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42E" w:rsidRPr="00362A95" w:rsidRDefault="0026242E" w:rsidP="0026242E">
      <w:pPr>
        <w:pStyle w:val="2"/>
        <w:spacing w:before="0" w:after="0"/>
        <w:jc w:val="center"/>
        <w:rPr>
          <w:rFonts w:ascii="Times New Roman" w:hAnsi="Times New Roman" w:cs="Times New Roman"/>
          <w:i w:val="0"/>
          <w:caps/>
        </w:rPr>
      </w:pPr>
      <w:r w:rsidRPr="00362A95">
        <w:rPr>
          <w:rFonts w:ascii="Times New Roman" w:hAnsi="Times New Roman" w:cs="Times New Roman"/>
          <w:i w:val="0"/>
          <w:caps/>
        </w:rPr>
        <w:t>ЗАДАНИЕ</w:t>
      </w:r>
    </w:p>
    <w:p w:rsidR="0026242E" w:rsidRPr="00362A95" w:rsidRDefault="0026242E" w:rsidP="0026242E">
      <w:pPr>
        <w:rPr>
          <w:sz w:val="28"/>
          <w:szCs w:val="28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6204"/>
        <w:gridCol w:w="3366"/>
      </w:tblGrid>
      <w:tr w:rsidR="0026242E" w:rsidRPr="00807554" w:rsidTr="00595441">
        <w:trPr>
          <w:jc w:val="center"/>
        </w:trPr>
        <w:tc>
          <w:tcPr>
            <w:tcW w:w="6204" w:type="dxa"/>
          </w:tcPr>
          <w:p w:rsidR="0026242E" w:rsidRPr="002F2193" w:rsidRDefault="0026242E" w:rsidP="00635480">
            <w:pPr>
              <w:jc w:val="both"/>
            </w:pPr>
            <w:r w:rsidRPr="00EB722D">
              <w:t>на выпускную квалификационную работу студента</w:t>
            </w:r>
          </w:p>
        </w:tc>
        <w:tc>
          <w:tcPr>
            <w:tcW w:w="3366" w:type="dxa"/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595441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635480" w:rsidTr="00595441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26242E" w:rsidRPr="00635480" w:rsidRDefault="00595441" w:rsidP="00595441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 xml:space="preserve">фамилия, имя, отчество </w:t>
            </w:r>
          </w:p>
        </w:tc>
      </w:tr>
      <w:tr w:rsidR="0026242E" w:rsidRPr="00807554" w:rsidTr="00595441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26242E" w:rsidRPr="00807554" w:rsidRDefault="00AA0413" w:rsidP="00635480">
            <w:pPr>
              <w:jc w:val="both"/>
            </w:pPr>
            <w:r>
              <w:t>09.03.04 Программная инженерия</w:t>
            </w:r>
            <w:bookmarkStart w:id="0" w:name="_GoBack"/>
            <w:bookmarkEnd w:id="0"/>
          </w:p>
        </w:tc>
      </w:tr>
      <w:tr w:rsidR="0026242E" w:rsidRPr="00807554" w:rsidTr="00595441">
        <w:trPr>
          <w:jc w:val="center"/>
        </w:trPr>
        <w:tc>
          <w:tcPr>
            <w:tcW w:w="9570" w:type="dxa"/>
            <w:gridSpan w:val="2"/>
            <w:tcBorders>
              <w:top w:val="single" w:sz="4" w:space="0" w:color="auto"/>
            </w:tcBorders>
          </w:tcPr>
          <w:p w:rsidR="0026242E" w:rsidRPr="00635480" w:rsidRDefault="00595441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код и наименование направления подготовки (специальности)</w:t>
            </w:r>
          </w:p>
        </w:tc>
      </w:tr>
      <w:tr w:rsidR="0026242E" w:rsidRPr="00807554" w:rsidTr="00635480">
        <w:trPr>
          <w:jc w:val="center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</w:tbl>
    <w:p w:rsidR="0026242E" w:rsidRDefault="0026242E" w:rsidP="0026242E">
      <w:pPr>
        <w:jc w:val="center"/>
      </w:pPr>
    </w:p>
    <w:p w:rsidR="0026242E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  <w:jc w:val="both"/>
      </w:pPr>
      <w:r w:rsidRPr="00EB722D">
        <w:t>Тема работы: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70"/>
      </w:tblGrid>
      <w:tr w:rsidR="0026242E" w:rsidRPr="00807554" w:rsidTr="00635480">
        <w:tc>
          <w:tcPr>
            <w:tcW w:w="9853" w:type="dxa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635480">
        <w:tc>
          <w:tcPr>
            <w:tcW w:w="9853" w:type="dxa"/>
            <w:tcBorders>
              <w:top w:val="single" w:sz="4" w:space="0" w:color="auto"/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635480">
        <w:tc>
          <w:tcPr>
            <w:tcW w:w="9853" w:type="dxa"/>
            <w:tcBorders>
              <w:top w:val="single" w:sz="4" w:space="0" w:color="auto"/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635480">
        <w:tc>
          <w:tcPr>
            <w:tcW w:w="9853" w:type="dxa"/>
            <w:tcBorders>
              <w:top w:val="single" w:sz="4" w:space="0" w:color="auto"/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635480">
        <w:tc>
          <w:tcPr>
            <w:tcW w:w="9853" w:type="dxa"/>
            <w:tcBorders>
              <w:top w:val="single" w:sz="4" w:space="0" w:color="auto"/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</w:tbl>
    <w:p w:rsidR="0026242E" w:rsidRPr="00EB722D" w:rsidRDefault="0026242E" w:rsidP="0026242E">
      <w:pPr>
        <w:jc w:val="both"/>
      </w:pPr>
      <w:r w:rsidRPr="00EB722D">
        <w:t>(</w:t>
      </w:r>
      <w:proofErr w:type="gramStart"/>
      <w:r w:rsidRPr="00EB722D">
        <w:t>утверждена</w:t>
      </w:r>
      <w:proofErr w:type="gramEnd"/>
      <w:r w:rsidRPr="00EB722D">
        <w:t xml:space="preserve"> приказом </w:t>
      </w:r>
      <w:r w:rsidR="00D41555">
        <w:t>ректора</w:t>
      </w:r>
      <w:r w:rsidRPr="00EB722D">
        <w:t xml:space="preserve"> от «</w:t>
      </w:r>
      <w:r w:rsidR="00787E94">
        <w:t>18</w:t>
      </w:r>
      <w:r w:rsidRPr="00EB722D">
        <w:t xml:space="preserve">» </w:t>
      </w:r>
      <w:r w:rsidR="007D3BA4">
        <w:t>февраля 202</w:t>
      </w:r>
      <w:r w:rsidR="00787E94">
        <w:t>5</w:t>
      </w:r>
      <w:r w:rsidR="007D3BA4">
        <w:t xml:space="preserve"> г.</w:t>
      </w:r>
      <w:r w:rsidRPr="00EB722D">
        <w:t xml:space="preserve"> № </w:t>
      </w:r>
      <w:r w:rsidR="007D3BA4">
        <w:t>01-07-1</w:t>
      </w:r>
      <w:r w:rsidR="00787E94">
        <w:t>9</w:t>
      </w:r>
      <w:r w:rsidRPr="00EB722D">
        <w:t>)</w:t>
      </w:r>
    </w:p>
    <w:p w:rsidR="0026242E" w:rsidRPr="00EB722D" w:rsidRDefault="0026242E" w:rsidP="0026242E">
      <w:pPr>
        <w:ind w:firstLine="851"/>
      </w:pPr>
    </w:p>
    <w:p w:rsidR="0026242E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</w:pPr>
      <w:r w:rsidRPr="00EB722D">
        <w:t>Срок сда</w:t>
      </w:r>
      <w:r>
        <w:t>чи студентом законченной работы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70"/>
      </w:tblGrid>
      <w:tr w:rsidR="0026242E" w:rsidRPr="00807554" w:rsidTr="00635480">
        <w:tc>
          <w:tcPr>
            <w:tcW w:w="9853" w:type="dxa"/>
            <w:tcBorders>
              <w:bottom w:val="single" w:sz="4" w:space="0" w:color="auto"/>
            </w:tcBorders>
          </w:tcPr>
          <w:p w:rsidR="0026242E" w:rsidRPr="00807554" w:rsidRDefault="00342D50" w:rsidP="00787E94">
            <w:pPr>
              <w:jc w:val="both"/>
            </w:pPr>
            <w:r>
              <w:t>1</w:t>
            </w:r>
            <w:r w:rsidR="00787E94">
              <w:t>9</w:t>
            </w:r>
            <w:r>
              <w:t xml:space="preserve"> </w:t>
            </w:r>
            <w:r w:rsidR="007D3BA4">
              <w:t>июня</w:t>
            </w:r>
            <w:r>
              <w:t xml:space="preserve"> 202</w:t>
            </w:r>
            <w:r w:rsidR="00787E94">
              <w:t>6</w:t>
            </w:r>
            <w:r>
              <w:t xml:space="preserve"> г.</w:t>
            </w:r>
          </w:p>
        </w:tc>
      </w:tr>
    </w:tbl>
    <w:p w:rsidR="0026242E" w:rsidRPr="00EB722D" w:rsidRDefault="0026242E" w:rsidP="0026242E"/>
    <w:p w:rsidR="0026242E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</w:pPr>
      <w:r w:rsidRPr="00EB722D">
        <w:t>Исходные данные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570"/>
      </w:tblGrid>
      <w:tr w:rsidR="0026242E" w:rsidRPr="00807554" w:rsidTr="00342D50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26242E" w:rsidRPr="00807554" w:rsidRDefault="00342D50" w:rsidP="00635480">
            <w:pPr>
              <w:jc w:val="both"/>
            </w:pPr>
            <w:r>
              <w:t>получены в ходе прохождения производственной: преддипломной практики</w:t>
            </w:r>
          </w:p>
        </w:tc>
      </w:tr>
      <w:tr w:rsidR="0026242E" w:rsidRPr="00807554" w:rsidTr="00342D50">
        <w:tc>
          <w:tcPr>
            <w:tcW w:w="9570" w:type="dxa"/>
            <w:tcBorders>
              <w:top w:val="single" w:sz="4" w:space="0" w:color="auto"/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342D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6242E" w:rsidRPr="00807554" w:rsidRDefault="0026242E" w:rsidP="00635480">
            <w:pPr>
              <w:jc w:val="both"/>
            </w:pPr>
          </w:p>
        </w:tc>
      </w:tr>
    </w:tbl>
    <w:p w:rsidR="0026242E" w:rsidRPr="00EB722D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  <w:jc w:val="both"/>
      </w:pPr>
      <w:r w:rsidRPr="00EB722D">
        <w:t>Содержание расчетно-пояснительной записки (перечень в</w:t>
      </w:r>
      <w:r>
        <w:t>опросов, подлежащих разработке)</w:t>
      </w:r>
    </w:p>
    <w:tbl>
      <w:tblPr>
        <w:tblW w:w="963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593"/>
        <w:gridCol w:w="6080"/>
        <w:gridCol w:w="1335"/>
        <w:gridCol w:w="1631"/>
      </w:tblGrid>
      <w:tr w:rsidR="0026242E" w:rsidRPr="00EB722D">
        <w:trPr>
          <w:jc w:val="center"/>
        </w:trPr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№</w:t>
            </w:r>
          </w:p>
        </w:tc>
        <w:tc>
          <w:tcPr>
            <w:tcW w:w="5812" w:type="dxa"/>
            <w:vMerge w:val="restar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Наименование раздела</w:t>
            </w:r>
          </w:p>
        </w:tc>
        <w:tc>
          <w:tcPr>
            <w:tcW w:w="28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Срок выполнения</w:t>
            </w:r>
          </w:p>
        </w:tc>
      </w:tr>
      <w:tr w:rsidR="0026242E" w:rsidRPr="00EB722D">
        <w:trPr>
          <w:jc w:val="center"/>
        </w:trPr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По плану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 xml:space="preserve">Фактически </w:t>
            </w: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1</w:t>
            </w:r>
          </w:p>
        </w:tc>
        <w:tc>
          <w:tcPr>
            <w:tcW w:w="581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2</w:t>
            </w:r>
          </w:p>
        </w:tc>
        <w:tc>
          <w:tcPr>
            <w:tcW w:w="127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3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  <w:r w:rsidRPr="00EB722D">
              <w:t>4</w:t>
            </w: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left w:val="nil"/>
              <w:bottom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  <w:tr w:rsidR="0026242E" w:rsidRPr="00EB722D">
        <w:trPr>
          <w:jc w:val="center"/>
        </w:trPr>
        <w:tc>
          <w:tcPr>
            <w:tcW w:w="567" w:type="dxa"/>
            <w:tcBorders>
              <w:left w:val="single" w:sz="12" w:space="0" w:color="000000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5812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276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  <w:tc>
          <w:tcPr>
            <w:tcW w:w="1559" w:type="dxa"/>
            <w:tcBorders>
              <w:left w:val="nil"/>
              <w:right w:val="single" w:sz="12" w:space="0" w:color="000000"/>
            </w:tcBorders>
          </w:tcPr>
          <w:p w:rsidR="0026242E" w:rsidRPr="00EB722D" w:rsidRDefault="0026242E" w:rsidP="0026242E">
            <w:pPr>
              <w:jc w:val="center"/>
            </w:pPr>
          </w:p>
        </w:tc>
      </w:tr>
    </w:tbl>
    <w:p w:rsidR="0026242E" w:rsidRPr="00EB722D" w:rsidRDefault="0026242E" w:rsidP="0026242E">
      <w:pPr>
        <w:jc w:val="center"/>
      </w:pPr>
    </w:p>
    <w:p w:rsidR="0026242E" w:rsidRPr="00EB722D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</w:pPr>
      <w:r w:rsidRPr="00EB722D">
        <w:t>Содержание графической части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4017"/>
        <w:gridCol w:w="2222"/>
        <w:gridCol w:w="2597"/>
      </w:tblGrid>
      <w:tr w:rsidR="0026242E" w:rsidRPr="00EB722D">
        <w:trPr>
          <w:jc w:val="center"/>
        </w:trPr>
        <w:tc>
          <w:tcPr>
            <w:tcW w:w="817" w:type="dxa"/>
          </w:tcPr>
          <w:p w:rsidR="0026242E" w:rsidRPr="00EB722D" w:rsidRDefault="0026242E" w:rsidP="0026242E">
            <w:pPr>
              <w:jc w:val="center"/>
            </w:pPr>
            <w:r w:rsidRPr="00EB722D">
              <w:t>№</w:t>
            </w:r>
          </w:p>
        </w:tc>
        <w:tc>
          <w:tcPr>
            <w:tcW w:w="4109" w:type="dxa"/>
          </w:tcPr>
          <w:p w:rsidR="0026242E" w:rsidRPr="00EB722D" w:rsidRDefault="0026242E" w:rsidP="0026242E">
            <w:pPr>
              <w:jc w:val="center"/>
            </w:pPr>
            <w:r w:rsidRPr="00EB722D">
              <w:t>Наименование чертежа</w:t>
            </w:r>
          </w:p>
        </w:tc>
        <w:tc>
          <w:tcPr>
            <w:tcW w:w="2270" w:type="dxa"/>
          </w:tcPr>
          <w:p w:rsidR="0026242E" w:rsidRPr="00EB722D" w:rsidRDefault="0026242E" w:rsidP="0026242E">
            <w:pPr>
              <w:jc w:val="center"/>
            </w:pPr>
            <w:r w:rsidRPr="00EB722D">
              <w:t>Формат</w:t>
            </w:r>
          </w:p>
        </w:tc>
        <w:tc>
          <w:tcPr>
            <w:tcW w:w="2656" w:type="dxa"/>
          </w:tcPr>
          <w:p w:rsidR="0026242E" w:rsidRPr="00EB722D" w:rsidRDefault="0026242E" w:rsidP="00787E94">
            <w:pPr>
              <w:jc w:val="center"/>
            </w:pPr>
            <w:r w:rsidRPr="00EB722D">
              <w:t xml:space="preserve">Объем (кол-во </w:t>
            </w:r>
            <w:r w:rsidR="00787E94">
              <w:t>слайдов</w:t>
            </w:r>
            <w:r w:rsidRPr="00EB722D">
              <w:t>)</w:t>
            </w:r>
          </w:p>
        </w:tc>
      </w:tr>
      <w:tr w:rsidR="0026242E" w:rsidRPr="00EB722D">
        <w:trPr>
          <w:jc w:val="center"/>
        </w:trPr>
        <w:tc>
          <w:tcPr>
            <w:tcW w:w="817" w:type="dxa"/>
          </w:tcPr>
          <w:p w:rsidR="0026242E" w:rsidRPr="00EB722D" w:rsidRDefault="00787E94" w:rsidP="0026242E">
            <w:r>
              <w:t>1</w:t>
            </w:r>
          </w:p>
        </w:tc>
        <w:tc>
          <w:tcPr>
            <w:tcW w:w="4109" w:type="dxa"/>
          </w:tcPr>
          <w:p w:rsidR="0026242E" w:rsidRPr="00EB722D" w:rsidRDefault="00787E94" w:rsidP="0026242E">
            <w:r>
              <w:t>Презентация</w:t>
            </w:r>
          </w:p>
        </w:tc>
        <w:tc>
          <w:tcPr>
            <w:tcW w:w="2270" w:type="dxa"/>
          </w:tcPr>
          <w:p w:rsidR="0026242E" w:rsidRPr="00EB722D" w:rsidRDefault="00787E94" w:rsidP="00787E94">
            <w:pPr>
              <w:jc w:val="center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656" w:type="dxa"/>
          </w:tcPr>
          <w:p w:rsidR="0026242E" w:rsidRPr="00EB722D" w:rsidRDefault="0026242E" w:rsidP="0026242E"/>
        </w:tc>
      </w:tr>
    </w:tbl>
    <w:p w:rsidR="0026242E" w:rsidRPr="00EB722D" w:rsidRDefault="0026242E" w:rsidP="0026242E"/>
    <w:p w:rsidR="0026242E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</w:pPr>
      <w:r w:rsidRPr="00EB722D">
        <w:t>Руководитель работы: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6242E" w:rsidRPr="00807554" w:rsidTr="0063548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635480" w:rsidTr="00635480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26242E" w:rsidRPr="00635480" w:rsidRDefault="0026242E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место работы</w:t>
            </w:r>
          </w:p>
        </w:tc>
      </w:tr>
      <w:tr w:rsidR="0026242E" w:rsidRPr="00807554" w:rsidTr="0063548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635480" w:rsidTr="00635480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26242E" w:rsidRPr="00635480" w:rsidRDefault="0026242E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должность</w:t>
            </w:r>
          </w:p>
        </w:tc>
      </w:tr>
      <w:tr w:rsidR="0026242E" w:rsidRPr="00807554" w:rsidTr="0063548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635480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26242E" w:rsidRPr="00635480" w:rsidRDefault="0026242E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фамилия, имя, отчество</w:t>
            </w:r>
          </w:p>
        </w:tc>
      </w:tr>
      <w:tr w:rsidR="0026242E" w:rsidRPr="00807554" w:rsidTr="0063548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  <w:tr w:rsidR="0026242E" w:rsidRPr="00807554" w:rsidTr="0063548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639" w:type="dxa"/>
            <w:tcBorders>
              <w:left w:val="nil"/>
              <w:bottom w:val="nil"/>
              <w:right w:val="nil"/>
            </w:tcBorders>
          </w:tcPr>
          <w:p w:rsidR="0026242E" w:rsidRPr="00635480" w:rsidRDefault="0026242E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подпись</w:t>
            </w:r>
          </w:p>
        </w:tc>
      </w:tr>
    </w:tbl>
    <w:p w:rsidR="0026242E" w:rsidRDefault="0026242E" w:rsidP="0026242E"/>
    <w:p w:rsidR="0026242E" w:rsidRPr="00EB722D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</w:pPr>
      <w:r w:rsidRPr="00EB722D">
        <w:t>Консультант</w:t>
      </w:r>
      <w:r w:rsidR="00342D50">
        <w:t xml:space="preserve">  по технико-экономическому обоснованию разработки</w:t>
      </w:r>
      <w:r w:rsidRPr="00EB722D">
        <w:t>: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6242E" w:rsidRPr="00807554" w:rsidTr="0063548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26242E" w:rsidRPr="00807554" w:rsidRDefault="00342D50" w:rsidP="00635480">
            <w:pPr>
              <w:jc w:val="both"/>
            </w:pPr>
            <w:r>
              <w:t>Доцент Виноградова Л.Н.</w:t>
            </w:r>
          </w:p>
        </w:tc>
      </w:tr>
      <w:tr w:rsidR="0026242E" w:rsidRPr="00635480" w:rsidTr="00635480">
        <w:trPr>
          <w:jc w:val="center"/>
        </w:trPr>
        <w:tc>
          <w:tcPr>
            <w:tcW w:w="9639" w:type="dxa"/>
            <w:tcBorders>
              <w:top w:val="single" w:sz="4" w:space="0" w:color="auto"/>
            </w:tcBorders>
          </w:tcPr>
          <w:p w:rsidR="0026242E" w:rsidRPr="00635480" w:rsidRDefault="0026242E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должность, фамилия, имя, отчество                                                                                                  подпись</w:t>
            </w:r>
          </w:p>
        </w:tc>
      </w:tr>
      <w:tr w:rsidR="0026242E" w:rsidRPr="00807554" w:rsidTr="0063548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26242E" w:rsidRPr="00807554" w:rsidRDefault="0026242E" w:rsidP="00635480">
            <w:pPr>
              <w:jc w:val="both"/>
            </w:pPr>
          </w:p>
        </w:tc>
      </w:tr>
    </w:tbl>
    <w:p w:rsidR="0026242E" w:rsidRDefault="0026242E" w:rsidP="0026242E"/>
    <w:p w:rsidR="0026242E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</w:pPr>
      <w:r w:rsidRPr="00EB722D">
        <w:t>Дата выдачи задания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871"/>
        <w:gridCol w:w="7768"/>
      </w:tblGrid>
      <w:tr w:rsidR="0026242E" w:rsidRPr="00807554" w:rsidTr="00635480">
        <w:trPr>
          <w:jc w:val="center"/>
        </w:trPr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:rsidR="0026242E" w:rsidRPr="00807554" w:rsidRDefault="007D3BA4" w:rsidP="00787E94">
            <w:pPr>
              <w:jc w:val="both"/>
            </w:pPr>
            <w:r>
              <w:t>0</w:t>
            </w:r>
            <w:r w:rsidR="00787E94">
              <w:t>9</w:t>
            </w:r>
            <w:r>
              <w:t>.02.</w:t>
            </w:r>
            <w:r w:rsidR="00342D50">
              <w:t>202</w:t>
            </w:r>
            <w:r w:rsidR="00787E94">
              <w:t>6</w:t>
            </w:r>
            <w:r w:rsidR="00342D50">
              <w:t xml:space="preserve"> г.</w:t>
            </w:r>
          </w:p>
        </w:tc>
      </w:tr>
      <w:tr w:rsidR="0026242E" w:rsidTr="00635480">
        <w:trPr>
          <w:jc w:val="center"/>
        </w:trPr>
        <w:tc>
          <w:tcPr>
            <w:tcW w:w="1871" w:type="dxa"/>
          </w:tcPr>
          <w:p w:rsidR="0026242E" w:rsidRDefault="0026242E" w:rsidP="0026242E">
            <w:r w:rsidRPr="00EB722D">
              <w:t>Руководитель</w:t>
            </w:r>
          </w:p>
        </w:tc>
        <w:tc>
          <w:tcPr>
            <w:tcW w:w="7768" w:type="dxa"/>
            <w:tcBorders>
              <w:bottom w:val="single" w:sz="4" w:space="0" w:color="auto"/>
            </w:tcBorders>
          </w:tcPr>
          <w:p w:rsidR="0026242E" w:rsidRDefault="0026242E" w:rsidP="0026242E"/>
        </w:tc>
      </w:tr>
      <w:tr w:rsidR="0026242E" w:rsidTr="00635480">
        <w:trPr>
          <w:jc w:val="center"/>
        </w:trPr>
        <w:tc>
          <w:tcPr>
            <w:tcW w:w="1871" w:type="dxa"/>
          </w:tcPr>
          <w:p w:rsidR="0026242E" w:rsidRPr="00EB722D" w:rsidRDefault="0026242E" w:rsidP="0026242E"/>
        </w:tc>
        <w:tc>
          <w:tcPr>
            <w:tcW w:w="7768" w:type="dxa"/>
            <w:tcBorders>
              <w:top w:val="single" w:sz="4" w:space="0" w:color="auto"/>
            </w:tcBorders>
          </w:tcPr>
          <w:p w:rsidR="0026242E" w:rsidRPr="00635480" w:rsidRDefault="0026242E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подпись</w:t>
            </w:r>
          </w:p>
        </w:tc>
      </w:tr>
    </w:tbl>
    <w:p w:rsidR="0026242E" w:rsidRDefault="0026242E" w:rsidP="0026242E"/>
    <w:p w:rsidR="0026242E" w:rsidRDefault="0026242E" w:rsidP="0026242E">
      <w:pPr>
        <w:numPr>
          <w:ilvl w:val="0"/>
          <w:numId w:val="2"/>
        </w:numPr>
        <w:tabs>
          <w:tab w:val="clear" w:pos="1211"/>
        </w:tabs>
        <w:ind w:left="357" w:hanging="357"/>
      </w:pPr>
      <w:r w:rsidRPr="00EB722D">
        <w:t>Задание принял к исполнению</w:t>
      </w: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9639"/>
      </w:tblGrid>
      <w:tr w:rsidR="0026242E" w:rsidRPr="00807554" w:rsidTr="00635480">
        <w:trPr>
          <w:jc w:val="center"/>
        </w:trPr>
        <w:tc>
          <w:tcPr>
            <w:tcW w:w="9639" w:type="dxa"/>
            <w:tcBorders>
              <w:bottom w:val="single" w:sz="4" w:space="0" w:color="auto"/>
            </w:tcBorders>
          </w:tcPr>
          <w:p w:rsidR="0026242E" w:rsidRPr="00807554" w:rsidRDefault="007D3BA4" w:rsidP="00787E94">
            <w:pPr>
              <w:jc w:val="both"/>
            </w:pPr>
            <w:r>
              <w:t>0</w:t>
            </w:r>
            <w:r w:rsidR="00787E94">
              <w:t>9</w:t>
            </w:r>
            <w:r>
              <w:t>.02.</w:t>
            </w:r>
            <w:r w:rsidR="00342D50">
              <w:t>202</w:t>
            </w:r>
            <w:r w:rsidR="00787E94">
              <w:t>6</w:t>
            </w:r>
            <w:r w:rsidR="00342D50">
              <w:t xml:space="preserve"> г.</w:t>
            </w:r>
          </w:p>
        </w:tc>
      </w:tr>
      <w:tr w:rsidR="0026242E" w:rsidTr="00635480">
        <w:trPr>
          <w:jc w:val="center"/>
        </w:trPr>
        <w:tc>
          <w:tcPr>
            <w:tcW w:w="9639" w:type="dxa"/>
          </w:tcPr>
          <w:p w:rsidR="0026242E" w:rsidRPr="00635480" w:rsidRDefault="0026242E" w:rsidP="00635480">
            <w:pPr>
              <w:jc w:val="center"/>
              <w:rPr>
                <w:sz w:val="20"/>
                <w:szCs w:val="20"/>
              </w:rPr>
            </w:pPr>
            <w:r w:rsidRPr="00635480">
              <w:rPr>
                <w:sz w:val="20"/>
                <w:szCs w:val="20"/>
              </w:rPr>
              <w:t>дата и подпись студента</w:t>
            </w:r>
          </w:p>
        </w:tc>
      </w:tr>
    </w:tbl>
    <w:p w:rsidR="008969B9" w:rsidRDefault="008969B9" w:rsidP="00B93C63">
      <w:pPr>
        <w:spacing w:line="360" w:lineRule="auto"/>
      </w:pPr>
    </w:p>
    <w:sectPr w:rsidR="008969B9" w:rsidSect="00362A95">
      <w:headerReference w:type="firs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EAF" w:rsidRDefault="00D64EAF" w:rsidP="00362A95">
      <w:r>
        <w:separator/>
      </w:r>
    </w:p>
  </w:endnote>
  <w:endnote w:type="continuationSeparator" w:id="0">
    <w:p w:rsidR="00D64EAF" w:rsidRDefault="00D64EAF" w:rsidP="0036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EAF" w:rsidRDefault="00D64EAF" w:rsidP="00362A95">
      <w:r>
        <w:separator/>
      </w:r>
    </w:p>
  </w:footnote>
  <w:footnote w:type="continuationSeparator" w:id="0">
    <w:p w:rsidR="00D64EAF" w:rsidRDefault="00D64EAF" w:rsidP="00362A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7B84" w:rsidRPr="000725D8" w:rsidRDefault="00FD7B84" w:rsidP="00FD7B84">
    <w:pPr>
      <w:jc w:val="right"/>
      <w:rPr>
        <w:sz w:val="20"/>
        <w:szCs w:val="20"/>
      </w:rPr>
    </w:pPr>
    <w:r w:rsidRPr="000725D8">
      <w:rPr>
        <w:sz w:val="20"/>
        <w:szCs w:val="20"/>
      </w:rPr>
      <w:t>СМК Ф 8.2.4-01-</w:t>
    </w:r>
    <w:r>
      <w:rPr>
        <w:sz w:val="20"/>
        <w:szCs w:val="20"/>
      </w:rPr>
      <w:t>09</w:t>
    </w:r>
    <w:r w:rsidR="00562ACE">
      <w:rPr>
        <w:sz w:val="20"/>
        <w:szCs w:val="20"/>
      </w:rPr>
      <w:t>б</w:t>
    </w:r>
  </w:p>
  <w:tbl>
    <w:tblPr>
      <w:tblW w:w="5000" w:type="pct"/>
      <w:jc w:val="center"/>
      <w:tblLook w:val="01E0" w:firstRow="1" w:lastRow="1" w:firstColumn="1" w:lastColumn="1" w:noHBand="0" w:noVBand="0"/>
    </w:tblPr>
    <w:tblGrid>
      <w:gridCol w:w="9570"/>
    </w:tblGrid>
    <w:tr w:rsidR="00FD7B84" w:rsidRPr="00C25DEF" w:rsidTr="007245AE">
      <w:trPr>
        <w:jc w:val="center"/>
      </w:trPr>
      <w:tc>
        <w:tcPr>
          <w:tcW w:w="9854" w:type="dxa"/>
        </w:tcPr>
        <w:p w:rsidR="00FD7B84" w:rsidRPr="00C25DEF" w:rsidRDefault="00FD7B84" w:rsidP="007245AE">
          <w:pPr>
            <w:pStyle w:val="aa"/>
            <w:rPr>
              <w:caps/>
              <w:szCs w:val="24"/>
            </w:rPr>
          </w:pPr>
          <w:r w:rsidRPr="00C25DEF">
            <w:rPr>
              <w:caps/>
              <w:szCs w:val="24"/>
            </w:rPr>
            <w:t>минобрнауки россии</w:t>
          </w:r>
        </w:p>
        <w:p w:rsidR="00AC36EE" w:rsidRDefault="00FD7B84" w:rsidP="007245AE">
          <w:pPr>
            <w:pStyle w:val="aa"/>
            <w:rPr>
              <w:szCs w:val="24"/>
            </w:rPr>
          </w:pPr>
          <w:r w:rsidRPr="00C25DEF">
            <w:rPr>
              <w:szCs w:val="24"/>
            </w:rPr>
            <w:t xml:space="preserve">федеральное государственное бюджетное </w:t>
          </w:r>
        </w:p>
        <w:p w:rsidR="00FD7B84" w:rsidRPr="00C25DEF" w:rsidRDefault="00FD7B84" w:rsidP="007245AE">
          <w:pPr>
            <w:pStyle w:val="aa"/>
            <w:rPr>
              <w:szCs w:val="24"/>
            </w:rPr>
          </w:pPr>
          <w:r w:rsidRPr="00C25DEF">
            <w:rPr>
              <w:szCs w:val="24"/>
            </w:rPr>
            <w:t>образовательное учреждение</w:t>
          </w:r>
          <w:r w:rsidR="00AC36EE">
            <w:rPr>
              <w:szCs w:val="24"/>
            </w:rPr>
            <w:t xml:space="preserve"> </w:t>
          </w:r>
          <w:r w:rsidRPr="00C25DEF">
            <w:rPr>
              <w:szCs w:val="24"/>
            </w:rPr>
            <w:t>высшего образования</w:t>
          </w:r>
        </w:p>
        <w:p w:rsidR="00FD7B84" w:rsidRPr="00C25DEF" w:rsidRDefault="00CB0E1A" w:rsidP="007245AE">
          <w:pPr>
            <w:pStyle w:val="aa"/>
          </w:pPr>
          <w:r w:rsidRPr="00C25DEF">
            <w:rPr>
              <w:szCs w:val="24"/>
            </w:rPr>
            <w:t>«Череповецкий государственный университет»</w:t>
          </w:r>
        </w:p>
      </w:tc>
    </w:tr>
  </w:tbl>
  <w:p w:rsidR="00362A95" w:rsidRPr="00FD7B84" w:rsidRDefault="00362A95" w:rsidP="00FD7B8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52884"/>
    <w:multiLevelType w:val="singleLevel"/>
    <w:tmpl w:val="19E0097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</w:abstractNum>
  <w:abstractNum w:abstractNumId="1">
    <w:nsid w:val="3BB5548A"/>
    <w:multiLevelType w:val="singleLevel"/>
    <w:tmpl w:val="18C0C7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>
    <w:nsid w:val="58946A70"/>
    <w:multiLevelType w:val="hybridMultilevel"/>
    <w:tmpl w:val="19B6C0FE"/>
    <w:lvl w:ilvl="0" w:tplc="19E0097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4426F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6EE"/>
    <w:rsid w:val="00140FB4"/>
    <w:rsid w:val="0026242E"/>
    <w:rsid w:val="002759DB"/>
    <w:rsid w:val="00320D70"/>
    <w:rsid w:val="00342D50"/>
    <w:rsid w:val="00362A95"/>
    <w:rsid w:val="00431B61"/>
    <w:rsid w:val="00524F08"/>
    <w:rsid w:val="0055555A"/>
    <w:rsid w:val="00562ACE"/>
    <w:rsid w:val="00595441"/>
    <w:rsid w:val="005B7973"/>
    <w:rsid w:val="00635480"/>
    <w:rsid w:val="0068389E"/>
    <w:rsid w:val="007245AE"/>
    <w:rsid w:val="00744517"/>
    <w:rsid w:val="00787E94"/>
    <w:rsid w:val="007D3BA4"/>
    <w:rsid w:val="008969B9"/>
    <w:rsid w:val="00AA0413"/>
    <w:rsid w:val="00AC36EE"/>
    <w:rsid w:val="00B93C63"/>
    <w:rsid w:val="00C25DEF"/>
    <w:rsid w:val="00C60181"/>
    <w:rsid w:val="00CB0E1A"/>
    <w:rsid w:val="00D34BDF"/>
    <w:rsid w:val="00D41555"/>
    <w:rsid w:val="00D64EAF"/>
    <w:rsid w:val="00DD6E74"/>
    <w:rsid w:val="00FD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362A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362A95"/>
    <w:rPr>
      <w:sz w:val="24"/>
      <w:szCs w:val="24"/>
    </w:rPr>
  </w:style>
  <w:style w:type="paragraph" w:styleId="a8">
    <w:name w:val="footer"/>
    <w:basedOn w:val="a"/>
    <w:link w:val="a9"/>
    <w:rsid w:val="00362A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362A95"/>
    <w:rPr>
      <w:sz w:val="24"/>
      <w:szCs w:val="24"/>
    </w:rPr>
  </w:style>
  <w:style w:type="paragraph" w:styleId="aa">
    <w:name w:val="Title"/>
    <w:basedOn w:val="a"/>
    <w:link w:val="ab"/>
    <w:qFormat/>
    <w:rsid w:val="00362A95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362A95"/>
    <w:rPr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4517"/>
    <w:rPr>
      <w:sz w:val="24"/>
      <w:szCs w:val="24"/>
    </w:rPr>
  </w:style>
  <w:style w:type="paragraph" w:styleId="1">
    <w:name w:val="heading 1"/>
    <w:basedOn w:val="a"/>
    <w:next w:val="a"/>
    <w:qFormat/>
    <w:rsid w:val="0074451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45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autoRedefine/>
    <w:qFormat/>
    <w:rsid w:val="00744517"/>
    <w:pPr>
      <w:keepNext/>
      <w:widowControl w:val="0"/>
      <w:autoSpaceDE w:val="0"/>
      <w:autoSpaceDN w:val="0"/>
      <w:adjustRightInd w:val="0"/>
      <w:spacing w:before="240" w:after="240" w:line="360" w:lineRule="auto"/>
      <w:contextualSpacing/>
      <w:jc w:val="right"/>
      <w:outlineLvl w:val="2"/>
    </w:pPr>
    <w:rPr>
      <w:rFonts w:cs="Arial"/>
      <w:b/>
      <w:color w:val="000000"/>
    </w:rPr>
  </w:style>
  <w:style w:type="paragraph" w:styleId="4">
    <w:name w:val="heading 4"/>
    <w:basedOn w:val="a"/>
    <w:next w:val="a"/>
    <w:qFormat/>
    <w:rsid w:val="0074451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4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 Indent"/>
    <w:basedOn w:val="a"/>
    <w:rsid w:val="00744517"/>
    <w:pPr>
      <w:ind w:firstLine="851"/>
      <w:jc w:val="both"/>
    </w:pPr>
    <w:rPr>
      <w:szCs w:val="20"/>
    </w:rPr>
  </w:style>
  <w:style w:type="paragraph" w:styleId="a5">
    <w:name w:val="Body Text"/>
    <w:basedOn w:val="a"/>
    <w:rsid w:val="00744517"/>
    <w:pPr>
      <w:spacing w:after="120"/>
    </w:pPr>
  </w:style>
  <w:style w:type="paragraph" w:styleId="a6">
    <w:name w:val="header"/>
    <w:basedOn w:val="a"/>
    <w:link w:val="a7"/>
    <w:rsid w:val="00362A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362A95"/>
    <w:rPr>
      <w:sz w:val="24"/>
      <w:szCs w:val="24"/>
    </w:rPr>
  </w:style>
  <w:style w:type="paragraph" w:styleId="a8">
    <w:name w:val="footer"/>
    <w:basedOn w:val="a"/>
    <w:link w:val="a9"/>
    <w:rsid w:val="00362A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362A95"/>
    <w:rPr>
      <w:sz w:val="24"/>
      <w:szCs w:val="24"/>
    </w:rPr>
  </w:style>
  <w:style w:type="paragraph" w:styleId="aa">
    <w:name w:val="Title"/>
    <w:basedOn w:val="a"/>
    <w:link w:val="ab"/>
    <w:qFormat/>
    <w:rsid w:val="00362A95"/>
    <w:pPr>
      <w:jc w:val="center"/>
    </w:pPr>
    <w:rPr>
      <w:b/>
      <w:bCs/>
      <w:szCs w:val="20"/>
    </w:rPr>
  </w:style>
  <w:style w:type="character" w:customStyle="1" w:styleId="ab">
    <w:name w:val="Название Знак"/>
    <w:basedOn w:val="a0"/>
    <w:link w:val="aa"/>
    <w:rsid w:val="00362A95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5;&#1072;&#1089;&#1090;&#1072;&#1089;&#1080;&#1103;\Desktop\&#1057;%20&#1087;&#1086;&#1088;&#1090;&#1072;&#1083;&#1072;\&#1043;&#1048;&#1040;%20&#1087;&#1086;%20&#1087;&#1088;&#1086;&#1075;&#1088;&#1072;&#1084;&#1084;&#1072;&#1084;%20&#1041;&#1057;&#1052;\&#1057;&#1052;&#1050;%20&#1060;%208.2.4-01-09_&#1047;&#1072;&#1076;&#1072;&#1085;&#1080;&#1077;%20&#1085;&#1072;%20&#1042;&#1050;&#1056;_&#1075;&#1088;&#1072;&#1092;.&#109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8C0636A868E4E8EE19F8051A5CDA9" ma:contentTypeVersion="5" ma:contentTypeDescription="Создание документа." ma:contentTypeScope="" ma:versionID="fca785b961d3b6b71199d45c3d58bfd2">
  <xsd:schema xmlns:xsd="http://www.w3.org/2001/XMLSchema" xmlns:xs="http://www.w3.org/2001/XMLSchema" xmlns:p="http://schemas.microsoft.com/office/2006/metadata/properties" xmlns:ns2="9d7e7b4c-b47a-4424-9c6a-afab0a3d73c1" xmlns:ns3="6c398cb0-b887-4a55-acf9-332cd5e6b2cc" targetNamespace="http://schemas.microsoft.com/office/2006/metadata/properties" ma:root="true" ma:fieldsID="1bc6d5ab06637258e0134617a7ffc678" ns2:_="" ns3:_="">
    <xsd:import namespace="9d7e7b4c-b47a-4424-9c6a-afab0a3d73c1"/>
    <xsd:import namespace="6c398cb0-b887-4a55-acf9-332cd5e6b2cc"/>
    <xsd:element name="properties">
      <xsd:complexType>
        <xsd:sequence>
          <xsd:element name="documentManagement">
            <xsd:complexType>
              <xsd:all>
                <xsd:element ref="ns2:_x041a__x0440__x0430__x0442__x043a__x043e__x0435__x0020__x043e__x043f__x0438__x0441__x0430__x043d__x0438__x0435_" minOccurs="0"/>
                <xsd:element ref="ns3:Responsibi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e7b4c-b47a-4424-9c6a-afab0a3d73c1" elementFormDefault="qualified">
    <xsd:import namespace="http://schemas.microsoft.com/office/2006/documentManagement/types"/>
    <xsd:import namespace="http://schemas.microsoft.com/office/infopath/2007/PartnerControls"/>
    <xsd:element name="_x041a__x0440__x0430__x0442__x043a__x043e__x0435__x0020__x043e__x043f__x0438__x0441__x0430__x043d__x0438__x0435_" ma:index="8" nillable="true" ma:displayName="Краткое описание" ma:internalName="_x041a__x0440__x0430__x0442__x043a__x043e__x0435__x0020__x043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98cb0-b887-4a55-acf9-332cd5e6b2cc" elementFormDefault="qualified">
    <xsd:import namespace="http://schemas.microsoft.com/office/2006/documentManagement/types"/>
    <xsd:import namespace="http://schemas.microsoft.com/office/infopath/2007/PartnerControls"/>
    <xsd:element name="Responsibility" ma:index="9" nillable="true" ma:displayName="Ответственный" ma:list="UserInfo" ma:SharePointGroup="0" ma:internalName="Responsibilit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40__x0430__x0442__x043a__x043e__x0435__x0020__x043e__x043f__x0438__x0441__x0430__x043d__x0438__x0435_ xmlns="9d7e7b4c-b47a-4424-9c6a-afab0a3d73c1" xsi:nil="true"/>
    <Responsibility xmlns="6c398cb0-b887-4a55-acf9-332cd5e6b2cc">
      <UserInfo>
        <DisplayName/>
        <AccountId xsi:nil="true"/>
        <AccountType/>
      </UserInfo>
    </Responsibili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FC0EE9-7540-4483-8ABD-79AEF72F8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7e7b4c-b47a-4424-9c6a-afab0a3d73c1"/>
    <ds:schemaRef ds:uri="6c398cb0-b887-4a55-acf9-332cd5e6b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3DA0AD-176C-438B-A85D-68ECA3109383}">
  <ds:schemaRefs>
    <ds:schemaRef ds:uri="http://schemas.microsoft.com/office/2006/metadata/properties"/>
    <ds:schemaRef ds:uri="http://schemas.microsoft.com/office/infopath/2007/PartnerControls"/>
    <ds:schemaRef ds:uri="9d7e7b4c-b47a-4424-9c6a-afab0a3d73c1"/>
    <ds:schemaRef ds:uri="6c398cb0-b887-4a55-acf9-332cd5e6b2cc"/>
  </ds:schemaRefs>
</ds:datastoreItem>
</file>

<file path=customXml/itemProps3.xml><?xml version="1.0" encoding="utf-8"?>
<ds:datastoreItem xmlns:ds="http://schemas.openxmlformats.org/officeDocument/2006/customXml" ds:itemID="{2544E4F3-52F6-4545-B045-935D4A5C03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СМК Ф 8.2.4-01-09_Задание на ВКР_граф.ч.dot</Template>
  <TotalTime>10</TotalTime>
  <Pages>2</Pages>
  <Words>128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</vt:lpstr>
    </vt:vector>
  </TitlesOfParts>
  <Company>ChSU</Company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документов (записей) по процессу</dc:title>
  <dc:creator>Анастасия</dc:creator>
  <cp:lastModifiedBy>Виноградова Людмила Николаевна</cp:lastModifiedBy>
  <cp:revision>25</cp:revision>
  <dcterms:created xsi:type="dcterms:W3CDTF">2016-06-06T07:02:00Z</dcterms:created>
  <dcterms:modified xsi:type="dcterms:W3CDTF">2026-05-21T12:49:00Z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0x010100CB38C0636A868E4E8EE19F8051A5CDA9</vt:lpwstr>
  </property>
  <property fmtid="{D5CDD505-2E9C-101B-9397-08002B2CF9AE}" pid="3" name="Order">
    <vt:r8>210700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