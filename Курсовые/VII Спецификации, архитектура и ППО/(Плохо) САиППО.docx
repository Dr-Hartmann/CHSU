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7F77F" w14:textId="77777777" w:rsidR="00A25DA9" w:rsidRDefault="00A25DA9" w:rsidP="00A25DA9">
      <w:pPr>
        <w:spacing w:line="240" w:lineRule="auto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46"/>
        <w:gridCol w:w="6"/>
        <w:gridCol w:w="6796"/>
        <w:gridCol w:w="6"/>
      </w:tblGrid>
      <w:tr w:rsidR="00A25DA9" w:rsidRPr="007912ED" w14:paraId="72306290" w14:textId="77777777" w:rsidTr="00511603">
        <w:trPr>
          <w:gridAfter w:val="1"/>
          <w:wAfter w:w="6" w:type="dxa"/>
        </w:trPr>
        <w:tc>
          <w:tcPr>
            <w:tcW w:w="2546" w:type="dxa"/>
          </w:tcPr>
          <w:p w14:paraId="2C6EB76D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Институт (факультет)</w:t>
            </w:r>
          </w:p>
        </w:tc>
        <w:tc>
          <w:tcPr>
            <w:tcW w:w="6802" w:type="dxa"/>
            <w:gridSpan w:val="2"/>
            <w:tcBorders>
              <w:bottom w:val="single" w:sz="4" w:space="0" w:color="auto"/>
            </w:tcBorders>
          </w:tcPr>
          <w:p w14:paraId="2E7FA6D7" w14:textId="77777777" w:rsidR="00A25DA9" w:rsidRPr="007912ED" w:rsidRDefault="00A25DA9" w:rsidP="00A25DA9">
            <w:pPr>
              <w:spacing w:line="240" w:lineRule="auto"/>
              <w:ind w:firstLine="0"/>
              <w:jc w:val="center"/>
            </w:pPr>
            <w:r w:rsidRPr="007912ED">
              <w:t>Институт информационных технологий</w:t>
            </w:r>
          </w:p>
        </w:tc>
      </w:tr>
      <w:tr w:rsidR="00A25DA9" w:rsidRPr="007912ED" w14:paraId="3BFC024B" w14:textId="77777777" w:rsidTr="00511603">
        <w:tc>
          <w:tcPr>
            <w:tcW w:w="2552" w:type="dxa"/>
            <w:gridSpan w:val="2"/>
          </w:tcPr>
          <w:p w14:paraId="4542340F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Кафедра</w:t>
            </w:r>
          </w:p>
        </w:tc>
        <w:tc>
          <w:tcPr>
            <w:tcW w:w="68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D40622" w14:textId="77777777" w:rsidR="00A25DA9" w:rsidRPr="007912ED" w:rsidRDefault="00A25DA9" w:rsidP="00A25DA9">
            <w:pPr>
              <w:spacing w:line="240" w:lineRule="auto"/>
              <w:ind w:firstLine="0"/>
              <w:jc w:val="center"/>
            </w:pPr>
            <w:r w:rsidRPr="007912ED">
              <w:t>М</w:t>
            </w:r>
            <w:r>
              <w:t>атематического и программного обеспечения</w:t>
            </w:r>
            <w:r w:rsidRPr="007912ED">
              <w:t xml:space="preserve"> ЭВМ</w:t>
            </w:r>
          </w:p>
        </w:tc>
      </w:tr>
    </w:tbl>
    <w:p w14:paraId="4DF0DD13" w14:textId="77777777" w:rsidR="00A25DA9" w:rsidRDefault="00A25DA9" w:rsidP="00A25DA9">
      <w:pPr>
        <w:spacing w:line="240" w:lineRule="auto"/>
      </w:pPr>
    </w:p>
    <w:p w14:paraId="2C5DF5F9" w14:textId="77777777" w:rsidR="00A25DA9" w:rsidRPr="00242693" w:rsidRDefault="00A25DA9" w:rsidP="00A25DA9">
      <w:pPr>
        <w:spacing w:line="240" w:lineRule="auto"/>
      </w:pPr>
    </w:p>
    <w:p w14:paraId="2BB223A8" w14:textId="44824AE6" w:rsidR="00A25DA9" w:rsidRPr="00CA1C26" w:rsidRDefault="00A25DA9" w:rsidP="00A25DA9">
      <w:pPr>
        <w:spacing w:line="240" w:lineRule="auto"/>
        <w:ind w:firstLine="0"/>
        <w:jc w:val="center"/>
      </w:pPr>
      <w:r w:rsidRPr="009F210F">
        <w:t>КУРСОВ</w:t>
      </w:r>
      <w:r w:rsidR="002978F8">
        <w:t>АЯ РАБОТА</w:t>
      </w:r>
    </w:p>
    <w:p w14:paraId="6C0EA178" w14:textId="77777777" w:rsidR="00A25DA9" w:rsidRDefault="00A25DA9" w:rsidP="00A25DA9">
      <w:pPr>
        <w:spacing w:line="240" w:lineRule="auto"/>
      </w:pPr>
    </w:p>
    <w:p w14:paraId="085576B4" w14:textId="77777777" w:rsidR="00A25DA9" w:rsidRPr="00242693" w:rsidRDefault="00A25DA9" w:rsidP="00A25DA9">
      <w:pPr>
        <w:spacing w:line="240" w:lineRule="auto"/>
      </w:pPr>
    </w:p>
    <w:tbl>
      <w:tblPr>
        <w:tblW w:w="9781" w:type="dxa"/>
        <w:tblLook w:val="01E0" w:firstRow="1" w:lastRow="1" w:firstColumn="1" w:lastColumn="1" w:noHBand="0" w:noVBand="0"/>
      </w:tblPr>
      <w:tblGrid>
        <w:gridCol w:w="1843"/>
        <w:gridCol w:w="7938"/>
      </w:tblGrid>
      <w:tr w:rsidR="00A25DA9" w:rsidRPr="00421220" w14:paraId="78499BCB" w14:textId="77777777" w:rsidTr="00A25DA9"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51B77F7A" w14:textId="60DABE78" w:rsidR="00A25DA9" w:rsidRPr="00A25DA9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9F210F">
              <w:rPr>
                <w:sz w:val="24"/>
                <w:szCs w:val="24"/>
              </w:rPr>
              <w:t xml:space="preserve">по </w:t>
            </w:r>
            <w:r>
              <w:rPr>
                <w:sz w:val="24"/>
                <w:szCs w:val="24"/>
              </w:rPr>
              <w:t>дисциплине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bottom"/>
          </w:tcPr>
          <w:p w14:paraId="07A24BFB" w14:textId="37AC63F1" w:rsidR="00A25DA9" w:rsidRPr="00A25DA9" w:rsidRDefault="00A25DA9" w:rsidP="00A25DA9">
            <w:pPr>
              <w:spacing w:line="240" w:lineRule="auto"/>
              <w:ind w:firstLine="0"/>
              <w:jc w:val="center"/>
            </w:pPr>
            <w:r w:rsidRPr="00A25DA9">
              <w:t xml:space="preserve">Спецификация, архитектура и проектирование </w:t>
            </w:r>
            <w:r>
              <w:t>ПО</w:t>
            </w:r>
          </w:p>
        </w:tc>
      </w:tr>
      <w:tr w:rsidR="00A25DA9" w:rsidRPr="00421220" w14:paraId="126ED2C1" w14:textId="77777777" w:rsidTr="00A25DA9">
        <w:tc>
          <w:tcPr>
            <w:tcW w:w="1843" w:type="dxa"/>
            <w:vAlign w:val="bottom"/>
          </w:tcPr>
          <w:p w14:paraId="3AEAC31E" w14:textId="77777777" w:rsidR="00A25DA9" w:rsidRPr="00E854E1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854E1">
              <w:rPr>
                <w:sz w:val="24"/>
                <w:szCs w:val="24"/>
              </w:rPr>
              <w:t>на тему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4C1FDA" w14:textId="05C71370" w:rsidR="00A25DA9" w:rsidRPr="00A25DA9" w:rsidRDefault="00A25DA9" w:rsidP="00A25DA9">
            <w:pPr>
              <w:spacing w:before="240" w:line="240" w:lineRule="auto"/>
              <w:ind w:firstLine="0"/>
              <w:jc w:val="center"/>
              <w:rPr>
                <w:highlight w:val="yellow"/>
                <w:lang w:val="en-US"/>
              </w:rPr>
            </w:pPr>
            <w:r w:rsidRPr="00A25DA9">
              <w:t>Разработка спецификации и архитектуры</w:t>
            </w:r>
          </w:p>
        </w:tc>
      </w:tr>
      <w:tr w:rsidR="00A25DA9" w:rsidRPr="00421220" w14:paraId="1D8A674F" w14:textId="77777777" w:rsidTr="00A25DA9">
        <w:tc>
          <w:tcPr>
            <w:tcW w:w="9781" w:type="dxa"/>
            <w:gridSpan w:val="2"/>
            <w:tcBorders>
              <w:bottom w:val="single" w:sz="4" w:space="0" w:color="auto"/>
            </w:tcBorders>
            <w:vAlign w:val="bottom"/>
          </w:tcPr>
          <w:p w14:paraId="4097E073" w14:textId="051B8D35" w:rsidR="00A25DA9" w:rsidRPr="009C0904" w:rsidRDefault="00A25DA9" w:rsidP="00A25DA9">
            <w:pPr>
              <w:spacing w:line="240" w:lineRule="auto"/>
              <w:ind w:firstLine="1877"/>
              <w:jc w:val="center"/>
              <w:rPr>
                <w:highlight w:val="green"/>
              </w:rPr>
            </w:pPr>
            <w:r w:rsidRPr="00A25DA9">
              <w:t>программного обеспечения</w:t>
            </w:r>
          </w:p>
        </w:tc>
      </w:tr>
    </w:tbl>
    <w:p w14:paraId="790F20F4" w14:textId="77777777" w:rsidR="00A25DA9" w:rsidRDefault="00A25DA9" w:rsidP="00A25DA9">
      <w:pPr>
        <w:spacing w:line="240" w:lineRule="auto"/>
      </w:pPr>
    </w:p>
    <w:p w14:paraId="54703736" w14:textId="77777777" w:rsidR="00A25DA9" w:rsidRDefault="00A25DA9" w:rsidP="00A25DA9">
      <w:pPr>
        <w:spacing w:line="240" w:lineRule="auto"/>
      </w:pPr>
    </w:p>
    <w:p w14:paraId="7002F525" w14:textId="77777777" w:rsidR="00A25DA9" w:rsidRDefault="00A25DA9" w:rsidP="00A25DA9">
      <w:pPr>
        <w:spacing w:line="240" w:lineRule="auto"/>
      </w:pPr>
    </w:p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1417"/>
        <w:gridCol w:w="1701"/>
        <w:gridCol w:w="1773"/>
      </w:tblGrid>
      <w:tr w:rsidR="00A25DA9" w:rsidRPr="00421220" w14:paraId="1CE59135" w14:textId="77777777" w:rsidTr="00511603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3C83872D" w14:textId="77777777" w:rsidR="00A25DA9" w:rsidRPr="00500AB9" w:rsidRDefault="00A25DA9" w:rsidP="00A25DA9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500AB9">
              <w:rPr>
                <w:sz w:val="24"/>
                <w:szCs w:val="24"/>
              </w:rPr>
              <w:t>Выполнил студент группы</w:t>
            </w:r>
          </w:p>
        </w:tc>
      </w:tr>
      <w:tr w:rsidR="00A25DA9" w:rsidRPr="00421220" w14:paraId="772BBADF" w14:textId="77777777" w:rsidTr="00511603">
        <w:trPr>
          <w:cantSplit/>
        </w:trPr>
        <w:tc>
          <w:tcPr>
            <w:tcW w:w="3118" w:type="dxa"/>
            <w:gridSpan w:val="2"/>
            <w:tcBorders>
              <w:bottom w:val="single" w:sz="4" w:space="0" w:color="808080"/>
            </w:tcBorders>
            <w:vAlign w:val="center"/>
          </w:tcPr>
          <w:p w14:paraId="2E005926" w14:textId="77777777" w:rsidR="00A25DA9" w:rsidRPr="009F210F" w:rsidRDefault="00A25DA9" w:rsidP="00A25DA9">
            <w:pPr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  <w:r w:rsidRPr="009F210F">
              <w:t>группа</w:t>
            </w:r>
          </w:p>
        </w:tc>
        <w:tc>
          <w:tcPr>
            <w:tcW w:w="1773" w:type="dxa"/>
            <w:tcBorders>
              <w:bottom w:val="single" w:sz="4" w:space="0" w:color="808080"/>
            </w:tcBorders>
            <w:vAlign w:val="center"/>
          </w:tcPr>
          <w:p w14:paraId="5E68D7CD" w14:textId="77777777" w:rsidR="00A25DA9" w:rsidRPr="009F210F" w:rsidRDefault="00A25DA9" w:rsidP="00A25DA9">
            <w:pPr>
              <w:spacing w:line="24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9F210F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A25DA9" w:rsidRPr="00421220" w14:paraId="7C8C8EF8" w14:textId="77777777" w:rsidTr="00511603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63ACF053" w14:textId="77777777" w:rsidR="00A25DA9" w:rsidRPr="009F210F" w:rsidRDefault="00A25DA9" w:rsidP="00A25DA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9F210F">
              <w:rPr>
                <w:sz w:val="20"/>
                <w:szCs w:val="20"/>
              </w:rPr>
              <w:t>направления подготовки (специальности)</w:t>
            </w:r>
          </w:p>
        </w:tc>
      </w:tr>
      <w:tr w:rsidR="00A25DA9" w:rsidRPr="00421220" w14:paraId="14118614" w14:textId="77777777" w:rsidTr="00511603">
        <w:trPr>
          <w:cantSplit/>
        </w:trPr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755B2BC" w14:textId="77777777" w:rsidR="00A25DA9" w:rsidRPr="009F210F" w:rsidRDefault="00A25DA9" w:rsidP="00A25DA9">
            <w:pPr>
              <w:spacing w:line="240" w:lineRule="auto"/>
              <w:ind w:firstLine="0"/>
              <w:jc w:val="right"/>
            </w:pPr>
            <w:r w:rsidRPr="009F210F">
              <w:t>09.03.04</w:t>
            </w:r>
          </w:p>
        </w:tc>
        <w:tc>
          <w:tcPr>
            <w:tcW w:w="3474" w:type="dxa"/>
            <w:gridSpan w:val="2"/>
            <w:tcBorders>
              <w:bottom w:val="single" w:sz="4" w:space="0" w:color="auto"/>
            </w:tcBorders>
            <w:vAlign w:val="center"/>
          </w:tcPr>
          <w:p w14:paraId="6DB6ACD6" w14:textId="77777777" w:rsidR="00A25DA9" w:rsidRPr="009F210F" w:rsidRDefault="00A25DA9" w:rsidP="00A25DA9">
            <w:pPr>
              <w:spacing w:line="240" w:lineRule="auto"/>
              <w:ind w:firstLine="0"/>
              <w:jc w:val="center"/>
            </w:pPr>
            <w:r w:rsidRPr="009F210F">
              <w:t>Программная инженерия</w:t>
            </w:r>
          </w:p>
        </w:tc>
      </w:tr>
      <w:tr w:rsidR="00A25DA9" w:rsidRPr="00421220" w14:paraId="741AFB1A" w14:textId="77777777" w:rsidTr="00511603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  <w:vAlign w:val="center"/>
          </w:tcPr>
          <w:p w14:paraId="7F517C50" w14:textId="77777777" w:rsidR="00A25DA9" w:rsidRPr="00500AB9" w:rsidRDefault="00A25DA9" w:rsidP="00A25DA9">
            <w:pPr>
              <w:spacing w:line="240" w:lineRule="auto"/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500AB9">
              <w:rPr>
                <w:i/>
                <w:iCs/>
                <w:sz w:val="20"/>
                <w:szCs w:val="20"/>
              </w:rPr>
              <w:t>шифр, наименование</w:t>
            </w:r>
          </w:p>
        </w:tc>
      </w:tr>
      <w:tr w:rsidR="00A25DA9" w:rsidRPr="00421220" w14:paraId="48AB99BF" w14:textId="77777777" w:rsidTr="00511603">
        <w:trPr>
          <w:cantSplit/>
        </w:trPr>
        <w:tc>
          <w:tcPr>
            <w:tcW w:w="4891" w:type="dxa"/>
            <w:gridSpan w:val="3"/>
            <w:tcBorders>
              <w:bottom w:val="single" w:sz="4" w:space="0" w:color="auto"/>
            </w:tcBorders>
            <w:vAlign w:val="center"/>
          </w:tcPr>
          <w:p w14:paraId="4A1FFFF8" w14:textId="77777777" w:rsidR="00A25DA9" w:rsidRPr="00F72554" w:rsidRDefault="00A25DA9" w:rsidP="00A25DA9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>
              <w:t>Микуцких Григорий Андреевич</w:t>
            </w:r>
          </w:p>
        </w:tc>
      </w:tr>
      <w:tr w:rsidR="00A25DA9" w:rsidRPr="00421220" w14:paraId="05C144C6" w14:textId="77777777" w:rsidTr="00511603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</w:tcPr>
          <w:p w14:paraId="7A360741" w14:textId="77777777" w:rsidR="00A25DA9" w:rsidRPr="00500AB9" w:rsidRDefault="00A25DA9" w:rsidP="00A25DA9">
            <w:pPr>
              <w:spacing w:line="24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500AB9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</w:tbl>
    <w:p w14:paraId="627812A8" w14:textId="77777777" w:rsidR="00A25DA9" w:rsidRPr="00242693" w:rsidRDefault="00A25DA9" w:rsidP="00A25DA9">
      <w:pPr>
        <w:spacing w:line="240" w:lineRule="auto"/>
      </w:pPr>
    </w:p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A25DA9" w:rsidRPr="00421220" w14:paraId="00476EA1" w14:textId="77777777" w:rsidTr="00511603">
        <w:trPr>
          <w:cantSplit/>
        </w:trPr>
        <w:tc>
          <w:tcPr>
            <w:tcW w:w="4891" w:type="dxa"/>
            <w:vAlign w:val="center"/>
          </w:tcPr>
          <w:p w14:paraId="33708FBF" w14:textId="77777777" w:rsidR="00A25DA9" w:rsidRPr="00582A1E" w:rsidRDefault="00A25DA9" w:rsidP="00A25DA9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582A1E">
              <w:rPr>
                <w:sz w:val="24"/>
                <w:szCs w:val="24"/>
              </w:rPr>
              <w:t>Руководитель</w:t>
            </w:r>
          </w:p>
        </w:tc>
      </w:tr>
      <w:tr w:rsidR="00A25DA9" w:rsidRPr="00421220" w14:paraId="72E294EA" w14:textId="77777777" w:rsidTr="00511603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4F6BBA9A" w14:textId="60552942" w:rsidR="00A25DA9" w:rsidRPr="00F72554" w:rsidRDefault="00DC7BC8" w:rsidP="00A25DA9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 w:rsidRPr="00DC7BC8">
              <w:t>Осколков Василий Михайлович</w:t>
            </w:r>
          </w:p>
        </w:tc>
      </w:tr>
      <w:tr w:rsidR="00A25DA9" w:rsidRPr="00421220" w14:paraId="01B1D308" w14:textId="77777777" w:rsidTr="00511603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7977BD9B" w14:textId="77777777" w:rsidR="00A25DA9" w:rsidRPr="002926E8" w:rsidRDefault="00A25DA9" w:rsidP="00A25DA9">
            <w:pPr>
              <w:spacing w:line="240" w:lineRule="auto"/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2926E8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  <w:tr w:rsidR="00A25DA9" w:rsidRPr="00421220" w14:paraId="08B4C5A9" w14:textId="77777777" w:rsidTr="00511603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1DF986CA" w14:textId="77777777" w:rsidR="00A25DA9" w:rsidRPr="002926E8" w:rsidRDefault="00A25DA9" w:rsidP="00A25DA9">
            <w:pPr>
              <w:spacing w:line="240" w:lineRule="auto"/>
              <w:ind w:firstLine="0"/>
              <w:jc w:val="center"/>
            </w:pPr>
            <w:r w:rsidRPr="002926E8">
              <w:t>доцент</w:t>
            </w:r>
          </w:p>
        </w:tc>
      </w:tr>
      <w:tr w:rsidR="00A25DA9" w:rsidRPr="00421220" w14:paraId="637E74F7" w14:textId="77777777" w:rsidTr="00511603">
        <w:trPr>
          <w:cantSplit/>
        </w:trPr>
        <w:tc>
          <w:tcPr>
            <w:tcW w:w="4891" w:type="dxa"/>
            <w:tcBorders>
              <w:top w:val="single" w:sz="4" w:space="0" w:color="808080"/>
            </w:tcBorders>
          </w:tcPr>
          <w:p w14:paraId="1A0F9972" w14:textId="77777777" w:rsidR="00A25DA9" w:rsidRPr="002926E8" w:rsidRDefault="00A25DA9" w:rsidP="00A25DA9">
            <w:pPr>
              <w:spacing w:line="24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2926E8">
              <w:rPr>
                <w:i/>
                <w:iCs/>
                <w:sz w:val="20"/>
                <w:szCs w:val="20"/>
              </w:rPr>
              <w:t>должность</w:t>
            </w:r>
          </w:p>
        </w:tc>
      </w:tr>
    </w:tbl>
    <w:p w14:paraId="055A1DAC" w14:textId="77777777" w:rsidR="00A25DA9" w:rsidRPr="00242693" w:rsidRDefault="00A25DA9" w:rsidP="00A25DA9">
      <w:pPr>
        <w:spacing w:line="240" w:lineRule="auto"/>
      </w:pPr>
    </w:p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A25DA9" w:rsidRPr="007912ED" w14:paraId="0BBBAF82" w14:textId="77777777" w:rsidTr="00511603">
        <w:trPr>
          <w:cantSplit/>
        </w:trPr>
        <w:tc>
          <w:tcPr>
            <w:tcW w:w="4891" w:type="dxa"/>
            <w:vAlign w:val="center"/>
          </w:tcPr>
          <w:p w14:paraId="6D30FF36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 xml:space="preserve">Дата представления работы </w:t>
            </w:r>
          </w:p>
        </w:tc>
      </w:tr>
      <w:tr w:rsidR="00A25DA9" w:rsidRPr="007912ED" w14:paraId="164CD045" w14:textId="77777777" w:rsidTr="00511603">
        <w:trPr>
          <w:cantSplit/>
        </w:trPr>
        <w:tc>
          <w:tcPr>
            <w:tcW w:w="4891" w:type="dxa"/>
          </w:tcPr>
          <w:p w14:paraId="3A48CF7D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«______» _________________ 2026 г.</w:t>
            </w:r>
          </w:p>
        </w:tc>
      </w:tr>
      <w:tr w:rsidR="00A25DA9" w:rsidRPr="007912ED" w14:paraId="4723496D" w14:textId="77777777" w:rsidTr="00511603">
        <w:trPr>
          <w:cantSplit/>
        </w:trPr>
        <w:tc>
          <w:tcPr>
            <w:tcW w:w="4891" w:type="dxa"/>
          </w:tcPr>
          <w:p w14:paraId="1BDEA316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A25DA9" w:rsidRPr="007912ED" w14:paraId="26CF8F6F" w14:textId="77777777" w:rsidTr="00511603">
        <w:trPr>
          <w:cantSplit/>
        </w:trPr>
        <w:tc>
          <w:tcPr>
            <w:tcW w:w="4891" w:type="dxa"/>
          </w:tcPr>
          <w:p w14:paraId="2FC4AA8C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 xml:space="preserve">Заключение о допуске к защите </w:t>
            </w:r>
          </w:p>
        </w:tc>
      </w:tr>
      <w:tr w:rsidR="00A25DA9" w:rsidRPr="007912ED" w14:paraId="36F2E706" w14:textId="77777777" w:rsidTr="00511603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03BE4F3F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A25DA9" w:rsidRPr="007912ED" w14:paraId="4A5EC10B" w14:textId="77777777" w:rsidTr="00511603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1F95A16E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A25DA9" w:rsidRPr="007912ED" w14:paraId="6CAC60BE" w14:textId="77777777" w:rsidTr="00511603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302092CC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A25DA9" w:rsidRPr="007912ED" w14:paraId="53C780AF" w14:textId="77777777" w:rsidTr="00511603">
        <w:trPr>
          <w:cantSplit/>
        </w:trPr>
        <w:tc>
          <w:tcPr>
            <w:tcW w:w="4891" w:type="dxa"/>
            <w:tcBorders>
              <w:top w:val="single" w:sz="4" w:space="0" w:color="auto"/>
            </w:tcBorders>
          </w:tcPr>
          <w:p w14:paraId="2C08418D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A25DA9" w:rsidRPr="007912ED" w14:paraId="56EDB38C" w14:textId="77777777" w:rsidTr="00511603">
        <w:trPr>
          <w:cantSplit/>
        </w:trPr>
        <w:tc>
          <w:tcPr>
            <w:tcW w:w="4891" w:type="dxa"/>
          </w:tcPr>
          <w:p w14:paraId="27A097D6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Оценка _______________, ________________</w:t>
            </w:r>
          </w:p>
        </w:tc>
      </w:tr>
      <w:tr w:rsidR="00A25DA9" w:rsidRPr="007912ED" w14:paraId="4A6F68A2" w14:textId="77777777" w:rsidTr="00511603">
        <w:trPr>
          <w:cantSplit/>
        </w:trPr>
        <w:tc>
          <w:tcPr>
            <w:tcW w:w="4891" w:type="dxa"/>
          </w:tcPr>
          <w:p w14:paraId="780DF4A5" w14:textId="77777777" w:rsidR="00A25DA9" w:rsidRPr="007912ED" w:rsidRDefault="00A25DA9" w:rsidP="00A25DA9">
            <w:pPr>
              <w:spacing w:line="240" w:lineRule="auto"/>
              <w:ind w:firstLine="0"/>
              <w:jc w:val="right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количество баллов</w:t>
            </w:r>
          </w:p>
        </w:tc>
      </w:tr>
      <w:tr w:rsidR="00A25DA9" w:rsidRPr="007912ED" w14:paraId="44E6917D" w14:textId="77777777" w:rsidTr="00511603">
        <w:trPr>
          <w:cantSplit/>
        </w:trPr>
        <w:tc>
          <w:tcPr>
            <w:tcW w:w="4891" w:type="dxa"/>
          </w:tcPr>
          <w:p w14:paraId="2F0DF115" w14:textId="77777777" w:rsidR="00A25DA9" w:rsidRPr="007912ED" w:rsidRDefault="00A25DA9" w:rsidP="00A25DA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Подпись преподавателя_________________</w:t>
            </w:r>
          </w:p>
        </w:tc>
      </w:tr>
    </w:tbl>
    <w:p w14:paraId="5C684099" w14:textId="77777777" w:rsidR="00A25DA9" w:rsidRDefault="00A25DA9" w:rsidP="00A25DA9">
      <w:pPr>
        <w:spacing w:line="240" w:lineRule="auto"/>
      </w:pPr>
    </w:p>
    <w:p w14:paraId="268325C5" w14:textId="77777777" w:rsidR="00A25DA9" w:rsidRDefault="00A25DA9" w:rsidP="00A25DA9">
      <w:pPr>
        <w:spacing w:line="240" w:lineRule="auto"/>
      </w:pPr>
    </w:p>
    <w:tbl>
      <w:tblPr>
        <w:tblStyle w:val="af0"/>
        <w:tblW w:w="0" w:type="auto"/>
        <w:tblInd w:w="3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776"/>
      </w:tblGrid>
      <w:tr w:rsidR="00A25DA9" w:rsidRPr="007912ED" w14:paraId="5A47A2D4" w14:textId="77777777" w:rsidTr="00511603">
        <w:tc>
          <w:tcPr>
            <w:tcW w:w="1558" w:type="dxa"/>
          </w:tcPr>
          <w:p w14:paraId="104CB788" w14:textId="77777777" w:rsidR="00A25DA9" w:rsidRPr="007912ED" w:rsidRDefault="00A25DA9" w:rsidP="00A25DA9">
            <w:pPr>
              <w:ind w:firstLine="0"/>
              <w:jc w:val="center"/>
            </w:pPr>
            <w:r w:rsidRPr="007912ED">
              <w:t>Череповец,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6A29A263" w14:textId="77777777" w:rsidR="00A25DA9" w:rsidRPr="007912ED" w:rsidRDefault="00A25DA9" w:rsidP="00A25DA9">
            <w:pPr>
              <w:ind w:firstLine="0"/>
              <w:jc w:val="center"/>
            </w:pPr>
            <w:r w:rsidRPr="007912ED">
              <w:t>2026</w:t>
            </w:r>
          </w:p>
        </w:tc>
      </w:tr>
      <w:tr w:rsidR="00A25DA9" w:rsidRPr="00421220" w14:paraId="0796805A" w14:textId="77777777" w:rsidTr="00511603">
        <w:trPr>
          <w:trHeight w:val="109"/>
        </w:trPr>
        <w:tc>
          <w:tcPr>
            <w:tcW w:w="1558" w:type="dxa"/>
          </w:tcPr>
          <w:p w14:paraId="093E8A51" w14:textId="77777777" w:rsidR="00A25DA9" w:rsidRPr="007912ED" w:rsidRDefault="00A25DA9" w:rsidP="00A25DA9">
            <w:pPr>
              <w:ind w:firstLine="0"/>
              <w:jc w:val="center"/>
            </w:pP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3F4CFD19" w14:textId="77777777" w:rsidR="00A25DA9" w:rsidRPr="00500AB9" w:rsidRDefault="00A25DA9" w:rsidP="00A25DA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год</w:t>
            </w:r>
          </w:p>
        </w:tc>
      </w:tr>
    </w:tbl>
    <w:p w14:paraId="33C6AF20" w14:textId="77777777" w:rsidR="00A25DA9" w:rsidRDefault="00A25DA9" w:rsidP="00A25DA9"/>
    <w:p w14:paraId="758BFB5C" w14:textId="77777777" w:rsidR="00C25389" w:rsidRDefault="00C25389">
      <w:pPr>
        <w:sectPr w:rsidR="00C25389" w:rsidSect="00BD4EFA">
          <w:headerReference w:type="firs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sdt>
      <w:sdtPr>
        <w:rPr>
          <w:rFonts w:eastAsiaTheme="minorHAnsi" w:cstheme="minorBidi"/>
          <w:color w:val="000000" w:themeColor="text1"/>
          <w:spacing w:val="0"/>
          <w:kern w:val="2"/>
          <w:szCs w:val="28"/>
        </w:rPr>
        <w:id w:val="-1235705808"/>
        <w:docPartObj>
          <w:docPartGallery w:val="Table of Contents"/>
          <w:docPartUnique/>
        </w:docPartObj>
      </w:sdtPr>
      <w:sdtContent>
        <w:p w14:paraId="1636DCFB" w14:textId="77777777" w:rsidR="001A4F84" w:rsidRDefault="001A4F84" w:rsidP="00881584">
          <w:pPr>
            <w:pStyle w:val="a5"/>
          </w:pPr>
          <w:r w:rsidRPr="00A10519">
            <w:t>Оглавление</w:t>
          </w:r>
        </w:p>
        <w:p w14:paraId="46EA3E34" w14:textId="1E1F75A7" w:rsidR="00B310E5" w:rsidRDefault="001A4F84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17056" w:history="1">
            <w:r w:rsidR="00B310E5" w:rsidRPr="005B4338">
              <w:rPr>
                <w:rStyle w:val="af1"/>
              </w:rPr>
              <w:t>Введение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_Toc227317056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3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2361372B" w14:textId="56FD98C7" w:rsidR="00B310E5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57" w:history="1">
            <w:r w:rsidR="00B310E5" w:rsidRPr="005B4338">
              <w:rPr>
                <w:rStyle w:val="af1"/>
              </w:rPr>
              <w:t>1. Сравнительный анализ аналогов проектируемой системы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_Toc227317057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5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638E4423" w14:textId="566AC20E" w:rsidR="00B310E5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58" w:history="1">
            <w:r w:rsidR="00B310E5" w:rsidRPr="005B4338">
              <w:rPr>
                <w:rStyle w:val="af1"/>
              </w:rPr>
              <w:t>2. Выбор технологии, среды и языка программирования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_Toc227317058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8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63D8D28C" w14:textId="1866DD58" w:rsidR="00B310E5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59" w:history="1">
            <w:r w:rsidR="00B310E5" w:rsidRPr="005B4338">
              <w:rPr>
                <w:rStyle w:val="af1"/>
              </w:rPr>
              <w:t>3. Анализ процесса</w:t>
            </w:r>
            <w:r w:rsidR="00B310E5" w:rsidRPr="005B4338">
              <w:rPr>
                <w:rStyle w:val="af1"/>
              </w:rPr>
              <w:t xml:space="preserve"> </w:t>
            </w:r>
            <w:r w:rsidR="00B310E5" w:rsidRPr="005B4338">
              <w:rPr>
                <w:rStyle w:val="af1"/>
              </w:rPr>
              <w:t>обработки информации, выбор структур данных для её хранения, выбор методов и алгоритмов решения задачи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_Toc227317059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12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10122AEA" w14:textId="56950638" w:rsidR="00B310E5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60" w:history="1">
            <w:r w:rsidR="00B310E5" w:rsidRPr="005B4338">
              <w:rPr>
                <w:rStyle w:val="af1"/>
              </w:rPr>
              <w:t>4. Разработка спецификаций проектируемой системы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_Toc227317060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15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2405159F" w14:textId="47BA94DE" w:rsidR="00B310E5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61" w:history="1">
            <w:r w:rsidR="00B310E5" w:rsidRPr="005B4338">
              <w:rPr>
                <w:rStyle w:val="af1"/>
              </w:rPr>
              <w:t>4.1. Построение диаграммы вариантов использования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_Toc227317061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15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721B3A98" w14:textId="76814970" w:rsidR="00B310E5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62" w:history="1">
            <w:r w:rsidR="00B310E5" w:rsidRPr="005B4338">
              <w:rPr>
                <w:rStyle w:val="af1"/>
              </w:rPr>
              <w:t>4.2. Построение контекстной диаграммы классов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_Toc227317062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20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19A3BE26" w14:textId="2BB1E8D1" w:rsidR="00B310E5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63" w:history="1">
            <w:r w:rsidR="00B310E5" w:rsidRPr="005B4338">
              <w:rPr>
                <w:rStyle w:val="af1"/>
              </w:rPr>
              <w:t>4.3. Построение диаграмм последовательностей системы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_Toc227317063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22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39C2850E" w14:textId="201DD909" w:rsidR="00B310E5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64" w:history="1">
            <w:r w:rsidR="00B310E5" w:rsidRPr="005B4338">
              <w:rPr>
                <w:rStyle w:val="af1"/>
              </w:rPr>
              <w:t>4.4. Построение диаграммы деятельностей варианта использования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_Toc227317064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28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76774E56" w14:textId="6F3D5237" w:rsidR="00B310E5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65" w:history="1">
            <w:r w:rsidR="00B310E5" w:rsidRPr="005B4338">
              <w:rPr>
                <w:rStyle w:val="af1"/>
              </w:rPr>
              <w:t>4.5. Построение диаграммы переходов состояний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_Toc227317065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29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5A053ACB" w14:textId="74BC1861" w:rsidR="00B310E5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66" w:history="1">
            <w:r w:rsidR="00B310E5" w:rsidRPr="005B4338">
              <w:rPr>
                <w:rStyle w:val="af1"/>
              </w:rPr>
              <w:t>5. Проектирование программного обеспечения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_Toc227317066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30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15AD59D6" w14:textId="6D1B3941" w:rsidR="00B310E5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67" w:history="1">
            <w:r w:rsidR="00B310E5" w:rsidRPr="005B4338">
              <w:rPr>
                <w:rStyle w:val="af1"/>
              </w:rPr>
              <w:t>5.1. Проектирование структуры системы и построение диаграммы пакетов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_Toc227317067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30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365C2349" w14:textId="23F5A11C" w:rsidR="00B310E5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68" w:history="1">
            <w:r w:rsidR="00B310E5" w:rsidRPr="005B4338">
              <w:rPr>
                <w:rStyle w:val="af1"/>
              </w:rPr>
              <w:t>5.2. Проектирование классов пакета «Обработка эмбеддингов»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_Toc227317068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32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07C2785F" w14:textId="0E166099" w:rsidR="00B310E5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69" w:history="1">
            <w:r w:rsidR="00B310E5" w:rsidRPr="005B4338">
              <w:rPr>
                <w:rStyle w:val="af1"/>
              </w:rPr>
              <w:t>5.2.1. Исходная диаграмма классов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_Toc227317069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32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4A90879D" w14:textId="7C205E7C" w:rsidR="00B310E5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70" w:history="1">
            <w:r w:rsidR="00B310E5" w:rsidRPr="005B4338">
              <w:rPr>
                <w:rStyle w:val="af1"/>
              </w:rPr>
              <w:t>5.2.2. Диаграмма последовательностей взаимодействия объектов классов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_Toc227317070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33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25AF673B" w14:textId="39D7E9DE" w:rsidR="00B310E5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71" w:history="1">
            <w:r w:rsidR="00B310E5" w:rsidRPr="005B4338">
              <w:rPr>
                <w:rStyle w:val="af1"/>
              </w:rPr>
              <w:t>5.2.3. Диаграмма коммуникации пакета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_Toc227317071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37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55180A10" w14:textId="67554383" w:rsidR="00B310E5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72" w:history="1">
            <w:r w:rsidR="00B310E5" w:rsidRPr="005B4338">
              <w:rPr>
                <w:rStyle w:val="af1"/>
              </w:rPr>
              <w:t>5.2.4. Уточнённая диаграмма классов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_Toc227317072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39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1646FA88" w14:textId="6F8A86DD" w:rsidR="00B310E5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73" w:history="1">
            <w:r w:rsidR="00B310E5" w:rsidRPr="005B4338">
              <w:rPr>
                <w:rStyle w:val="af1"/>
              </w:rPr>
              <w:t>5.2.5. Детальная диаграмма классов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_Toc227317073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39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3C05EA67" w14:textId="2495011A" w:rsidR="00B310E5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74" w:history="1">
            <w:r w:rsidR="00B310E5" w:rsidRPr="005B4338">
              <w:rPr>
                <w:rStyle w:val="af1"/>
              </w:rPr>
              <w:t>5.3. Построение диаграммы компонентов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_Toc227317074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43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49FE57B2" w14:textId="24C8D385" w:rsidR="00B310E5" w:rsidRDefault="00000000">
          <w:pPr>
            <w:pStyle w:val="2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75" w:history="1">
            <w:r w:rsidR="00B310E5" w:rsidRPr="005B4338">
              <w:rPr>
                <w:rStyle w:val="af1"/>
              </w:rPr>
              <w:t>5.4. Построение диаграммы размещения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_Toc227317075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45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3D771F2E" w14:textId="6CC23BF0" w:rsidR="00B310E5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76" w:history="1">
            <w:r w:rsidR="00B310E5" w:rsidRPr="005B4338">
              <w:rPr>
                <w:rStyle w:val="af1"/>
              </w:rPr>
              <w:t>6. Тестирование пакета «Обработка эмбеддингов»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_Toc227317076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47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1DF4078C" w14:textId="7C5143A3" w:rsidR="00B310E5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77" w:history="1">
            <w:r w:rsidR="00B310E5" w:rsidRPr="005B4338">
              <w:rPr>
                <w:rStyle w:val="af1"/>
              </w:rPr>
              <w:t>Заключение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_Toc227317077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48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35D2458D" w14:textId="77B3C5FB" w:rsidR="00B310E5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78" w:history="1">
            <w:r w:rsidR="00B310E5" w:rsidRPr="005B4338">
              <w:rPr>
                <w:rStyle w:val="af1"/>
              </w:rPr>
              <w:t>Список литературы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_Toc227317078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49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5EC2F4D5" w14:textId="06856510" w:rsidR="00B310E5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79" w:history="1">
            <w:r w:rsidR="00B310E5" w:rsidRPr="005B4338">
              <w:rPr>
                <w:rStyle w:val="af1"/>
              </w:rPr>
              <w:t>Приложение 1</w:t>
            </w:r>
            <w:r w:rsidR="008023CB">
              <w:rPr>
                <w:rStyle w:val="af1"/>
              </w:rPr>
              <w:t>. Техническое задание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_Toc227317079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52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78377B92" w14:textId="5B60C06B" w:rsidR="00B310E5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80" w:history="1">
            <w:r w:rsidR="00B310E5" w:rsidRPr="005B4338">
              <w:rPr>
                <w:rStyle w:val="af1"/>
              </w:rPr>
              <w:t>Приложение 2</w:t>
            </w:r>
            <w:r w:rsidR="008023CB">
              <w:rPr>
                <w:rStyle w:val="af1"/>
              </w:rPr>
              <w:t>. Текст программы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_Toc227317080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60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038C9B56" w14:textId="412CFBFD" w:rsidR="00B310E5" w:rsidRDefault="00000000">
          <w:pPr>
            <w:pStyle w:val="1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317081" w:history="1">
            <w:r w:rsidR="00B310E5" w:rsidRPr="005B4338">
              <w:rPr>
                <w:rStyle w:val="af1"/>
                <w:lang w:val="en-US"/>
              </w:rPr>
              <w:t>Приложение 3</w:t>
            </w:r>
            <w:r w:rsidR="008023CB">
              <w:rPr>
                <w:rStyle w:val="af1"/>
              </w:rPr>
              <w:t>. Руководство пользователя</w:t>
            </w:r>
            <w:r w:rsidR="00B310E5">
              <w:rPr>
                <w:noProof/>
                <w:webHidden/>
              </w:rPr>
              <w:tab/>
            </w:r>
            <w:r w:rsidR="00B310E5">
              <w:rPr>
                <w:noProof/>
                <w:webHidden/>
              </w:rPr>
              <w:fldChar w:fldCharType="begin"/>
            </w:r>
            <w:r w:rsidR="00B310E5">
              <w:rPr>
                <w:noProof/>
                <w:webHidden/>
              </w:rPr>
              <w:instrText xml:space="preserve"> PAGEREF _Toc227317081 \h </w:instrText>
            </w:r>
            <w:r w:rsidR="00B310E5">
              <w:rPr>
                <w:noProof/>
                <w:webHidden/>
              </w:rPr>
            </w:r>
            <w:r w:rsidR="00B310E5">
              <w:rPr>
                <w:noProof/>
                <w:webHidden/>
              </w:rPr>
              <w:fldChar w:fldCharType="separate"/>
            </w:r>
            <w:r w:rsidR="00B310E5">
              <w:rPr>
                <w:noProof/>
                <w:webHidden/>
              </w:rPr>
              <w:t>66</w:t>
            </w:r>
            <w:r w:rsidR="00B310E5">
              <w:rPr>
                <w:noProof/>
                <w:webHidden/>
              </w:rPr>
              <w:fldChar w:fldCharType="end"/>
            </w:r>
          </w:hyperlink>
        </w:p>
        <w:p w14:paraId="60CB1BC2" w14:textId="442FD921" w:rsidR="001A4F84" w:rsidRDefault="001A4F84" w:rsidP="007D585C">
          <w:pPr>
            <w:pStyle w:val="11"/>
          </w:pPr>
          <w:r>
            <w:fldChar w:fldCharType="end"/>
          </w:r>
        </w:p>
      </w:sdtContent>
    </w:sdt>
    <w:p w14:paraId="4BA2EE80" w14:textId="77777777" w:rsidR="001A4F84" w:rsidRDefault="001A4F84">
      <w:r>
        <w:br w:type="page"/>
      </w:r>
    </w:p>
    <w:p w14:paraId="44A4804A" w14:textId="77777777" w:rsidR="001A4F84" w:rsidRDefault="001A4F84" w:rsidP="004A20F8">
      <w:pPr>
        <w:pStyle w:val="1"/>
        <w:numPr>
          <w:ilvl w:val="0"/>
          <w:numId w:val="0"/>
        </w:numPr>
      </w:pPr>
      <w:bookmarkStart w:id="0" w:name="_Toc227317056"/>
      <w:r w:rsidRPr="005E2AB4">
        <w:lastRenderedPageBreak/>
        <w:t>Введение</w:t>
      </w:r>
      <w:bookmarkEnd w:id="0"/>
    </w:p>
    <w:p w14:paraId="5551BB57" w14:textId="77777777" w:rsidR="00487867" w:rsidRDefault="00487867" w:rsidP="00487867">
      <w:bookmarkStart w:id="1" w:name="_Hlk224025512"/>
      <w:r>
        <w:t>Современный этап развития информационных технологий характеризуется постоянным повышением спроса на высокие технологии для автоматизации рутинных задач. Не являются исключением и автоматизированные системы управления технологическими процессами (АСУТП).</w:t>
      </w:r>
    </w:p>
    <w:p w14:paraId="3B8CD0A6" w14:textId="16BAF9EF" w:rsidR="00487867" w:rsidRPr="00BA0B69" w:rsidRDefault="00487867" w:rsidP="00487867">
      <w:r>
        <w:t>Чтобы отработать навыки управления АСУТП в производственной среде, современное образование всё больше использует цифровые инструменты, одним из которых являются тренажёры виртуальной реальности (VR).</w:t>
      </w:r>
      <w:r w:rsidR="00BA0B69" w:rsidRPr="00BA0B69">
        <w:t xml:space="preserve"> </w:t>
      </w:r>
      <w:r>
        <w:t>Такие тренажёры работают при помощи специализированных «сценариев».</w:t>
      </w:r>
      <w:bookmarkEnd w:id="1"/>
    </w:p>
    <w:p w14:paraId="6003AA68" w14:textId="07AD3EE3" w:rsidR="001C0D50" w:rsidRDefault="001C0D50" w:rsidP="001C0D50">
      <w:r>
        <w:t xml:space="preserve">Однако на проработку сценария требуется время, а изменение </w:t>
      </w:r>
      <w:r w:rsidRPr="00560FCF">
        <w:t>нормативных документов</w:t>
      </w:r>
      <w:r>
        <w:t xml:space="preserve"> требует пересмотра всех уже имеющихся сценариев. Существуют также риски</w:t>
      </w:r>
      <w:r w:rsidRPr="000567EB">
        <w:t xml:space="preserve"> человеческ</w:t>
      </w:r>
      <w:r>
        <w:t>ого</w:t>
      </w:r>
      <w:r w:rsidRPr="000567EB">
        <w:t xml:space="preserve"> фактор</w:t>
      </w:r>
      <w:r>
        <w:t>а в повторении одной и той же последовательности действий или ситуаций, игнорируя нестандартные, возможно более эффективные, решения производственных задач.</w:t>
      </w:r>
    </w:p>
    <w:p w14:paraId="0124E2F7" w14:textId="2D8EF2C1" w:rsidR="00487867" w:rsidRDefault="00487867" w:rsidP="00487867">
      <w:r>
        <w:t>С данной проблемой столкнул</w:t>
      </w:r>
      <w:r w:rsidR="00216B4F">
        <w:t>ся отдел</w:t>
      </w:r>
      <w:r>
        <w:t xml:space="preserve"> </w:t>
      </w:r>
      <w:r w:rsidR="00216B4F" w:rsidRPr="004F4B6A">
        <w:rPr>
          <w:lang w:eastAsia="ru-RU"/>
        </w:rPr>
        <w:t>3D-визуализации и аддитивных технологий</w:t>
      </w:r>
      <w:r>
        <w:t xml:space="preserve"> АО «НИУИФ им. профессора Я.В. Самойлова».</w:t>
      </w:r>
    </w:p>
    <w:p w14:paraId="379EB1D8" w14:textId="0A88C844" w:rsidR="00216B4F" w:rsidRDefault="00487867" w:rsidP="00216B4F">
      <w:r>
        <w:t xml:space="preserve">АО «НИУИФ» специализируется на исследованиях в области технологий переработки фосфатного сырья и производства фосфорной и серной кислот, фосфор- и азотсодержащих минеральных </w:t>
      </w:r>
      <w:r w:rsidRPr="00A43E9B">
        <w:t xml:space="preserve">удобрений </w:t>
      </w:r>
      <w:r w:rsidR="008B2BC1">
        <w:t>[12</w:t>
      </w:r>
      <w:r w:rsidRPr="00A43E9B">
        <w:t>], и</w:t>
      </w:r>
      <w:r>
        <w:t xml:space="preserve"> для обучения своего персонала используются интеллектуальные VR-тренажёры.</w:t>
      </w:r>
    </w:p>
    <w:p w14:paraId="0AD83D37" w14:textId="115AF772" w:rsidR="007A2C59" w:rsidRPr="00487867" w:rsidRDefault="007A2C59" w:rsidP="00216B4F">
      <w:r w:rsidRPr="00487867">
        <w:t xml:space="preserve">После создания шаблона сценария и нескольких прототипов, в </w:t>
      </w:r>
      <w:r w:rsidR="00216B4F">
        <w:t xml:space="preserve">отделе </w:t>
      </w:r>
      <w:r w:rsidR="00216B4F" w:rsidRPr="004F4B6A">
        <w:rPr>
          <w:lang w:eastAsia="ru-RU"/>
        </w:rPr>
        <w:t>3D-визуализации и аддитивных технологий</w:t>
      </w:r>
      <w:r w:rsidRPr="00487867">
        <w:t xml:space="preserve"> АО «НИУИФ» возникла потребность создания дерева решений с максимальной проработкой каждого узла.</w:t>
      </w:r>
    </w:p>
    <w:p w14:paraId="43BFD378" w14:textId="3DB886DD" w:rsidR="001C0D50" w:rsidRDefault="001C0D50" w:rsidP="001C0D50">
      <w:r>
        <w:t>Современным и эффективным решением данной проблемы является искусственный интеллект. Методы на основе дифференцируемых функций, такие как нейронные сети, широко применяются для решения задач анализа структурированных данных, текстов и изображений. &lt;…&gt; Решение этих задач имеет большую практическую значимость в различных отраслях экономики, позволяя снизить стоимость, либо автоматизировать отдельные этапы технологических процессов [</w:t>
      </w:r>
      <w:r w:rsidR="002C61C5">
        <w:t>11</w:t>
      </w:r>
      <w:r>
        <w:t>, с.5].</w:t>
      </w:r>
    </w:p>
    <w:p w14:paraId="5966AA8C" w14:textId="3D9374EC" w:rsidR="001C0D50" w:rsidRDefault="001C0D50" w:rsidP="001C0D50">
      <w:r>
        <w:lastRenderedPageBreak/>
        <w:t xml:space="preserve">Внедрение </w:t>
      </w:r>
      <w:r w:rsidR="004A1F92">
        <w:t>искусственного интеллекта</w:t>
      </w:r>
      <w:r>
        <w:t xml:space="preserve"> позволяет создавать системы, способные анализировать данные и выполнять задачи, которые ранее требовали человеческого участия. Зачастую у него выше точность к распознаванию образов и смыслов </w:t>
      </w:r>
      <w:r w:rsidR="002C61C5">
        <w:t>[9</w:t>
      </w:r>
      <w:r>
        <w:t>, с.16].</w:t>
      </w:r>
    </w:p>
    <w:p w14:paraId="4087DA28" w14:textId="2F742ED6" w:rsidR="00E964D5" w:rsidRDefault="00E964D5" w:rsidP="00A43E9B">
      <w:r w:rsidRPr="00E964D5">
        <w:t xml:space="preserve">Таким образом, </w:t>
      </w:r>
      <w:r w:rsidR="00980118">
        <w:t xml:space="preserve">целью данного проекта является </w:t>
      </w:r>
      <w:r w:rsidR="00174918">
        <w:t xml:space="preserve">разработка программного обеспечения, которое позволит </w:t>
      </w:r>
      <w:r w:rsidRPr="00E964D5">
        <w:t>использова</w:t>
      </w:r>
      <w:r w:rsidR="00174918">
        <w:t>ть</w:t>
      </w:r>
      <w:r w:rsidRPr="00E964D5">
        <w:t xml:space="preserve"> </w:t>
      </w:r>
      <w:r w:rsidR="00B825CF">
        <w:t>большие языковые модели</w:t>
      </w:r>
      <w:r w:rsidR="004A1F92">
        <w:t xml:space="preserve"> </w:t>
      </w:r>
      <w:r w:rsidR="00B825CF">
        <w:t>для ответа на вопросы</w:t>
      </w:r>
      <w:r w:rsidR="00FA729A">
        <w:t xml:space="preserve"> строго определённым форматом</w:t>
      </w:r>
      <w:r w:rsidR="00B56DF8">
        <w:t xml:space="preserve">, используя </w:t>
      </w:r>
      <w:r w:rsidR="00B825CF">
        <w:t>содержимое предоставленных</w:t>
      </w:r>
      <w:r w:rsidR="00B56DF8" w:rsidRPr="00B56DF8">
        <w:t xml:space="preserve"> документ</w:t>
      </w:r>
      <w:r w:rsidR="00B825CF">
        <w:t>ов, имитир</w:t>
      </w:r>
      <w:r w:rsidR="00FA729A">
        <w:t>ующих</w:t>
      </w:r>
      <w:r w:rsidR="00B825CF">
        <w:t xml:space="preserve"> документы</w:t>
      </w:r>
      <w:r w:rsidR="00B56DF8">
        <w:t xml:space="preserve"> целев</w:t>
      </w:r>
      <w:r w:rsidR="00560FCF">
        <w:t>ых</w:t>
      </w:r>
      <w:r w:rsidR="00B56DF8">
        <w:t xml:space="preserve"> производственн</w:t>
      </w:r>
      <w:r w:rsidR="00560FCF">
        <w:t>ых</w:t>
      </w:r>
      <w:r w:rsidR="00B56DF8">
        <w:t xml:space="preserve"> </w:t>
      </w:r>
      <w:r w:rsidR="00807F6B">
        <w:t>цех</w:t>
      </w:r>
      <w:r w:rsidR="00560FCF">
        <w:t>ов</w:t>
      </w:r>
      <w:r w:rsidRPr="00E964D5">
        <w:t>.</w:t>
      </w:r>
    </w:p>
    <w:p w14:paraId="36C90846" w14:textId="2C19DE47" w:rsidR="006228E0" w:rsidRDefault="003479C4" w:rsidP="003479C4">
      <w:r w:rsidRPr="003479C4">
        <w:t xml:space="preserve">Целевыми пользователями системы являются сотрудники </w:t>
      </w:r>
      <w:r w:rsidR="00A43E9B" w:rsidRPr="00A43E9B">
        <w:t>отдел</w:t>
      </w:r>
      <w:r w:rsidR="00A43E9B">
        <w:t>а</w:t>
      </w:r>
      <w:r w:rsidR="00A43E9B" w:rsidRPr="00A43E9B">
        <w:t xml:space="preserve"> 3D-визуализации и аддитивных технологий</w:t>
      </w:r>
      <w:r w:rsidRPr="00A43E9B">
        <w:t xml:space="preserve"> АО «НИУИФ». Разраб</w:t>
      </w:r>
      <w:r w:rsidRPr="003479C4">
        <w:t xml:space="preserve">атываемая </w:t>
      </w:r>
      <w:r w:rsidRPr="005E2AB4">
        <w:t xml:space="preserve">система будет содержать </w:t>
      </w:r>
      <w:r w:rsidR="00B825CF" w:rsidRPr="005E2AB4">
        <w:t xml:space="preserve">тестовую </w:t>
      </w:r>
      <w:r w:rsidRPr="005E2AB4">
        <w:t>базу знаний</w:t>
      </w:r>
      <w:r w:rsidR="00FF509D">
        <w:t>,</w:t>
      </w:r>
      <w:r w:rsidRPr="005E2AB4">
        <w:t xml:space="preserve"> приложение для взаимодействия с </w:t>
      </w:r>
      <w:r w:rsidR="00B825CF" w:rsidRPr="005E2AB4">
        <w:t>ней</w:t>
      </w:r>
      <w:r w:rsidR="00FF509D">
        <w:t>, клиентское приложение для визуализации сценария</w:t>
      </w:r>
      <w:r w:rsidR="00B825CF" w:rsidRPr="005E2AB4">
        <w:t>.</w:t>
      </w:r>
    </w:p>
    <w:p w14:paraId="594F33CE" w14:textId="77777777" w:rsidR="006228E0" w:rsidRDefault="006228E0" w:rsidP="006228E0">
      <w:r>
        <w:t xml:space="preserve">Для достижения цели необходимо решить следующие задачи: </w:t>
      </w:r>
    </w:p>
    <w:p w14:paraId="4E833F86" w14:textId="77777777" w:rsidR="006228E0" w:rsidRDefault="006228E0">
      <w:pPr>
        <w:numPr>
          <w:ilvl w:val="0"/>
          <w:numId w:val="5"/>
        </w:numPr>
      </w:pPr>
      <w:r>
        <w:t>анализ существующих аналогов;</w:t>
      </w:r>
    </w:p>
    <w:p w14:paraId="1C28E1C8" w14:textId="77777777" w:rsidR="006228E0" w:rsidRDefault="006228E0">
      <w:pPr>
        <w:numPr>
          <w:ilvl w:val="0"/>
          <w:numId w:val="5"/>
        </w:numPr>
      </w:pPr>
      <w:r>
        <w:t>выбор технологий и инструментальных средств;</w:t>
      </w:r>
    </w:p>
    <w:p w14:paraId="676A70EC" w14:textId="67B6F2A0" w:rsidR="004135E7" w:rsidRDefault="004135E7">
      <w:pPr>
        <w:numPr>
          <w:ilvl w:val="0"/>
          <w:numId w:val="5"/>
        </w:numPr>
      </w:pPr>
      <w:r>
        <w:t>разработка спецификаций</w:t>
      </w:r>
      <w:r w:rsidR="001C0D50">
        <w:t>;</w:t>
      </w:r>
    </w:p>
    <w:p w14:paraId="797B0192" w14:textId="66B79DB2" w:rsidR="006228E0" w:rsidRDefault="006228E0">
      <w:pPr>
        <w:numPr>
          <w:ilvl w:val="0"/>
          <w:numId w:val="5"/>
        </w:numPr>
      </w:pPr>
      <w:r>
        <w:t>проектирование</w:t>
      </w:r>
      <w:r w:rsidR="004135E7">
        <w:t xml:space="preserve"> </w:t>
      </w:r>
      <w:r w:rsidR="004A1F92">
        <w:t>программного обеспечения</w:t>
      </w:r>
      <w:r>
        <w:t>;</w:t>
      </w:r>
    </w:p>
    <w:p w14:paraId="136A6E6E" w14:textId="0FBB37D3" w:rsidR="006228E0" w:rsidRDefault="006228E0">
      <w:pPr>
        <w:numPr>
          <w:ilvl w:val="0"/>
          <w:numId w:val="5"/>
        </w:numPr>
      </w:pPr>
      <w:r>
        <w:t xml:space="preserve">тестирование </w:t>
      </w:r>
      <w:r w:rsidR="004A1F92">
        <w:t>программного обеспечения</w:t>
      </w:r>
      <w:r>
        <w:t>.</w:t>
      </w:r>
    </w:p>
    <w:p w14:paraId="751B2FC6" w14:textId="72B67507" w:rsidR="00AD6FE5" w:rsidRDefault="00443914">
      <w:r w:rsidRPr="00443914">
        <w:t xml:space="preserve">В </w:t>
      </w:r>
      <w:r>
        <w:t>ходе работы будет</w:t>
      </w:r>
      <w:r w:rsidRPr="00443914">
        <w:t xml:space="preserve"> спроектирова</w:t>
      </w:r>
      <w:r>
        <w:t>н</w:t>
      </w:r>
      <w:r w:rsidRPr="00443914">
        <w:t xml:space="preserve"> и разработа</w:t>
      </w:r>
      <w:r>
        <w:t>н</w:t>
      </w:r>
      <w:r w:rsidRPr="00443914">
        <w:t xml:space="preserve"> один из пакетов данной подсистемы</w:t>
      </w:r>
      <w:r>
        <w:t>.</w:t>
      </w:r>
    </w:p>
    <w:p w14:paraId="2F04B984" w14:textId="77777777" w:rsidR="00D81357" w:rsidRDefault="00D81357">
      <w:pPr>
        <w:jc w:val="left"/>
      </w:pPr>
      <w:r>
        <w:br w:type="page"/>
      </w:r>
    </w:p>
    <w:p w14:paraId="416415DF" w14:textId="460D4D13" w:rsidR="000E0098" w:rsidRDefault="009600C9" w:rsidP="00BF4994">
      <w:pPr>
        <w:pStyle w:val="1"/>
      </w:pPr>
      <w:bookmarkStart w:id="2" w:name="_Toc227317057"/>
      <w:r w:rsidRPr="005A23D6">
        <w:lastRenderedPageBreak/>
        <w:t>Сравнительный анализ аналогов проектируемой системы</w:t>
      </w:r>
      <w:bookmarkEnd w:id="2"/>
    </w:p>
    <w:p w14:paraId="203BEEC9" w14:textId="410A6FE5" w:rsidR="00BE4013" w:rsidRDefault="000E0098">
      <w:pPr>
        <w:numPr>
          <w:ilvl w:val="0"/>
          <w:numId w:val="27"/>
        </w:numPr>
      </w:pPr>
      <w:r w:rsidRPr="000E0098">
        <w:t>ПРИИСК</w:t>
      </w:r>
      <w:r w:rsidR="006B5E79">
        <w:t xml:space="preserve"> </w:t>
      </w:r>
      <w:r w:rsidR="006B5E79" w:rsidRPr="006B5E79">
        <w:t xml:space="preserve">— </w:t>
      </w:r>
      <w:r w:rsidR="00F5256B">
        <w:t xml:space="preserve">российский </w:t>
      </w:r>
      <w:r w:rsidR="006B5E79" w:rsidRPr="006B5E79">
        <w:t>корпоративный центр управления ИИ</w:t>
      </w:r>
      <w:r w:rsidR="006B5E79">
        <w:t>, который:</w:t>
      </w:r>
    </w:p>
    <w:p w14:paraId="2B5F56D1" w14:textId="77777777" w:rsidR="006B5E79" w:rsidRDefault="006B5E79">
      <w:pPr>
        <w:numPr>
          <w:ilvl w:val="0"/>
          <w:numId w:val="28"/>
        </w:numPr>
      </w:pPr>
      <w:r>
        <w:t>разворачивается в контуре, данные не покидают периметр;</w:t>
      </w:r>
    </w:p>
    <w:p w14:paraId="635B2EC2" w14:textId="04270B33" w:rsidR="006B5E79" w:rsidRDefault="006B5E79">
      <w:pPr>
        <w:numPr>
          <w:ilvl w:val="0"/>
          <w:numId w:val="28"/>
        </w:numPr>
      </w:pPr>
      <w:r>
        <w:t>использует технологию RAG, не нужно «обучать» модель, знания сохранены в базе, модель лишь компилирует ответ;</w:t>
      </w:r>
    </w:p>
    <w:p w14:paraId="770C012D" w14:textId="77777777" w:rsidR="006B5E79" w:rsidRDefault="006B5E79">
      <w:pPr>
        <w:numPr>
          <w:ilvl w:val="0"/>
          <w:numId w:val="28"/>
        </w:numPr>
      </w:pPr>
      <w:r>
        <w:t xml:space="preserve">одна платформа — неограниченное число </w:t>
      </w:r>
      <w:proofErr w:type="spellStart"/>
      <w:r>
        <w:t>нейропомощников</w:t>
      </w:r>
      <w:proofErr w:type="spellEnd"/>
      <w:r>
        <w:t xml:space="preserve"> под разные задачи и подразделения, в том числе на основе шаблонов;</w:t>
      </w:r>
    </w:p>
    <w:p w14:paraId="302FDD33" w14:textId="236049E5" w:rsidR="006B5E79" w:rsidRDefault="006B5E79">
      <w:pPr>
        <w:numPr>
          <w:ilvl w:val="0"/>
          <w:numId w:val="28"/>
        </w:numPr>
      </w:pPr>
      <w:r>
        <w:t xml:space="preserve">можно подключить LLM в зависимости от задачи: </w:t>
      </w:r>
      <w:proofErr w:type="spellStart"/>
      <w:r>
        <w:t>GigaChat</w:t>
      </w:r>
      <w:proofErr w:type="spellEnd"/>
      <w:r>
        <w:t xml:space="preserve">, Яндекс, </w:t>
      </w:r>
      <w:proofErr w:type="spellStart"/>
      <w:r>
        <w:t>DeepSeek</w:t>
      </w:r>
      <w:proofErr w:type="spellEnd"/>
      <w:r>
        <w:t>, OpenAI или свою локальную.</w:t>
      </w:r>
    </w:p>
    <w:p w14:paraId="4C7AC93A" w14:textId="7D5BA49C" w:rsidR="003D26E8" w:rsidRDefault="001D4C82" w:rsidP="001D4C82">
      <w:r>
        <w:t xml:space="preserve">Услуги </w:t>
      </w:r>
      <w:r w:rsidR="001D3143" w:rsidRPr="000E0098">
        <w:t>ПРИИСК</w:t>
      </w:r>
      <w:r w:rsidR="001D3143">
        <w:t xml:space="preserve"> </w:t>
      </w:r>
      <w:r>
        <w:t>приведены в табл. 1. Источник: «https://ai.pmpractice.ru/».</w:t>
      </w:r>
    </w:p>
    <w:p w14:paraId="2240B6EB" w14:textId="77388936" w:rsidR="002E7553" w:rsidRDefault="002E7553" w:rsidP="002E7553">
      <w:pPr>
        <w:jc w:val="right"/>
      </w:pPr>
      <w:r>
        <w:t>Таблица 1</w:t>
      </w:r>
    </w:p>
    <w:p w14:paraId="222A1D13" w14:textId="2924A5B3" w:rsidR="002E7553" w:rsidRDefault="002E7553" w:rsidP="002E7553">
      <w:pPr>
        <w:ind w:firstLine="0"/>
        <w:jc w:val="center"/>
      </w:pPr>
      <w:r>
        <w:t xml:space="preserve">Тарифные планы </w:t>
      </w:r>
      <w:r w:rsidRPr="000E0098">
        <w:t>ПРИИСК</w:t>
      </w:r>
    </w:p>
    <w:tbl>
      <w:tblPr>
        <w:tblStyle w:val="af0"/>
        <w:tblW w:w="9741" w:type="dxa"/>
        <w:tblLook w:val="04A0" w:firstRow="1" w:lastRow="0" w:firstColumn="1" w:lastColumn="0" w:noHBand="0" w:noVBand="1"/>
      </w:tblPr>
      <w:tblGrid>
        <w:gridCol w:w="2538"/>
        <w:gridCol w:w="4606"/>
        <w:gridCol w:w="2597"/>
      </w:tblGrid>
      <w:tr w:rsidR="001D4C82" w14:paraId="279AD90C" w14:textId="2441756A" w:rsidTr="001D4C82">
        <w:tc>
          <w:tcPr>
            <w:tcW w:w="2538" w:type="dxa"/>
          </w:tcPr>
          <w:p w14:paraId="654D7E78" w14:textId="77777777" w:rsidR="001D4C82" w:rsidRPr="001D4C82" w:rsidRDefault="001D4C82" w:rsidP="001D4C82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606" w:type="dxa"/>
          </w:tcPr>
          <w:p w14:paraId="4FD4890F" w14:textId="0EEC5F21" w:rsidR="001D4C82" w:rsidRPr="001D4C82" w:rsidRDefault="001D4C82" w:rsidP="001D4C82">
            <w:pPr>
              <w:ind w:firstLine="0"/>
              <w:jc w:val="center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Что получите</w:t>
            </w:r>
          </w:p>
        </w:tc>
        <w:tc>
          <w:tcPr>
            <w:tcW w:w="2597" w:type="dxa"/>
          </w:tcPr>
          <w:p w14:paraId="7E42285D" w14:textId="62726137" w:rsidR="001D4C82" w:rsidRPr="001D4C82" w:rsidRDefault="001D4C82" w:rsidP="001D4C82">
            <w:pPr>
              <w:ind w:firstLine="0"/>
              <w:jc w:val="center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Цены</w:t>
            </w:r>
          </w:p>
        </w:tc>
      </w:tr>
      <w:tr w:rsidR="001D4C82" w14:paraId="537B8B27" w14:textId="4B137537" w:rsidTr="001D4C82">
        <w:tc>
          <w:tcPr>
            <w:tcW w:w="2538" w:type="dxa"/>
          </w:tcPr>
          <w:p w14:paraId="7A85579B" w14:textId="0FF26A4B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Лаборатория применения ИИ</w:t>
            </w:r>
          </w:p>
        </w:tc>
        <w:tc>
          <w:tcPr>
            <w:tcW w:w="4606" w:type="dxa"/>
          </w:tcPr>
          <w:p w14:paraId="61FD74ED" w14:textId="3962CB46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обучение + прототипы решений + дорожная карта</w:t>
            </w:r>
          </w:p>
        </w:tc>
        <w:tc>
          <w:tcPr>
            <w:tcW w:w="2597" w:type="dxa"/>
          </w:tcPr>
          <w:p w14:paraId="44849B84" w14:textId="661CA2B8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600 000 руб.</w:t>
            </w:r>
          </w:p>
        </w:tc>
      </w:tr>
      <w:tr w:rsidR="001D4C82" w14:paraId="5EB86E05" w14:textId="2E4EFD4E" w:rsidTr="001D4C82">
        <w:tc>
          <w:tcPr>
            <w:tcW w:w="2538" w:type="dxa"/>
          </w:tcPr>
          <w:p w14:paraId="459635F4" w14:textId="0165DE54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Пилотный проект в облаке</w:t>
            </w:r>
          </w:p>
        </w:tc>
        <w:tc>
          <w:tcPr>
            <w:tcW w:w="4606" w:type="dxa"/>
          </w:tcPr>
          <w:p w14:paraId="0DCCA2E2" w14:textId="77777777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без вложений в инфраструктуру</w:t>
            </w:r>
          </w:p>
          <w:p w14:paraId="6394CE3A" w14:textId="7E9176BD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полный доступ к платформе в облаке</w:t>
            </w:r>
          </w:p>
        </w:tc>
        <w:tc>
          <w:tcPr>
            <w:tcW w:w="2597" w:type="dxa"/>
          </w:tcPr>
          <w:p w14:paraId="275877D3" w14:textId="59D17ED6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от 50 000 руб. в месяц</w:t>
            </w:r>
          </w:p>
        </w:tc>
      </w:tr>
      <w:tr w:rsidR="001D4C82" w14:paraId="2B027DD1" w14:textId="07F98F01" w:rsidTr="001D4C82">
        <w:tc>
          <w:tcPr>
            <w:tcW w:w="2538" w:type="dxa"/>
          </w:tcPr>
          <w:p w14:paraId="5B13DE93" w14:textId="1265A5E7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Развёртывание в контуре организации</w:t>
            </w:r>
          </w:p>
        </w:tc>
        <w:tc>
          <w:tcPr>
            <w:tcW w:w="4606" w:type="dxa"/>
          </w:tcPr>
          <w:p w14:paraId="776CFBBD" w14:textId="2FEB3804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платформа навсегда, поддержка 12 мес.</w:t>
            </w:r>
          </w:p>
        </w:tc>
        <w:tc>
          <w:tcPr>
            <w:tcW w:w="2597" w:type="dxa"/>
          </w:tcPr>
          <w:p w14:paraId="0BEFD96E" w14:textId="368CB527" w:rsidR="001D4C82" w:rsidRPr="001D4C82" w:rsidRDefault="001D4C82" w:rsidP="001D4C82">
            <w:pPr>
              <w:ind w:firstLine="0"/>
              <w:jc w:val="left"/>
              <w:rPr>
                <w:sz w:val="24"/>
                <w:szCs w:val="24"/>
              </w:rPr>
            </w:pPr>
            <w:r w:rsidRPr="001D4C82">
              <w:rPr>
                <w:sz w:val="24"/>
                <w:szCs w:val="24"/>
              </w:rPr>
              <w:t>от 1 млн руб.</w:t>
            </w:r>
          </w:p>
        </w:tc>
      </w:tr>
    </w:tbl>
    <w:p w14:paraId="3DBB8A0F" w14:textId="77777777" w:rsidR="0064307E" w:rsidRDefault="0064307E" w:rsidP="00BE4013"/>
    <w:p w14:paraId="112151CB" w14:textId="6A9D966B" w:rsidR="000312D9" w:rsidRDefault="000312D9">
      <w:pPr>
        <w:numPr>
          <w:ilvl w:val="0"/>
          <w:numId w:val="27"/>
        </w:numPr>
      </w:pPr>
      <w:r w:rsidRPr="000312D9">
        <w:t>Gemini Code Assist — это</w:t>
      </w:r>
      <w:r>
        <w:t xml:space="preserve"> плагин с</w:t>
      </w:r>
      <w:r w:rsidRPr="000312D9">
        <w:t xml:space="preserve"> бесплатн</w:t>
      </w:r>
      <w:r>
        <w:t>ой</w:t>
      </w:r>
      <w:r w:rsidRPr="000312D9">
        <w:t xml:space="preserve"> верси</w:t>
      </w:r>
      <w:r>
        <w:t>ей</w:t>
      </w:r>
      <w:r w:rsidRPr="000312D9">
        <w:t xml:space="preserve"> Gemini для IDE</w:t>
      </w:r>
      <w:r>
        <w:t xml:space="preserve">, который </w:t>
      </w:r>
      <w:r w:rsidRPr="000312D9">
        <w:t xml:space="preserve">включает в себя интерфейс чата, учитывает </w:t>
      </w:r>
      <w:r>
        <w:t>содержимое проекта</w:t>
      </w:r>
      <w:r w:rsidRPr="000312D9">
        <w:t>, автоматическое завершение кода по мере его написания, а также генерацию и преобразование полных функций или файлов по запросу.</w:t>
      </w:r>
    </w:p>
    <w:p w14:paraId="5723498D" w14:textId="2F1353E4" w:rsidR="000312D9" w:rsidRPr="006E1355" w:rsidRDefault="001D3143" w:rsidP="001D3143">
      <w:pPr>
        <w:rPr>
          <w:lang w:val="en-US"/>
        </w:rPr>
      </w:pPr>
      <w:r>
        <w:t xml:space="preserve">Услуги </w:t>
      </w:r>
      <w:r w:rsidRPr="000312D9">
        <w:t>Gemini Code Assist</w:t>
      </w:r>
      <w:r>
        <w:t xml:space="preserve"> приведены в табл. </w:t>
      </w:r>
      <w:r w:rsidRPr="006E1355">
        <w:rPr>
          <w:lang w:val="en-US"/>
        </w:rPr>
        <w:t>2.</w:t>
      </w:r>
      <w:r w:rsidR="000312D9" w:rsidRPr="006E1355">
        <w:rPr>
          <w:lang w:val="en-US"/>
        </w:rPr>
        <w:t xml:space="preserve"> </w:t>
      </w:r>
      <w:r w:rsidRPr="006E1355">
        <w:rPr>
          <w:lang w:val="en-US"/>
        </w:rPr>
        <w:t>(</w:t>
      </w:r>
      <w:hyperlink r:id="rId9" w:history="1">
        <w:r w:rsidRPr="003B14AD">
          <w:rPr>
            <w:rStyle w:val="af1"/>
            <w:noProof w:val="0"/>
            <w:lang w:val="en-US"/>
          </w:rPr>
          <w:t>https</w:t>
        </w:r>
        <w:r w:rsidRPr="006E1355">
          <w:rPr>
            <w:rStyle w:val="af1"/>
            <w:noProof w:val="0"/>
            <w:lang w:val="en-US"/>
          </w:rPr>
          <w:t>://</w:t>
        </w:r>
        <w:r w:rsidRPr="003B14AD">
          <w:rPr>
            <w:rStyle w:val="af1"/>
            <w:noProof w:val="0"/>
            <w:lang w:val="en-US"/>
          </w:rPr>
          <w:t>codeassist</w:t>
        </w:r>
        <w:r w:rsidRPr="006E1355">
          <w:rPr>
            <w:rStyle w:val="af1"/>
            <w:noProof w:val="0"/>
            <w:lang w:val="en-US"/>
          </w:rPr>
          <w:t>.</w:t>
        </w:r>
        <w:r w:rsidRPr="003B14AD">
          <w:rPr>
            <w:rStyle w:val="af1"/>
            <w:noProof w:val="0"/>
            <w:lang w:val="en-US"/>
          </w:rPr>
          <w:t>google</w:t>
        </w:r>
        <w:r w:rsidRPr="006E1355">
          <w:rPr>
            <w:rStyle w:val="af1"/>
            <w:noProof w:val="0"/>
            <w:lang w:val="en-US"/>
          </w:rPr>
          <w:t>/</w:t>
        </w:r>
      </w:hyperlink>
      <w:r w:rsidRPr="006E1355">
        <w:rPr>
          <w:lang w:val="en-US"/>
        </w:rPr>
        <w:t>)</w:t>
      </w:r>
      <w:r w:rsidR="000312D9" w:rsidRPr="006E1355">
        <w:rPr>
          <w:lang w:val="en-US"/>
        </w:rPr>
        <w:t>.</w:t>
      </w:r>
    </w:p>
    <w:p w14:paraId="1BE6127E" w14:textId="20A7A0C1" w:rsidR="001D3143" w:rsidRDefault="001D3143" w:rsidP="001D3143">
      <w:pPr>
        <w:jc w:val="right"/>
        <w:rPr>
          <w:lang w:val="en-US"/>
        </w:rPr>
      </w:pPr>
      <w:r>
        <w:t>Таблица</w:t>
      </w:r>
      <w:r w:rsidRPr="003B14AD">
        <w:rPr>
          <w:lang w:val="en-US"/>
        </w:rPr>
        <w:t xml:space="preserve"> 2</w:t>
      </w:r>
    </w:p>
    <w:p w14:paraId="103CE1B3" w14:textId="73522A3E" w:rsidR="001D3143" w:rsidRPr="001D3143" w:rsidRDefault="001D3143" w:rsidP="001D3143">
      <w:pPr>
        <w:ind w:firstLine="0"/>
        <w:jc w:val="center"/>
        <w:rPr>
          <w:lang w:val="en-US"/>
        </w:rPr>
      </w:pPr>
      <w:r>
        <w:t>Тарифный</w:t>
      </w:r>
      <w:r w:rsidRPr="001D3143">
        <w:rPr>
          <w:lang w:val="en-US"/>
        </w:rPr>
        <w:t xml:space="preserve"> </w:t>
      </w:r>
      <w:r>
        <w:t>план</w:t>
      </w:r>
      <w:r w:rsidRPr="001D3143">
        <w:rPr>
          <w:lang w:val="en-US"/>
        </w:rPr>
        <w:t xml:space="preserve"> Gemini Code Assist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3318"/>
        <w:gridCol w:w="1726"/>
        <w:gridCol w:w="2181"/>
        <w:gridCol w:w="2409"/>
      </w:tblGrid>
      <w:tr w:rsidR="00141CC6" w:rsidRPr="00141CC6" w14:paraId="04C0CD65" w14:textId="77777777" w:rsidTr="001D3143">
        <w:tc>
          <w:tcPr>
            <w:tcW w:w="3318" w:type="dxa"/>
            <w:hideMark/>
          </w:tcPr>
          <w:p w14:paraId="5C032D78" w14:textId="77777777" w:rsidR="00141CC6" w:rsidRPr="00141CC6" w:rsidRDefault="00141CC6" w:rsidP="001D3143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Функция</w:t>
            </w:r>
          </w:p>
        </w:tc>
        <w:tc>
          <w:tcPr>
            <w:tcW w:w="1726" w:type="dxa"/>
            <w:hideMark/>
          </w:tcPr>
          <w:p w14:paraId="00F43C86" w14:textId="77777777" w:rsidR="00141CC6" w:rsidRPr="00141CC6" w:rsidRDefault="00141CC6" w:rsidP="001D3143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Free</w:t>
            </w:r>
          </w:p>
        </w:tc>
        <w:tc>
          <w:tcPr>
            <w:tcW w:w="2181" w:type="dxa"/>
            <w:hideMark/>
          </w:tcPr>
          <w:p w14:paraId="34C291AF" w14:textId="77777777" w:rsidR="00141CC6" w:rsidRPr="00141CC6" w:rsidRDefault="00141CC6" w:rsidP="001D3143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Standard</w:t>
            </w:r>
          </w:p>
        </w:tc>
        <w:tc>
          <w:tcPr>
            <w:tcW w:w="2409" w:type="dxa"/>
            <w:hideMark/>
          </w:tcPr>
          <w:p w14:paraId="275BB879" w14:textId="77777777" w:rsidR="00141CC6" w:rsidRPr="00141CC6" w:rsidRDefault="00141CC6" w:rsidP="001D3143">
            <w:pPr>
              <w:ind w:firstLine="0"/>
              <w:jc w:val="center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Enterprise</w:t>
            </w:r>
          </w:p>
        </w:tc>
      </w:tr>
      <w:tr w:rsidR="00141CC6" w:rsidRPr="00141CC6" w14:paraId="290DB54F" w14:textId="77777777" w:rsidTr="001D3143">
        <w:tc>
          <w:tcPr>
            <w:tcW w:w="3318" w:type="dxa"/>
            <w:hideMark/>
          </w:tcPr>
          <w:p w14:paraId="739445D6" w14:textId="0841828C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Цена</w:t>
            </w:r>
            <w:r w:rsidR="001D3143"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при годовой оплате</w:t>
            </w:r>
          </w:p>
        </w:tc>
        <w:tc>
          <w:tcPr>
            <w:tcW w:w="1726" w:type="dxa"/>
            <w:hideMark/>
          </w:tcPr>
          <w:p w14:paraId="1A481666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Бесплатно</w:t>
            </w:r>
          </w:p>
        </w:tc>
        <w:tc>
          <w:tcPr>
            <w:tcW w:w="2181" w:type="dxa"/>
            <w:hideMark/>
          </w:tcPr>
          <w:p w14:paraId="5A8FF549" w14:textId="57722495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$19</w:t>
            </w:r>
          </w:p>
        </w:tc>
        <w:tc>
          <w:tcPr>
            <w:tcW w:w="2409" w:type="dxa"/>
            <w:hideMark/>
          </w:tcPr>
          <w:p w14:paraId="5FC1CE21" w14:textId="77F08163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$</w:t>
            </w:r>
            <w:r w:rsidR="001D3143"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45</w:t>
            </w:r>
          </w:p>
        </w:tc>
      </w:tr>
      <w:tr w:rsidR="00141CC6" w:rsidRPr="00141CC6" w14:paraId="11C0901C" w14:textId="77777777" w:rsidTr="001D3143">
        <w:tc>
          <w:tcPr>
            <w:tcW w:w="3318" w:type="dxa"/>
            <w:hideMark/>
          </w:tcPr>
          <w:p w14:paraId="7FAAB8E5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CLI (Gemini CLI)</w:t>
            </w:r>
          </w:p>
        </w:tc>
        <w:tc>
          <w:tcPr>
            <w:tcW w:w="1726" w:type="dxa"/>
            <w:hideMark/>
          </w:tcPr>
          <w:p w14:paraId="538432E9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~1000 </w:t>
            </w:r>
            <w:proofErr w:type="spellStart"/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req</w:t>
            </w:r>
            <w:proofErr w:type="spellEnd"/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/</w:t>
            </w:r>
            <w:proofErr w:type="spellStart"/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day</w:t>
            </w:r>
            <w:proofErr w:type="spellEnd"/>
          </w:p>
        </w:tc>
        <w:tc>
          <w:tcPr>
            <w:tcW w:w="2181" w:type="dxa"/>
            <w:hideMark/>
          </w:tcPr>
          <w:p w14:paraId="11A1E918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~1500 </w:t>
            </w:r>
            <w:proofErr w:type="spellStart"/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req</w:t>
            </w:r>
            <w:proofErr w:type="spellEnd"/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/</w:t>
            </w:r>
            <w:proofErr w:type="spellStart"/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day</w:t>
            </w:r>
            <w:proofErr w:type="spellEnd"/>
          </w:p>
        </w:tc>
        <w:tc>
          <w:tcPr>
            <w:tcW w:w="2409" w:type="dxa"/>
            <w:hideMark/>
          </w:tcPr>
          <w:p w14:paraId="0B77E609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~2000 </w:t>
            </w:r>
            <w:proofErr w:type="spellStart"/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req</w:t>
            </w:r>
            <w:proofErr w:type="spellEnd"/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/</w:t>
            </w:r>
            <w:proofErr w:type="spellStart"/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day</w:t>
            </w:r>
            <w:proofErr w:type="spellEnd"/>
          </w:p>
        </w:tc>
      </w:tr>
      <w:tr w:rsidR="00141CC6" w:rsidRPr="00141CC6" w14:paraId="426E1EDB" w14:textId="77777777" w:rsidTr="001D3143">
        <w:tc>
          <w:tcPr>
            <w:tcW w:w="3318" w:type="dxa"/>
            <w:hideMark/>
          </w:tcPr>
          <w:p w14:paraId="2365356D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Agent Mode</w:t>
            </w:r>
          </w:p>
        </w:tc>
        <w:tc>
          <w:tcPr>
            <w:tcW w:w="1726" w:type="dxa"/>
            <w:hideMark/>
          </w:tcPr>
          <w:p w14:paraId="7CBF535C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Ограниченно</w:t>
            </w:r>
          </w:p>
        </w:tc>
        <w:tc>
          <w:tcPr>
            <w:tcW w:w="2181" w:type="dxa"/>
            <w:hideMark/>
          </w:tcPr>
          <w:p w14:paraId="52EDFC89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Расширено</w:t>
            </w:r>
          </w:p>
        </w:tc>
        <w:tc>
          <w:tcPr>
            <w:tcW w:w="2409" w:type="dxa"/>
            <w:hideMark/>
          </w:tcPr>
          <w:p w14:paraId="0EFE0763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Полностью</w:t>
            </w:r>
          </w:p>
        </w:tc>
      </w:tr>
      <w:tr w:rsidR="00141CC6" w:rsidRPr="00141CC6" w14:paraId="199C319E" w14:textId="77777777" w:rsidTr="001D3143">
        <w:tc>
          <w:tcPr>
            <w:tcW w:w="3318" w:type="dxa"/>
            <w:hideMark/>
          </w:tcPr>
          <w:p w14:paraId="15A292C0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Работа с приватным кодом</w:t>
            </w:r>
          </w:p>
        </w:tc>
        <w:tc>
          <w:tcPr>
            <w:tcW w:w="1726" w:type="dxa"/>
            <w:hideMark/>
          </w:tcPr>
          <w:p w14:paraId="18E48567" w14:textId="0FCE593E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2181" w:type="dxa"/>
            <w:hideMark/>
          </w:tcPr>
          <w:p w14:paraId="11DE75FF" w14:textId="67DE5E83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2409" w:type="dxa"/>
            <w:hideMark/>
          </w:tcPr>
          <w:p w14:paraId="1E61663F" w14:textId="55486F9E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  <w:tr w:rsidR="00141CC6" w:rsidRPr="00141CC6" w14:paraId="4C2A440A" w14:textId="77777777" w:rsidTr="001D3143">
        <w:tc>
          <w:tcPr>
            <w:tcW w:w="3318" w:type="dxa"/>
            <w:hideMark/>
          </w:tcPr>
          <w:p w14:paraId="18282CC1" w14:textId="77777777" w:rsidR="00141CC6" w:rsidRPr="00141CC6" w:rsidRDefault="00141CC6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41CC6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Корпоративная безопасность</w:t>
            </w:r>
          </w:p>
        </w:tc>
        <w:tc>
          <w:tcPr>
            <w:tcW w:w="1726" w:type="dxa"/>
            <w:hideMark/>
          </w:tcPr>
          <w:p w14:paraId="58499DFC" w14:textId="70D5BAB5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нет</w:t>
            </w:r>
          </w:p>
        </w:tc>
        <w:tc>
          <w:tcPr>
            <w:tcW w:w="2181" w:type="dxa"/>
            <w:hideMark/>
          </w:tcPr>
          <w:p w14:paraId="1B3EBD64" w14:textId="2B5C99C3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  <w:tc>
          <w:tcPr>
            <w:tcW w:w="2409" w:type="dxa"/>
            <w:hideMark/>
          </w:tcPr>
          <w:p w14:paraId="50F46DEF" w14:textId="559872BA" w:rsidR="00141CC6" w:rsidRPr="00141CC6" w:rsidRDefault="001D3143" w:rsidP="001D3143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D3143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да</w:t>
            </w:r>
          </w:p>
        </w:tc>
      </w:tr>
    </w:tbl>
    <w:p w14:paraId="3FB3BD5F" w14:textId="0D1A54FC" w:rsidR="0096631C" w:rsidRDefault="0096631C" w:rsidP="00BE4013">
      <w:pPr>
        <w:rPr>
          <w:lang w:val="en-US"/>
        </w:rPr>
      </w:pPr>
    </w:p>
    <w:p w14:paraId="5AB4C2BB" w14:textId="12E00C69" w:rsidR="00C23F14" w:rsidRDefault="00C23F14">
      <w:pPr>
        <w:numPr>
          <w:ilvl w:val="0"/>
          <w:numId w:val="27"/>
        </w:numPr>
      </w:pPr>
      <w:proofErr w:type="spellStart"/>
      <w:r w:rsidRPr="00C23F14">
        <w:lastRenderedPageBreak/>
        <w:t>SourceCraft</w:t>
      </w:r>
      <w:proofErr w:type="spellEnd"/>
      <w:r w:rsidRPr="00C23F14">
        <w:t xml:space="preserve"> Code </w:t>
      </w:r>
      <w:proofErr w:type="spellStart"/>
      <w:r w:rsidRPr="00C23F14">
        <w:t>Assistant</w:t>
      </w:r>
      <w:proofErr w:type="spellEnd"/>
      <w:r w:rsidR="00671361">
        <w:t xml:space="preserve"> – </w:t>
      </w:r>
      <w:r w:rsidR="00671361" w:rsidRPr="00671361">
        <w:t>это</w:t>
      </w:r>
      <w:r w:rsidR="00671361">
        <w:t xml:space="preserve"> </w:t>
      </w:r>
      <w:r w:rsidR="00671361" w:rsidRPr="00671361">
        <w:t>AI-помощник разработчика</w:t>
      </w:r>
      <w:r w:rsidR="00671361">
        <w:t xml:space="preserve"> </w:t>
      </w:r>
      <w:r w:rsidR="00671361" w:rsidRPr="00671361">
        <w:t xml:space="preserve">от Яндекс, встроенный в платформу </w:t>
      </w:r>
      <w:proofErr w:type="spellStart"/>
      <w:r w:rsidR="00671361" w:rsidRPr="00671361">
        <w:t>SourceCraft</w:t>
      </w:r>
      <w:proofErr w:type="spellEnd"/>
      <w:r w:rsidR="00671361">
        <w:t xml:space="preserve"> и</w:t>
      </w:r>
      <w:r w:rsidR="00671361" w:rsidRPr="00671361">
        <w:t xml:space="preserve"> основанный на больших языковых моделях (LLM)</w:t>
      </w:r>
      <w:r w:rsidR="00671361">
        <w:t>.</w:t>
      </w:r>
      <w:r w:rsidR="00671361" w:rsidRPr="00671361">
        <w:t xml:space="preserve"> </w:t>
      </w:r>
      <w:r w:rsidR="00671361">
        <w:t>Д</w:t>
      </w:r>
      <w:r w:rsidR="00671361" w:rsidRPr="00671361">
        <w:t>оступен режим чата, с помощью которого мож</w:t>
      </w:r>
      <w:r w:rsidR="00671361">
        <w:t>но</w:t>
      </w:r>
      <w:r w:rsidR="00671361" w:rsidRPr="00671361">
        <w:t xml:space="preserve"> общаться с AI-помощником в интерфейсе </w:t>
      </w:r>
      <w:proofErr w:type="spellStart"/>
      <w:r w:rsidR="00671361" w:rsidRPr="00671361">
        <w:t>SourceCraft</w:t>
      </w:r>
      <w:proofErr w:type="spellEnd"/>
      <w:r w:rsidR="00671361" w:rsidRPr="00671361">
        <w:t xml:space="preserve"> или IDE.</w:t>
      </w:r>
      <w:r w:rsidR="00FA3400">
        <w:t xml:space="preserve"> Использует инфраструктуру </w:t>
      </w:r>
      <w:r w:rsidR="00FA3400">
        <w:rPr>
          <w:lang w:val="en-US"/>
        </w:rPr>
        <w:t>Yandex</w:t>
      </w:r>
      <w:r w:rsidR="00FA3400" w:rsidRPr="00FA3400">
        <w:t xml:space="preserve"> </w:t>
      </w:r>
      <w:r w:rsidR="00FA3400">
        <w:rPr>
          <w:lang w:val="en-US"/>
        </w:rPr>
        <w:t>Cloud</w:t>
      </w:r>
      <w:r w:rsidR="00FA3400">
        <w:t>.</w:t>
      </w:r>
    </w:p>
    <w:p w14:paraId="77E5D8AC" w14:textId="28BD0BED" w:rsidR="00671361" w:rsidRDefault="00671361" w:rsidP="00671361">
      <w:r>
        <w:t xml:space="preserve">Функционально он поддерживает </w:t>
      </w:r>
      <w:proofErr w:type="spellStart"/>
      <w:r>
        <w:t>автодополнение</w:t>
      </w:r>
      <w:proofErr w:type="spellEnd"/>
      <w:r>
        <w:t xml:space="preserve"> кода с учётом контекста, чат с ИИ, агентский режим (выполнение задач по описанию на естественном языке), генерацию и объяснение кода, тестов и документации, </w:t>
      </w:r>
      <w:proofErr w:type="spellStart"/>
      <w:r>
        <w:t>нейроревью</w:t>
      </w:r>
      <w:proofErr w:type="spellEnd"/>
      <w:r>
        <w:t>, поиск ошибок и уязвимостей, работу с репозиторием и CI/CD, а также управление файлами и проектами прямо из интерфейса.</w:t>
      </w:r>
    </w:p>
    <w:p w14:paraId="5D18CF79" w14:textId="7CB9C0D8" w:rsidR="001E6E24" w:rsidRDefault="001E6E24" w:rsidP="00671361">
      <w:r>
        <w:t>Услуги</w:t>
      </w:r>
      <w:r w:rsidRPr="001E6E24">
        <w:rPr>
          <w:lang w:val="en-US"/>
        </w:rPr>
        <w:t xml:space="preserve"> </w:t>
      </w:r>
      <w:proofErr w:type="spellStart"/>
      <w:r w:rsidRPr="001E6E24">
        <w:rPr>
          <w:lang w:val="en-US"/>
        </w:rPr>
        <w:t>SourceCraft</w:t>
      </w:r>
      <w:proofErr w:type="spellEnd"/>
      <w:r w:rsidRPr="001E6E24">
        <w:rPr>
          <w:lang w:val="en-US"/>
        </w:rPr>
        <w:t xml:space="preserve"> Code Assistant </w:t>
      </w:r>
      <w:r>
        <w:t>приведены</w:t>
      </w:r>
      <w:r w:rsidRPr="001E6E24">
        <w:rPr>
          <w:lang w:val="en-US"/>
        </w:rPr>
        <w:t xml:space="preserve"> </w:t>
      </w:r>
      <w:r>
        <w:t>в</w:t>
      </w:r>
      <w:r w:rsidRPr="001E6E24">
        <w:rPr>
          <w:lang w:val="en-US"/>
        </w:rPr>
        <w:t xml:space="preserve"> </w:t>
      </w:r>
      <w:proofErr w:type="spellStart"/>
      <w:r>
        <w:t>табл</w:t>
      </w:r>
      <w:proofErr w:type="spellEnd"/>
      <w:r w:rsidRPr="001E6E24">
        <w:rPr>
          <w:lang w:val="en-US"/>
        </w:rPr>
        <w:t xml:space="preserve">. </w:t>
      </w:r>
      <w:r>
        <w:t>3. (Источник: «</w:t>
      </w:r>
      <w:r w:rsidRPr="001E6E24">
        <w:t>https://sourcecraft.dev/portal/docs/ru/sourcecraft/pricing</w:t>
      </w:r>
      <w:r>
        <w:t>».)</w:t>
      </w:r>
    </w:p>
    <w:p w14:paraId="0A95917C" w14:textId="7DA87415" w:rsidR="00671361" w:rsidRPr="003B14AD" w:rsidRDefault="00671361" w:rsidP="00671361">
      <w:pPr>
        <w:ind w:left="425" w:firstLine="0"/>
        <w:jc w:val="right"/>
        <w:rPr>
          <w:lang w:val="en-US"/>
        </w:rPr>
      </w:pPr>
      <w:r>
        <w:t>Таблица</w:t>
      </w:r>
      <w:r w:rsidRPr="003B14AD">
        <w:rPr>
          <w:lang w:val="en-US"/>
        </w:rPr>
        <w:t xml:space="preserve"> 3</w:t>
      </w:r>
    </w:p>
    <w:p w14:paraId="65A66232" w14:textId="7355209D" w:rsidR="00671361" w:rsidRPr="00671361" w:rsidRDefault="00671361" w:rsidP="00671361">
      <w:pPr>
        <w:ind w:left="425" w:firstLine="0"/>
        <w:jc w:val="center"/>
        <w:rPr>
          <w:lang w:val="en-US"/>
        </w:rPr>
      </w:pPr>
      <w:r>
        <w:t>Тарифный</w:t>
      </w:r>
      <w:r w:rsidRPr="00671361">
        <w:rPr>
          <w:lang w:val="en-US"/>
        </w:rPr>
        <w:t xml:space="preserve"> </w:t>
      </w:r>
      <w:r>
        <w:t>план</w:t>
      </w:r>
      <w:r w:rsidRPr="00671361">
        <w:rPr>
          <w:lang w:val="en-US"/>
        </w:rPr>
        <w:t xml:space="preserve"> </w:t>
      </w:r>
      <w:proofErr w:type="spellStart"/>
      <w:r w:rsidRPr="00671361">
        <w:rPr>
          <w:lang w:val="en-US"/>
        </w:rPr>
        <w:t>SourceCraft</w:t>
      </w:r>
      <w:proofErr w:type="spellEnd"/>
      <w:r w:rsidRPr="00671361">
        <w:rPr>
          <w:lang w:val="en-US"/>
        </w:rPr>
        <w:t xml:space="preserve"> Code Assistant</w:t>
      </w:r>
    </w:p>
    <w:tbl>
      <w:tblPr>
        <w:tblStyle w:val="af0"/>
        <w:tblW w:w="9747" w:type="dxa"/>
        <w:tblInd w:w="-113" w:type="dxa"/>
        <w:tblLook w:val="04A0" w:firstRow="1" w:lastRow="0" w:firstColumn="1" w:lastColumn="0" w:noHBand="0" w:noVBand="1"/>
      </w:tblPr>
      <w:tblGrid>
        <w:gridCol w:w="1594"/>
        <w:gridCol w:w="3476"/>
        <w:gridCol w:w="2126"/>
        <w:gridCol w:w="2551"/>
      </w:tblGrid>
      <w:tr w:rsidR="001E6E24" w:rsidRPr="001E6E24" w14:paraId="6A84D400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13FE1079" w14:textId="77777777" w:rsidR="001E6E24" w:rsidRPr="001E6E24" w:rsidRDefault="001E6E24" w:rsidP="001E6E2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Категория</w:t>
            </w:r>
          </w:p>
        </w:tc>
        <w:tc>
          <w:tcPr>
            <w:tcW w:w="3476" w:type="dxa"/>
            <w:noWrap/>
            <w:hideMark/>
          </w:tcPr>
          <w:p w14:paraId="14CA9B8C" w14:textId="77777777" w:rsidR="001E6E24" w:rsidRPr="001E6E24" w:rsidRDefault="001E6E24" w:rsidP="001E6E2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2126" w:type="dxa"/>
            <w:noWrap/>
            <w:hideMark/>
          </w:tcPr>
          <w:p w14:paraId="3BBDF611" w14:textId="77777777" w:rsidR="001E6E24" w:rsidRPr="001E6E24" w:rsidRDefault="001E6E24" w:rsidP="001E6E2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Free</w:t>
            </w:r>
          </w:p>
        </w:tc>
        <w:tc>
          <w:tcPr>
            <w:tcW w:w="2551" w:type="dxa"/>
            <w:noWrap/>
            <w:hideMark/>
          </w:tcPr>
          <w:p w14:paraId="0195CA76" w14:textId="77777777" w:rsidR="001E6E24" w:rsidRPr="001E6E24" w:rsidRDefault="001E6E24" w:rsidP="001E6E24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Pro</w:t>
            </w:r>
          </w:p>
        </w:tc>
      </w:tr>
      <w:tr w:rsidR="001E6E24" w:rsidRPr="001E6E24" w14:paraId="5A5EE8F1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04C5FA9E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Тариф</w:t>
            </w:r>
          </w:p>
        </w:tc>
        <w:tc>
          <w:tcPr>
            <w:tcW w:w="3476" w:type="dxa"/>
            <w:noWrap/>
            <w:hideMark/>
          </w:tcPr>
          <w:p w14:paraId="3A2C2C95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Стоимость за одного активного пользователя организации в месяц, вкл. НДС</w:t>
            </w:r>
          </w:p>
        </w:tc>
        <w:tc>
          <w:tcPr>
            <w:tcW w:w="2126" w:type="dxa"/>
            <w:noWrap/>
            <w:hideMark/>
          </w:tcPr>
          <w:p w14:paraId="4BB717E9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0 ₽</w:t>
            </w:r>
          </w:p>
        </w:tc>
        <w:tc>
          <w:tcPr>
            <w:tcW w:w="2551" w:type="dxa"/>
            <w:noWrap/>
            <w:hideMark/>
          </w:tcPr>
          <w:p w14:paraId="4A1D1FEF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250 ₽</w:t>
            </w:r>
          </w:p>
        </w:tc>
      </w:tr>
      <w:tr w:rsidR="001E6E24" w:rsidRPr="001E6E24" w14:paraId="20285C49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061B4C95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Тариф</w:t>
            </w:r>
          </w:p>
        </w:tc>
        <w:tc>
          <w:tcPr>
            <w:tcW w:w="3476" w:type="dxa"/>
            <w:noWrap/>
            <w:hideMark/>
          </w:tcPr>
          <w:p w14:paraId="60559A3D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Назначение</w:t>
            </w:r>
          </w:p>
        </w:tc>
        <w:tc>
          <w:tcPr>
            <w:tcW w:w="2126" w:type="dxa"/>
            <w:noWrap/>
            <w:hideMark/>
          </w:tcPr>
          <w:p w14:paraId="4F0AF325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Образование/OSS</w:t>
            </w:r>
          </w:p>
        </w:tc>
        <w:tc>
          <w:tcPr>
            <w:tcW w:w="2551" w:type="dxa"/>
            <w:noWrap/>
            <w:hideMark/>
          </w:tcPr>
          <w:p w14:paraId="721EBC3D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Профи/команды</w:t>
            </w:r>
          </w:p>
        </w:tc>
      </w:tr>
      <w:tr w:rsidR="001E6E24" w:rsidRPr="001E6E24" w14:paraId="0D19138D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47691431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Пробный период</w:t>
            </w:r>
          </w:p>
        </w:tc>
        <w:tc>
          <w:tcPr>
            <w:tcW w:w="3476" w:type="dxa"/>
            <w:noWrap/>
            <w:hideMark/>
          </w:tcPr>
          <w:p w14:paraId="25387411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Длительность</w:t>
            </w:r>
          </w:p>
        </w:tc>
        <w:tc>
          <w:tcPr>
            <w:tcW w:w="2126" w:type="dxa"/>
            <w:noWrap/>
            <w:hideMark/>
          </w:tcPr>
          <w:p w14:paraId="01C988F8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–</w:t>
            </w:r>
          </w:p>
        </w:tc>
        <w:tc>
          <w:tcPr>
            <w:tcW w:w="2551" w:type="dxa"/>
            <w:noWrap/>
            <w:hideMark/>
          </w:tcPr>
          <w:p w14:paraId="2B984EF0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90 дней</w:t>
            </w:r>
          </w:p>
        </w:tc>
      </w:tr>
      <w:tr w:rsidR="001E6E24" w:rsidRPr="001E6E24" w14:paraId="2F196CF7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160FC1D8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Хранилище</w:t>
            </w:r>
          </w:p>
        </w:tc>
        <w:tc>
          <w:tcPr>
            <w:tcW w:w="3476" w:type="dxa"/>
            <w:noWrap/>
            <w:hideMark/>
          </w:tcPr>
          <w:p w14:paraId="758C4917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Публичные репозитории</w:t>
            </w:r>
          </w:p>
        </w:tc>
        <w:tc>
          <w:tcPr>
            <w:tcW w:w="2126" w:type="dxa"/>
            <w:noWrap/>
            <w:hideMark/>
          </w:tcPr>
          <w:p w14:paraId="21DCFE74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361A6ECD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</w:tr>
      <w:tr w:rsidR="001E6E24" w:rsidRPr="001E6E24" w14:paraId="74AC8237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7D7605EF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Хранилище</w:t>
            </w:r>
          </w:p>
        </w:tc>
        <w:tc>
          <w:tcPr>
            <w:tcW w:w="3476" w:type="dxa"/>
            <w:noWrap/>
            <w:hideMark/>
          </w:tcPr>
          <w:p w14:paraId="33CEA998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Приватные репозитории</w:t>
            </w:r>
          </w:p>
        </w:tc>
        <w:tc>
          <w:tcPr>
            <w:tcW w:w="2126" w:type="dxa"/>
            <w:noWrap/>
            <w:hideMark/>
          </w:tcPr>
          <w:p w14:paraId="1A4D0B28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18B1B654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 ГБ</w:t>
            </w:r>
          </w:p>
        </w:tc>
      </w:tr>
      <w:tr w:rsidR="001E6E24" w:rsidRPr="001E6E24" w14:paraId="25CA3C7C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190C5FAF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LFS</w:t>
            </w:r>
          </w:p>
        </w:tc>
        <w:tc>
          <w:tcPr>
            <w:tcW w:w="3476" w:type="dxa"/>
            <w:noWrap/>
            <w:hideMark/>
          </w:tcPr>
          <w:p w14:paraId="0ABF7F0A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Публичные</w:t>
            </w:r>
          </w:p>
        </w:tc>
        <w:tc>
          <w:tcPr>
            <w:tcW w:w="2126" w:type="dxa"/>
            <w:noWrap/>
            <w:hideMark/>
          </w:tcPr>
          <w:p w14:paraId="6F795A87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1D92DA37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</w:tr>
      <w:tr w:rsidR="001E6E24" w:rsidRPr="001E6E24" w14:paraId="0F79FF14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5A7F25FB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LFS</w:t>
            </w:r>
          </w:p>
        </w:tc>
        <w:tc>
          <w:tcPr>
            <w:tcW w:w="3476" w:type="dxa"/>
            <w:noWrap/>
            <w:hideMark/>
          </w:tcPr>
          <w:p w14:paraId="5AE0EC38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Приватные</w:t>
            </w:r>
          </w:p>
        </w:tc>
        <w:tc>
          <w:tcPr>
            <w:tcW w:w="2126" w:type="dxa"/>
            <w:noWrap/>
            <w:hideMark/>
          </w:tcPr>
          <w:p w14:paraId="01D2F89D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 ГБ</w:t>
            </w:r>
          </w:p>
        </w:tc>
        <w:tc>
          <w:tcPr>
            <w:tcW w:w="2551" w:type="dxa"/>
            <w:noWrap/>
            <w:hideMark/>
          </w:tcPr>
          <w:p w14:paraId="15985177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 ГБ</w:t>
            </w:r>
          </w:p>
        </w:tc>
      </w:tr>
      <w:tr w:rsidR="001E6E24" w:rsidRPr="001E6E24" w14:paraId="048C4B29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563B5943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CI/CD</w:t>
            </w:r>
          </w:p>
        </w:tc>
        <w:tc>
          <w:tcPr>
            <w:tcW w:w="3476" w:type="dxa"/>
            <w:noWrap/>
            <w:hideMark/>
          </w:tcPr>
          <w:p w14:paraId="3DDC459E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Минуты (публичные)</w:t>
            </w:r>
          </w:p>
        </w:tc>
        <w:tc>
          <w:tcPr>
            <w:tcW w:w="2126" w:type="dxa"/>
            <w:noWrap/>
            <w:hideMark/>
          </w:tcPr>
          <w:p w14:paraId="466795EA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1000/</w:t>
            </w:r>
            <w:proofErr w:type="spellStart"/>
            <w:r w:rsidRPr="001E6E24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2551" w:type="dxa"/>
            <w:noWrap/>
            <w:hideMark/>
          </w:tcPr>
          <w:p w14:paraId="0EEF11D8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3000/</w:t>
            </w:r>
            <w:proofErr w:type="spellStart"/>
            <w:r w:rsidRPr="001E6E24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</w:tr>
      <w:tr w:rsidR="001E6E24" w:rsidRPr="001E6E24" w14:paraId="65048CCB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152C2682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CI/CD</w:t>
            </w:r>
          </w:p>
        </w:tc>
        <w:tc>
          <w:tcPr>
            <w:tcW w:w="3476" w:type="dxa"/>
            <w:noWrap/>
            <w:hideMark/>
          </w:tcPr>
          <w:p w14:paraId="59CE0F0F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Минуты (приватные)</w:t>
            </w:r>
          </w:p>
        </w:tc>
        <w:tc>
          <w:tcPr>
            <w:tcW w:w="2126" w:type="dxa"/>
            <w:noWrap/>
            <w:hideMark/>
          </w:tcPr>
          <w:p w14:paraId="51249760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1000/</w:t>
            </w:r>
            <w:proofErr w:type="spellStart"/>
            <w:r w:rsidRPr="001E6E24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2551" w:type="dxa"/>
            <w:noWrap/>
            <w:hideMark/>
          </w:tcPr>
          <w:p w14:paraId="03D0316B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3000/</w:t>
            </w:r>
            <w:proofErr w:type="spellStart"/>
            <w:r w:rsidRPr="001E6E24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</w:tr>
      <w:tr w:rsidR="001E6E24" w:rsidRPr="001E6E24" w14:paraId="1B90E7FD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7A9A270D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CI/CD</w:t>
            </w:r>
          </w:p>
        </w:tc>
        <w:tc>
          <w:tcPr>
            <w:tcW w:w="3476" w:type="dxa"/>
            <w:noWrap/>
            <w:hideMark/>
          </w:tcPr>
          <w:p w14:paraId="06D91FBA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Параллельные процессы</w:t>
            </w:r>
          </w:p>
        </w:tc>
        <w:tc>
          <w:tcPr>
            <w:tcW w:w="2126" w:type="dxa"/>
            <w:noWrap/>
            <w:hideMark/>
          </w:tcPr>
          <w:p w14:paraId="52A2DBBD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551" w:type="dxa"/>
            <w:noWrap/>
            <w:hideMark/>
          </w:tcPr>
          <w:p w14:paraId="4CD4D234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20</w:t>
            </w:r>
          </w:p>
        </w:tc>
      </w:tr>
      <w:tr w:rsidR="001E6E24" w:rsidRPr="001E6E24" w14:paraId="1C06865D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2120993F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AI</w:t>
            </w:r>
          </w:p>
        </w:tc>
        <w:tc>
          <w:tcPr>
            <w:tcW w:w="3476" w:type="dxa"/>
            <w:noWrap/>
            <w:hideMark/>
          </w:tcPr>
          <w:p w14:paraId="7AA3D289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1E6E24">
              <w:rPr>
                <w:rFonts w:cs="Times New Roman"/>
                <w:sz w:val="24"/>
                <w:szCs w:val="24"/>
              </w:rPr>
              <w:t>Нейроревью</w:t>
            </w:r>
            <w:proofErr w:type="spellEnd"/>
            <w:r w:rsidRPr="001E6E24">
              <w:rPr>
                <w:rFonts w:cs="Times New Roman"/>
                <w:sz w:val="24"/>
                <w:szCs w:val="24"/>
              </w:rPr>
              <w:t xml:space="preserve"> (приватные)</w:t>
            </w:r>
          </w:p>
        </w:tc>
        <w:tc>
          <w:tcPr>
            <w:tcW w:w="2126" w:type="dxa"/>
            <w:noWrap/>
            <w:hideMark/>
          </w:tcPr>
          <w:p w14:paraId="79D0CB00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10/</w:t>
            </w:r>
            <w:proofErr w:type="spellStart"/>
            <w:r w:rsidRPr="001E6E24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2551" w:type="dxa"/>
            <w:noWrap/>
            <w:hideMark/>
          </w:tcPr>
          <w:p w14:paraId="5A08BB4E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–</w:t>
            </w:r>
          </w:p>
        </w:tc>
      </w:tr>
      <w:tr w:rsidR="001E6E24" w:rsidRPr="001E6E24" w14:paraId="203B2F33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415D6E42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AI</w:t>
            </w:r>
          </w:p>
        </w:tc>
        <w:tc>
          <w:tcPr>
            <w:tcW w:w="3476" w:type="dxa"/>
            <w:noWrap/>
            <w:hideMark/>
          </w:tcPr>
          <w:p w14:paraId="385BB6F7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Генерация PR описаний</w:t>
            </w:r>
          </w:p>
        </w:tc>
        <w:tc>
          <w:tcPr>
            <w:tcW w:w="2126" w:type="dxa"/>
            <w:noWrap/>
            <w:hideMark/>
          </w:tcPr>
          <w:p w14:paraId="3186E52B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10/</w:t>
            </w:r>
            <w:proofErr w:type="spellStart"/>
            <w:r w:rsidRPr="001E6E24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2551" w:type="dxa"/>
            <w:noWrap/>
            <w:hideMark/>
          </w:tcPr>
          <w:p w14:paraId="1F126862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–</w:t>
            </w:r>
          </w:p>
        </w:tc>
      </w:tr>
      <w:tr w:rsidR="001E6E24" w:rsidRPr="001E6E24" w14:paraId="1155E661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198E88D4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AI</w:t>
            </w:r>
          </w:p>
        </w:tc>
        <w:tc>
          <w:tcPr>
            <w:tcW w:w="3476" w:type="dxa"/>
            <w:noWrap/>
            <w:hideMark/>
          </w:tcPr>
          <w:p w14:paraId="0C23E391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Навигация по коду</w:t>
            </w:r>
          </w:p>
        </w:tc>
        <w:tc>
          <w:tcPr>
            <w:tcW w:w="2126" w:type="dxa"/>
            <w:noWrap/>
            <w:hideMark/>
          </w:tcPr>
          <w:p w14:paraId="57DDEE24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20/</w:t>
            </w:r>
            <w:proofErr w:type="spellStart"/>
            <w:r w:rsidRPr="001E6E24">
              <w:rPr>
                <w:rFonts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2551" w:type="dxa"/>
            <w:noWrap/>
            <w:hideMark/>
          </w:tcPr>
          <w:p w14:paraId="7805CB51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–</w:t>
            </w:r>
          </w:p>
        </w:tc>
      </w:tr>
      <w:tr w:rsidR="001E6E24" w:rsidRPr="001E6E24" w14:paraId="1154E8C0" w14:textId="77777777" w:rsidTr="00671361">
        <w:trPr>
          <w:trHeight w:val="288"/>
        </w:trPr>
        <w:tc>
          <w:tcPr>
            <w:tcW w:w="1594" w:type="dxa"/>
            <w:noWrap/>
            <w:hideMark/>
          </w:tcPr>
          <w:p w14:paraId="2773C5C5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3476" w:type="dxa"/>
            <w:noWrap/>
            <w:hideMark/>
          </w:tcPr>
          <w:p w14:paraId="1F76E8B1" w14:textId="77777777" w:rsidR="001E6E24" w:rsidRPr="001E6E24" w:rsidRDefault="001E6E24" w:rsidP="001E6E2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Security</w:t>
            </w:r>
          </w:p>
        </w:tc>
        <w:tc>
          <w:tcPr>
            <w:tcW w:w="2126" w:type="dxa"/>
            <w:noWrap/>
            <w:hideMark/>
          </w:tcPr>
          <w:p w14:paraId="2FC984C6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только доп. услуга</w:t>
            </w:r>
          </w:p>
        </w:tc>
        <w:tc>
          <w:tcPr>
            <w:tcW w:w="2551" w:type="dxa"/>
            <w:noWrap/>
            <w:hideMark/>
          </w:tcPr>
          <w:p w14:paraId="60F77BCA" w14:textId="77777777" w:rsidR="001E6E24" w:rsidRPr="001E6E24" w:rsidRDefault="001E6E24" w:rsidP="00FA3400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1E6E24">
              <w:rPr>
                <w:rFonts w:cs="Times New Roman"/>
                <w:sz w:val="24"/>
                <w:szCs w:val="24"/>
              </w:rPr>
              <w:t>только доп. услуга</w:t>
            </w:r>
          </w:p>
        </w:tc>
      </w:tr>
    </w:tbl>
    <w:p w14:paraId="02CCB806" w14:textId="77777777" w:rsidR="00C23F14" w:rsidRPr="001E6E24" w:rsidRDefault="00C23F14" w:rsidP="001E6E24">
      <w:pPr>
        <w:ind w:firstLine="0"/>
        <w:rPr>
          <w:lang w:val="en-US"/>
        </w:rPr>
      </w:pPr>
    </w:p>
    <w:p w14:paraId="310366B5" w14:textId="519AF993" w:rsidR="0096631C" w:rsidRPr="0096631C" w:rsidRDefault="0096631C">
      <w:pPr>
        <w:numPr>
          <w:ilvl w:val="0"/>
          <w:numId w:val="27"/>
        </w:numPr>
      </w:pPr>
      <w:r>
        <w:t>Множество открытых репозиториев на просторах Интернет</w:t>
      </w:r>
      <w:r w:rsidR="00250CFB">
        <w:t>а</w:t>
      </w:r>
      <w:r>
        <w:t xml:space="preserve"> с лицензией </w:t>
      </w:r>
      <w:r>
        <w:rPr>
          <w:lang w:val="en-US"/>
        </w:rPr>
        <w:t>MIT</w:t>
      </w:r>
      <w:r w:rsidRPr="0096631C">
        <w:t>.</w:t>
      </w:r>
      <w:r w:rsidR="001D3143">
        <w:t xml:space="preserve"> Включают как отдельную реализацию технологи</w:t>
      </w:r>
      <w:r w:rsidR="00250CFB">
        <w:t>й агрегирования знаний</w:t>
      </w:r>
      <w:r w:rsidR="001D3143" w:rsidRPr="001D3143">
        <w:t xml:space="preserve">, </w:t>
      </w:r>
      <w:r w:rsidR="001D3143">
        <w:t>так и использование отрытых библиотек по протокол</w:t>
      </w:r>
      <w:r w:rsidR="001F7222">
        <w:t>у</w:t>
      </w:r>
      <w:r w:rsidR="001D3143">
        <w:t xml:space="preserve"> </w:t>
      </w:r>
      <w:r w:rsidR="001D3143">
        <w:rPr>
          <w:lang w:val="en-US"/>
        </w:rPr>
        <w:t>MCP</w:t>
      </w:r>
      <w:r w:rsidR="00FA4E24" w:rsidRPr="00FA4E24">
        <w:t xml:space="preserve">. </w:t>
      </w:r>
      <w:r w:rsidR="00FA4E24">
        <w:t>Необходимо самостоятельно реализовывать некоторые модули для интеграции.</w:t>
      </w:r>
    </w:p>
    <w:p w14:paraId="4DA12DCC" w14:textId="747F4758" w:rsidR="001547DE" w:rsidRDefault="001547DE" w:rsidP="00BE4013">
      <w:r>
        <w:lastRenderedPageBreak/>
        <w:t xml:space="preserve">Найденные аналоги имеют либо ограниченное </w:t>
      </w:r>
      <w:r w:rsidRPr="002E7553">
        <w:t>масштабирование (</w:t>
      </w:r>
      <w:r w:rsidR="002E7553" w:rsidRPr="002E7553">
        <w:t>открытые репозитории</w:t>
      </w:r>
      <w:r w:rsidR="00FA3400">
        <w:t xml:space="preserve">, </w:t>
      </w:r>
      <w:proofErr w:type="spellStart"/>
      <w:r w:rsidR="00FA3400" w:rsidRPr="00FA3400">
        <w:t>SourceCraft</w:t>
      </w:r>
      <w:proofErr w:type="spellEnd"/>
      <w:r w:rsidR="00FA3400" w:rsidRPr="00FA3400">
        <w:t xml:space="preserve"> Code </w:t>
      </w:r>
      <w:proofErr w:type="spellStart"/>
      <w:r w:rsidR="00FA3400" w:rsidRPr="00FA3400">
        <w:t>Assistant</w:t>
      </w:r>
      <w:proofErr w:type="spellEnd"/>
      <w:r w:rsidR="00FA3400">
        <w:t xml:space="preserve"> сильно привязан к инфраструктуре Яндекса</w:t>
      </w:r>
      <w:r w:rsidRPr="002E7553">
        <w:t>), либо предлагают</w:t>
      </w:r>
      <w:r>
        <w:t xml:space="preserve"> высокие тарифные планы (</w:t>
      </w:r>
      <w:r w:rsidR="002E7553" w:rsidRPr="000E0098">
        <w:t>ПРИИСК</w:t>
      </w:r>
      <w:r>
        <w:t>), либо недоступны для приобретения на территории Российской Федерации</w:t>
      </w:r>
      <w:r w:rsidR="009B1987">
        <w:t xml:space="preserve"> </w:t>
      </w:r>
      <w:r w:rsidR="00FA3400">
        <w:t>(</w:t>
      </w:r>
      <w:r w:rsidR="00FA3400" w:rsidRPr="00FA3400">
        <w:t>Gemini Code Assist</w:t>
      </w:r>
      <w:r w:rsidR="009B1987">
        <w:t xml:space="preserve">), либо </w:t>
      </w:r>
      <w:r w:rsidR="002E7553">
        <w:t>открытые решения публикуются</w:t>
      </w:r>
      <w:r w:rsidR="009B1987">
        <w:t xml:space="preserve"> под лицензией, запрещающей коммерческое использование</w:t>
      </w:r>
      <w:r>
        <w:t>.</w:t>
      </w:r>
    </w:p>
    <w:p w14:paraId="44664EFE" w14:textId="333752F8" w:rsidR="00250CFB" w:rsidRDefault="00250CFB" w:rsidP="00250CFB">
      <w:r>
        <w:t xml:space="preserve">Также многие </w:t>
      </w:r>
      <w:r>
        <w:rPr>
          <w:lang w:val="en-US"/>
        </w:rPr>
        <w:t>LLM</w:t>
      </w:r>
      <w:r w:rsidRPr="00FA3400">
        <w:t>-</w:t>
      </w:r>
      <w:r>
        <w:t>агенты уже имеют контекстное окно в несколько миллионов токенов, достаточное для решения бизнес-задач без дополнительных технологий хранения и агрегирования контекста. Из недостатков – более долгая генерация ответа</w:t>
      </w:r>
      <w:r w:rsidR="001F7222">
        <w:t xml:space="preserve">, </w:t>
      </w:r>
      <w:r>
        <w:t>ручное управление процессами</w:t>
      </w:r>
      <w:r w:rsidR="001F7222">
        <w:t xml:space="preserve">, пока что высокая стоимость и исключительно облачные вычисления, что не соответствует политикам информационной безопасности и производственной тайны </w:t>
      </w:r>
      <w:r w:rsidR="001F7222" w:rsidRPr="001F7222">
        <w:t>П</w:t>
      </w:r>
      <w:r w:rsidR="001F7222">
        <w:t>АО</w:t>
      </w:r>
      <w:r w:rsidR="001F7222" w:rsidRPr="001F7222">
        <w:t xml:space="preserve"> «ФосАгро»</w:t>
      </w:r>
      <w:r w:rsidR="008C579C">
        <w:t>.</w:t>
      </w:r>
    </w:p>
    <w:p w14:paraId="70427416" w14:textId="47015154" w:rsidR="001547DE" w:rsidRDefault="001547DE" w:rsidP="002E7553">
      <w:r w:rsidRPr="001547DE">
        <w:t xml:space="preserve">Таким образом, разработка программного обеспечения </w:t>
      </w:r>
      <w:r w:rsidR="002E7553">
        <w:t>«Интеллектуальный VR-тренажёр операторов аппаратов химических производств: система обработки и генерации сценариев»</w:t>
      </w:r>
      <w:r w:rsidRPr="001547DE">
        <w:t xml:space="preserve"> будет актуальной и востребованной </w:t>
      </w:r>
      <w:r>
        <w:t xml:space="preserve">в </w:t>
      </w:r>
      <w:r w:rsidRPr="001547DE">
        <w:t>отдел</w:t>
      </w:r>
      <w:r>
        <w:t>е</w:t>
      </w:r>
      <w:r w:rsidRPr="001547DE">
        <w:t xml:space="preserve"> 3D-визуализации и аддитивных технологий АО «НИУИФ».</w:t>
      </w:r>
    </w:p>
    <w:p w14:paraId="685C922D" w14:textId="77777777" w:rsidR="001F7222" w:rsidRDefault="001F7222" w:rsidP="002E7553"/>
    <w:p w14:paraId="7F398144" w14:textId="40F66EF6" w:rsidR="00C56847" w:rsidRDefault="00C56847">
      <w:pPr>
        <w:jc w:val="left"/>
      </w:pPr>
      <w:r>
        <w:br w:type="page"/>
      </w:r>
    </w:p>
    <w:p w14:paraId="742B06FB" w14:textId="0FAB94B7" w:rsidR="0037377B" w:rsidRPr="00A666E3" w:rsidRDefault="0037377B" w:rsidP="00C56847">
      <w:pPr>
        <w:pStyle w:val="1"/>
      </w:pPr>
      <w:bookmarkStart w:id="3" w:name="_Toc227317058"/>
      <w:r w:rsidRPr="00A666E3">
        <w:lastRenderedPageBreak/>
        <w:t>Выбор технологии, среды и языка программирования</w:t>
      </w:r>
      <w:bookmarkEnd w:id="3"/>
    </w:p>
    <w:p w14:paraId="1E26EDF9" w14:textId="55472F05" w:rsidR="00DF2DEE" w:rsidRDefault="001636BF" w:rsidP="00DF2DEE">
      <w:bookmarkStart w:id="4" w:name="_Hlk225343192"/>
      <w:r w:rsidRPr="001636BF">
        <w:t xml:space="preserve">Информационная система (ИС) — система, предназначенная для хранения, поиска и обработки информации, и соответствующие организационные ресурсы (человеческие, технические, финансовые и так далее), которые обеспечивают и распространяют информацию </w:t>
      </w:r>
      <w:r w:rsidR="007129C8">
        <w:t>[4</w:t>
      </w:r>
      <w:r w:rsidRPr="001636BF">
        <w:t>].</w:t>
      </w:r>
      <w:r w:rsidR="00DF2DEE">
        <w:t xml:space="preserve"> Она является </w:t>
      </w:r>
      <w:r w:rsidR="00DF2DEE" w:rsidRPr="00DF2DEE">
        <w:t>комплекс</w:t>
      </w:r>
      <w:r w:rsidR="00DF2DEE">
        <w:t>ом</w:t>
      </w:r>
      <w:r w:rsidR="00DF2DEE" w:rsidRPr="00DF2DEE">
        <w:t xml:space="preserve">, который включает в себя </w:t>
      </w:r>
      <w:r w:rsidR="004A1F92">
        <w:t>программное обеспечение (ПО)</w:t>
      </w:r>
      <w:r w:rsidR="00DF2DEE" w:rsidRPr="00DF2DEE">
        <w:t>, серверное железо, базы данных</w:t>
      </w:r>
      <w:r w:rsidR="00DF2DEE">
        <w:t xml:space="preserve"> (БД)</w:t>
      </w:r>
      <w:r w:rsidR="00DF2DEE" w:rsidRPr="00DF2DEE">
        <w:t>, каналы связи и, самое главное, людей и регламенты (бизнес-процессы).</w:t>
      </w:r>
    </w:p>
    <w:p w14:paraId="64D7EB21" w14:textId="77777777" w:rsidR="00DF2DEE" w:rsidRDefault="00DF2DEE" w:rsidP="00DF2DEE">
      <w:r>
        <w:t>Перед выбором средств проектирования и реализации ПО необходимо выбрать модель жизненного цикла ИС. Б</w:t>
      </w:r>
      <w:r w:rsidRPr="007B765D">
        <w:t>ыл</w:t>
      </w:r>
      <w:r>
        <w:t>а</w:t>
      </w:r>
      <w:r w:rsidRPr="007B765D">
        <w:t xml:space="preserve"> выбран</w:t>
      </w:r>
      <w:r>
        <w:t>а</w:t>
      </w:r>
      <w:r w:rsidRPr="007B765D">
        <w:t xml:space="preserve"> </w:t>
      </w:r>
      <w:proofErr w:type="spellStart"/>
      <w:r w:rsidRPr="007B765D">
        <w:t>DevSecOps</w:t>
      </w:r>
      <w:proofErr w:type="spellEnd"/>
      <w:r>
        <w:t>-модель.</w:t>
      </w:r>
    </w:p>
    <w:p w14:paraId="4A643EC2" w14:textId="317CD8A6" w:rsidR="00DF2DEE" w:rsidRDefault="00DF2DEE" w:rsidP="00DF2DEE">
      <w:bookmarkStart w:id="5" w:name="_Hlk225343234"/>
      <w:bookmarkEnd w:id="4"/>
      <w:proofErr w:type="spellStart"/>
      <w:r>
        <w:t>DevOps</w:t>
      </w:r>
      <w:proofErr w:type="spellEnd"/>
      <w:r>
        <w:t xml:space="preserve"> (Development </w:t>
      </w:r>
      <w:proofErr w:type="spellStart"/>
      <w:r>
        <w:t>Operation</w:t>
      </w:r>
      <w:proofErr w:type="spellEnd"/>
      <w:r>
        <w:t xml:space="preserve">) — методология активного взаимодействия специалистов по разработке со специалистами по обслуживанию и взаимная интеграция их рабочих процессов друг в друга для обеспечения непрерывного качества продукта (непрерывного жизненного цикла ИС). Ввёл термин Патрик </w:t>
      </w:r>
      <w:proofErr w:type="spellStart"/>
      <w:r>
        <w:t>Дебуа</w:t>
      </w:r>
      <w:proofErr w:type="spellEnd"/>
      <w:r>
        <w:t xml:space="preserve"> в </w:t>
      </w:r>
      <w:r w:rsidRPr="00A8766A">
        <w:t xml:space="preserve">2009 году </w:t>
      </w:r>
      <w:r w:rsidR="00822AB5">
        <w:t>[13]</w:t>
      </w:r>
      <w:r w:rsidRPr="00A8766A">
        <w:t>.</w:t>
      </w:r>
    </w:p>
    <w:p w14:paraId="02C8764A" w14:textId="3EA73536" w:rsidR="00DF2DEE" w:rsidRDefault="00DF2DEE" w:rsidP="00DF2DEE">
      <w:r>
        <w:t xml:space="preserve">Основная цель — ускорить выпуск продуктов, автоматизировать процессы развёртывания и интеграции (CI/CD) и улучшить взаимодействие команд </w:t>
      </w:r>
      <w:r w:rsidR="00822AB5">
        <w:t>[13]</w:t>
      </w:r>
      <w:r w:rsidRPr="00A8766A">
        <w:t>.</w:t>
      </w:r>
    </w:p>
    <w:p w14:paraId="5F6EB83E" w14:textId="54690EBE" w:rsidR="00DF2DEE" w:rsidRDefault="00DF2DEE" w:rsidP="00DF2DEE">
      <w:proofErr w:type="spellStart"/>
      <w:r>
        <w:t>DevSecOps</w:t>
      </w:r>
      <w:proofErr w:type="spellEnd"/>
      <w:r>
        <w:t xml:space="preserve"> – развитие концепции </w:t>
      </w:r>
      <w:proofErr w:type="spellStart"/>
      <w:r>
        <w:t>DevOps</w:t>
      </w:r>
      <w:proofErr w:type="spellEnd"/>
      <w:r>
        <w:t xml:space="preserve">, где помимо автоматизации затрагиваются вопросы обеспечения качества и надёжности кода (Security) </w:t>
      </w:r>
      <w:r w:rsidR="00822AB5">
        <w:t>[13]</w:t>
      </w:r>
      <w:r>
        <w:t xml:space="preserve"> (рис. </w:t>
      </w:r>
      <w:r w:rsidR="009A3365">
        <w:t>1</w:t>
      </w:r>
      <w:r>
        <w:t>).</w:t>
      </w:r>
    </w:p>
    <w:p w14:paraId="359F07AE" w14:textId="77777777" w:rsidR="00DF2DEE" w:rsidRDefault="00DF2DEE" w:rsidP="00DF2DE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9EE070E" wp14:editId="0C067FE4">
            <wp:extent cx="5090160" cy="2634603"/>
            <wp:effectExtent l="0" t="0" r="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" t="5312" r="48330" b="10520"/>
                    <a:stretch/>
                  </pic:blipFill>
                  <pic:spPr bwMode="auto">
                    <a:xfrm>
                      <a:off x="0" y="0"/>
                      <a:ext cx="5126472" cy="265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670EF" w14:textId="1937276B" w:rsidR="00DF2DEE" w:rsidRPr="009130D9" w:rsidRDefault="00DF2DEE" w:rsidP="00DF2DEE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1</w:t>
      </w:r>
      <w:r>
        <w:fldChar w:fldCharType="end"/>
      </w:r>
      <w:r w:rsidRPr="00184033">
        <w:t>.</w:t>
      </w:r>
      <w:r>
        <w:t xml:space="preserve"> Пример </w:t>
      </w:r>
      <w:proofErr w:type="spellStart"/>
      <w:r w:rsidRPr="009130D9">
        <w:t>DevSecOps</w:t>
      </w:r>
      <w:proofErr w:type="spellEnd"/>
      <w:r w:rsidRPr="009130D9">
        <w:t>-модели</w:t>
      </w:r>
    </w:p>
    <w:bookmarkEnd w:id="5"/>
    <w:p w14:paraId="795748AD" w14:textId="77777777" w:rsidR="00DF2DEE" w:rsidRDefault="00DF2DEE" w:rsidP="00DF2DEE"/>
    <w:p w14:paraId="248C1C78" w14:textId="47491075" w:rsidR="00DF2DEE" w:rsidRDefault="00DF2DEE" w:rsidP="00DF2DEE">
      <w:bookmarkStart w:id="6" w:name="_Hlk225343281"/>
      <w:r>
        <w:lastRenderedPageBreak/>
        <w:t xml:space="preserve">Методология </w:t>
      </w:r>
      <w:proofErr w:type="spellStart"/>
      <w:r>
        <w:t>DevOps</w:t>
      </w:r>
      <w:proofErr w:type="spellEnd"/>
      <w:r>
        <w:t xml:space="preserve"> в</w:t>
      </w:r>
      <w:r w:rsidRPr="00C27100">
        <w:t xml:space="preserve">ключает в себя </w:t>
      </w:r>
      <w:r w:rsidR="00822AB5">
        <w:t>[13]</w:t>
      </w:r>
      <w:r w:rsidRPr="00C27100">
        <w:t>:</w:t>
      </w:r>
    </w:p>
    <w:p w14:paraId="2E2CF8BE" w14:textId="77777777" w:rsidR="00DF2DEE" w:rsidRDefault="00DF2DEE">
      <w:pPr>
        <w:numPr>
          <w:ilvl w:val="0"/>
          <w:numId w:val="14"/>
        </w:numPr>
      </w:pPr>
      <w:r>
        <w:t xml:space="preserve">непрерывную интеграцию (CI –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), в которой происходит кодирование, при котором в код вносятся небольшие изменения с частыми фиксациями, сборка, интеграция и тестирование.</w:t>
      </w:r>
    </w:p>
    <w:p w14:paraId="0E4F6000" w14:textId="77777777" w:rsidR="00DF2DEE" w:rsidRDefault="00DF2DEE">
      <w:pPr>
        <w:numPr>
          <w:ilvl w:val="0"/>
          <w:numId w:val="14"/>
        </w:numPr>
      </w:pPr>
      <w:r>
        <w:t xml:space="preserve">непрерывную поставку (CD – </w:t>
      </w:r>
      <w:proofErr w:type="spellStart"/>
      <w:r>
        <w:t>Continuous</w:t>
      </w:r>
      <w:proofErr w:type="spellEnd"/>
      <w:r>
        <w:t xml:space="preserve"> Delivery), которая включает в себя непрерывную интеграцию, но в основном фокусируется на выпусках продукта.</w:t>
      </w:r>
    </w:p>
    <w:p w14:paraId="1622A4B6" w14:textId="77777777" w:rsidR="00DF2DEE" w:rsidRDefault="00DF2DEE">
      <w:pPr>
        <w:numPr>
          <w:ilvl w:val="0"/>
          <w:numId w:val="14"/>
        </w:numPr>
      </w:pPr>
      <w:r>
        <w:t xml:space="preserve">непрерывное развёртывание (CD –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), которое направлено на автоматизацию выпусков проектов.</w:t>
      </w:r>
    </w:p>
    <w:p w14:paraId="5ECD573A" w14:textId="34B3A75F" w:rsidR="00DF2DEE" w:rsidRDefault="00DF2DEE" w:rsidP="00DF2DEE">
      <w:bookmarkStart w:id="7" w:name="_Hlk225343307"/>
      <w:bookmarkEnd w:id="6"/>
      <w:r>
        <w:t xml:space="preserve">Перед </w:t>
      </w:r>
      <w:r w:rsidR="005A7818">
        <w:t xml:space="preserve">началом </w:t>
      </w:r>
      <w:r>
        <w:t>проектировани</w:t>
      </w:r>
      <w:r w:rsidR="005A7818">
        <w:t>я</w:t>
      </w:r>
      <w:r>
        <w:t xml:space="preserve"> ИС необходимо определиться с подходом к разработке ПО.</w:t>
      </w:r>
    </w:p>
    <w:p w14:paraId="6CAF1F61" w14:textId="14A52111" w:rsidR="00556EBF" w:rsidRDefault="00556EBF" w:rsidP="00556EBF">
      <w:r>
        <w:t>Наиболее современный подход к разработке</w:t>
      </w:r>
      <w:r w:rsidR="001636BF">
        <w:t xml:space="preserve"> ПО</w:t>
      </w:r>
      <w:r>
        <w:t xml:space="preserve"> – объектно-ориентированный. Здесь в качестве основного строительного блока выступает объект или класс. В самом общем смысле объект – это сущность, обычно извлекаемая из словаря предметной области или решения, а класс – описание множества однотипных объектов. Каждый объект обладает идентичностью (его можно поименовать или как-то по-другому отличить от прочих объектов), состоянием (обычно с объектом связаны некоторые данные) и поведением (с ним можно что-то делать или он сам </w:t>
      </w:r>
      <w:r w:rsidR="001636BF">
        <w:t xml:space="preserve">это </w:t>
      </w:r>
      <w:r>
        <w:t xml:space="preserve">может с другими объектами) </w:t>
      </w:r>
      <w:r w:rsidRPr="00556EBF">
        <w:t xml:space="preserve">[1, </w:t>
      </w:r>
      <w:r>
        <w:t>с.26</w:t>
      </w:r>
      <w:r w:rsidRPr="00556EBF">
        <w:t>]</w:t>
      </w:r>
      <w:r>
        <w:t>.</w:t>
      </w:r>
    </w:p>
    <w:p w14:paraId="196E96AD" w14:textId="77777777" w:rsidR="002B4AAD" w:rsidRPr="00B7727A" w:rsidRDefault="00292D87" w:rsidP="00556EBF">
      <w:r>
        <w:t>Для реализации объектного подхода</w:t>
      </w:r>
      <w:r w:rsidR="00296B68" w:rsidRPr="00296B68">
        <w:t xml:space="preserve"> </w:t>
      </w:r>
      <w:r w:rsidR="00296B68">
        <w:t xml:space="preserve">обычно используют </w:t>
      </w:r>
      <w:r w:rsidR="00296B68">
        <w:rPr>
          <w:lang w:val="en-US"/>
        </w:rPr>
        <w:t>UML</w:t>
      </w:r>
      <w:r w:rsidR="00296B68" w:rsidRPr="00296B68">
        <w:t>.</w:t>
      </w:r>
    </w:p>
    <w:p w14:paraId="42972345" w14:textId="04A4F32F" w:rsidR="00002342" w:rsidRDefault="00296B68" w:rsidP="00002342">
      <w:r w:rsidRPr="00556EBF">
        <w:rPr>
          <w:lang w:val="en-US"/>
        </w:rPr>
        <w:t>UML</w:t>
      </w:r>
      <w:r w:rsidR="00556EBF" w:rsidRPr="00556EBF">
        <w:t xml:space="preserve"> (Unified </w:t>
      </w:r>
      <w:proofErr w:type="spellStart"/>
      <w:r w:rsidR="00556EBF" w:rsidRPr="00556EBF">
        <w:t>Modeling</w:t>
      </w:r>
      <w:proofErr w:type="spellEnd"/>
      <w:r w:rsidR="00556EBF" w:rsidRPr="00556EBF">
        <w:t xml:space="preserve"> Language - унифицированный язык моделирования)</w:t>
      </w:r>
      <w:r w:rsidRPr="00556EBF">
        <w:t xml:space="preserve"> –</w:t>
      </w:r>
      <w:r w:rsidR="00556EBF" w:rsidRPr="00556EBF">
        <w:t xml:space="preserve"> это стандартный язык описания разработки программных продуктов с использованием объектного подхода.</w:t>
      </w:r>
      <w:r w:rsidR="00556EBF">
        <w:t xml:space="preserve"> </w:t>
      </w:r>
      <w:r w:rsidR="00556EBF" w:rsidRPr="00556EBF">
        <w:t>Широко применяется не только для документирования и визуализации, но также для конструирования посредством</w:t>
      </w:r>
      <w:r w:rsidR="00A8766A">
        <w:t xml:space="preserve"> </w:t>
      </w:r>
      <w:r w:rsidR="00556EBF" w:rsidRPr="00556EBF">
        <w:t>прямого или обратного проектирования</w:t>
      </w:r>
      <w:r w:rsidR="00A8766A">
        <w:t xml:space="preserve"> </w:t>
      </w:r>
      <w:r w:rsidR="00A8766A" w:rsidRPr="00A8766A">
        <w:t>[</w:t>
      </w:r>
      <w:r w:rsidR="00C27100">
        <w:t>1</w:t>
      </w:r>
      <w:r w:rsidR="00A8766A" w:rsidRPr="00A8766A">
        <w:t xml:space="preserve">, </w:t>
      </w:r>
      <w:r w:rsidR="00A8766A">
        <w:t>с.</w:t>
      </w:r>
      <w:r w:rsidR="00C27100">
        <w:t>11</w:t>
      </w:r>
      <w:r w:rsidR="00A8766A" w:rsidRPr="00A8766A">
        <w:t>]</w:t>
      </w:r>
      <w:r w:rsidR="00556EBF" w:rsidRPr="00556EBF">
        <w:t>.</w:t>
      </w:r>
    </w:p>
    <w:p w14:paraId="223861AB" w14:textId="38B68DD3" w:rsidR="002B4AAD" w:rsidRPr="00002342" w:rsidRDefault="00002342" w:rsidP="00E8227F">
      <w:bookmarkStart w:id="8" w:name="_Hlk225343382"/>
      <w:bookmarkEnd w:id="7"/>
      <w:r w:rsidRPr="00E8227F">
        <w:t xml:space="preserve">Необходимо выбрать язык высокого уровня, который позволит применить объектно-ориентированный подход к разработке </w:t>
      </w:r>
      <w:r w:rsidR="005A7818">
        <w:t>ПО</w:t>
      </w:r>
      <w:r w:rsidRPr="00E8227F">
        <w:t>.</w:t>
      </w:r>
    </w:p>
    <w:p w14:paraId="6807928B" w14:textId="40CC5266" w:rsidR="00C14768" w:rsidRPr="00C14768" w:rsidRDefault="00C14768" w:rsidP="00BE4013">
      <w:r w:rsidRPr="00C14768">
        <w:t xml:space="preserve">Современная индустрия </w:t>
      </w:r>
      <w:r w:rsidR="001F4243">
        <w:t>ПО</w:t>
      </w:r>
      <w:r w:rsidRPr="00C14768">
        <w:t xml:space="preserve"> требует от разработчиков глубокого понимания как высокоуровневых концепций, так и низкоуровневых механизмов управления ресурсами и взаимодействия с аппаратной частью системы. Язык </w:t>
      </w:r>
      <w:r w:rsidRPr="00C14768">
        <w:rPr>
          <w:lang w:val="en-US"/>
        </w:rPr>
        <w:t>Rust</w:t>
      </w:r>
      <w:r w:rsidRPr="00C14768">
        <w:t xml:space="preserve"> стал ответом на вызовы времени, предлагая уникальное сочетание безопасности, </w:t>
      </w:r>
      <w:r w:rsidRPr="00C14768">
        <w:lastRenderedPageBreak/>
        <w:t xml:space="preserve">производительности и контроля, необходимых как при создании </w:t>
      </w:r>
      <w:r>
        <w:rPr>
          <w:lang w:val="en-US"/>
        </w:rPr>
        <w:t>web</w:t>
      </w:r>
      <w:r w:rsidRPr="00C14768">
        <w:t>-приложений, так и при разработке</w:t>
      </w:r>
      <w:r w:rsidRPr="001F4243">
        <w:t xml:space="preserve"> операционных систем</w:t>
      </w:r>
      <w:r w:rsidR="001F4243">
        <w:t xml:space="preserve"> (ОС)</w:t>
      </w:r>
      <w:r w:rsidRPr="001F4243">
        <w:t xml:space="preserve"> </w:t>
      </w:r>
      <w:r w:rsidR="008E19B0">
        <w:t>[15</w:t>
      </w:r>
      <w:r w:rsidR="008E19B0" w:rsidRPr="008E19B0">
        <w:t xml:space="preserve">, </w:t>
      </w:r>
      <w:r w:rsidR="008E19B0">
        <w:t>с.3]</w:t>
      </w:r>
      <w:r w:rsidRPr="001F4243">
        <w:t>.</w:t>
      </w:r>
    </w:p>
    <w:p w14:paraId="3748E553" w14:textId="3D3BAEED" w:rsidR="001F4243" w:rsidRPr="001F4243" w:rsidRDefault="001F4243" w:rsidP="00BE4013">
      <w:bookmarkStart w:id="9" w:name="_Hlk225343460"/>
      <w:bookmarkEnd w:id="8"/>
      <w:r>
        <w:t xml:space="preserve">Несмотря на то, что </w:t>
      </w:r>
      <w:r>
        <w:rPr>
          <w:lang w:val="en-US"/>
        </w:rPr>
        <w:t>Rust</w:t>
      </w:r>
      <w:r w:rsidRPr="001F4243">
        <w:t xml:space="preserve"> </w:t>
      </w:r>
      <w:r>
        <w:t>– системный язык, он реализует объектно-ориентированный подход к разработке ПО.</w:t>
      </w:r>
    </w:p>
    <w:p w14:paraId="7725BBDB" w14:textId="77777777" w:rsidR="0060232B" w:rsidRPr="00487867" w:rsidRDefault="00C509E1" w:rsidP="001F4243">
      <w:r>
        <w:t>Для безопасной разработки ПО с фиксацией стадий разработки во времени используют системы контроля версий. Для этого</w:t>
      </w:r>
      <w:r w:rsidR="0060232B">
        <w:t xml:space="preserve"> был выбран </w:t>
      </w:r>
      <w:r w:rsidR="0060232B">
        <w:rPr>
          <w:lang w:val="en-US"/>
        </w:rPr>
        <w:t>Git</w:t>
      </w:r>
      <w:r w:rsidR="0060232B" w:rsidRPr="00AB59C6">
        <w:t>.</w:t>
      </w:r>
    </w:p>
    <w:p w14:paraId="7DA4CA33" w14:textId="56B5D600" w:rsidR="0060232B" w:rsidRDefault="0060232B" w:rsidP="00292D87">
      <w:r w:rsidRPr="0060232B">
        <w:t xml:space="preserve">Git — это система контроля версий, которая хранит данные в виде набора снимков файловой системы. При каждом </w:t>
      </w:r>
      <w:r>
        <w:t>«</w:t>
      </w:r>
      <w:r w:rsidRPr="0060232B">
        <w:t>коммите</w:t>
      </w:r>
      <w:r>
        <w:t>» (</w:t>
      </w:r>
      <w:r>
        <w:rPr>
          <w:lang w:val="en-US"/>
        </w:rPr>
        <w:t>commit</w:t>
      </w:r>
      <w:r>
        <w:t>)</w:t>
      </w:r>
      <w:r w:rsidRPr="0060232B">
        <w:t xml:space="preserve"> Git запоминает состояние всех файлов проекта и сохраняет ссылку на этот «снимок», при этом если файлы не изменились, система не дублирует их, а создаёт ссылку на уже сохранённую версию</w:t>
      </w:r>
      <w:r w:rsidR="001F4243">
        <w:t xml:space="preserve"> </w:t>
      </w:r>
      <w:r w:rsidR="00C63817">
        <w:t>[16</w:t>
      </w:r>
      <w:r w:rsidRPr="001F4243">
        <w:t>].</w:t>
      </w:r>
    </w:p>
    <w:p w14:paraId="35EDFA4B" w14:textId="77777777" w:rsidR="00292D87" w:rsidRPr="00DE12FE" w:rsidRDefault="00C509E1" w:rsidP="00C509E1">
      <w:r w:rsidRPr="00DE12FE">
        <w:rPr>
          <w:lang w:val="en-US"/>
        </w:rPr>
        <w:t>Git</w:t>
      </w:r>
      <w:r w:rsidRPr="00DE12FE">
        <w:t xml:space="preserve"> работает локально, но для реализации </w:t>
      </w:r>
      <w:proofErr w:type="spellStart"/>
      <w:r w:rsidRPr="00DE12FE">
        <w:rPr>
          <w:lang w:val="en-US"/>
        </w:rPr>
        <w:t>DevSecOps</w:t>
      </w:r>
      <w:proofErr w:type="spellEnd"/>
      <w:r w:rsidRPr="00DE12FE">
        <w:t xml:space="preserve">-модели и возможности удалённой командой разработки используют хостинги систем контроля версий. </w:t>
      </w:r>
      <w:r w:rsidR="00292D87" w:rsidRPr="00DE12FE">
        <w:t xml:space="preserve">В качестве хостинга </w:t>
      </w:r>
      <w:r w:rsidR="00292D87" w:rsidRPr="00DE12FE">
        <w:rPr>
          <w:lang w:val="en-US"/>
        </w:rPr>
        <w:t>Git</w:t>
      </w:r>
      <w:r w:rsidR="00292D87" w:rsidRPr="00DE12FE">
        <w:t xml:space="preserve"> выбран российский хостинг </w:t>
      </w:r>
      <w:proofErr w:type="spellStart"/>
      <w:r w:rsidR="00292D87" w:rsidRPr="00DE12FE">
        <w:rPr>
          <w:lang w:val="en-US"/>
        </w:rPr>
        <w:t>GitFlic</w:t>
      </w:r>
      <w:proofErr w:type="spellEnd"/>
      <w:r w:rsidR="00292D87" w:rsidRPr="00DE12FE">
        <w:t>.</w:t>
      </w:r>
    </w:p>
    <w:p w14:paraId="05A7DB27" w14:textId="25C21B96" w:rsidR="00292D87" w:rsidRDefault="00292D87" w:rsidP="00292D87">
      <w:proofErr w:type="spellStart"/>
      <w:r w:rsidRPr="00DE12FE">
        <w:rPr>
          <w:lang w:val="en-US"/>
        </w:rPr>
        <w:t>GitFlic</w:t>
      </w:r>
      <w:proofErr w:type="spellEnd"/>
      <w:r w:rsidRPr="00DE12FE">
        <w:t xml:space="preserve"> –</w:t>
      </w:r>
      <w:r w:rsidR="00C509E1" w:rsidRPr="00DE12FE">
        <w:t xml:space="preserve"> это российская облачная платформа для работы с кодом, основанная на системе контроля версий Git</w:t>
      </w:r>
      <w:r w:rsidR="00C509E1" w:rsidRPr="00C509E1">
        <w:t xml:space="preserve">. Это первая в России полностью самостоятельная реализация сервиса для хранения репозиториев с исходным </w:t>
      </w:r>
      <w:r w:rsidR="00C509E1" w:rsidRPr="001F4243">
        <w:t xml:space="preserve">кодом </w:t>
      </w:r>
      <w:r w:rsidR="00C63817">
        <w:t>[17]</w:t>
      </w:r>
      <w:r w:rsidR="00C509E1" w:rsidRPr="001F4243">
        <w:t>.</w:t>
      </w:r>
    </w:p>
    <w:p w14:paraId="138F1AB9" w14:textId="77777777" w:rsidR="00292D87" w:rsidRDefault="00C509E1" w:rsidP="00DE12FE">
      <w:r>
        <w:t>Имеется возможность локального развёртывания</w:t>
      </w:r>
      <w:r w:rsidR="00DE12FE">
        <w:t>, что позволяет соблюдать корпоративную тайну и использовать собственных агентов-</w:t>
      </w:r>
      <w:r w:rsidR="00DE12FE">
        <w:rPr>
          <w:lang w:val="en-US"/>
        </w:rPr>
        <w:t>CICD</w:t>
      </w:r>
      <w:r w:rsidR="00DE12FE">
        <w:t>.</w:t>
      </w:r>
    </w:p>
    <w:p w14:paraId="1CCDB9FF" w14:textId="6D01CF14" w:rsidR="00B14551" w:rsidRPr="007B765D" w:rsidRDefault="00B14551" w:rsidP="00B14551">
      <w:r w:rsidRPr="00AB59C6">
        <w:t xml:space="preserve">В качестве среды написания кода был выбран </w:t>
      </w:r>
      <w:r w:rsidRPr="00AB59C6">
        <w:rPr>
          <w:lang w:val="en-US"/>
        </w:rPr>
        <w:t>Visual</w:t>
      </w:r>
      <w:r w:rsidRPr="00AB59C6">
        <w:t xml:space="preserve"> </w:t>
      </w:r>
      <w:r w:rsidRPr="00AB59C6">
        <w:rPr>
          <w:lang w:val="en-US"/>
        </w:rPr>
        <w:t>Studio</w:t>
      </w:r>
      <w:r w:rsidRPr="00AB59C6">
        <w:t xml:space="preserve"> </w:t>
      </w:r>
      <w:r w:rsidRPr="00AB59C6">
        <w:rPr>
          <w:lang w:val="en-US"/>
        </w:rPr>
        <w:t>Code</w:t>
      </w:r>
      <w:r w:rsidRPr="00DB5849">
        <w:t xml:space="preserve"> (</w:t>
      </w:r>
      <w:r>
        <w:rPr>
          <w:lang w:val="en-US"/>
        </w:rPr>
        <w:t>VS</w:t>
      </w:r>
      <w:r w:rsidRPr="00DB5849">
        <w:t xml:space="preserve"> </w:t>
      </w:r>
      <w:r>
        <w:rPr>
          <w:lang w:val="en-US"/>
        </w:rPr>
        <w:t>Code</w:t>
      </w:r>
      <w:r w:rsidRPr="00DB5849">
        <w:t>)</w:t>
      </w:r>
      <w:r w:rsidR="00481CFC">
        <w:t xml:space="preserve"> </w:t>
      </w:r>
      <w:r w:rsidRPr="00DB5849">
        <w:t xml:space="preserve">– </w:t>
      </w:r>
      <w:r>
        <w:t xml:space="preserve">это редактор кода от компании </w:t>
      </w:r>
      <w:r>
        <w:rPr>
          <w:lang w:val="en-US"/>
        </w:rPr>
        <w:t>Microsoft</w:t>
      </w:r>
      <w:r>
        <w:t xml:space="preserve"> с открытым исходным кодом, имеющий множество открытых расширений для приближения к функционалу сред интегрированной разработки (</w:t>
      </w:r>
      <w:r>
        <w:rPr>
          <w:lang w:val="en-US"/>
        </w:rPr>
        <w:t>IDE</w:t>
      </w:r>
      <w:r>
        <w:t xml:space="preserve">), встроенную поддержку системы контроля версий </w:t>
      </w:r>
      <w:r>
        <w:rPr>
          <w:lang w:val="en-US"/>
        </w:rPr>
        <w:t>Git</w:t>
      </w:r>
      <w:r>
        <w:t xml:space="preserve">, интеграцию с языковыми моделями искусственного интеллекта, облачное развёртывание и </w:t>
      </w:r>
      <w:r w:rsidRPr="00B14551">
        <w:t>многое другое [</w:t>
      </w:r>
      <w:r w:rsidR="00481CFC">
        <w:t>18</w:t>
      </w:r>
      <w:r w:rsidRPr="00B14551">
        <w:t>].</w:t>
      </w:r>
    </w:p>
    <w:p w14:paraId="68E7B9BF" w14:textId="3CD42713" w:rsidR="00B14551" w:rsidRPr="007A65BE" w:rsidRDefault="00B14551" w:rsidP="00DE12FE">
      <w:r>
        <w:t xml:space="preserve">Для развёртывания итогового приложения будет использоваться </w:t>
      </w:r>
      <w:r>
        <w:rPr>
          <w:lang w:val="en-US"/>
        </w:rPr>
        <w:t>Docker</w:t>
      </w:r>
      <w:r w:rsidRPr="00B14551">
        <w:t>.</w:t>
      </w:r>
    </w:p>
    <w:p w14:paraId="6B2E6F16" w14:textId="759CC6ED" w:rsidR="003E2429" w:rsidRDefault="003E2429" w:rsidP="003E2429">
      <w:proofErr w:type="spellStart"/>
      <w:r>
        <w:t>Docker</w:t>
      </w:r>
      <w:proofErr w:type="spellEnd"/>
      <w:r>
        <w:t xml:space="preserve"> — это открытая платформа для разработки, доставки и запуска приложений. Позволяет отделить приложения от инфраструктуры, чтобы можно было быстро выпускать ПО. Используя методологии </w:t>
      </w:r>
      <w:r>
        <w:rPr>
          <w:lang w:val="en-US"/>
        </w:rPr>
        <w:t>CI</w:t>
      </w:r>
      <w:r w:rsidRPr="003E2429">
        <w:t>/</w:t>
      </w:r>
      <w:r>
        <w:rPr>
          <w:lang w:val="en-US"/>
        </w:rPr>
        <w:t>CD</w:t>
      </w:r>
      <w:r w:rsidRPr="003E2429">
        <w:t xml:space="preserve">, </w:t>
      </w:r>
      <w:r>
        <w:t>можно значительно сократить время между написанием кода и его запуском в рабочей среде</w:t>
      </w:r>
      <w:r w:rsidR="00AC6DD3" w:rsidRPr="00AC6DD3">
        <w:t xml:space="preserve"> [</w:t>
      </w:r>
      <w:r w:rsidR="00481CFC" w:rsidRPr="00481CFC">
        <w:t>19</w:t>
      </w:r>
      <w:r w:rsidR="00AC6DD3" w:rsidRPr="00AC6DD3">
        <w:t>]</w:t>
      </w:r>
      <w:r>
        <w:t>.</w:t>
      </w:r>
    </w:p>
    <w:p w14:paraId="21214A1A" w14:textId="61383C47" w:rsidR="00AC6DD3" w:rsidRDefault="00AC6DD3" w:rsidP="00BB0E29">
      <w:bookmarkStart w:id="10" w:name="_Hlk225343498"/>
      <w:bookmarkEnd w:id="9"/>
      <w:r>
        <w:lastRenderedPageBreak/>
        <w:t>Перед кодированием необходимо определиться с архитектурой будущей</w:t>
      </w:r>
      <w:r w:rsidR="00481CFC">
        <w:t xml:space="preserve"> ИС</w:t>
      </w:r>
      <w:r>
        <w:t>.</w:t>
      </w:r>
      <w:r w:rsidR="00F96AD5">
        <w:t xml:space="preserve"> Набира</w:t>
      </w:r>
      <w:r w:rsidR="00481CFC">
        <w:t>ет</w:t>
      </w:r>
      <w:r w:rsidR="00F96AD5">
        <w:t xml:space="preserve"> популярность </w:t>
      </w:r>
      <w:proofErr w:type="spellStart"/>
      <w:r w:rsidR="00F96AD5">
        <w:t>микросервисная</w:t>
      </w:r>
      <w:proofErr w:type="spellEnd"/>
      <w:r w:rsidR="00F96AD5">
        <w:t xml:space="preserve"> архитектура.</w:t>
      </w:r>
    </w:p>
    <w:p w14:paraId="3BDF1073" w14:textId="675C07D8" w:rsidR="001D6B32" w:rsidRDefault="00DA78EE" w:rsidP="00DA78EE">
      <w:proofErr w:type="spellStart"/>
      <w:r w:rsidRPr="00DA78EE">
        <w:t>Микросервисы</w:t>
      </w:r>
      <w:proofErr w:type="spellEnd"/>
      <w:r w:rsidRPr="00DA78EE">
        <w:t xml:space="preserve"> — это независимо выпускаемые сервисы, которые моделируются вокруг предметной области бизнеса. Сервис инкапсулирует функциональность и делает е</w:t>
      </w:r>
      <w:r>
        <w:t xml:space="preserve">ё </w:t>
      </w:r>
      <w:r w:rsidRPr="00DA78EE">
        <w:t>доступной для других сервисов через сети</w:t>
      </w:r>
      <w:r w:rsidR="006A4C46">
        <w:t>.</w:t>
      </w:r>
      <w:r w:rsidRPr="00DA78EE">
        <w:t xml:space="preserve"> Один </w:t>
      </w:r>
      <w:proofErr w:type="spellStart"/>
      <w:r w:rsidRPr="00DA78EE">
        <w:t>микросервис</w:t>
      </w:r>
      <w:proofErr w:type="spellEnd"/>
      <w:r>
        <w:t xml:space="preserve"> </w:t>
      </w:r>
      <w:r w:rsidRPr="00DA78EE">
        <w:t>может представлять складские запасы, другой — управление заказами и ещ</w:t>
      </w:r>
      <w:r>
        <w:t xml:space="preserve">ё </w:t>
      </w:r>
      <w:r w:rsidRPr="00DA78EE">
        <w:t>один — доставку, но вместе они могут составлять целую систему онлайн-продаж</w:t>
      </w:r>
      <w:r w:rsidR="001D6B32">
        <w:t xml:space="preserve"> </w:t>
      </w:r>
      <w:r w:rsidR="002C61C5">
        <w:t>[8</w:t>
      </w:r>
      <w:r w:rsidR="002C61C5" w:rsidRPr="002C61C5">
        <w:t xml:space="preserve">, </w:t>
      </w:r>
      <w:r w:rsidR="002C61C5">
        <w:t>с.28</w:t>
      </w:r>
      <w:r w:rsidR="001D6B32" w:rsidRPr="00DA78EE">
        <w:t>]</w:t>
      </w:r>
      <w:r w:rsidR="00A17508">
        <w:t xml:space="preserve"> (рис. </w:t>
      </w:r>
      <w:r w:rsidR="009A3365">
        <w:t>2</w:t>
      </w:r>
      <w:r w:rsidR="00A17508">
        <w:t>)</w:t>
      </w:r>
      <w:r w:rsidR="001D6B32" w:rsidRPr="00DA78EE">
        <w:t>.</w:t>
      </w:r>
    </w:p>
    <w:p w14:paraId="6436CD6D" w14:textId="41FB47A8" w:rsidR="00F65EBA" w:rsidRDefault="00F65EBA" w:rsidP="00F65EBA">
      <w:pPr>
        <w:keepNext/>
        <w:ind w:firstLine="0"/>
        <w:jc w:val="center"/>
      </w:pPr>
      <w:r w:rsidRPr="00F65EBA">
        <w:rPr>
          <w:noProof/>
        </w:rPr>
        <w:drawing>
          <wp:inline distT="0" distB="0" distL="0" distR="0" wp14:anchorId="1B151091" wp14:editId="3841A844">
            <wp:extent cx="2431039" cy="21640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1118" cy="217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EBA">
        <w:rPr>
          <w:noProof/>
        </w:rPr>
        <w:drawing>
          <wp:inline distT="0" distB="0" distL="0" distR="0" wp14:anchorId="68425E28" wp14:editId="55B3B7F7">
            <wp:extent cx="3063240" cy="1608354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2156" cy="161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68AD" w14:textId="5E49300B" w:rsidR="00CB6886" w:rsidRDefault="00F65EBA" w:rsidP="00F65EBA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2</w:t>
      </w:r>
      <w:r>
        <w:fldChar w:fldCharType="end"/>
      </w:r>
      <w:r>
        <w:t xml:space="preserve">. Пример разницы между общепринятой трёхуровневой архитектурой и </w:t>
      </w:r>
      <w:proofErr w:type="spellStart"/>
      <w:r>
        <w:t>микросервисами</w:t>
      </w:r>
      <w:proofErr w:type="spellEnd"/>
    </w:p>
    <w:p w14:paraId="7912F026" w14:textId="77777777" w:rsidR="00F65EBA" w:rsidRDefault="00F65EBA" w:rsidP="00DA78EE"/>
    <w:p w14:paraId="56538707" w14:textId="2F18003B" w:rsidR="001D6B32" w:rsidRDefault="001D6B32" w:rsidP="00DA78EE">
      <w:r w:rsidRPr="001D6B32">
        <w:t xml:space="preserve">Снаружи отдельный </w:t>
      </w:r>
      <w:proofErr w:type="spellStart"/>
      <w:r w:rsidRPr="001D6B32">
        <w:t>микросервис</w:t>
      </w:r>
      <w:proofErr w:type="spellEnd"/>
      <w:r w:rsidRPr="001D6B32">
        <w:t xml:space="preserve"> рассматривается как черный ящик. Он размещает бизнес-функции в одной или нескольких конечных точках сети (например, в очереди или REST API) по любым наиболее</w:t>
      </w:r>
      <w:r>
        <w:t xml:space="preserve"> подходящим протоколам. Внутренние детали реализации (например, технология, по которой был создан сервис, или способ хранения данных) полностью скрыты от внешнего мира. Это означает, что в </w:t>
      </w:r>
      <w:proofErr w:type="spellStart"/>
      <w:r>
        <w:t>микросервисных</w:t>
      </w:r>
      <w:proofErr w:type="spellEnd"/>
      <w:r>
        <w:t xml:space="preserve"> архитектурах в большинстве случаев не используются общие базы данных (БД). Вместо этого каждый </w:t>
      </w:r>
      <w:proofErr w:type="spellStart"/>
      <w:r>
        <w:t>микросервис</w:t>
      </w:r>
      <w:proofErr w:type="spellEnd"/>
      <w:r>
        <w:t xml:space="preserve"> инкапсулирует свою собственную БД там, где это необходимо </w:t>
      </w:r>
      <w:r w:rsidR="002C61C5">
        <w:t>[8, с.28</w:t>
      </w:r>
      <w:r w:rsidRPr="00DA78EE">
        <w:t>].</w:t>
      </w:r>
    </w:p>
    <w:p w14:paraId="4A9BC3AC" w14:textId="46CDB1A6" w:rsidR="00C56847" w:rsidRDefault="00E202B1" w:rsidP="006A4C46">
      <w:r>
        <w:t>В ходе</w:t>
      </w:r>
      <w:r w:rsidR="00FA75C6" w:rsidRPr="00FA75C6">
        <w:t xml:space="preserve"> </w:t>
      </w:r>
      <w:r w:rsidR="00FA75C6" w:rsidRPr="00E66051">
        <w:t>разработк</w:t>
      </w:r>
      <w:r w:rsidR="00FA75C6">
        <w:t>и</w:t>
      </w:r>
      <w:r w:rsidR="00FA75C6" w:rsidRPr="00E66051">
        <w:t xml:space="preserve"> </w:t>
      </w:r>
      <w:r w:rsidR="00FA75C6">
        <w:t>ПО</w:t>
      </w:r>
      <w:r>
        <w:t xml:space="preserve"> обычно применяют шаблоны проектирования</w:t>
      </w:r>
      <w:r w:rsidR="00E66051" w:rsidRPr="00E66051">
        <w:t xml:space="preserve"> или паттерн</w:t>
      </w:r>
      <w:r w:rsidR="00FA75C6">
        <w:t>ы</w:t>
      </w:r>
      <w:r w:rsidR="00E66051" w:rsidRPr="00E66051">
        <w:t xml:space="preserve"> (англ. </w:t>
      </w:r>
      <w:proofErr w:type="spellStart"/>
      <w:r w:rsidR="00E66051" w:rsidRPr="00E66051">
        <w:t>design</w:t>
      </w:r>
      <w:proofErr w:type="spellEnd"/>
      <w:r w:rsidR="00E66051" w:rsidRPr="00E66051">
        <w:t xml:space="preserve"> </w:t>
      </w:r>
      <w:proofErr w:type="spellStart"/>
      <w:r w:rsidR="00E66051" w:rsidRPr="00E66051">
        <w:t>pattern</w:t>
      </w:r>
      <w:proofErr w:type="spellEnd"/>
      <w:r w:rsidR="00E66051" w:rsidRPr="00E66051">
        <w:t>)</w:t>
      </w:r>
      <w:r w:rsidR="00FA75C6">
        <w:t xml:space="preserve"> </w:t>
      </w:r>
      <w:r w:rsidR="00E66051" w:rsidRPr="00E66051">
        <w:t>— повторяемая архитектурная конструкция, представляющая собой решение проблемы проектирования в рамках некоторого часто возникающего контекста</w:t>
      </w:r>
      <w:r w:rsidR="009838DD">
        <w:t xml:space="preserve"> </w:t>
      </w:r>
      <w:r w:rsidR="002C61C5">
        <w:t>[10</w:t>
      </w:r>
      <w:r w:rsidR="009838DD" w:rsidRPr="00E202B1">
        <w:t>, с.49]</w:t>
      </w:r>
      <w:r w:rsidR="00E66051" w:rsidRPr="00E202B1">
        <w:t>.</w:t>
      </w:r>
      <w:bookmarkEnd w:id="10"/>
      <w:r w:rsidR="00C56847">
        <w:br w:type="page"/>
      </w:r>
    </w:p>
    <w:p w14:paraId="3AEA8A5E" w14:textId="71218F5B" w:rsidR="0037377B" w:rsidRPr="009A3365" w:rsidRDefault="0037377B" w:rsidP="00DC7BC8">
      <w:pPr>
        <w:pStyle w:val="1"/>
      </w:pPr>
      <w:bookmarkStart w:id="11" w:name="_Toc227317059"/>
      <w:r w:rsidRPr="009A3365">
        <w:lastRenderedPageBreak/>
        <w:t>Анализ процесса обработки информации, выбор структур данных для её хранения, выбор методов и алгоритмов решения задачи</w:t>
      </w:r>
      <w:bookmarkEnd w:id="11"/>
    </w:p>
    <w:p w14:paraId="18FE0BE3" w14:textId="76D9B575" w:rsidR="007A02B9" w:rsidRDefault="007A02B9" w:rsidP="007A02B9">
      <w:bookmarkStart w:id="12" w:name="_Hlk225343849"/>
      <w:bookmarkStart w:id="13" w:name="_Hlk227532838"/>
      <w:r w:rsidRPr="00075AD9">
        <w:t>Разработку спецификаций ПО начинают с анализа требований к функциональности, указанных в техническом задании (ТЗ). В процессе анализа выявляю</w:t>
      </w:r>
      <w:r w:rsidRPr="007A02B9">
        <w:t>т внешних пользователей разрабатываемого ПО и перечень отдельных аспектов его поведения в процессе взаимодействия с конкретными пользователями [3, с.127].</w:t>
      </w:r>
    </w:p>
    <w:p w14:paraId="71BC3F8B" w14:textId="6227C738" w:rsidR="0045407A" w:rsidRDefault="0045407A" w:rsidP="0045407A">
      <w:bookmarkStart w:id="14" w:name="_Hlk227532899"/>
      <w:bookmarkEnd w:id="13"/>
      <w:r>
        <w:t>На данный момент для создания 100 сценариев вручную требуется полная рабочая неделя и опытный специалист в целевой предметной области. Согласно наблюдениям, текущая производительность системы для одного сценария составляет 2-3 человеко-часов.</w:t>
      </w:r>
    </w:p>
    <w:bookmarkEnd w:id="14"/>
    <w:p w14:paraId="5DDEB839" w14:textId="77777777" w:rsidR="0045407A" w:rsidRDefault="0045407A" w:rsidP="0045407A">
      <w:r w:rsidRPr="00EA2E54">
        <w:t xml:space="preserve">Объектами проектирования информационных </w:t>
      </w:r>
      <w:r>
        <w:t>систем</w:t>
      </w:r>
      <w:r w:rsidRPr="00EA2E54">
        <w:t xml:space="preserve"> являются обеспечивающие подсистемы, реализующие процедуры сбора, передачи, накопления и хранения информации, е</w:t>
      </w:r>
      <w:r>
        <w:t>ё</w:t>
      </w:r>
      <w:r w:rsidRPr="00EA2E54">
        <w:t xml:space="preserve"> обработки и формирования, результатов расч</w:t>
      </w:r>
      <w:r>
        <w:t>ё</w:t>
      </w:r>
      <w:r w:rsidRPr="00EA2E54">
        <w:t>тов в нужном для пользователя виде.</w:t>
      </w:r>
    </w:p>
    <w:p w14:paraId="444E3EF2" w14:textId="77777777" w:rsidR="0045407A" w:rsidRDefault="0045407A" w:rsidP="0045407A">
      <w:r>
        <w:t>Объектами системы являются:</w:t>
      </w:r>
    </w:p>
    <w:p w14:paraId="253F35B6" w14:textId="77777777" w:rsidR="00AA58CB" w:rsidRDefault="00AA58CB" w:rsidP="00AA58CB">
      <w:pPr>
        <w:numPr>
          <w:ilvl w:val="0"/>
          <w:numId w:val="29"/>
        </w:numPr>
      </w:pPr>
      <w:r>
        <w:t xml:space="preserve">Сценарист-технолог – </w:t>
      </w:r>
      <w:r w:rsidRPr="00D83CBF">
        <w:t>это специалист, который занимается разработкой, оптимизацией и контролем технологических процессов в различных отраслях производства и обработки материалов</w:t>
      </w:r>
      <w:r>
        <w:t>, в частности сценариев для тренажёров</w:t>
      </w:r>
      <w:r w:rsidRPr="00D83CBF">
        <w:t>.</w:t>
      </w:r>
    </w:p>
    <w:p w14:paraId="04FC507A" w14:textId="77777777" w:rsidR="00AA58CB" w:rsidRDefault="00AA58CB" w:rsidP="00AA58CB">
      <w:pPr>
        <w:numPr>
          <w:ilvl w:val="0"/>
          <w:numId w:val="29"/>
        </w:numPr>
      </w:pPr>
      <w:r w:rsidRPr="00C34530">
        <w:t>Сценарий в тренажёрах – это последовательности действий, которые описывают взаимодействие пользователя с некотор</w:t>
      </w:r>
      <w:r>
        <w:t xml:space="preserve">ой </w:t>
      </w:r>
      <w:r w:rsidRPr="00C34530">
        <w:t>моделируем</w:t>
      </w:r>
      <w:r>
        <w:t>ой</w:t>
      </w:r>
      <w:r w:rsidRPr="00C34530">
        <w:t xml:space="preserve"> систем</w:t>
      </w:r>
      <w:r>
        <w:t>ой.</w:t>
      </w:r>
    </w:p>
    <w:p w14:paraId="5EA80520" w14:textId="77777777" w:rsidR="00AA58CB" w:rsidRDefault="00AA58CB" w:rsidP="00AA58CB">
      <w:pPr>
        <w:numPr>
          <w:ilvl w:val="0"/>
          <w:numId w:val="29"/>
        </w:numPr>
      </w:pPr>
      <w:r>
        <w:t>Шаг – это единица сценария, содержащая некоторое действие (метаданные) и объект, над которым выполняется действие.</w:t>
      </w:r>
    </w:p>
    <w:p w14:paraId="6ED98E4A" w14:textId="77777777" w:rsidR="00AA58CB" w:rsidRDefault="00AA58CB" w:rsidP="00AA58CB">
      <w:pPr>
        <w:numPr>
          <w:ilvl w:val="0"/>
          <w:numId w:val="29"/>
        </w:numPr>
      </w:pPr>
      <w:r w:rsidRPr="00C34530">
        <w:t>Действи</w:t>
      </w:r>
      <w:r>
        <w:t>е</w:t>
      </w:r>
      <w:r w:rsidRPr="00C34530">
        <w:t xml:space="preserve"> – </w:t>
      </w:r>
      <w:r>
        <w:t xml:space="preserve">это описание того, что может </w:t>
      </w:r>
      <w:r w:rsidRPr="00C34530">
        <w:t>и/или должен выполнять сотрудник для решения рабочих задач</w:t>
      </w:r>
      <w:r>
        <w:t>.</w:t>
      </w:r>
    </w:p>
    <w:p w14:paraId="2B349BC7" w14:textId="77777777" w:rsidR="00AA58CB" w:rsidRDefault="00AA58CB" w:rsidP="00AA58CB">
      <w:pPr>
        <w:numPr>
          <w:ilvl w:val="0"/>
          <w:numId w:val="29"/>
        </w:numPr>
      </w:pPr>
      <w:r>
        <w:rPr>
          <w:lang w:val="en-US"/>
        </w:rPr>
        <w:t>Excel</w:t>
      </w:r>
      <w:r w:rsidRPr="000F622C">
        <w:t xml:space="preserve"> – </w:t>
      </w:r>
      <w:r>
        <w:t xml:space="preserve">это </w:t>
      </w:r>
      <w:r w:rsidRPr="000F622C">
        <w:t>программа для работы с электронными таблицами</w:t>
      </w:r>
      <w:r>
        <w:t>, в которых в данной системе разрабатываются сценарии.</w:t>
      </w:r>
    </w:p>
    <w:p w14:paraId="04A67966" w14:textId="77777777" w:rsidR="0045407A" w:rsidRDefault="0045407A" w:rsidP="0045407A">
      <w:r>
        <w:t>Все сценарии, д</w:t>
      </w:r>
      <w:r w:rsidRPr="00D83CBF">
        <w:t>ействия и необходимые математические расчёты пишутся в едином файле формата «.</w:t>
      </w:r>
      <w:proofErr w:type="spellStart"/>
      <w:r w:rsidRPr="00D83CBF">
        <w:t>xlsm</w:t>
      </w:r>
      <w:proofErr w:type="spellEnd"/>
      <w:r w:rsidRPr="00D83CBF">
        <w:t>», то есть в электронной таблице с поддержкой макросов.</w:t>
      </w:r>
    </w:p>
    <w:bookmarkEnd w:id="12"/>
    <w:p w14:paraId="41C80D65" w14:textId="07753C74" w:rsidR="00D6693B" w:rsidRPr="00CB5A51" w:rsidRDefault="00D6693B" w:rsidP="00D6693B">
      <w:r w:rsidRPr="00CB5A51">
        <w:lastRenderedPageBreak/>
        <w:t xml:space="preserve">Ключевыми понятиями </w:t>
      </w:r>
      <w:r>
        <w:t xml:space="preserve">разрабатываемой ИС </w:t>
      </w:r>
      <w:r w:rsidRPr="00CB5A51">
        <w:t>являются следующее:</w:t>
      </w:r>
    </w:p>
    <w:p w14:paraId="32B6A02D" w14:textId="77777777" w:rsidR="00D6693B" w:rsidRPr="00CB5A51" w:rsidRDefault="00D6693B">
      <w:pPr>
        <w:numPr>
          <w:ilvl w:val="0"/>
          <w:numId w:val="17"/>
        </w:numPr>
        <w:ind w:left="0" w:firstLine="426"/>
        <w:rPr>
          <w:lang w:val="en-US"/>
        </w:rPr>
      </w:pPr>
      <w:r w:rsidRPr="00CB5A51">
        <w:t>дерево решений;</w:t>
      </w:r>
    </w:p>
    <w:p w14:paraId="232BB8F0" w14:textId="77777777" w:rsidR="00D6693B" w:rsidRPr="00CB5A51" w:rsidRDefault="00D6693B">
      <w:pPr>
        <w:numPr>
          <w:ilvl w:val="0"/>
          <w:numId w:val="17"/>
        </w:numPr>
        <w:ind w:left="0" w:firstLine="426"/>
      </w:pPr>
      <w:r w:rsidRPr="00CB5A51">
        <w:t>искусственный интеллект;</w:t>
      </w:r>
    </w:p>
    <w:p w14:paraId="5F6299D1" w14:textId="77777777" w:rsidR="00D6693B" w:rsidRPr="00CB5A51" w:rsidRDefault="00D6693B">
      <w:pPr>
        <w:numPr>
          <w:ilvl w:val="0"/>
          <w:numId w:val="17"/>
        </w:numPr>
        <w:ind w:left="0" w:firstLine="426"/>
      </w:pPr>
      <w:r w:rsidRPr="00CB5A51">
        <w:t>NLP;</w:t>
      </w:r>
    </w:p>
    <w:p w14:paraId="64B3BD77" w14:textId="77777777" w:rsidR="00D6693B" w:rsidRPr="00CB5A51" w:rsidRDefault="00D6693B">
      <w:pPr>
        <w:numPr>
          <w:ilvl w:val="0"/>
          <w:numId w:val="17"/>
        </w:numPr>
        <w:ind w:left="0" w:firstLine="426"/>
      </w:pPr>
      <w:r w:rsidRPr="00CB5A51">
        <w:t>LLM;</w:t>
      </w:r>
    </w:p>
    <w:p w14:paraId="5E787690" w14:textId="77777777" w:rsidR="00D6693B" w:rsidRPr="00CB5A51" w:rsidRDefault="00D6693B">
      <w:pPr>
        <w:numPr>
          <w:ilvl w:val="0"/>
          <w:numId w:val="17"/>
        </w:numPr>
        <w:ind w:left="0" w:firstLine="426"/>
      </w:pPr>
      <w:r w:rsidRPr="00CB5A51">
        <w:rPr>
          <w:lang w:val="en-US"/>
        </w:rPr>
        <w:t>RAG</w:t>
      </w:r>
      <w:r w:rsidRPr="00CB5A51">
        <w:t>.</w:t>
      </w:r>
    </w:p>
    <w:p w14:paraId="4E696793" w14:textId="77777777" w:rsidR="00D6693B" w:rsidRPr="007A4B42" w:rsidRDefault="00D6693B" w:rsidP="00D6693B">
      <w:r w:rsidRPr="00487867">
        <w:t>Дерево решений — это графический инструмент моделирования сценариев, который визуализирует возможные последствия серии взаимосвязанных решений и вероятностных событий</w:t>
      </w:r>
      <w:r>
        <w:t xml:space="preserve"> </w:t>
      </w:r>
      <w:r w:rsidRPr="007A4B42">
        <w:t>[</w:t>
      </w:r>
      <w:r>
        <w:t>21</w:t>
      </w:r>
      <w:r w:rsidRPr="007A4B42">
        <w:t>].</w:t>
      </w:r>
    </w:p>
    <w:p w14:paraId="3CB75682" w14:textId="77777777" w:rsidR="00D6693B" w:rsidRDefault="00D6693B" w:rsidP="00D6693B">
      <w:bookmarkStart w:id="15" w:name="_Hlk225344938"/>
      <w:bookmarkStart w:id="16" w:name="_Hlk227534165"/>
      <w:r>
        <w:t xml:space="preserve">Искусственный интеллект (ИИ) — это технологии (аппаратные и программные комплексы), которые могут решать задачи анализа данных. Информационные технологии развиваются с целью приблизиться к формализации решения прикладных задач посредством разрабатываемого инструментария анализа данных для поддержки принятия решений и направлены на построение систем, имитирующих умственные процессы человека. Технологии ИИ позволяют компьютерным системам применять математику и логику для моделирования рассуждений, используемых людьми в получении новых сведений и принятии решений </w:t>
      </w:r>
      <w:r w:rsidRPr="005C7BDF">
        <w:t xml:space="preserve">[7, </w:t>
      </w:r>
      <w:r>
        <w:t>с.9</w:t>
      </w:r>
      <w:r w:rsidRPr="005C7BDF">
        <w:t>]</w:t>
      </w:r>
      <w:r>
        <w:t>.</w:t>
      </w:r>
    </w:p>
    <w:p w14:paraId="607E867A" w14:textId="77777777" w:rsidR="00D6693B" w:rsidRDefault="00D6693B" w:rsidP="00D6693B">
      <w:pPr>
        <w:rPr>
          <w:rFonts w:cs="Times New Roman"/>
          <w:lang w:eastAsia="ru-RU"/>
        </w:rPr>
      </w:pPr>
      <w:bookmarkStart w:id="17" w:name="_Hlk227534285"/>
      <w:bookmarkEnd w:id="16"/>
      <w:r w:rsidRPr="005D37E9">
        <w:rPr>
          <w:rFonts w:cs="Times New Roman"/>
          <w:lang w:eastAsia="ru-RU"/>
        </w:rPr>
        <w:t>NLP (Natural Language Processing, обработка естественного языка) — область информатики, который включает в себя предоставление компьютерам возможности интерпретировать и воспроизводить язык. Охватывает несколько областей обучения, включая лингвистику, информатику, статистику и искусственный интеллект. Основные сложности NLP заключаются в генерации и интерпретации человеческой речи, так как она достаточно двусмысленна и иногда даже люди, зная контекст, с трудом понимают, что имеется в виду</w:t>
      </w:r>
      <w:r>
        <w:rPr>
          <w:rFonts w:cs="Times New Roman"/>
          <w:lang w:eastAsia="ru-RU"/>
        </w:rPr>
        <w:t xml:space="preserve"> </w:t>
      </w:r>
      <w:r w:rsidRPr="005D37E9">
        <w:rPr>
          <w:rFonts w:cs="Times New Roman"/>
          <w:lang w:eastAsia="ru-RU"/>
        </w:rPr>
        <w:t>[</w:t>
      </w:r>
      <w:r>
        <w:rPr>
          <w:rFonts w:cs="Times New Roman"/>
          <w:lang w:eastAsia="ru-RU"/>
        </w:rPr>
        <w:t>23</w:t>
      </w:r>
      <w:r w:rsidRPr="005D37E9">
        <w:rPr>
          <w:rFonts w:cs="Times New Roman"/>
          <w:lang w:eastAsia="ru-RU"/>
        </w:rPr>
        <w:t>].</w:t>
      </w:r>
    </w:p>
    <w:p w14:paraId="70F9DA92" w14:textId="77777777" w:rsidR="00D6693B" w:rsidRPr="005D37E9" w:rsidRDefault="00D6693B" w:rsidP="00D6693B">
      <w:pPr>
        <w:rPr>
          <w:rFonts w:cs="Times New Roman"/>
          <w:lang w:eastAsia="ru-RU"/>
        </w:rPr>
      </w:pPr>
      <w:proofErr w:type="spellStart"/>
      <w:r w:rsidRPr="005D37E9">
        <w:rPr>
          <w:rFonts w:cs="Times New Roman"/>
          <w:lang w:eastAsia="ru-RU"/>
        </w:rPr>
        <w:t>Large</w:t>
      </w:r>
      <w:proofErr w:type="spellEnd"/>
      <w:r w:rsidRPr="005D37E9">
        <w:rPr>
          <w:rFonts w:cs="Times New Roman"/>
          <w:lang w:eastAsia="ru-RU"/>
        </w:rPr>
        <w:t xml:space="preserve"> Language Model (LLM, большая языковая модель) — это тип модели глубокого обучения, который может выполнять любые задачи NLP</w:t>
      </w:r>
      <w:r>
        <w:rPr>
          <w:rFonts w:cs="Times New Roman"/>
          <w:lang w:eastAsia="ru-RU"/>
        </w:rPr>
        <w:t xml:space="preserve"> </w:t>
      </w:r>
      <w:r w:rsidRPr="005D37E9">
        <w:rPr>
          <w:rFonts w:cs="Times New Roman"/>
          <w:lang w:eastAsia="ru-RU"/>
        </w:rPr>
        <w:t>[</w:t>
      </w:r>
      <w:r>
        <w:rPr>
          <w:rFonts w:cs="Times New Roman"/>
          <w:lang w:eastAsia="ru-RU"/>
        </w:rPr>
        <w:t>23</w:t>
      </w:r>
      <w:r w:rsidRPr="005D37E9">
        <w:rPr>
          <w:rFonts w:cs="Times New Roman"/>
          <w:lang w:eastAsia="ru-RU"/>
        </w:rPr>
        <w:t>].</w:t>
      </w:r>
    </w:p>
    <w:bookmarkEnd w:id="17"/>
    <w:p w14:paraId="3C431497" w14:textId="77777777" w:rsidR="00D6693B" w:rsidRPr="005D37E9" w:rsidRDefault="00D6693B" w:rsidP="00D6693B">
      <w:pPr>
        <w:rPr>
          <w:rFonts w:cs="Times New Roman"/>
          <w:lang w:eastAsia="ru-RU"/>
        </w:rPr>
      </w:pPr>
      <w:r w:rsidRPr="005D37E9">
        <w:rPr>
          <w:rFonts w:cs="Times New Roman"/>
          <w:lang w:eastAsia="ru-RU"/>
        </w:rPr>
        <w:t>LLM-агент — это система, которая использует LLM в качестве основы для восприятия, анализа и взаимодействия с внешней средой. Такой агент сам выбирает последовательность шагов на основе ответа модели</w:t>
      </w:r>
      <w:r>
        <w:rPr>
          <w:rFonts w:cs="Times New Roman"/>
          <w:lang w:eastAsia="ru-RU"/>
        </w:rPr>
        <w:t xml:space="preserve"> </w:t>
      </w:r>
      <w:r w:rsidRPr="005D37E9">
        <w:rPr>
          <w:rFonts w:cs="Times New Roman"/>
          <w:lang w:eastAsia="ru-RU"/>
        </w:rPr>
        <w:t>[</w:t>
      </w:r>
      <w:r>
        <w:rPr>
          <w:rFonts w:cs="Times New Roman"/>
          <w:lang w:eastAsia="ru-RU"/>
        </w:rPr>
        <w:t>23</w:t>
      </w:r>
      <w:r w:rsidRPr="005D37E9">
        <w:rPr>
          <w:rFonts w:cs="Times New Roman"/>
          <w:lang w:eastAsia="ru-RU"/>
        </w:rPr>
        <w:t>].</w:t>
      </w:r>
    </w:p>
    <w:p w14:paraId="7479C0F1" w14:textId="77777777" w:rsidR="00D6693B" w:rsidRDefault="00D6693B" w:rsidP="00D6693B">
      <w:pPr>
        <w:rPr>
          <w:rFonts w:cs="Times New Roman"/>
          <w:lang w:eastAsia="ru-RU"/>
        </w:rPr>
      </w:pPr>
      <w:r w:rsidRPr="005D37E9">
        <w:rPr>
          <w:rFonts w:cs="Times New Roman"/>
          <w:lang w:eastAsia="ru-RU"/>
        </w:rPr>
        <w:lastRenderedPageBreak/>
        <w:t>Контекст в системах с LLM-агентами — это среда, которая помогает агентам сохранять информацию о предыдущих взаимодействиях и использовать её для принятия решений. Модель LLM «помнит» контекст благодаря механизму внимания (</w:t>
      </w:r>
      <w:proofErr w:type="spellStart"/>
      <w:r w:rsidRPr="005D37E9">
        <w:rPr>
          <w:rFonts w:cs="Times New Roman"/>
          <w:lang w:eastAsia="ru-RU"/>
        </w:rPr>
        <w:t>attention</w:t>
      </w:r>
      <w:proofErr w:type="spellEnd"/>
      <w:r w:rsidRPr="005D37E9">
        <w:rPr>
          <w:rFonts w:cs="Times New Roman"/>
          <w:lang w:eastAsia="ru-RU"/>
        </w:rPr>
        <w:t xml:space="preserve"> </w:t>
      </w:r>
      <w:proofErr w:type="spellStart"/>
      <w:r w:rsidRPr="005D37E9">
        <w:rPr>
          <w:rFonts w:cs="Times New Roman"/>
          <w:lang w:eastAsia="ru-RU"/>
        </w:rPr>
        <w:t>heads</w:t>
      </w:r>
      <w:proofErr w:type="spellEnd"/>
      <w:r w:rsidRPr="005D37E9">
        <w:rPr>
          <w:rFonts w:cs="Times New Roman"/>
          <w:lang w:eastAsia="ru-RU"/>
        </w:rPr>
        <w:t>). Для генерации каждого нового слова или токена модель заново «оглядывается» на весь предоставленный ей контекст — от самого первого до последнего слова — и пытается понять, какие из предыдущих частей текста наиболее важны для следующего шага</w:t>
      </w:r>
      <w:r>
        <w:rPr>
          <w:rFonts w:cs="Times New Roman"/>
          <w:lang w:eastAsia="ru-RU"/>
        </w:rPr>
        <w:t xml:space="preserve"> </w:t>
      </w:r>
      <w:r w:rsidRPr="005D37E9">
        <w:rPr>
          <w:rFonts w:cs="Times New Roman"/>
          <w:lang w:eastAsia="ru-RU"/>
        </w:rPr>
        <w:t>[</w:t>
      </w:r>
      <w:r>
        <w:rPr>
          <w:rFonts w:cs="Times New Roman"/>
          <w:lang w:eastAsia="ru-RU"/>
        </w:rPr>
        <w:t>23</w:t>
      </w:r>
      <w:r w:rsidRPr="005D37E9">
        <w:rPr>
          <w:rFonts w:cs="Times New Roman"/>
          <w:lang w:eastAsia="ru-RU"/>
        </w:rPr>
        <w:t>].</w:t>
      </w:r>
    </w:p>
    <w:p w14:paraId="7DEBC074" w14:textId="77777777" w:rsidR="00D6693B" w:rsidRPr="003A5C6C" w:rsidRDefault="00D6693B" w:rsidP="00D6693B">
      <w:bookmarkStart w:id="18" w:name="_Hlk227534461"/>
      <w:r>
        <w:t xml:space="preserve">Для решения задач хранения и обработки корпоративной информации в виде, пригодном для использования </w:t>
      </w:r>
      <w:r>
        <w:rPr>
          <w:lang w:val="en-US"/>
        </w:rPr>
        <w:t>LLM</w:t>
      </w:r>
      <w:r>
        <w:t xml:space="preserve">-агентам, используют методологию </w:t>
      </w:r>
      <w:r>
        <w:rPr>
          <w:lang w:val="en-US"/>
        </w:rPr>
        <w:t>RAG</w:t>
      </w:r>
      <w:r w:rsidRPr="00B23DD0">
        <w:t>.</w:t>
      </w:r>
    </w:p>
    <w:p w14:paraId="5843195A" w14:textId="77777777" w:rsidR="00D6693B" w:rsidRPr="003A5C6C" w:rsidRDefault="00D6693B" w:rsidP="00D6693B">
      <w:proofErr w:type="spellStart"/>
      <w:r w:rsidRPr="003A5C6C">
        <w:rPr>
          <w:rFonts w:cs="Times New Roman"/>
          <w:lang w:eastAsia="ru-RU"/>
        </w:rPr>
        <w:t>Retrieval-Augmented</w:t>
      </w:r>
      <w:proofErr w:type="spellEnd"/>
      <w:r w:rsidRPr="003A5C6C">
        <w:rPr>
          <w:rFonts w:cs="Times New Roman"/>
          <w:lang w:eastAsia="ru-RU"/>
        </w:rPr>
        <w:t xml:space="preserve"> Generation (RAG, «дополненная поиском генерация») –– это архитектурный подход к улучшению ответов больших языковых моделей (LLM) путём поиска актуальной информации во внешних источниках (базах данных, файловых хранилищах) перед генерацией текста. Позволяет ИИ работать с закрытыми или свежими данными без переобучения, снижая галлюцинации и повышая точность ответов</w:t>
      </w:r>
      <w:r>
        <w:rPr>
          <w:rFonts w:cs="Times New Roman"/>
          <w:lang w:eastAsia="ru-RU"/>
        </w:rPr>
        <w:t xml:space="preserve"> </w:t>
      </w:r>
      <w:r w:rsidRPr="005D37E9">
        <w:rPr>
          <w:rFonts w:cs="Times New Roman"/>
          <w:lang w:eastAsia="ru-RU"/>
        </w:rPr>
        <w:t>[</w:t>
      </w:r>
      <w:r>
        <w:rPr>
          <w:rFonts w:cs="Times New Roman"/>
          <w:lang w:eastAsia="ru-RU"/>
        </w:rPr>
        <w:t>5, с.21</w:t>
      </w:r>
      <w:r w:rsidRPr="005D37E9">
        <w:rPr>
          <w:rFonts w:cs="Times New Roman"/>
          <w:lang w:eastAsia="ru-RU"/>
        </w:rPr>
        <w:t>].</w:t>
      </w:r>
      <w:r>
        <w:rPr>
          <w:rFonts w:cs="Times New Roman"/>
          <w:lang w:eastAsia="ru-RU"/>
        </w:rPr>
        <w:t xml:space="preserve"> </w:t>
      </w:r>
      <w:r w:rsidRPr="00917E53">
        <w:t>RAG основан на использовании и объединении существующих концепций и технологий</w:t>
      </w:r>
      <w:r>
        <w:t>, м</w:t>
      </w:r>
      <w:r w:rsidRPr="00917E53">
        <w:t>ногие из</w:t>
      </w:r>
      <w:r>
        <w:t xml:space="preserve"> которых</w:t>
      </w:r>
      <w:r w:rsidRPr="00917E53">
        <w:t xml:space="preserve"> пришли из области поисковых систем.</w:t>
      </w:r>
    </w:p>
    <w:p w14:paraId="21306B3D" w14:textId="77777777" w:rsidR="00D6693B" w:rsidRDefault="00D6693B" w:rsidP="00D6693B">
      <w:pPr>
        <w:rPr>
          <w:rFonts w:cs="Times New Roman"/>
          <w:lang w:eastAsia="ru-RU"/>
        </w:rPr>
      </w:pPr>
      <w:bookmarkStart w:id="19" w:name="_Hlk227534496"/>
      <w:bookmarkEnd w:id="18"/>
      <w:proofErr w:type="spellStart"/>
      <w:r w:rsidRPr="003A5C6C">
        <w:rPr>
          <w:rFonts w:cs="Times New Roman"/>
          <w:lang w:eastAsia="ru-RU"/>
        </w:rPr>
        <w:t>Эмбеддинг</w:t>
      </w:r>
      <w:proofErr w:type="spellEnd"/>
      <w:r w:rsidRPr="003A5C6C">
        <w:rPr>
          <w:rFonts w:cs="Times New Roman"/>
          <w:lang w:eastAsia="ru-RU"/>
        </w:rPr>
        <w:t xml:space="preserve"> — текстовая информация в векторном представлении</w:t>
      </w:r>
      <w:r>
        <w:rPr>
          <w:rFonts w:cs="Times New Roman"/>
          <w:lang w:eastAsia="ru-RU"/>
        </w:rPr>
        <w:t xml:space="preserve"> </w:t>
      </w:r>
      <w:r w:rsidRPr="005D37E9">
        <w:rPr>
          <w:rFonts w:cs="Times New Roman"/>
          <w:lang w:eastAsia="ru-RU"/>
        </w:rPr>
        <w:t>[</w:t>
      </w:r>
      <w:r>
        <w:rPr>
          <w:rFonts w:cs="Times New Roman"/>
          <w:lang w:eastAsia="ru-RU"/>
        </w:rPr>
        <w:t>5, с.24</w:t>
      </w:r>
      <w:r w:rsidRPr="005D37E9">
        <w:rPr>
          <w:rFonts w:cs="Times New Roman"/>
          <w:lang w:eastAsia="ru-RU"/>
        </w:rPr>
        <w:t>].</w:t>
      </w:r>
    </w:p>
    <w:p w14:paraId="598EB8F5" w14:textId="77777777" w:rsidR="00D6693B" w:rsidRPr="003873BB" w:rsidRDefault="00D6693B" w:rsidP="00D6693B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Примерная схема работы технологии </w:t>
      </w:r>
      <w:r>
        <w:rPr>
          <w:rFonts w:cs="Times New Roman"/>
          <w:lang w:val="en-US" w:eastAsia="ru-RU"/>
        </w:rPr>
        <w:t>RAG</w:t>
      </w:r>
      <w:r w:rsidRPr="003A5C6C">
        <w:rPr>
          <w:rFonts w:cs="Times New Roman"/>
          <w:lang w:eastAsia="ru-RU"/>
        </w:rPr>
        <w:t xml:space="preserve"> </w:t>
      </w:r>
      <w:r>
        <w:rPr>
          <w:rFonts w:cs="Times New Roman"/>
          <w:lang w:eastAsia="ru-RU"/>
        </w:rPr>
        <w:t>представлена на рис. 3.</w:t>
      </w:r>
    </w:p>
    <w:p w14:paraId="535A78E0" w14:textId="77777777" w:rsidR="00D6693B" w:rsidRDefault="00D6693B" w:rsidP="00D6693B">
      <w:pPr>
        <w:keepNext/>
        <w:ind w:firstLine="0"/>
        <w:jc w:val="center"/>
        <w:textAlignment w:val="baseline"/>
      </w:pPr>
      <w:r>
        <w:rPr>
          <w:noProof/>
        </w:rPr>
        <w:drawing>
          <wp:inline distT="0" distB="0" distL="0" distR="0" wp14:anchorId="273CDB12" wp14:editId="79A822FC">
            <wp:extent cx="3635752" cy="2788920"/>
            <wp:effectExtent l="0" t="0" r="3175" b="0"/>
            <wp:docPr id="3" name="Рисунок 3" descr="Технологии, лежащие в основе 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ехнологии, лежащие в основе RA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3" b="2558"/>
                    <a:stretch/>
                  </pic:blipFill>
                  <pic:spPr bwMode="auto">
                    <a:xfrm>
                      <a:off x="0" y="0"/>
                      <a:ext cx="3655010" cy="2803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C1C77" w14:textId="76D649DB" w:rsidR="00D6693B" w:rsidRDefault="00D6693B" w:rsidP="00D6693B">
      <w:pPr>
        <w:pStyle w:val="af5"/>
        <w:rPr>
          <w:rFonts w:cs="Times New Roman"/>
          <w:lang w:eastAsia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3</w:t>
      </w:r>
      <w:r>
        <w:fldChar w:fldCharType="end"/>
      </w:r>
      <w:r>
        <w:t xml:space="preserve">. </w:t>
      </w:r>
      <w:r w:rsidRPr="003A5C6C">
        <w:t xml:space="preserve">Примерная схема </w:t>
      </w:r>
      <w:r>
        <w:t>работы</w:t>
      </w:r>
      <w:r w:rsidRPr="003A5C6C">
        <w:t xml:space="preserve"> технологии RAG</w:t>
      </w:r>
    </w:p>
    <w:bookmarkEnd w:id="15"/>
    <w:bookmarkEnd w:id="19"/>
    <w:p w14:paraId="62A9A3D4" w14:textId="0BBDF057" w:rsidR="00C56847" w:rsidRDefault="00C56847">
      <w:pPr>
        <w:jc w:val="left"/>
      </w:pPr>
      <w:r>
        <w:br w:type="page"/>
      </w:r>
    </w:p>
    <w:p w14:paraId="20FEF4CD" w14:textId="77777777" w:rsidR="0037377B" w:rsidRPr="00EA5EB0" w:rsidRDefault="0037377B" w:rsidP="00DC7BC8">
      <w:pPr>
        <w:pStyle w:val="1"/>
      </w:pPr>
      <w:bookmarkStart w:id="20" w:name="_Toc227317060"/>
      <w:r w:rsidRPr="00EA5EB0">
        <w:lastRenderedPageBreak/>
        <w:t>Разработка спецификаций проектируемой системы</w:t>
      </w:r>
      <w:bookmarkEnd w:id="20"/>
    </w:p>
    <w:p w14:paraId="0863ECDA" w14:textId="3C5AA86E" w:rsidR="00BE4914" w:rsidRDefault="00BE4914" w:rsidP="00BE4914">
      <w:bookmarkStart w:id="21" w:name="_Hlk227534614"/>
      <w:r>
        <w:t xml:space="preserve">В основе объектного подхода к разработке ПО лежит </w:t>
      </w:r>
      <w:r w:rsidRPr="00BE4914">
        <w:t>объектная декомпозиция</w:t>
      </w:r>
      <w:r w:rsidR="007A02B9">
        <w:t>:</w:t>
      </w:r>
      <w:r w:rsidRPr="00BE4914">
        <w:t xml:space="preserve"> представление ПО в виде совокупности объектов, в процессе взаимодействия которых через передачу сообщений и происходит выполнение требуемых функций </w:t>
      </w:r>
      <w:r w:rsidR="00C21469" w:rsidRPr="00BE4914">
        <w:t>[</w:t>
      </w:r>
      <w:r w:rsidRPr="00BE4914">
        <w:t>3, с.125</w:t>
      </w:r>
      <w:r w:rsidR="00C21469" w:rsidRPr="00BE4914">
        <w:t>].</w:t>
      </w:r>
      <w:r w:rsidR="007A02B9">
        <w:t xml:space="preserve"> </w:t>
      </w:r>
      <w:r>
        <w:t xml:space="preserve">Спецификациями называют точное формализованное описание функций и ограничений разрабатываемого ПО. Совокупность спецификаций представляет собой общую логическую модель проектируемого программного обеспечения </w:t>
      </w:r>
      <w:r w:rsidRPr="00BE4914">
        <w:t xml:space="preserve">[3, </w:t>
      </w:r>
      <w:r>
        <w:t>с.21</w:t>
      </w:r>
      <w:r w:rsidRPr="00BE4914">
        <w:t>]</w:t>
      </w:r>
      <w:r>
        <w:t>.</w:t>
      </w:r>
    </w:p>
    <w:bookmarkEnd w:id="21"/>
    <w:p w14:paraId="6C108FD1" w14:textId="77777777" w:rsidR="00C21469" w:rsidRPr="00BE4013" w:rsidRDefault="00C21469" w:rsidP="00BE4013"/>
    <w:p w14:paraId="6BD8E4C4" w14:textId="0CC7EE09" w:rsidR="009600C9" w:rsidRPr="00EA5EB0" w:rsidRDefault="000938D6" w:rsidP="00DC7BC8">
      <w:pPr>
        <w:pStyle w:val="2"/>
      </w:pPr>
      <w:bookmarkStart w:id="22" w:name="_Toc227317061"/>
      <w:r w:rsidRPr="00EA5EB0">
        <w:t>Построение диаграмм</w:t>
      </w:r>
      <w:r w:rsidR="00B16C9A">
        <w:t>ы</w:t>
      </w:r>
      <w:r w:rsidRPr="00EA5EB0">
        <w:t xml:space="preserve"> вариантов использования</w:t>
      </w:r>
      <w:bookmarkEnd w:id="22"/>
    </w:p>
    <w:p w14:paraId="3CE43635" w14:textId="41043337" w:rsidR="00075AD9" w:rsidRPr="00075AD9" w:rsidRDefault="00075AD9" w:rsidP="00075AD9">
      <w:bookmarkStart w:id="23" w:name="_Hlk227534726"/>
      <w:r w:rsidRPr="00075AD9">
        <w:t>Вариант использования (прецедент, аспект, "</w:t>
      </w:r>
      <w:r w:rsidRPr="00075AD9">
        <w:rPr>
          <w:lang w:val="en-US"/>
        </w:rPr>
        <w:t>use</w:t>
      </w:r>
      <w:r w:rsidRPr="00075AD9">
        <w:t xml:space="preserve"> </w:t>
      </w:r>
      <w:r w:rsidRPr="00075AD9">
        <w:rPr>
          <w:lang w:val="en-US"/>
        </w:rPr>
        <w:t>case</w:t>
      </w:r>
      <w:r w:rsidRPr="00075AD9">
        <w:t>"</w:t>
      </w:r>
      <w:r w:rsidR="006D3746">
        <w:t>, ВИ</w:t>
      </w:r>
      <w:r w:rsidRPr="00075AD9">
        <w:t xml:space="preserve">) </w:t>
      </w:r>
      <w:r>
        <w:t xml:space="preserve">– это </w:t>
      </w:r>
      <w:r w:rsidRPr="00075AD9">
        <w:t>описание процедуры (последовательности действий) применения разрабатываемой системы конкретным действующим лицом, в качестве которого могут выступать не только люди</w:t>
      </w:r>
      <w:r w:rsidRPr="00591D0F">
        <w:t>, но и другие системы или устройства, с целью получения значимого результата [</w:t>
      </w:r>
      <w:r w:rsidR="00591D0F" w:rsidRPr="00591D0F">
        <w:t>3, с.127</w:t>
      </w:r>
      <w:r w:rsidRPr="00591D0F">
        <w:t>].</w:t>
      </w:r>
    </w:p>
    <w:p w14:paraId="7ACD36A0" w14:textId="3DAB1FEF" w:rsidR="00BE4013" w:rsidRPr="00075AD9" w:rsidRDefault="00075AD9" w:rsidP="00075AD9">
      <w:r w:rsidRPr="00075AD9">
        <w:t xml:space="preserve">Все </w:t>
      </w:r>
      <w:r w:rsidR="006D3746">
        <w:t>ВИ</w:t>
      </w:r>
      <w:r w:rsidRPr="00075AD9">
        <w:t xml:space="preserve">, так или иначе, связаны с требованиями </w:t>
      </w:r>
      <w:proofErr w:type="gramStart"/>
      <w:r w:rsidRPr="00075AD9">
        <w:t>к функциональности</w:t>
      </w:r>
      <w:proofErr w:type="gramEnd"/>
      <w:r w:rsidRPr="00075AD9">
        <w:t xml:space="preserve"> разрабатываемой </w:t>
      </w:r>
      <w:r w:rsidR="006D3746">
        <w:t>ИС</w:t>
      </w:r>
      <w:r w:rsidRPr="00075AD9">
        <w:t xml:space="preserve"> и моделированию поведения, являясь одним из основных инструментов </w:t>
      </w:r>
      <w:r w:rsidRPr="00075AD9">
        <w:rPr>
          <w:lang w:val="en-US"/>
        </w:rPr>
        <w:t>UML</w:t>
      </w:r>
      <w:r w:rsidR="006D3746">
        <w:t xml:space="preserve"> </w:t>
      </w:r>
      <w:r w:rsidR="00591D0F" w:rsidRPr="00591D0F">
        <w:t>[3, с.127].</w:t>
      </w:r>
    </w:p>
    <w:p w14:paraId="2C7B4FB8" w14:textId="28794CD1" w:rsidR="00075AD9" w:rsidRPr="00075AD9" w:rsidRDefault="00075AD9" w:rsidP="00075AD9">
      <w:r w:rsidRPr="00075AD9">
        <w:t>Диаграммы вариантов использования (ДВИ) (диаграммы поведения или диаграммы прецедентов) – это диаграммы для описания набора действий (вариантов использования), которые субъект должен или может выполнять в сотрудничестве с одним или несколькими актёрами; позволяют наглядно представить ожидаемое поведение системы</w:t>
      </w:r>
      <w:r>
        <w:t xml:space="preserve"> </w:t>
      </w:r>
      <w:r w:rsidR="00591D0F" w:rsidRPr="00591D0F">
        <w:t>[3, с.1</w:t>
      </w:r>
      <w:r w:rsidR="00591D0F">
        <w:t>30</w:t>
      </w:r>
      <w:r w:rsidR="00591D0F" w:rsidRPr="00591D0F">
        <w:t>].</w:t>
      </w:r>
    </w:p>
    <w:p w14:paraId="5EC33C9A" w14:textId="5AEFDADA" w:rsidR="00075AD9" w:rsidRPr="00075AD9" w:rsidRDefault="00075AD9" w:rsidP="00075AD9">
      <w:r w:rsidRPr="00075AD9">
        <w:t xml:space="preserve">Действующее лицо (актёр, </w:t>
      </w:r>
      <w:r w:rsidRPr="00075AD9">
        <w:rPr>
          <w:lang w:val="en-US"/>
        </w:rPr>
        <w:t>Actor</w:t>
      </w:r>
      <w:r w:rsidRPr="00075AD9">
        <w:t xml:space="preserve">) – внешняя по отношению к разрабатываемому </w:t>
      </w:r>
      <w:r>
        <w:t>ПО</w:t>
      </w:r>
      <w:r w:rsidRPr="00075AD9">
        <w:t xml:space="preserve"> сущность, которая взаимодействует с ним с целью получения или предоставления какой-либо информации</w:t>
      </w:r>
      <w:r w:rsidR="00591D0F">
        <w:t xml:space="preserve"> </w:t>
      </w:r>
      <w:r w:rsidR="00591D0F" w:rsidRPr="00591D0F">
        <w:t>[3, с.1</w:t>
      </w:r>
      <w:r w:rsidR="00591D0F">
        <w:t>31</w:t>
      </w:r>
      <w:r w:rsidR="00591D0F" w:rsidRPr="00591D0F">
        <w:t>].</w:t>
      </w:r>
    </w:p>
    <w:p w14:paraId="1A7ACB83" w14:textId="55EC7BEC" w:rsidR="00075AD9" w:rsidRPr="00075AD9" w:rsidRDefault="00075AD9" w:rsidP="00075AD9">
      <w:r w:rsidRPr="00075AD9">
        <w:t xml:space="preserve">Связь – взаимодействие действующих лиц и соответствующих </w:t>
      </w:r>
      <w:r w:rsidR="00F524C2">
        <w:t>ВИ</w:t>
      </w:r>
      <w:r w:rsidR="00591D0F">
        <w:t xml:space="preserve"> </w:t>
      </w:r>
      <w:r w:rsidR="00591D0F" w:rsidRPr="00591D0F">
        <w:t>[3, с.1</w:t>
      </w:r>
      <w:r w:rsidR="00591D0F">
        <w:t>31</w:t>
      </w:r>
      <w:r w:rsidR="00591D0F" w:rsidRPr="00591D0F">
        <w:t>].</w:t>
      </w:r>
    </w:p>
    <w:p w14:paraId="2E6EE268" w14:textId="51372B1B" w:rsidR="00075AD9" w:rsidRDefault="00075AD9" w:rsidP="00075AD9">
      <w:r w:rsidRPr="00075AD9">
        <w:t xml:space="preserve">Субъект – это класс, описанный набором </w:t>
      </w:r>
      <w:r w:rsidR="00F37ADE">
        <w:t>ВИ</w:t>
      </w:r>
      <w:r w:rsidRPr="00075AD9">
        <w:t xml:space="preserve"> (обычно системы или подсистемы)</w:t>
      </w:r>
      <w:r>
        <w:t xml:space="preserve"> </w:t>
      </w:r>
      <w:r w:rsidR="00591D0F" w:rsidRPr="00591D0F">
        <w:t>[3, с.1</w:t>
      </w:r>
      <w:r w:rsidR="00591D0F">
        <w:t>31</w:t>
      </w:r>
      <w:r w:rsidR="00591D0F" w:rsidRPr="00591D0F">
        <w:t>].</w:t>
      </w:r>
    </w:p>
    <w:p w14:paraId="130E9BAE" w14:textId="0B8A28DB" w:rsidR="00075AD9" w:rsidRDefault="00BD0625" w:rsidP="00075AD9">
      <w:bookmarkStart w:id="24" w:name="_Hlk227534788"/>
      <w:bookmarkEnd w:id="23"/>
      <w:r>
        <w:lastRenderedPageBreak/>
        <w:t>ВИ</w:t>
      </w:r>
      <w:r w:rsidR="00075AD9" w:rsidRPr="00075AD9">
        <w:t xml:space="preserve"> представляют аспекты поведения класса. Действующие лица представляют аспекты других классов, взаимодействующих с субъектом. Взятые вместе, </w:t>
      </w:r>
      <w:r w:rsidR="00F37ADE">
        <w:t>ВИ</w:t>
      </w:r>
      <w:r w:rsidR="00075AD9" w:rsidRPr="00075AD9">
        <w:t xml:space="preserve"> описывают полное поведение субъекта </w:t>
      </w:r>
      <w:r w:rsidR="00591D0F" w:rsidRPr="00591D0F">
        <w:t>[3, с.1</w:t>
      </w:r>
      <w:r w:rsidR="00591D0F">
        <w:t>31</w:t>
      </w:r>
      <w:r w:rsidR="00591D0F" w:rsidRPr="00591D0F">
        <w:t>].</w:t>
      </w:r>
    </w:p>
    <w:p w14:paraId="467854F3" w14:textId="60938081" w:rsidR="005A227C" w:rsidRDefault="005A227C" w:rsidP="005A227C">
      <w:r>
        <w:t>Вариант использования можно описать кратко (</w:t>
      </w:r>
      <w:proofErr w:type="spellStart"/>
      <w:r>
        <w:t>Brief</w:t>
      </w:r>
      <w:proofErr w:type="spellEnd"/>
      <w:r>
        <w:t>) или подробно (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Dressed</w:t>
      </w:r>
      <w:proofErr w:type="spellEnd"/>
      <w:r>
        <w:t>). Описание должно начинаться с отглагольного существительного.</w:t>
      </w:r>
    </w:p>
    <w:p w14:paraId="2447A4A8" w14:textId="31CB6A8C" w:rsidR="005A227C" w:rsidRDefault="005A227C" w:rsidP="005A227C">
      <w:r>
        <w:t>Краткая форма описания содержит</w:t>
      </w:r>
      <w:r w:rsidR="00591D0F">
        <w:t xml:space="preserve"> </w:t>
      </w:r>
      <w:r w:rsidR="00591D0F" w:rsidRPr="00591D0F">
        <w:t>[3, с.1</w:t>
      </w:r>
      <w:r w:rsidR="00591D0F">
        <w:t>27</w:t>
      </w:r>
      <w:r w:rsidR="00591D0F" w:rsidRPr="00591D0F">
        <w:t>]</w:t>
      </w:r>
      <w:r>
        <w:t>:</w:t>
      </w:r>
    </w:p>
    <w:p w14:paraId="6B848597" w14:textId="11AF7068" w:rsidR="005A227C" w:rsidRDefault="005A227C">
      <w:pPr>
        <w:numPr>
          <w:ilvl w:val="0"/>
          <w:numId w:val="18"/>
        </w:numPr>
      </w:pPr>
      <w:r>
        <w:t>название варианта использования;</w:t>
      </w:r>
    </w:p>
    <w:p w14:paraId="5605D369" w14:textId="2F392858" w:rsidR="005A227C" w:rsidRDefault="005A227C">
      <w:pPr>
        <w:numPr>
          <w:ilvl w:val="0"/>
          <w:numId w:val="18"/>
        </w:numPr>
      </w:pPr>
      <w:r>
        <w:t>цель;</w:t>
      </w:r>
    </w:p>
    <w:p w14:paraId="388C502A" w14:textId="3ECD7FAD" w:rsidR="005A227C" w:rsidRDefault="005A227C">
      <w:pPr>
        <w:numPr>
          <w:ilvl w:val="0"/>
          <w:numId w:val="18"/>
        </w:numPr>
      </w:pPr>
      <w:r>
        <w:t>действующие лица;</w:t>
      </w:r>
    </w:p>
    <w:p w14:paraId="79EC401C" w14:textId="6CA7E32A" w:rsidR="005A227C" w:rsidRDefault="005A227C">
      <w:pPr>
        <w:numPr>
          <w:ilvl w:val="0"/>
          <w:numId w:val="18"/>
        </w:numPr>
      </w:pPr>
      <w:r>
        <w:t>тип варианта использования;</w:t>
      </w:r>
    </w:p>
    <w:p w14:paraId="57AD1462" w14:textId="7FC2C1DB" w:rsidR="005A227C" w:rsidRPr="00075AD9" w:rsidRDefault="005A227C">
      <w:pPr>
        <w:numPr>
          <w:ilvl w:val="0"/>
          <w:numId w:val="18"/>
        </w:numPr>
      </w:pPr>
      <w:r>
        <w:t>краткое описание (пред- и постусловия).</w:t>
      </w:r>
    </w:p>
    <w:p w14:paraId="294EDDEF" w14:textId="4DD7B369" w:rsidR="00075AD9" w:rsidRDefault="005A227C" w:rsidP="00BE4013">
      <w:r w:rsidRPr="00BD0625">
        <w:t xml:space="preserve">Для разрабатываемой ИС была построена </w:t>
      </w:r>
      <w:r w:rsidR="00BD0625" w:rsidRPr="00BD0625">
        <w:t>ДВИ</w:t>
      </w:r>
      <w:r w:rsidR="006D3746" w:rsidRPr="00BD0625">
        <w:t xml:space="preserve"> (рис. </w:t>
      </w:r>
      <w:r w:rsidR="00D61F87">
        <w:t>4</w:t>
      </w:r>
      <w:r w:rsidR="006D3746" w:rsidRPr="00BD0625">
        <w:t>)</w:t>
      </w:r>
      <w:r w:rsidRPr="00BD0625">
        <w:t>, где в качестве действующ</w:t>
      </w:r>
      <w:r w:rsidR="006D3746" w:rsidRPr="00BD0625">
        <w:t>его</w:t>
      </w:r>
      <w:r w:rsidRPr="00BD0625">
        <w:t xml:space="preserve"> лиц</w:t>
      </w:r>
      <w:r w:rsidR="006D3746" w:rsidRPr="00BD0625">
        <w:t>а</w:t>
      </w:r>
      <w:r w:rsidRPr="00BD0625">
        <w:t xml:space="preserve"> выступа</w:t>
      </w:r>
      <w:r w:rsidR="006D3746" w:rsidRPr="00BD0625">
        <w:t>е</w:t>
      </w:r>
      <w:r w:rsidRPr="00BD0625">
        <w:t>т</w:t>
      </w:r>
      <w:r w:rsidR="006D3746" w:rsidRPr="00BD0625">
        <w:t xml:space="preserve"> Пользователь</w:t>
      </w:r>
      <w:r w:rsidRPr="00BD0625">
        <w:t>.</w:t>
      </w:r>
      <w:r w:rsidR="00C50A97" w:rsidRPr="00BD0625">
        <w:t xml:space="preserve"> Для каждого </w:t>
      </w:r>
      <w:r w:rsidR="00BD0625" w:rsidRPr="00BD0625">
        <w:t>ВИ</w:t>
      </w:r>
      <w:r w:rsidR="00C50A97" w:rsidRPr="00BD0625">
        <w:t xml:space="preserve"> определены описание и типичный ход событий (табл. </w:t>
      </w:r>
      <w:r w:rsidR="00F66B99">
        <w:t>4</w:t>
      </w:r>
      <w:r w:rsidR="00C50A97" w:rsidRPr="00BD0625">
        <w:t>-</w:t>
      </w:r>
      <w:r w:rsidR="00F66B99">
        <w:t>19</w:t>
      </w:r>
      <w:r w:rsidR="00C50A97" w:rsidRPr="00BD0625">
        <w:t>).</w:t>
      </w:r>
    </w:p>
    <w:p w14:paraId="798A994B" w14:textId="14DB2847" w:rsidR="006D3746" w:rsidRDefault="008B5202" w:rsidP="006D3746">
      <w:pPr>
        <w:keepNext/>
        <w:ind w:firstLine="0"/>
        <w:jc w:val="center"/>
      </w:pPr>
      <w:r w:rsidRPr="008B5202">
        <w:rPr>
          <w:noProof/>
        </w:rPr>
        <w:drawing>
          <wp:inline distT="0" distB="0" distL="0" distR="0" wp14:anchorId="36A4F72C" wp14:editId="27E5E200">
            <wp:extent cx="3968304" cy="43281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461" cy="433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C659" w14:textId="0ED08B6C" w:rsidR="006D3746" w:rsidRDefault="006D3746" w:rsidP="006D3746">
      <w:pPr>
        <w:pStyle w:val="af5"/>
      </w:pPr>
      <w:r w:rsidRPr="00BD0625">
        <w:t xml:space="preserve">Рис. </w:t>
      </w:r>
      <w:r w:rsidRPr="00BD0625">
        <w:fldChar w:fldCharType="begin"/>
      </w:r>
      <w:r w:rsidRPr="00BD0625">
        <w:instrText xml:space="preserve"> SEQ Рис. \* ARABIC </w:instrText>
      </w:r>
      <w:r w:rsidRPr="00BD0625">
        <w:fldChar w:fldCharType="separate"/>
      </w:r>
      <w:r w:rsidR="00D61F87">
        <w:rPr>
          <w:noProof/>
        </w:rPr>
        <w:t>4</w:t>
      </w:r>
      <w:r w:rsidRPr="00BD0625">
        <w:fldChar w:fldCharType="end"/>
      </w:r>
      <w:r w:rsidRPr="00BD0625">
        <w:t>. Диаграмма вариантов использования ИС</w:t>
      </w:r>
    </w:p>
    <w:p w14:paraId="413026A7" w14:textId="77777777" w:rsidR="00BD0625" w:rsidRPr="00BD0625" w:rsidRDefault="00BD0625" w:rsidP="00BD0625"/>
    <w:p w14:paraId="3B3F4AD1" w14:textId="295160C4" w:rsidR="00075AD9" w:rsidRDefault="00C50A97" w:rsidP="00634ABF">
      <w:pPr>
        <w:spacing w:line="240" w:lineRule="auto"/>
        <w:ind w:firstLine="0"/>
        <w:jc w:val="right"/>
      </w:pPr>
      <w:bookmarkStart w:id="25" w:name="_Hlk227534917"/>
      <w:bookmarkEnd w:id="24"/>
      <w:r>
        <w:lastRenderedPageBreak/>
        <w:t xml:space="preserve">Таблица </w:t>
      </w:r>
      <w:r w:rsidR="00F66B99">
        <w:t>4</w:t>
      </w:r>
    </w:p>
    <w:p w14:paraId="2BD87270" w14:textId="6063219D" w:rsidR="00C50A97" w:rsidRPr="00C50A97" w:rsidRDefault="00C50A97" w:rsidP="00C50A97">
      <w:pPr>
        <w:ind w:firstLine="0"/>
        <w:jc w:val="center"/>
      </w:pPr>
      <w:r w:rsidRPr="00C50A97">
        <w:t xml:space="preserve">Краткое описание </w:t>
      </w:r>
      <w:r w:rsidR="00BD0625">
        <w:t>ВИ</w:t>
      </w:r>
      <w:r w:rsidRPr="00C50A97">
        <w:t xml:space="preserve"> «</w:t>
      </w:r>
      <w:r w:rsidR="00034C28" w:rsidRPr="00034C28">
        <w:t>Изменение существующего сценария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034C28" w:rsidRPr="00034C28" w14:paraId="3EAD2242" w14:textId="77777777" w:rsidTr="00960EA9">
        <w:tc>
          <w:tcPr>
            <w:tcW w:w="2263" w:type="dxa"/>
            <w:hideMark/>
          </w:tcPr>
          <w:p w14:paraId="4FEC27D2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Название варианта</w:t>
            </w:r>
          </w:p>
        </w:tc>
        <w:tc>
          <w:tcPr>
            <w:tcW w:w="7371" w:type="dxa"/>
            <w:hideMark/>
          </w:tcPr>
          <w:p w14:paraId="31C0709E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Изменение существующего сценария</w:t>
            </w:r>
          </w:p>
        </w:tc>
      </w:tr>
      <w:tr w:rsidR="00034C28" w:rsidRPr="00034C28" w14:paraId="2A863F05" w14:textId="77777777" w:rsidTr="00960EA9">
        <w:tc>
          <w:tcPr>
            <w:tcW w:w="2263" w:type="dxa"/>
            <w:hideMark/>
          </w:tcPr>
          <w:p w14:paraId="1308150C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Цель</w:t>
            </w:r>
          </w:p>
        </w:tc>
        <w:tc>
          <w:tcPr>
            <w:tcW w:w="7371" w:type="dxa"/>
            <w:hideMark/>
          </w:tcPr>
          <w:p w14:paraId="381C2362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Внесение правок в уже созданный сценарий</w:t>
            </w:r>
          </w:p>
        </w:tc>
      </w:tr>
      <w:tr w:rsidR="00034C28" w:rsidRPr="00034C28" w14:paraId="379DD21B" w14:textId="77777777" w:rsidTr="00960EA9">
        <w:tc>
          <w:tcPr>
            <w:tcW w:w="2263" w:type="dxa"/>
            <w:hideMark/>
          </w:tcPr>
          <w:p w14:paraId="7B2C632D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Действующие лица</w:t>
            </w:r>
          </w:p>
        </w:tc>
        <w:tc>
          <w:tcPr>
            <w:tcW w:w="7371" w:type="dxa"/>
            <w:hideMark/>
          </w:tcPr>
          <w:p w14:paraId="70E5B6AC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Пользователь</w:t>
            </w:r>
          </w:p>
        </w:tc>
      </w:tr>
      <w:tr w:rsidR="00034C28" w:rsidRPr="00034C28" w14:paraId="4054EAA4" w14:textId="77777777" w:rsidTr="00960EA9">
        <w:tc>
          <w:tcPr>
            <w:tcW w:w="2263" w:type="dxa"/>
            <w:hideMark/>
          </w:tcPr>
          <w:p w14:paraId="3C9225C2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Тип варианта</w:t>
            </w:r>
          </w:p>
        </w:tc>
        <w:tc>
          <w:tcPr>
            <w:tcW w:w="7371" w:type="dxa"/>
            <w:hideMark/>
          </w:tcPr>
          <w:p w14:paraId="4DBF560C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Основной</w:t>
            </w:r>
          </w:p>
        </w:tc>
      </w:tr>
      <w:tr w:rsidR="00034C28" w:rsidRPr="00034C28" w14:paraId="7FC97A08" w14:textId="77777777" w:rsidTr="00F37ADE">
        <w:trPr>
          <w:trHeight w:val="571"/>
        </w:trPr>
        <w:tc>
          <w:tcPr>
            <w:tcW w:w="2263" w:type="dxa"/>
            <w:hideMark/>
          </w:tcPr>
          <w:p w14:paraId="14BA7F15" w14:textId="77777777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Краткое описание</w:t>
            </w:r>
          </w:p>
        </w:tc>
        <w:tc>
          <w:tcPr>
            <w:tcW w:w="7371" w:type="dxa"/>
            <w:hideMark/>
          </w:tcPr>
          <w:p w14:paraId="5AA7E639" w14:textId="1F02DA90" w:rsid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Пред-условие</w:t>
            </w:r>
            <w:proofErr w:type="gramEnd"/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: сценарий существует в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БД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  <w:p w14:paraId="51A9F283" w14:textId="01D03990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Пост-условие</w:t>
            </w:r>
            <w:proofErr w:type="gramEnd"/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зменения сохранены</w:t>
            </w:r>
            <w:r w:rsid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в БД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</w:tbl>
    <w:p w14:paraId="6129EA57" w14:textId="77777777" w:rsidR="005A227C" w:rsidRDefault="005A227C" w:rsidP="00C50A97"/>
    <w:p w14:paraId="677358C2" w14:textId="60974413" w:rsidR="00C50A97" w:rsidRDefault="00C50A97" w:rsidP="00F37ADE">
      <w:pPr>
        <w:spacing w:line="240" w:lineRule="auto"/>
        <w:jc w:val="right"/>
      </w:pPr>
      <w:r>
        <w:t xml:space="preserve">Таблица </w:t>
      </w:r>
      <w:r w:rsidR="00F66B99">
        <w:t>5</w:t>
      </w:r>
    </w:p>
    <w:p w14:paraId="598349C8" w14:textId="39DA4591" w:rsidR="00C50A97" w:rsidRDefault="00C50A97" w:rsidP="00C50A97">
      <w:pPr>
        <w:ind w:firstLine="0"/>
        <w:jc w:val="center"/>
      </w:pPr>
      <w:r w:rsidRPr="00C50A97">
        <w:t xml:space="preserve">Типичный ход событий для </w:t>
      </w:r>
      <w:r w:rsidR="00BD0625">
        <w:t xml:space="preserve">ВИ </w:t>
      </w:r>
      <w:r w:rsidRPr="00C50A97">
        <w:t>«</w:t>
      </w:r>
      <w:r w:rsidR="00960EA9" w:rsidRPr="00960EA9">
        <w:t>Изменение существующего сценария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926828" w14:paraId="1DB734AA" w14:textId="77777777" w:rsidTr="00926828">
        <w:tc>
          <w:tcPr>
            <w:tcW w:w="3256" w:type="dxa"/>
          </w:tcPr>
          <w:p w14:paraId="2E9A7180" w14:textId="200F8111" w:rsidR="00D368E6" w:rsidRPr="00D368E6" w:rsidRDefault="00D368E6" w:rsidP="00D368E6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6372" w:type="dxa"/>
          </w:tcPr>
          <w:p w14:paraId="7600F4AB" w14:textId="0DD719F5" w:rsidR="00D368E6" w:rsidRPr="00D368E6" w:rsidRDefault="00D368E6" w:rsidP="00D368E6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926828" w:rsidRPr="00034C28" w14:paraId="7785D955" w14:textId="77777777" w:rsidTr="00926828">
        <w:tc>
          <w:tcPr>
            <w:tcW w:w="3256" w:type="dxa"/>
            <w:hideMark/>
          </w:tcPr>
          <w:p w14:paraId="58B71F5F" w14:textId="28F81593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1. Пользователь </w:t>
            </w:r>
            <w:r w:rsidR="009268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инициирует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изменение сценария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  <w:tc>
          <w:tcPr>
            <w:tcW w:w="6372" w:type="dxa"/>
            <w:hideMark/>
          </w:tcPr>
          <w:p w14:paraId="043B71B5" w14:textId="544D8ADE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2. Система запрашивает генерацию данных (ВИ «Генерация сценария») и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возвращает нов</w:t>
            </w:r>
            <w:r w:rsidR="009268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ую версию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926828" w:rsidRPr="00034C28" w14:paraId="72897E88" w14:textId="77777777" w:rsidTr="00926828">
        <w:tc>
          <w:tcPr>
            <w:tcW w:w="3256" w:type="dxa"/>
            <w:hideMark/>
          </w:tcPr>
          <w:p w14:paraId="397789B3" w14:textId="696F342D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372" w:type="dxa"/>
            <w:hideMark/>
          </w:tcPr>
          <w:p w14:paraId="39EA74A4" w14:textId="7FE4E100" w:rsidR="00034C28" w:rsidRPr="00034C28" w:rsidRDefault="00034C28" w:rsidP="00034C28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. Система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создаёт новую версию сценария и сохраняет в БД сценарий и контекст для его создания</w:t>
            </w:r>
            <w:r w:rsidRPr="00034C28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</w:tbl>
    <w:p w14:paraId="2247A9AA" w14:textId="77777777" w:rsidR="00960EA9" w:rsidRDefault="00960EA9" w:rsidP="00D368E6"/>
    <w:p w14:paraId="190BA875" w14:textId="06BC9C1E" w:rsidR="00960EA9" w:rsidRDefault="00960EA9" w:rsidP="00F37ADE">
      <w:pPr>
        <w:spacing w:line="240" w:lineRule="auto"/>
        <w:ind w:firstLine="0"/>
        <w:jc w:val="right"/>
      </w:pPr>
      <w:r>
        <w:t xml:space="preserve">Таблица </w:t>
      </w:r>
      <w:r w:rsidR="00F66B99">
        <w:t>6</w:t>
      </w:r>
    </w:p>
    <w:p w14:paraId="6F4A52D0" w14:textId="73802C8E" w:rsidR="00960EA9" w:rsidRPr="00C50A97" w:rsidRDefault="00960EA9" w:rsidP="00960EA9">
      <w:pPr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Pr="00960EA9">
        <w:t>Создание нового сценария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960EA9" w:rsidRPr="00034C28" w14:paraId="60A3AFA6" w14:textId="77777777" w:rsidTr="00960EA9">
        <w:tc>
          <w:tcPr>
            <w:tcW w:w="2405" w:type="dxa"/>
            <w:hideMark/>
          </w:tcPr>
          <w:p w14:paraId="1157EC41" w14:textId="4F05EB23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7229" w:type="dxa"/>
            <w:hideMark/>
          </w:tcPr>
          <w:p w14:paraId="750F224C" w14:textId="610181E4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Создание нового сценария</w:t>
            </w:r>
          </w:p>
        </w:tc>
      </w:tr>
      <w:tr w:rsidR="00960EA9" w:rsidRPr="00034C28" w14:paraId="45500E20" w14:textId="77777777" w:rsidTr="00960EA9">
        <w:tc>
          <w:tcPr>
            <w:tcW w:w="2405" w:type="dxa"/>
            <w:hideMark/>
          </w:tcPr>
          <w:p w14:paraId="02965ED5" w14:textId="7F76FE2A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Цель</w:t>
            </w:r>
          </w:p>
        </w:tc>
        <w:tc>
          <w:tcPr>
            <w:tcW w:w="7229" w:type="dxa"/>
            <w:hideMark/>
          </w:tcPr>
          <w:p w14:paraId="5DC0B797" w14:textId="3BE60841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Регистрация в системе нового уникального сценария</w:t>
            </w:r>
          </w:p>
        </w:tc>
      </w:tr>
      <w:tr w:rsidR="00960EA9" w:rsidRPr="00034C28" w14:paraId="7405369C" w14:textId="77777777" w:rsidTr="00960EA9">
        <w:tc>
          <w:tcPr>
            <w:tcW w:w="2405" w:type="dxa"/>
            <w:hideMark/>
          </w:tcPr>
          <w:p w14:paraId="2B3AAC2E" w14:textId="21F92307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229" w:type="dxa"/>
            <w:hideMark/>
          </w:tcPr>
          <w:p w14:paraId="04EC304A" w14:textId="352D5EE5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Пользователь</w:t>
            </w:r>
          </w:p>
        </w:tc>
      </w:tr>
      <w:tr w:rsidR="00960EA9" w:rsidRPr="00034C28" w14:paraId="74CB9541" w14:textId="77777777" w:rsidTr="00960EA9">
        <w:tc>
          <w:tcPr>
            <w:tcW w:w="2405" w:type="dxa"/>
            <w:hideMark/>
          </w:tcPr>
          <w:p w14:paraId="070CF390" w14:textId="58DD1C83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229" w:type="dxa"/>
            <w:hideMark/>
          </w:tcPr>
          <w:p w14:paraId="16E89C94" w14:textId="33330D70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Основной</w:t>
            </w:r>
          </w:p>
        </w:tc>
      </w:tr>
      <w:tr w:rsidR="00960EA9" w:rsidRPr="00034C28" w14:paraId="2A96FEB1" w14:textId="77777777" w:rsidTr="00960EA9">
        <w:tc>
          <w:tcPr>
            <w:tcW w:w="2405" w:type="dxa"/>
            <w:hideMark/>
          </w:tcPr>
          <w:p w14:paraId="4129E75C" w14:textId="72401478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229" w:type="dxa"/>
            <w:hideMark/>
          </w:tcPr>
          <w:p w14:paraId="54991F5C" w14:textId="2DDA8BEA" w:rsidR="00960EA9" w:rsidRDefault="00960EA9" w:rsidP="00960EA9">
            <w:pPr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960EA9">
              <w:rPr>
                <w:sz w:val="24"/>
                <w:szCs w:val="24"/>
              </w:rPr>
              <w:t>Пред-условие</w:t>
            </w:r>
            <w:proofErr w:type="gramEnd"/>
            <w:r w:rsidRPr="00960EA9">
              <w:rPr>
                <w:sz w:val="24"/>
                <w:szCs w:val="24"/>
              </w:rPr>
              <w:t xml:space="preserve">: Пользователь </w:t>
            </w:r>
            <w:r>
              <w:rPr>
                <w:sz w:val="24"/>
                <w:szCs w:val="24"/>
              </w:rPr>
              <w:t>ввёл Имя сценария</w:t>
            </w:r>
            <w:r w:rsidRPr="00960EA9">
              <w:rPr>
                <w:sz w:val="24"/>
                <w:szCs w:val="24"/>
              </w:rPr>
              <w:t>.</w:t>
            </w:r>
          </w:p>
          <w:p w14:paraId="5781D360" w14:textId="3526E05B" w:rsidR="00960EA9" w:rsidRPr="00034C28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Пост-условие</w:t>
            </w:r>
            <w:proofErr w:type="gramEnd"/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: </w:t>
            </w:r>
            <w:r w:rsid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системе создан новый объект сценария.</w:t>
            </w:r>
          </w:p>
        </w:tc>
      </w:tr>
    </w:tbl>
    <w:p w14:paraId="7DB58697" w14:textId="77777777" w:rsidR="00960EA9" w:rsidRDefault="00960EA9" w:rsidP="00960EA9"/>
    <w:p w14:paraId="37F95B32" w14:textId="6C75EA1F" w:rsidR="00960EA9" w:rsidRDefault="00960EA9" w:rsidP="00F37ADE">
      <w:pPr>
        <w:spacing w:line="240" w:lineRule="auto"/>
        <w:jc w:val="right"/>
      </w:pPr>
      <w:r>
        <w:t xml:space="preserve">Таблица </w:t>
      </w:r>
      <w:r w:rsidR="00F66B99">
        <w:t>7</w:t>
      </w:r>
    </w:p>
    <w:p w14:paraId="742C6F3E" w14:textId="0396EE7B" w:rsidR="00960EA9" w:rsidRDefault="00960EA9" w:rsidP="00960EA9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Pr="00960EA9">
        <w:t>Создание нового сценария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8"/>
        <w:gridCol w:w="5380"/>
      </w:tblGrid>
      <w:tr w:rsidR="00960EA9" w14:paraId="28217CED" w14:textId="77777777" w:rsidTr="00634ABF">
        <w:tc>
          <w:tcPr>
            <w:tcW w:w="4248" w:type="dxa"/>
          </w:tcPr>
          <w:p w14:paraId="67B494CF" w14:textId="77777777" w:rsidR="00960EA9" w:rsidRPr="00D368E6" w:rsidRDefault="00960EA9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5380" w:type="dxa"/>
          </w:tcPr>
          <w:p w14:paraId="15BDA9A3" w14:textId="77777777" w:rsidR="00960EA9" w:rsidRPr="00D368E6" w:rsidRDefault="00960EA9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960EA9" w:rsidRPr="00960EA9" w14:paraId="469CBC51" w14:textId="77777777" w:rsidTr="00634ABF">
        <w:tc>
          <w:tcPr>
            <w:tcW w:w="4248" w:type="dxa"/>
            <w:hideMark/>
          </w:tcPr>
          <w:p w14:paraId="4D541663" w14:textId="12BF4D77" w:rsidR="00960EA9" w:rsidRPr="00960EA9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1. Пользователь </w:t>
            </w:r>
            <w:r w:rsid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инициирует</w:t>
            </w: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создани</w:t>
            </w:r>
            <w:r w:rsid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е</w:t>
            </w: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нового сценария.</w:t>
            </w:r>
          </w:p>
        </w:tc>
        <w:tc>
          <w:tcPr>
            <w:tcW w:w="5380" w:type="dxa"/>
            <w:hideMark/>
          </w:tcPr>
          <w:p w14:paraId="2DEBB573" w14:textId="77777777" w:rsidR="00960EA9" w:rsidRPr="00960EA9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2. Система предоставляет форму для ввода первичных данных.</w:t>
            </w:r>
          </w:p>
        </w:tc>
      </w:tr>
      <w:tr w:rsidR="00960EA9" w:rsidRPr="00960EA9" w14:paraId="0580E585" w14:textId="77777777" w:rsidTr="00634ABF">
        <w:tc>
          <w:tcPr>
            <w:tcW w:w="4248" w:type="dxa"/>
            <w:hideMark/>
          </w:tcPr>
          <w:p w14:paraId="05F14A78" w14:textId="2AE30133" w:rsidR="00960EA9" w:rsidRPr="00960EA9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3. Пользователь заполняет поля</w:t>
            </w:r>
            <w:r w:rsid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формы</w:t>
            </w: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и подтверждает создание.</w:t>
            </w:r>
          </w:p>
        </w:tc>
        <w:tc>
          <w:tcPr>
            <w:tcW w:w="5380" w:type="dxa"/>
            <w:hideMark/>
          </w:tcPr>
          <w:p w14:paraId="14C2854F" w14:textId="2E593F62" w:rsidR="00960EA9" w:rsidRPr="00960EA9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4. Система инициирует ВИ «Генерация сценария».</w:t>
            </w:r>
          </w:p>
        </w:tc>
      </w:tr>
      <w:tr w:rsidR="00960EA9" w:rsidRPr="00960EA9" w14:paraId="2626E776" w14:textId="77777777" w:rsidTr="00634ABF">
        <w:tc>
          <w:tcPr>
            <w:tcW w:w="4248" w:type="dxa"/>
            <w:hideMark/>
          </w:tcPr>
          <w:p w14:paraId="3CF1CD2C" w14:textId="77777777" w:rsidR="00960EA9" w:rsidRPr="00960EA9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5. Пользователь завершает настройку.</w:t>
            </w:r>
          </w:p>
        </w:tc>
        <w:tc>
          <w:tcPr>
            <w:tcW w:w="5380" w:type="dxa"/>
            <w:hideMark/>
          </w:tcPr>
          <w:p w14:paraId="2358F11F" w14:textId="754BA0C4" w:rsidR="00960EA9" w:rsidRPr="00960EA9" w:rsidRDefault="00960EA9" w:rsidP="00960EA9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6. Система регистрирует новый сценарий в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БД</w:t>
            </w:r>
            <w:r w:rsidRPr="00960EA9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</w:tbl>
    <w:p w14:paraId="74DF32DB" w14:textId="77777777" w:rsidR="00960EA9" w:rsidRDefault="00960EA9" w:rsidP="00D368E6"/>
    <w:p w14:paraId="36098BFC" w14:textId="57995D3A" w:rsidR="00960EA9" w:rsidRDefault="00960EA9" w:rsidP="00F37ADE">
      <w:pPr>
        <w:spacing w:line="240" w:lineRule="auto"/>
        <w:ind w:firstLine="0"/>
        <w:jc w:val="right"/>
      </w:pPr>
      <w:r>
        <w:t xml:space="preserve">Таблица </w:t>
      </w:r>
      <w:r w:rsidR="00F66B99">
        <w:t>8</w:t>
      </w:r>
    </w:p>
    <w:p w14:paraId="274C0F5A" w14:textId="1836103D" w:rsidR="00960EA9" w:rsidRPr="00C50A97" w:rsidRDefault="00960EA9" w:rsidP="00634ABF">
      <w:pPr>
        <w:spacing w:line="240" w:lineRule="auto"/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Pr="00960EA9">
        <w:t>Генерация сценария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F37ADE" w:rsidRPr="00034C28" w14:paraId="5C919E40" w14:textId="77777777" w:rsidTr="00F37ADE">
        <w:tc>
          <w:tcPr>
            <w:tcW w:w="2263" w:type="dxa"/>
            <w:hideMark/>
          </w:tcPr>
          <w:p w14:paraId="2BF5AA24" w14:textId="6B9EA09B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7371" w:type="dxa"/>
            <w:hideMark/>
          </w:tcPr>
          <w:p w14:paraId="0A8CF4A2" w14:textId="52ED4CC8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Генерация сценария</w:t>
            </w:r>
          </w:p>
        </w:tc>
      </w:tr>
      <w:tr w:rsidR="00F37ADE" w:rsidRPr="00034C28" w14:paraId="54A6A309" w14:textId="77777777" w:rsidTr="00F37ADE">
        <w:tc>
          <w:tcPr>
            <w:tcW w:w="2263" w:type="dxa"/>
            <w:hideMark/>
          </w:tcPr>
          <w:p w14:paraId="5970EE51" w14:textId="59015062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Цель</w:t>
            </w:r>
          </w:p>
        </w:tc>
        <w:tc>
          <w:tcPr>
            <w:tcW w:w="7371" w:type="dxa"/>
            <w:hideMark/>
          </w:tcPr>
          <w:p w14:paraId="5C7376EF" w14:textId="13E59D3A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Автоматическое формирование структуры или контента сценария</w:t>
            </w:r>
          </w:p>
        </w:tc>
      </w:tr>
      <w:tr w:rsidR="00F37ADE" w:rsidRPr="00034C28" w14:paraId="3D3EFE4B" w14:textId="77777777" w:rsidTr="00F37ADE">
        <w:tc>
          <w:tcPr>
            <w:tcW w:w="2263" w:type="dxa"/>
            <w:hideMark/>
          </w:tcPr>
          <w:p w14:paraId="17C985E9" w14:textId="6732570B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371" w:type="dxa"/>
            <w:hideMark/>
          </w:tcPr>
          <w:p w14:paraId="2922F5DE" w14:textId="359295C9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Пользователь (через включающие ВИ)</w:t>
            </w:r>
          </w:p>
        </w:tc>
      </w:tr>
      <w:tr w:rsidR="00F37ADE" w:rsidRPr="00034C28" w14:paraId="73FAB737" w14:textId="77777777" w:rsidTr="00F37ADE">
        <w:tc>
          <w:tcPr>
            <w:tcW w:w="2263" w:type="dxa"/>
            <w:hideMark/>
          </w:tcPr>
          <w:p w14:paraId="34AE6960" w14:textId="4E7B158A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371" w:type="dxa"/>
            <w:hideMark/>
          </w:tcPr>
          <w:p w14:paraId="220D5175" w14:textId="1B408B18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Вспомогательный (</w:t>
            </w:r>
            <w:proofErr w:type="spellStart"/>
            <w:r w:rsidRPr="00F37ADE">
              <w:rPr>
                <w:sz w:val="24"/>
                <w:szCs w:val="24"/>
              </w:rPr>
              <w:t>Include</w:t>
            </w:r>
            <w:proofErr w:type="spellEnd"/>
            <w:r w:rsidRPr="00F37ADE">
              <w:rPr>
                <w:sz w:val="24"/>
                <w:szCs w:val="24"/>
              </w:rPr>
              <w:t>)</w:t>
            </w:r>
          </w:p>
        </w:tc>
      </w:tr>
      <w:tr w:rsidR="00F37ADE" w:rsidRPr="00034C28" w14:paraId="3A37F899" w14:textId="77777777" w:rsidTr="00F37ADE">
        <w:tc>
          <w:tcPr>
            <w:tcW w:w="2263" w:type="dxa"/>
            <w:hideMark/>
          </w:tcPr>
          <w:p w14:paraId="74539E48" w14:textId="1DC4C121" w:rsidR="00F37ADE" w:rsidRPr="00034C28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371" w:type="dxa"/>
            <w:hideMark/>
          </w:tcPr>
          <w:p w14:paraId="39161839" w14:textId="77777777" w:rsidR="00F37ADE" w:rsidRDefault="00F37ADE" w:rsidP="00F37ADE">
            <w:pPr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F37ADE">
              <w:rPr>
                <w:sz w:val="24"/>
                <w:szCs w:val="24"/>
              </w:rPr>
              <w:t>Пред-условие</w:t>
            </w:r>
            <w:proofErr w:type="gramEnd"/>
            <w:r w:rsidRPr="00F37ADE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и</w:t>
            </w:r>
            <w:r w:rsidRPr="00F37ADE">
              <w:rPr>
                <w:sz w:val="24"/>
                <w:szCs w:val="24"/>
              </w:rPr>
              <w:t>нициирован процесс создания или изменения.</w:t>
            </w:r>
          </w:p>
          <w:p w14:paraId="6B9B271A" w14:textId="6B48825F" w:rsidR="00634ABF" w:rsidRPr="00034C28" w:rsidRDefault="00634ABF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Пост-условие</w:t>
            </w:r>
            <w:proofErr w:type="gramEnd"/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формирован технический образ сценария.</w:t>
            </w:r>
          </w:p>
        </w:tc>
      </w:tr>
    </w:tbl>
    <w:p w14:paraId="1048CBA5" w14:textId="77777777" w:rsidR="00960EA9" w:rsidRDefault="00960EA9" w:rsidP="00960EA9"/>
    <w:p w14:paraId="53B9260C" w14:textId="086C9C01" w:rsidR="00960EA9" w:rsidRDefault="00960EA9" w:rsidP="00C4424F">
      <w:pPr>
        <w:spacing w:line="240" w:lineRule="auto"/>
        <w:jc w:val="right"/>
      </w:pPr>
      <w:r>
        <w:lastRenderedPageBreak/>
        <w:t xml:space="preserve">Таблица </w:t>
      </w:r>
      <w:r w:rsidR="00F66B99">
        <w:t>9</w:t>
      </w:r>
    </w:p>
    <w:p w14:paraId="00F5818A" w14:textId="2E042205" w:rsidR="00960EA9" w:rsidRDefault="00960EA9" w:rsidP="00960EA9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="00F37ADE" w:rsidRPr="00960EA9">
        <w:t>Генерация сценария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F37ADE" w14:paraId="12D92828" w14:textId="77777777" w:rsidTr="003E370B">
        <w:tc>
          <w:tcPr>
            <w:tcW w:w="3256" w:type="dxa"/>
          </w:tcPr>
          <w:p w14:paraId="6577432D" w14:textId="77777777" w:rsidR="00960EA9" w:rsidRPr="00D368E6" w:rsidRDefault="00960EA9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6372" w:type="dxa"/>
          </w:tcPr>
          <w:p w14:paraId="2B591075" w14:textId="77777777" w:rsidR="00960EA9" w:rsidRPr="00D368E6" w:rsidRDefault="00960EA9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F37ADE" w:rsidRPr="00F37ADE" w14:paraId="36FCF4CD" w14:textId="77777777" w:rsidTr="003E370B">
        <w:tc>
          <w:tcPr>
            <w:tcW w:w="3256" w:type="dxa"/>
            <w:hideMark/>
          </w:tcPr>
          <w:p w14:paraId="7B5E4D6C" w14:textId="1543DDD5" w:rsidR="00F37ADE" w:rsidRPr="00F37ADE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1. Пользователь запрашивает генерацию.</w:t>
            </w:r>
          </w:p>
        </w:tc>
        <w:tc>
          <w:tcPr>
            <w:tcW w:w="6372" w:type="dxa"/>
            <w:hideMark/>
          </w:tcPr>
          <w:p w14:paraId="6BCD1DCB" w14:textId="13DF6B1B" w:rsidR="00F37ADE" w:rsidRPr="00F37ADE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2. Система анализирует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запрос</w:t>
            </w:r>
            <w:r w:rsidR="003E370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и запрашивает близкий по смыслу материал в системе знаний предприятия</w:t>
            </w:r>
            <w:r w:rsidRP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F37ADE" w:rsidRPr="00F37ADE" w14:paraId="3872A5D5" w14:textId="77777777" w:rsidTr="003E370B">
        <w:tc>
          <w:tcPr>
            <w:tcW w:w="3256" w:type="dxa"/>
            <w:hideMark/>
          </w:tcPr>
          <w:p w14:paraId="21482049" w14:textId="77777777" w:rsidR="00F37ADE" w:rsidRPr="00F37ADE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372" w:type="dxa"/>
            <w:hideMark/>
          </w:tcPr>
          <w:p w14:paraId="670B52C1" w14:textId="428172A6" w:rsidR="00F37ADE" w:rsidRPr="00F37ADE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3. Система</w:t>
            </w:r>
            <w:r w:rsidR="003E370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генерирует сценарий на основе полученного контекста</w:t>
            </w:r>
          </w:p>
        </w:tc>
      </w:tr>
      <w:tr w:rsidR="00F37ADE" w:rsidRPr="00F37ADE" w14:paraId="4A082693" w14:textId="77777777" w:rsidTr="003E370B">
        <w:tc>
          <w:tcPr>
            <w:tcW w:w="3256" w:type="dxa"/>
            <w:hideMark/>
          </w:tcPr>
          <w:p w14:paraId="2150AF8D" w14:textId="77777777" w:rsidR="00F37ADE" w:rsidRPr="00F37ADE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372" w:type="dxa"/>
            <w:hideMark/>
          </w:tcPr>
          <w:p w14:paraId="2F6B7F87" w14:textId="20480345" w:rsidR="00F37ADE" w:rsidRPr="00F37ADE" w:rsidRDefault="00F37ADE" w:rsidP="00F37ADE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4. Система возвращает результат</w:t>
            </w:r>
            <w:r w:rsidR="003E370B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генерации</w:t>
            </w:r>
            <w:r w:rsidRPr="00F37ADE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в основной поток выполнения.</w:t>
            </w:r>
          </w:p>
        </w:tc>
      </w:tr>
    </w:tbl>
    <w:p w14:paraId="6D60C6D8" w14:textId="77777777" w:rsidR="00960EA9" w:rsidRDefault="00960EA9" w:rsidP="00D368E6"/>
    <w:p w14:paraId="5AF1BC77" w14:textId="1F0ECD60" w:rsidR="00960EA9" w:rsidRDefault="00960EA9" w:rsidP="00C4424F">
      <w:pPr>
        <w:spacing w:line="240" w:lineRule="auto"/>
        <w:ind w:firstLine="0"/>
        <w:jc w:val="right"/>
      </w:pPr>
      <w:r>
        <w:t xml:space="preserve">Таблица </w:t>
      </w:r>
      <w:r w:rsidR="00F66B99">
        <w:t>10</w:t>
      </w:r>
    </w:p>
    <w:p w14:paraId="06D7F96D" w14:textId="62B49B45" w:rsidR="00960EA9" w:rsidRPr="00C50A97" w:rsidRDefault="00960EA9" w:rsidP="00960EA9">
      <w:pPr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="003E370B" w:rsidRPr="003E370B">
        <w:t>Получение сценария определённой версии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337"/>
        <w:gridCol w:w="7297"/>
      </w:tblGrid>
      <w:tr w:rsidR="003E370B" w:rsidRPr="00034C28" w14:paraId="33D24E7E" w14:textId="77777777" w:rsidTr="005F008D">
        <w:tc>
          <w:tcPr>
            <w:tcW w:w="0" w:type="auto"/>
            <w:hideMark/>
          </w:tcPr>
          <w:p w14:paraId="2688760F" w14:textId="7D337BC3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0" w:type="auto"/>
            <w:hideMark/>
          </w:tcPr>
          <w:p w14:paraId="5C25DE69" w14:textId="526BFBDD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Получение сценария определённой версии</w:t>
            </w:r>
          </w:p>
        </w:tc>
      </w:tr>
      <w:tr w:rsidR="003E370B" w:rsidRPr="00034C28" w14:paraId="077AA99C" w14:textId="77777777" w:rsidTr="005F008D">
        <w:tc>
          <w:tcPr>
            <w:tcW w:w="0" w:type="auto"/>
            <w:hideMark/>
          </w:tcPr>
          <w:p w14:paraId="261A0447" w14:textId="015E2BCB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4F22DCBA" w14:textId="0D6489C1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Доступ к конкретной исторической версии сценария</w:t>
            </w:r>
          </w:p>
        </w:tc>
      </w:tr>
      <w:tr w:rsidR="003E370B" w:rsidRPr="00034C28" w14:paraId="47090A01" w14:textId="77777777" w:rsidTr="005F008D">
        <w:tc>
          <w:tcPr>
            <w:tcW w:w="0" w:type="auto"/>
            <w:hideMark/>
          </w:tcPr>
          <w:p w14:paraId="07C97794" w14:textId="1D4DDB4F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0" w:type="auto"/>
            <w:hideMark/>
          </w:tcPr>
          <w:p w14:paraId="56FD1B31" w14:textId="78948D2A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Пользователь</w:t>
            </w:r>
          </w:p>
        </w:tc>
      </w:tr>
      <w:tr w:rsidR="003E370B" w:rsidRPr="00034C28" w14:paraId="15498827" w14:textId="77777777" w:rsidTr="005F008D">
        <w:tc>
          <w:tcPr>
            <w:tcW w:w="0" w:type="auto"/>
            <w:hideMark/>
          </w:tcPr>
          <w:p w14:paraId="40D1B516" w14:textId="589724DA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Тип варианта</w:t>
            </w:r>
          </w:p>
        </w:tc>
        <w:tc>
          <w:tcPr>
            <w:tcW w:w="0" w:type="auto"/>
            <w:hideMark/>
          </w:tcPr>
          <w:p w14:paraId="481CD5F9" w14:textId="41128C36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Основной</w:t>
            </w:r>
          </w:p>
        </w:tc>
      </w:tr>
      <w:tr w:rsidR="003E370B" w:rsidRPr="00034C28" w14:paraId="31874640" w14:textId="77777777" w:rsidTr="005F008D">
        <w:tc>
          <w:tcPr>
            <w:tcW w:w="0" w:type="auto"/>
            <w:hideMark/>
          </w:tcPr>
          <w:p w14:paraId="40F8F9B7" w14:textId="4A8891E2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0970BEC5" w14:textId="77777777" w:rsidR="003E370B" w:rsidRDefault="003E370B" w:rsidP="003E370B">
            <w:pPr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3E370B">
              <w:rPr>
                <w:sz w:val="24"/>
                <w:szCs w:val="24"/>
              </w:rPr>
              <w:t>Пред-условие</w:t>
            </w:r>
            <w:proofErr w:type="gramEnd"/>
            <w:r w:rsidRPr="003E370B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в</w:t>
            </w:r>
            <w:r w:rsidRPr="003E370B">
              <w:rPr>
                <w:sz w:val="24"/>
                <w:szCs w:val="24"/>
              </w:rPr>
              <w:t>ыбран конкретный сценарий.</w:t>
            </w:r>
          </w:p>
          <w:p w14:paraId="0A8F2B92" w14:textId="15419680" w:rsidR="00634ABF" w:rsidRPr="00034C28" w:rsidRDefault="00634ABF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Пост-условие</w:t>
            </w:r>
            <w:proofErr w:type="gramEnd"/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д</w:t>
            </w:r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анные выбранной версии отображены на экране.</w:t>
            </w:r>
          </w:p>
        </w:tc>
      </w:tr>
    </w:tbl>
    <w:p w14:paraId="2D9EC04C" w14:textId="77777777" w:rsidR="00960EA9" w:rsidRDefault="00960EA9" w:rsidP="00960EA9"/>
    <w:p w14:paraId="3E43DC2E" w14:textId="731A1640" w:rsidR="00960EA9" w:rsidRDefault="00960EA9" w:rsidP="00634ABF">
      <w:pPr>
        <w:spacing w:line="240" w:lineRule="auto"/>
        <w:jc w:val="right"/>
      </w:pPr>
      <w:r>
        <w:t>Таблица</w:t>
      </w:r>
      <w:r w:rsidR="00F66B99">
        <w:t xml:space="preserve"> 11</w:t>
      </w:r>
    </w:p>
    <w:p w14:paraId="4C62AFDF" w14:textId="76C68968" w:rsidR="00960EA9" w:rsidRDefault="00960EA9" w:rsidP="00960EA9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="003E370B" w:rsidRPr="003E370B">
        <w:t>Получение сценария определённой версии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95"/>
        <w:gridCol w:w="4933"/>
      </w:tblGrid>
      <w:tr w:rsidR="00960EA9" w14:paraId="01B9F6C1" w14:textId="77777777" w:rsidTr="005F008D">
        <w:tc>
          <w:tcPr>
            <w:tcW w:w="3786" w:type="dxa"/>
          </w:tcPr>
          <w:p w14:paraId="0101CBB7" w14:textId="77777777" w:rsidR="00960EA9" w:rsidRPr="00D368E6" w:rsidRDefault="00960EA9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5842" w:type="dxa"/>
          </w:tcPr>
          <w:p w14:paraId="3CF0ECD2" w14:textId="77777777" w:rsidR="00960EA9" w:rsidRPr="00D368E6" w:rsidRDefault="00960EA9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3E370B" w:rsidRPr="00034C28" w14:paraId="4E1FEB41" w14:textId="77777777" w:rsidTr="00A6298D">
        <w:tc>
          <w:tcPr>
            <w:tcW w:w="0" w:type="auto"/>
            <w:vAlign w:val="center"/>
            <w:hideMark/>
          </w:tcPr>
          <w:p w14:paraId="563C0D79" w14:textId="6AAD1B57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1. Пользователь инициирует просмотр истории версий.</w:t>
            </w:r>
          </w:p>
        </w:tc>
        <w:tc>
          <w:tcPr>
            <w:tcW w:w="0" w:type="auto"/>
            <w:vAlign w:val="center"/>
            <w:hideMark/>
          </w:tcPr>
          <w:p w14:paraId="58DDC01D" w14:textId="002D2449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2. Система выполняет ВИ «Получение всех версий сценария».</w:t>
            </w:r>
          </w:p>
        </w:tc>
      </w:tr>
      <w:tr w:rsidR="003E370B" w:rsidRPr="00034C28" w14:paraId="5DF63436" w14:textId="77777777" w:rsidTr="00A6298D">
        <w:tc>
          <w:tcPr>
            <w:tcW w:w="0" w:type="auto"/>
            <w:vAlign w:val="center"/>
            <w:hideMark/>
          </w:tcPr>
          <w:p w14:paraId="39910AD5" w14:textId="5ED5C58E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3. Пользователь выбирает нужный номер версии из списка.</w:t>
            </w:r>
          </w:p>
        </w:tc>
        <w:tc>
          <w:tcPr>
            <w:tcW w:w="0" w:type="auto"/>
            <w:vAlign w:val="center"/>
            <w:hideMark/>
          </w:tcPr>
          <w:p w14:paraId="0C596EA4" w14:textId="4E8333AF" w:rsidR="003E370B" w:rsidRPr="00034C28" w:rsidRDefault="003E370B" w:rsidP="003E370B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E370B">
              <w:rPr>
                <w:sz w:val="24"/>
                <w:szCs w:val="24"/>
              </w:rPr>
              <w:t>4. Система извлекает данные и выводит их пользователю.</w:t>
            </w:r>
          </w:p>
        </w:tc>
      </w:tr>
    </w:tbl>
    <w:p w14:paraId="6C97EF80" w14:textId="77777777" w:rsidR="003E370B" w:rsidRDefault="003E370B" w:rsidP="00D368E6"/>
    <w:p w14:paraId="3CE87ECD" w14:textId="4175295A" w:rsidR="003E370B" w:rsidRDefault="003E370B" w:rsidP="00634ABF">
      <w:pPr>
        <w:spacing w:line="240" w:lineRule="auto"/>
        <w:ind w:firstLine="0"/>
        <w:jc w:val="right"/>
      </w:pPr>
      <w:r>
        <w:t xml:space="preserve">Таблица </w:t>
      </w:r>
      <w:r w:rsidR="00F66B99">
        <w:t>12</w:t>
      </w:r>
    </w:p>
    <w:p w14:paraId="3E55649A" w14:textId="4E362C88" w:rsidR="003E370B" w:rsidRPr="00C50A97" w:rsidRDefault="003E370B" w:rsidP="003E370B">
      <w:pPr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="00634ABF" w:rsidRPr="00634ABF">
        <w:t>Получение всех версий сценария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427"/>
        <w:gridCol w:w="7207"/>
      </w:tblGrid>
      <w:tr w:rsidR="00634ABF" w:rsidRPr="00034C28" w14:paraId="61A9D67D" w14:textId="77777777" w:rsidTr="005F008D">
        <w:tc>
          <w:tcPr>
            <w:tcW w:w="0" w:type="auto"/>
            <w:hideMark/>
          </w:tcPr>
          <w:p w14:paraId="6D013186" w14:textId="4B42DC11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0" w:type="auto"/>
            <w:hideMark/>
          </w:tcPr>
          <w:p w14:paraId="61D5C9C1" w14:textId="52D65C8D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Получение всех версий сценария</w:t>
            </w:r>
          </w:p>
        </w:tc>
      </w:tr>
      <w:tr w:rsidR="00634ABF" w:rsidRPr="00034C28" w14:paraId="18111198" w14:textId="77777777" w:rsidTr="005F008D">
        <w:tc>
          <w:tcPr>
            <w:tcW w:w="0" w:type="auto"/>
            <w:hideMark/>
          </w:tcPr>
          <w:p w14:paraId="4B967065" w14:textId="75367C33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6562BD9D" w14:textId="486D7B02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Формирование списка всех доступных ревизий сценария</w:t>
            </w:r>
          </w:p>
        </w:tc>
      </w:tr>
      <w:tr w:rsidR="00634ABF" w:rsidRPr="00034C28" w14:paraId="158DB1DD" w14:textId="77777777" w:rsidTr="005F008D">
        <w:tc>
          <w:tcPr>
            <w:tcW w:w="0" w:type="auto"/>
            <w:hideMark/>
          </w:tcPr>
          <w:p w14:paraId="61DCBAB9" w14:textId="5743E503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0" w:type="auto"/>
            <w:hideMark/>
          </w:tcPr>
          <w:p w14:paraId="6BF4487C" w14:textId="6B645A53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Пользователь (через включающий ВИ)</w:t>
            </w:r>
          </w:p>
        </w:tc>
      </w:tr>
      <w:tr w:rsidR="00634ABF" w:rsidRPr="00034C28" w14:paraId="7282B911" w14:textId="77777777" w:rsidTr="005F008D">
        <w:tc>
          <w:tcPr>
            <w:tcW w:w="0" w:type="auto"/>
            <w:hideMark/>
          </w:tcPr>
          <w:p w14:paraId="77ED25A7" w14:textId="44F0545D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Тип варианта</w:t>
            </w:r>
          </w:p>
        </w:tc>
        <w:tc>
          <w:tcPr>
            <w:tcW w:w="0" w:type="auto"/>
            <w:hideMark/>
          </w:tcPr>
          <w:p w14:paraId="5FCA649D" w14:textId="29D8D460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Вспомогательный (</w:t>
            </w:r>
            <w:proofErr w:type="spellStart"/>
            <w:r w:rsidRPr="00634ABF">
              <w:rPr>
                <w:sz w:val="24"/>
                <w:szCs w:val="24"/>
              </w:rPr>
              <w:t>Include</w:t>
            </w:r>
            <w:proofErr w:type="spellEnd"/>
            <w:r w:rsidRPr="00634ABF">
              <w:rPr>
                <w:sz w:val="24"/>
                <w:szCs w:val="24"/>
              </w:rPr>
              <w:t>)</w:t>
            </w:r>
          </w:p>
        </w:tc>
      </w:tr>
      <w:tr w:rsidR="00634ABF" w:rsidRPr="00034C28" w14:paraId="7D610F11" w14:textId="77777777" w:rsidTr="005F008D">
        <w:tc>
          <w:tcPr>
            <w:tcW w:w="0" w:type="auto"/>
            <w:hideMark/>
          </w:tcPr>
          <w:p w14:paraId="1C02BFCF" w14:textId="16F4897B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5D7304F7" w14:textId="77777777" w:rsidR="00634ABF" w:rsidRDefault="00634ABF" w:rsidP="00634ABF">
            <w:pPr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634ABF">
              <w:rPr>
                <w:sz w:val="24"/>
                <w:szCs w:val="24"/>
              </w:rPr>
              <w:t>Пред-условие</w:t>
            </w:r>
            <w:proofErr w:type="gramEnd"/>
            <w:r w:rsidRPr="00634ABF">
              <w:rPr>
                <w:sz w:val="24"/>
                <w:szCs w:val="24"/>
              </w:rPr>
              <w:t>: Запрос на чтение данных сценария.</w:t>
            </w:r>
          </w:p>
          <w:p w14:paraId="30851AC7" w14:textId="0DA39903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Пост-условие</w:t>
            </w:r>
            <w:proofErr w:type="gramEnd"/>
            <w:r w:rsidRPr="00634AB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: Подготовлен список идентификаторов версий.</w:t>
            </w:r>
          </w:p>
        </w:tc>
      </w:tr>
    </w:tbl>
    <w:p w14:paraId="0F8C0A05" w14:textId="77777777" w:rsidR="003E370B" w:rsidRDefault="003E370B" w:rsidP="003E370B"/>
    <w:p w14:paraId="0A692BA0" w14:textId="316456CB" w:rsidR="003E370B" w:rsidRDefault="003E370B" w:rsidP="00634ABF">
      <w:pPr>
        <w:spacing w:line="240" w:lineRule="auto"/>
        <w:jc w:val="right"/>
      </w:pPr>
      <w:r>
        <w:t xml:space="preserve">Таблица </w:t>
      </w:r>
      <w:r w:rsidR="00F66B99">
        <w:t>13</w:t>
      </w:r>
    </w:p>
    <w:p w14:paraId="7FBB4960" w14:textId="310C2931" w:rsidR="003E370B" w:rsidRDefault="003E370B" w:rsidP="003E370B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="00634ABF" w:rsidRPr="00634ABF">
        <w:t>Получение всех версий сценария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56"/>
        <w:gridCol w:w="6372"/>
      </w:tblGrid>
      <w:tr w:rsidR="00634ABF" w14:paraId="75CD71C2" w14:textId="77777777" w:rsidTr="00634ABF">
        <w:tc>
          <w:tcPr>
            <w:tcW w:w="3256" w:type="dxa"/>
          </w:tcPr>
          <w:p w14:paraId="4EFAE72D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6372" w:type="dxa"/>
          </w:tcPr>
          <w:p w14:paraId="0A839A91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634ABF" w:rsidRPr="00034C28" w14:paraId="318413E2" w14:textId="77777777" w:rsidTr="00634ABF">
        <w:tc>
          <w:tcPr>
            <w:tcW w:w="3256" w:type="dxa"/>
            <w:vAlign w:val="center"/>
            <w:hideMark/>
          </w:tcPr>
          <w:p w14:paraId="65920B72" w14:textId="685E7D60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 xml:space="preserve">1. Пользователь запрашивает </w:t>
            </w:r>
            <w:r>
              <w:rPr>
                <w:sz w:val="24"/>
                <w:szCs w:val="24"/>
              </w:rPr>
              <w:t>все сценарии</w:t>
            </w:r>
            <w:r w:rsidRPr="00634ABF">
              <w:rPr>
                <w:sz w:val="24"/>
                <w:szCs w:val="24"/>
              </w:rPr>
              <w:t>.</w:t>
            </w:r>
          </w:p>
        </w:tc>
        <w:tc>
          <w:tcPr>
            <w:tcW w:w="6372" w:type="dxa"/>
            <w:vAlign w:val="center"/>
            <w:hideMark/>
          </w:tcPr>
          <w:p w14:paraId="2ECE0AE1" w14:textId="68763905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34ABF">
              <w:rPr>
                <w:sz w:val="24"/>
                <w:szCs w:val="24"/>
              </w:rPr>
              <w:t>2. Система обращается к архиву версий выбранного сценария.</w:t>
            </w:r>
          </w:p>
        </w:tc>
      </w:tr>
      <w:tr w:rsidR="00634ABF" w:rsidRPr="00034C28" w14:paraId="15F157B9" w14:textId="77777777" w:rsidTr="00634ABF">
        <w:tc>
          <w:tcPr>
            <w:tcW w:w="3256" w:type="dxa"/>
            <w:vAlign w:val="center"/>
            <w:hideMark/>
          </w:tcPr>
          <w:p w14:paraId="32FB9D25" w14:textId="56F34196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372" w:type="dxa"/>
            <w:vAlign w:val="center"/>
            <w:hideMark/>
          </w:tcPr>
          <w:p w14:paraId="79C85853" w14:textId="13339B18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sz w:val="24"/>
                <w:szCs w:val="24"/>
              </w:rPr>
              <w:t>3</w:t>
            </w:r>
            <w:r w:rsidRPr="00634ABF">
              <w:rPr>
                <w:sz w:val="24"/>
                <w:szCs w:val="24"/>
              </w:rPr>
              <w:t xml:space="preserve">. Система формирует перечень с указанием </w:t>
            </w:r>
            <w:r>
              <w:rPr>
                <w:sz w:val="24"/>
                <w:szCs w:val="24"/>
              </w:rPr>
              <w:t>версии</w:t>
            </w:r>
            <w:r w:rsidRPr="00634ABF"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хеша</w:t>
            </w:r>
            <w:proofErr w:type="spellEnd"/>
            <w:r w:rsidRPr="00634ABF">
              <w:rPr>
                <w:sz w:val="24"/>
                <w:szCs w:val="24"/>
              </w:rPr>
              <w:t>.</w:t>
            </w:r>
          </w:p>
        </w:tc>
      </w:tr>
      <w:tr w:rsidR="00634ABF" w:rsidRPr="00034C28" w14:paraId="73501063" w14:textId="77777777" w:rsidTr="00634ABF">
        <w:tc>
          <w:tcPr>
            <w:tcW w:w="3256" w:type="dxa"/>
            <w:vAlign w:val="center"/>
          </w:tcPr>
          <w:p w14:paraId="7CDCB1B5" w14:textId="77777777" w:rsidR="00634ABF" w:rsidRPr="00034C28" w:rsidRDefault="00634ABF" w:rsidP="00634AB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372" w:type="dxa"/>
            <w:vAlign w:val="center"/>
          </w:tcPr>
          <w:p w14:paraId="399A6637" w14:textId="780F31BA" w:rsidR="00634ABF" w:rsidRDefault="00634ABF" w:rsidP="00634AB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634ABF">
              <w:rPr>
                <w:sz w:val="24"/>
                <w:szCs w:val="24"/>
              </w:rPr>
              <w:t>. Система переда</w:t>
            </w:r>
            <w:r>
              <w:rPr>
                <w:sz w:val="24"/>
                <w:szCs w:val="24"/>
              </w:rPr>
              <w:t>ё</w:t>
            </w:r>
            <w:r w:rsidRPr="00634ABF">
              <w:rPr>
                <w:sz w:val="24"/>
                <w:szCs w:val="24"/>
              </w:rPr>
              <w:t>т список в вызывающий ВИ.</w:t>
            </w:r>
          </w:p>
        </w:tc>
      </w:tr>
    </w:tbl>
    <w:p w14:paraId="7C394A68" w14:textId="77777777" w:rsidR="003E370B" w:rsidRDefault="003E370B" w:rsidP="00D368E6"/>
    <w:p w14:paraId="773DACCB" w14:textId="48416E63" w:rsidR="003E370B" w:rsidRDefault="003E370B" w:rsidP="006B6D32">
      <w:pPr>
        <w:spacing w:line="240" w:lineRule="auto"/>
        <w:ind w:firstLine="0"/>
        <w:jc w:val="right"/>
      </w:pPr>
      <w:r>
        <w:lastRenderedPageBreak/>
        <w:t xml:space="preserve">Таблица </w:t>
      </w:r>
      <w:r w:rsidR="00F66B99">
        <w:t>14</w:t>
      </w:r>
    </w:p>
    <w:p w14:paraId="141AD67E" w14:textId="04CC6EB9" w:rsidR="003E370B" w:rsidRPr="00C50A97" w:rsidRDefault="003E370B" w:rsidP="003E370B">
      <w:pPr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="00C4424F" w:rsidRPr="00C4424F">
        <w:t>Получение последней версии сценария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C4424F" w:rsidRPr="00034C28" w14:paraId="2D4A6FE2" w14:textId="77777777" w:rsidTr="00C4424F">
        <w:tc>
          <w:tcPr>
            <w:tcW w:w="2405" w:type="dxa"/>
            <w:hideMark/>
          </w:tcPr>
          <w:p w14:paraId="64A3653B" w14:textId="4BC6E202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7229" w:type="dxa"/>
            <w:hideMark/>
          </w:tcPr>
          <w:p w14:paraId="6B6F70E2" w14:textId="545B0EAD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Получение последней версии сценария</w:t>
            </w:r>
          </w:p>
        </w:tc>
      </w:tr>
      <w:tr w:rsidR="00C4424F" w:rsidRPr="00034C28" w14:paraId="1D582AB2" w14:textId="77777777" w:rsidTr="00C4424F">
        <w:tc>
          <w:tcPr>
            <w:tcW w:w="2405" w:type="dxa"/>
            <w:hideMark/>
          </w:tcPr>
          <w:p w14:paraId="1BB30C97" w14:textId="200222C9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Цель</w:t>
            </w:r>
          </w:p>
        </w:tc>
        <w:tc>
          <w:tcPr>
            <w:tcW w:w="7229" w:type="dxa"/>
            <w:hideMark/>
          </w:tcPr>
          <w:p w14:paraId="3EF6CE61" w14:textId="694482ED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Быстрый доступ к актуальному состоянию сценария</w:t>
            </w:r>
          </w:p>
        </w:tc>
      </w:tr>
      <w:tr w:rsidR="00C4424F" w:rsidRPr="00034C28" w14:paraId="57BDD20F" w14:textId="77777777" w:rsidTr="00C4424F">
        <w:tc>
          <w:tcPr>
            <w:tcW w:w="2405" w:type="dxa"/>
            <w:hideMark/>
          </w:tcPr>
          <w:p w14:paraId="5A6A9EC4" w14:textId="64150FAF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229" w:type="dxa"/>
            <w:hideMark/>
          </w:tcPr>
          <w:p w14:paraId="4759B692" w14:textId="180F92EC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Пользователь</w:t>
            </w:r>
          </w:p>
        </w:tc>
      </w:tr>
      <w:tr w:rsidR="00C4424F" w:rsidRPr="00034C28" w14:paraId="7FA4BD8A" w14:textId="77777777" w:rsidTr="00C4424F">
        <w:tc>
          <w:tcPr>
            <w:tcW w:w="2405" w:type="dxa"/>
            <w:hideMark/>
          </w:tcPr>
          <w:p w14:paraId="28306D2E" w14:textId="70E0A398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229" w:type="dxa"/>
            <w:hideMark/>
          </w:tcPr>
          <w:p w14:paraId="64D94E7B" w14:textId="5B38142C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Дополнительный (</w:t>
            </w:r>
            <w:proofErr w:type="spellStart"/>
            <w:r w:rsidRPr="00C4424F">
              <w:rPr>
                <w:sz w:val="24"/>
                <w:szCs w:val="24"/>
              </w:rPr>
              <w:t>Extend</w:t>
            </w:r>
            <w:proofErr w:type="spellEnd"/>
            <w:r w:rsidRPr="00C4424F">
              <w:rPr>
                <w:sz w:val="24"/>
                <w:szCs w:val="24"/>
              </w:rPr>
              <w:t>)</w:t>
            </w:r>
          </w:p>
        </w:tc>
      </w:tr>
      <w:tr w:rsidR="00C4424F" w:rsidRPr="00034C28" w14:paraId="3618B83D" w14:textId="77777777" w:rsidTr="00C4424F">
        <w:tc>
          <w:tcPr>
            <w:tcW w:w="2405" w:type="dxa"/>
            <w:hideMark/>
          </w:tcPr>
          <w:p w14:paraId="6E0856CF" w14:textId="468BE8CA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229" w:type="dxa"/>
            <w:hideMark/>
          </w:tcPr>
          <w:p w14:paraId="2D7488AC" w14:textId="46E2CB0E" w:rsidR="00C4424F" w:rsidRDefault="00C4424F" w:rsidP="00C4424F">
            <w:pPr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C4424F">
              <w:rPr>
                <w:sz w:val="24"/>
                <w:szCs w:val="24"/>
              </w:rPr>
              <w:t>Пред-условие</w:t>
            </w:r>
            <w:proofErr w:type="gramEnd"/>
            <w:r w:rsidRPr="00C4424F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в</w:t>
            </w:r>
            <w:r w:rsidRPr="00C4424F">
              <w:rPr>
                <w:sz w:val="24"/>
                <w:szCs w:val="24"/>
              </w:rPr>
              <w:t>ыполняется ВИ «Получение сценария определ</w:t>
            </w:r>
            <w:r>
              <w:rPr>
                <w:sz w:val="24"/>
                <w:szCs w:val="24"/>
              </w:rPr>
              <w:t>ё</w:t>
            </w:r>
            <w:r w:rsidRPr="00C4424F">
              <w:rPr>
                <w:sz w:val="24"/>
                <w:szCs w:val="24"/>
              </w:rPr>
              <w:t>нной версии».</w:t>
            </w:r>
          </w:p>
          <w:p w14:paraId="50F730D2" w14:textId="3266DAB2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Пост-условие</w:t>
            </w:r>
            <w:proofErr w:type="gramEnd"/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ткрыта самая свежая версия.</w:t>
            </w:r>
          </w:p>
        </w:tc>
      </w:tr>
    </w:tbl>
    <w:p w14:paraId="6D60CEBB" w14:textId="77777777" w:rsidR="003E370B" w:rsidRDefault="003E370B" w:rsidP="003E370B"/>
    <w:p w14:paraId="35E7BC38" w14:textId="3C73DB27" w:rsidR="003E370B" w:rsidRDefault="003E370B" w:rsidP="006B6D32">
      <w:pPr>
        <w:spacing w:line="240" w:lineRule="auto"/>
        <w:jc w:val="right"/>
      </w:pPr>
      <w:r>
        <w:t xml:space="preserve">Таблица </w:t>
      </w:r>
      <w:r w:rsidR="00F66B99">
        <w:t>15</w:t>
      </w:r>
    </w:p>
    <w:p w14:paraId="162C738F" w14:textId="441A5DBD" w:rsidR="003E370B" w:rsidRDefault="003E370B" w:rsidP="003E370B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="00C4424F" w:rsidRPr="00C4424F">
        <w:t>Получение последней версии сценария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06"/>
        <w:gridCol w:w="5522"/>
      </w:tblGrid>
      <w:tr w:rsidR="00C4424F" w14:paraId="45B70948" w14:textId="77777777" w:rsidTr="003E5EAC">
        <w:tc>
          <w:tcPr>
            <w:tcW w:w="4106" w:type="dxa"/>
          </w:tcPr>
          <w:p w14:paraId="4259E5CD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5522" w:type="dxa"/>
          </w:tcPr>
          <w:p w14:paraId="0DD1D3CD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3E5EAC" w:rsidRPr="00034C28" w14:paraId="12630831" w14:textId="77777777" w:rsidTr="003E5EAC">
        <w:tc>
          <w:tcPr>
            <w:tcW w:w="4106" w:type="dxa"/>
            <w:hideMark/>
          </w:tcPr>
          <w:p w14:paraId="19EBF6A3" w14:textId="3F1BEF0A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 xml:space="preserve">1. Пользователь </w:t>
            </w:r>
            <w:r>
              <w:rPr>
                <w:sz w:val="24"/>
                <w:szCs w:val="24"/>
              </w:rPr>
              <w:t xml:space="preserve">инициирует </w:t>
            </w:r>
            <w:r w:rsidRPr="00C4424F">
              <w:rPr>
                <w:sz w:val="24"/>
                <w:szCs w:val="24"/>
              </w:rPr>
              <w:t>опцию</w:t>
            </w:r>
            <w:r w:rsidR="003E5EAC">
              <w:rPr>
                <w:sz w:val="24"/>
                <w:szCs w:val="24"/>
              </w:rPr>
              <w:t xml:space="preserve"> о</w:t>
            </w:r>
            <w:r w:rsidRPr="00C4424F">
              <w:rPr>
                <w:sz w:val="24"/>
                <w:szCs w:val="24"/>
              </w:rPr>
              <w:t>ткрыт</w:t>
            </w:r>
            <w:r w:rsidR="003E5EAC">
              <w:rPr>
                <w:sz w:val="24"/>
                <w:szCs w:val="24"/>
              </w:rPr>
              <w:t>ие</w:t>
            </w:r>
            <w:r w:rsidRPr="00C4424F">
              <w:rPr>
                <w:sz w:val="24"/>
                <w:szCs w:val="24"/>
              </w:rPr>
              <w:t xml:space="preserve"> последн</w:t>
            </w:r>
            <w:r w:rsidR="003E5EAC">
              <w:rPr>
                <w:sz w:val="24"/>
                <w:szCs w:val="24"/>
              </w:rPr>
              <w:t>ей</w:t>
            </w:r>
            <w:r w:rsidRPr="00C4424F">
              <w:rPr>
                <w:sz w:val="24"/>
                <w:szCs w:val="24"/>
              </w:rPr>
              <w:t xml:space="preserve"> верси</w:t>
            </w:r>
            <w:r w:rsidR="003E5EAC">
              <w:rPr>
                <w:sz w:val="24"/>
                <w:szCs w:val="24"/>
              </w:rPr>
              <w:t>и</w:t>
            </w:r>
            <w:r w:rsidRPr="00C4424F">
              <w:rPr>
                <w:sz w:val="24"/>
                <w:szCs w:val="24"/>
              </w:rPr>
              <w:t>.</w:t>
            </w:r>
          </w:p>
        </w:tc>
        <w:tc>
          <w:tcPr>
            <w:tcW w:w="5522" w:type="dxa"/>
            <w:hideMark/>
          </w:tcPr>
          <w:p w14:paraId="0C6178C6" w14:textId="068C018C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 xml:space="preserve">2. Система определяет индекс последней записи в </w:t>
            </w:r>
            <w:r>
              <w:rPr>
                <w:sz w:val="24"/>
                <w:szCs w:val="24"/>
              </w:rPr>
              <w:t>БД</w:t>
            </w:r>
            <w:r w:rsidRPr="00C4424F">
              <w:rPr>
                <w:sz w:val="24"/>
                <w:szCs w:val="24"/>
              </w:rPr>
              <w:t>.</w:t>
            </w:r>
          </w:p>
        </w:tc>
      </w:tr>
      <w:tr w:rsidR="003E5EAC" w:rsidRPr="00034C28" w14:paraId="30E37E21" w14:textId="77777777" w:rsidTr="003E5EAC">
        <w:tc>
          <w:tcPr>
            <w:tcW w:w="4106" w:type="dxa"/>
            <w:hideMark/>
          </w:tcPr>
          <w:p w14:paraId="7C3E057B" w14:textId="575C4149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5522" w:type="dxa"/>
            <w:hideMark/>
          </w:tcPr>
          <w:p w14:paraId="72653D09" w14:textId="1A24DB14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 xml:space="preserve">3. Система </w:t>
            </w:r>
            <w:r>
              <w:rPr>
                <w:sz w:val="24"/>
                <w:szCs w:val="24"/>
              </w:rPr>
              <w:t>возвращает</w:t>
            </w:r>
            <w:r w:rsidRPr="00C4424F">
              <w:rPr>
                <w:sz w:val="24"/>
                <w:szCs w:val="24"/>
              </w:rPr>
              <w:t xml:space="preserve"> актуальные данные.</w:t>
            </w:r>
          </w:p>
        </w:tc>
      </w:tr>
    </w:tbl>
    <w:p w14:paraId="7EDDB876" w14:textId="77777777" w:rsidR="003E370B" w:rsidRDefault="003E370B" w:rsidP="00D368E6"/>
    <w:p w14:paraId="303C01FD" w14:textId="6376D4FF" w:rsidR="003E370B" w:rsidRDefault="003E370B" w:rsidP="006B6D32">
      <w:pPr>
        <w:spacing w:line="240" w:lineRule="auto"/>
        <w:ind w:firstLine="0"/>
        <w:jc w:val="right"/>
      </w:pPr>
      <w:r>
        <w:t xml:space="preserve">Таблица </w:t>
      </w:r>
      <w:r w:rsidR="00F66B99">
        <w:t>16</w:t>
      </w:r>
    </w:p>
    <w:p w14:paraId="09250122" w14:textId="5CA5E000" w:rsidR="003E370B" w:rsidRPr="00C50A97" w:rsidRDefault="003E370B" w:rsidP="003E370B">
      <w:pPr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="00C4424F" w:rsidRPr="00C4424F">
        <w:t>Удаление сценария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C4424F" w:rsidRPr="00034C28" w14:paraId="13F0A9DC" w14:textId="77777777" w:rsidTr="00C4424F">
        <w:tc>
          <w:tcPr>
            <w:tcW w:w="2405" w:type="dxa"/>
            <w:hideMark/>
          </w:tcPr>
          <w:p w14:paraId="6BA92DFF" w14:textId="0C35435A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7229" w:type="dxa"/>
            <w:hideMark/>
          </w:tcPr>
          <w:p w14:paraId="545675C3" w14:textId="3E105CDC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Удаление сценария</w:t>
            </w:r>
          </w:p>
        </w:tc>
      </w:tr>
      <w:tr w:rsidR="00C4424F" w:rsidRPr="00034C28" w14:paraId="5DE6CA04" w14:textId="77777777" w:rsidTr="00C4424F">
        <w:tc>
          <w:tcPr>
            <w:tcW w:w="2405" w:type="dxa"/>
            <w:hideMark/>
          </w:tcPr>
          <w:p w14:paraId="12B1259B" w14:textId="3BE6A483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Цель</w:t>
            </w:r>
          </w:p>
        </w:tc>
        <w:tc>
          <w:tcPr>
            <w:tcW w:w="7229" w:type="dxa"/>
            <w:hideMark/>
          </w:tcPr>
          <w:p w14:paraId="30FC6621" w14:textId="709F1FED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Полное удаление сценария из системы</w:t>
            </w:r>
          </w:p>
        </w:tc>
      </w:tr>
      <w:tr w:rsidR="00C4424F" w:rsidRPr="00034C28" w14:paraId="47B3021B" w14:textId="77777777" w:rsidTr="00C4424F">
        <w:tc>
          <w:tcPr>
            <w:tcW w:w="2405" w:type="dxa"/>
            <w:hideMark/>
          </w:tcPr>
          <w:p w14:paraId="79E0E6F9" w14:textId="370BA7C1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7229" w:type="dxa"/>
            <w:hideMark/>
          </w:tcPr>
          <w:p w14:paraId="4409D166" w14:textId="18383060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Пользователь</w:t>
            </w:r>
          </w:p>
        </w:tc>
      </w:tr>
      <w:tr w:rsidR="00C4424F" w:rsidRPr="00034C28" w14:paraId="17FCCDC4" w14:textId="77777777" w:rsidTr="00C4424F">
        <w:tc>
          <w:tcPr>
            <w:tcW w:w="2405" w:type="dxa"/>
            <w:hideMark/>
          </w:tcPr>
          <w:p w14:paraId="3964ADA9" w14:textId="4AEDC368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Тип варианта</w:t>
            </w:r>
          </w:p>
        </w:tc>
        <w:tc>
          <w:tcPr>
            <w:tcW w:w="7229" w:type="dxa"/>
            <w:hideMark/>
          </w:tcPr>
          <w:p w14:paraId="6666FCCA" w14:textId="0910A27F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Основной</w:t>
            </w:r>
          </w:p>
        </w:tc>
      </w:tr>
      <w:tr w:rsidR="00C4424F" w:rsidRPr="00034C28" w14:paraId="70488930" w14:textId="77777777" w:rsidTr="00C4424F">
        <w:tc>
          <w:tcPr>
            <w:tcW w:w="2405" w:type="dxa"/>
            <w:hideMark/>
          </w:tcPr>
          <w:p w14:paraId="586E9FC2" w14:textId="6E9ADF44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4424F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7229" w:type="dxa"/>
            <w:hideMark/>
          </w:tcPr>
          <w:p w14:paraId="6CD95A4E" w14:textId="0DA730D2" w:rsidR="00C4424F" w:rsidRPr="00C4424F" w:rsidRDefault="00C4424F" w:rsidP="00C4424F">
            <w:pPr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C4424F">
              <w:rPr>
                <w:sz w:val="24"/>
                <w:szCs w:val="24"/>
              </w:rPr>
              <w:t>Пред-условие</w:t>
            </w:r>
            <w:proofErr w:type="gramEnd"/>
            <w:r w:rsidRPr="00C4424F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с</w:t>
            </w:r>
            <w:r w:rsidRPr="00C4424F">
              <w:rPr>
                <w:sz w:val="24"/>
                <w:szCs w:val="24"/>
              </w:rPr>
              <w:t>ценарий выбран для удаления.</w:t>
            </w:r>
          </w:p>
          <w:p w14:paraId="26F3C13A" w14:textId="411D4138" w:rsidR="00C4424F" w:rsidRPr="00034C28" w:rsidRDefault="00C4424F" w:rsidP="00C4424F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Пост-условие</w:t>
            </w:r>
            <w:proofErr w:type="gramEnd"/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ценарий и его </w:t>
            </w:r>
            <w:r w:rsid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родительские </w:t>
            </w:r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связи удалены (при отсутствии</w:t>
            </w:r>
            <w:r w:rsid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 дополнительных потомков</w:t>
            </w:r>
            <w:r w:rsidRPr="00C4424F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).</w:t>
            </w:r>
          </w:p>
        </w:tc>
      </w:tr>
    </w:tbl>
    <w:p w14:paraId="29C3DC57" w14:textId="77777777" w:rsidR="003E370B" w:rsidRDefault="003E370B" w:rsidP="003E370B"/>
    <w:p w14:paraId="59E8D0A4" w14:textId="3356BF6F" w:rsidR="003E370B" w:rsidRDefault="003E370B" w:rsidP="006B6D32">
      <w:pPr>
        <w:spacing w:line="240" w:lineRule="auto"/>
        <w:jc w:val="right"/>
      </w:pPr>
      <w:r>
        <w:t xml:space="preserve">Таблица </w:t>
      </w:r>
      <w:r w:rsidR="00F66B99">
        <w:t>17</w:t>
      </w:r>
    </w:p>
    <w:p w14:paraId="53991804" w14:textId="1DD21F64" w:rsidR="003E370B" w:rsidRDefault="003E370B" w:rsidP="003E370B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="00C4424F" w:rsidRPr="00C4424F">
        <w:t>Удаление сценария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390"/>
        <w:gridCol w:w="5238"/>
      </w:tblGrid>
      <w:tr w:rsidR="006B6D32" w14:paraId="7429FEAB" w14:textId="77777777" w:rsidTr="003E5EAC">
        <w:tc>
          <w:tcPr>
            <w:tcW w:w="4390" w:type="dxa"/>
          </w:tcPr>
          <w:p w14:paraId="333B35A2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5238" w:type="dxa"/>
          </w:tcPr>
          <w:p w14:paraId="01855C13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6B6D32" w:rsidRPr="00034C28" w14:paraId="3FC2DA9C" w14:textId="77777777" w:rsidTr="003E5EAC">
        <w:tc>
          <w:tcPr>
            <w:tcW w:w="4390" w:type="dxa"/>
            <w:hideMark/>
          </w:tcPr>
          <w:p w14:paraId="0A1BE80D" w14:textId="6B134E2C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 xml:space="preserve">1. Пользователь </w:t>
            </w:r>
            <w:r>
              <w:rPr>
                <w:sz w:val="24"/>
                <w:szCs w:val="24"/>
              </w:rPr>
              <w:t>инициирует</w:t>
            </w:r>
            <w:r w:rsidRPr="006B6D3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у</w:t>
            </w:r>
            <w:r w:rsidRPr="006B6D32">
              <w:rPr>
                <w:sz w:val="24"/>
                <w:szCs w:val="24"/>
              </w:rPr>
              <w:t>дал</w:t>
            </w:r>
            <w:r>
              <w:rPr>
                <w:sz w:val="24"/>
                <w:szCs w:val="24"/>
              </w:rPr>
              <w:t>ение сценария</w:t>
            </w:r>
            <w:r w:rsidRPr="006B6D32">
              <w:rPr>
                <w:sz w:val="24"/>
                <w:szCs w:val="24"/>
              </w:rPr>
              <w:t>.</w:t>
            </w:r>
          </w:p>
        </w:tc>
        <w:tc>
          <w:tcPr>
            <w:tcW w:w="5238" w:type="dxa"/>
            <w:hideMark/>
          </w:tcPr>
          <w:p w14:paraId="6BA1F863" w14:textId="250C5E1E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2. Система инициирует ВИ «Проверка наличия дочерних сценариев».</w:t>
            </w:r>
          </w:p>
        </w:tc>
      </w:tr>
      <w:tr w:rsidR="006B6D32" w:rsidRPr="00034C28" w14:paraId="303D894D" w14:textId="77777777" w:rsidTr="003E5EAC">
        <w:tc>
          <w:tcPr>
            <w:tcW w:w="4390" w:type="dxa"/>
            <w:hideMark/>
          </w:tcPr>
          <w:p w14:paraId="31497B33" w14:textId="278C6525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3. (Если зависимостей нет) Пользователь подтверждает удаление.</w:t>
            </w:r>
          </w:p>
        </w:tc>
        <w:tc>
          <w:tcPr>
            <w:tcW w:w="5238" w:type="dxa"/>
            <w:hideMark/>
          </w:tcPr>
          <w:p w14:paraId="6B0815E9" w14:textId="0EBFE142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4. Система удаляет запись и обновляет список.</w:t>
            </w:r>
          </w:p>
        </w:tc>
      </w:tr>
    </w:tbl>
    <w:p w14:paraId="02838D10" w14:textId="77777777" w:rsidR="003E370B" w:rsidRDefault="003E370B" w:rsidP="00D368E6"/>
    <w:p w14:paraId="067E3119" w14:textId="57D821A1" w:rsidR="003E370B" w:rsidRDefault="003E370B" w:rsidP="006B6D32">
      <w:pPr>
        <w:spacing w:line="240" w:lineRule="auto"/>
        <w:ind w:firstLine="0"/>
        <w:jc w:val="right"/>
      </w:pPr>
      <w:r>
        <w:t xml:space="preserve">Таблица </w:t>
      </w:r>
      <w:r w:rsidR="00F66B99">
        <w:t>18</w:t>
      </w:r>
    </w:p>
    <w:p w14:paraId="322E451B" w14:textId="59C1FEB1" w:rsidR="003E370B" w:rsidRPr="00C50A97" w:rsidRDefault="003E370B" w:rsidP="003E370B">
      <w:pPr>
        <w:ind w:firstLine="0"/>
        <w:jc w:val="center"/>
      </w:pPr>
      <w:r w:rsidRPr="00C50A97">
        <w:t xml:space="preserve">Краткое описание </w:t>
      </w:r>
      <w:r>
        <w:t>ВИ</w:t>
      </w:r>
      <w:r w:rsidRPr="00C50A97">
        <w:t xml:space="preserve"> «</w:t>
      </w:r>
      <w:r w:rsidR="006B6D32" w:rsidRPr="006B6D32">
        <w:t>Проверка наличия дочерних сценариев</w:t>
      </w:r>
      <w:r>
        <w:t>»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2467"/>
        <w:gridCol w:w="7167"/>
      </w:tblGrid>
      <w:tr w:rsidR="006B6D32" w:rsidRPr="00034C28" w14:paraId="7DA86065" w14:textId="77777777" w:rsidTr="005F008D">
        <w:tc>
          <w:tcPr>
            <w:tcW w:w="0" w:type="auto"/>
            <w:hideMark/>
          </w:tcPr>
          <w:p w14:paraId="341DD90D" w14:textId="0C183282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Название варианта</w:t>
            </w:r>
          </w:p>
        </w:tc>
        <w:tc>
          <w:tcPr>
            <w:tcW w:w="0" w:type="auto"/>
            <w:hideMark/>
          </w:tcPr>
          <w:p w14:paraId="781CA30F" w14:textId="662887FA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Проверка наличия дочерних сценариев</w:t>
            </w:r>
          </w:p>
        </w:tc>
      </w:tr>
      <w:tr w:rsidR="006B6D32" w:rsidRPr="00034C28" w14:paraId="0FD5AC4C" w14:textId="77777777" w:rsidTr="005F008D">
        <w:tc>
          <w:tcPr>
            <w:tcW w:w="0" w:type="auto"/>
            <w:hideMark/>
          </w:tcPr>
          <w:p w14:paraId="3F86FCE6" w14:textId="4F31AF69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Цель</w:t>
            </w:r>
          </w:p>
        </w:tc>
        <w:tc>
          <w:tcPr>
            <w:tcW w:w="0" w:type="auto"/>
            <w:hideMark/>
          </w:tcPr>
          <w:p w14:paraId="38A0E749" w14:textId="209A5534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Контроль целостности данных перед удалением</w:t>
            </w:r>
          </w:p>
        </w:tc>
      </w:tr>
      <w:tr w:rsidR="006B6D32" w:rsidRPr="00034C28" w14:paraId="56CBBDDC" w14:textId="77777777" w:rsidTr="005F008D">
        <w:tc>
          <w:tcPr>
            <w:tcW w:w="0" w:type="auto"/>
            <w:hideMark/>
          </w:tcPr>
          <w:p w14:paraId="133F8BBF" w14:textId="73115517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Действующие лица</w:t>
            </w:r>
          </w:p>
        </w:tc>
        <w:tc>
          <w:tcPr>
            <w:tcW w:w="0" w:type="auto"/>
            <w:hideMark/>
          </w:tcPr>
          <w:p w14:paraId="07E0D157" w14:textId="700E2A93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Пользователь (автоматически)</w:t>
            </w:r>
          </w:p>
        </w:tc>
      </w:tr>
      <w:tr w:rsidR="006B6D32" w:rsidRPr="00034C28" w14:paraId="3709AB8B" w14:textId="77777777" w:rsidTr="005F008D">
        <w:tc>
          <w:tcPr>
            <w:tcW w:w="0" w:type="auto"/>
            <w:hideMark/>
          </w:tcPr>
          <w:p w14:paraId="613F9728" w14:textId="6C8D7925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Тип варианта</w:t>
            </w:r>
          </w:p>
        </w:tc>
        <w:tc>
          <w:tcPr>
            <w:tcW w:w="0" w:type="auto"/>
            <w:hideMark/>
          </w:tcPr>
          <w:p w14:paraId="5F96CB7F" w14:textId="22E20EAA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Вспомогательный (</w:t>
            </w:r>
            <w:proofErr w:type="spellStart"/>
            <w:r w:rsidRPr="006B6D32">
              <w:rPr>
                <w:sz w:val="24"/>
                <w:szCs w:val="24"/>
              </w:rPr>
              <w:t>Include</w:t>
            </w:r>
            <w:proofErr w:type="spellEnd"/>
            <w:r w:rsidRPr="006B6D32">
              <w:rPr>
                <w:sz w:val="24"/>
                <w:szCs w:val="24"/>
              </w:rPr>
              <w:t>)</w:t>
            </w:r>
          </w:p>
        </w:tc>
      </w:tr>
      <w:tr w:rsidR="006B6D32" w:rsidRPr="00034C28" w14:paraId="2636DD13" w14:textId="77777777" w:rsidTr="005F008D">
        <w:tc>
          <w:tcPr>
            <w:tcW w:w="0" w:type="auto"/>
            <w:hideMark/>
          </w:tcPr>
          <w:p w14:paraId="0906B643" w14:textId="5D07BFDF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sz w:val="24"/>
                <w:szCs w:val="24"/>
              </w:rPr>
              <w:t>Краткое описание</w:t>
            </w:r>
          </w:p>
        </w:tc>
        <w:tc>
          <w:tcPr>
            <w:tcW w:w="0" w:type="auto"/>
            <w:hideMark/>
          </w:tcPr>
          <w:p w14:paraId="37EC8DC3" w14:textId="52605DE1" w:rsidR="006B6D32" w:rsidRPr="006B6D32" w:rsidRDefault="006B6D32" w:rsidP="006B6D32">
            <w:pPr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6B6D32">
              <w:rPr>
                <w:sz w:val="24"/>
                <w:szCs w:val="24"/>
              </w:rPr>
              <w:t>Пред-условие</w:t>
            </w:r>
            <w:proofErr w:type="gramEnd"/>
            <w:r w:rsidRPr="006B6D32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в</w:t>
            </w:r>
            <w:r w:rsidRPr="006B6D32">
              <w:rPr>
                <w:sz w:val="24"/>
                <w:szCs w:val="24"/>
              </w:rPr>
              <w:t>ызван процесс удаления.</w:t>
            </w:r>
          </w:p>
          <w:p w14:paraId="618AD5BF" w14:textId="020F19ED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Пост-условие</w:t>
            </w:r>
            <w:proofErr w:type="gramEnd"/>
            <w:r w:rsidRP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 xml:space="preserve">: </w:t>
            </w:r>
            <w:r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п</w:t>
            </w:r>
            <w:r w:rsidRP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олучен статус о наличии/отсутствии связей.</w:t>
            </w:r>
          </w:p>
        </w:tc>
      </w:tr>
    </w:tbl>
    <w:p w14:paraId="21CBEFD4" w14:textId="77777777" w:rsidR="003E370B" w:rsidRDefault="003E370B" w:rsidP="003E370B"/>
    <w:p w14:paraId="27BC6E43" w14:textId="5E4732B0" w:rsidR="003E370B" w:rsidRDefault="003E370B" w:rsidP="003E370B">
      <w:pPr>
        <w:jc w:val="right"/>
      </w:pPr>
      <w:r>
        <w:lastRenderedPageBreak/>
        <w:t xml:space="preserve">Таблица </w:t>
      </w:r>
      <w:r w:rsidR="00F66B99">
        <w:t>19</w:t>
      </w:r>
    </w:p>
    <w:p w14:paraId="02DEB671" w14:textId="2E19F500" w:rsidR="003E370B" w:rsidRDefault="003E370B" w:rsidP="003E370B">
      <w:pPr>
        <w:ind w:firstLine="0"/>
        <w:jc w:val="center"/>
      </w:pPr>
      <w:r w:rsidRPr="00C50A97">
        <w:t xml:space="preserve">Типичный ход событий для </w:t>
      </w:r>
      <w:r>
        <w:t xml:space="preserve">ВИ </w:t>
      </w:r>
      <w:r w:rsidRPr="00C50A97">
        <w:t>«</w:t>
      </w:r>
      <w:r w:rsidR="006B6D32" w:rsidRPr="006B6D32">
        <w:t>Проверка наличия дочерних сценариев</w:t>
      </w:r>
      <w:r w:rsidRPr="00C50A97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9"/>
        <w:gridCol w:w="6939"/>
      </w:tblGrid>
      <w:tr w:rsidR="006B6D32" w14:paraId="55B414C8" w14:textId="77777777" w:rsidTr="003E5EAC">
        <w:tc>
          <w:tcPr>
            <w:tcW w:w="2689" w:type="dxa"/>
          </w:tcPr>
          <w:p w14:paraId="3509C612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Действие исполнителя</w:t>
            </w:r>
          </w:p>
        </w:tc>
        <w:tc>
          <w:tcPr>
            <w:tcW w:w="6939" w:type="dxa"/>
          </w:tcPr>
          <w:p w14:paraId="53008325" w14:textId="77777777" w:rsidR="003E370B" w:rsidRPr="00D368E6" w:rsidRDefault="003E370B" w:rsidP="005F008D">
            <w:pPr>
              <w:ind w:firstLine="0"/>
              <w:jc w:val="center"/>
              <w:rPr>
                <w:sz w:val="24"/>
                <w:szCs w:val="24"/>
              </w:rPr>
            </w:pPr>
            <w:r w:rsidRPr="00D368E6">
              <w:rPr>
                <w:sz w:val="24"/>
                <w:szCs w:val="24"/>
              </w:rPr>
              <w:t>Отклик системы</w:t>
            </w:r>
          </w:p>
        </w:tc>
      </w:tr>
      <w:tr w:rsidR="006B6D32" w:rsidRPr="00034C28" w14:paraId="259BDB50" w14:textId="77777777" w:rsidTr="003E5EAC">
        <w:tc>
          <w:tcPr>
            <w:tcW w:w="2689" w:type="dxa"/>
            <w:vAlign w:val="center"/>
          </w:tcPr>
          <w:p w14:paraId="788E1D89" w14:textId="6A6760D1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939" w:type="dxa"/>
          </w:tcPr>
          <w:p w14:paraId="7F100BA6" w14:textId="3A935734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1. Система сканирует дерево зависимостей сценария.</w:t>
            </w:r>
          </w:p>
        </w:tc>
      </w:tr>
      <w:tr w:rsidR="006B6D32" w:rsidRPr="00034C28" w14:paraId="5E9107AC" w14:textId="77777777" w:rsidTr="003E5EAC">
        <w:tc>
          <w:tcPr>
            <w:tcW w:w="2689" w:type="dxa"/>
            <w:vAlign w:val="center"/>
          </w:tcPr>
          <w:p w14:paraId="67395737" w14:textId="1AFA131C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939" w:type="dxa"/>
          </w:tcPr>
          <w:p w14:paraId="1DD3B9F1" w14:textId="63B526C7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2. Система ищет ссылки на текущий сценарий в других объектах.</w:t>
            </w:r>
          </w:p>
        </w:tc>
      </w:tr>
      <w:tr w:rsidR="006B6D32" w:rsidRPr="00034C28" w14:paraId="71E02607" w14:textId="77777777" w:rsidTr="003E5EAC">
        <w:tc>
          <w:tcPr>
            <w:tcW w:w="2689" w:type="dxa"/>
            <w:vAlign w:val="center"/>
          </w:tcPr>
          <w:p w14:paraId="5C034A4C" w14:textId="77777777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6939" w:type="dxa"/>
          </w:tcPr>
          <w:p w14:paraId="05463807" w14:textId="68631BB9" w:rsidR="006B6D32" w:rsidRPr="00034C28" w:rsidRDefault="006B6D32" w:rsidP="006B6D32">
            <w:pPr>
              <w:ind w:firstLine="0"/>
              <w:jc w:val="left"/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B6D32">
              <w:rPr>
                <w:rFonts w:eastAsia="Times New Roman" w:cs="Times New Roman"/>
                <w:color w:val="auto"/>
                <w:kern w:val="0"/>
                <w:sz w:val="24"/>
                <w:szCs w:val="24"/>
                <w:lang w:eastAsia="ru-RU"/>
                <w14:ligatures w14:val="none"/>
              </w:rPr>
              <w:t>3. Система возвращает флаг «Блокировка» или «Разрешено».</w:t>
            </w:r>
          </w:p>
        </w:tc>
      </w:tr>
    </w:tbl>
    <w:p w14:paraId="51802834" w14:textId="77777777" w:rsidR="00BE4013" w:rsidRPr="00BE4013" w:rsidRDefault="00BE4013" w:rsidP="00BE4013"/>
    <w:p w14:paraId="3C93313A" w14:textId="2B704305" w:rsidR="009600C9" w:rsidRPr="004914D9" w:rsidRDefault="000938D6" w:rsidP="00DC7BC8">
      <w:pPr>
        <w:pStyle w:val="2"/>
      </w:pPr>
      <w:bookmarkStart w:id="26" w:name="_Toc227317062"/>
      <w:bookmarkStart w:id="27" w:name="_Hlk227535002"/>
      <w:bookmarkEnd w:id="25"/>
      <w:r w:rsidRPr="004914D9">
        <w:t xml:space="preserve">Построение </w:t>
      </w:r>
      <w:bookmarkStart w:id="28" w:name="_Hlk227535010"/>
      <w:r w:rsidRPr="004914D9">
        <w:t>контекстн</w:t>
      </w:r>
      <w:r w:rsidR="00B16C9A">
        <w:t>ой</w:t>
      </w:r>
      <w:r w:rsidRPr="004914D9">
        <w:t xml:space="preserve"> диаграмм</w:t>
      </w:r>
      <w:r w:rsidR="00B16C9A">
        <w:t>ы</w:t>
      </w:r>
      <w:r w:rsidRPr="004914D9">
        <w:t xml:space="preserve"> классов</w:t>
      </w:r>
      <w:bookmarkEnd w:id="26"/>
      <w:bookmarkEnd w:id="28"/>
    </w:p>
    <w:p w14:paraId="1462F928" w14:textId="414F0213" w:rsidR="00CF0C70" w:rsidRDefault="00CF0C70" w:rsidP="00CF0C70">
      <w:bookmarkStart w:id="29" w:name="_Hlk227534965"/>
      <w:bookmarkEnd w:id="27"/>
      <w:r>
        <w:t xml:space="preserve">Диаграмма классов (class </w:t>
      </w:r>
      <w:proofErr w:type="spellStart"/>
      <w:r>
        <w:t>diagram</w:t>
      </w:r>
      <w:proofErr w:type="spellEnd"/>
      <w:r>
        <w:t xml:space="preserve">) – это диаграмма UML, которая показывает структуру проектируемой системы на уровне классов и интерфейсов, показывает их особенности, ограничения и отношения, но не содержит информацию о временных аспектах функционирования системы </w:t>
      </w:r>
      <w:r w:rsidR="00591D0F" w:rsidRPr="00591D0F">
        <w:t>[3, с.1</w:t>
      </w:r>
      <w:r w:rsidR="00591D0F">
        <w:t>32</w:t>
      </w:r>
      <w:r w:rsidR="00591D0F" w:rsidRPr="00591D0F">
        <w:t>].</w:t>
      </w:r>
    </w:p>
    <w:p w14:paraId="33FD1E9E" w14:textId="724A66D4" w:rsidR="00CF0C70" w:rsidRDefault="00CF0C70" w:rsidP="00CF0C70">
      <w:r>
        <w:t xml:space="preserve">Чаще всего они используются для моделирования объектно-ориентированных систем и представляют статическое представление процессов этих систем </w:t>
      </w:r>
      <w:r w:rsidR="00591D0F" w:rsidRPr="00591D0F">
        <w:t>[3, с.1</w:t>
      </w:r>
      <w:r w:rsidR="00591D0F">
        <w:t>32</w:t>
      </w:r>
      <w:r w:rsidR="00591D0F" w:rsidRPr="00591D0F">
        <w:t>].</w:t>
      </w:r>
    </w:p>
    <w:p w14:paraId="6DDB77ED" w14:textId="79643E0D" w:rsidR="00CF0C70" w:rsidRDefault="00CF0C70" w:rsidP="00CF0C70">
      <w:r>
        <w:t xml:space="preserve">В отличие от ранее существовавших нотаций, UML предлагает использовать три уровня диаграмм классов в зависимости от степени их детализации и этапа разработки программного обеспечения </w:t>
      </w:r>
      <w:r w:rsidR="00591D0F" w:rsidRPr="00591D0F">
        <w:t>[3, с.1</w:t>
      </w:r>
      <w:r w:rsidR="00591D0F">
        <w:t>32</w:t>
      </w:r>
      <w:r w:rsidR="00591D0F" w:rsidRPr="00591D0F">
        <w:t>]</w:t>
      </w:r>
      <w:r>
        <w:t>:</w:t>
      </w:r>
    </w:p>
    <w:p w14:paraId="1794BC02" w14:textId="56A01AC6" w:rsidR="00CF0C70" w:rsidRDefault="00CF0C70" w:rsidP="00CF0C70">
      <w:r>
        <w:t>1) концептуальный уровень, на котором диаграммы классов, называемые в этом случае контекстными или ER-диаграммой, демонстрируют связи между основными понятиями предметной области, которые используют на этапе анализа;</w:t>
      </w:r>
    </w:p>
    <w:p w14:paraId="3FFD4469" w14:textId="67A86212" w:rsidR="00CF0C70" w:rsidRDefault="00CF0C70" w:rsidP="00CF0C70">
      <w:r>
        <w:t>2) уровень спецификаций, на котором диаграммы классов отображают интерфейсы классов предметной области, которые используют на этапе проектирования;</w:t>
      </w:r>
    </w:p>
    <w:p w14:paraId="75D44BD8" w14:textId="647CBAF4" w:rsidR="00BE4013" w:rsidRDefault="00CF0C70" w:rsidP="00CF0C70">
      <w:r>
        <w:t>3) уровень реализации, на котором диаграммы классов непосредственно показывают поля и операции конкретных классов, которые используют на этапе реализации.</w:t>
      </w:r>
    </w:p>
    <w:p w14:paraId="6802FF7E" w14:textId="23A5E5CF" w:rsidR="00BE4013" w:rsidRDefault="00CF0C70" w:rsidP="00EC49E0">
      <w:r w:rsidRPr="00591D0F">
        <w:t>Для отображения взаимодействия сущностей предметной области была построена</w:t>
      </w:r>
      <w:r w:rsidR="00EC49E0" w:rsidRPr="00591D0F">
        <w:t xml:space="preserve"> следующая</w:t>
      </w:r>
      <w:r w:rsidRPr="00591D0F">
        <w:t xml:space="preserve"> контекстная диаграмма классов</w:t>
      </w:r>
      <w:r w:rsidR="00EC49E0" w:rsidRPr="00591D0F">
        <w:t xml:space="preserve"> (рис. </w:t>
      </w:r>
      <w:r w:rsidR="00D61F87">
        <w:t>5</w:t>
      </w:r>
      <w:r w:rsidR="00EC49E0" w:rsidRPr="00591D0F">
        <w:t>).</w:t>
      </w:r>
    </w:p>
    <w:p w14:paraId="012C01CC" w14:textId="51359834" w:rsidR="00D441E9" w:rsidRDefault="00E0069F" w:rsidP="00D441E9">
      <w:pPr>
        <w:keepNext/>
        <w:ind w:firstLine="0"/>
        <w:jc w:val="center"/>
      </w:pPr>
      <w:bookmarkStart w:id="30" w:name="_Hlk227535132"/>
      <w:bookmarkEnd w:id="29"/>
      <w:r w:rsidRPr="00E0069F">
        <w:rPr>
          <w:noProof/>
        </w:rPr>
        <w:lastRenderedPageBreak/>
        <w:drawing>
          <wp:inline distT="0" distB="0" distL="0" distR="0" wp14:anchorId="101CD7A3" wp14:editId="64F78BB3">
            <wp:extent cx="6120130" cy="32918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D9B2" w14:textId="736BB711" w:rsidR="00EC49E0" w:rsidRDefault="00D441E9" w:rsidP="00D441E9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5</w:t>
      </w:r>
      <w:r>
        <w:fldChar w:fldCharType="end"/>
      </w:r>
      <w:r>
        <w:t>. К</w:t>
      </w:r>
      <w:r w:rsidRPr="00D441E9">
        <w:t>онтекстная диаграмма классов</w:t>
      </w:r>
    </w:p>
    <w:p w14:paraId="03FAEFFE" w14:textId="77777777" w:rsidR="00591D0F" w:rsidRPr="008F10D4" w:rsidRDefault="00591D0F" w:rsidP="00EC49E0"/>
    <w:p w14:paraId="57658DE5" w14:textId="43180D0B" w:rsidR="00EC49E0" w:rsidRPr="00EC49E0" w:rsidRDefault="00EC49E0" w:rsidP="00EC49E0">
      <w:r w:rsidRPr="00EC49E0">
        <w:t xml:space="preserve">Для краткого описания назначения классов была построена табл. </w:t>
      </w:r>
      <w:r w:rsidR="004914D9">
        <w:t>20</w:t>
      </w:r>
      <w:r w:rsidRPr="00EC49E0">
        <w:t>.</w:t>
      </w:r>
    </w:p>
    <w:p w14:paraId="6E0171BD" w14:textId="534E3EB1" w:rsidR="00EC49E0" w:rsidRPr="00EC49E0" w:rsidRDefault="00EC49E0" w:rsidP="00EC49E0">
      <w:pPr>
        <w:jc w:val="right"/>
      </w:pPr>
      <w:r w:rsidRPr="00EC49E0">
        <w:t>Таблица</w:t>
      </w:r>
      <w:r>
        <w:t xml:space="preserve"> </w:t>
      </w:r>
      <w:r w:rsidR="004914D9">
        <w:t>20</w:t>
      </w:r>
    </w:p>
    <w:p w14:paraId="487560E9" w14:textId="78C65FA6" w:rsidR="00EC49E0" w:rsidRPr="00EC49E0" w:rsidRDefault="00EC49E0" w:rsidP="00EC49E0">
      <w:pPr>
        <w:ind w:firstLine="0"/>
        <w:jc w:val="center"/>
      </w:pPr>
      <w:r>
        <w:t>Краткое о</w:t>
      </w:r>
      <w:r w:rsidRPr="00EC49E0">
        <w:t>писание классов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EC49E0" w:rsidRPr="00EC49E0" w14:paraId="6EF68FA5" w14:textId="77777777" w:rsidTr="008F10D4">
        <w:tc>
          <w:tcPr>
            <w:tcW w:w="1980" w:type="dxa"/>
            <w:vAlign w:val="center"/>
          </w:tcPr>
          <w:p w14:paraId="5A13B138" w14:textId="77777777" w:rsidR="00EC49E0" w:rsidRPr="008F10D4" w:rsidRDefault="00EC49E0" w:rsidP="00EC49E0">
            <w:pPr>
              <w:ind w:firstLine="0"/>
              <w:jc w:val="center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Наименование сущности</w:t>
            </w:r>
          </w:p>
        </w:tc>
        <w:tc>
          <w:tcPr>
            <w:tcW w:w="7365" w:type="dxa"/>
            <w:vAlign w:val="center"/>
          </w:tcPr>
          <w:p w14:paraId="4082A4BC" w14:textId="77777777" w:rsidR="00EC49E0" w:rsidRPr="008F10D4" w:rsidRDefault="00EC49E0" w:rsidP="00EC49E0">
            <w:pPr>
              <w:ind w:firstLine="0"/>
              <w:jc w:val="center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Описание сущности</w:t>
            </w:r>
          </w:p>
        </w:tc>
      </w:tr>
      <w:tr w:rsidR="00EC49E0" w:rsidRPr="00EC49E0" w14:paraId="0A8C79A4" w14:textId="77777777" w:rsidTr="008F10D4">
        <w:tc>
          <w:tcPr>
            <w:tcW w:w="1980" w:type="dxa"/>
          </w:tcPr>
          <w:p w14:paraId="03F1947F" w14:textId="6E3500DC" w:rsidR="00EC49E0" w:rsidRPr="008F10D4" w:rsidRDefault="00963F4D" w:rsidP="00EC49E0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Стандарты</w:t>
            </w:r>
          </w:p>
        </w:tc>
        <w:tc>
          <w:tcPr>
            <w:tcW w:w="7365" w:type="dxa"/>
          </w:tcPr>
          <w:p w14:paraId="65DA80CF" w14:textId="453A65C8" w:rsidR="00EC49E0" w:rsidRPr="008F10D4" w:rsidRDefault="00963F4D" w:rsidP="00EC49E0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Стандарты производства, закреплённые на уровне законодательства</w:t>
            </w:r>
            <w:r w:rsidR="008F10D4">
              <w:rPr>
                <w:sz w:val="24"/>
                <w:szCs w:val="24"/>
              </w:rPr>
              <w:t>.</w:t>
            </w:r>
          </w:p>
        </w:tc>
      </w:tr>
      <w:tr w:rsidR="00963F4D" w:rsidRPr="00EC49E0" w14:paraId="153C1EC8" w14:textId="77777777" w:rsidTr="008F10D4">
        <w:tc>
          <w:tcPr>
            <w:tcW w:w="1980" w:type="dxa"/>
          </w:tcPr>
          <w:p w14:paraId="4A234665" w14:textId="3304363D" w:rsidR="00963F4D" w:rsidRPr="008F10D4" w:rsidRDefault="00963F4D" w:rsidP="00963F4D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Нормативные документы</w:t>
            </w:r>
          </w:p>
        </w:tc>
        <w:tc>
          <w:tcPr>
            <w:tcW w:w="7365" w:type="dxa"/>
          </w:tcPr>
          <w:p w14:paraId="465064E9" w14:textId="7112A1E9" w:rsidR="00963F4D" w:rsidRPr="008F10D4" w:rsidRDefault="00963F4D" w:rsidP="00963F4D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Внутренние документы производства.</w:t>
            </w:r>
          </w:p>
        </w:tc>
      </w:tr>
      <w:tr w:rsidR="00052452" w:rsidRPr="00EC49E0" w14:paraId="46B8E70E" w14:textId="77777777" w:rsidTr="008F10D4">
        <w:tc>
          <w:tcPr>
            <w:tcW w:w="1980" w:type="dxa"/>
          </w:tcPr>
          <w:p w14:paraId="3E7593DB" w14:textId="4846B14A" w:rsidR="00052452" w:rsidRPr="008F10D4" w:rsidRDefault="00052452" w:rsidP="0005245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F10D4">
              <w:rPr>
                <w:sz w:val="24"/>
                <w:szCs w:val="24"/>
              </w:rPr>
              <w:t>База знаний производства</w:t>
            </w:r>
          </w:p>
        </w:tc>
        <w:tc>
          <w:tcPr>
            <w:tcW w:w="7365" w:type="dxa"/>
          </w:tcPr>
          <w:p w14:paraId="3FB6110D" w14:textId="120E820C" w:rsidR="00052452" w:rsidRPr="008F10D4" w:rsidRDefault="00052452" w:rsidP="00052452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Совокупность документов и данных, используемая системой для поиска и формирования ответов.</w:t>
            </w:r>
          </w:p>
        </w:tc>
      </w:tr>
      <w:tr w:rsidR="00EC49E0" w:rsidRPr="00EC49E0" w14:paraId="6A2D82E2" w14:textId="77777777" w:rsidTr="008F10D4">
        <w:tc>
          <w:tcPr>
            <w:tcW w:w="1980" w:type="dxa"/>
          </w:tcPr>
          <w:p w14:paraId="28003E37" w14:textId="5F497ACE" w:rsidR="00EC49E0" w:rsidRPr="008F10D4" w:rsidRDefault="00E0069F" w:rsidP="00EC49E0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Сценаристы</w:t>
            </w:r>
          </w:p>
        </w:tc>
        <w:tc>
          <w:tcPr>
            <w:tcW w:w="7365" w:type="dxa"/>
          </w:tcPr>
          <w:p w14:paraId="2C5F96EB" w14:textId="255EE9C1" w:rsidR="00EC49E0" w:rsidRPr="008F10D4" w:rsidRDefault="00E0069F" w:rsidP="00E0069F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Сотрудники отдела 3D-визуализации и аддитивных технологий АО «НИУИФ», которые формируют сценарии для VR-тренажёра</w:t>
            </w:r>
            <w:r w:rsidR="008F10D4">
              <w:rPr>
                <w:sz w:val="24"/>
                <w:szCs w:val="24"/>
              </w:rPr>
              <w:t>.</w:t>
            </w:r>
          </w:p>
        </w:tc>
      </w:tr>
      <w:tr w:rsidR="00E0069F" w:rsidRPr="00EC49E0" w14:paraId="3103613F" w14:textId="77777777" w:rsidTr="008F10D4">
        <w:tc>
          <w:tcPr>
            <w:tcW w:w="1980" w:type="dxa"/>
          </w:tcPr>
          <w:p w14:paraId="03D7767A" w14:textId="600D0194" w:rsidR="00E0069F" w:rsidRPr="008F10D4" w:rsidRDefault="00E0069F" w:rsidP="00EC49E0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Действия</w:t>
            </w:r>
          </w:p>
        </w:tc>
        <w:tc>
          <w:tcPr>
            <w:tcW w:w="7365" w:type="dxa"/>
          </w:tcPr>
          <w:p w14:paraId="7BE8E76E" w14:textId="117DE24A" w:rsidR="00E0069F" w:rsidRPr="008F10D4" w:rsidRDefault="00E0069F" w:rsidP="00E0069F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 xml:space="preserve">Конкретные шаги или операции, которые пользователь выполняет в сценарии, чтобы решить задачу или пройти тренировку в </w:t>
            </w:r>
            <w:r w:rsidRPr="008F10D4">
              <w:rPr>
                <w:sz w:val="24"/>
                <w:szCs w:val="24"/>
                <w:lang w:val="en-US"/>
              </w:rPr>
              <w:t>VR</w:t>
            </w:r>
            <w:r w:rsidRPr="008F10D4">
              <w:rPr>
                <w:sz w:val="24"/>
                <w:szCs w:val="24"/>
              </w:rPr>
              <w:t>-тренажёре</w:t>
            </w:r>
            <w:r w:rsidR="008F10D4">
              <w:rPr>
                <w:sz w:val="24"/>
                <w:szCs w:val="24"/>
              </w:rPr>
              <w:t>.</w:t>
            </w:r>
          </w:p>
        </w:tc>
      </w:tr>
      <w:tr w:rsidR="00052452" w:rsidRPr="00EC49E0" w14:paraId="55BCBD38" w14:textId="77777777" w:rsidTr="008F10D4">
        <w:tc>
          <w:tcPr>
            <w:tcW w:w="1980" w:type="dxa"/>
          </w:tcPr>
          <w:p w14:paraId="5314FF16" w14:textId="4EF411BA" w:rsidR="00052452" w:rsidRPr="008F10D4" w:rsidRDefault="00052452" w:rsidP="00052452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Запрос</w:t>
            </w:r>
          </w:p>
        </w:tc>
        <w:tc>
          <w:tcPr>
            <w:tcW w:w="7365" w:type="dxa"/>
          </w:tcPr>
          <w:p w14:paraId="678ADFE8" w14:textId="3A461ABE" w:rsidR="00052452" w:rsidRPr="008F10D4" w:rsidRDefault="00052452" w:rsidP="00052452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Запрос от сотрудника к системе на формирование сценария на основе содержимого документов.</w:t>
            </w:r>
          </w:p>
        </w:tc>
      </w:tr>
      <w:tr w:rsidR="00052452" w:rsidRPr="00EC49E0" w14:paraId="271E30F3" w14:textId="77777777" w:rsidTr="008F10D4">
        <w:tc>
          <w:tcPr>
            <w:tcW w:w="1980" w:type="dxa"/>
          </w:tcPr>
          <w:p w14:paraId="4EFE8C28" w14:textId="5A4720DE" w:rsidR="00052452" w:rsidRPr="008F10D4" w:rsidRDefault="00963F4D" w:rsidP="00EC49E0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Модель искусственного интеллекта</w:t>
            </w:r>
          </w:p>
        </w:tc>
        <w:tc>
          <w:tcPr>
            <w:tcW w:w="7365" w:type="dxa"/>
          </w:tcPr>
          <w:p w14:paraId="1653C7A1" w14:textId="13A4239A" w:rsidR="00052452" w:rsidRPr="008F10D4" w:rsidRDefault="00963F4D" w:rsidP="00EC49E0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ИИ-компонент, который анализирует предоставленные документы и формирует ответы на вопросы пользователя.</w:t>
            </w:r>
          </w:p>
        </w:tc>
      </w:tr>
      <w:tr w:rsidR="00963F4D" w:rsidRPr="00EC49E0" w14:paraId="64F50912" w14:textId="77777777" w:rsidTr="008F10D4">
        <w:tc>
          <w:tcPr>
            <w:tcW w:w="1980" w:type="dxa"/>
          </w:tcPr>
          <w:p w14:paraId="06C03689" w14:textId="71269574" w:rsidR="00963F4D" w:rsidRPr="008F10D4" w:rsidRDefault="00963F4D" w:rsidP="00963F4D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 xml:space="preserve">Сценарий </w:t>
            </w:r>
          </w:p>
        </w:tc>
        <w:tc>
          <w:tcPr>
            <w:tcW w:w="7365" w:type="dxa"/>
          </w:tcPr>
          <w:p w14:paraId="16F8E1A4" w14:textId="5B7BDC13" w:rsidR="00963F4D" w:rsidRPr="008F10D4" w:rsidRDefault="00963F4D" w:rsidP="00963F4D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Последовательность действий и ситуаций, используемая в VR-тренажёре для обучения и моделирования производств</w:t>
            </w:r>
            <w:r w:rsidR="008F10D4">
              <w:rPr>
                <w:sz w:val="24"/>
                <w:szCs w:val="24"/>
              </w:rPr>
              <w:t>а</w:t>
            </w:r>
            <w:r w:rsidRPr="008F10D4">
              <w:rPr>
                <w:sz w:val="24"/>
                <w:szCs w:val="24"/>
              </w:rPr>
              <w:t>.</w:t>
            </w:r>
          </w:p>
        </w:tc>
      </w:tr>
      <w:tr w:rsidR="00E0069F" w:rsidRPr="00EC49E0" w14:paraId="7D23B5B8" w14:textId="77777777" w:rsidTr="008F10D4">
        <w:tc>
          <w:tcPr>
            <w:tcW w:w="1980" w:type="dxa"/>
          </w:tcPr>
          <w:p w14:paraId="2EF0AE23" w14:textId="1307ED71" w:rsidR="00E0069F" w:rsidRPr="008F10D4" w:rsidRDefault="00E0069F" w:rsidP="00963F4D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  <w:lang w:val="en-US"/>
              </w:rPr>
              <w:t>VR-</w:t>
            </w:r>
            <w:r w:rsidRPr="008F10D4">
              <w:rPr>
                <w:sz w:val="24"/>
                <w:szCs w:val="24"/>
              </w:rPr>
              <w:t>тренажёр</w:t>
            </w:r>
          </w:p>
        </w:tc>
        <w:tc>
          <w:tcPr>
            <w:tcW w:w="7365" w:type="dxa"/>
          </w:tcPr>
          <w:p w14:paraId="62554ACE" w14:textId="2D50D811" w:rsidR="00E0069F" w:rsidRPr="008F10D4" w:rsidRDefault="008F10D4" w:rsidP="00963F4D">
            <w:pPr>
              <w:ind w:firstLine="0"/>
              <w:jc w:val="left"/>
              <w:rPr>
                <w:sz w:val="24"/>
                <w:szCs w:val="24"/>
              </w:rPr>
            </w:pPr>
            <w:r w:rsidRPr="008F10D4">
              <w:rPr>
                <w:sz w:val="24"/>
                <w:szCs w:val="24"/>
              </w:rPr>
              <w:t>Обучающая система, которая использует технологии виртуальной реальности для имитации реальных условий, процессов или ситуаций на производстве</w:t>
            </w:r>
            <w:r>
              <w:rPr>
                <w:sz w:val="24"/>
                <w:szCs w:val="24"/>
              </w:rPr>
              <w:t>.</w:t>
            </w:r>
          </w:p>
        </w:tc>
      </w:tr>
      <w:tr w:rsidR="008F10D4" w:rsidRPr="00EC49E0" w14:paraId="4F981904" w14:textId="77777777" w:rsidTr="008F10D4">
        <w:tc>
          <w:tcPr>
            <w:tcW w:w="1980" w:type="dxa"/>
          </w:tcPr>
          <w:p w14:paraId="2C36E7D9" w14:textId="3312D495" w:rsidR="008F10D4" w:rsidRPr="008F10D4" w:rsidRDefault="008F10D4" w:rsidP="00963F4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Пользователи</w:t>
            </w:r>
          </w:p>
        </w:tc>
        <w:tc>
          <w:tcPr>
            <w:tcW w:w="7365" w:type="dxa"/>
          </w:tcPr>
          <w:p w14:paraId="51694C11" w14:textId="39B69A79" w:rsidR="008F10D4" w:rsidRPr="008F10D4" w:rsidRDefault="008F10D4" w:rsidP="00963F4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Сотрудники, проходящие обучение производству.</w:t>
            </w:r>
          </w:p>
        </w:tc>
      </w:tr>
      <w:bookmarkEnd w:id="30"/>
    </w:tbl>
    <w:p w14:paraId="7DC269F9" w14:textId="77777777" w:rsidR="00EC49E0" w:rsidRDefault="00EC49E0" w:rsidP="00BE4013"/>
    <w:p w14:paraId="56106A73" w14:textId="6B2BAEDC" w:rsidR="009600C9" w:rsidRPr="00987E10" w:rsidRDefault="000938D6" w:rsidP="00DC7BC8">
      <w:pPr>
        <w:pStyle w:val="2"/>
      </w:pPr>
      <w:bookmarkStart w:id="31" w:name="_Toc227317063"/>
      <w:r w:rsidRPr="00987E10">
        <w:lastRenderedPageBreak/>
        <w:t>Построение диаграмм последовательностей системы</w:t>
      </w:r>
      <w:bookmarkEnd w:id="31"/>
    </w:p>
    <w:p w14:paraId="2BF07384" w14:textId="1D5A2B5D" w:rsidR="00064F3C" w:rsidRDefault="00064F3C" w:rsidP="00064F3C">
      <w:bookmarkStart w:id="32" w:name="_Hlk227535166"/>
      <w:r>
        <w:t>Диаграмма взаимодействия (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показывает взаимодействие, состоящее из набора объектов и ролей, включая сообщения, которые могут передаваться между ними</w:t>
      </w:r>
      <w:r w:rsidR="00107788">
        <w:t xml:space="preserve"> </w:t>
      </w:r>
      <w:r w:rsidR="00107788" w:rsidRPr="00107788">
        <w:t xml:space="preserve">[1, </w:t>
      </w:r>
      <w:r w:rsidR="00107788">
        <w:t>с.264</w:t>
      </w:r>
      <w:r w:rsidR="00107788" w:rsidRPr="00107788">
        <w:t>]</w:t>
      </w:r>
      <w:r>
        <w:t>.</w:t>
      </w:r>
      <w:r w:rsidR="00601F1E">
        <w:t xml:space="preserve"> </w:t>
      </w:r>
      <w:r>
        <w:t>Диаграмма последовательности – это диаграмма взаимодействия, которая подчёркивает временной порядок сообщений. Изображается как таблица, в которой представлены объекты, расположенные вдоль оси X, и сообщения, упорядоченные по ходу времени – вдоль оси Y</w:t>
      </w:r>
      <w:r w:rsidR="00107788">
        <w:t xml:space="preserve"> </w:t>
      </w:r>
      <w:r w:rsidR="00107788" w:rsidRPr="00107788">
        <w:t xml:space="preserve">[1, </w:t>
      </w:r>
      <w:r w:rsidR="00107788">
        <w:t>с.264</w:t>
      </w:r>
      <w:r w:rsidR="00107788" w:rsidRPr="00107788">
        <w:t>]</w:t>
      </w:r>
      <w:r>
        <w:t>.</w:t>
      </w:r>
    </w:p>
    <w:p w14:paraId="369E7EC7" w14:textId="7DDB1A77" w:rsidR="003F0FB4" w:rsidRDefault="003F0FB4" w:rsidP="003F0FB4">
      <w:r>
        <w:t>Для построения диаграммы последовательностей необходимо</w:t>
      </w:r>
      <w:r w:rsidR="00064F3C">
        <w:t xml:space="preserve"> </w:t>
      </w:r>
      <w:r w:rsidR="00064F3C" w:rsidRPr="00926828">
        <w:t>[3, с.137]</w:t>
      </w:r>
      <w:r>
        <w:t>:</w:t>
      </w:r>
    </w:p>
    <w:p w14:paraId="686A1CC0" w14:textId="77777777" w:rsidR="003F0FB4" w:rsidRDefault="003F0FB4">
      <w:pPr>
        <w:numPr>
          <w:ilvl w:val="0"/>
          <w:numId w:val="19"/>
        </w:numPr>
      </w:pPr>
      <w:r>
        <w:t>представить систему как «черный ящик» и изобразить для неё линию жизни – вертикальную пунктирную линию, подходящую к блоку снизу;</w:t>
      </w:r>
    </w:p>
    <w:p w14:paraId="23051791" w14:textId="35845E36" w:rsidR="003F0FB4" w:rsidRDefault="003F0FB4">
      <w:pPr>
        <w:numPr>
          <w:ilvl w:val="0"/>
          <w:numId w:val="19"/>
        </w:numPr>
      </w:pPr>
      <w:r>
        <w:t>идентифицировать каждое действующее лицо и изобразить для него линию жизни (много действующих лиц в вариантах совместного использования ПО);</w:t>
      </w:r>
    </w:p>
    <w:p w14:paraId="306E9617" w14:textId="77777777" w:rsidR="003F0FB4" w:rsidRDefault="003F0FB4">
      <w:pPr>
        <w:numPr>
          <w:ilvl w:val="0"/>
          <w:numId w:val="19"/>
        </w:numPr>
      </w:pPr>
      <w:r>
        <w:t>из описания варианта использования определить множество системных событий и их последовательность;</w:t>
      </w:r>
    </w:p>
    <w:p w14:paraId="4ED0AA46" w14:textId="5D5F69E6" w:rsidR="00BE4013" w:rsidRDefault="003F0FB4">
      <w:pPr>
        <w:numPr>
          <w:ilvl w:val="0"/>
          <w:numId w:val="19"/>
        </w:numPr>
      </w:pPr>
      <w:r>
        <w:t>изобразить системные события в виде линий со стрелкой на конце между линиями жизни действующих лиц и системы, а также указать имена событий и списки передаваемых значений.</w:t>
      </w:r>
    </w:p>
    <w:p w14:paraId="729921C1" w14:textId="699ED051" w:rsidR="003F0FB4" w:rsidRDefault="003F0FB4" w:rsidP="003F0FB4">
      <w:r>
        <w:t>Каждую системную операцию необходимо описать. Обычно описание системной операции содержит</w:t>
      </w:r>
      <w:r w:rsidR="00D90B89">
        <w:t xml:space="preserve"> </w:t>
      </w:r>
      <w:r w:rsidR="00926828" w:rsidRPr="00926828">
        <w:t>[3, с.137]</w:t>
      </w:r>
      <w:r>
        <w:t>:</w:t>
      </w:r>
    </w:p>
    <w:p w14:paraId="3386898F" w14:textId="77777777" w:rsidR="00D90B89" w:rsidRDefault="003F0FB4">
      <w:pPr>
        <w:numPr>
          <w:ilvl w:val="0"/>
          <w:numId w:val="19"/>
        </w:numPr>
      </w:pPr>
      <w:r>
        <w:t>имя операции и е</w:t>
      </w:r>
      <w:r w:rsidR="00D90B89">
        <w:t>ё</w:t>
      </w:r>
      <w:r>
        <w:t xml:space="preserve"> параметры;</w:t>
      </w:r>
    </w:p>
    <w:p w14:paraId="75C28EF3" w14:textId="77777777" w:rsidR="00D90B89" w:rsidRDefault="003F0FB4">
      <w:pPr>
        <w:numPr>
          <w:ilvl w:val="0"/>
          <w:numId w:val="19"/>
        </w:numPr>
      </w:pPr>
      <w:r>
        <w:t>описание обязанности;</w:t>
      </w:r>
    </w:p>
    <w:p w14:paraId="383D69A6" w14:textId="77777777" w:rsidR="00D90B89" w:rsidRDefault="003F0FB4">
      <w:pPr>
        <w:numPr>
          <w:ilvl w:val="0"/>
          <w:numId w:val="19"/>
        </w:numPr>
      </w:pPr>
      <w:r>
        <w:t>указание типа;</w:t>
      </w:r>
    </w:p>
    <w:p w14:paraId="1B4669F0" w14:textId="77777777" w:rsidR="00D90B89" w:rsidRDefault="003F0FB4">
      <w:pPr>
        <w:numPr>
          <w:ilvl w:val="0"/>
          <w:numId w:val="19"/>
        </w:numPr>
      </w:pPr>
      <w:r>
        <w:t>названия вариантов использования, в которых она используется;</w:t>
      </w:r>
    </w:p>
    <w:p w14:paraId="60DAF240" w14:textId="7497DC25" w:rsidR="00D90B89" w:rsidRDefault="003F0FB4">
      <w:pPr>
        <w:numPr>
          <w:ilvl w:val="0"/>
          <w:numId w:val="19"/>
        </w:numPr>
      </w:pPr>
      <w:r>
        <w:t>примечания для разработчиков алгоритмов и т</w:t>
      </w:r>
      <w:r w:rsidR="00D90B89">
        <w:t xml:space="preserve">ак </w:t>
      </w:r>
      <w:r>
        <w:t>д</w:t>
      </w:r>
      <w:r w:rsidR="00D90B89">
        <w:t>алее</w:t>
      </w:r>
      <w:r>
        <w:t>;</w:t>
      </w:r>
    </w:p>
    <w:p w14:paraId="4363E18E" w14:textId="77777777" w:rsidR="00D90B89" w:rsidRDefault="003F0FB4">
      <w:pPr>
        <w:numPr>
          <w:ilvl w:val="0"/>
          <w:numId w:val="19"/>
        </w:numPr>
      </w:pPr>
      <w:r>
        <w:t>описание обработки возможных исключений;</w:t>
      </w:r>
    </w:p>
    <w:p w14:paraId="46807A46" w14:textId="77777777" w:rsidR="00D90B89" w:rsidRDefault="003F0FB4">
      <w:pPr>
        <w:numPr>
          <w:ilvl w:val="0"/>
          <w:numId w:val="19"/>
        </w:numPr>
      </w:pPr>
      <w:r>
        <w:t xml:space="preserve">описание вывода </w:t>
      </w:r>
      <w:proofErr w:type="spellStart"/>
      <w:r>
        <w:t>неинтерфейсных</w:t>
      </w:r>
      <w:proofErr w:type="spellEnd"/>
      <w:r>
        <w:t xml:space="preserve"> сообщений;</w:t>
      </w:r>
    </w:p>
    <w:p w14:paraId="286C4B79" w14:textId="2293D7FD" w:rsidR="00D90B89" w:rsidRDefault="003F0FB4">
      <w:pPr>
        <w:numPr>
          <w:ilvl w:val="0"/>
          <w:numId w:val="19"/>
        </w:numPr>
      </w:pPr>
      <w:r>
        <w:t>предположение о состоянии системы до выполнения (предусловие);</w:t>
      </w:r>
    </w:p>
    <w:p w14:paraId="533C195E" w14:textId="1BEB07B8" w:rsidR="003F0FB4" w:rsidRDefault="003F0FB4">
      <w:pPr>
        <w:numPr>
          <w:ilvl w:val="0"/>
          <w:numId w:val="19"/>
        </w:numPr>
      </w:pPr>
      <w:r>
        <w:t>описание изменения состояния системы после выполнения (постусловие).</w:t>
      </w:r>
    </w:p>
    <w:p w14:paraId="0C0795AC" w14:textId="217D7BEB" w:rsidR="00926828" w:rsidRDefault="00B05CEC" w:rsidP="00064F3C">
      <w:bookmarkStart w:id="33" w:name="_Hlk227535283"/>
      <w:bookmarkEnd w:id="32"/>
      <w:r>
        <w:lastRenderedPageBreak/>
        <w:t>И диаграммы последовательности, и диаграммы коммуникации представляют похожие базовые концепции, но с разных точек зрения. Диаграммы последовательности описывают временную</w:t>
      </w:r>
      <w:r w:rsidR="00064F3C">
        <w:t xml:space="preserve"> </w:t>
      </w:r>
      <w:r>
        <w:t>последовательность, а коммуникационные диаграммы – структуры</w:t>
      </w:r>
      <w:r w:rsidR="00064F3C">
        <w:t xml:space="preserve"> </w:t>
      </w:r>
      <w:r>
        <w:t>данных, через которые проходит поток сообщений.</w:t>
      </w:r>
    </w:p>
    <w:p w14:paraId="71D487F1" w14:textId="050AA6E5" w:rsidR="00810254" w:rsidRDefault="00810254" w:rsidP="00810254">
      <w:r w:rsidRPr="000C37AF">
        <w:t>Диаграмма последовательностей системы варианта использования</w:t>
      </w:r>
      <w:r w:rsidRPr="003F0FB4">
        <w:rPr>
          <w:highlight w:val="yellow"/>
        </w:rPr>
        <w:t xml:space="preserve"> </w:t>
      </w:r>
      <w:r w:rsidRPr="00064F3C">
        <w:t>«</w:t>
      </w:r>
      <w:r w:rsidRPr="00810254">
        <w:t>Создание нового сценария</w:t>
      </w:r>
      <w:r w:rsidRPr="00064F3C">
        <w:t xml:space="preserve">» представлена на рис. </w:t>
      </w:r>
      <w:r w:rsidR="00D61F87">
        <w:t>6</w:t>
      </w:r>
      <w:r w:rsidRPr="00064F3C">
        <w:t xml:space="preserve">. Описания операций представлены в табл. </w:t>
      </w:r>
      <w:r w:rsidR="001F5D86">
        <w:t>21</w:t>
      </w:r>
      <w:r w:rsidRPr="00064F3C">
        <w:t>-</w:t>
      </w:r>
      <w:r w:rsidR="00785055">
        <w:t>23</w:t>
      </w:r>
      <w:r w:rsidRPr="00064F3C">
        <w:t>.</w:t>
      </w:r>
    </w:p>
    <w:p w14:paraId="49784ADC" w14:textId="5FB9677C" w:rsidR="001F5D86" w:rsidRDefault="0015163F" w:rsidP="001F5D86">
      <w:pPr>
        <w:keepNext/>
        <w:ind w:firstLine="0"/>
        <w:jc w:val="center"/>
      </w:pPr>
      <w:r w:rsidRPr="0015163F">
        <w:rPr>
          <w:noProof/>
        </w:rPr>
        <w:drawing>
          <wp:inline distT="0" distB="0" distL="0" distR="0" wp14:anchorId="66C3F2FC" wp14:editId="0B074435">
            <wp:extent cx="3558476" cy="172212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833"/>
                    <a:stretch/>
                  </pic:blipFill>
                  <pic:spPr bwMode="auto">
                    <a:xfrm>
                      <a:off x="0" y="0"/>
                      <a:ext cx="3660140" cy="177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322E4" w14:textId="482FADDA" w:rsidR="00810254" w:rsidRDefault="001F5D86" w:rsidP="001F5D86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6</w:t>
      </w:r>
      <w:r>
        <w:fldChar w:fldCharType="end"/>
      </w:r>
      <w:r>
        <w:t xml:space="preserve">. </w:t>
      </w:r>
      <w:r w:rsidR="00810254" w:rsidRPr="00810254">
        <w:t>Диаграмма последовательностей системы ВИ «Создание нового</w:t>
      </w:r>
      <w:r w:rsidR="0015163F">
        <w:t xml:space="preserve"> </w:t>
      </w:r>
      <w:r w:rsidR="00810254" w:rsidRPr="00960EA9">
        <w:t>сценария</w:t>
      </w:r>
      <w:r w:rsidR="00810254">
        <w:t>»</w:t>
      </w:r>
    </w:p>
    <w:p w14:paraId="308D0ADD" w14:textId="2CC811C4" w:rsidR="00810254" w:rsidRPr="00FC6159" w:rsidRDefault="00810254" w:rsidP="00810254">
      <w:pPr>
        <w:jc w:val="right"/>
      </w:pPr>
      <w:r w:rsidRPr="00FC6159">
        <w:t xml:space="preserve">Таблица </w:t>
      </w:r>
      <w:r w:rsidR="001F5D86" w:rsidRPr="00FC6159">
        <w:t>21</w:t>
      </w:r>
    </w:p>
    <w:p w14:paraId="2DE683B9" w14:textId="6E5DF4C1" w:rsidR="00810254" w:rsidRPr="00FC6159" w:rsidRDefault="00810254" w:rsidP="00810254">
      <w:pPr>
        <w:jc w:val="center"/>
      </w:pPr>
      <w:r w:rsidRPr="00FC6159">
        <w:t xml:space="preserve">Описание операции </w:t>
      </w:r>
      <w:r w:rsidRPr="00FC6159">
        <w:rPr>
          <w:lang w:eastAsia="ru-RU"/>
        </w:rPr>
        <w:t>«</w:t>
      </w:r>
      <w:r w:rsidR="00785055" w:rsidRPr="00FC6159">
        <w:rPr>
          <w:lang w:eastAsia="ru-RU"/>
        </w:rPr>
        <w:t>Выбрать "Создать сценарий"</w:t>
      </w:r>
      <w:r w:rsidRPr="00FC6159">
        <w:rPr>
          <w:lang w:eastAsia="ru-RU"/>
        </w:rPr>
        <w:t>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991"/>
      </w:tblGrid>
      <w:tr w:rsidR="00810254" w:rsidRPr="00FC6159" w14:paraId="125591C0" w14:textId="77777777" w:rsidTr="00FC6159">
        <w:trPr>
          <w:trHeight w:val="30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5815F6" w14:textId="77777777" w:rsidR="00810254" w:rsidRPr="00FC6159" w:rsidRDefault="00810254" w:rsidP="005F008D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4F82B0" w14:textId="77777777" w:rsidR="00810254" w:rsidRPr="00FC6159" w:rsidRDefault="00810254" w:rsidP="005F008D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810254" w:rsidRPr="00FC6159" w14:paraId="4AD4B1A2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C5374E" w14:textId="77777777" w:rsidR="00810254" w:rsidRPr="00FC6159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E7B341" w14:textId="35ABBC72" w:rsidR="00810254" w:rsidRPr="00FC6159" w:rsidRDefault="0016486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64864">
              <w:rPr>
                <w:sz w:val="24"/>
                <w:szCs w:val="24"/>
                <w:lang w:eastAsia="ru-RU"/>
              </w:rPr>
              <w:t>Выбрать "Создать сценарий"</w:t>
            </w:r>
          </w:p>
        </w:tc>
      </w:tr>
      <w:tr w:rsidR="00810254" w:rsidRPr="00FC6159" w14:paraId="3E0B27C6" w14:textId="77777777" w:rsidTr="00164864">
        <w:trPr>
          <w:trHeight w:val="329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AF78B4" w14:textId="77777777" w:rsidR="00810254" w:rsidRPr="00FC6159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Обязанности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B67DF6" w14:textId="493E9CC1" w:rsidR="00810254" w:rsidRPr="00FC6159" w:rsidRDefault="0016486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Пользователь инициирует создани</w:t>
            </w:r>
            <w:r>
              <w:rPr>
                <w:sz w:val="24"/>
                <w:szCs w:val="24"/>
                <w:lang w:eastAsia="ru-RU"/>
              </w:rPr>
              <w:t>е</w:t>
            </w:r>
            <w:r w:rsidRPr="00FC6159">
              <w:rPr>
                <w:sz w:val="24"/>
                <w:szCs w:val="24"/>
                <w:lang w:eastAsia="ru-RU"/>
              </w:rPr>
              <w:t xml:space="preserve"> нового сценария в интерфейсе системы.</w:t>
            </w:r>
          </w:p>
        </w:tc>
      </w:tr>
      <w:tr w:rsidR="00810254" w:rsidRPr="002B6A7B" w14:paraId="1258E91E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01B5DD" w14:textId="77777777" w:rsidR="00810254" w:rsidRPr="00FC6159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AABE71" w14:textId="37168F71" w:rsidR="00810254" w:rsidRPr="002B6A7B" w:rsidRDefault="00E036C7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Системная</w:t>
            </w:r>
          </w:p>
        </w:tc>
      </w:tr>
      <w:tr w:rsidR="00810254" w:rsidRPr="002B6A7B" w14:paraId="4BCD0D19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F3E53C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AE179F" w14:textId="21539B71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Вариант использования «</w:t>
            </w:r>
            <w:r w:rsidR="00FC6159" w:rsidRPr="00FC6159">
              <w:rPr>
                <w:sz w:val="24"/>
                <w:szCs w:val="24"/>
                <w:lang w:eastAsia="ru-RU"/>
              </w:rPr>
              <w:t>Создание нового сценария</w:t>
            </w:r>
            <w:r w:rsidRPr="002B6A7B">
              <w:rPr>
                <w:sz w:val="24"/>
                <w:szCs w:val="24"/>
                <w:lang w:eastAsia="ru-RU"/>
              </w:rPr>
              <w:t>»</w:t>
            </w:r>
          </w:p>
        </w:tc>
      </w:tr>
      <w:tr w:rsidR="00810254" w:rsidRPr="002B6A7B" w14:paraId="14B782C7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C45DC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90D139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810254" w:rsidRPr="002B6A7B" w14:paraId="32B5088E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20C490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21B1F7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810254" w:rsidRPr="002B6A7B" w14:paraId="71F8E465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15EF6C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8EF925" w14:textId="2C7F0577" w:rsidR="00810254" w:rsidRPr="002B6A7B" w:rsidRDefault="00FC6159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Открытие формы для заполнения параметров сценария.</w:t>
            </w:r>
          </w:p>
        </w:tc>
      </w:tr>
      <w:tr w:rsidR="00810254" w:rsidRPr="002B6A7B" w14:paraId="5DB7BE1B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5EDC84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3EAE75" w14:textId="2C32AF75" w:rsidR="00810254" w:rsidRPr="002B6A7B" w:rsidRDefault="00FC6159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810254" w:rsidRPr="002B6A7B" w14:paraId="36D4458E" w14:textId="77777777" w:rsidTr="00FC6159">
        <w:trPr>
          <w:trHeight w:val="270"/>
          <w:jc w:val="center"/>
        </w:trPr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4F888" w14:textId="77777777" w:rsidR="00810254" w:rsidRPr="002B6A7B" w:rsidRDefault="00810254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BF7ABB" w14:textId="19BB225E" w:rsidR="00810254" w:rsidRPr="002B6A7B" w:rsidRDefault="00FC6159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FC6159">
              <w:rPr>
                <w:sz w:val="24"/>
                <w:szCs w:val="24"/>
                <w:lang w:eastAsia="ru-RU"/>
              </w:rPr>
              <w:t>Система переходит в состояние ожидания ввода параметров сценария.</w:t>
            </w:r>
          </w:p>
        </w:tc>
      </w:tr>
    </w:tbl>
    <w:p w14:paraId="2A48AAC9" w14:textId="77777777" w:rsidR="00FC506B" w:rsidRDefault="00FC506B" w:rsidP="001F5D86">
      <w:pPr>
        <w:jc w:val="right"/>
      </w:pPr>
    </w:p>
    <w:p w14:paraId="7FBD7CCA" w14:textId="18D47993" w:rsidR="001F5D86" w:rsidRPr="00E036C7" w:rsidRDefault="001F5D86" w:rsidP="001F5D86">
      <w:pPr>
        <w:jc w:val="right"/>
      </w:pPr>
      <w:r w:rsidRPr="00E036C7">
        <w:t>Таблица 22</w:t>
      </w:r>
    </w:p>
    <w:p w14:paraId="119DE42F" w14:textId="5DE4D46D" w:rsidR="003E5EAC" w:rsidRPr="00E036C7" w:rsidRDefault="003E5EAC" w:rsidP="003E5EAC">
      <w:pPr>
        <w:jc w:val="center"/>
      </w:pPr>
      <w:r w:rsidRPr="00E036C7">
        <w:t xml:space="preserve">Описание операции </w:t>
      </w:r>
      <w:r w:rsidRPr="00E036C7">
        <w:rPr>
          <w:lang w:eastAsia="ru-RU"/>
        </w:rPr>
        <w:t>«</w:t>
      </w:r>
      <w:r w:rsidR="00FC6159" w:rsidRPr="00E036C7">
        <w:rPr>
          <w:lang w:eastAsia="ru-RU"/>
        </w:rPr>
        <w:t>Заполнить форму</w:t>
      </w:r>
      <w:r w:rsidRPr="00E036C7">
        <w:rPr>
          <w:lang w:eastAsia="ru-RU"/>
        </w:rPr>
        <w:t>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8075"/>
      </w:tblGrid>
      <w:tr w:rsidR="003E5EAC" w:rsidRPr="00E036C7" w14:paraId="5BC5C6DD" w14:textId="77777777" w:rsidTr="005F008D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479518" w14:textId="77777777" w:rsidR="003E5EAC" w:rsidRPr="00E036C7" w:rsidRDefault="003E5EAC" w:rsidP="005F008D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FB87F" w14:textId="77777777" w:rsidR="003E5EAC" w:rsidRPr="00E036C7" w:rsidRDefault="003E5EAC" w:rsidP="005F008D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AD0BE0" w:rsidRPr="00E036C7" w14:paraId="190AADF2" w14:textId="77777777" w:rsidTr="005F008D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312B2" w14:textId="49BFE0F3" w:rsidR="00AD0BE0" w:rsidRPr="00E036C7" w:rsidRDefault="00AD0BE0" w:rsidP="005F008D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102F0" w14:textId="6125A16B" w:rsidR="00AD0BE0" w:rsidRPr="00E036C7" w:rsidRDefault="00AD0BE0" w:rsidP="005F008D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</w:tr>
      <w:tr w:rsidR="003E5EAC" w:rsidRPr="00E036C7" w14:paraId="52A9105C" w14:textId="77777777" w:rsidTr="005F008D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AE73F" w14:textId="77777777" w:rsidR="003E5EAC" w:rsidRPr="00E036C7" w:rsidRDefault="003E5EAC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36495C" w14:textId="31306FD9" w:rsidR="003E5EAC" w:rsidRPr="00E036C7" w:rsidRDefault="00FC6159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Заполнить форму</w:t>
            </w:r>
          </w:p>
        </w:tc>
      </w:tr>
      <w:tr w:rsidR="003E5EAC" w:rsidRPr="00E036C7" w14:paraId="52106C3A" w14:textId="77777777" w:rsidTr="00FC506B">
        <w:trPr>
          <w:trHeight w:val="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E56D44" w14:textId="77777777" w:rsidR="003E5EAC" w:rsidRPr="00E036C7" w:rsidRDefault="003E5EAC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Обязанности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9DAD5C" w14:textId="7724883D" w:rsidR="003E5EAC" w:rsidRPr="00E036C7" w:rsidRDefault="0009537C" w:rsidP="005F008D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Показ формы, в которую пользователь сможет вводить данные для сценария.</w:t>
            </w:r>
          </w:p>
        </w:tc>
      </w:tr>
      <w:tr w:rsidR="0009537C" w:rsidRPr="00E036C7" w14:paraId="3C114E1C" w14:textId="77777777" w:rsidTr="0009537C">
        <w:trPr>
          <w:trHeight w:val="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F7D3A" w14:textId="1A637333" w:rsidR="0009537C" w:rsidRPr="00E036C7" w:rsidRDefault="0009537C" w:rsidP="0009537C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C412C8" w14:textId="74471B1B" w:rsidR="0009537C" w:rsidRDefault="0009537C" w:rsidP="0009537C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Системная</w:t>
            </w:r>
          </w:p>
        </w:tc>
      </w:tr>
    </w:tbl>
    <w:p w14:paraId="3F8E0FF3" w14:textId="12303460" w:rsidR="00AD0BE0" w:rsidRPr="00E036C7" w:rsidRDefault="00AD0BE0" w:rsidP="00AD0BE0">
      <w:pPr>
        <w:jc w:val="right"/>
      </w:pPr>
      <w:r>
        <w:lastRenderedPageBreak/>
        <w:t>Продолжение т</w:t>
      </w:r>
      <w:r w:rsidRPr="00E036C7">
        <w:t>абл</w:t>
      </w:r>
      <w:r>
        <w:t>.</w:t>
      </w:r>
      <w:r w:rsidRPr="00E036C7">
        <w:t xml:space="preserve"> 22</w:t>
      </w:r>
    </w:p>
    <w:p w14:paraId="4806AF2C" w14:textId="77777777" w:rsidR="00AD0BE0" w:rsidRPr="00E036C7" w:rsidRDefault="00AD0BE0" w:rsidP="00AD0BE0">
      <w:pPr>
        <w:jc w:val="center"/>
      </w:pPr>
      <w:r w:rsidRPr="00E036C7">
        <w:t xml:space="preserve">Описание операции </w:t>
      </w:r>
      <w:r w:rsidRPr="00E036C7">
        <w:rPr>
          <w:lang w:eastAsia="ru-RU"/>
        </w:rPr>
        <w:t>«Заполнить форму»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094"/>
      </w:tblGrid>
      <w:tr w:rsidR="00AD0BE0" w:rsidRPr="00E036C7" w14:paraId="757F09B1" w14:textId="77777777" w:rsidTr="007B2CC6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7B1947" w14:textId="22D6E75A" w:rsidR="00AD0BE0" w:rsidRPr="00E036C7" w:rsidRDefault="00AD0BE0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85A104" w14:textId="37868469" w:rsidR="00AD0BE0" w:rsidRPr="00E036C7" w:rsidRDefault="00AD0BE0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</w:t>
            </w:r>
          </w:p>
        </w:tc>
      </w:tr>
      <w:tr w:rsidR="00AD0BE0" w:rsidRPr="00E036C7" w14:paraId="5B1A5673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AEDBDD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359178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Вариант использования «Создание нового сценария»</w:t>
            </w:r>
          </w:p>
        </w:tc>
      </w:tr>
      <w:tr w:rsidR="00AD0BE0" w:rsidRPr="00E036C7" w14:paraId="791998BE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7359EA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4D1B36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Параметры могут включать обязательные и опциональные поля. Валидация данных выполняется системой.</w:t>
            </w:r>
          </w:p>
        </w:tc>
      </w:tr>
      <w:tr w:rsidR="00AD0BE0" w:rsidRPr="00E036C7" w14:paraId="1A7A5A6C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059EB7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A6CFB1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Если обязательные поля не заполнены или данные не проходят валидацию, система отображает ошибки.</w:t>
            </w:r>
          </w:p>
        </w:tc>
      </w:tr>
      <w:tr w:rsidR="00AD0BE0" w:rsidRPr="00E036C7" w14:paraId="55424DEB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EB9FA6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58946A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Объект сценария с введёнными параметрами (в памяти).</w:t>
            </w:r>
          </w:p>
        </w:tc>
      </w:tr>
      <w:tr w:rsidR="00AD0BE0" w:rsidRPr="00E036C7" w14:paraId="3E7B6CE1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B41F0A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17A755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Форма создания сценария открыта.</w:t>
            </w:r>
          </w:p>
        </w:tc>
      </w:tr>
      <w:tr w:rsidR="00AD0BE0" w:rsidRPr="00E036C7" w14:paraId="7E9022E0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0CB71A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D91F3D" w14:textId="77777777" w:rsidR="00AD0BE0" w:rsidRPr="00E036C7" w:rsidRDefault="00AD0BE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Параметры сценария готовы для сохранения.</w:t>
            </w:r>
          </w:p>
        </w:tc>
      </w:tr>
    </w:tbl>
    <w:p w14:paraId="407D3723" w14:textId="77777777" w:rsidR="00785055" w:rsidRPr="00E036C7" w:rsidRDefault="00785055" w:rsidP="00785055">
      <w:pPr>
        <w:jc w:val="right"/>
      </w:pPr>
    </w:p>
    <w:p w14:paraId="1EB90F49" w14:textId="18287C2F" w:rsidR="00785055" w:rsidRPr="00E036C7" w:rsidRDefault="00785055" w:rsidP="00785055">
      <w:pPr>
        <w:jc w:val="right"/>
      </w:pPr>
      <w:r w:rsidRPr="00E036C7">
        <w:t>Таблица 23</w:t>
      </w:r>
    </w:p>
    <w:p w14:paraId="3C8C27A1" w14:textId="5DA263F5" w:rsidR="00785055" w:rsidRPr="00E036C7" w:rsidRDefault="00785055" w:rsidP="00785055">
      <w:pPr>
        <w:jc w:val="center"/>
      </w:pPr>
      <w:r w:rsidRPr="00E036C7">
        <w:t xml:space="preserve">Описание операции </w:t>
      </w:r>
      <w:r w:rsidRPr="00E036C7">
        <w:rPr>
          <w:lang w:eastAsia="ru-RU"/>
        </w:rPr>
        <w:t>«</w:t>
      </w:r>
      <w:r w:rsidR="00E036C7" w:rsidRPr="00E036C7">
        <w:rPr>
          <w:lang w:eastAsia="ru-RU"/>
        </w:rPr>
        <w:t>Сохранить сценарий</w:t>
      </w:r>
      <w:r w:rsidRPr="00E036C7">
        <w:rPr>
          <w:lang w:eastAsia="ru-RU"/>
        </w:rPr>
        <w:t>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094"/>
      </w:tblGrid>
      <w:tr w:rsidR="00785055" w:rsidRPr="00E036C7" w14:paraId="3B3B7398" w14:textId="77777777" w:rsidTr="007B2CC6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D92999" w14:textId="77777777" w:rsidR="00785055" w:rsidRPr="00E036C7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1DB1D2" w14:textId="77777777" w:rsidR="00785055" w:rsidRPr="00E036C7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785055" w:rsidRPr="002B6A7B" w14:paraId="4AAA1970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CE71CC" w14:textId="77777777" w:rsidR="00785055" w:rsidRPr="00E036C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F0884E" w14:textId="235FFAFA" w:rsidR="00785055" w:rsidRPr="002B6A7B" w:rsidRDefault="00E036C7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Сохранить сценарий</w:t>
            </w:r>
          </w:p>
        </w:tc>
      </w:tr>
      <w:tr w:rsidR="00785055" w:rsidRPr="002B6A7B" w14:paraId="7643B2C4" w14:textId="77777777" w:rsidTr="00164864">
        <w:trPr>
          <w:trHeight w:val="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9EB653" w14:textId="77777777" w:rsidR="00785055" w:rsidRPr="002B6A7B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Обязанности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C589C9" w14:textId="1C27C713" w:rsidR="00785055" w:rsidRPr="002B6A7B" w:rsidRDefault="00E036C7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Система сохраняет объект сценария в хранилище.</w:t>
            </w:r>
          </w:p>
        </w:tc>
      </w:tr>
      <w:tr w:rsidR="00E036C7" w:rsidRPr="002B6A7B" w14:paraId="760F32A0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2E05BD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9ED2F0" w14:textId="33AA019D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Системная</w:t>
            </w:r>
          </w:p>
        </w:tc>
      </w:tr>
      <w:tr w:rsidR="00E036C7" w:rsidRPr="002B6A7B" w14:paraId="1B44CA7B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16247A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823C01" w14:textId="6C18F3F8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Вариант использования «</w:t>
            </w:r>
            <w:r w:rsidRPr="00FC6159">
              <w:rPr>
                <w:sz w:val="24"/>
                <w:szCs w:val="24"/>
                <w:lang w:eastAsia="ru-RU"/>
              </w:rPr>
              <w:t>Создание нового сценария</w:t>
            </w:r>
            <w:r w:rsidRPr="002B6A7B">
              <w:rPr>
                <w:sz w:val="24"/>
                <w:szCs w:val="24"/>
                <w:lang w:eastAsia="ru-RU"/>
              </w:rPr>
              <w:t>»</w:t>
            </w:r>
          </w:p>
        </w:tc>
      </w:tr>
      <w:tr w:rsidR="00E036C7" w:rsidRPr="002B6A7B" w14:paraId="110EA3F5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189B8A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3C239" w14:textId="3AED7374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После сохранения сценарий получает уникальный идентификатор и версию.</w:t>
            </w:r>
          </w:p>
        </w:tc>
      </w:tr>
      <w:tr w:rsidR="00E036C7" w:rsidRPr="002B6A7B" w14:paraId="35A7D655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B497AA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2B3BF5" w14:textId="71AD2C1E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Если сохранение не удалось (например, из-за проблем с базой данных), система уведомляет пользователя.</w:t>
            </w:r>
          </w:p>
        </w:tc>
      </w:tr>
      <w:tr w:rsidR="00E036C7" w:rsidRPr="002B6A7B" w14:paraId="7E386A7C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D65ACB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65BE0A" w14:textId="596F25A2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Сохранённый сценарий с присвоенным ID.</w:t>
            </w:r>
          </w:p>
        </w:tc>
      </w:tr>
      <w:tr w:rsidR="00E036C7" w:rsidRPr="002B6A7B" w14:paraId="4624F4F7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5A1AB2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BEFE0B" w14:textId="6CE885D4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Параметры сценария заполнены и прошли валидацию.</w:t>
            </w:r>
          </w:p>
        </w:tc>
      </w:tr>
      <w:tr w:rsidR="00E036C7" w:rsidRPr="002B6A7B" w14:paraId="21575852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68312" w14:textId="77777777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F0D20" w14:textId="4D9592C2" w:rsidR="00E036C7" w:rsidRPr="002B6A7B" w:rsidRDefault="00E036C7" w:rsidP="00E036C7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E036C7">
              <w:rPr>
                <w:sz w:val="24"/>
                <w:szCs w:val="24"/>
                <w:lang w:eastAsia="ru-RU"/>
              </w:rPr>
              <w:t>Сценарий создан и доступен в системе.</w:t>
            </w:r>
          </w:p>
        </w:tc>
      </w:tr>
    </w:tbl>
    <w:p w14:paraId="4FF74191" w14:textId="77777777" w:rsidR="00785055" w:rsidRDefault="00785055" w:rsidP="00064F3C"/>
    <w:p w14:paraId="186AC74A" w14:textId="675892FE" w:rsidR="00987E10" w:rsidRDefault="00785055" w:rsidP="00064F3C">
      <w:r w:rsidRPr="00785055">
        <w:t>Диаграмма последовательностей системы варианта использования «</w:t>
      </w:r>
      <w:r w:rsidRPr="00987E10">
        <w:t>Изменение существующего сценария</w:t>
      </w:r>
      <w:r w:rsidRPr="00785055">
        <w:t xml:space="preserve">» представлена на рис. </w:t>
      </w:r>
      <w:r w:rsidR="00D61F87">
        <w:t>7</w:t>
      </w:r>
      <w:r w:rsidRPr="00785055">
        <w:t>. Описания операций представлены в табл. 2</w:t>
      </w:r>
      <w:r>
        <w:t>4</w:t>
      </w:r>
      <w:r w:rsidRPr="00785055">
        <w:t>-</w:t>
      </w:r>
      <w:r>
        <w:t>26</w:t>
      </w:r>
      <w:r w:rsidRPr="00785055">
        <w:t>.</w:t>
      </w:r>
    </w:p>
    <w:p w14:paraId="4AF97383" w14:textId="05D0D7EA" w:rsidR="00785055" w:rsidRDefault="00785055" w:rsidP="00785055">
      <w:pPr>
        <w:keepNext/>
        <w:ind w:firstLine="0"/>
        <w:jc w:val="center"/>
      </w:pPr>
      <w:r w:rsidRPr="00785055">
        <w:rPr>
          <w:noProof/>
        </w:rPr>
        <w:drawing>
          <wp:inline distT="0" distB="0" distL="0" distR="0" wp14:anchorId="37F7E39B" wp14:editId="3236274F">
            <wp:extent cx="4018280" cy="1844040"/>
            <wp:effectExtent l="0" t="0" r="127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9329" cy="186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559C" w14:textId="10912783" w:rsidR="00785055" w:rsidRDefault="00785055" w:rsidP="00785055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7</w:t>
      </w:r>
      <w:r>
        <w:fldChar w:fldCharType="end"/>
      </w:r>
      <w:r>
        <w:t xml:space="preserve">. </w:t>
      </w:r>
      <w:r w:rsidRPr="00810254">
        <w:t>Диаграмма последовательностей системы ВИ «</w:t>
      </w:r>
      <w:r w:rsidR="00EA4FE9" w:rsidRPr="00EA4FE9">
        <w:t>Изменение существующего сценария</w:t>
      </w:r>
      <w:r>
        <w:t>»</w:t>
      </w:r>
    </w:p>
    <w:p w14:paraId="140AC29F" w14:textId="77777777" w:rsidR="00785055" w:rsidRDefault="00785055" w:rsidP="00785055">
      <w:pPr>
        <w:jc w:val="right"/>
      </w:pPr>
    </w:p>
    <w:p w14:paraId="7BD900B6" w14:textId="2404CE1A" w:rsidR="00785055" w:rsidRPr="006377A5" w:rsidRDefault="00785055" w:rsidP="00785055">
      <w:pPr>
        <w:jc w:val="right"/>
      </w:pPr>
      <w:r w:rsidRPr="006377A5">
        <w:lastRenderedPageBreak/>
        <w:t>Таблица 24</w:t>
      </w:r>
    </w:p>
    <w:p w14:paraId="4EFD33BD" w14:textId="02021708" w:rsidR="00785055" w:rsidRPr="006377A5" w:rsidRDefault="00785055" w:rsidP="00785055">
      <w:pPr>
        <w:jc w:val="center"/>
      </w:pPr>
      <w:r w:rsidRPr="006377A5">
        <w:t xml:space="preserve">Описание операции </w:t>
      </w:r>
      <w:r w:rsidRPr="006377A5">
        <w:rPr>
          <w:lang w:eastAsia="ru-RU"/>
        </w:rPr>
        <w:t>«</w:t>
      </w:r>
      <w:r w:rsidR="005C5867">
        <w:rPr>
          <w:lang w:eastAsia="ru-RU"/>
        </w:rPr>
        <w:t>Выбрать "</w:t>
      </w:r>
      <w:r w:rsidR="00EA4FE9" w:rsidRPr="006377A5">
        <w:rPr>
          <w:lang w:eastAsia="ru-RU"/>
        </w:rPr>
        <w:t>Изменить сценарий</w:t>
      </w:r>
      <w:r w:rsidR="005C5867">
        <w:rPr>
          <w:lang w:eastAsia="ru-RU"/>
        </w:rPr>
        <w:t>"</w:t>
      </w:r>
      <w:r w:rsidRPr="006377A5">
        <w:rPr>
          <w:lang w:eastAsia="ru-RU"/>
        </w:rPr>
        <w:t>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094"/>
      </w:tblGrid>
      <w:tr w:rsidR="00785055" w:rsidRPr="006377A5" w14:paraId="49FE62CE" w14:textId="77777777" w:rsidTr="007B2CC6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B6A99B" w14:textId="77777777" w:rsidR="00785055" w:rsidRPr="006377A5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95983F" w14:textId="77777777" w:rsidR="00785055" w:rsidRPr="006377A5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785055" w:rsidRPr="006377A5" w14:paraId="1897A2DB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216256" w14:textId="77777777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C64D7D" w14:textId="7171A309" w:rsidR="00785055" w:rsidRPr="006377A5" w:rsidRDefault="00EA4FE9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Изменить сценарий</w:t>
            </w:r>
          </w:p>
        </w:tc>
      </w:tr>
      <w:tr w:rsidR="00785055" w:rsidRPr="006377A5" w14:paraId="5E8BFE64" w14:textId="77777777" w:rsidTr="005C5867">
        <w:trPr>
          <w:trHeight w:val="26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4F7B83" w14:textId="77777777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Обязанности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41FCCC" w14:textId="3E008DD9" w:rsidR="00785055" w:rsidRPr="006377A5" w:rsidRDefault="005C5867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Инициализация изменения сценария.</w:t>
            </w:r>
          </w:p>
        </w:tc>
      </w:tr>
      <w:tr w:rsidR="00785055" w:rsidRPr="006377A5" w14:paraId="658ADCC8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B2BD4" w14:textId="77777777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BD3444" w14:textId="77777777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Системная</w:t>
            </w:r>
          </w:p>
        </w:tc>
      </w:tr>
      <w:tr w:rsidR="00785055" w:rsidRPr="006377A5" w14:paraId="6F2B3C42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44DAD2" w14:textId="77777777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8B6EED" w14:textId="57040705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Вариант использования «</w:t>
            </w:r>
            <w:r w:rsidR="00EA4FE9" w:rsidRPr="006377A5">
              <w:rPr>
                <w:sz w:val="24"/>
                <w:szCs w:val="24"/>
                <w:lang w:eastAsia="ru-RU"/>
              </w:rPr>
              <w:t>Изменение существующего сценария</w:t>
            </w:r>
            <w:r w:rsidRPr="006377A5">
              <w:rPr>
                <w:sz w:val="24"/>
                <w:szCs w:val="24"/>
                <w:lang w:eastAsia="ru-RU"/>
              </w:rPr>
              <w:t>»</w:t>
            </w:r>
          </w:p>
        </w:tc>
      </w:tr>
      <w:tr w:rsidR="00785055" w:rsidRPr="006377A5" w14:paraId="383C1EF5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B398B9" w14:textId="77777777" w:rsidR="00785055" w:rsidRPr="006377A5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F6EF03" w14:textId="07A9339F" w:rsidR="00785055" w:rsidRPr="006377A5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Идентификатор сценария может быть получен из списка сценариев или через поиск.</w:t>
            </w:r>
          </w:p>
        </w:tc>
      </w:tr>
      <w:tr w:rsidR="00785055" w:rsidRPr="001E7B57" w14:paraId="3695B89D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C60D0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9AF42A" w14:textId="44963869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Если сценарий с указанным ID не существует или недоступен для редактирования, система отображает ошибку.</w:t>
            </w:r>
          </w:p>
        </w:tc>
      </w:tr>
      <w:tr w:rsidR="00785055" w:rsidRPr="001E7B57" w14:paraId="023BC47C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D83235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0AE68F" w14:textId="6069E8A0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 xml:space="preserve">Открытие формы редактирования с </w:t>
            </w:r>
            <w:proofErr w:type="spellStart"/>
            <w:r w:rsidRPr="001E7B57">
              <w:rPr>
                <w:sz w:val="24"/>
                <w:szCs w:val="24"/>
                <w:lang w:eastAsia="ru-RU"/>
              </w:rPr>
              <w:t>предзаполненными</w:t>
            </w:r>
            <w:proofErr w:type="spellEnd"/>
            <w:r w:rsidRPr="001E7B57">
              <w:rPr>
                <w:sz w:val="24"/>
                <w:szCs w:val="24"/>
                <w:lang w:eastAsia="ru-RU"/>
              </w:rPr>
              <w:t xml:space="preserve"> текущими параметрами сценария.</w:t>
            </w:r>
          </w:p>
        </w:tc>
      </w:tr>
      <w:tr w:rsidR="00785055" w:rsidRPr="001E7B57" w14:paraId="53FFF0B5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D75EE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D1FDBC" w14:textId="61A29037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Сценарий существует.</w:t>
            </w:r>
          </w:p>
        </w:tc>
      </w:tr>
      <w:tr w:rsidR="00785055" w:rsidRPr="001E7B57" w14:paraId="701BD38A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C240AC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37D60E" w14:textId="497C6CDD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Система загружает данные сценария и переходит в режим редактирования.</w:t>
            </w:r>
          </w:p>
        </w:tc>
      </w:tr>
    </w:tbl>
    <w:p w14:paraId="768F4A05" w14:textId="77777777" w:rsidR="00785055" w:rsidRPr="001E7B57" w:rsidRDefault="00785055" w:rsidP="00785055">
      <w:pPr>
        <w:jc w:val="right"/>
      </w:pPr>
    </w:p>
    <w:p w14:paraId="72178971" w14:textId="4CBA04D9" w:rsidR="00785055" w:rsidRPr="001E7B57" w:rsidRDefault="00785055" w:rsidP="00785055">
      <w:pPr>
        <w:jc w:val="right"/>
      </w:pPr>
      <w:r w:rsidRPr="001E7B57">
        <w:t>Таблица 25</w:t>
      </w:r>
    </w:p>
    <w:p w14:paraId="0C0095FC" w14:textId="1FBA6838" w:rsidR="00785055" w:rsidRPr="001E7B57" w:rsidRDefault="00785055" w:rsidP="00785055">
      <w:pPr>
        <w:jc w:val="center"/>
      </w:pPr>
      <w:r w:rsidRPr="001E7B57">
        <w:t xml:space="preserve">Описание операции </w:t>
      </w:r>
      <w:r w:rsidRPr="001E7B57">
        <w:rPr>
          <w:lang w:eastAsia="ru-RU"/>
        </w:rPr>
        <w:t>«</w:t>
      </w:r>
      <w:r w:rsidR="006377A5" w:rsidRPr="001E7B57">
        <w:rPr>
          <w:lang w:eastAsia="ru-RU"/>
        </w:rPr>
        <w:t>Заполнить форму</w:t>
      </w:r>
      <w:r w:rsidRPr="001E7B57">
        <w:rPr>
          <w:lang w:eastAsia="ru-RU"/>
        </w:rPr>
        <w:t>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094"/>
      </w:tblGrid>
      <w:tr w:rsidR="00785055" w:rsidRPr="001E7B57" w14:paraId="766E60D7" w14:textId="77777777" w:rsidTr="007B2CC6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6A79C" w14:textId="77777777" w:rsidR="00785055" w:rsidRPr="001E7B57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D8D4F5" w14:textId="77777777" w:rsidR="00785055" w:rsidRPr="001E7B57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785055" w:rsidRPr="001E7B57" w14:paraId="6B3ACF44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60DE6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CFE96D" w14:textId="2190ADA3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Заполнить форму</w:t>
            </w:r>
          </w:p>
        </w:tc>
      </w:tr>
      <w:tr w:rsidR="00785055" w:rsidRPr="001E7B57" w14:paraId="590C23AB" w14:textId="77777777" w:rsidTr="005C5867">
        <w:trPr>
          <w:trHeight w:val="20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2E4748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Обязанности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717E6E" w14:textId="793F289E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Пользователь изменяет параметры сценария в форме редактирования.</w:t>
            </w:r>
          </w:p>
        </w:tc>
      </w:tr>
      <w:tr w:rsidR="00785055" w:rsidRPr="001E7B57" w14:paraId="6965D3E4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C12B91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B1285A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Системная</w:t>
            </w:r>
          </w:p>
        </w:tc>
      </w:tr>
      <w:tr w:rsidR="00EA4FE9" w:rsidRPr="001E7B57" w14:paraId="7D9C1F7B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ED1CF" w14:textId="77777777" w:rsidR="00EA4FE9" w:rsidRPr="001E7B57" w:rsidRDefault="00EA4FE9" w:rsidP="00EA4FE9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43AEF7" w14:textId="7E632707" w:rsidR="00EA4FE9" w:rsidRPr="001E7B57" w:rsidRDefault="00EA4FE9" w:rsidP="00EA4FE9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Вариант использования «Изменение существующего сценария»</w:t>
            </w:r>
          </w:p>
        </w:tc>
      </w:tr>
      <w:tr w:rsidR="00785055" w:rsidRPr="001E7B57" w14:paraId="7DB07A1F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70BC26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EEF16C" w14:textId="524385B2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Пользователь может изменить любое из полей, кроме системных (ID, версия).</w:t>
            </w:r>
          </w:p>
        </w:tc>
      </w:tr>
      <w:tr w:rsidR="00785055" w:rsidRPr="001E7B57" w14:paraId="075A064A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49F8CF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DB1FA7" w14:textId="42B52A63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Если новые данные не проходят валидацию, система отображает ошибки.</w:t>
            </w:r>
          </w:p>
        </w:tc>
      </w:tr>
      <w:tr w:rsidR="00785055" w:rsidRPr="001E7B57" w14:paraId="3C914E10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AFF656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8A1696" w14:textId="6846E245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Обновлённый объект сценария (в памяти).</w:t>
            </w:r>
          </w:p>
        </w:tc>
      </w:tr>
      <w:tr w:rsidR="00785055" w:rsidRPr="001E7B57" w14:paraId="296763B4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6C7FEC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745ED8" w14:textId="60FE801F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Форма редактирования открыта с загруженными данными.</w:t>
            </w:r>
          </w:p>
        </w:tc>
      </w:tr>
      <w:tr w:rsidR="00785055" w:rsidRPr="001E7B57" w14:paraId="437359D1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68C50E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5CB408" w14:textId="6DE7705A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Изменённые параметры готовы для сохранения.</w:t>
            </w:r>
          </w:p>
        </w:tc>
      </w:tr>
    </w:tbl>
    <w:p w14:paraId="13DA2691" w14:textId="77777777" w:rsidR="00785055" w:rsidRPr="001E7B57" w:rsidRDefault="00785055" w:rsidP="00785055">
      <w:pPr>
        <w:jc w:val="right"/>
      </w:pPr>
    </w:p>
    <w:p w14:paraId="33063243" w14:textId="45D33F71" w:rsidR="00785055" w:rsidRPr="001E7B57" w:rsidRDefault="00785055" w:rsidP="00785055">
      <w:pPr>
        <w:jc w:val="right"/>
      </w:pPr>
      <w:r w:rsidRPr="001E7B57">
        <w:t>Таблица 26</w:t>
      </w:r>
    </w:p>
    <w:p w14:paraId="0FC306EA" w14:textId="454E4D21" w:rsidR="00785055" w:rsidRPr="001E7B57" w:rsidRDefault="00785055" w:rsidP="00785055">
      <w:pPr>
        <w:jc w:val="center"/>
      </w:pPr>
      <w:r w:rsidRPr="001E7B57">
        <w:t xml:space="preserve">Описание операции </w:t>
      </w:r>
      <w:r w:rsidRPr="001E7B57">
        <w:rPr>
          <w:lang w:eastAsia="ru-RU"/>
        </w:rPr>
        <w:t>«</w:t>
      </w:r>
      <w:r w:rsidR="006377A5" w:rsidRPr="001E7B57">
        <w:rPr>
          <w:lang w:eastAsia="ru-RU"/>
        </w:rPr>
        <w:t>Сохранить сценарий</w:t>
      </w:r>
      <w:r w:rsidRPr="001E7B57">
        <w:rPr>
          <w:lang w:eastAsia="ru-RU"/>
        </w:rPr>
        <w:t>»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094"/>
      </w:tblGrid>
      <w:tr w:rsidR="00785055" w:rsidRPr="001E7B57" w14:paraId="20100ED5" w14:textId="77777777" w:rsidTr="007B2CC6">
        <w:trPr>
          <w:trHeight w:val="3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ECF8ED" w14:textId="77777777" w:rsidR="00785055" w:rsidRPr="001E7B57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168598" w14:textId="77777777" w:rsidR="00785055" w:rsidRPr="001E7B57" w:rsidRDefault="00785055" w:rsidP="007B2CC6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785055" w:rsidRPr="001E7B57" w14:paraId="146DFBC2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15C976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DE83AB" w14:textId="5141AAAB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Сохранить сценарий</w:t>
            </w:r>
          </w:p>
        </w:tc>
      </w:tr>
      <w:tr w:rsidR="00785055" w:rsidRPr="001E7B57" w14:paraId="16F91706" w14:textId="77777777" w:rsidTr="006377A5">
        <w:trPr>
          <w:trHeight w:val="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6003A3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Обязанности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786CF7" w14:textId="712B498D" w:rsidR="00785055" w:rsidRPr="001E7B57" w:rsidRDefault="00382490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С</w:t>
            </w:r>
            <w:r w:rsidR="006377A5" w:rsidRPr="001E7B57">
              <w:rPr>
                <w:sz w:val="24"/>
                <w:szCs w:val="24"/>
                <w:lang w:eastAsia="ru-RU"/>
              </w:rPr>
              <w:t>охран</w:t>
            </w:r>
            <w:r>
              <w:rPr>
                <w:sz w:val="24"/>
                <w:szCs w:val="24"/>
                <w:lang w:eastAsia="ru-RU"/>
              </w:rPr>
              <w:t>ение</w:t>
            </w:r>
            <w:r w:rsidR="006377A5" w:rsidRPr="001E7B57">
              <w:rPr>
                <w:sz w:val="24"/>
                <w:szCs w:val="24"/>
                <w:lang w:eastAsia="ru-RU"/>
              </w:rPr>
              <w:t xml:space="preserve"> обновлённ</w:t>
            </w:r>
            <w:r>
              <w:rPr>
                <w:sz w:val="24"/>
                <w:szCs w:val="24"/>
                <w:lang w:eastAsia="ru-RU"/>
              </w:rPr>
              <w:t>ой</w:t>
            </w:r>
            <w:r w:rsidR="006377A5" w:rsidRPr="001E7B57">
              <w:rPr>
                <w:sz w:val="24"/>
                <w:szCs w:val="24"/>
                <w:lang w:eastAsia="ru-RU"/>
              </w:rPr>
              <w:t xml:space="preserve"> верси</w:t>
            </w:r>
            <w:r>
              <w:rPr>
                <w:sz w:val="24"/>
                <w:szCs w:val="24"/>
                <w:lang w:eastAsia="ru-RU"/>
              </w:rPr>
              <w:t>и</w:t>
            </w:r>
            <w:r w:rsidR="006377A5" w:rsidRPr="001E7B57">
              <w:rPr>
                <w:sz w:val="24"/>
                <w:szCs w:val="24"/>
                <w:lang w:eastAsia="ru-RU"/>
              </w:rPr>
              <w:t xml:space="preserve"> сценария.</w:t>
            </w:r>
          </w:p>
        </w:tc>
      </w:tr>
      <w:tr w:rsidR="00785055" w:rsidRPr="001E7B57" w14:paraId="603824A2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F50C1B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DE5A3A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Системная</w:t>
            </w:r>
          </w:p>
        </w:tc>
      </w:tr>
      <w:tr w:rsidR="00EA4FE9" w:rsidRPr="001E7B57" w14:paraId="1A51F275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E23237" w14:textId="77777777" w:rsidR="00EA4FE9" w:rsidRPr="001E7B57" w:rsidRDefault="00EA4FE9" w:rsidP="00EA4FE9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AD603D" w14:textId="145A8188" w:rsidR="00EA4FE9" w:rsidRPr="001E7B57" w:rsidRDefault="00EA4FE9" w:rsidP="00EA4FE9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Вариант использования «Изменение существующего сценария»</w:t>
            </w:r>
          </w:p>
        </w:tc>
      </w:tr>
      <w:tr w:rsidR="00785055" w:rsidRPr="001E7B57" w14:paraId="4D9818F4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F345D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18C707" w14:textId="15EF7D90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 xml:space="preserve">Система создаёт новую версию сценария или перезаписывает существующую в зависимости от политики </w:t>
            </w:r>
            <w:proofErr w:type="spellStart"/>
            <w:r w:rsidRPr="001E7B57">
              <w:rPr>
                <w:sz w:val="24"/>
                <w:szCs w:val="24"/>
                <w:lang w:eastAsia="ru-RU"/>
              </w:rPr>
              <w:t>версионирования</w:t>
            </w:r>
            <w:proofErr w:type="spellEnd"/>
            <w:r w:rsidRPr="001E7B57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785055" w:rsidRPr="001E7B57" w14:paraId="5952A069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02386F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Исключения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3BD476" w14:textId="0CFC4175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Если сохранение не удалось, система уведомляет пользователя.</w:t>
            </w:r>
          </w:p>
        </w:tc>
      </w:tr>
      <w:tr w:rsidR="00785055" w:rsidRPr="001E7B57" w14:paraId="47D99C3E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0CB90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EE30F9" w14:textId="430E904C" w:rsidR="00785055" w:rsidRPr="001E7B57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Сохранённая новая версия сценария.</w:t>
            </w:r>
          </w:p>
        </w:tc>
      </w:tr>
      <w:tr w:rsidR="00785055" w:rsidRPr="002B6A7B" w14:paraId="505CC45C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4BE3EC" w14:textId="77777777" w:rsidR="00785055" w:rsidRPr="001E7B57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738FB4" w14:textId="5A6F85BF" w:rsidR="00785055" w:rsidRPr="002B6A7B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1E7B57">
              <w:rPr>
                <w:sz w:val="24"/>
                <w:szCs w:val="24"/>
                <w:lang w:eastAsia="ru-RU"/>
              </w:rPr>
              <w:t>Параметры сценария изменены и прошли валидацию.</w:t>
            </w:r>
          </w:p>
        </w:tc>
      </w:tr>
      <w:tr w:rsidR="00785055" w:rsidRPr="002B6A7B" w14:paraId="75795A1D" w14:textId="77777777" w:rsidTr="007B2CC6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E5D158" w14:textId="77777777" w:rsidR="00785055" w:rsidRPr="002B6A7B" w:rsidRDefault="0078505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2B6A7B">
              <w:rPr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9CE13B" w14:textId="1846DA9F" w:rsidR="00785055" w:rsidRPr="002B6A7B" w:rsidRDefault="006377A5" w:rsidP="007B2CC6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6377A5">
              <w:rPr>
                <w:sz w:val="24"/>
                <w:szCs w:val="24"/>
                <w:lang w:eastAsia="ru-RU"/>
              </w:rPr>
              <w:t>Сценарий обновлён. История версий пополнена.</w:t>
            </w:r>
          </w:p>
        </w:tc>
      </w:tr>
    </w:tbl>
    <w:p w14:paraId="57C653DA" w14:textId="77777777" w:rsidR="00E11972" w:rsidRDefault="00E11972" w:rsidP="00064F3C"/>
    <w:p w14:paraId="2E750A14" w14:textId="4AC57866" w:rsidR="002137E1" w:rsidRDefault="002137E1" w:rsidP="002137E1">
      <w:r w:rsidRPr="000C37AF">
        <w:lastRenderedPageBreak/>
        <w:t>Диаграмма последовательностей системы варианта использования</w:t>
      </w:r>
      <w:r w:rsidRPr="003F0FB4">
        <w:rPr>
          <w:highlight w:val="yellow"/>
        </w:rPr>
        <w:t xml:space="preserve"> </w:t>
      </w:r>
      <w:r w:rsidRPr="00064F3C">
        <w:t>«</w:t>
      </w:r>
      <w:r w:rsidR="00810254" w:rsidRPr="00810254">
        <w:t>Получение сценария определённой версии</w:t>
      </w:r>
      <w:r w:rsidRPr="00064F3C">
        <w:t xml:space="preserve">» представлена на рис. </w:t>
      </w:r>
      <w:r w:rsidR="00D61F87">
        <w:t>8</w:t>
      </w:r>
      <w:r w:rsidRPr="00064F3C">
        <w:t xml:space="preserve">. Описания операций представлены в табл. </w:t>
      </w:r>
      <w:r w:rsidR="00601F1E">
        <w:t>27</w:t>
      </w:r>
      <w:r w:rsidRPr="00064F3C">
        <w:t>-</w:t>
      </w:r>
      <w:r w:rsidR="00601F1E">
        <w:t>29</w:t>
      </w:r>
      <w:r w:rsidRPr="00064F3C">
        <w:t>.</w:t>
      </w:r>
    </w:p>
    <w:p w14:paraId="1725EAFE" w14:textId="210AAB10" w:rsidR="001F5D86" w:rsidRPr="00785055" w:rsidRDefault="00987E10" w:rsidP="001F5D86">
      <w:pPr>
        <w:keepNext/>
        <w:ind w:firstLine="0"/>
        <w:jc w:val="center"/>
      </w:pPr>
      <w:r w:rsidRPr="00785055">
        <w:rPr>
          <w:noProof/>
        </w:rPr>
        <w:drawing>
          <wp:inline distT="0" distB="0" distL="0" distR="0" wp14:anchorId="31514720" wp14:editId="5B7BA4D8">
            <wp:extent cx="3810000" cy="170141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2916" cy="170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8C8F" w14:textId="4DD48324" w:rsidR="002137E1" w:rsidRPr="00FC506B" w:rsidRDefault="001F5D86" w:rsidP="001F5D86">
      <w:pPr>
        <w:pStyle w:val="af5"/>
      </w:pPr>
      <w:r w:rsidRPr="00785055">
        <w:t xml:space="preserve">Рис. </w:t>
      </w:r>
      <w:r w:rsidRPr="00785055">
        <w:fldChar w:fldCharType="begin"/>
      </w:r>
      <w:r w:rsidRPr="00785055">
        <w:instrText xml:space="preserve"> SEQ Рис. \* ARABIC </w:instrText>
      </w:r>
      <w:r w:rsidRPr="00785055">
        <w:fldChar w:fldCharType="separate"/>
      </w:r>
      <w:r w:rsidR="00D61F87">
        <w:rPr>
          <w:noProof/>
        </w:rPr>
        <w:t>8</w:t>
      </w:r>
      <w:r w:rsidRPr="00785055">
        <w:fldChar w:fldCharType="end"/>
      </w:r>
      <w:r w:rsidRPr="00785055">
        <w:t xml:space="preserve">. </w:t>
      </w:r>
      <w:r w:rsidR="00810254" w:rsidRPr="00785055">
        <w:t>Диаграмма последовательностей системы ВИ «</w:t>
      </w:r>
      <w:r w:rsidR="00810254" w:rsidRPr="00FC506B">
        <w:t>Получение сценария определённой версии»</w:t>
      </w:r>
    </w:p>
    <w:p w14:paraId="3C0687FF" w14:textId="21039567" w:rsidR="003D6164" w:rsidRPr="00FC506B" w:rsidRDefault="003D6164" w:rsidP="003D6164">
      <w:pPr>
        <w:jc w:val="right"/>
      </w:pPr>
      <w:r w:rsidRPr="00FC506B">
        <w:t xml:space="preserve">Таблица </w:t>
      </w:r>
      <w:r w:rsidR="00382490" w:rsidRPr="00FC506B">
        <w:t>27</w:t>
      </w:r>
    </w:p>
    <w:p w14:paraId="619C1448" w14:textId="2A3526B3" w:rsidR="003D6164" w:rsidRPr="00FC506B" w:rsidRDefault="003D6164" w:rsidP="003D6164">
      <w:pPr>
        <w:jc w:val="center"/>
      </w:pPr>
      <w:r w:rsidRPr="00FC506B">
        <w:t xml:space="preserve">Описание операции </w:t>
      </w:r>
      <w:r w:rsidRPr="00FC506B">
        <w:rPr>
          <w:lang w:eastAsia="ru-RU"/>
        </w:rPr>
        <w:t>«Запросить получение сценария»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742"/>
      </w:tblGrid>
      <w:tr w:rsidR="003D6164" w:rsidRPr="002B6A7B" w14:paraId="54A10184" w14:textId="77777777" w:rsidTr="00AD1177">
        <w:trPr>
          <w:trHeight w:val="30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C2F568" w14:textId="77777777" w:rsidR="003D6164" w:rsidRPr="00FC506B" w:rsidRDefault="003D6164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Раздел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4D7C29" w14:textId="77777777" w:rsidR="003D6164" w:rsidRPr="009F797C" w:rsidRDefault="003D6164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Описание</w:t>
            </w:r>
          </w:p>
        </w:tc>
      </w:tr>
      <w:tr w:rsidR="003D6164" w:rsidRPr="002B6A7B" w14:paraId="60FEC854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C40FE0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A1E5EE" w14:textId="13B950C9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3D6164">
              <w:rPr>
                <w:sz w:val="24"/>
                <w:szCs w:val="24"/>
              </w:rPr>
              <w:t>Запросить получение сценария</w:t>
            </w:r>
          </w:p>
        </w:tc>
      </w:tr>
      <w:tr w:rsidR="003D6164" w:rsidRPr="002B6A7B" w14:paraId="08F9819C" w14:textId="77777777" w:rsidTr="00382490">
        <w:trPr>
          <w:trHeight w:val="114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583BCC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Обязанности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FACF8F" w14:textId="1FC79B03" w:rsidR="003D6164" w:rsidRPr="009F797C" w:rsidRDefault="00382490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Получение сценария по</w:t>
            </w:r>
            <w:r w:rsidRPr="00382490">
              <w:rPr>
                <w:sz w:val="24"/>
                <w:szCs w:val="24"/>
              </w:rPr>
              <w:t xml:space="preserve"> идентификатор</w:t>
            </w:r>
            <w:r>
              <w:rPr>
                <w:sz w:val="24"/>
                <w:szCs w:val="24"/>
              </w:rPr>
              <w:t>у</w:t>
            </w:r>
            <w:r w:rsidRPr="00382490">
              <w:rPr>
                <w:sz w:val="24"/>
                <w:szCs w:val="24"/>
              </w:rPr>
              <w:t xml:space="preserve"> сценария</w:t>
            </w:r>
            <w:r>
              <w:rPr>
                <w:sz w:val="24"/>
                <w:szCs w:val="24"/>
              </w:rPr>
              <w:t>.</w:t>
            </w:r>
          </w:p>
        </w:tc>
      </w:tr>
      <w:tr w:rsidR="003D6164" w:rsidRPr="002B6A7B" w14:paraId="4398F3FF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EDFD49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1ABB86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Системная</w:t>
            </w:r>
          </w:p>
        </w:tc>
      </w:tr>
      <w:tr w:rsidR="003D6164" w:rsidRPr="002B6A7B" w14:paraId="43467407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D56230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Ссылка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24C27F" w14:textId="5FC98E63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Вариант использования «</w:t>
            </w:r>
            <w:r w:rsidR="00FC506B" w:rsidRPr="00FC506B">
              <w:rPr>
                <w:sz w:val="24"/>
                <w:szCs w:val="24"/>
              </w:rPr>
              <w:t>Получение сценария определённой версии</w:t>
            </w:r>
            <w:r w:rsidRPr="009F797C">
              <w:rPr>
                <w:sz w:val="24"/>
                <w:szCs w:val="24"/>
              </w:rPr>
              <w:t>»</w:t>
            </w:r>
          </w:p>
        </w:tc>
      </w:tr>
      <w:tr w:rsidR="003D6164" w:rsidRPr="002B6A7B" w14:paraId="4826E892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DE0DFC" w14:textId="77777777" w:rsidR="003D6164" w:rsidRPr="000D3D86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CB1D10" w14:textId="5CC8604C" w:rsidR="003D6164" w:rsidRPr="009F797C" w:rsidRDefault="00382490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382490">
              <w:rPr>
                <w:sz w:val="24"/>
                <w:szCs w:val="24"/>
              </w:rPr>
              <w:t>Идентификатор может быть введён вручную или выбран из списка.</w:t>
            </w:r>
          </w:p>
        </w:tc>
      </w:tr>
      <w:tr w:rsidR="003D6164" w:rsidRPr="002B6A7B" w14:paraId="26695E84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514B7" w14:textId="77777777" w:rsidR="003D6164" w:rsidRPr="000D3D86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Исключения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7F6C07" w14:textId="0C9625F5" w:rsidR="003D6164" w:rsidRDefault="00382490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3D6164" w:rsidRPr="009F797C">
              <w:rPr>
                <w:sz w:val="24"/>
                <w:szCs w:val="24"/>
              </w:rPr>
              <w:t>Дочерние сценарии найдены - удаление запрещено</w:t>
            </w:r>
            <w:r>
              <w:rPr>
                <w:sz w:val="24"/>
                <w:szCs w:val="24"/>
              </w:rPr>
              <w:t>.</w:t>
            </w:r>
          </w:p>
          <w:p w14:paraId="18E864A2" w14:textId="5B2A4161" w:rsidR="00382490" w:rsidRPr="009F797C" w:rsidRDefault="00382490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2. С</w:t>
            </w:r>
            <w:r w:rsidRPr="00382490">
              <w:rPr>
                <w:sz w:val="24"/>
                <w:szCs w:val="24"/>
                <w:lang w:eastAsia="ru-RU"/>
              </w:rPr>
              <w:t>ценарий с указанным ID не существует</w:t>
            </w:r>
            <w:r>
              <w:rPr>
                <w:sz w:val="24"/>
                <w:szCs w:val="24"/>
                <w:lang w:eastAsia="ru-RU"/>
              </w:rPr>
              <w:t xml:space="preserve"> -</w:t>
            </w:r>
            <w:r w:rsidRPr="00382490">
              <w:rPr>
                <w:sz w:val="24"/>
                <w:szCs w:val="24"/>
                <w:lang w:eastAsia="ru-RU"/>
              </w:rPr>
              <w:t xml:space="preserve"> система возвращает ошибку.</w:t>
            </w:r>
          </w:p>
        </w:tc>
      </w:tr>
      <w:tr w:rsidR="003D6164" w:rsidRPr="00FC506B" w14:paraId="4706C4FB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5BA241" w14:textId="77777777" w:rsidR="003D6164" w:rsidRPr="00FC506B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FC506B">
              <w:rPr>
                <w:sz w:val="24"/>
                <w:szCs w:val="24"/>
              </w:rPr>
              <w:t>Вывод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6C6935" w14:textId="4D262B2D" w:rsidR="003D6164" w:rsidRPr="00FC506B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506B">
              <w:rPr>
                <w:sz w:val="24"/>
                <w:szCs w:val="24"/>
              </w:rPr>
              <w:t>1. Сообщение о запрете удаления из-за зависимостей</w:t>
            </w:r>
            <w:r w:rsidR="00382490" w:rsidRPr="00FC506B">
              <w:rPr>
                <w:sz w:val="24"/>
                <w:szCs w:val="24"/>
              </w:rPr>
              <w:t>.</w:t>
            </w:r>
          </w:p>
          <w:p w14:paraId="230D0F0A" w14:textId="7F1B15F4" w:rsidR="003D6164" w:rsidRPr="00FC506B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2. Запрос подтверждения удаления</w:t>
            </w:r>
            <w:r w:rsidR="00382490" w:rsidRPr="00FC506B">
              <w:rPr>
                <w:sz w:val="24"/>
                <w:szCs w:val="24"/>
              </w:rPr>
              <w:t>.</w:t>
            </w:r>
          </w:p>
        </w:tc>
      </w:tr>
      <w:tr w:rsidR="003D6164" w:rsidRPr="00FC506B" w14:paraId="72F96DAF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BF9C8F" w14:textId="77777777" w:rsidR="003D6164" w:rsidRPr="00FC506B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Предусловие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E60FCF" w14:textId="63666B15" w:rsidR="003D6164" w:rsidRPr="00FC506B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Сценарий существует</w:t>
            </w:r>
            <w:r w:rsidR="00382490" w:rsidRPr="00FC506B">
              <w:rPr>
                <w:sz w:val="24"/>
                <w:szCs w:val="24"/>
              </w:rPr>
              <w:t>.</w:t>
            </w:r>
          </w:p>
        </w:tc>
      </w:tr>
      <w:tr w:rsidR="003D6164" w:rsidRPr="00FC506B" w14:paraId="3464207D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1CB95" w14:textId="77777777" w:rsidR="003D6164" w:rsidRPr="00FC506B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1BFA75" w14:textId="70540C3D" w:rsidR="003D6164" w:rsidRPr="00FC506B" w:rsidRDefault="00382490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506B">
              <w:rPr>
                <w:sz w:val="24"/>
                <w:szCs w:val="24"/>
              </w:rPr>
              <w:t>Система отображает интерфейс выбора версии.</w:t>
            </w:r>
          </w:p>
        </w:tc>
      </w:tr>
    </w:tbl>
    <w:p w14:paraId="003F27EB" w14:textId="77777777" w:rsidR="003D6164" w:rsidRPr="00FC506B" w:rsidRDefault="003D6164" w:rsidP="003D6164"/>
    <w:p w14:paraId="11EB00F2" w14:textId="6B86EC9E" w:rsidR="003D6164" w:rsidRPr="00FC506B" w:rsidRDefault="003D6164" w:rsidP="003D6164">
      <w:pPr>
        <w:jc w:val="right"/>
      </w:pPr>
      <w:r w:rsidRPr="00FC506B">
        <w:t xml:space="preserve">Таблица </w:t>
      </w:r>
      <w:r w:rsidR="00382490" w:rsidRPr="00FC506B">
        <w:t>28</w:t>
      </w:r>
    </w:p>
    <w:p w14:paraId="7F8FFB95" w14:textId="1CFD2784" w:rsidR="003D6164" w:rsidRPr="002B6A7B" w:rsidRDefault="003D6164" w:rsidP="003D6164">
      <w:pPr>
        <w:jc w:val="center"/>
      </w:pPr>
      <w:r w:rsidRPr="00FC506B">
        <w:t xml:space="preserve">Описание операции </w:t>
      </w:r>
      <w:r w:rsidRPr="00FC506B">
        <w:rPr>
          <w:lang w:eastAsia="ru-RU"/>
        </w:rPr>
        <w:t>«Выбрать версию сценария»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780"/>
      </w:tblGrid>
      <w:tr w:rsidR="003D6164" w:rsidRPr="002B6A7B" w14:paraId="36A22448" w14:textId="77777777" w:rsidTr="00AD1177">
        <w:trPr>
          <w:trHeight w:val="30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B39020" w14:textId="77777777" w:rsidR="003D6164" w:rsidRPr="009F797C" w:rsidRDefault="003D6164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Раздел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ACF78F" w14:textId="77777777" w:rsidR="003D6164" w:rsidRPr="009F797C" w:rsidRDefault="003D6164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Описание</w:t>
            </w:r>
          </w:p>
        </w:tc>
      </w:tr>
      <w:tr w:rsidR="003D6164" w:rsidRPr="002B6A7B" w14:paraId="5CCFF7F6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56B766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C68457" w14:textId="77AC2950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3D6164">
              <w:rPr>
                <w:sz w:val="24"/>
                <w:szCs w:val="24"/>
              </w:rPr>
              <w:t>Выбрать версию сценария</w:t>
            </w:r>
          </w:p>
        </w:tc>
      </w:tr>
      <w:tr w:rsidR="003D6164" w:rsidRPr="002B6A7B" w14:paraId="7729E2B7" w14:textId="77777777" w:rsidTr="00FC506B">
        <w:trPr>
          <w:trHeight w:val="183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688A09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Обязанности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443CE" w14:textId="42ECFA5E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Фиксация выбора сценария по его идентификатору.</w:t>
            </w:r>
          </w:p>
        </w:tc>
      </w:tr>
      <w:tr w:rsidR="003D6164" w:rsidRPr="002B6A7B" w14:paraId="52FF780F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EB7F1E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786676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Системная</w:t>
            </w:r>
          </w:p>
        </w:tc>
      </w:tr>
      <w:tr w:rsidR="003D6164" w:rsidRPr="002B6A7B" w14:paraId="112B7235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ADC452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Ссылка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5154B4" w14:textId="578DD498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Вариант использования «</w:t>
            </w:r>
            <w:r w:rsidR="00FC506B" w:rsidRPr="00FC506B">
              <w:rPr>
                <w:sz w:val="24"/>
                <w:szCs w:val="24"/>
              </w:rPr>
              <w:t>Получение сценария определённой версии</w:t>
            </w:r>
            <w:r w:rsidRPr="009F797C">
              <w:rPr>
                <w:sz w:val="24"/>
                <w:szCs w:val="24"/>
              </w:rPr>
              <w:t>»</w:t>
            </w:r>
          </w:p>
        </w:tc>
      </w:tr>
      <w:tr w:rsidR="003D6164" w:rsidRPr="002B6A7B" w14:paraId="43643AA4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C9159F" w14:textId="77777777" w:rsidR="003D6164" w:rsidRPr="000D3D86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4F61B6" w14:textId="458E894D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 xml:space="preserve">Идентификатор версии может быть </w:t>
            </w:r>
            <w:proofErr w:type="spellStart"/>
            <w:r w:rsidRPr="00FC506B">
              <w:rPr>
                <w:sz w:val="24"/>
                <w:szCs w:val="24"/>
              </w:rPr>
              <w:t>хешем</w:t>
            </w:r>
            <w:proofErr w:type="spellEnd"/>
            <w:r w:rsidRPr="00FC506B">
              <w:rPr>
                <w:sz w:val="24"/>
                <w:szCs w:val="24"/>
              </w:rPr>
              <w:t>.</w:t>
            </w:r>
          </w:p>
        </w:tc>
      </w:tr>
      <w:tr w:rsidR="003D6164" w:rsidRPr="002B6A7B" w14:paraId="4329F798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2A6FE7" w14:textId="77777777" w:rsidR="003D6164" w:rsidRPr="000D3D86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Исключения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13F851" w14:textId="47DFA9F1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en-US"/>
              </w:rPr>
              <w:t>D</w:t>
            </w:r>
            <w:proofErr w:type="spellStart"/>
            <w:r w:rsidRPr="00FC506B">
              <w:rPr>
                <w:sz w:val="24"/>
                <w:szCs w:val="24"/>
              </w:rPr>
              <w:t>ерсия</w:t>
            </w:r>
            <w:proofErr w:type="spellEnd"/>
            <w:r w:rsidRPr="00FC506B">
              <w:rPr>
                <w:sz w:val="24"/>
                <w:szCs w:val="24"/>
              </w:rPr>
              <w:t xml:space="preserve"> с указанным ID не существует для сценария - отображает ошибку.</w:t>
            </w:r>
          </w:p>
        </w:tc>
      </w:tr>
      <w:tr w:rsidR="003D6164" w:rsidRPr="002B6A7B" w14:paraId="239CB5A3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0C5697" w14:textId="77777777" w:rsidR="003D6164" w:rsidRPr="00393DA4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Вывод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62A690" w14:textId="30C536BF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506B">
              <w:rPr>
                <w:sz w:val="24"/>
                <w:szCs w:val="24"/>
              </w:rPr>
              <w:t>Отображение содержимого выбранной версии сценария.</w:t>
            </w:r>
          </w:p>
        </w:tc>
      </w:tr>
      <w:tr w:rsidR="003D6164" w:rsidRPr="002B6A7B" w14:paraId="44711EB9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F0E117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Предусловие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F81602" w14:textId="6ED38B29" w:rsidR="003D6164" w:rsidRPr="008A797D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Сценарий загружен, список версий доступен.</w:t>
            </w:r>
          </w:p>
        </w:tc>
      </w:tr>
      <w:tr w:rsidR="003D6164" w:rsidRPr="002B6A7B" w14:paraId="7F36CA9D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B46A6F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640C41" w14:textId="0E92982B" w:rsidR="003D6164" w:rsidRPr="00393DA4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506B">
              <w:rPr>
                <w:sz w:val="24"/>
                <w:szCs w:val="24"/>
              </w:rPr>
              <w:t>Пользователь видит содержимое выбранной версии.</w:t>
            </w:r>
          </w:p>
        </w:tc>
      </w:tr>
    </w:tbl>
    <w:p w14:paraId="7664BAD9" w14:textId="77777777" w:rsidR="003D6164" w:rsidRDefault="003D6164" w:rsidP="003D6164"/>
    <w:p w14:paraId="1161164A" w14:textId="3FF97B6D" w:rsidR="003D6164" w:rsidRPr="00FC506B" w:rsidRDefault="003D6164" w:rsidP="003D6164">
      <w:pPr>
        <w:jc w:val="right"/>
      </w:pPr>
      <w:r w:rsidRPr="00FC506B">
        <w:lastRenderedPageBreak/>
        <w:t xml:space="preserve">Таблица </w:t>
      </w:r>
      <w:r w:rsidR="00382490" w:rsidRPr="00FC506B">
        <w:t>29</w:t>
      </w:r>
    </w:p>
    <w:p w14:paraId="54A0C74F" w14:textId="5C205690" w:rsidR="003D6164" w:rsidRPr="002B6A7B" w:rsidRDefault="003D6164" w:rsidP="003D6164">
      <w:pPr>
        <w:jc w:val="center"/>
      </w:pPr>
      <w:r w:rsidRPr="00FC506B">
        <w:t xml:space="preserve">Описание операции </w:t>
      </w:r>
      <w:r w:rsidRPr="00FC506B">
        <w:rPr>
          <w:lang w:eastAsia="ru-RU"/>
        </w:rPr>
        <w:t>«</w:t>
      </w:r>
      <w:r w:rsidR="00FC506B" w:rsidRPr="00FC506B">
        <w:rPr>
          <w:lang w:eastAsia="ru-RU"/>
        </w:rPr>
        <w:t>Выбрать последнюю версию сценария</w:t>
      </w:r>
      <w:r w:rsidRPr="00FC506B">
        <w:rPr>
          <w:lang w:eastAsia="ru-RU"/>
        </w:rPr>
        <w:t>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292"/>
      </w:tblGrid>
      <w:tr w:rsidR="003D6164" w:rsidRPr="002B6A7B" w14:paraId="5F80A28F" w14:textId="77777777" w:rsidTr="00AD1177">
        <w:trPr>
          <w:trHeight w:val="30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0B04E8" w14:textId="77777777" w:rsidR="003D6164" w:rsidRPr="009F797C" w:rsidRDefault="003D6164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Раздел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C7FEA4" w14:textId="77777777" w:rsidR="003D6164" w:rsidRPr="009F797C" w:rsidRDefault="003D6164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Описание</w:t>
            </w:r>
          </w:p>
        </w:tc>
      </w:tr>
      <w:tr w:rsidR="003D6164" w:rsidRPr="002B6A7B" w14:paraId="3EFAD711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E91EA4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49597C" w14:textId="1062EE1D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Выбрать последнюю версию сценария</w:t>
            </w:r>
          </w:p>
        </w:tc>
      </w:tr>
      <w:tr w:rsidR="003D6164" w:rsidRPr="002B6A7B" w14:paraId="5E859AF1" w14:textId="77777777" w:rsidTr="00AD1177">
        <w:trPr>
          <w:trHeight w:val="525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198C08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Обязанности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1DD51D" w14:textId="672B6835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 xml:space="preserve">Фиксация выбора </w:t>
            </w:r>
            <w:r>
              <w:rPr>
                <w:sz w:val="24"/>
                <w:szCs w:val="24"/>
              </w:rPr>
              <w:t xml:space="preserve">последней версии </w:t>
            </w:r>
            <w:r w:rsidRPr="00FC506B">
              <w:rPr>
                <w:sz w:val="24"/>
                <w:szCs w:val="24"/>
              </w:rPr>
              <w:t>сценария.</w:t>
            </w:r>
          </w:p>
        </w:tc>
      </w:tr>
      <w:tr w:rsidR="003D6164" w:rsidRPr="002B6A7B" w14:paraId="4F27C0F4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95EE7C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EAEA36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Системная</w:t>
            </w:r>
          </w:p>
        </w:tc>
      </w:tr>
      <w:tr w:rsidR="003D6164" w:rsidRPr="002B6A7B" w14:paraId="10640870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223858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Ссылка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855E6" w14:textId="08E022C5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Вариант использования «</w:t>
            </w:r>
            <w:r w:rsidR="00FC506B" w:rsidRPr="00FC506B">
              <w:rPr>
                <w:sz w:val="24"/>
                <w:szCs w:val="24"/>
              </w:rPr>
              <w:t>Получение сценария определённой версии</w:t>
            </w:r>
            <w:r w:rsidRPr="009F797C">
              <w:rPr>
                <w:sz w:val="24"/>
                <w:szCs w:val="24"/>
              </w:rPr>
              <w:t>»</w:t>
            </w:r>
          </w:p>
        </w:tc>
      </w:tr>
      <w:tr w:rsidR="003D6164" w:rsidRPr="002B6A7B" w14:paraId="7DD0AE05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A466C9" w14:textId="77777777" w:rsidR="003D6164" w:rsidRPr="000D3D86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80C68" w14:textId="5C874771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Опция может быть выбрана по умолчанию.</w:t>
            </w:r>
          </w:p>
        </w:tc>
      </w:tr>
      <w:tr w:rsidR="003D6164" w:rsidRPr="002B6A7B" w14:paraId="1BA58D7C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B0F784" w14:textId="77777777" w:rsidR="003D6164" w:rsidRPr="000D3D86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Исключения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146CFB" w14:textId="0D0242CC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Нет доступа к БД – ошибка.</w:t>
            </w:r>
          </w:p>
        </w:tc>
      </w:tr>
      <w:tr w:rsidR="003D6164" w:rsidRPr="002B6A7B" w14:paraId="35DF7522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19FA5" w14:textId="77777777" w:rsidR="003D6164" w:rsidRPr="00393DA4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Вывод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C64F5D" w14:textId="6146BF36" w:rsidR="003D6164" w:rsidRPr="009F797C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506B">
              <w:rPr>
                <w:sz w:val="24"/>
                <w:szCs w:val="24"/>
              </w:rPr>
              <w:t>Отображение содержимого последней версии сценария.</w:t>
            </w:r>
          </w:p>
        </w:tc>
      </w:tr>
      <w:tr w:rsidR="003D6164" w:rsidRPr="002B6A7B" w14:paraId="6AF85672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9D64BA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Предусловие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2E296F" w14:textId="54964B8B" w:rsidR="003D6164" w:rsidRPr="008A797D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FC506B">
              <w:rPr>
                <w:sz w:val="24"/>
                <w:szCs w:val="24"/>
              </w:rPr>
              <w:t>Сценарий загружен, существует хотя бы одна версия.</w:t>
            </w:r>
          </w:p>
        </w:tc>
      </w:tr>
      <w:tr w:rsidR="003D6164" w:rsidRPr="002B6A7B" w14:paraId="2EF0044C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194C6C" w14:textId="77777777" w:rsidR="003D6164" w:rsidRPr="009F797C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5B28F" w14:textId="590441FA" w:rsidR="003D6164" w:rsidRPr="00393DA4" w:rsidRDefault="00FC506B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C506B">
              <w:rPr>
                <w:sz w:val="24"/>
                <w:szCs w:val="24"/>
              </w:rPr>
              <w:t>Пользователь видит актуальную версию сценария.</w:t>
            </w:r>
          </w:p>
        </w:tc>
      </w:tr>
    </w:tbl>
    <w:p w14:paraId="1842C4E2" w14:textId="77777777" w:rsidR="003E5EAC" w:rsidRDefault="003E5EAC" w:rsidP="00064F3C"/>
    <w:p w14:paraId="42DDF016" w14:textId="69FDD13E" w:rsidR="003F0FB4" w:rsidRDefault="003F0FB4" w:rsidP="003F0FB4">
      <w:r w:rsidRPr="000C37AF">
        <w:t>Диаграмма последовательностей системы варианта использования</w:t>
      </w:r>
      <w:r w:rsidRPr="003F0FB4">
        <w:rPr>
          <w:highlight w:val="yellow"/>
        </w:rPr>
        <w:t xml:space="preserve"> </w:t>
      </w:r>
      <w:r w:rsidRPr="00064F3C">
        <w:t>«</w:t>
      </w:r>
      <w:r w:rsidR="00064F3C" w:rsidRPr="00064F3C">
        <w:t>Удаление сценария</w:t>
      </w:r>
      <w:r w:rsidRPr="00064F3C">
        <w:t xml:space="preserve">» представлена на рис. </w:t>
      </w:r>
      <w:r w:rsidR="00D61F87">
        <w:t>9</w:t>
      </w:r>
      <w:r w:rsidRPr="00064F3C">
        <w:t>. Описания операций представлены в табл</w:t>
      </w:r>
      <w:r w:rsidR="00C12817" w:rsidRPr="00064F3C">
        <w:t>.</w:t>
      </w:r>
      <w:r w:rsidRPr="00064F3C">
        <w:t xml:space="preserve"> </w:t>
      </w:r>
      <w:r w:rsidR="00004947">
        <w:t>30</w:t>
      </w:r>
      <w:r w:rsidRPr="00064F3C">
        <w:t>-</w:t>
      </w:r>
      <w:r w:rsidR="00004947">
        <w:t>31</w:t>
      </w:r>
      <w:r w:rsidRPr="00064F3C">
        <w:t>.</w:t>
      </w:r>
    </w:p>
    <w:p w14:paraId="40604395" w14:textId="436ED44C" w:rsidR="00C12817" w:rsidRPr="00004947" w:rsidRDefault="00F628E0" w:rsidP="00C12817">
      <w:pPr>
        <w:keepNext/>
        <w:ind w:firstLine="0"/>
        <w:jc w:val="center"/>
      </w:pPr>
      <w:r w:rsidRPr="00004947">
        <w:rPr>
          <w:noProof/>
        </w:rPr>
        <w:drawing>
          <wp:inline distT="0" distB="0" distL="0" distR="0" wp14:anchorId="0DD35156" wp14:editId="67F5031A">
            <wp:extent cx="4274820" cy="1561255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3616" cy="157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3AFC" w14:textId="4372A6FA" w:rsidR="00C12817" w:rsidRDefault="00C12817" w:rsidP="00C12817">
      <w:pPr>
        <w:pStyle w:val="af5"/>
      </w:pPr>
      <w:r w:rsidRPr="00004947">
        <w:t xml:space="preserve">Рис. </w:t>
      </w:r>
      <w:r w:rsidRPr="00004947">
        <w:fldChar w:fldCharType="begin"/>
      </w:r>
      <w:r w:rsidRPr="00004947">
        <w:instrText xml:space="preserve"> SEQ Рис. \* ARABIC </w:instrText>
      </w:r>
      <w:r w:rsidRPr="00004947">
        <w:fldChar w:fldCharType="separate"/>
      </w:r>
      <w:r w:rsidR="00D61F87">
        <w:rPr>
          <w:noProof/>
        </w:rPr>
        <w:t>9</w:t>
      </w:r>
      <w:r w:rsidRPr="00004947">
        <w:fldChar w:fldCharType="end"/>
      </w:r>
      <w:r w:rsidRPr="00004947">
        <w:t>. Диаграмма последовательностей системы ВИ «</w:t>
      </w:r>
      <w:r w:rsidR="00064F3C" w:rsidRPr="00004947">
        <w:t>Удаление сценария</w:t>
      </w:r>
      <w:r w:rsidRPr="00004947">
        <w:t>»</w:t>
      </w:r>
    </w:p>
    <w:p w14:paraId="36A77293" w14:textId="77777777" w:rsidR="00C12817" w:rsidRPr="00C12817" w:rsidRDefault="00C12817" w:rsidP="00C12817"/>
    <w:p w14:paraId="78C46272" w14:textId="554A073F" w:rsidR="003F0FB4" w:rsidRPr="00004947" w:rsidRDefault="003F0FB4" w:rsidP="003F0FB4">
      <w:pPr>
        <w:jc w:val="right"/>
      </w:pPr>
      <w:r w:rsidRPr="00004947">
        <w:t xml:space="preserve">Таблица </w:t>
      </w:r>
      <w:r w:rsidR="00004947" w:rsidRPr="00004947">
        <w:t>30</w:t>
      </w:r>
    </w:p>
    <w:p w14:paraId="21019EE9" w14:textId="708BB422" w:rsidR="003F0FB4" w:rsidRPr="002B6A7B" w:rsidRDefault="003F0FB4" w:rsidP="003F0FB4">
      <w:pPr>
        <w:jc w:val="center"/>
      </w:pPr>
      <w:r w:rsidRPr="00004947">
        <w:t xml:space="preserve">Описание операции </w:t>
      </w:r>
      <w:r w:rsidRPr="00004947">
        <w:rPr>
          <w:lang w:eastAsia="ru-RU"/>
        </w:rPr>
        <w:t>«</w:t>
      </w:r>
      <w:r w:rsidR="008A797D" w:rsidRPr="00004947">
        <w:rPr>
          <w:lang w:eastAsia="ru-RU"/>
        </w:rPr>
        <w:t>Запросить удаление сценария</w:t>
      </w:r>
      <w:r w:rsidRPr="00004947">
        <w:rPr>
          <w:lang w:eastAsia="ru-RU"/>
        </w:rPr>
        <w:t>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7743"/>
      </w:tblGrid>
      <w:tr w:rsidR="009F797C" w:rsidRPr="002B6A7B" w14:paraId="14293C79" w14:textId="77777777" w:rsidTr="009F797C">
        <w:trPr>
          <w:trHeight w:val="30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3A0EE9" w14:textId="725A1D83" w:rsidR="009F797C" w:rsidRPr="009F797C" w:rsidRDefault="009F797C" w:rsidP="009F797C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Раздел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5AD850" w14:textId="3DF66372" w:rsidR="009F797C" w:rsidRPr="009F797C" w:rsidRDefault="009F797C" w:rsidP="009F797C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Описание</w:t>
            </w:r>
          </w:p>
        </w:tc>
      </w:tr>
      <w:tr w:rsidR="009F797C" w:rsidRPr="002B6A7B" w14:paraId="31B02C3C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01A568" w14:textId="52DDE19A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334A25" w14:textId="1A1D01FE" w:rsidR="009F797C" w:rsidRPr="009F797C" w:rsidRDefault="008A797D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8A797D">
              <w:rPr>
                <w:sz w:val="24"/>
                <w:szCs w:val="24"/>
              </w:rPr>
              <w:t>Запросить удаление сценария</w:t>
            </w:r>
          </w:p>
        </w:tc>
      </w:tr>
      <w:tr w:rsidR="009F797C" w:rsidRPr="002B6A7B" w14:paraId="0009C6D0" w14:textId="77777777" w:rsidTr="00004947">
        <w:trPr>
          <w:trHeight w:val="58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9DB584" w14:textId="0E3E4C98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Обязанности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959E1" w14:textId="0B0A36D3" w:rsidR="009F797C" w:rsidRPr="009F797C" w:rsidRDefault="008A797D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П</w:t>
            </w:r>
            <w:r w:rsidR="009F797C" w:rsidRPr="009F797C">
              <w:rPr>
                <w:sz w:val="24"/>
                <w:szCs w:val="24"/>
              </w:rPr>
              <w:t>роверк</w:t>
            </w:r>
            <w:r>
              <w:rPr>
                <w:sz w:val="24"/>
                <w:szCs w:val="24"/>
              </w:rPr>
              <w:t>а</w:t>
            </w:r>
            <w:r w:rsidR="009F797C" w:rsidRPr="009F797C">
              <w:rPr>
                <w:sz w:val="24"/>
                <w:szCs w:val="24"/>
              </w:rPr>
              <w:t xml:space="preserve"> зависимостей </w:t>
            </w:r>
            <w:r>
              <w:rPr>
                <w:sz w:val="24"/>
                <w:szCs w:val="24"/>
              </w:rPr>
              <w:t>у сценария</w:t>
            </w:r>
          </w:p>
        </w:tc>
      </w:tr>
      <w:tr w:rsidR="009F797C" w:rsidRPr="002B6A7B" w14:paraId="1819942D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1CC446" w14:textId="7A795BE1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A2796F" w14:textId="6352C70B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Системная</w:t>
            </w:r>
          </w:p>
        </w:tc>
      </w:tr>
      <w:tr w:rsidR="009F797C" w:rsidRPr="002B6A7B" w14:paraId="64717394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56458F" w14:textId="7AFA98B6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Ссылка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B7562B" w14:textId="25007D65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Вариант использования «Удаление сценария»</w:t>
            </w:r>
          </w:p>
        </w:tc>
      </w:tr>
      <w:tr w:rsidR="009F797C" w:rsidRPr="002B6A7B" w14:paraId="10FF9FC6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6BEB4D" w14:textId="750B7BE5" w:rsidR="009F797C" w:rsidRPr="000D3D86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2ED074" w14:textId="79E71939" w:rsidR="009F797C" w:rsidRPr="009F797C" w:rsidRDefault="00987E10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9F797C" w:rsidRPr="002B6A7B" w14:paraId="4C8877DF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13A29" w14:textId="6D26655C" w:rsidR="009F797C" w:rsidRPr="000D3D86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Исключения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D501A5" w14:textId="048E4018" w:rsidR="009F797C" w:rsidRDefault="00004947" w:rsidP="00987E10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9F797C" w:rsidRPr="009F797C">
              <w:rPr>
                <w:sz w:val="24"/>
                <w:szCs w:val="24"/>
              </w:rPr>
              <w:t>Дочерние сценарии найдены - удаление запрещено</w:t>
            </w:r>
            <w:r>
              <w:rPr>
                <w:sz w:val="24"/>
                <w:szCs w:val="24"/>
              </w:rPr>
              <w:t>.</w:t>
            </w:r>
          </w:p>
          <w:p w14:paraId="7940F874" w14:textId="01714A31" w:rsidR="00004947" w:rsidRPr="009F797C" w:rsidRDefault="00004947" w:rsidP="00987E10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2. С</w:t>
            </w:r>
            <w:r w:rsidRPr="00004947">
              <w:rPr>
                <w:sz w:val="24"/>
                <w:szCs w:val="24"/>
                <w:lang w:eastAsia="ru-RU"/>
              </w:rPr>
              <w:t>ценарий с указанным ID не существует</w:t>
            </w:r>
            <w:r>
              <w:rPr>
                <w:sz w:val="24"/>
                <w:szCs w:val="24"/>
                <w:lang w:eastAsia="ru-RU"/>
              </w:rPr>
              <w:t xml:space="preserve"> -</w:t>
            </w:r>
            <w:r w:rsidRPr="00004947">
              <w:rPr>
                <w:sz w:val="24"/>
                <w:szCs w:val="24"/>
                <w:lang w:eastAsia="ru-RU"/>
              </w:rPr>
              <w:t xml:space="preserve"> система отображает ошибку.</w:t>
            </w:r>
          </w:p>
        </w:tc>
      </w:tr>
      <w:tr w:rsidR="009F797C" w:rsidRPr="002B6A7B" w14:paraId="5AAADC68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6B780F" w14:textId="72905CF4" w:rsidR="009F797C" w:rsidRPr="00393DA4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Вывод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2ED84" w14:textId="66EFAA74" w:rsidR="00393DA4" w:rsidRPr="00393DA4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F797C">
              <w:rPr>
                <w:sz w:val="24"/>
                <w:szCs w:val="24"/>
              </w:rPr>
              <w:t>1. Сообщение о запрете удаления из-за зависимостей</w:t>
            </w:r>
            <w:r w:rsidR="00004947">
              <w:rPr>
                <w:sz w:val="24"/>
                <w:szCs w:val="24"/>
              </w:rPr>
              <w:t>.</w:t>
            </w:r>
          </w:p>
          <w:p w14:paraId="77E9AD50" w14:textId="7237EF99" w:rsidR="009F797C" w:rsidRPr="009F797C" w:rsidRDefault="00987E10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2</w:t>
            </w:r>
            <w:r w:rsidR="009F797C" w:rsidRPr="009F797C">
              <w:rPr>
                <w:sz w:val="24"/>
                <w:szCs w:val="24"/>
              </w:rPr>
              <w:t>. Запрос подтверждения удаления</w:t>
            </w:r>
            <w:r w:rsidR="00004947">
              <w:rPr>
                <w:sz w:val="24"/>
                <w:szCs w:val="24"/>
              </w:rPr>
              <w:t>.</w:t>
            </w:r>
          </w:p>
        </w:tc>
      </w:tr>
      <w:tr w:rsidR="009F797C" w:rsidRPr="002B6A7B" w14:paraId="59ACA572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D675D8" w14:textId="4C6BCEA0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Предусловие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3C72C" w14:textId="136B22D9" w:rsidR="009F797C" w:rsidRPr="008A797D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Сценарий существует</w:t>
            </w:r>
            <w:r w:rsidR="00004947">
              <w:rPr>
                <w:sz w:val="24"/>
                <w:szCs w:val="24"/>
              </w:rPr>
              <w:t>.</w:t>
            </w:r>
          </w:p>
        </w:tc>
      </w:tr>
      <w:tr w:rsidR="009F797C" w:rsidRPr="002B6A7B" w14:paraId="0AF90476" w14:textId="77777777" w:rsidTr="009F797C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53E4AC" w14:textId="5F7AF469" w:rsidR="009F797C" w:rsidRPr="009F797C" w:rsidRDefault="009F797C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887A7" w14:textId="1024983B" w:rsidR="009F797C" w:rsidRPr="00393DA4" w:rsidRDefault="008A797D" w:rsidP="009F797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Сценарий подготовлен для удаления</w:t>
            </w:r>
            <w:r w:rsidR="00004947">
              <w:rPr>
                <w:sz w:val="24"/>
                <w:szCs w:val="24"/>
              </w:rPr>
              <w:t>.</w:t>
            </w:r>
          </w:p>
        </w:tc>
      </w:tr>
    </w:tbl>
    <w:p w14:paraId="7B6AD746" w14:textId="77777777" w:rsidR="00064F3C" w:rsidRDefault="00064F3C" w:rsidP="003F0FB4"/>
    <w:p w14:paraId="00957B3E" w14:textId="3549C9DA" w:rsidR="003D6164" w:rsidRPr="00113FA6" w:rsidRDefault="003D6164" w:rsidP="003D6164">
      <w:pPr>
        <w:jc w:val="right"/>
      </w:pPr>
      <w:r w:rsidRPr="00113FA6">
        <w:lastRenderedPageBreak/>
        <w:t xml:space="preserve">Таблица </w:t>
      </w:r>
      <w:r w:rsidR="00004947" w:rsidRPr="00113FA6">
        <w:t>31</w:t>
      </w:r>
    </w:p>
    <w:p w14:paraId="441D5261" w14:textId="4D1D29C8" w:rsidR="008A797D" w:rsidRPr="00113FA6" w:rsidRDefault="008A797D" w:rsidP="008A797D">
      <w:pPr>
        <w:jc w:val="center"/>
      </w:pPr>
      <w:r w:rsidRPr="00113FA6">
        <w:t xml:space="preserve">Описание операции </w:t>
      </w:r>
      <w:r w:rsidRPr="00113FA6">
        <w:rPr>
          <w:lang w:eastAsia="ru-RU"/>
        </w:rPr>
        <w:t>«Подтвердить удаление»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8094"/>
      </w:tblGrid>
      <w:tr w:rsidR="008A797D" w:rsidRPr="00113FA6" w14:paraId="51C8C13B" w14:textId="77777777" w:rsidTr="00AD1177">
        <w:trPr>
          <w:trHeight w:val="30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EE27D5" w14:textId="77777777" w:rsidR="008A797D" w:rsidRPr="00113FA6" w:rsidRDefault="008A797D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Раздел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7AF2FD" w14:textId="77777777" w:rsidR="008A797D" w:rsidRPr="00113FA6" w:rsidRDefault="008A797D" w:rsidP="00AD1177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Описание</w:t>
            </w:r>
          </w:p>
        </w:tc>
      </w:tr>
      <w:tr w:rsidR="008A797D" w:rsidRPr="00113FA6" w14:paraId="45981512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9CECD" w14:textId="77777777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113FA6">
              <w:rPr>
                <w:sz w:val="24"/>
                <w:szCs w:val="24"/>
              </w:rPr>
              <w:t>Имя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6F4433" w14:textId="77CD5B3E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Подтвердить удаление</w:t>
            </w:r>
            <w:r w:rsidR="00113FA6">
              <w:rPr>
                <w:sz w:val="24"/>
                <w:szCs w:val="24"/>
              </w:rPr>
              <w:t>.</w:t>
            </w:r>
          </w:p>
        </w:tc>
      </w:tr>
      <w:tr w:rsidR="008A797D" w:rsidRPr="00113FA6" w14:paraId="7B6B284D" w14:textId="77777777" w:rsidTr="00AD1177">
        <w:trPr>
          <w:trHeight w:val="525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6D2462" w14:textId="77777777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Обязанности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19C36E" w14:textId="21D80891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Удаление выбранного сценария из системы после подтверждения пользователя</w:t>
            </w:r>
            <w:r w:rsidR="00113FA6">
              <w:rPr>
                <w:sz w:val="24"/>
                <w:szCs w:val="24"/>
              </w:rPr>
              <w:t>.</w:t>
            </w:r>
          </w:p>
        </w:tc>
      </w:tr>
      <w:tr w:rsidR="008A797D" w:rsidRPr="00113FA6" w14:paraId="3D5F372E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F60DE7" w14:textId="77777777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113FA6">
              <w:rPr>
                <w:sz w:val="24"/>
                <w:szCs w:val="24"/>
              </w:rPr>
              <w:t>Тип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80418A" w14:textId="77777777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Системная</w:t>
            </w:r>
          </w:p>
        </w:tc>
      </w:tr>
      <w:tr w:rsidR="008A797D" w:rsidRPr="002B6A7B" w14:paraId="01237185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D4B6DB" w14:textId="77777777" w:rsidR="008A797D" w:rsidRPr="00113FA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113FA6">
              <w:rPr>
                <w:sz w:val="24"/>
                <w:szCs w:val="24"/>
              </w:rPr>
              <w:t>Ссылка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77AC8C" w14:textId="7D0E1F69" w:rsidR="008A797D" w:rsidRPr="009F797C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113FA6">
              <w:rPr>
                <w:sz w:val="24"/>
                <w:szCs w:val="24"/>
              </w:rPr>
              <w:t>Вариант использования «Удаление сценария»</w:t>
            </w:r>
            <w:r w:rsidR="00113FA6">
              <w:rPr>
                <w:sz w:val="24"/>
                <w:szCs w:val="24"/>
              </w:rPr>
              <w:t>.</w:t>
            </w:r>
          </w:p>
        </w:tc>
      </w:tr>
      <w:tr w:rsidR="008A797D" w:rsidRPr="002B6A7B" w14:paraId="7F03EB5E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C6BC0E" w14:textId="77777777" w:rsidR="008A797D" w:rsidRPr="000D3D8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Примечания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293C88" w14:textId="79E728D9" w:rsidR="008A797D" w:rsidRPr="009F797C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A797D" w:rsidRPr="002B6A7B" w14:paraId="1BBC70CC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97DAB" w14:textId="77777777" w:rsidR="008A797D" w:rsidRPr="000D3D86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Исключения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F8CC25" w14:textId="6630E6AB" w:rsidR="008A797D" w:rsidRPr="009F797C" w:rsidRDefault="008A797D" w:rsidP="008A797D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Пользователь отменил подтверждение - операция прервана</w:t>
            </w:r>
            <w:r w:rsidR="00113FA6">
              <w:rPr>
                <w:sz w:val="24"/>
                <w:szCs w:val="24"/>
              </w:rPr>
              <w:t>.</w:t>
            </w:r>
          </w:p>
        </w:tc>
      </w:tr>
      <w:tr w:rsidR="008A797D" w:rsidRPr="002B6A7B" w14:paraId="68DF053E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401548" w14:textId="77777777" w:rsidR="008A797D" w:rsidRPr="00393DA4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9F797C">
              <w:rPr>
                <w:sz w:val="24"/>
                <w:szCs w:val="24"/>
              </w:rPr>
              <w:t>Вывод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04BD4C" w14:textId="020A74D6" w:rsidR="008A797D" w:rsidRPr="009F797C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F797C">
              <w:rPr>
                <w:sz w:val="24"/>
                <w:szCs w:val="24"/>
              </w:rPr>
              <w:t>Сообщение об успешном удалении сценария</w:t>
            </w:r>
            <w:r w:rsidR="00113FA6">
              <w:rPr>
                <w:sz w:val="24"/>
                <w:szCs w:val="24"/>
              </w:rPr>
              <w:t>.</w:t>
            </w:r>
          </w:p>
        </w:tc>
      </w:tr>
      <w:tr w:rsidR="008A797D" w:rsidRPr="002B6A7B" w14:paraId="036C2AF8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90672" w14:textId="77777777" w:rsidR="008A797D" w:rsidRPr="009F797C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Предусловие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D924F8" w14:textId="600A3119" w:rsidR="008A797D" w:rsidRPr="008A797D" w:rsidRDefault="003D6164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Пользователь подтвердил/опроверг удаление</w:t>
            </w:r>
            <w:r w:rsidR="00113FA6">
              <w:rPr>
                <w:sz w:val="24"/>
                <w:szCs w:val="24"/>
              </w:rPr>
              <w:t>.</w:t>
            </w:r>
          </w:p>
        </w:tc>
      </w:tr>
      <w:tr w:rsidR="008A797D" w:rsidRPr="002B6A7B" w14:paraId="7BF768A8" w14:textId="77777777" w:rsidTr="00AD1177">
        <w:trPr>
          <w:trHeight w:val="270"/>
          <w:jc w:val="center"/>
        </w:trPr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B91CB8" w14:textId="77777777" w:rsidR="008A797D" w:rsidRPr="009F797C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9F797C">
              <w:rPr>
                <w:sz w:val="24"/>
                <w:szCs w:val="24"/>
              </w:rPr>
              <w:t>Постусловие</w:t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8FBAA0" w14:textId="20405BB0" w:rsidR="008A797D" w:rsidRPr="00393DA4" w:rsidRDefault="008A797D" w:rsidP="00AD117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Сценарий удалён</w:t>
            </w:r>
            <w:r w:rsidR="00113FA6">
              <w:rPr>
                <w:sz w:val="24"/>
                <w:szCs w:val="24"/>
              </w:rPr>
              <w:t>/оставлен.</w:t>
            </w:r>
          </w:p>
        </w:tc>
      </w:tr>
    </w:tbl>
    <w:p w14:paraId="49471159" w14:textId="77777777" w:rsidR="00C04EF1" w:rsidRDefault="00C04EF1" w:rsidP="00C04EF1">
      <w:pPr>
        <w:rPr>
          <w:lang w:val="en-US"/>
        </w:rPr>
      </w:pPr>
    </w:p>
    <w:p w14:paraId="39B22923" w14:textId="2DF2CF4B" w:rsidR="00C04EF1" w:rsidRPr="00983ABA" w:rsidRDefault="00C04EF1" w:rsidP="00C04EF1">
      <w:pPr>
        <w:pStyle w:val="2"/>
      </w:pPr>
      <w:bookmarkStart w:id="34" w:name="_Toc227317064"/>
      <w:bookmarkEnd w:id="33"/>
      <w:r w:rsidRPr="00983ABA">
        <w:t>Построение диаграммы деятельностей варианта использования</w:t>
      </w:r>
      <w:bookmarkEnd w:id="34"/>
    </w:p>
    <w:p w14:paraId="7BFED495" w14:textId="2CE79A14" w:rsidR="005E3413" w:rsidRPr="005E3413" w:rsidRDefault="005E3413" w:rsidP="005E3413">
      <w:bookmarkStart w:id="35" w:name="_Hlk227535425"/>
      <w:r>
        <w:t xml:space="preserve">Была построена следующая </w:t>
      </w:r>
      <w:r w:rsidRPr="005E3413">
        <w:t>диаграмм</w:t>
      </w:r>
      <w:r>
        <w:t>а</w:t>
      </w:r>
      <w:r w:rsidRPr="005E3413">
        <w:t xml:space="preserve"> деятельностей варианта </w:t>
      </w:r>
      <w:r w:rsidRPr="00983ABA">
        <w:t>использования</w:t>
      </w:r>
      <w:r w:rsidR="00457DDB" w:rsidRPr="00983ABA">
        <w:t xml:space="preserve"> «</w:t>
      </w:r>
      <w:r w:rsidR="00141FB4" w:rsidRPr="00983ABA">
        <w:t>Создание нового сценария</w:t>
      </w:r>
      <w:r w:rsidR="00457DDB" w:rsidRPr="00983ABA">
        <w:t>»</w:t>
      </w:r>
      <w:r w:rsidR="00B50C76" w:rsidRPr="00983ABA">
        <w:t xml:space="preserve"> (рис. 1</w:t>
      </w:r>
      <w:r w:rsidR="00D61F87">
        <w:t>0</w:t>
      </w:r>
      <w:r w:rsidR="00B50C76" w:rsidRPr="00983ABA">
        <w:t>).</w:t>
      </w:r>
    </w:p>
    <w:p w14:paraId="0DF19300" w14:textId="42D8E40A" w:rsidR="00C04EF1" w:rsidRDefault="00B50C76" w:rsidP="00C04EF1">
      <w:pPr>
        <w:keepNext/>
        <w:ind w:firstLine="0"/>
        <w:jc w:val="center"/>
      </w:pPr>
      <w:r w:rsidRPr="00B50C76">
        <w:rPr>
          <w:noProof/>
        </w:rPr>
        <w:t xml:space="preserve"> </w:t>
      </w:r>
      <w:r w:rsidR="00983ABA" w:rsidRPr="00983ABA">
        <w:rPr>
          <w:noProof/>
        </w:rPr>
        <w:drawing>
          <wp:inline distT="0" distB="0" distL="0" distR="0" wp14:anchorId="15B13831" wp14:editId="26C00457">
            <wp:extent cx="5257800" cy="4228933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7" cy="423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BC8C" w14:textId="2816EEBF" w:rsidR="00C04EF1" w:rsidRPr="00C04EF1" w:rsidRDefault="00C04EF1" w:rsidP="00C04EF1">
      <w:pPr>
        <w:pStyle w:val="af5"/>
      </w:pPr>
      <w:r w:rsidRPr="00141FB4">
        <w:t xml:space="preserve">Рис. </w:t>
      </w:r>
      <w:r w:rsidRPr="00141FB4">
        <w:fldChar w:fldCharType="begin"/>
      </w:r>
      <w:r w:rsidRPr="00141FB4">
        <w:instrText xml:space="preserve"> SEQ Рис. \* ARABIC </w:instrText>
      </w:r>
      <w:r w:rsidRPr="00141FB4">
        <w:fldChar w:fldCharType="separate"/>
      </w:r>
      <w:r w:rsidR="00D61F87">
        <w:rPr>
          <w:noProof/>
        </w:rPr>
        <w:t>10</w:t>
      </w:r>
      <w:r w:rsidRPr="00141FB4">
        <w:fldChar w:fldCharType="end"/>
      </w:r>
      <w:r w:rsidRPr="00141FB4">
        <w:t>. Диаграмма деятельности для варианта использования «</w:t>
      </w:r>
      <w:r w:rsidR="00141FB4" w:rsidRPr="00141FB4">
        <w:t>Создание нового сценария</w:t>
      </w:r>
      <w:r w:rsidRPr="00141FB4">
        <w:t>»</w:t>
      </w:r>
    </w:p>
    <w:p w14:paraId="6275E7DD" w14:textId="77777777" w:rsidR="00C04EF1" w:rsidRDefault="00C04EF1" w:rsidP="00C04EF1"/>
    <w:p w14:paraId="54C07A6D" w14:textId="7A0E3275" w:rsidR="002C3D89" w:rsidRPr="009E67E7" w:rsidRDefault="002C3D89" w:rsidP="002C3D89">
      <w:pPr>
        <w:pStyle w:val="2"/>
      </w:pPr>
      <w:bookmarkStart w:id="36" w:name="_Toc227317065"/>
      <w:bookmarkEnd w:id="35"/>
      <w:r w:rsidRPr="009E67E7">
        <w:lastRenderedPageBreak/>
        <w:t>Построение диаграммы переходов состояний</w:t>
      </w:r>
      <w:bookmarkEnd w:id="36"/>
    </w:p>
    <w:p w14:paraId="589F0B33" w14:textId="2A5B0BAF" w:rsidR="002C3D89" w:rsidRDefault="002C3D89" w:rsidP="002C3D89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lang w:eastAsia="ru-RU"/>
        </w:rPr>
      </w:pPr>
      <w:bookmarkStart w:id="37" w:name="_Hlk227516822"/>
      <w:r>
        <w:rPr>
          <w:rFonts w:eastAsia="Times New Roman" w:cs="Times New Roman"/>
          <w:color w:val="000000"/>
          <w:lang w:eastAsia="ru-RU"/>
        </w:rPr>
        <w:t>Д</w:t>
      </w:r>
      <w:r w:rsidRPr="00E37F18">
        <w:rPr>
          <w:rFonts w:eastAsia="Times New Roman" w:cs="Times New Roman"/>
          <w:color w:val="000000"/>
          <w:lang w:eastAsia="ru-RU"/>
        </w:rPr>
        <w:t>иаграмма переходов состояний системы</w:t>
      </w:r>
      <w:r>
        <w:rPr>
          <w:rFonts w:eastAsia="Times New Roman" w:cs="Times New Roman"/>
          <w:color w:val="000000"/>
          <w:lang w:eastAsia="ru-RU"/>
        </w:rPr>
        <w:t xml:space="preserve"> представлена на </w:t>
      </w:r>
      <w:r>
        <w:t xml:space="preserve">рис. </w:t>
      </w:r>
      <w:r w:rsidR="00B50C76">
        <w:rPr>
          <w:noProof/>
        </w:rPr>
        <w:t>1</w:t>
      </w:r>
      <w:r w:rsidR="00D61F87">
        <w:rPr>
          <w:noProof/>
        </w:rPr>
        <w:t>1</w:t>
      </w:r>
      <w:r w:rsidRPr="00E37F18">
        <w:rPr>
          <w:rFonts w:eastAsia="Times New Roman" w:cs="Times New Roman"/>
          <w:color w:val="000000"/>
          <w:lang w:eastAsia="ru-RU"/>
        </w:rPr>
        <w:t xml:space="preserve">, начальным состоянием системы является запуск </w:t>
      </w:r>
      <w:r w:rsidR="00D45E1B">
        <w:rPr>
          <w:rFonts w:eastAsia="Times New Roman" w:cs="Times New Roman"/>
          <w:color w:val="000000"/>
          <w:lang w:eastAsia="ru-RU"/>
        </w:rPr>
        <w:t>С</w:t>
      </w:r>
      <w:r w:rsidRPr="00E37F18">
        <w:rPr>
          <w:rFonts w:eastAsia="Times New Roman" w:cs="Times New Roman"/>
          <w:color w:val="000000"/>
          <w:lang w:eastAsia="ru-RU"/>
        </w:rPr>
        <w:t xml:space="preserve">ервера, затем </w:t>
      </w:r>
      <w:r w:rsidR="00F86876">
        <w:rPr>
          <w:rFonts w:eastAsia="Times New Roman" w:cs="Times New Roman"/>
          <w:color w:val="000000"/>
          <w:lang w:eastAsia="ru-RU"/>
        </w:rPr>
        <w:t>Сервер</w:t>
      </w:r>
      <w:r w:rsidRPr="00E37F18">
        <w:rPr>
          <w:rFonts w:eastAsia="Times New Roman" w:cs="Times New Roman"/>
          <w:color w:val="000000"/>
          <w:lang w:eastAsia="ru-RU"/>
        </w:rPr>
        <w:t xml:space="preserve"> ожидает поступления на него</w:t>
      </w:r>
      <w:r w:rsidR="00B50C76">
        <w:rPr>
          <w:rFonts w:eastAsia="Times New Roman" w:cs="Times New Roman"/>
          <w:color w:val="000000"/>
          <w:lang w:eastAsia="ru-RU"/>
        </w:rPr>
        <w:t xml:space="preserve"> запросов от </w:t>
      </w:r>
      <w:r w:rsidR="00D45E1B">
        <w:rPr>
          <w:rFonts w:eastAsia="Times New Roman" w:cs="Times New Roman"/>
          <w:color w:val="000000"/>
          <w:lang w:eastAsia="ru-RU"/>
        </w:rPr>
        <w:t>Пользователя</w:t>
      </w:r>
      <w:r w:rsidRPr="00E37F18">
        <w:rPr>
          <w:rFonts w:eastAsia="Times New Roman" w:cs="Times New Roman"/>
          <w:color w:val="000000"/>
          <w:lang w:eastAsia="ru-RU"/>
        </w:rPr>
        <w:t>.</w:t>
      </w:r>
    </w:p>
    <w:p w14:paraId="3BE59910" w14:textId="708E7C85" w:rsidR="00D45E1B" w:rsidRPr="00E37F18" w:rsidRDefault="00D45E1B" w:rsidP="00D45E1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Каждый запрос является самостоятельной единицей работы, в рамках которой Пользователь может выполнять одно из доступных ему действий.</w:t>
      </w:r>
    </w:p>
    <w:p w14:paraId="7E1F33C8" w14:textId="1747A7AB" w:rsidR="00D45E1B" w:rsidRDefault="002C3D89" w:rsidP="002C3D89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После того, как</w:t>
      </w:r>
      <w:r w:rsidRPr="00E37F18">
        <w:rPr>
          <w:rFonts w:eastAsia="Times New Roman" w:cs="Times New Roman"/>
          <w:color w:val="000000"/>
          <w:lang w:eastAsia="ru-RU"/>
        </w:rPr>
        <w:t xml:space="preserve"> </w:t>
      </w:r>
      <w:r>
        <w:rPr>
          <w:rFonts w:eastAsia="Times New Roman" w:cs="Times New Roman"/>
          <w:color w:val="000000"/>
          <w:lang w:eastAsia="ru-RU"/>
        </w:rPr>
        <w:t>пользователь создаёт</w:t>
      </w:r>
      <w:r w:rsidR="00B50C76">
        <w:rPr>
          <w:rFonts w:eastAsia="Times New Roman" w:cs="Times New Roman"/>
          <w:color w:val="000000"/>
          <w:lang w:eastAsia="ru-RU"/>
        </w:rPr>
        <w:t xml:space="preserve"> новый сценарий, создаётся сессия</w:t>
      </w:r>
      <w:r>
        <w:rPr>
          <w:rFonts w:eastAsia="Times New Roman" w:cs="Times New Roman"/>
          <w:color w:val="000000"/>
          <w:lang w:eastAsia="ru-RU"/>
        </w:rPr>
        <w:t>,</w:t>
      </w:r>
      <w:r w:rsidR="00B50C76">
        <w:rPr>
          <w:rFonts w:eastAsia="Times New Roman" w:cs="Times New Roman"/>
          <w:color w:val="000000"/>
          <w:lang w:eastAsia="ru-RU"/>
        </w:rPr>
        <w:t xml:space="preserve"> в рамках которой будут создаваться версии этого сценария</w:t>
      </w:r>
      <w:r>
        <w:rPr>
          <w:rFonts w:eastAsia="Times New Roman" w:cs="Times New Roman"/>
          <w:color w:val="000000"/>
          <w:lang w:eastAsia="ru-RU"/>
        </w:rPr>
        <w:t>.</w:t>
      </w:r>
      <w:r w:rsidR="00D45E1B">
        <w:rPr>
          <w:rFonts w:eastAsia="Times New Roman" w:cs="Times New Roman"/>
          <w:color w:val="000000"/>
          <w:lang w:eastAsia="ru-RU"/>
        </w:rPr>
        <w:t xml:space="preserve"> Удаление сценария требует отсутствия зависимостей от других сессий. Запись истории генерации требует работы базы данных.</w:t>
      </w:r>
    </w:p>
    <w:p w14:paraId="687D8588" w14:textId="6F28750C" w:rsidR="002C3D89" w:rsidRPr="00E37F18" w:rsidRDefault="002C3D89" w:rsidP="002C3D89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lang w:eastAsia="ru-RU"/>
        </w:rPr>
      </w:pPr>
      <w:r w:rsidRPr="00E37F18">
        <w:rPr>
          <w:rFonts w:eastAsia="Times New Roman" w:cs="Times New Roman"/>
          <w:color w:val="000000"/>
          <w:lang w:eastAsia="ru-RU"/>
        </w:rPr>
        <w:t>Конечным состоянием системы является получ</w:t>
      </w:r>
      <w:r>
        <w:rPr>
          <w:rFonts w:eastAsia="Times New Roman" w:cs="Times New Roman"/>
          <w:color w:val="000000"/>
          <w:lang w:eastAsia="ru-RU"/>
        </w:rPr>
        <w:t xml:space="preserve">ение </w:t>
      </w:r>
      <w:r w:rsidR="00B50C76">
        <w:rPr>
          <w:rFonts w:eastAsia="Times New Roman" w:cs="Times New Roman"/>
          <w:color w:val="000000"/>
          <w:lang w:eastAsia="ru-RU"/>
        </w:rPr>
        <w:t>команды остановки сервера (прерывание)</w:t>
      </w:r>
      <w:r>
        <w:rPr>
          <w:rFonts w:eastAsia="Times New Roman" w:cs="Times New Roman"/>
          <w:color w:val="000000"/>
          <w:lang w:eastAsia="ru-RU"/>
        </w:rPr>
        <w:t xml:space="preserve">, </w:t>
      </w:r>
      <w:r w:rsidRPr="00E37F18">
        <w:rPr>
          <w:rFonts w:eastAsia="Times New Roman" w:cs="Times New Roman"/>
          <w:color w:val="000000"/>
          <w:lang w:eastAsia="ru-RU"/>
        </w:rPr>
        <w:t>из чего следует выключение сервера.</w:t>
      </w:r>
      <w:r>
        <w:rPr>
          <w:rFonts w:eastAsia="Times New Roman" w:cs="Times New Roman"/>
          <w:color w:val="000000"/>
          <w:lang w:eastAsia="ru-RU"/>
        </w:rPr>
        <w:t xml:space="preserve"> </w:t>
      </w:r>
    </w:p>
    <w:p w14:paraId="6F67A56B" w14:textId="5466CA05" w:rsidR="002C3D89" w:rsidRPr="009E67E7" w:rsidRDefault="009E67E7" w:rsidP="009E67E7">
      <w:pPr>
        <w:keepNext/>
        <w:ind w:firstLine="0"/>
        <w:jc w:val="center"/>
      </w:pPr>
      <w:r w:rsidRPr="009E67E7">
        <w:rPr>
          <w:noProof/>
        </w:rPr>
        <w:drawing>
          <wp:inline distT="0" distB="0" distL="0" distR="0" wp14:anchorId="0661039A" wp14:editId="3A424912">
            <wp:extent cx="4535283" cy="478366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107" t="260" b="1697"/>
                    <a:stretch/>
                  </pic:blipFill>
                  <pic:spPr bwMode="auto">
                    <a:xfrm>
                      <a:off x="0" y="0"/>
                      <a:ext cx="4539343" cy="4787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777C2" w14:textId="2C02C981" w:rsidR="002C3D89" w:rsidRPr="005F1BB1" w:rsidRDefault="002C3D89" w:rsidP="009E67E7">
      <w:pPr>
        <w:pStyle w:val="af5"/>
        <w:rPr>
          <w:rFonts w:cs="Times New Roman"/>
          <w:szCs w:val="28"/>
          <w:lang w:eastAsia="ru-RU"/>
        </w:rPr>
      </w:pPr>
      <w:r w:rsidRPr="009E67E7">
        <w:t xml:space="preserve">Рис. </w:t>
      </w:r>
      <w:r w:rsidRPr="009E67E7">
        <w:fldChar w:fldCharType="begin"/>
      </w:r>
      <w:r w:rsidRPr="009E67E7">
        <w:instrText xml:space="preserve"> SEQ Рис. \* ARABIC </w:instrText>
      </w:r>
      <w:r w:rsidRPr="009E67E7">
        <w:fldChar w:fldCharType="separate"/>
      </w:r>
      <w:r w:rsidR="00D61F87" w:rsidRPr="009E67E7">
        <w:rPr>
          <w:noProof/>
        </w:rPr>
        <w:t>11</w:t>
      </w:r>
      <w:r w:rsidRPr="009E67E7">
        <w:fldChar w:fldCharType="end"/>
      </w:r>
      <w:r w:rsidRPr="009E67E7">
        <w:t xml:space="preserve">. </w:t>
      </w:r>
      <w:r w:rsidRPr="009E67E7">
        <w:rPr>
          <w:rFonts w:cs="Times New Roman"/>
          <w:color w:val="000000"/>
          <w:szCs w:val="28"/>
          <w:lang w:eastAsia="ru-RU"/>
        </w:rPr>
        <w:t>Диаграмма переходов состояний системы</w:t>
      </w:r>
    </w:p>
    <w:bookmarkEnd w:id="37"/>
    <w:p w14:paraId="2C134B47" w14:textId="4CEE5756" w:rsidR="00C56847" w:rsidRDefault="00C56847">
      <w:pPr>
        <w:jc w:val="left"/>
      </w:pPr>
      <w:r>
        <w:br w:type="page"/>
      </w:r>
    </w:p>
    <w:p w14:paraId="3E501E0F" w14:textId="0C0AB42A" w:rsidR="0003065E" w:rsidRPr="0003065E" w:rsidRDefault="00713422" w:rsidP="00203287">
      <w:pPr>
        <w:pStyle w:val="1"/>
      </w:pPr>
      <w:bookmarkStart w:id="38" w:name="_Toc227317066"/>
      <w:r>
        <w:lastRenderedPageBreak/>
        <w:t>Проектирование программного обеспечения</w:t>
      </w:r>
      <w:bookmarkEnd w:id="38"/>
    </w:p>
    <w:p w14:paraId="202424E8" w14:textId="3E312474" w:rsidR="00BE4013" w:rsidRDefault="00BE4013" w:rsidP="00BE4013">
      <w:r w:rsidRPr="00203287">
        <w:t>Основной задачей логического проектирования при объектном подходе является разработка классов для реализации объектов, полученных при объектной декомпозиции, что предполагает полное описание полей и методов каждого класса</w:t>
      </w:r>
      <w:r w:rsidR="00203287" w:rsidRPr="00203287">
        <w:t xml:space="preserve"> </w:t>
      </w:r>
      <w:r w:rsidR="003E5EAC">
        <w:t>[3</w:t>
      </w:r>
      <w:r w:rsidR="00203287" w:rsidRPr="00203287">
        <w:t>, с.142]</w:t>
      </w:r>
      <w:r w:rsidRPr="00203287">
        <w:t>.</w:t>
      </w:r>
      <w:r w:rsidR="00203287">
        <w:t xml:space="preserve"> </w:t>
      </w:r>
      <w:r w:rsidRPr="00203287">
        <w:t>Физическое проектирование при объектном подходе включает объединение классов и других программных ресурсов в программные компоненты, а также размещение этих компонентов на конкретных вычислительных устройствах</w:t>
      </w:r>
      <w:r w:rsidR="00203287">
        <w:t xml:space="preserve"> </w:t>
      </w:r>
      <w:r w:rsidR="003E5EAC">
        <w:t>[3</w:t>
      </w:r>
      <w:r w:rsidR="00203287">
        <w:t>, с.142</w:t>
      </w:r>
      <w:r w:rsidR="00203287" w:rsidRPr="00F13F40">
        <w:t>]</w:t>
      </w:r>
      <w:r w:rsidR="00E47327" w:rsidRPr="00203287">
        <w:t>.</w:t>
      </w:r>
    </w:p>
    <w:p w14:paraId="25A88D68" w14:textId="77777777" w:rsidR="00BE4013" w:rsidRPr="00BE4013" w:rsidRDefault="00BE4013" w:rsidP="00BE4013"/>
    <w:p w14:paraId="4E45A04D" w14:textId="62FA1AED" w:rsidR="00713422" w:rsidRPr="00E51295" w:rsidRDefault="00713422" w:rsidP="00C56847">
      <w:pPr>
        <w:pStyle w:val="2"/>
      </w:pPr>
      <w:bookmarkStart w:id="39" w:name="_Toc227317067"/>
      <w:r w:rsidRPr="00E51295">
        <w:t>Проектирование структуры системы и построение диаграммы пакетов</w:t>
      </w:r>
      <w:bookmarkEnd w:id="39"/>
    </w:p>
    <w:p w14:paraId="4B8CAA18" w14:textId="6AFF1782" w:rsidR="002025F7" w:rsidRDefault="002025F7" w:rsidP="002025F7">
      <w:r w:rsidRPr="00F13F40">
        <w:t>Пакетом при объектном подходе называют совокупность описаний классов и других программных ресурсов, в том числе и самих пакетов.</w:t>
      </w:r>
      <w:r>
        <w:t xml:space="preserve"> Объединение в пакеты используют только для удобства создания больших проектов, количество классов в которых велико. При этом в один пакет обычно собирают классы и другие ресурсы единого назначения </w:t>
      </w:r>
      <w:r w:rsidR="003E5EAC">
        <w:t>[3</w:t>
      </w:r>
      <w:r>
        <w:t>, с.142</w:t>
      </w:r>
      <w:r w:rsidRPr="00F13F40">
        <w:t>]</w:t>
      </w:r>
      <w:r>
        <w:t>.</w:t>
      </w:r>
    </w:p>
    <w:p w14:paraId="65D354BE" w14:textId="43FAB38A" w:rsidR="002025F7" w:rsidRDefault="002025F7" w:rsidP="002025F7">
      <w:r>
        <w:t xml:space="preserve">Диаграмма пакетов показывает, из каких частей состоит проектируемая программная система, и как эти части связаны друг с другом. Связь между пакетами фиксируют, если изменения в одном пакете могут повлечь за собой изменения в другом. Она определяется внешними связями классов и других ресурсов, объединённых в пакет </w:t>
      </w:r>
      <w:r w:rsidR="003E5EAC">
        <w:t>[3</w:t>
      </w:r>
      <w:r>
        <w:t>, с.142</w:t>
      </w:r>
      <w:r w:rsidRPr="00F13F40">
        <w:t>]</w:t>
      </w:r>
      <w:r>
        <w:t>.</w:t>
      </w:r>
    </w:p>
    <w:p w14:paraId="7766DE5A" w14:textId="74E0472F" w:rsidR="002025F7" w:rsidRDefault="002025F7" w:rsidP="002025F7">
      <w:r>
        <w:t xml:space="preserve">Возможны различные виды зависимости классов, например </w:t>
      </w:r>
      <w:r w:rsidR="003E5EAC">
        <w:t>[3</w:t>
      </w:r>
      <w:r>
        <w:t>, с.142</w:t>
      </w:r>
      <w:r w:rsidRPr="00F13F40">
        <w:t>]</w:t>
      </w:r>
      <w:r>
        <w:t>:</w:t>
      </w:r>
    </w:p>
    <w:p w14:paraId="406D2106" w14:textId="77777777" w:rsidR="002025F7" w:rsidRDefault="002025F7">
      <w:pPr>
        <w:numPr>
          <w:ilvl w:val="0"/>
          <w:numId w:val="16"/>
        </w:numPr>
      </w:pPr>
      <w:r>
        <w:t>объекты одного класса посылают сообщения объектам другого класса;</w:t>
      </w:r>
    </w:p>
    <w:p w14:paraId="3598C69C" w14:textId="77777777" w:rsidR="002025F7" w:rsidRDefault="002025F7">
      <w:pPr>
        <w:numPr>
          <w:ilvl w:val="0"/>
          <w:numId w:val="16"/>
        </w:numPr>
      </w:pPr>
      <w:r>
        <w:t>объекты одного класса обращаются к компонентам объектов другого;</w:t>
      </w:r>
    </w:p>
    <w:p w14:paraId="410829EF" w14:textId="77777777" w:rsidR="002025F7" w:rsidRDefault="002025F7">
      <w:pPr>
        <w:numPr>
          <w:ilvl w:val="0"/>
          <w:numId w:val="16"/>
        </w:numPr>
      </w:pPr>
      <w:r>
        <w:t>объекты одного класса используют объекты другого в списке параметров методов и тому подобное.</w:t>
      </w:r>
    </w:p>
    <w:p w14:paraId="713D98CD" w14:textId="77777777" w:rsidR="002025F7" w:rsidRDefault="002025F7" w:rsidP="002025F7">
      <w:r>
        <w:t>Пакеты, с которыми связаны все пакеты программной системы, называют глобальными. Интерфейсы таких пакетов необходимо проектировать особенно тщательно, так как изменения в них потребуют проверки всех пакетов разрабатываемой системы.</w:t>
      </w:r>
    </w:p>
    <w:p w14:paraId="5972A0DD" w14:textId="02DA87EA" w:rsidR="002025F7" w:rsidRDefault="002025F7" w:rsidP="002025F7">
      <w:r>
        <w:lastRenderedPageBreak/>
        <w:t xml:space="preserve">В ходе работы была получена следующая диаграмма пакетов (рис. </w:t>
      </w:r>
      <w:r w:rsidR="00E51295">
        <w:t>1</w:t>
      </w:r>
      <w:r w:rsidR="00D61F87">
        <w:t>2</w:t>
      </w:r>
      <w:r>
        <w:t>).</w:t>
      </w:r>
    </w:p>
    <w:p w14:paraId="5355664A" w14:textId="69EC2639" w:rsidR="00443914" w:rsidRDefault="00D567DE" w:rsidP="00AF563D">
      <w:pPr>
        <w:keepNext/>
        <w:ind w:firstLine="0"/>
        <w:jc w:val="center"/>
      </w:pPr>
      <w:r w:rsidRPr="00D567DE">
        <w:rPr>
          <w:noProof/>
        </w:rPr>
        <w:drawing>
          <wp:inline distT="0" distB="0" distL="0" distR="0" wp14:anchorId="23833984" wp14:editId="69E6C9E4">
            <wp:extent cx="3146039" cy="30556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7310" cy="306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C135" w14:textId="7976C421" w:rsidR="002025F7" w:rsidRDefault="00443914" w:rsidP="00AF563D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12</w:t>
      </w:r>
      <w:r>
        <w:fldChar w:fldCharType="end"/>
      </w:r>
      <w:r>
        <w:t xml:space="preserve">. </w:t>
      </w:r>
      <w:r w:rsidRPr="00443914">
        <w:t>Диаграмма пакетов</w:t>
      </w:r>
    </w:p>
    <w:p w14:paraId="3EC0BCC1" w14:textId="77777777" w:rsidR="002025F7" w:rsidRDefault="002025F7" w:rsidP="002025F7"/>
    <w:p w14:paraId="314AB087" w14:textId="403F4381" w:rsidR="002025F7" w:rsidRPr="00DA498C" w:rsidRDefault="002025F7" w:rsidP="002025F7">
      <w:r w:rsidRPr="002025F7">
        <w:t xml:space="preserve">Описание пакетов представлено </w:t>
      </w:r>
      <w:r w:rsidRPr="00DA498C">
        <w:t xml:space="preserve">в табл. </w:t>
      </w:r>
      <w:r w:rsidR="00DA498C" w:rsidRPr="00DA498C">
        <w:rPr>
          <w:lang w:val="en-US"/>
        </w:rPr>
        <w:t>32</w:t>
      </w:r>
      <w:r w:rsidRPr="00DA498C">
        <w:t>.</w:t>
      </w:r>
    </w:p>
    <w:p w14:paraId="5A133081" w14:textId="0996CE12" w:rsidR="002025F7" w:rsidRPr="00DA498C" w:rsidRDefault="002025F7" w:rsidP="002025F7">
      <w:pPr>
        <w:ind w:firstLine="0"/>
        <w:jc w:val="right"/>
        <w:rPr>
          <w:rFonts w:eastAsia="Times New Roman" w:cs="Times New Roman"/>
          <w:color w:val="auto"/>
          <w:kern w:val="0"/>
          <w:lang w:val="en-US"/>
          <w14:ligatures w14:val="none"/>
        </w:rPr>
      </w:pPr>
      <w:r w:rsidRPr="00DA498C">
        <w:rPr>
          <w:rFonts w:eastAsia="Times New Roman" w:cs="Times New Roman"/>
          <w:color w:val="auto"/>
          <w:kern w:val="0"/>
          <w14:ligatures w14:val="none"/>
        </w:rPr>
        <w:t xml:space="preserve">Таблица </w:t>
      </w:r>
      <w:r w:rsidR="00DA498C" w:rsidRPr="00DA498C">
        <w:rPr>
          <w:rFonts w:eastAsia="Times New Roman" w:cs="Times New Roman"/>
          <w:color w:val="auto"/>
          <w:kern w:val="0"/>
          <w:lang w:val="en-US"/>
          <w14:ligatures w14:val="none"/>
        </w:rPr>
        <w:t>32</w:t>
      </w:r>
    </w:p>
    <w:p w14:paraId="2D38A932" w14:textId="77777777" w:rsidR="002025F7" w:rsidRPr="002025F7" w:rsidRDefault="002025F7" w:rsidP="002025F7">
      <w:pPr>
        <w:ind w:firstLine="0"/>
        <w:jc w:val="center"/>
        <w:rPr>
          <w:rFonts w:eastAsia="Times New Roman" w:cs="Times New Roman"/>
          <w:color w:val="auto"/>
          <w:kern w:val="0"/>
          <w14:ligatures w14:val="none"/>
        </w:rPr>
      </w:pPr>
      <w:r w:rsidRPr="00DA498C">
        <w:rPr>
          <w:rFonts w:eastAsia="Times New Roman" w:cs="Times New Roman"/>
          <w:color w:val="auto"/>
          <w:kern w:val="0"/>
          <w14:ligatures w14:val="none"/>
        </w:rPr>
        <w:t>Описание пакетов</w:t>
      </w:r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2025F7" w:rsidRPr="002025F7" w14:paraId="005CD195" w14:textId="77777777" w:rsidTr="00D567DE">
        <w:tc>
          <w:tcPr>
            <w:tcW w:w="1980" w:type="dxa"/>
          </w:tcPr>
          <w:p w14:paraId="71BF9EF4" w14:textId="77777777" w:rsidR="002025F7" w:rsidRPr="002025F7" w:rsidRDefault="002025F7" w:rsidP="002025F7">
            <w:pPr>
              <w:jc w:val="center"/>
              <w:rPr>
                <w:sz w:val="24"/>
                <w:szCs w:val="24"/>
              </w:rPr>
            </w:pPr>
            <w:r w:rsidRPr="002025F7">
              <w:rPr>
                <w:sz w:val="24"/>
                <w:szCs w:val="24"/>
              </w:rPr>
              <w:t>Раздел</w:t>
            </w:r>
          </w:p>
        </w:tc>
        <w:tc>
          <w:tcPr>
            <w:tcW w:w="7648" w:type="dxa"/>
          </w:tcPr>
          <w:p w14:paraId="5F41F4E5" w14:textId="77777777" w:rsidR="002025F7" w:rsidRPr="002025F7" w:rsidRDefault="002025F7" w:rsidP="002025F7">
            <w:pPr>
              <w:jc w:val="center"/>
              <w:rPr>
                <w:sz w:val="24"/>
                <w:szCs w:val="24"/>
              </w:rPr>
            </w:pPr>
            <w:r w:rsidRPr="002025F7">
              <w:rPr>
                <w:sz w:val="24"/>
                <w:szCs w:val="24"/>
              </w:rPr>
              <w:t>Описание</w:t>
            </w:r>
          </w:p>
        </w:tc>
      </w:tr>
      <w:tr w:rsidR="002025F7" w:rsidRPr="002025F7" w14:paraId="4D763C06" w14:textId="77777777" w:rsidTr="00D567DE">
        <w:tc>
          <w:tcPr>
            <w:tcW w:w="1980" w:type="dxa"/>
          </w:tcPr>
          <w:p w14:paraId="03E0F32F" w14:textId="4266C1B3" w:rsidR="002025F7" w:rsidRPr="006E41B0" w:rsidRDefault="006E41B0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Интерфейс пользователя</w:t>
            </w:r>
          </w:p>
        </w:tc>
        <w:tc>
          <w:tcPr>
            <w:tcW w:w="7648" w:type="dxa"/>
          </w:tcPr>
          <w:p w14:paraId="67DE1270" w14:textId="0D6BF254" w:rsidR="002025F7" w:rsidRPr="002025F7" w:rsidRDefault="006E41B0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2025F7" w:rsidRPr="002025F7">
              <w:rPr>
                <w:sz w:val="24"/>
                <w:szCs w:val="24"/>
              </w:rPr>
              <w:t>акет</w:t>
            </w:r>
            <w:r w:rsidR="00E51295">
              <w:rPr>
                <w:sz w:val="24"/>
                <w:szCs w:val="24"/>
              </w:rPr>
              <w:t>, реализующий ввод</w:t>
            </w:r>
            <w:r w:rsidR="002025F7" w:rsidRPr="002025F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пользовател</w:t>
            </w:r>
            <w:r w:rsidR="00E51295">
              <w:rPr>
                <w:sz w:val="24"/>
                <w:szCs w:val="24"/>
              </w:rPr>
              <w:t>ьских данных и отображения результатов генераций.</w:t>
            </w:r>
          </w:p>
        </w:tc>
      </w:tr>
      <w:tr w:rsidR="002025F7" w:rsidRPr="006E41B0" w14:paraId="53F8FF33" w14:textId="77777777" w:rsidTr="00D567DE">
        <w:tc>
          <w:tcPr>
            <w:tcW w:w="1980" w:type="dxa"/>
          </w:tcPr>
          <w:p w14:paraId="20527436" w14:textId="034A84B7" w:rsidR="002025F7" w:rsidRPr="002025F7" w:rsidRDefault="001E3F6B" w:rsidP="00E51295">
            <w:pPr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</w:t>
            </w:r>
            <w:proofErr w:type="spellStart"/>
            <w:r w:rsidRPr="001E3F6B">
              <w:rPr>
                <w:sz w:val="24"/>
                <w:szCs w:val="24"/>
                <w:lang w:val="en-US"/>
              </w:rPr>
              <w:t>бработк</w:t>
            </w:r>
            <w:proofErr w:type="spellEnd"/>
            <w:r>
              <w:rPr>
                <w:sz w:val="24"/>
                <w:szCs w:val="24"/>
              </w:rPr>
              <w:t>а</w:t>
            </w:r>
            <w:r w:rsidRPr="001E3F6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E3F6B">
              <w:rPr>
                <w:sz w:val="24"/>
                <w:szCs w:val="24"/>
                <w:lang w:val="en-US"/>
              </w:rPr>
              <w:t>эмбеддингов</w:t>
            </w:r>
            <w:proofErr w:type="spellEnd"/>
          </w:p>
        </w:tc>
        <w:tc>
          <w:tcPr>
            <w:tcW w:w="7648" w:type="dxa"/>
          </w:tcPr>
          <w:p w14:paraId="1640EE0C" w14:textId="15359DE9" w:rsidR="002025F7" w:rsidRPr="006E41B0" w:rsidRDefault="006E41B0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Включает использование </w:t>
            </w:r>
            <w:r w:rsidR="001E3F6B" w:rsidRPr="001E3F6B">
              <w:rPr>
                <w:sz w:val="24"/>
                <w:szCs w:val="24"/>
                <w:lang w:val="en-US"/>
              </w:rPr>
              <w:t>LLM</w:t>
            </w:r>
            <w:r w:rsidR="001E3F6B" w:rsidRPr="001E3F6B">
              <w:rPr>
                <w:sz w:val="24"/>
                <w:szCs w:val="24"/>
              </w:rPr>
              <w:t xml:space="preserve"> </w:t>
            </w:r>
            <w:proofErr w:type="spellStart"/>
            <w:r w:rsidR="001E3F6B" w:rsidRPr="001E3F6B">
              <w:rPr>
                <w:sz w:val="24"/>
                <w:szCs w:val="24"/>
              </w:rPr>
              <w:t>эмбеддинг</w:t>
            </w:r>
            <w:r>
              <w:rPr>
                <w:sz w:val="24"/>
                <w:szCs w:val="24"/>
              </w:rPr>
              <w:t>ов</w:t>
            </w:r>
            <w:proofErr w:type="spellEnd"/>
            <w:r>
              <w:rPr>
                <w:sz w:val="24"/>
                <w:szCs w:val="24"/>
              </w:rPr>
              <w:t>, доступ к</w:t>
            </w:r>
            <w:r w:rsidR="001E3F6B" w:rsidRPr="001E3F6B">
              <w:rPr>
                <w:sz w:val="24"/>
                <w:szCs w:val="24"/>
              </w:rPr>
              <w:t xml:space="preserve"> файлово</w:t>
            </w:r>
            <w:r>
              <w:rPr>
                <w:sz w:val="24"/>
                <w:szCs w:val="24"/>
              </w:rPr>
              <w:t>му</w:t>
            </w:r>
            <w:r w:rsidR="001E3F6B" w:rsidRPr="001E3F6B">
              <w:rPr>
                <w:sz w:val="24"/>
                <w:szCs w:val="24"/>
              </w:rPr>
              <w:t xml:space="preserve"> хранилищ</w:t>
            </w:r>
            <w:r>
              <w:rPr>
                <w:sz w:val="24"/>
                <w:szCs w:val="24"/>
              </w:rPr>
              <w:t xml:space="preserve">у знаний производства, </w:t>
            </w:r>
            <w:r w:rsidR="001E3F6B" w:rsidRPr="001E3F6B">
              <w:rPr>
                <w:sz w:val="24"/>
                <w:szCs w:val="24"/>
              </w:rPr>
              <w:t xml:space="preserve">кодирование запросов </w:t>
            </w:r>
            <w:r>
              <w:rPr>
                <w:sz w:val="24"/>
                <w:szCs w:val="24"/>
              </w:rPr>
              <w:t xml:space="preserve">пользователя </w:t>
            </w:r>
            <w:r w:rsidR="001E3F6B" w:rsidRPr="001E3F6B">
              <w:rPr>
                <w:sz w:val="24"/>
                <w:szCs w:val="24"/>
              </w:rPr>
              <w:t xml:space="preserve">и знаний из текста и/или документов в векторы и декодирование ответов большой языковой модели из векторов в текст с помощью </w:t>
            </w:r>
            <w:r w:rsidR="001E3F6B" w:rsidRPr="001E3F6B">
              <w:rPr>
                <w:sz w:val="24"/>
                <w:szCs w:val="24"/>
                <w:lang w:val="en-US"/>
              </w:rPr>
              <w:t>LLM</w:t>
            </w:r>
            <w:r w:rsidR="001E3F6B" w:rsidRPr="006E41B0">
              <w:rPr>
                <w:sz w:val="24"/>
                <w:szCs w:val="24"/>
              </w:rPr>
              <w:t>-агента</w:t>
            </w:r>
            <w:r>
              <w:rPr>
                <w:sz w:val="24"/>
                <w:szCs w:val="24"/>
              </w:rPr>
              <w:t xml:space="preserve">, </w:t>
            </w:r>
            <w:r w:rsidR="001E3F6B" w:rsidRPr="006E41B0">
              <w:rPr>
                <w:sz w:val="24"/>
                <w:szCs w:val="24"/>
              </w:rPr>
              <w:t>прикладной программный интерфейс (</w:t>
            </w:r>
            <w:r w:rsidR="001E3F6B" w:rsidRPr="001E3F6B">
              <w:rPr>
                <w:sz w:val="24"/>
                <w:szCs w:val="24"/>
                <w:lang w:val="en-US"/>
              </w:rPr>
              <w:t>API</w:t>
            </w:r>
            <w:r w:rsidR="001E3F6B" w:rsidRPr="006E41B0">
              <w:rPr>
                <w:sz w:val="24"/>
                <w:szCs w:val="24"/>
              </w:rPr>
              <w:t xml:space="preserve">) для других </w:t>
            </w:r>
            <w:r>
              <w:rPr>
                <w:sz w:val="24"/>
                <w:szCs w:val="24"/>
              </w:rPr>
              <w:t>пакетов.</w:t>
            </w:r>
          </w:p>
        </w:tc>
      </w:tr>
      <w:tr w:rsidR="002025F7" w:rsidRPr="002025F7" w14:paraId="25CED227" w14:textId="77777777" w:rsidTr="00D567DE">
        <w:tc>
          <w:tcPr>
            <w:tcW w:w="1980" w:type="dxa"/>
          </w:tcPr>
          <w:p w14:paraId="77DED57A" w14:textId="1464C485" w:rsidR="002025F7" w:rsidRPr="002025F7" w:rsidRDefault="001E3F6B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1E3F6B">
              <w:rPr>
                <w:sz w:val="24"/>
                <w:szCs w:val="24"/>
              </w:rPr>
              <w:t>бработк</w:t>
            </w:r>
            <w:r>
              <w:rPr>
                <w:sz w:val="24"/>
                <w:szCs w:val="24"/>
              </w:rPr>
              <w:t>а</w:t>
            </w:r>
            <w:r w:rsidRPr="001E3F6B">
              <w:rPr>
                <w:sz w:val="24"/>
                <w:szCs w:val="24"/>
              </w:rPr>
              <w:t xml:space="preserve"> промежуточных результатов</w:t>
            </w:r>
          </w:p>
        </w:tc>
        <w:tc>
          <w:tcPr>
            <w:tcW w:w="7648" w:type="dxa"/>
          </w:tcPr>
          <w:p w14:paraId="3AB0A5A1" w14:textId="60A3846C" w:rsidR="002025F7" w:rsidRPr="002025F7" w:rsidRDefault="001E3F6B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Включает предобработку перед сохранением </w:t>
            </w:r>
            <w:r w:rsidRPr="001E3F6B">
              <w:rPr>
                <w:sz w:val="24"/>
                <w:szCs w:val="24"/>
              </w:rPr>
              <w:t>действи</w:t>
            </w:r>
            <w:r>
              <w:rPr>
                <w:sz w:val="24"/>
                <w:szCs w:val="24"/>
              </w:rPr>
              <w:t>й</w:t>
            </w:r>
            <w:r w:rsidRPr="001E3F6B">
              <w:rPr>
                <w:sz w:val="24"/>
                <w:szCs w:val="24"/>
              </w:rPr>
              <w:t xml:space="preserve"> персонала</w:t>
            </w:r>
            <w:r>
              <w:rPr>
                <w:sz w:val="24"/>
                <w:szCs w:val="24"/>
              </w:rPr>
              <w:t xml:space="preserve">, </w:t>
            </w:r>
            <w:r w:rsidRPr="001E3F6B">
              <w:rPr>
                <w:sz w:val="24"/>
                <w:szCs w:val="24"/>
              </w:rPr>
              <w:t>запрос</w:t>
            </w:r>
            <w:r>
              <w:rPr>
                <w:sz w:val="24"/>
                <w:szCs w:val="24"/>
              </w:rPr>
              <w:t>ов</w:t>
            </w:r>
            <w:r w:rsidRPr="001E3F6B">
              <w:rPr>
                <w:sz w:val="24"/>
                <w:szCs w:val="24"/>
              </w:rPr>
              <w:t>, которые потребовались для генерации сценария</w:t>
            </w:r>
            <w:r>
              <w:rPr>
                <w:sz w:val="24"/>
                <w:szCs w:val="24"/>
              </w:rPr>
              <w:t xml:space="preserve">, </w:t>
            </w:r>
            <w:r w:rsidRPr="001E3F6B">
              <w:rPr>
                <w:sz w:val="24"/>
                <w:szCs w:val="24"/>
              </w:rPr>
              <w:t>созданны</w:t>
            </w:r>
            <w:r>
              <w:rPr>
                <w:sz w:val="24"/>
                <w:szCs w:val="24"/>
              </w:rPr>
              <w:t>х</w:t>
            </w:r>
            <w:r w:rsidRPr="001E3F6B">
              <w:rPr>
                <w:sz w:val="24"/>
                <w:szCs w:val="24"/>
              </w:rPr>
              <w:t xml:space="preserve"> сценари</w:t>
            </w:r>
            <w:r>
              <w:rPr>
                <w:sz w:val="24"/>
                <w:szCs w:val="24"/>
              </w:rPr>
              <w:t xml:space="preserve">ев, </w:t>
            </w:r>
            <w:r w:rsidRPr="001E3F6B">
              <w:rPr>
                <w:sz w:val="24"/>
                <w:szCs w:val="24"/>
              </w:rPr>
              <w:t>пользовательск</w:t>
            </w:r>
            <w:r>
              <w:rPr>
                <w:sz w:val="24"/>
                <w:szCs w:val="24"/>
              </w:rPr>
              <w:t>их</w:t>
            </w:r>
            <w:r w:rsidRPr="001E3F6B">
              <w:rPr>
                <w:sz w:val="24"/>
                <w:szCs w:val="24"/>
              </w:rPr>
              <w:t xml:space="preserve"> сесси</w:t>
            </w:r>
            <w:r>
              <w:rPr>
                <w:sz w:val="24"/>
                <w:szCs w:val="24"/>
              </w:rPr>
              <w:t>й</w:t>
            </w:r>
            <w:r w:rsidRPr="001E3F6B">
              <w:rPr>
                <w:sz w:val="24"/>
                <w:szCs w:val="24"/>
              </w:rPr>
              <w:t xml:space="preserve"> (вместо создания личного кабинета)</w:t>
            </w:r>
            <w:r>
              <w:rPr>
                <w:sz w:val="24"/>
                <w:szCs w:val="24"/>
              </w:rPr>
              <w:t xml:space="preserve"> и </w:t>
            </w:r>
            <w:r w:rsidRPr="001E3F6B">
              <w:rPr>
                <w:sz w:val="24"/>
                <w:szCs w:val="24"/>
              </w:rPr>
              <w:t>прикладной программный интерфейс (API) для других п</w:t>
            </w:r>
            <w:r>
              <w:rPr>
                <w:sz w:val="24"/>
                <w:szCs w:val="24"/>
              </w:rPr>
              <w:t>акетов.</w:t>
            </w:r>
          </w:p>
        </w:tc>
      </w:tr>
      <w:tr w:rsidR="001E3F6B" w:rsidRPr="002025F7" w14:paraId="790391EF" w14:textId="77777777" w:rsidTr="00D567DE">
        <w:tc>
          <w:tcPr>
            <w:tcW w:w="1980" w:type="dxa"/>
          </w:tcPr>
          <w:p w14:paraId="55CB01E5" w14:textId="7D08874D" w:rsidR="001E3F6B" w:rsidRDefault="001E3F6B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</w:t>
            </w:r>
            <w:r w:rsidRPr="001E3F6B">
              <w:rPr>
                <w:sz w:val="24"/>
                <w:szCs w:val="24"/>
              </w:rPr>
              <w:t>аза данных промежуточных результатов</w:t>
            </w:r>
          </w:p>
        </w:tc>
        <w:tc>
          <w:tcPr>
            <w:tcW w:w="7648" w:type="dxa"/>
          </w:tcPr>
          <w:p w14:paraId="68149777" w14:textId="63312828" w:rsidR="001E3F6B" w:rsidRDefault="001E3F6B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Хранилище результатов деятельности пакета «О</w:t>
            </w:r>
            <w:r w:rsidRPr="001E3F6B">
              <w:rPr>
                <w:sz w:val="24"/>
                <w:szCs w:val="24"/>
              </w:rPr>
              <w:t>бработк</w:t>
            </w:r>
            <w:r>
              <w:rPr>
                <w:sz w:val="24"/>
                <w:szCs w:val="24"/>
              </w:rPr>
              <w:t>а</w:t>
            </w:r>
            <w:r w:rsidRPr="001E3F6B">
              <w:rPr>
                <w:sz w:val="24"/>
                <w:szCs w:val="24"/>
              </w:rPr>
              <w:t xml:space="preserve"> промежуточных результатов</w:t>
            </w:r>
            <w:r>
              <w:rPr>
                <w:sz w:val="24"/>
                <w:szCs w:val="24"/>
              </w:rPr>
              <w:t>»</w:t>
            </w:r>
          </w:p>
        </w:tc>
      </w:tr>
      <w:tr w:rsidR="001E3F6B" w:rsidRPr="002025F7" w14:paraId="1AB2D281" w14:textId="77777777" w:rsidTr="00D567DE">
        <w:tc>
          <w:tcPr>
            <w:tcW w:w="1980" w:type="dxa"/>
          </w:tcPr>
          <w:p w14:paraId="0F7D2027" w14:textId="3EB3FD1F" w:rsidR="001E3F6B" w:rsidRDefault="001E3F6B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Векторная БД</w:t>
            </w:r>
          </w:p>
        </w:tc>
        <w:tc>
          <w:tcPr>
            <w:tcW w:w="7648" w:type="dxa"/>
          </w:tcPr>
          <w:p w14:paraId="4E472713" w14:textId="2A70B556" w:rsidR="001E3F6B" w:rsidRDefault="001E3F6B" w:rsidP="00E512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Хранилище </w:t>
            </w:r>
            <w:r w:rsidR="006E41B0" w:rsidRPr="006E41B0">
              <w:rPr>
                <w:sz w:val="24"/>
                <w:szCs w:val="24"/>
              </w:rPr>
              <w:t>смысл</w:t>
            </w:r>
            <w:r w:rsidR="006E41B0">
              <w:rPr>
                <w:sz w:val="24"/>
                <w:szCs w:val="24"/>
              </w:rPr>
              <w:t>ов</w:t>
            </w:r>
            <w:r w:rsidR="006E41B0" w:rsidRPr="006E41B0">
              <w:rPr>
                <w:sz w:val="24"/>
                <w:szCs w:val="24"/>
              </w:rPr>
              <w:t xml:space="preserve"> файлового хранилища документов</w:t>
            </w:r>
            <w:r w:rsidR="006E41B0">
              <w:rPr>
                <w:sz w:val="24"/>
                <w:szCs w:val="24"/>
              </w:rPr>
              <w:t xml:space="preserve"> производства.</w:t>
            </w:r>
          </w:p>
        </w:tc>
      </w:tr>
    </w:tbl>
    <w:p w14:paraId="0751BD2E" w14:textId="77777777" w:rsidR="002025F7" w:rsidRPr="001E3F6B" w:rsidRDefault="002025F7" w:rsidP="002025F7"/>
    <w:p w14:paraId="4A3BF833" w14:textId="6D85A761" w:rsidR="0003065E" w:rsidRPr="002025F7" w:rsidRDefault="0003065E" w:rsidP="002025F7">
      <w:r w:rsidRPr="002025F7">
        <w:t xml:space="preserve">После определения основных пакетов разрабатываемого </w:t>
      </w:r>
      <w:r w:rsidR="005A7818">
        <w:t>ПО</w:t>
      </w:r>
      <w:r w:rsidRPr="002025F7">
        <w:t xml:space="preserve"> переходят к детальному проектированию классов, входящих в каждый пакет.</w:t>
      </w:r>
      <w:r w:rsidR="002025F7">
        <w:t xml:space="preserve"> В ходе работы будет спроектирован пакет </w:t>
      </w:r>
      <w:r w:rsidR="00230EB8" w:rsidRPr="00230EB8">
        <w:t xml:space="preserve">«Обработка </w:t>
      </w:r>
      <w:proofErr w:type="spellStart"/>
      <w:r w:rsidR="00230EB8" w:rsidRPr="00230EB8">
        <w:t>эмбеддингов</w:t>
      </w:r>
      <w:proofErr w:type="spellEnd"/>
      <w:r w:rsidR="00230EB8" w:rsidRPr="00230EB8">
        <w:t>»</w:t>
      </w:r>
    </w:p>
    <w:p w14:paraId="5A3D5EB4" w14:textId="3CFE300C" w:rsidR="00713422" w:rsidRPr="00230EB8" w:rsidRDefault="00713422" w:rsidP="00C56847">
      <w:pPr>
        <w:pStyle w:val="2"/>
      </w:pPr>
      <w:bookmarkStart w:id="40" w:name="_Toc227317068"/>
      <w:r w:rsidRPr="00230EB8">
        <w:lastRenderedPageBreak/>
        <w:t xml:space="preserve">Проектирование классов пакета </w:t>
      </w:r>
      <w:r w:rsidR="007C0F83" w:rsidRPr="00230EB8">
        <w:t>«</w:t>
      </w:r>
      <w:r w:rsidR="00230EB8" w:rsidRPr="00230EB8">
        <w:t xml:space="preserve">Обработка </w:t>
      </w:r>
      <w:proofErr w:type="spellStart"/>
      <w:r w:rsidR="00230EB8" w:rsidRPr="00230EB8">
        <w:t>эмбеддингов</w:t>
      </w:r>
      <w:proofErr w:type="spellEnd"/>
      <w:r w:rsidR="007C0F83" w:rsidRPr="00230EB8">
        <w:t>»</w:t>
      </w:r>
      <w:bookmarkEnd w:id="40"/>
    </w:p>
    <w:p w14:paraId="793637B8" w14:textId="2BBC0243" w:rsidR="006E0598" w:rsidRPr="00CE4E7E" w:rsidRDefault="007F6D72">
      <w:pPr>
        <w:pStyle w:val="3"/>
        <w:numPr>
          <w:ilvl w:val="2"/>
          <w:numId w:val="25"/>
        </w:numPr>
      </w:pPr>
      <w:bookmarkStart w:id="41" w:name="_Toc227317069"/>
      <w:r>
        <w:t>Исходная</w:t>
      </w:r>
      <w:r w:rsidR="006E0598" w:rsidRPr="00CE4E7E">
        <w:t xml:space="preserve"> диаграмма классов</w:t>
      </w:r>
      <w:bookmarkEnd w:id="41"/>
    </w:p>
    <w:p w14:paraId="0AC18EDA" w14:textId="339AABAD" w:rsidR="00457DDB" w:rsidRDefault="00D21D94" w:rsidP="00457DDB">
      <w:r>
        <w:t>Исходная</w:t>
      </w:r>
      <w:r w:rsidR="006E0598" w:rsidRPr="00ED6175">
        <w:t xml:space="preserve"> диаграмма классов пакета </w:t>
      </w:r>
      <w:r w:rsidR="00230EB8" w:rsidRPr="00230EB8">
        <w:t xml:space="preserve">«Обработка </w:t>
      </w:r>
      <w:proofErr w:type="spellStart"/>
      <w:r w:rsidR="00230EB8" w:rsidRPr="00230EB8">
        <w:t>эмбеддингов</w:t>
      </w:r>
      <w:proofErr w:type="spellEnd"/>
      <w:r w:rsidR="00230EB8" w:rsidRPr="00230EB8">
        <w:t>»</w:t>
      </w:r>
      <w:r w:rsidR="006E0598" w:rsidRPr="00ED6175">
        <w:t xml:space="preserve"> представлена на рис. </w:t>
      </w:r>
      <w:r w:rsidR="00230EB8">
        <w:t>1</w:t>
      </w:r>
      <w:r w:rsidR="00D61F87">
        <w:t>3</w:t>
      </w:r>
      <w:r w:rsidR="00457DDB">
        <w:t>.</w:t>
      </w:r>
    </w:p>
    <w:p w14:paraId="395A1913" w14:textId="3E92065B" w:rsidR="006E0598" w:rsidRPr="00CE4E7E" w:rsidRDefault="00457DDB" w:rsidP="00457DDB">
      <w:pPr>
        <w:ind w:firstLine="0"/>
        <w:jc w:val="center"/>
      </w:pPr>
      <w:r w:rsidRPr="00457DDB">
        <w:rPr>
          <w:noProof/>
        </w:rPr>
        <w:drawing>
          <wp:inline distT="0" distB="0" distL="0" distR="0" wp14:anchorId="277B9C1E" wp14:editId="5B556F4B">
            <wp:extent cx="5248336" cy="341376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936" cy="343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CE8F" w14:textId="6C426864" w:rsidR="006E0598" w:rsidRPr="00ED6175" w:rsidRDefault="006E0598" w:rsidP="00457DDB">
      <w:pPr>
        <w:pStyle w:val="af5"/>
      </w:pPr>
      <w:r w:rsidRPr="00457DDB">
        <w:t xml:space="preserve">Рис. </w:t>
      </w:r>
      <w:r w:rsidRPr="00457DDB">
        <w:fldChar w:fldCharType="begin"/>
      </w:r>
      <w:r w:rsidRPr="00457DDB">
        <w:instrText xml:space="preserve"> SEQ Рис. \* ARABIC </w:instrText>
      </w:r>
      <w:r w:rsidRPr="00457DDB">
        <w:fldChar w:fldCharType="separate"/>
      </w:r>
      <w:r w:rsidR="00D61F87">
        <w:rPr>
          <w:noProof/>
        </w:rPr>
        <w:t>13</w:t>
      </w:r>
      <w:r w:rsidRPr="00457DDB">
        <w:fldChar w:fldCharType="end"/>
      </w:r>
      <w:r w:rsidRPr="00457DDB">
        <w:t>.</w:t>
      </w:r>
      <w:r w:rsidR="00D21D94" w:rsidRPr="00457DDB">
        <w:t>Исходная</w:t>
      </w:r>
      <w:r w:rsidRPr="00457DDB">
        <w:t xml:space="preserve"> диаграмма классов пакета </w:t>
      </w:r>
      <w:r w:rsidR="00230EB8" w:rsidRPr="00457DDB">
        <w:t xml:space="preserve">«Обработка </w:t>
      </w:r>
      <w:proofErr w:type="spellStart"/>
      <w:r w:rsidR="00230EB8" w:rsidRPr="00457DDB">
        <w:t>эмбеддингов</w:t>
      </w:r>
      <w:proofErr w:type="spellEnd"/>
      <w:r w:rsidR="00230EB8" w:rsidRPr="00457DDB">
        <w:t>»</w:t>
      </w:r>
    </w:p>
    <w:p w14:paraId="788129EC" w14:textId="77777777" w:rsidR="006E0598" w:rsidRDefault="006E0598" w:rsidP="006E0598"/>
    <w:p w14:paraId="0C19B00D" w14:textId="0362F844" w:rsidR="00554610" w:rsidRPr="00CE4E7E" w:rsidRDefault="00554610" w:rsidP="00554610">
      <w:pPr>
        <w:ind w:firstLine="426"/>
        <w:jc w:val="left"/>
        <w:rPr>
          <w:rFonts w:eastAsia="Times New Roman" w:cs="Times New Roman"/>
          <w:color w:val="auto"/>
          <w:kern w:val="0"/>
          <w14:ligatures w14:val="none"/>
        </w:rPr>
      </w:pPr>
      <w:r w:rsidRPr="00554610">
        <w:rPr>
          <w:rFonts w:eastAsia="Times New Roman" w:cs="Times New Roman"/>
          <w:color w:val="auto"/>
          <w:kern w:val="0"/>
          <w14:ligatures w14:val="none"/>
        </w:rPr>
        <w:t xml:space="preserve">Описание классов пакета </w:t>
      </w:r>
      <w:r w:rsidR="00230EB8" w:rsidRPr="00230EB8">
        <w:t xml:space="preserve">«Обработка </w:t>
      </w:r>
      <w:proofErr w:type="spellStart"/>
      <w:r w:rsidR="00230EB8" w:rsidRPr="00230EB8">
        <w:t>эмбеддингов</w:t>
      </w:r>
      <w:proofErr w:type="spellEnd"/>
      <w:r w:rsidR="00230EB8" w:rsidRPr="00230EB8">
        <w:t>»</w:t>
      </w:r>
      <w:r w:rsidRPr="00554610">
        <w:rPr>
          <w:rFonts w:eastAsia="Times New Roman" w:cs="Times New Roman"/>
          <w:color w:val="auto"/>
          <w:kern w:val="0"/>
          <w14:ligatures w14:val="none"/>
        </w:rPr>
        <w:t xml:space="preserve"> </w:t>
      </w:r>
      <w:r w:rsidRPr="00CE4E7E">
        <w:rPr>
          <w:rFonts w:eastAsia="Times New Roman" w:cs="Times New Roman"/>
          <w:color w:val="auto"/>
          <w:kern w:val="0"/>
          <w14:ligatures w14:val="none"/>
        </w:rPr>
        <w:t xml:space="preserve">представлено в табл. </w:t>
      </w:r>
      <w:r w:rsidR="00CE4E7E" w:rsidRPr="00CE4E7E">
        <w:rPr>
          <w:rFonts w:eastAsia="Times New Roman" w:cs="Times New Roman"/>
          <w:color w:val="auto"/>
          <w:kern w:val="0"/>
          <w:lang w:val="en-US"/>
          <w14:ligatures w14:val="none"/>
        </w:rPr>
        <w:t>33</w:t>
      </w:r>
      <w:r w:rsidRPr="00CE4E7E">
        <w:rPr>
          <w:rFonts w:eastAsia="Times New Roman" w:cs="Times New Roman"/>
          <w:color w:val="auto"/>
          <w:kern w:val="0"/>
          <w14:ligatures w14:val="none"/>
        </w:rPr>
        <w:t>.</w:t>
      </w:r>
    </w:p>
    <w:p w14:paraId="50838F74" w14:textId="5E56DF31" w:rsidR="00554610" w:rsidRPr="003C0A46" w:rsidRDefault="00554610" w:rsidP="00554610">
      <w:pPr>
        <w:ind w:firstLine="0"/>
        <w:jc w:val="right"/>
        <w:rPr>
          <w:rFonts w:eastAsia="Times New Roman" w:cs="Times New Roman"/>
          <w:color w:val="auto"/>
          <w:kern w:val="0"/>
          <w14:ligatures w14:val="none"/>
        </w:rPr>
      </w:pPr>
      <w:r w:rsidRPr="00CE4E7E">
        <w:rPr>
          <w:rFonts w:eastAsia="Times New Roman" w:cs="Times New Roman"/>
          <w:color w:val="auto"/>
          <w:kern w:val="0"/>
          <w14:ligatures w14:val="none"/>
        </w:rPr>
        <w:t>Таблица</w:t>
      </w:r>
      <w:r w:rsidR="00CE4E7E" w:rsidRPr="003C0A46">
        <w:rPr>
          <w:rFonts w:eastAsia="Times New Roman" w:cs="Times New Roman"/>
          <w:color w:val="auto"/>
          <w:kern w:val="0"/>
          <w14:ligatures w14:val="none"/>
        </w:rPr>
        <w:t xml:space="preserve"> 33</w:t>
      </w:r>
    </w:p>
    <w:p w14:paraId="62233FD6" w14:textId="4ED47AF6" w:rsidR="00554610" w:rsidRPr="001A229A" w:rsidRDefault="00554610" w:rsidP="00554610">
      <w:pPr>
        <w:spacing w:after="160" w:line="259" w:lineRule="auto"/>
        <w:ind w:firstLine="0"/>
        <w:jc w:val="center"/>
        <w:rPr>
          <w:rFonts w:eastAsia="Times New Roman" w:cs="Times New Roman"/>
          <w:color w:val="auto"/>
          <w:kern w:val="0"/>
          <w14:ligatures w14:val="none"/>
        </w:rPr>
      </w:pPr>
      <w:r w:rsidRPr="00CE4E7E">
        <w:rPr>
          <w:rFonts w:eastAsia="Times New Roman" w:cs="Times New Roman"/>
          <w:color w:val="auto"/>
          <w:kern w:val="0"/>
          <w14:ligatures w14:val="none"/>
        </w:rPr>
        <w:t>Описание классов пакета</w:t>
      </w:r>
      <w:r w:rsidR="00B427D8" w:rsidRPr="00CE4E7E">
        <w:rPr>
          <w:rFonts w:eastAsia="Times New Roman" w:cs="Times New Roman"/>
          <w:color w:val="auto"/>
          <w:kern w:val="0"/>
          <w14:ligatures w14:val="none"/>
        </w:rPr>
        <w:t xml:space="preserve"> «</w:t>
      </w:r>
      <w:r w:rsidR="001A229A" w:rsidRPr="00CE4E7E">
        <w:t xml:space="preserve">Обработка </w:t>
      </w:r>
      <w:proofErr w:type="spellStart"/>
      <w:r w:rsidR="001A229A" w:rsidRPr="00CE4E7E">
        <w:t>эмбеддингов</w:t>
      </w:r>
      <w:proofErr w:type="spellEnd"/>
      <w:r w:rsidR="00B427D8" w:rsidRPr="00CE4E7E">
        <w:rPr>
          <w:rFonts w:eastAsia="Times New Roman" w:cs="Times New Roman"/>
          <w:color w:val="auto"/>
          <w:kern w:val="0"/>
          <w14:ligatures w14:val="none"/>
        </w:rPr>
        <w:t>»</w:t>
      </w:r>
    </w:p>
    <w:tbl>
      <w:tblPr>
        <w:tblW w:w="97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7205"/>
      </w:tblGrid>
      <w:tr w:rsidR="00B427D8" w:rsidRPr="004D75BF" w14:paraId="6F5B34C9" w14:textId="77777777" w:rsidTr="00054FD4">
        <w:trPr>
          <w:trHeight w:val="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368481" w14:textId="77777777" w:rsidR="00B427D8" w:rsidRPr="001A229A" w:rsidRDefault="00B427D8" w:rsidP="00B427D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A229A">
              <w:rPr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62C39" w14:textId="77777777" w:rsidR="00B427D8" w:rsidRPr="0051591D" w:rsidRDefault="00B427D8" w:rsidP="00B427D8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1A229A">
              <w:rPr>
                <w:sz w:val="24"/>
                <w:szCs w:val="24"/>
                <w:lang w:eastAsia="ru-RU"/>
              </w:rPr>
              <w:t>Описание</w:t>
            </w:r>
          </w:p>
        </w:tc>
      </w:tr>
      <w:tr w:rsidR="00B427D8" w:rsidRPr="004D75BF" w14:paraId="03B647AA" w14:textId="77777777" w:rsidTr="00054FD4">
        <w:trPr>
          <w:trHeight w:val="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04F80F" w14:textId="6F6080CC" w:rsidR="00B427D8" w:rsidRPr="0051591D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ОбъектыЗапросов</w:t>
            </w:r>
            <w:proofErr w:type="spellEnd"/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AD26CC" w14:textId="06CEE885" w:rsidR="00B427D8" w:rsidRPr="0051591D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Объекты передачи данных</w:t>
            </w:r>
            <w:r w:rsidR="00054FD4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B427D8" w:rsidRPr="004D75BF" w14:paraId="25655E3D" w14:textId="77777777" w:rsidTr="00054FD4">
        <w:trPr>
          <w:trHeight w:val="5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E7F970" w14:textId="1E88CD10" w:rsidR="00B427D8" w:rsidRPr="0051591D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 w:rsidRPr="00CE4E7E">
              <w:rPr>
                <w:sz w:val="24"/>
                <w:szCs w:val="24"/>
                <w:lang w:eastAsia="ru-RU"/>
              </w:rPr>
              <w:t>ИнтерфейсЧата</w:t>
            </w:r>
            <w:proofErr w:type="spellEnd"/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58E567" w14:textId="47B1B08D" w:rsidR="00B427D8" w:rsidRPr="0051591D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Базовые возможности взаимодействия с Чатом</w:t>
            </w:r>
            <w:r w:rsidR="00054FD4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B427D8" w:rsidRPr="004D75BF" w14:paraId="2205FF7E" w14:textId="77777777" w:rsidTr="00054FD4">
        <w:trPr>
          <w:trHeight w:val="13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DD0F05" w14:textId="56E18EA1" w:rsidR="00B427D8" w:rsidRPr="0051591D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Чат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9609E3" w14:textId="0C5C3032" w:rsidR="00B427D8" w:rsidRPr="0051591D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Реализация </w:t>
            </w:r>
            <w:proofErr w:type="spellStart"/>
            <w:r w:rsidRPr="00CE4E7E">
              <w:rPr>
                <w:sz w:val="24"/>
                <w:szCs w:val="24"/>
                <w:lang w:eastAsia="ru-RU"/>
              </w:rPr>
              <w:t>Интерфейс</w:t>
            </w:r>
            <w:r>
              <w:rPr>
                <w:sz w:val="24"/>
                <w:szCs w:val="24"/>
                <w:lang w:eastAsia="ru-RU"/>
              </w:rPr>
              <w:t>а</w:t>
            </w:r>
            <w:r w:rsidRPr="00CE4E7E">
              <w:rPr>
                <w:sz w:val="24"/>
                <w:szCs w:val="24"/>
                <w:lang w:eastAsia="ru-RU"/>
              </w:rPr>
              <w:t>Чата</w:t>
            </w:r>
            <w:proofErr w:type="spellEnd"/>
            <w:r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B427D8" w:rsidRPr="004D75BF" w14:paraId="64AD1B33" w14:textId="77777777" w:rsidTr="00054FD4">
        <w:trPr>
          <w:trHeight w:val="12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2736D3" w14:textId="6880F20D" w:rsidR="00B427D8" w:rsidRP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API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F2362" w14:textId="500935A7" w:rsidR="00B427D8" w:rsidRPr="0051591D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Прикладной программный интерфейс сервиса.</w:t>
            </w:r>
          </w:p>
        </w:tc>
      </w:tr>
      <w:tr w:rsidR="00054FD4" w:rsidRPr="004D75BF" w14:paraId="488197B2" w14:textId="77777777" w:rsidTr="00054FD4">
        <w:trPr>
          <w:trHeight w:val="1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2E5DC6" w14:textId="44161091" w:rsidR="00054FD4" w:rsidRP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Конфигурация</w:t>
            </w:r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05609" w14:textId="746489D9" w:rsid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Объект с конфигурационными данными при запуске сервиса.</w:t>
            </w:r>
          </w:p>
        </w:tc>
      </w:tr>
      <w:tr w:rsidR="00B427D8" w:rsidRPr="004D75BF" w14:paraId="29E31109" w14:textId="77777777" w:rsidTr="00054FD4">
        <w:trPr>
          <w:trHeight w:val="1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F960FF" w14:textId="28E664A9" w:rsidR="00B427D8" w:rsidRPr="0051591D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 w:rsidRPr="00CE4E7E">
              <w:rPr>
                <w:sz w:val="24"/>
                <w:szCs w:val="24"/>
                <w:lang w:eastAsia="ru-RU"/>
              </w:rPr>
              <w:t>АгентLLM</w:t>
            </w:r>
            <w:proofErr w:type="spellEnd"/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0AFEEF" w14:textId="164FDEF7" w:rsidR="00B427D8" w:rsidRPr="00CE4E7E" w:rsidRDefault="00CE4E7E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Возвращает </w:t>
            </w:r>
            <w:r>
              <w:rPr>
                <w:sz w:val="24"/>
                <w:szCs w:val="24"/>
                <w:lang w:val="en-US" w:eastAsia="ru-RU"/>
              </w:rPr>
              <w:t>LLM</w:t>
            </w:r>
            <w:r w:rsidRPr="00CE4E7E">
              <w:rPr>
                <w:sz w:val="24"/>
                <w:szCs w:val="24"/>
                <w:lang w:eastAsia="ru-RU"/>
              </w:rPr>
              <w:t>-</w:t>
            </w:r>
            <w:r>
              <w:rPr>
                <w:sz w:val="24"/>
                <w:szCs w:val="24"/>
                <w:lang w:eastAsia="ru-RU"/>
              </w:rPr>
              <w:t>агента для использования в Чате</w:t>
            </w:r>
            <w:r w:rsidR="00054FD4">
              <w:rPr>
                <w:sz w:val="24"/>
                <w:szCs w:val="24"/>
                <w:lang w:eastAsia="ru-RU"/>
              </w:rPr>
              <w:t>.</w:t>
            </w:r>
          </w:p>
        </w:tc>
      </w:tr>
      <w:tr w:rsidR="00054FD4" w:rsidRPr="004D75BF" w14:paraId="6E5F25A2" w14:textId="77777777" w:rsidTr="00054FD4">
        <w:trPr>
          <w:trHeight w:val="1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BC504" w14:textId="54D0A337" w:rsidR="00054FD4" w:rsidRPr="00CE4E7E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Клиент</w:t>
            </w:r>
            <w:r w:rsidRPr="00CE4E7E">
              <w:rPr>
                <w:sz w:val="24"/>
                <w:szCs w:val="24"/>
                <w:lang w:eastAsia="ru-RU"/>
              </w:rPr>
              <w:t>LLM</w:t>
            </w:r>
            <w:proofErr w:type="spellEnd"/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202B8" w14:textId="329B992B" w:rsidR="00054FD4" w:rsidRP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Объект, обеспечивающий настройку параметров </w:t>
            </w:r>
            <w:r>
              <w:rPr>
                <w:sz w:val="24"/>
                <w:szCs w:val="24"/>
                <w:lang w:val="en-US" w:eastAsia="ru-RU"/>
              </w:rPr>
              <w:t>LLM</w:t>
            </w:r>
            <w:r>
              <w:rPr>
                <w:sz w:val="24"/>
                <w:szCs w:val="24"/>
                <w:lang w:eastAsia="ru-RU"/>
              </w:rPr>
              <w:t xml:space="preserve"> в проекте.</w:t>
            </w:r>
          </w:p>
        </w:tc>
      </w:tr>
      <w:tr w:rsidR="00054FD4" w:rsidRPr="004D75BF" w14:paraId="39438AA6" w14:textId="77777777" w:rsidTr="00054FD4">
        <w:trPr>
          <w:trHeight w:val="1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ADCBD" w14:textId="2070AD5E" w:rsidR="00054FD4" w:rsidRPr="00CE4E7E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Индекс</w:t>
            </w:r>
            <w:r w:rsidRPr="00CE4E7E">
              <w:rPr>
                <w:sz w:val="24"/>
                <w:szCs w:val="24"/>
                <w:lang w:eastAsia="ru-RU"/>
              </w:rPr>
              <w:t>LLM</w:t>
            </w:r>
            <w:proofErr w:type="spellEnd"/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8332DF" w14:textId="34ECF04E" w:rsid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Объект, обеспечивающий обработку </w:t>
            </w:r>
            <w:r w:rsidR="002D1E08">
              <w:rPr>
                <w:sz w:val="24"/>
                <w:szCs w:val="24"/>
                <w:lang w:eastAsia="ru-RU"/>
              </w:rPr>
              <w:t>данных через векторное хранилище.</w:t>
            </w:r>
          </w:p>
        </w:tc>
      </w:tr>
      <w:tr w:rsidR="00054FD4" w:rsidRPr="004D75BF" w14:paraId="7B23FEE9" w14:textId="77777777" w:rsidTr="00054FD4">
        <w:trPr>
          <w:trHeight w:val="1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13CE7" w14:textId="45397595" w:rsid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ЭмбеддингДокументов</w:t>
            </w:r>
            <w:proofErr w:type="spellEnd"/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A1C7F" w14:textId="44503905" w:rsidR="00054FD4" w:rsidRDefault="002D1E08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Объект, обеспечивающий доступ и обработку входных данных.</w:t>
            </w:r>
          </w:p>
        </w:tc>
      </w:tr>
      <w:tr w:rsidR="00054FD4" w:rsidRPr="004D75BF" w14:paraId="7A05B1DF" w14:textId="77777777" w:rsidTr="00054FD4">
        <w:trPr>
          <w:trHeight w:val="1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AC1FE3" w14:textId="44AAD299" w:rsidR="00054FD4" w:rsidRDefault="00054FD4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proofErr w:type="spellStart"/>
            <w:r>
              <w:rPr>
                <w:sz w:val="24"/>
                <w:szCs w:val="24"/>
                <w:lang w:eastAsia="ru-RU"/>
              </w:rPr>
              <w:t>ЗагрузчикФайлов</w:t>
            </w:r>
            <w:proofErr w:type="spellEnd"/>
          </w:p>
        </w:tc>
        <w:tc>
          <w:tcPr>
            <w:tcW w:w="7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03B75" w14:textId="00CBBBAD" w:rsidR="00054FD4" w:rsidRDefault="002D1E08" w:rsidP="00B427D8">
            <w:pPr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Объект, обеспечивающий доступ к входным данным из файлового хранилища.</w:t>
            </w:r>
          </w:p>
        </w:tc>
      </w:tr>
    </w:tbl>
    <w:p w14:paraId="3AF004FD" w14:textId="77777777" w:rsidR="00457DDB" w:rsidRPr="00457DDB" w:rsidRDefault="00457DDB" w:rsidP="00457DDB"/>
    <w:p w14:paraId="0698C43A" w14:textId="4BA2EAFF" w:rsidR="003104D1" w:rsidRPr="00F306DE" w:rsidRDefault="003104D1" w:rsidP="003104D1">
      <w:pPr>
        <w:pStyle w:val="3"/>
      </w:pPr>
      <w:bookmarkStart w:id="42" w:name="_Toc227317070"/>
      <w:r w:rsidRPr="00F306DE">
        <w:lastRenderedPageBreak/>
        <w:t>Диаграмма последовательностей взаимодействия объектов классов</w:t>
      </w:r>
      <w:bookmarkEnd w:id="42"/>
    </w:p>
    <w:p w14:paraId="07C2FFFA" w14:textId="4F30898C" w:rsidR="00ED4528" w:rsidRDefault="00ED4528" w:rsidP="00713422">
      <w:r w:rsidRPr="00ED4528">
        <w:t>Диаграмм</w:t>
      </w:r>
      <w:r w:rsidR="00F8389A"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  <w:r w:rsidRPr="00ED4528">
        <w:t xml:space="preserve"> пакета </w:t>
      </w:r>
      <w:r w:rsidR="005A31E0" w:rsidRPr="00230EB8">
        <w:t xml:space="preserve">«Обработка </w:t>
      </w:r>
      <w:proofErr w:type="spellStart"/>
      <w:r w:rsidR="005A31E0" w:rsidRPr="00230EB8">
        <w:t>эмбеддингов</w:t>
      </w:r>
      <w:proofErr w:type="spellEnd"/>
      <w:r w:rsidR="005A31E0" w:rsidRPr="00230EB8">
        <w:t>»</w:t>
      </w:r>
      <w:r w:rsidRPr="00ED4528">
        <w:t xml:space="preserve"> представлена на рис. </w:t>
      </w:r>
      <w:r w:rsidR="005A31E0">
        <w:t>1</w:t>
      </w:r>
      <w:r w:rsidR="00D61F87">
        <w:t>4</w:t>
      </w:r>
      <w:r w:rsidR="00461E96">
        <w:t>-</w:t>
      </w:r>
      <w:r w:rsidR="001E0FC3">
        <w:t>2</w:t>
      </w:r>
      <w:r w:rsidR="00D61F87">
        <w:t>2</w:t>
      </w:r>
      <w:r w:rsidRPr="00ED4528">
        <w:t>.</w:t>
      </w:r>
    </w:p>
    <w:p w14:paraId="11651172" w14:textId="2EFD54FD" w:rsidR="00F97198" w:rsidRDefault="00A61B85" w:rsidP="00285E76">
      <w:pPr>
        <w:ind w:firstLine="0"/>
        <w:jc w:val="center"/>
      </w:pPr>
      <w:r w:rsidRPr="00A61B85">
        <w:rPr>
          <w:noProof/>
        </w:rPr>
        <w:drawing>
          <wp:inline distT="0" distB="0" distL="0" distR="0" wp14:anchorId="47B23C36" wp14:editId="09FF1806">
            <wp:extent cx="6069550" cy="2514600"/>
            <wp:effectExtent l="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8220" cy="252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02E7" w14:textId="6892AC1E" w:rsidR="00F97198" w:rsidRPr="00A61B85" w:rsidRDefault="00F97198" w:rsidP="00285E76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14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  <w:r w:rsidR="00FB16CA" w:rsidRPr="00FB16CA">
        <w:t xml:space="preserve"> </w:t>
      </w:r>
      <w:r>
        <w:t>«</w:t>
      </w:r>
      <w:r w:rsidR="00FB16CA" w:rsidRPr="00FB16CA">
        <w:t>Создание нового/Изменение существующего сценария</w:t>
      </w:r>
      <w:r>
        <w:t>»</w:t>
      </w:r>
      <w:r w:rsidR="00A61B85">
        <w:t>. Нормальный ход событий</w:t>
      </w:r>
    </w:p>
    <w:p w14:paraId="2112F60C" w14:textId="640D6F8D" w:rsidR="00F97198" w:rsidRPr="00FB16CA" w:rsidRDefault="00A61B85" w:rsidP="00931FB0">
      <w:pPr>
        <w:ind w:firstLine="0"/>
        <w:jc w:val="center"/>
      </w:pPr>
      <w:r w:rsidRPr="00A61B85">
        <w:rPr>
          <w:noProof/>
        </w:rPr>
        <w:drawing>
          <wp:inline distT="0" distB="0" distL="0" distR="0" wp14:anchorId="727D6895" wp14:editId="70BA0E5C">
            <wp:extent cx="6186444" cy="3672840"/>
            <wp:effectExtent l="0" t="0" r="508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754" cy="36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9FE4" w14:textId="3E53EA18" w:rsidR="00F97198" w:rsidRPr="00A61B85" w:rsidRDefault="00F97198" w:rsidP="00931FB0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15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  <w:r w:rsidR="00FB16CA" w:rsidRPr="00FB16CA">
        <w:t xml:space="preserve"> </w:t>
      </w:r>
      <w:r>
        <w:t>ВИ «</w:t>
      </w:r>
      <w:r w:rsidR="00A61B85" w:rsidRPr="00FB16CA">
        <w:t>Создание нового/Изменение существующего сценария</w:t>
      </w:r>
      <w:r>
        <w:t>»</w:t>
      </w:r>
      <w:r w:rsidR="00A61B85">
        <w:t xml:space="preserve">. </w:t>
      </w:r>
      <w:r w:rsidR="00A61B85" w:rsidRPr="00A61B85">
        <w:t>Прерывание процесса системой</w:t>
      </w:r>
    </w:p>
    <w:p w14:paraId="634ADCDD" w14:textId="6C478D67" w:rsidR="00BA104C" w:rsidRDefault="00A61B85" w:rsidP="00BA104C">
      <w:pPr>
        <w:keepNext/>
        <w:spacing w:line="240" w:lineRule="auto"/>
        <w:ind w:firstLine="0"/>
        <w:jc w:val="center"/>
      </w:pPr>
      <w:r w:rsidRPr="00A61B85">
        <w:rPr>
          <w:noProof/>
        </w:rPr>
        <w:lastRenderedPageBreak/>
        <w:drawing>
          <wp:inline distT="0" distB="0" distL="0" distR="0" wp14:anchorId="1008AC85" wp14:editId="37CF26C9">
            <wp:extent cx="3705742" cy="1571844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ACF0" w14:textId="4915434C" w:rsidR="00461E96" w:rsidRDefault="000D5399" w:rsidP="000D5399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16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</w:p>
    <w:p w14:paraId="32FDA9FE" w14:textId="0E92079D" w:rsidR="000D5399" w:rsidRDefault="00461E96" w:rsidP="000D5399">
      <w:pPr>
        <w:pStyle w:val="af5"/>
      </w:pPr>
      <w:r>
        <w:t>ВИ «</w:t>
      </w:r>
      <w:bookmarkStart w:id="43" w:name="_Hlk226887280"/>
      <w:r w:rsidR="00A61B85" w:rsidRPr="00FB16CA">
        <w:t>Создание нового/Изменение существующего сценария</w:t>
      </w:r>
      <w:bookmarkEnd w:id="43"/>
      <w:r>
        <w:t>»</w:t>
      </w:r>
      <w:r w:rsidR="00A61B85">
        <w:t xml:space="preserve">. </w:t>
      </w:r>
      <w:r w:rsidR="00A61B85" w:rsidRPr="00A61B85">
        <w:t>Прерывание процесса пользователем</w:t>
      </w:r>
    </w:p>
    <w:p w14:paraId="0AA20B40" w14:textId="77777777" w:rsidR="00461E96" w:rsidRDefault="00461E96" w:rsidP="00461E96"/>
    <w:p w14:paraId="056280C7" w14:textId="608FFACC" w:rsidR="00C65F67" w:rsidRDefault="00C65F67" w:rsidP="00A61B85">
      <w:pPr>
        <w:pStyle w:val="af5"/>
      </w:pPr>
      <w:r w:rsidRPr="00C65F67">
        <w:rPr>
          <w:noProof/>
        </w:rPr>
        <w:drawing>
          <wp:inline distT="0" distB="0" distL="0" distR="0" wp14:anchorId="0E9542AC" wp14:editId="358DA755">
            <wp:extent cx="6120130" cy="440499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D4DD" w14:textId="6B3539D3" w:rsidR="00A61B85" w:rsidRPr="00A61B85" w:rsidRDefault="00A61B85" w:rsidP="00A61B85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17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  <w:r w:rsidRPr="00FB16CA">
        <w:t xml:space="preserve"> </w:t>
      </w:r>
      <w:r>
        <w:t>ВИ «</w:t>
      </w:r>
      <w:r w:rsidRPr="00931FB0">
        <w:t>Получение сценария определённой версии</w:t>
      </w:r>
      <w:r>
        <w:t>». Нормальный ход событий</w:t>
      </w:r>
    </w:p>
    <w:p w14:paraId="781B8E72" w14:textId="77777777" w:rsidR="00C65F67" w:rsidRDefault="00C65F67" w:rsidP="00461E96"/>
    <w:p w14:paraId="1F6482D1" w14:textId="3A775AC9" w:rsidR="00A61B85" w:rsidRDefault="00C65F67" w:rsidP="00A61B85">
      <w:pPr>
        <w:pStyle w:val="af5"/>
      </w:pPr>
      <w:r w:rsidRPr="00C65F67">
        <w:rPr>
          <w:noProof/>
        </w:rPr>
        <w:lastRenderedPageBreak/>
        <w:drawing>
          <wp:inline distT="0" distB="0" distL="0" distR="0" wp14:anchorId="42731111" wp14:editId="53629569">
            <wp:extent cx="6120130" cy="4527550"/>
            <wp:effectExtent l="0" t="0" r="0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F67">
        <w:t xml:space="preserve"> </w:t>
      </w:r>
      <w:r w:rsidR="00A61B85">
        <w:t xml:space="preserve">Рис. </w:t>
      </w:r>
      <w:r w:rsidR="00A61B85">
        <w:fldChar w:fldCharType="begin"/>
      </w:r>
      <w:r w:rsidR="00A61B85">
        <w:instrText xml:space="preserve"> SEQ Рис. \* ARABIC </w:instrText>
      </w:r>
      <w:r w:rsidR="00A61B85">
        <w:fldChar w:fldCharType="separate"/>
      </w:r>
      <w:r w:rsidR="00D61F87">
        <w:rPr>
          <w:noProof/>
        </w:rPr>
        <w:t>18</w:t>
      </w:r>
      <w:r w:rsidR="00A61B85">
        <w:fldChar w:fldCharType="end"/>
      </w:r>
      <w:r w:rsidR="00A61B85">
        <w:t xml:space="preserve">. </w:t>
      </w:r>
      <w:r w:rsidR="00A61B85" w:rsidRPr="00ED4528">
        <w:t>Диаграмм</w:t>
      </w:r>
      <w:r w:rsidR="00A61B85">
        <w:t>а</w:t>
      </w:r>
      <w:r w:rsidR="00A61B85" w:rsidRPr="00ED4528">
        <w:t xml:space="preserve"> последовательностей взаимодействия объектов</w:t>
      </w:r>
      <w:r w:rsidR="00A61B85">
        <w:t xml:space="preserve"> классов</w:t>
      </w:r>
      <w:r w:rsidR="00A61B85" w:rsidRPr="00FB16CA">
        <w:t xml:space="preserve"> </w:t>
      </w:r>
      <w:r w:rsidR="00A61B85">
        <w:t>ВИ «</w:t>
      </w:r>
      <w:r w:rsidR="00A61B85" w:rsidRPr="00931FB0">
        <w:t>Получение сценария определённой версии</w:t>
      </w:r>
      <w:r w:rsidR="00A61B85">
        <w:t xml:space="preserve">». </w:t>
      </w:r>
      <w:r w:rsidR="00A61B85" w:rsidRPr="00A61B85">
        <w:t>Прерывание процесса системой</w:t>
      </w:r>
    </w:p>
    <w:p w14:paraId="3FCB412B" w14:textId="77777777" w:rsidR="00C65F67" w:rsidRPr="00C65F67" w:rsidRDefault="00C65F67" w:rsidP="00C65F67"/>
    <w:p w14:paraId="6645BF13" w14:textId="412713D9" w:rsidR="00A61B85" w:rsidRDefault="00A61B85" w:rsidP="00A61B85">
      <w:pPr>
        <w:pStyle w:val="af5"/>
      </w:pPr>
      <w:r w:rsidRPr="00A61B85">
        <w:rPr>
          <w:noProof/>
        </w:rPr>
        <w:drawing>
          <wp:inline distT="0" distB="0" distL="0" distR="0" wp14:anchorId="133131E5" wp14:editId="6153CB4C">
            <wp:extent cx="3353268" cy="158137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F05A" w14:textId="7B790BD0" w:rsidR="00A61B85" w:rsidRPr="00A61B85" w:rsidRDefault="00A61B85" w:rsidP="00A61B85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19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  <w:r w:rsidRPr="00FB16CA">
        <w:t xml:space="preserve"> </w:t>
      </w:r>
      <w:r>
        <w:t>ВИ «</w:t>
      </w:r>
      <w:r w:rsidRPr="00931FB0">
        <w:t>Получение сценария определённой версии</w:t>
      </w:r>
      <w:r>
        <w:t xml:space="preserve">». </w:t>
      </w:r>
      <w:r w:rsidRPr="00A61B85">
        <w:t>Прерывание процесса пользователем</w:t>
      </w:r>
    </w:p>
    <w:p w14:paraId="7BEFB043" w14:textId="77777777" w:rsidR="00A61B85" w:rsidRDefault="00A61B85" w:rsidP="00461E96"/>
    <w:p w14:paraId="48D65FBF" w14:textId="07606429" w:rsidR="00C65F67" w:rsidRDefault="00C65F67" w:rsidP="00A61B85">
      <w:pPr>
        <w:pStyle w:val="af5"/>
      </w:pPr>
      <w:r w:rsidRPr="00C65F67">
        <w:rPr>
          <w:noProof/>
        </w:rPr>
        <w:lastRenderedPageBreak/>
        <w:drawing>
          <wp:inline distT="0" distB="0" distL="0" distR="0" wp14:anchorId="17EF239B" wp14:editId="203BB5C4">
            <wp:extent cx="4442460" cy="322421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4628" cy="323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111D" w14:textId="3D10CEAF" w:rsidR="00A61B85" w:rsidRDefault="00A61B85" w:rsidP="00A61B85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20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</w:p>
    <w:p w14:paraId="7682716E" w14:textId="77777777" w:rsidR="00A61B85" w:rsidRDefault="00A61B85" w:rsidP="00A61B85">
      <w:pPr>
        <w:pStyle w:val="af5"/>
      </w:pPr>
      <w:r>
        <w:t>ВИ «</w:t>
      </w:r>
      <w:r w:rsidRPr="00461E96">
        <w:t>Удаление сценария</w:t>
      </w:r>
      <w:r>
        <w:t>». Нормальный ход событий</w:t>
      </w:r>
    </w:p>
    <w:p w14:paraId="4A479BDF" w14:textId="24AD613C" w:rsidR="00461E96" w:rsidRDefault="00C65F67" w:rsidP="009F433C">
      <w:pPr>
        <w:ind w:firstLine="0"/>
        <w:jc w:val="center"/>
      </w:pPr>
      <w:r w:rsidRPr="00C65F67">
        <w:rPr>
          <w:noProof/>
        </w:rPr>
        <w:drawing>
          <wp:inline distT="0" distB="0" distL="0" distR="0" wp14:anchorId="2A77F40B" wp14:editId="771ED641">
            <wp:extent cx="5097780" cy="4676755"/>
            <wp:effectExtent l="0" t="0" r="762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6332" cy="46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552F" w14:textId="5435AC7A" w:rsidR="00A61B85" w:rsidRDefault="00A61B85" w:rsidP="00A61B85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21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</w:p>
    <w:p w14:paraId="130AA9F8" w14:textId="0ACBF63D" w:rsidR="00A61B85" w:rsidRDefault="00A61B85" w:rsidP="00A61B85">
      <w:pPr>
        <w:pStyle w:val="af5"/>
      </w:pPr>
      <w:r>
        <w:t>ВИ «</w:t>
      </w:r>
      <w:r w:rsidRPr="00461E96">
        <w:t>Удаление сценария</w:t>
      </w:r>
      <w:r>
        <w:t xml:space="preserve">». </w:t>
      </w:r>
      <w:r w:rsidRPr="00A61B85">
        <w:t>Прерывание процесса системой</w:t>
      </w:r>
    </w:p>
    <w:p w14:paraId="09F141ED" w14:textId="57242D5B" w:rsidR="00A61B85" w:rsidRDefault="00A61B85" w:rsidP="009F433C">
      <w:pPr>
        <w:ind w:firstLine="0"/>
        <w:jc w:val="center"/>
      </w:pPr>
      <w:r w:rsidRPr="00A61B85">
        <w:rPr>
          <w:noProof/>
        </w:rPr>
        <w:lastRenderedPageBreak/>
        <w:drawing>
          <wp:inline distT="0" distB="0" distL="0" distR="0" wp14:anchorId="21ECD992" wp14:editId="14A919E6">
            <wp:extent cx="3067519" cy="30327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72839" cy="30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0096" w14:textId="7F3AC07B" w:rsidR="00A61B85" w:rsidRDefault="00A61B85" w:rsidP="00A61B85">
      <w:pPr>
        <w:pStyle w:val="af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D61F87">
        <w:rPr>
          <w:noProof/>
        </w:rPr>
        <w:t>22</w:t>
      </w:r>
      <w:r>
        <w:fldChar w:fldCharType="end"/>
      </w:r>
      <w:r>
        <w:t xml:space="preserve">. </w:t>
      </w:r>
      <w:r w:rsidRPr="00ED4528">
        <w:t>Диаграмм</w:t>
      </w:r>
      <w:r>
        <w:t>а</w:t>
      </w:r>
      <w:r w:rsidRPr="00ED4528">
        <w:t xml:space="preserve"> последовательностей взаимодействия объектов</w:t>
      </w:r>
      <w:r>
        <w:t xml:space="preserve"> классов</w:t>
      </w:r>
    </w:p>
    <w:p w14:paraId="3A794BDD" w14:textId="77777777" w:rsidR="00A61B85" w:rsidRDefault="00A61B85" w:rsidP="00A61B85">
      <w:pPr>
        <w:pStyle w:val="af5"/>
      </w:pPr>
      <w:r>
        <w:t>ВИ «</w:t>
      </w:r>
      <w:r w:rsidRPr="00461E96">
        <w:t>Удаление сценария</w:t>
      </w:r>
      <w:r>
        <w:t xml:space="preserve">». </w:t>
      </w:r>
      <w:r w:rsidRPr="00A61B85">
        <w:t>Прерывание процесса пользователем</w:t>
      </w:r>
    </w:p>
    <w:p w14:paraId="06FD5D30" w14:textId="77777777" w:rsidR="00461E96" w:rsidRPr="00461E96" w:rsidRDefault="00461E96" w:rsidP="00461E96"/>
    <w:p w14:paraId="4D150491" w14:textId="193A4699" w:rsidR="003104D1" w:rsidRPr="00EB3FAB" w:rsidRDefault="003104D1" w:rsidP="003104D1">
      <w:pPr>
        <w:pStyle w:val="3"/>
      </w:pPr>
      <w:bookmarkStart w:id="44" w:name="_Toc227317071"/>
      <w:r w:rsidRPr="00EB3FAB">
        <w:t>Диаграмма коммуникации</w:t>
      </w:r>
      <w:r w:rsidR="001A229A" w:rsidRPr="00EB3FAB">
        <w:t xml:space="preserve"> пакета</w:t>
      </w:r>
      <w:bookmarkEnd w:id="44"/>
    </w:p>
    <w:p w14:paraId="334CFD56" w14:textId="1EAE91C7" w:rsidR="00107788" w:rsidRDefault="00107788" w:rsidP="00107788">
      <w:r>
        <w:t xml:space="preserve">Диаграмма коммуникации (ранее диаграмма </w:t>
      </w:r>
      <w:r w:rsidRPr="0086355D">
        <w:t>кооперации</w:t>
      </w:r>
      <w:r>
        <w:t xml:space="preserve">) – это диаграмма взаимодействия, которая выделяет структурную организацию объектов, отправляющих и принимающих сообщения. Графически представляет собой набор дуг и вершин </w:t>
      </w:r>
      <w:r w:rsidRPr="00107788">
        <w:t xml:space="preserve">[1, </w:t>
      </w:r>
      <w:r>
        <w:t>с.264</w:t>
      </w:r>
      <w:r w:rsidRPr="00107788">
        <w:t>]</w:t>
      </w:r>
      <w:r>
        <w:t>.</w:t>
      </w:r>
    </w:p>
    <w:p w14:paraId="50B29CE3" w14:textId="252E0962" w:rsidR="0086355D" w:rsidRDefault="0086355D" w:rsidP="00713422">
      <w:r w:rsidRPr="0086355D">
        <w:t>Кооперация (</w:t>
      </w:r>
      <w:proofErr w:type="spellStart"/>
      <w:r w:rsidRPr="0086355D">
        <w:t>сollaboration</w:t>
      </w:r>
      <w:proofErr w:type="spellEnd"/>
      <w:r w:rsidRPr="0086355D">
        <w:t>) определяет взаимодействие и представляет собой совокупность ролей и других элементов, которые функционируют вместе, обеспечивая некоторое совместное поведение, представляющее нечто большее, чем сумма поведений отдельных элементов.</w:t>
      </w:r>
    </w:p>
    <w:p w14:paraId="19DEF903" w14:textId="7A1FAF93" w:rsidR="003A66DB" w:rsidRPr="00235048" w:rsidRDefault="003A66DB" w:rsidP="00713422">
      <w:r w:rsidRPr="003A66DB">
        <w:t>В отличие от диаграмм последовательностей</w:t>
      </w:r>
      <w:r w:rsidR="00ED4528">
        <w:t xml:space="preserve"> </w:t>
      </w:r>
      <w:r w:rsidR="00ED4528" w:rsidRPr="00ED4528">
        <w:t>взаимодействия объектов классов</w:t>
      </w:r>
      <w:r w:rsidR="00ED4528">
        <w:t>,</w:t>
      </w:r>
      <w:r w:rsidRPr="003A66DB">
        <w:t xml:space="preserve"> диаграммы </w:t>
      </w:r>
      <w:r w:rsidR="00ED4528">
        <w:t>коммуникации</w:t>
      </w:r>
      <w:r w:rsidRPr="003A66DB">
        <w:t xml:space="preserve"> показывают потоки данных между объектами классов, что позволяет уточнить связи ме</w:t>
      </w:r>
      <w:r w:rsidRPr="00235048">
        <w:t>жду ними.</w:t>
      </w:r>
    </w:p>
    <w:p w14:paraId="01C0834F" w14:textId="2F6838D5" w:rsidR="003A66DB" w:rsidRDefault="003A66DB" w:rsidP="003A66DB">
      <w:r w:rsidRPr="00235048">
        <w:t xml:space="preserve">Диаграмма коммуникации </w:t>
      </w:r>
      <w:r w:rsidR="00517E84">
        <w:t xml:space="preserve">сценария </w:t>
      </w:r>
      <w:r w:rsidRPr="00235048">
        <w:t>«</w:t>
      </w:r>
      <w:r w:rsidR="00517E84" w:rsidRPr="00517E84">
        <w:t>Создание нового сценария</w:t>
      </w:r>
      <w:r w:rsidRPr="00235048">
        <w:t xml:space="preserve">» представлена на рис. </w:t>
      </w:r>
      <w:r w:rsidR="001E0FC3" w:rsidRPr="00235048">
        <w:t>2</w:t>
      </w:r>
      <w:r w:rsidR="00D61F87">
        <w:t>3</w:t>
      </w:r>
      <w:r w:rsidRPr="00235048">
        <w:t>.</w:t>
      </w:r>
    </w:p>
    <w:p w14:paraId="2528FC42" w14:textId="3E44A691" w:rsidR="003A66DB" w:rsidRPr="00EB3FAB" w:rsidRDefault="00EB3FAB" w:rsidP="003A66DB">
      <w:pPr>
        <w:keepNext/>
        <w:ind w:firstLine="0"/>
        <w:jc w:val="center"/>
      </w:pPr>
      <w:r w:rsidRPr="00EB3FAB">
        <w:rPr>
          <w:noProof/>
        </w:rPr>
        <w:lastRenderedPageBreak/>
        <w:drawing>
          <wp:inline distT="0" distB="0" distL="0" distR="0" wp14:anchorId="6AB6D985" wp14:editId="2BE1642F">
            <wp:extent cx="6120130" cy="2313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55EC" w14:textId="19867B5B" w:rsidR="003A66DB" w:rsidRDefault="003A66DB" w:rsidP="003A66DB">
      <w:pPr>
        <w:pStyle w:val="af5"/>
      </w:pPr>
      <w:r w:rsidRPr="00EB3FAB">
        <w:t xml:space="preserve">Рис. </w:t>
      </w:r>
      <w:r w:rsidRPr="00EB3FAB">
        <w:fldChar w:fldCharType="begin"/>
      </w:r>
      <w:r w:rsidRPr="00EB3FAB">
        <w:instrText xml:space="preserve"> SEQ Рис. \* ARABIC </w:instrText>
      </w:r>
      <w:r w:rsidRPr="00EB3FAB">
        <w:fldChar w:fldCharType="separate"/>
      </w:r>
      <w:r w:rsidR="00D61F87">
        <w:rPr>
          <w:noProof/>
        </w:rPr>
        <w:t>23</w:t>
      </w:r>
      <w:r w:rsidRPr="00EB3FAB">
        <w:fldChar w:fldCharType="end"/>
      </w:r>
      <w:r w:rsidR="00ED4528" w:rsidRPr="00EB3FAB">
        <w:t>. Диаграмма коммуникации пакета «</w:t>
      </w:r>
      <w:r w:rsidR="00517E84" w:rsidRPr="00EB3FAB">
        <w:t>Создание нового сценари</w:t>
      </w:r>
      <w:r w:rsidR="001A6BCF" w:rsidRPr="00EB3FAB">
        <w:t>я</w:t>
      </w:r>
      <w:r w:rsidR="00ED4528" w:rsidRPr="00EB3FAB">
        <w:t>»</w:t>
      </w:r>
    </w:p>
    <w:p w14:paraId="311BEDC9" w14:textId="77777777" w:rsidR="003A66DB" w:rsidRPr="00EB3FAB" w:rsidRDefault="003A66DB" w:rsidP="00713422"/>
    <w:p w14:paraId="55742928" w14:textId="63767EDA" w:rsidR="003A66DB" w:rsidRDefault="003A66DB" w:rsidP="00713422">
      <w:r w:rsidRPr="003A66DB">
        <w:t xml:space="preserve">Описание </w:t>
      </w:r>
      <w:r w:rsidR="00ED4528">
        <w:t>коммуникации</w:t>
      </w:r>
      <w:r w:rsidRPr="003A66DB">
        <w:t xml:space="preserve"> компонентов системы представлено в табл. </w:t>
      </w:r>
      <w:r w:rsidR="00457DDB">
        <w:t>34.</w:t>
      </w:r>
    </w:p>
    <w:p w14:paraId="7E5B8EC3" w14:textId="1FCE36CF" w:rsidR="003A66DB" w:rsidRPr="003A66DB" w:rsidRDefault="003A66DB" w:rsidP="003A66DB">
      <w:pPr>
        <w:spacing w:after="160" w:line="259" w:lineRule="auto"/>
        <w:ind w:firstLine="0"/>
        <w:jc w:val="right"/>
        <w:rPr>
          <w:rFonts w:eastAsia="Times New Roman" w:cs="Times New Roman"/>
          <w:color w:val="auto"/>
          <w:kern w:val="0"/>
          <w:lang w:val="en-US"/>
          <w14:ligatures w14:val="none"/>
        </w:rPr>
      </w:pPr>
      <w:r w:rsidRPr="003A66DB">
        <w:rPr>
          <w:rFonts w:eastAsia="Times New Roman" w:cs="Times New Roman"/>
          <w:color w:val="auto"/>
          <w:kern w:val="0"/>
          <w14:ligatures w14:val="none"/>
        </w:rPr>
        <w:t xml:space="preserve">Таблица </w:t>
      </w:r>
      <w:r w:rsidR="00457DDB">
        <w:rPr>
          <w:rFonts w:eastAsia="Times New Roman" w:cs="Times New Roman"/>
          <w:color w:val="auto"/>
          <w:kern w:val="0"/>
          <w14:ligatures w14:val="none"/>
        </w:rPr>
        <w:t>34</w:t>
      </w:r>
    </w:p>
    <w:p w14:paraId="1980C60E" w14:textId="66B683DD" w:rsidR="003A66DB" w:rsidRPr="003A66DB" w:rsidRDefault="003A66DB" w:rsidP="003A66DB">
      <w:pPr>
        <w:spacing w:after="160" w:line="259" w:lineRule="auto"/>
        <w:ind w:firstLine="0"/>
        <w:jc w:val="center"/>
        <w:rPr>
          <w:rFonts w:eastAsia="Times New Roman" w:cs="Times New Roman"/>
          <w:color w:val="auto"/>
          <w:kern w:val="0"/>
          <w14:ligatures w14:val="none"/>
        </w:rPr>
      </w:pPr>
      <w:r w:rsidRPr="003A66DB">
        <w:rPr>
          <w:rFonts w:eastAsia="Times New Roman" w:cs="Times New Roman"/>
          <w:color w:val="auto"/>
          <w:kern w:val="0"/>
          <w14:ligatures w14:val="none"/>
        </w:rPr>
        <w:t xml:space="preserve">Описание </w:t>
      </w:r>
      <w:r w:rsidR="00ED4528">
        <w:rPr>
          <w:rFonts w:eastAsia="Times New Roman" w:cs="Times New Roman"/>
          <w:color w:val="auto"/>
          <w:kern w:val="0"/>
          <w14:ligatures w14:val="none"/>
        </w:rPr>
        <w:t>коммуникации</w:t>
      </w:r>
      <w:r w:rsidRPr="003A66DB">
        <w:rPr>
          <w:rFonts w:eastAsia="Times New Roman" w:cs="Times New Roman"/>
          <w:color w:val="auto"/>
          <w:kern w:val="0"/>
          <w14:ligatures w14:val="none"/>
        </w:rPr>
        <w:t xml:space="preserve"> компонентов системы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838"/>
        <w:gridCol w:w="3257"/>
        <w:gridCol w:w="2131"/>
        <w:gridCol w:w="2402"/>
      </w:tblGrid>
      <w:tr w:rsidR="003A66DB" w:rsidRPr="003A66DB" w14:paraId="0962E471" w14:textId="77777777" w:rsidTr="008148D4">
        <w:tc>
          <w:tcPr>
            <w:tcW w:w="1838" w:type="dxa"/>
          </w:tcPr>
          <w:p w14:paraId="7C3ABA42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260" w:type="dxa"/>
          </w:tcPr>
          <w:p w14:paraId="74087880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Назначение</w:t>
            </w:r>
          </w:p>
        </w:tc>
        <w:tc>
          <w:tcPr>
            <w:tcW w:w="2127" w:type="dxa"/>
          </w:tcPr>
          <w:p w14:paraId="0403B087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2403" w:type="dxa"/>
          </w:tcPr>
          <w:p w14:paraId="1C97DF6C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Выходные данные</w:t>
            </w:r>
          </w:p>
        </w:tc>
      </w:tr>
      <w:tr w:rsidR="003A66DB" w:rsidRPr="003A66DB" w14:paraId="3785D53D" w14:textId="77777777" w:rsidTr="008148D4">
        <w:tc>
          <w:tcPr>
            <w:tcW w:w="1838" w:type="dxa"/>
          </w:tcPr>
          <w:p w14:paraId="31E26AFD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562F3EA1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6D8294B5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3</w:t>
            </w:r>
          </w:p>
        </w:tc>
        <w:tc>
          <w:tcPr>
            <w:tcW w:w="2403" w:type="dxa"/>
          </w:tcPr>
          <w:p w14:paraId="458FC503" w14:textId="77777777" w:rsidR="003A66DB" w:rsidRPr="003A66DB" w:rsidRDefault="003A66DB" w:rsidP="00493A6A">
            <w:pPr>
              <w:jc w:val="center"/>
              <w:rPr>
                <w:sz w:val="24"/>
                <w:szCs w:val="24"/>
              </w:rPr>
            </w:pPr>
            <w:r w:rsidRPr="003A66DB">
              <w:rPr>
                <w:sz w:val="24"/>
                <w:szCs w:val="24"/>
              </w:rPr>
              <w:t>4</w:t>
            </w:r>
          </w:p>
        </w:tc>
      </w:tr>
      <w:tr w:rsidR="00493A6A" w:rsidRPr="003A66DB" w14:paraId="64F82BC2" w14:textId="77777777" w:rsidTr="008148D4">
        <w:tc>
          <w:tcPr>
            <w:tcW w:w="1838" w:type="dxa"/>
          </w:tcPr>
          <w:p w14:paraId="62895D9D" w14:textId="10C3BF38" w:rsidR="00493A6A" w:rsidRPr="00EB3FAB" w:rsidRDefault="00EB3FAB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Сценарист</w:t>
            </w:r>
          </w:p>
        </w:tc>
        <w:tc>
          <w:tcPr>
            <w:tcW w:w="3260" w:type="dxa"/>
          </w:tcPr>
          <w:p w14:paraId="4AD9296D" w14:textId="11C3BD8C" w:rsidR="00493A6A" w:rsidRPr="003A66DB" w:rsidRDefault="008148D4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8148D4">
              <w:rPr>
                <w:sz w:val="24"/>
                <w:szCs w:val="24"/>
              </w:rPr>
              <w:t>пециалист, который занимается разработкой, оптимизацией и контролем технологических процессов в различных отраслях производства и обработки материалов, в частности сценариев для тренажёров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081708D4" w14:textId="2920A279" w:rsidR="00493A6A" w:rsidRPr="003A66DB" w:rsidRDefault="008148D4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Пользовательский запрос</w:t>
            </w:r>
          </w:p>
        </w:tc>
        <w:tc>
          <w:tcPr>
            <w:tcW w:w="2403" w:type="dxa"/>
          </w:tcPr>
          <w:p w14:paraId="76BA5267" w14:textId="1CA6770C" w:rsidR="00493A6A" w:rsidRPr="003A66DB" w:rsidRDefault="008148D4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Дерево решений сценария.</w:t>
            </w:r>
          </w:p>
        </w:tc>
      </w:tr>
      <w:tr w:rsidR="003A66DB" w:rsidRPr="003A66DB" w14:paraId="5EE7CEDE" w14:textId="77777777" w:rsidTr="008148D4">
        <w:tc>
          <w:tcPr>
            <w:tcW w:w="1838" w:type="dxa"/>
          </w:tcPr>
          <w:p w14:paraId="4FC6DEDC" w14:textId="096C3A37" w:rsidR="003A66DB" w:rsidRPr="003A66DB" w:rsidRDefault="00EB3FAB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Сценарий</w:t>
            </w:r>
          </w:p>
        </w:tc>
        <w:tc>
          <w:tcPr>
            <w:tcW w:w="3260" w:type="dxa"/>
          </w:tcPr>
          <w:p w14:paraId="1B607969" w14:textId="1D4B63A0" w:rsidR="003A66DB" w:rsidRPr="003A66DB" w:rsidRDefault="008148D4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8148D4">
              <w:rPr>
                <w:sz w:val="24"/>
                <w:szCs w:val="24"/>
              </w:rPr>
              <w:t>оследовательност</w:t>
            </w:r>
            <w:r>
              <w:rPr>
                <w:sz w:val="24"/>
                <w:szCs w:val="24"/>
              </w:rPr>
              <w:t>ь</w:t>
            </w:r>
            <w:r w:rsidRPr="008148D4">
              <w:rPr>
                <w:sz w:val="24"/>
                <w:szCs w:val="24"/>
              </w:rPr>
              <w:t xml:space="preserve"> действий, которые описывают взаимодействие пользователя с некоторой моделируемой системой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5F1E82AA" w14:textId="06F0D26A" w:rsidR="003A66DB" w:rsidRPr="003A66DB" w:rsidRDefault="008148D4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пользовательского запроса для передачи по сети.</w:t>
            </w:r>
          </w:p>
        </w:tc>
        <w:tc>
          <w:tcPr>
            <w:tcW w:w="2403" w:type="dxa"/>
          </w:tcPr>
          <w:p w14:paraId="3087A593" w14:textId="7153CAF8" w:rsidR="003A66DB" w:rsidRPr="003A66DB" w:rsidRDefault="008148D4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сценария для передачи по сети.</w:t>
            </w:r>
          </w:p>
        </w:tc>
      </w:tr>
      <w:tr w:rsidR="00EB3FAB" w:rsidRPr="003A66DB" w14:paraId="67D16514" w14:textId="77777777" w:rsidTr="008148D4">
        <w:tc>
          <w:tcPr>
            <w:tcW w:w="1838" w:type="dxa"/>
          </w:tcPr>
          <w:p w14:paraId="64948700" w14:textId="7FF94B8D" w:rsidR="00EB3FAB" w:rsidRDefault="00EB3FAB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Контекст</w:t>
            </w:r>
          </w:p>
        </w:tc>
        <w:tc>
          <w:tcPr>
            <w:tcW w:w="3260" w:type="dxa"/>
          </w:tcPr>
          <w:p w14:paraId="310C013E" w14:textId="4B92E6AD" w:rsidR="00EB3FAB" w:rsidRDefault="008148D4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Преобразование файлового хранилища в векторное представление.</w:t>
            </w:r>
          </w:p>
        </w:tc>
        <w:tc>
          <w:tcPr>
            <w:tcW w:w="2127" w:type="dxa"/>
          </w:tcPr>
          <w:p w14:paraId="349863C4" w14:textId="1F639D36" w:rsidR="00EB3FAB" w:rsidRDefault="008148D4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Пользовательский запрос.</w:t>
            </w:r>
          </w:p>
        </w:tc>
        <w:tc>
          <w:tcPr>
            <w:tcW w:w="2403" w:type="dxa"/>
          </w:tcPr>
          <w:p w14:paraId="5538318A" w14:textId="3931D6B6" w:rsidR="00EB3FAB" w:rsidRDefault="008148D4" w:rsidP="00493A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Необходимые данные из нормативной документации для выдачи ответа.</w:t>
            </w:r>
          </w:p>
        </w:tc>
      </w:tr>
      <w:tr w:rsidR="008148D4" w:rsidRPr="003A66DB" w14:paraId="2D16EA1B" w14:textId="77777777" w:rsidTr="008148D4">
        <w:tc>
          <w:tcPr>
            <w:tcW w:w="1838" w:type="dxa"/>
          </w:tcPr>
          <w:p w14:paraId="2C4061D3" w14:textId="1FC1D10E" w:rsidR="008148D4" w:rsidRDefault="008148D4" w:rsidP="008148D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3260" w:type="dxa"/>
          </w:tcPr>
          <w:p w14:paraId="3CF5B69E" w14:textId="5DA84E51" w:rsidR="008148D4" w:rsidRDefault="008148D4" w:rsidP="008148D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Хранение и обработка сущностей предметной области.</w:t>
            </w:r>
          </w:p>
        </w:tc>
        <w:tc>
          <w:tcPr>
            <w:tcW w:w="2127" w:type="dxa"/>
          </w:tcPr>
          <w:p w14:paraId="396B9282" w14:textId="46CC1C39" w:rsidR="008148D4" w:rsidRDefault="008148D4" w:rsidP="008148D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Пользовательский ввод ИЛИ ответ от сервера.</w:t>
            </w:r>
          </w:p>
        </w:tc>
        <w:tc>
          <w:tcPr>
            <w:tcW w:w="2403" w:type="dxa"/>
          </w:tcPr>
          <w:p w14:paraId="6EE04729" w14:textId="4806C54E" w:rsidR="008148D4" w:rsidRDefault="008148D4" w:rsidP="008148D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для передачи на сервер ИЛИ тип для пользовательского вывода.</w:t>
            </w:r>
          </w:p>
        </w:tc>
      </w:tr>
    </w:tbl>
    <w:p w14:paraId="0559253E" w14:textId="49D77601" w:rsidR="00EB3FAB" w:rsidRDefault="00EB3FAB" w:rsidP="00236569">
      <w:pPr>
        <w:ind w:firstLine="0"/>
        <w:jc w:val="left"/>
      </w:pPr>
    </w:p>
    <w:p w14:paraId="536282EE" w14:textId="77777777" w:rsidR="00D21D94" w:rsidRPr="00CE4E7E" w:rsidRDefault="00D21D94" w:rsidP="00D21D94">
      <w:pPr>
        <w:pStyle w:val="3"/>
      </w:pPr>
      <w:bookmarkStart w:id="45" w:name="_Toc227317072"/>
      <w:r w:rsidRPr="00CE4E7E">
        <w:lastRenderedPageBreak/>
        <w:t>Уточнённая диаграмма классов</w:t>
      </w:r>
      <w:bookmarkEnd w:id="45"/>
    </w:p>
    <w:p w14:paraId="39D7EB74" w14:textId="7AEE85C8" w:rsidR="00BE794E" w:rsidRDefault="00D21D94" w:rsidP="00BE794E">
      <w:r w:rsidRPr="00ED6175">
        <w:t xml:space="preserve">Уточнённая диаграмма классов пакета </w:t>
      </w:r>
      <w:r w:rsidRPr="00230EB8">
        <w:t xml:space="preserve">«Обработка </w:t>
      </w:r>
      <w:proofErr w:type="spellStart"/>
      <w:r w:rsidRPr="00230EB8">
        <w:t>эмбеддингов</w:t>
      </w:r>
      <w:proofErr w:type="spellEnd"/>
      <w:r w:rsidRPr="00230EB8">
        <w:t>»</w:t>
      </w:r>
      <w:r w:rsidRPr="00ED6175">
        <w:t xml:space="preserve"> представлена на рис. </w:t>
      </w:r>
      <w:r w:rsidR="007E776B">
        <w:t>2</w:t>
      </w:r>
      <w:r w:rsidR="00D61F87">
        <w:t>4</w:t>
      </w:r>
      <w:r w:rsidRPr="00ED6175">
        <w:t>.</w:t>
      </w:r>
    </w:p>
    <w:p w14:paraId="6536A9FA" w14:textId="2B7099A2" w:rsidR="00D21D94" w:rsidRPr="00CE4E7E" w:rsidRDefault="00BE794E" w:rsidP="00BE794E">
      <w:pPr>
        <w:keepNext/>
        <w:ind w:firstLine="0"/>
      </w:pPr>
      <w:r w:rsidRPr="00BE794E">
        <w:rPr>
          <w:noProof/>
        </w:rPr>
        <w:drawing>
          <wp:inline distT="0" distB="0" distL="0" distR="0" wp14:anchorId="3A99CEFC" wp14:editId="769CF012">
            <wp:extent cx="6120130" cy="38874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B8CE" w14:textId="39C4423A" w:rsidR="00D21D94" w:rsidRPr="00ED6175" w:rsidRDefault="00D21D94" w:rsidP="00D21D94">
      <w:pPr>
        <w:pStyle w:val="af5"/>
      </w:pPr>
      <w:r w:rsidRPr="00CE4E7E">
        <w:t xml:space="preserve">Рис. </w:t>
      </w:r>
      <w:r w:rsidRPr="00CE4E7E">
        <w:fldChar w:fldCharType="begin"/>
      </w:r>
      <w:r w:rsidRPr="00CE4E7E">
        <w:instrText xml:space="preserve"> SEQ Рис. \* ARABIC </w:instrText>
      </w:r>
      <w:r w:rsidRPr="00CE4E7E">
        <w:fldChar w:fldCharType="separate"/>
      </w:r>
      <w:r w:rsidR="00D61F87">
        <w:rPr>
          <w:noProof/>
        </w:rPr>
        <w:t>24</w:t>
      </w:r>
      <w:r w:rsidRPr="00CE4E7E">
        <w:fldChar w:fldCharType="end"/>
      </w:r>
      <w:r w:rsidRPr="00CE4E7E">
        <w:t xml:space="preserve">. Уточнённая диаграмма классов пакета «Обработка </w:t>
      </w:r>
      <w:proofErr w:type="spellStart"/>
      <w:r w:rsidRPr="00CE4E7E">
        <w:t>эмбеддингов</w:t>
      </w:r>
      <w:proofErr w:type="spellEnd"/>
      <w:r w:rsidRPr="00CE4E7E">
        <w:t>»</w:t>
      </w:r>
    </w:p>
    <w:p w14:paraId="27739547" w14:textId="7F292D32" w:rsidR="00BE794E" w:rsidRDefault="00BE794E" w:rsidP="0044100B">
      <w:pPr>
        <w:ind w:firstLine="0"/>
        <w:jc w:val="left"/>
      </w:pPr>
    </w:p>
    <w:p w14:paraId="2BAEB9EA" w14:textId="686C996F" w:rsidR="00713422" w:rsidRPr="007C0654" w:rsidRDefault="00713422" w:rsidP="003104D1">
      <w:pPr>
        <w:pStyle w:val="3"/>
      </w:pPr>
      <w:bookmarkStart w:id="46" w:name="_Toc227317073"/>
      <w:r w:rsidRPr="007C0654">
        <w:t>Детальная диаграмма классов</w:t>
      </w:r>
      <w:bookmarkEnd w:id="46"/>
    </w:p>
    <w:p w14:paraId="3DA897C2" w14:textId="32843919" w:rsidR="00CD3C8B" w:rsidRPr="007C0654" w:rsidRDefault="008A17B8" w:rsidP="00CD3C8B">
      <w:r w:rsidRPr="007C0654">
        <w:t xml:space="preserve">Детальная диаграмма классов </w:t>
      </w:r>
      <w:r w:rsidR="00CD3C8B" w:rsidRPr="007C0654">
        <w:t>– это версия диаграммы классов, в которой показаны не только сами классы и их атрибуты, но и более точные взаимосвязи, методы, ограничения и зависимости между классами [22].</w:t>
      </w:r>
    </w:p>
    <w:p w14:paraId="6E664D20" w14:textId="1B6D175A" w:rsidR="008A17B8" w:rsidRPr="008A17B8" w:rsidRDefault="008A17B8" w:rsidP="00CD3C8B">
      <w:r w:rsidRPr="007C0654">
        <w:t xml:space="preserve">Детальная диаграмма классов пакета «Обработка </w:t>
      </w:r>
      <w:proofErr w:type="spellStart"/>
      <w:r w:rsidRPr="007C0654">
        <w:t>эмбеддингов</w:t>
      </w:r>
      <w:proofErr w:type="spellEnd"/>
      <w:r w:rsidRPr="007C0654">
        <w:t>» представлена на рис. 2</w:t>
      </w:r>
      <w:r w:rsidR="00D61F87">
        <w:t>5</w:t>
      </w:r>
      <w:r w:rsidRPr="007C0654">
        <w:t>. Описание полей и методов классов представлено в табл. 35-</w:t>
      </w:r>
      <w:r w:rsidR="007C0654" w:rsidRPr="00D61F87">
        <w:t>49</w:t>
      </w:r>
      <w:r w:rsidRPr="007C0654">
        <w:t>.</w:t>
      </w:r>
    </w:p>
    <w:p w14:paraId="5A4455F5" w14:textId="371CCB5F" w:rsidR="005C7FAA" w:rsidRPr="00167732" w:rsidRDefault="00167732" w:rsidP="00123839">
      <w:pPr>
        <w:keepNext/>
        <w:ind w:firstLine="0"/>
        <w:jc w:val="center"/>
      </w:pPr>
      <w:r w:rsidRPr="00167732">
        <w:rPr>
          <w:noProof/>
        </w:rPr>
        <w:lastRenderedPageBreak/>
        <w:drawing>
          <wp:inline distT="0" distB="0" distL="0" distR="0" wp14:anchorId="66B2D75F" wp14:editId="11345A3E">
            <wp:extent cx="6120129" cy="488526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44151" cy="490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B2B2" w14:textId="26D1EECA" w:rsidR="003104D1" w:rsidRPr="003104D1" w:rsidRDefault="005C7FAA" w:rsidP="00123839">
      <w:pPr>
        <w:pStyle w:val="af5"/>
      </w:pPr>
      <w:r w:rsidRPr="00167732">
        <w:t xml:space="preserve">Рис. </w:t>
      </w:r>
      <w:r w:rsidRPr="00167732">
        <w:fldChar w:fldCharType="begin"/>
      </w:r>
      <w:r w:rsidRPr="00167732">
        <w:instrText xml:space="preserve"> SEQ Рис. \* ARABIC </w:instrText>
      </w:r>
      <w:r w:rsidRPr="00167732">
        <w:fldChar w:fldCharType="separate"/>
      </w:r>
      <w:r w:rsidR="00D61F87">
        <w:rPr>
          <w:noProof/>
        </w:rPr>
        <w:t>25</w:t>
      </w:r>
      <w:r w:rsidRPr="00167732">
        <w:fldChar w:fldCharType="end"/>
      </w:r>
      <w:r w:rsidRPr="00167732">
        <w:t>. Детальная диаграмма классов пакета «</w:t>
      </w:r>
      <w:r w:rsidR="00137164" w:rsidRPr="00167732">
        <w:t xml:space="preserve">Обработка </w:t>
      </w:r>
      <w:proofErr w:type="spellStart"/>
      <w:r w:rsidR="00137164" w:rsidRPr="00167732">
        <w:t>эмбеддингов</w:t>
      </w:r>
      <w:proofErr w:type="spellEnd"/>
      <w:r w:rsidRPr="00167732">
        <w:t>»</w:t>
      </w:r>
    </w:p>
    <w:p w14:paraId="6641659A" w14:textId="77777777" w:rsidR="00F116C4" w:rsidRDefault="00F116C4" w:rsidP="00713422"/>
    <w:p w14:paraId="03054EFD" w14:textId="14258BFE" w:rsidR="00123839" w:rsidRPr="00F1779E" w:rsidRDefault="00123839" w:rsidP="00123839">
      <w:pPr>
        <w:jc w:val="right"/>
      </w:pPr>
      <w:r w:rsidRPr="00F1779E">
        <w:t xml:space="preserve">Таблица </w:t>
      </w:r>
      <w:r w:rsidR="00137164" w:rsidRPr="00F1779E">
        <w:t>35</w:t>
      </w:r>
    </w:p>
    <w:p w14:paraId="6E175532" w14:textId="33A3E229" w:rsidR="00123839" w:rsidRDefault="00123839" w:rsidP="00123839">
      <w:pPr>
        <w:ind w:firstLine="0"/>
        <w:jc w:val="center"/>
      </w:pPr>
      <w:r w:rsidRPr="00F1779E">
        <w:t>Описание полей класса «</w:t>
      </w:r>
      <w:proofErr w:type="spellStart"/>
      <w:r w:rsidR="00167732" w:rsidRPr="00F1779E">
        <w:t>Config</w:t>
      </w:r>
      <w:proofErr w:type="spellEnd"/>
      <w:r w:rsidRPr="00F1779E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70"/>
        <w:gridCol w:w="1741"/>
        <w:gridCol w:w="5917"/>
      </w:tblGrid>
      <w:tr w:rsidR="00B23DD0" w:rsidRPr="00885984" w14:paraId="3F82E1A6" w14:textId="77777777" w:rsidTr="00885984">
        <w:tc>
          <w:tcPr>
            <w:tcW w:w="1980" w:type="dxa"/>
          </w:tcPr>
          <w:p w14:paraId="094701BF" w14:textId="2F487DB8" w:rsidR="00B23DD0" w:rsidRPr="00885984" w:rsidRDefault="00B23DD0" w:rsidP="00805B5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85984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1276" w:type="dxa"/>
          </w:tcPr>
          <w:p w14:paraId="041AB5DC" w14:textId="0B0BCB45" w:rsidR="00B23DD0" w:rsidRPr="00885984" w:rsidRDefault="00B23DD0" w:rsidP="00805B5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85984"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6372" w:type="dxa"/>
          </w:tcPr>
          <w:p w14:paraId="0FBF789D" w14:textId="5E81DE39" w:rsidR="00B23DD0" w:rsidRPr="00885984" w:rsidRDefault="00B23DD0" w:rsidP="00805B5F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85984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885984" w:rsidRPr="00885984" w14:paraId="3B0BEF58" w14:textId="77777777" w:rsidTr="00885984">
        <w:trPr>
          <w:trHeight w:val="288"/>
        </w:trPr>
        <w:tc>
          <w:tcPr>
            <w:tcW w:w="1980" w:type="dxa"/>
            <w:hideMark/>
          </w:tcPr>
          <w:p w14:paraId="33857051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base_url</w:t>
            </w:r>
            <w:proofErr w:type="spellEnd"/>
          </w:p>
        </w:tc>
        <w:tc>
          <w:tcPr>
            <w:tcW w:w="1276" w:type="dxa"/>
            <w:hideMark/>
          </w:tcPr>
          <w:p w14:paraId="2132ABD8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6372" w:type="dxa"/>
            <w:hideMark/>
          </w:tcPr>
          <w:p w14:paraId="2FF73DD5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Базовый URL LLM/API сервиса.</w:t>
            </w:r>
          </w:p>
        </w:tc>
      </w:tr>
      <w:tr w:rsidR="00885984" w:rsidRPr="00885984" w14:paraId="2856F0F4" w14:textId="77777777" w:rsidTr="00885984">
        <w:trPr>
          <w:trHeight w:val="288"/>
        </w:trPr>
        <w:tc>
          <w:tcPr>
            <w:tcW w:w="1980" w:type="dxa"/>
            <w:hideMark/>
          </w:tcPr>
          <w:p w14:paraId="53E9CA13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api_key</w:t>
            </w:r>
            <w:proofErr w:type="spellEnd"/>
          </w:p>
        </w:tc>
        <w:tc>
          <w:tcPr>
            <w:tcW w:w="1276" w:type="dxa"/>
            <w:hideMark/>
          </w:tcPr>
          <w:p w14:paraId="4AFA2334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6372" w:type="dxa"/>
            <w:hideMark/>
          </w:tcPr>
          <w:p w14:paraId="792555BB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Ключ доступа к API.</w:t>
            </w:r>
          </w:p>
        </w:tc>
      </w:tr>
      <w:tr w:rsidR="00885984" w:rsidRPr="00885984" w14:paraId="2F0CED04" w14:textId="77777777" w:rsidTr="00885984">
        <w:trPr>
          <w:trHeight w:val="288"/>
        </w:trPr>
        <w:tc>
          <w:tcPr>
            <w:tcW w:w="1980" w:type="dxa"/>
            <w:hideMark/>
          </w:tcPr>
          <w:p w14:paraId="2A668A99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chat_model_id</w:t>
            </w:r>
            <w:proofErr w:type="spellEnd"/>
          </w:p>
        </w:tc>
        <w:tc>
          <w:tcPr>
            <w:tcW w:w="1276" w:type="dxa"/>
            <w:hideMark/>
          </w:tcPr>
          <w:p w14:paraId="3ADFCDC6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6372" w:type="dxa"/>
            <w:hideMark/>
          </w:tcPr>
          <w:p w14:paraId="36E5F5A1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Идентификатор чат-модели.</w:t>
            </w:r>
          </w:p>
        </w:tc>
      </w:tr>
      <w:tr w:rsidR="00885984" w:rsidRPr="00885984" w14:paraId="458B9ACC" w14:textId="77777777" w:rsidTr="00885984">
        <w:trPr>
          <w:trHeight w:val="63"/>
        </w:trPr>
        <w:tc>
          <w:tcPr>
            <w:tcW w:w="1980" w:type="dxa"/>
            <w:hideMark/>
          </w:tcPr>
          <w:p w14:paraId="1DED8FE4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system_prompt</w:t>
            </w:r>
            <w:proofErr w:type="spellEnd"/>
          </w:p>
        </w:tc>
        <w:tc>
          <w:tcPr>
            <w:tcW w:w="1276" w:type="dxa"/>
            <w:hideMark/>
          </w:tcPr>
          <w:p w14:paraId="3DB5E4B6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6372" w:type="dxa"/>
            <w:hideMark/>
          </w:tcPr>
          <w:p w14:paraId="0613ED84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Системный </w:t>
            </w: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промпт</w:t>
            </w:r>
            <w:proofErr w:type="spellEnd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для модели.</w:t>
            </w:r>
          </w:p>
        </w:tc>
      </w:tr>
      <w:tr w:rsidR="00885984" w:rsidRPr="00885984" w14:paraId="582840F1" w14:textId="77777777" w:rsidTr="00885984">
        <w:trPr>
          <w:trHeight w:val="63"/>
        </w:trPr>
        <w:tc>
          <w:tcPr>
            <w:tcW w:w="1980" w:type="dxa"/>
            <w:hideMark/>
          </w:tcPr>
          <w:p w14:paraId="17BE66A5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temperature</w:t>
            </w:r>
            <w:proofErr w:type="spellEnd"/>
          </w:p>
        </w:tc>
        <w:tc>
          <w:tcPr>
            <w:tcW w:w="1276" w:type="dxa"/>
            <w:hideMark/>
          </w:tcPr>
          <w:p w14:paraId="7E7475F2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f64</w:t>
            </w:r>
          </w:p>
        </w:tc>
        <w:tc>
          <w:tcPr>
            <w:tcW w:w="6372" w:type="dxa"/>
            <w:hideMark/>
          </w:tcPr>
          <w:p w14:paraId="54DDB2FC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Параметр случайности генерации.</w:t>
            </w:r>
          </w:p>
        </w:tc>
      </w:tr>
      <w:tr w:rsidR="00885984" w:rsidRPr="00885984" w14:paraId="79C711EF" w14:textId="77777777" w:rsidTr="00885984">
        <w:trPr>
          <w:trHeight w:val="63"/>
        </w:trPr>
        <w:tc>
          <w:tcPr>
            <w:tcW w:w="1980" w:type="dxa"/>
            <w:hideMark/>
          </w:tcPr>
          <w:p w14:paraId="1B503DC3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embed_model_id</w:t>
            </w:r>
            <w:proofErr w:type="spellEnd"/>
          </w:p>
        </w:tc>
        <w:tc>
          <w:tcPr>
            <w:tcW w:w="1276" w:type="dxa"/>
            <w:hideMark/>
          </w:tcPr>
          <w:p w14:paraId="705E1E01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6372" w:type="dxa"/>
            <w:hideMark/>
          </w:tcPr>
          <w:p w14:paraId="65B20718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Идентификатор модели </w:t>
            </w: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эмбеддингов</w:t>
            </w:r>
            <w:proofErr w:type="spellEnd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885984" w:rsidRPr="00885984" w14:paraId="649F81BD" w14:textId="77777777" w:rsidTr="00885984">
        <w:trPr>
          <w:trHeight w:val="288"/>
        </w:trPr>
        <w:tc>
          <w:tcPr>
            <w:tcW w:w="1980" w:type="dxa"/>
            <w:hideMark/>
          </w:tcPr>
          <w:p w14:paraId="65080571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max_tokens</w:t>
            </w:r>
            <w:proofErr w:type="spellEnd"/>
          </w:p>
        </w:tc>
        <w:tc>
          <w:tcPr>
            <w:tcW w:w="1276" w:type="dxa"/>
            <w:hideMark/>
          </w:tcPr>
          <w:p w14:paraId="7FC5B78F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u64</w:t>
            </w:r>
          </w:p>
        </w:tc>
        <w:tc>
          <w:tcPr>
            <w:tcW w:w="6372" w:type="dxa"/>
            <w:hideMark/>
          </w:tcPr>
          <w:p w14:paraId="5F1FDE49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Максимум токенов ответа.</w:t>
            </w:r>
          </w:p>
        </w:tc>
      </w:tr>
      <w:tr w:rsidR="00885984" w:rsidRPr="00885984" w14:paraId="47F73B6A" w14:textId="77777777" w:rsidTr="00885984">
        <w:trPr>
          <w:trHeight w:val="288"/>
        </w:trPr>
        <w:tc>
          <w:tcPr>
            <w:tcW w:w="1980" w:type="dxa"/>
            <w:hideMark/>
          </w:tcPr>
          <w:p w14:paraId="56412D17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chunk_size</w:t>
            </w:r>
            <w:proofErr w:type="spellEnd"/>
          </w:p>
        </w:tc>
        <w:tc>
          <w:tcPr>
            <w:tcW w:w="1276" w:type="dxa"/>
            <w:hideMark/>
          </w:tcPr>
          <w:p w14:paraId="1D6BA7BF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usize</w:t>
            </w:r>
            <w:proofErr w:type="spellEnd"/>
          </w:p>
        </w:tc>
        <w:tc>
          <w:tcPr>
            <w:tcW w:w="6372" w:type="dxa"/>
            <w:hideMark/>
          </w:tcPr>
          <w:p w14:paraId="460EFC70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Размер </w:t>
            </w: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чанка</w:t>
            </w:r>
            <w:proofErr w:type="spellEnd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документа.</w:t>
            </w:r>
          </w:p>
        </w:tc>
      </w:tr>
      <w:tr w:rsidR="00885984" w:rsidRPr="00885984" w14:paraId="054D2F41" w14:textId="77777777" w:rsidTr="00885984">
        <w:trPr>
          <w:trHeight w:val="288"/>
        </w:trPr>
        <w:tc>
          <w:tcPr>
            <w:tcW w:w="1980" w:type="dxa"/>
            <w:hideMark/>
          </w:tcPr>
          <w:p w14:paraId="72AF2C78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chunk_overlap</w:t>
            </w:r>
            <w:proofErr w:type="spellEnd"/>
          </w:p>
        </w:tc>
        <w:tc>
          <w:tcPr>
            <w:tcW w:w="1276" w:type="dxa"/>
            <w:hideMark/>
          </w:tcPr>
          <w:p w14:paraId="4549E510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usize</w:t>
            </w:r>
            <w:proofErr w:type="spellEnd"/>
          </w:p>
        </w:tc>
        <w:tc>
          <w:tcPr>
            <w:tcW w:w="6372" w:type="dxa"/>
            <w:hideMark/>
          </w:tcPr>
          <w:p w14:paraId="3EE57F30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Перекрытие </w:t>
            </w: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чанков</w:t>
            </w:r>
            <w:proofErr w:type="spellEnd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885984" w:rsidRPr="00885984" w14:paraId="6C865746" w14:textId="77777777" w:rsidTr="00885984">
        <w:trPr>
          <w:trHeight w:val="63"/>
        </w:trPr>
        <w:tc>
          <w:tcPr>
            <w:tcW w:w="1980" w:type="dxa"/>
            <w:hideMark/>
          </w:tcPr>
          <w:p w14:paraId="7D1A89C8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qdrant_url</w:t>
            </w:r>
            <w:proofErr w:type="spellEnd"/>
          </w:p>
        </w:tc>
        <w:tc>
          <w:tcPr>
            <w:tcW w:w="1276" w:type="dxa"/>
            <w:hideMark/>
          </w:tcPr>
          <w:p w14:paraId="7E24AE32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Option</w:t>
            </w:r>
            <w:proofErr w:type="spellEnd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</w:t>
            </w:r>
            <w:proofErr w:type="spellStart"/>
            <w:proofErr w:type="gramEnd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&gt;</w:t>
            </w:r>
          </w:p>
        </w:tc>
        <w:tc>
          <w:tcPr>
            <w:tcW w:w="6372" w:type="dxa"/>
            <w:hideMark/>
          </w:tcPr>
          <w:p w14:paraId="603BADC5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URL хранилища векторов </w:t>
            </w: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Qdrant</w:t>
            </w:r>
            <w:proofErr w:type="spellEnd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885984" w:rsidRPr="00885984" w14:paraId="43048348" w14:textId="77777777" w:rsidTr="00885984">
        <w:trPr>
          <w:trHeight w:val="63"/>
        </w:trPr>
        <w:tc>
          <w:tcPr>
            <w:tcW w:w="1980" w:type="dxa"/>
            <w:hideMark/>
          </w:tcPr>
          <w:p w14:paraId="78CF0A2B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top_k</w:t>
            </w:r>
            <w:proofErr w:type="spellEnd"/>
          </w:p>
        </w:tc>
        <w:tc>
          <w:tcPr>
            <w:tcW w:w="1276" w:type="dxa"/>
            <w:hideMark/>
          </w:tcPr>
          <w:p w14:paraId="39C609A2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usize</w:t>
            </w:r>
            <w:proofErr w:type="spellEnd"/>
          </w:p>
        </w:tc>
        <w:tc>
          <w:tcPr>
            <w:tcW w:w="6372" w:type="dxa"/>
            <w:hideMark/>
          </w:tcPr>
          <w:p w14:paraId="7D6C68FC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Количество результатов поиска.</w:t>
            </w:r>
          </w:p>
        </w:tc>
      </w:tr>
      <w:tr w:rsidR="00885984" w:rsidRPr="00885984" w14:paraId="1CDE3629" w14:textId="77777777" w:rsidTr="00885984">
        <w:trPr>
          <w:trHeight w:val="288"/>
        </w:trPr>
        <w:tc>
          <w:tcPr>
            <w:tcW w:w="1980" w:type="dxa"/>
            <w:hideMark/>
          </w:tcPr>
          <w:p w14:paraId="1F2D4530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documents_path</w:t>
            </w:r>
            <w:proofErr w:type="spellEnd"/>
          </w:p>
        </w:tc>
        <w:tc>
          <w:tcPr>
            <w:tcW w:w="1276" w:type="dxa"/>
            <w:hideMark/>
          </w:tcPr>
          <w:p w14:paraId="26C408B9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6372" w:type="dxa"/>
            <w:hideMark/>
          </w:tcPr>
          <w:p w14:paraId="498F6338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Путь к документам.</w:t>
            </w:r>
          </w:p>
        </w:tc>
      </w:tr>
      <w:tr w:rsidR="00885984" w:rsidRPr="00885984" w14:paraId="14AE92DE" w14:textId="77777777" w:rsidTr="00885984">
        <w:trPr>
          <w:trHeight w:val="288"/>
        </w:trPr>
        <w:tc>
          <w:tcPr>
            <w:tcW w:w="1980" w:type="dxa"/>
            <w:hideMark/>
          </w:tcPr>
          <w:p w14:paraId="13D07C11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host</w:t>
            </w:r>
            <w:proofErr w:type="spellEnd"/>
          </w:p>
        </w:tc>
        <w:tc>
          <w:tcPr>
            <w:tcW w:w="1276" w:type="dxa"/>
            <w:hideMark/>
          </w:tcPr>
          <w:p w14:paraId="4034625B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6372" w:type="dxa"/>
            <w:hideMark/>
          </w:tcPr>
          <w:p w14:paraId="34AE1028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Хост веб-сервиса.</w:t>
            </w:r>
          </w:p>
        </w:tc>
      </w:tr>
      <w:tr w:rsidR="00885984" w:rsidRPr="00885984" w14:paraId="7DB88A5A" w14:textId="77777777" w:rsidTr="00885984">
        <w:trPr>
          <w:trHeight w:val="63"/>
        </w:trPr>
        <w:tc>
          <w:tcPr>
            <w:tcW w:w="1980" w:type="dxa"/>
            <w:hideMark/>
          </w:tcPr>
          <w:p w14:paraId="08451B4E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port</w:t>
            </w:r>
            <w:proofErr w:type="spellEnd"/>
          </w:p>
        </w:tc>
        <w:tc>
          <w:tcPr>
            <w:tcW w:w="1276" w:type="dxa"/>
            <w:hideMark/>
          </w:tcPr>
          <w:p w14:paraId="5E352BD8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6372" w:type="dxa"/>
            <w:hideMark/>
          </w:tcPr>
          <w:p w14:paraId="38DFD343" w14:textId="77777777" w:rsidR="00885984" w:rsidRPr="00885984" w:rsidRDefault="00885984" w:rsidP="0088598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8598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Порт веб-сервиса.</w:t>
            </w:r>
          </w:p>
        </w:tc>
      </w:tr>
    </w:tbl>
    <w:p w14:paraId="1C35B19D" w14:textId="59BD8EDD" w:rsidR="00B23DD0" w:rsidRPr="00885984" w:rsidRDefault="00B23DD0" w:rsidP="00B23DD0">
      <w:pPr>
        <w:rPr>
          <w:rFonts w:cs="Times New Roman"/>
        </w:rPr>
      </w:pPr>
    </w:p>
    <w:p w14:paraId="15B9223E" w14:textId="188FAB34" w:rsidR="00B23DD0" w:rsidRPr="00D61F87" w:rsidRDefault="00B23DD0" w:rsidP="009D0746">
      <w:pPr>
        <w:spacing w:line="240" w:lineRule="auto"/>
        <w:jc w:val="right"/>
      </w:pPr>
      <w:r w:rsidRPr="00F1779E">
        <w:lastRenderedPageBreak/>
        <w:t xml:space="preserve">Таблица </w:t>
      </w:r>
      <w:r w:rsidR="008A17B8" w:rsidRPr="00D61F87">
        <w:t>36</w:t>
      </w:r>
    </w:p>
    <w:p w14:paraId="3B00ABDD" w14:textId="58AAED76" w:rsidR="00123839" w:rsidRDefault="00771DAF" w:rsidP="00B23DD0">
      <w:pPr>
        <w:ind w:firstLine="0"/>
        <w:jc w:val="center"/>
      </w:pPr>
      <w:r w:rsidRPr="00771DAF">
        <w:t>Описание методов класса «</w:t>
      </w:r>
      <w:proofErr w:type="spellStart"/>
      <w:r w:rsidRPr="00771DAF">
        <w:t>Config</w:t>
      </w:r>
      <w:proofErr w:type="spellEnd"/>
      <w:r w:rsidRPr="00771DAF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1985"/>
        <w:gridCol w:w="3112"/>
      </w:tblGrid>
      <w:tr w:rsidR="00805B5F" w14:paraId="09B58A4B" w14:textId="77777777" w:rsidTr="00434CDB">
        <w:tc>
          <w:tcPr>
            <w:tcW w:w="1271" w:type="dxa"/>
          </w:tcPr>
          <w:p w14:paraId="4AB6C047" w14:textId="0AF7B7BB" w:rsidR="00805B5F" w:rsidRPr="00805B5F" w:rsidRDefault="00805B5F" w:rsidP="00805B5F">
            <w:pPr>
              <w:ind w:firstLine="0"/>
              <w:jc w:val="center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Название</w:t>
            </w:r>
          </w:p>
        </w:tc>
        <w:tc>
          <w:tcPr>
            <w:tcW w:w="3260" w:type="dxa"/>
          </w:tcPr>
          <w:p w14:paraId="5FFB3B9B" w14:textId="5C503CEA" w:rsidR="00805B5F" w:rsidRPr="00805B5F" w:rsidRDefault="00805B5F" w:rsidP="00805B5F">
            <w:pPr>
              <w:ind w:firstLine="0"/>
              <w:jc w:val="center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Параметры</w:t>
            </w:r>
          </w:p>
        </w:tc>
        <w:tc>
          <w:tcPr>
            <w:tcW w:w="1985" w:type="dxa"/>
          </w:tcPr>
          <w:p w14:paraId="442AA504" w14:textId="0D3DB324" w:rsidR="00805B5F" w:rsidRPr="00805B5F" w:rsidRDefault="00805B5F" w:rsidP="00805B5F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805B5F">
              <w:rPr>
                <w:sz w:val="24"/>
                <w:szCs w:val="24"/>
              </w:rPr>
              <w:t>Возвр</w:t>
            </w:r>
            <w:proofErr w:type="spellEnd"/>
            <w:r w:rsidRPr="00805B5F">
              <w:rPr>
                <w:sz w:val="24"/>
                <w:szCs w:val="24"/>
              </w:rPr>
              <w:t>. знач.</w:t>
            </w:r>
          </w:p>
        </w:tc>
        <w:tc>
          <w:tcPr>
            <w:tcW w:w="3112" w:type="dxa"/>
          </w:tcPr>
          <w:p w14:paraId="33096006" w14:textId="130E2ADF" w:rsidR="00805B5F" w:rsidRPr="00805B5F" w:rsidRDefault="00805B5F" w:rsidP="00805B5F">
            <w:pPr>
              <w:ind w:firstLine="0"/>
              <w:jc w:val="center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>Описание</w:t>
            </w:r>
          </w:p>
        </w:tc>
      </w:tr>
      <w:tr w:rsidR="00805B5F" w14:paraId="4092FAC4" w14:textId="77777777" w:rsidTr="00434CDB">
        <w:tc>
          <w:tcPr>
            <w:tcW w:w="1271" w:type="dxa"/>
          </w:tcPr>
          <w:p w14:paraId="148716FF" w14:textId="54CDD55B" w:rsidR="00805B5F" w:rsidRPr="00805B5F" w:rsidRDefault="00167732" w:rsidP="00805B5F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67732">
              <w:rPr>
                <w:sz w:val="24"/>
                <w:szCs w:val="24"/>
              </w:rPr>
              <w:t>init</w:t>
            </w:r>
            <w:proofErr w:type="spellEnd"/>
          </w:p>
        </w:tc>
        <w:tc>
          <w:tcPr>
            <w:tcW w:w="3260" w:type="dxa"/>
          </w:tcPr>
          <w:p w14:paraId="1D89ED82" w14:textId="557DE8AF" w:rsidR="00805B5F" w:rsidRPr="00167732" w:rsidRDefault="00167732" w:rsidP="00805B5F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985" w:type="dxa"/>
          </w:tcPr>
          <w:p w14:paraId="4F6968E5" w14:textId="73B3C532" w:rsidR="00805B5F" w:rsidRPr="00805B5F" w:rsidRDefault="00167732" w:rsidP="00805B5F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proofErr w:type="gramStart"/>
            <w:r w:rsidRPr="00167732">
              <w:rPr>
                <w:sz w:val="24"/>
                <w:szCs w:val="24"/>
              </w:rPr>
              <w:t>Result</w:t>
            </w:r>
            <w:proofErr w:type="spellEnd"/>
            <w:r w:rsidRPr="00167732">
              <w:rPr>
                <w:sz w:val="24"/>
                <w:szCs w:val="24"/>
              </w:rPr>
              <w:t>&lt;</w:t>
            </w:r>
            <w:proofErr w:type="gramEnd"/>
            <w:r w:rsidRPr="00167732">
              <w:rPr>
                <w:sz w:val="24"/>
                <w:szCs w:val="24"/>
              </w:rPr>
              <w:t>Self&gt;</w:t>
            </w:r>
          </w:p>
        </w:tc>
        <w:tc>
          <w:tcPr>
            <w:tcW w:w="3112" w:type="dxa"/>
          </w:tcPr>
          <w:p w14:paraId="19E9FCC6" w14:textId="41BEE25C" w:rsidR="00805B5F" w:rsidRPr="00805B5F" w:rsidRDefault="00805B5F" w:rsidP="00805B5F">
            <w:pPr>
              <w:ind w:firstLine="0"/>
              <w:jc w:val="left"/>
              <w:rPr>
                <w:sz w:val="24"/>
                <w:szCs w:val="24"/>
              </w:rPr>
            </w:pPr>
            <w:r w:rsidRPr="00805B5F">
              <w:rPr>
                <w:sz w:val="24"/>
                <w:szCs w:val="24"/>
              </w:rPr>
              <w:t xml:space="preserve">Получить </w:t>
            </w:r>
            <w:r w:rsidR="00167732">
              <w:rPr>
                <w:sz w:val="24"/>
                <w:szCs w:val="24"/>
              </w:rPr>
              <w:t>данные конфига из переменных окружения</w:t>
            </w:r>
            <w:r w:rsidR="00434CDB">
              <w:rPr>
                <w:sz w:val="24"/>
                <w:szCs w:val="24"/>
              </w:rPr>
              <w:t>.</w:t>
            </w:r>
          </w:p>
        </w:tc>
      </w:tr>
    </w:tbl>
    <w:p w14:paraId="7ADF7352" w14:textId="77777777" w:rsidR="00F1779E" w:rsidRDefault="00F1779E" w:rsidP="00F1779E"/>
    <w:p w14:paraId="004DC44F" w14:textId="650ABD70" w:rsidR="00F1779E" w:rsidRPr="00771DAF" w:rsidRDefault="00F1779E" w:rsidP="009D0746">
      <w:pPr>
        <w:spacing w:line="240" w:lineRule="auto"/>
        <w:jc w:val="right"/>
      </w:pPr>
      <w:r w:rsidRPr="00F1779E">
        <w:t>Таблица 3</w:t>
      </w:r>
      <w:r w:rsidR="00771DAF">
        <w:t>7</w:t>
      </w:r>
    </w:p>
    <w:p w14:paraId="771A9A1A" w14:textId="416CF897" w:rsidR="00F1779E" w:rsidRDefault="00771DAF" w:rsidP="00F1779E">
      <w:pPr>
        <w:ind w:firstLine="0"/>
        <w:jc w:val="center"/>
      </w:pPr>
      <w:r w:rsidRPr="00771DAF">
        <w:t>Описание методов класса «</w:t>
      </w:r>
      <w:proofErr w:type="spellStart"/>
      <w:r w:rsidRPr="00771DAF">
        <w:t>IChat</w:t>
      </w:r>
      <w:proofErr w:type="spellEnd"/>
      <w:r w:rsidRPr="00771DAF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1"/>
        <w:gridCol w:w="2297"/>
        <w:gridCol w:w="1559"/>
        <w:gridCol w:w="3821"/>
      </w:tblGrid>
      <w:tr w:rsidR="00F1779E" w14:paraId="485DA68A" w14:textId="77777777" w:rsidTr="00771DAF">
        <w:tc>
          <w:tcPr>
            <w:tcW w:w="1951" w:type="dxa"/>
          </w:tcPr>
          <w:p w14:paraId="5296BE19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1DAF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2297" w:type="dxa"/>
          </w:tcPr>
          <w:p w14:paraId="7C079939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1DAF">
              <w:rPr>
                <w:rFonts w:cs="Times New Roman"/>
                <w:sz w:val="24"/>
                <w:szCs w:val="24"/>
              </w:rPr>
              <w:t>Параметры</w:t>
            </w:r>
          </w:p>
        </w:tc>
        <w:tc>
          <w:tcPr>
            <w:tcW w:w="1559" w:type="dxa"/>
          </w:tcPr>
          <w:p w14:paraId="4A8E1F3C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71DAF">
              <w:rPr>
                <w:rFonts w:cs="Times New Roman"/>
                <w:sz w:val="24"/>
                <w:szCs w:val="24"/>
              </w:rPr>
              <w:t>Возвр</w:t>
            </w:r>
            <w:proofErr w:type="spellEnd"/>
            <w:r w:rsidRPr="00771DAF">
              <w:rPr>
                <w:rFonts w:cs="Times New Roman"/>
                <w:sz w:val="24"/>
                <w:szCs w:val="24"/>
              </w:rPr>
              <w:t>. знач.</w:t>
            </w:r>
          </w:p>
        </w:tc>
        <w:tc>
          <w:tcPr>
            <w:tcW w:w="3821" w:type="dxa"/>
          </w:tcPr>
          <w:p w14:paraId="495120A1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1DAF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71DAF" w:rsidRPr="00771DAF" w14:paraId="6079DF96" w14:textId="77777777" w:rsidTr="00771DAF">
        <w:trPr>
          <w:trHeight w:val="252"/>
        </w:trPr>
        <w:tc>
          <w:tcPr>
            <w:tcW w:w="1951" w:type="dxa"/>
            <w:hideMark/>
          </w:tcPr>
          <w:p w14:paraId="44D89DDF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chat_with_history</w:t>
            </w:r>
            <w:proofErr w:type="spellEnd"/>
          </w:p>
        </w:tc>
        <w:tc>
          <w:tcPr>
            <w:tcW w:w="2297" w:type="dxa"/>
            <w:hideMark/>
          </w:tcPr>
          <w:p w14:paraId="452D4D54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history</w:t>
            </w:r>
            <w:proofErr w:type="spellEnd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buffer</w:t>
            </w:r>
            <w:proofErr w:type="spellEnd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input</w:t>
            </w:r>
            <w:proofErr w:type="spellEnd"/>
          </w:p>
        </w:tc>
        <w:tc>
          <w:tcPr>
            <w:tcW w:w="1559" w:type="dxa"/>
            <w:hideMark/>
          </w:tcPr>
          <w:p w14:paraId="75FC56C5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Arc</w:t>
            </w:r>
            <w:proofErr w:type="spellEnd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</w:t>
            </w:r>
            <w:proofErr w:type="gramEnd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...&gt;</w:t>
            </w:r>
          </w:p>
        </w:tc>
        <w:tc>
          <w:tcPr>
            <w:tcW w:w="3821" w:type="dxa"/>
            <w:hideMark/>
          </w:tcPr>
          <w:p w14:paraId="6C99B9CD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Диалог с учётом истории сообщений.</w:t>
            </w:r>
          </w:p>
        </w:tc>
      </w:tr>
      <w:tr w:rsidR="00771DAF" w:rsidRPr="00771DAF" w14:paraId="0CE5BF20" w14:textId="77777777" w:rsidTr="00771DAF">
        <w:trPr>
          <w:trHeight w:val="388"/>
        </w:trPr>
        <w:tc>
          <w:tcPr>
            <w:tcW w:w="1951" w:type="dxa"/>
            <w:hideMark/>
          </w:tcPr>
          <w:p w14:paraId="3E836FE8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chat_with_typed</w:t>
            </w:r>
            <w:proofErr w:type="spellEnd"/>
          </w:p>
        </w:tc>
        <w:tc>
          <w:tcPr>
            <w:tcW w:w="2297" w:type="dxa"/>
            <w:hideMark/>
          </w:tcPr>
          <w:p w14:paraId="5368FF22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input</w:t>
            </w:r>
            <w:proofErr w:type="spellEnd"/>
          </w:p>
        </w:tc>
        <w:tc>
          <w:tcPr>
            <w:tcW w:w="1559" w:type="dxa"/>
            <w:hideMark/>
          </w:tcPr>
          <w:p w14:paraId="7E108BBF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3821" w:type="dxa"/>
            <w:hideMark/>
          </w:tcPr>
          <w:p w14:paraId="5BCE1AC4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Отправить типизированный запрос и вернуть текст.</w:t>
            </w:r>
          </w:p>
        </w:tc>
      </w:tr>
    </w:tbl>
    <w:p w14:paraId="2ED85DC4" w14:textId="77777777" w:rsidR="00F1779E" w:rsidRDefault="00F1779E" w:rsidP="00F1779E"/>
    <w:p w14:paraId="3D91E6EB" w14:textId="599D16C5" w:rsidR="00F1779E" w:rsidRPr="00F1779E" w:rsidRDefault="00F1779E" w:rsidP="009D0746">
      <w:pPr>
        <w:spacing w:line="240" w:lineRule="auto"/>
        <w:jc w:val="right"/>
      </w:pPr>
      <w:r w:rsidRPr="00F1779E">
        <w:t>Таблица 3</w:t>
      </w:r>
      <w:r w:rsidR="00771DAF">
        <w:t>8</w:t>
      </w:r>
    </w:p>
    <w:p w14:paraId="2154A07C" w14:textId="4A7A2662" w:rsidR="00F1779E" w:rsidRDefault="00771DAF" w:rsidP="00F1779E">
      <w:pPr>
        <w:ind w:firstLine="0"/>
        <w:jc w:val="center"/>
      </w:pPr>
      <w:r w:rsidRPr="00771DAF">
        <w:t>Описание полей класса «</w:t>
      </w:r>
      <w:proofErr w:type="spellStart"/>
      <w:r w:rsidRPr="00771DAF">
        <w:t>LlmIndex</w:t>
      </w:r>
      <w:proofErr w:type="spellEnd"/>
      <w:r w:rsidRPr="00771DAF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3679"/>
      </w:tblGrid>
      <w:tr w:rsidR="00F1779E" w14:paraId="64E7510E" w14:textId="77777777" w:rsidTr="00771DAF">
        <w:tc>
          <w:tcPr>
            <w:tcW w:w="2263" w:type="dxa"/>
          </w:tcPr>
          <w:p w14:paraId="469D8A17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1DAF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3686" w:type="dxa"/>
          </w:tcPr>
          <w:p w14:paraId="24C7746A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1DAF"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3679" w:type="dxa"/>
          </w:tcPr>
          <w:p w14:paraId="12C9DB1B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1DAF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71DAF" w:rsidRPr="00771DAF" w14:paraId="2C9B95AC" w14:textId="77777777" w:rsidTr="00771DAF">
        <w:trPr>
          <w:trHeight w:val="222"/>
        </w:trPr>
        <w:tc>
          <w:tcPr>
            <w:tcW w:w="2263" w:type="dxa"/>
            <w:hideMark/>
          </w:tcPr>
          <w:p w14:paraId="4755FB8B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index</w:t>
            </w:r>
            <w:proofErr w:type="spellEnd"/>
          </w:p>
        </w:tc>
        <w:tc>
          <w:tcPr>
            <w:tcW w:w="3686" w:type="dxa"/>
            <w:hideMark/>
          </w:tcPr>
          <w:p w14:paraId="489FED98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IVectorIndex</w:t>
            </w:r>
            <w:proofErr w:type="spellEnd"/>
          </w:p>
        </w:tc>
        <w:tc>
          <w:tcPr>
            <w:tcW w:w="3679" w:type="dxa"/>
            <w:hideMark/>
          </w:tcPr>
          <w:p w14:paraId="3A6AC1DA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Экземпляр векторного индекса.</w:t>
            </w:r>
          </w:p>
        </w:tc>
      </w:tr>
    </w:tbl>
    <w:p w14:paraId="4D3273E9" w14:textId="77777777" w:rsidR="00F1779E" w:rsidRDefault="00F1779E" w:rsidP="00F1779E">
      <w:pPr>
        <w:rPr>
          <w:rFonts w:cs="Times New Roman"/>
        </w:rPr>
      </w:pPr>
    </w:p>
    <w:p w14:paraId="23958F02" w14:textId="05DE318C" w:rsidR="00F1779E" w:rsidRPr="00771DAF" w:rsidRDefault="00F1779E" w:rsidP="009D0746">
      <w:pPr>
        <w:spacing w:line="240" w:lineRule="auto"/>
        <w:jc w:val="right"/>
      </w:pPr>
      <w:r w:rsidRPr="00F1779E">
        <w:t xml:space="preserve">Таблица </w:t>
      </w:r>
      <w:r w:rsidRPr="00F1779E">
        <w:rPr>
          <w:lang w:val="en-US"/>
        </w:rPr>
        <w:t>3</w:t>
      </w:r>
      <w:r w:rsidR="00771DAF">
        <w:t>9</w:t>
      </w:r>
    </w:p>
    <w:p w14:paraId="3B9BFFA4" w14:textId="28458F37" w:rsidR="00F1779E" w:rsidRDefault="00771DAF" w:rsidP="00F1779E">
      <w:pPr>
        <w:ind w:firstLine="0"/>
        <w:jc w:val="center"/>
      </w:pPr>
      <w:r w:rsidRPr="00771DAF">
        <w:t>Описание методов класса «</w:t>
      </w:r>
      <w:proofErr w:type="spellStart"/>
      <w:r w:rsidRPr="00771DAF">
        <w:t>LlmIndex</w:t>
      </w:r>
      <w:proofErr w:type="spellEnd"/>
      <w:r w:rsidRPr="00771DAF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3969"/>
        <w:gridCol w:w="1559"/>
        <w:gridCol w:w="2829"/>
      </w:tblGrid>
      <w:tr w:rsidR="00F1779E" w14:paraId="06FDAE9E" w14:textId="77777777" w:rsidTr="00771DAF">
        <w:tc>
          <w:tcPr>
            <w:tcW w:w="1271" w:type="dxa"/>
          </w:tcPr>
          <w:p w14:paraId="6AAB0E18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1DAF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3969" w:type="dxa"/>
          </w:tcPr>
          <w:p w14:paraId="3F488E8D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1DAF">
              <w:rPr>
                <w:rFonts w:cs="Times New Roman"/>
                <w:sz w:val="24"/>
                <w:szCs w:val="24"/>
              </w:rPr>
              <w:t>Параметры</w:t>
            </w:r>
          </w:p>
        </w:tc>
        <w:tc>
          <w:tcPr>
            <w:tcW w:w="1559" w:type="dxa"/>
          </w:tcPr>
          <w:p w14:paraId="5D919D46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71DAF">
              <w:rPr>
                <w:rFonts w:cs="Times New Roman"/>
                <w:sz w:val="24"/>
                <w:szCs w:val="24"/>
              </w:rPr>
              <w:t>Возвр</w:t>
            </w:r>
            <w:proofErr w:type="spellEnd"/>
            <w:r w:rsidRPr="00771DAF">
              <w:rPr>
                <w:rFonts w:cs="Times New Roman"/>
                <w:sz w:val="24"/>
                <w:szCs w:val="24"/>
              </w:rPr>
              <w:t>. знач.</w:t>
            </w:r>
          </w:p>
        </w:tc>
        <w:tc>
          <w:tcPr>
            <w:tcW w:w="2829" w:type="dxa"/>
          </w:tcPr>
          <w:p w14:paraId="364B6F68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1DAF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71DAF" w:rsidRPr="00771DAF" w14:paraId="5B5CC168" w14:textId="77777777" w:rsidTr="00771DAF">
        <w:trPr>
          <w:trHeight w:val="321"/>
        </w:trPr>
        <w:tc>
          <w:tcPr>
            <w:tcW w:w="1271" w:type="dxa"/>
            <w:hideMark/>
          </w:tcPr>
          <w:p w14:paraId="06BD67CC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new</w:t>
            </w:r>
            <w:proofErr w:type="spellEnd"/>
          </w:p>
        </w:tc>
        <w:tc>
          <w:tcPr>
            <w:tcW w:w="3969" w:type="dxa"/>
            <w:hideMark/>
          </w:tcPr>
          <w:p w14:paraId="2B43BD79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embed_model</w:t>
            </w:r>
            <w:proofErr w:type="spellEnd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documents_path</w:t>
            </w:r>
            <w:proofErr w:type="spellEnd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qdrant_url</w:t>
            </w:r>
            <w:proofErr w:type="spellEnd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chunk_size</w:t>
            </w:r>
            <w:proofErr w:type="spellEnd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, </w:t>
            </w: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chunk_overlap</w:t>
            </w:r>
            <w:proofErr w:type="spellEnd"/>
          </w:p>
        </w:tc>
        <w:tc>
          <w:tcPr>
            <w:tcW w:w="1559" w:type="dxa"/>
            <w:hideMark/>
          </w:tcPr>
          <w:p w14:paraId="60C8A5EB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Result</w:t>
            </w:r>
            <w:proofErr w:type="spellEnd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</w:t>
            </w:r>
            <w:proofErr w:type="gramEnd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Self&gt;</w:t>
            </w:r>
          </w:p>
        </w:tc>
        <w:tc>
          <w:tcPr>
            <w:tcW w:w="2829" w:type="dxa"/>
            <w:hideMark/>
          </w:tcPr>
          <w:p w14:paraId="0C9215D8" w14:textId="498D0743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Создать индекс 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эмбеддингов</w:t>
            </w:r>
            <w:proofErr w:type="spellEnd"/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документов.</w:t>
            </w:r>
          </w:p>
        </w:tc>
      </w:tr>
    </w:tbl>
    <w:p w14:paraId="46AEC7DD" w14:textId="77777777" w:rsidR="00F1779E" w:rsidRDefault="00F1779E" w:rsidP="00F1779E"/>
    <w:p w14:paraId="3A363A6F" w14:textId="6A2E077F" w:rsidR="00F1779E" w:rsidRPr="00F1779E" w:rsidRDefault="00F1779E" w:rsidP="009D0746">
      <w:pPr>
        <w:spacing w:line="240" w:lineRule="auto"/>
        <w:jc w:val="right"/>
      </w:pPr>
      <w:r w:rsidRPr="00F1779E">
        <w:t xml:space="preserve">Таблица </w:t>
      </w:r>
      <w:r w:rsidR="00771DAF">
        <w:t>40</w:t>
      </w:r>
    </w:p>
    <w:p w14:paraId="4D6C834C" w14:textId="5AC44BC2" w:rsidR="00F1779E" w:rsidRDefault="00771DAF" w:rsidP="00F1779E">
      <w:pPr>
        <w:ind w:firstLine="0"/>
        <w:jc w:val="center"/>
      </w:pPr>
      <w:r w:rsidRPr="00771DAF">
        <w:t>Описание полей класса «</w:t>
      </w:r>
      <w:proofErr w:type="spellStart"/>
      <w:r w:rsidRPr="00771DAF">
        <w:t>EmbedDocs</w:t>
      </w:r>
      <w:proofErr w:type="spellEnd"/>
      <w:r w:rsidRPr="00771DAF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5097"/>
      </w:tblGrid>
      <w:tr w:rsidR="00F1779E" w14:paraId="0C4D487C" w14:textId="77777777" w:rsidTr="009D0746">
        <w:tc>
          <w:tcPr>
            <w:tcW w:w="1838" w:type="dxa"/>
          </w:tcPr>
          <w:p w14:paraId="56F5E5AE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1DAF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2693" w:type="dxa"/>
          </w:tcPr>
          <w:p w14:paraId="327933B5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1DAF"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5097" w:type="dxa"/>
          </w:tcPr>
          <w:p w14:paraId="6EC16504" w14:textId="77777777" w:rsidR="00F1779E" w:rsidRPr="00771DAF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71DAF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71DAF" w:rsidRPr="00771DAF" w14:paraId="049DCA31" w14:textId="77777777" w:rsidTr="009D0746">
        <w:trPr>
          <w:trHeight w:val="288"/>
        </w:trPr>
        <w:tc>
          <w:tcPr>
            <w:tcW w:w="1838" w:type="dxa"/>
            <w:hideMark/>
          </w:tcPr>
          <w:p w14:paraId="5ECEBAC8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2693" w:type="dxa"/>
            <w:hideMark/>
          </w:tcPr>
          <w:p w14:paraId="3BE06AF1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Uuid</w:t>
            </w:r>
            <w:proofErr w:type="spellEnd"/>
          </w:p>
        </w:tc>
        <w:tc>
          <w:tcPr>
            <w:tcW w:w="5097" w:type="dxa"/>
            <w:hideMark/>
          </w:tcPr>
          <w:p w14:paraId="2B7362B0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Уникальный идентификатор записи.</w:t>
            </w:r>
          </w:p>
        </w:tc>
      </w:tr>
      <w:tr w:rsidR="00771DAF" w:rsidRPr="00771DAF" w14:paraId="195795EF" w14:textId="77777777" w:rsidTr="009D0746">
        <w:trPr>
          <w:trHeight w:val="122"/>
        </w:trPr>
        <w:tc>
          <w:tcPr>
            <w:tcW w:w="1838" w:type="dxa"/>
            <w:hideMark/>
          </w:tcPr>
          <w:p w14:paraId="34625B85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created_at</w:t>
            </w:r>
            <w:proofErr w:type="spellEnd"/>
          </w:p>
        </w:tc>
        <w:tc>
          <w:tcPr>
            <w:tcW w:w="2693" w:type="dxa"/>
            <w:hideMark/>
          </w:tcPr>
          <w:p w14:paraId="3C5DCD1E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i64</w:t>
            </w:r>
          </w:p>
        </w:tc>
        <w:tc>
          <w:tcPr>
            <w:tcW w:w="5097" w:type="dxa"/>
            <w:hideMark/>
          </w:tcPr>
          <w:p w14:paraId="7592BC88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Время создания Unix </w:t>
            </w: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timestamp</w:t>
            </w:r>
            <w:proofErr w:type="spellEnd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  <w:tr w:rsidR="00771DAF" w:rsidRPr="00771DAF" w14:paraId="0E0546BC" w14:textId="77777777" w:rsidTr="009D0746">
        <w:trPr>
          <w:trHeight w:val="288"/>
        </w:trPr>
        <w:tc>
          <w:tcPr>
            <w:tcW w:w="1838" w:type="dxa"/>
            <w:hideMark/>
          </w:tcPr>
          <w:p w14:paraId="501FB449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file_path</w:t>
            </w:r>
            <w:proofErr w:type="spellEnd"/>
          </w:p>
        </w:tc>
        <w:tc>
          <w:tcPr>
            <w:tcW w:w="2693" w:type="dxa"/>
            <w:hideMark/>
          </w:tcPr>
          <w:p w14:paraId="6B5432C7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5097" w:type="dxa"/>
            <w:hideMark/>
          </w:tcPr>
          <w:p w14:paraId="182CE977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Полный путь к файлу.</w:t>
            </w:r>
          </w:p>
        </w:tc>
      </w:tr>
      <w:tr w:rsidR="00771DAF" w:rsidRPr="00771DAF" w14:paraId="56EE4F95" w14:textId="77777777" w:rsidTr="009D0746">
        <w:trPr>
          <w:trHeight w:val="288"/>
        </w:trPr>
        <w:tc>
          <w:tcPr>
            <w:tcW w:w="1838" w:type="dxa"/>
            <w:hideMark/>
          </w:tcPr>
          <w:p w14:paraId="7B775F3A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file_name</w:t>
            </w:r>
            <w:proofErr w:type="spellEnd"/>
          </w:p>
        </w:tc>
        <w:tc>
          <w:tcPr>
            <w:tcW w:w="2693" w:type="dxa"/>
            <w:hideMark/>
          </w:tcPr>
          <w:p w14:paraId="2D8D3878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5097" w:type="dxa"/>
            <w:hideMark/>
          </w:tcPr>
          <w:p w14:paraId="1DBC2BF0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Имя файла.</w:t>
            </w:r>
          </w:p>
        </w:tc>
      </w:tr>
      <w:tr w:rsidR="00771DAF" w:rsidRPr="00771DAF" w14:paraId="7E644EA2" w14:textId="77777777" w:rsidTr="009D0746">
        <w:trPr>
          <w:trHeight w:val="288"/>
        </w:trPr>
        <w:tc>
          <w:tcPr>
            <w:tcW w:w="1838" w:type="dxa"/>
            <w:hideMark/>
          </w:tcPr>
          <w:p w14:paraId="0F6FE637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content</w:t>
            </w:r>
            <w:proofErr w:type="spellEnd"/>
          </w:p>
        </w:tc>
        <w:tc>
          <w:tcPr>
            <w:tcW w:w="2693" w:type="dxa"/>
            <w:hideMark/>
          </w:tcPr>
          <w:p w14:paraId="52DF92B6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5097" w:type="dxa"/>
            <w:hideMark/>
          </w:tcPr>
          <w:p w14:paraId="660C3BF0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Исходное содержимое.</w:t>
            </w:r>
          </w:p>
        </w:tc>
      </w:tr>
      <w:tr w:rsidR="00771DAF" w:rsidRPr="00771DAF" w14:paraId="4D19DC42" w14:textId="77777777" w:rsidTr="009D0746">
        <w:trPr>
          <w:trHeight w:val="63"/>
        </w:trPr>
        <w:tc>
          <w:tcPr>
            <w:tcW w:w="1838" w:type="dxa"/>
            <w:hideMark/>
          </w:tcPr>
          <w:p w14:paraId="6929A4FE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context_chunk</w:t>
            </w:r>
            <w:proofErr w:type="spellEnd"/>
          </w:p>
        </w:tc>
        <w:tc>
          <w:tcPr>
            <w:tcW w:w="2693" w:type="dxa"/>
            <w:hideMark/>
          </w:tcPr>
          <w:p w14:paraId="7DABA61F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5097" w:type="dxa"/>
            <w:hideMark/>
          </w:tcPr>
          <w:p w14:paraId="3D10EB26" w14:textId="77777777" w:rsidR="00771DAF" w:rsidRPr="00771DAF" w:rsidRDefault="00771DAF" w:rsidP="00771DAF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71DAF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Фрагмент текста для индексации.</w:t>
            </w:r>
          </w:p>
        </w:tc>
      </w:tr>
    </w:tbl>
    <w:p w14:paraId="538D3A76" w14:textId="77777777" w:rsidR="00F1779E" w:rsidRDefault="00F1779E" w:rsidP="00F1779E">
      <w:pPr>
        <w:rPr>
          <w:rFonts w:cs="Times New Roman"/>
        </w:rPr>
      </w:pPr>
    </w:p>
    <w:p w14:paraId="6C0890D0" w14:textId="347701F5" w:rsidR="00F1779E" w:rsidRPr="009D0746" w:rsidRDefault="00F1779E" w:rsidP="009D0746">
      <w:pPr>
        <w:spacing w:line="240" w:lineRule="auto"/>
        <w:jc w:val="right"/>
      </w:pPr>
      <w:r w:rsidRPr="00F1779E">
        <w:t xml:space="preserve">Таблица </w:t>
      </w:r>
      <w:r w:rsidR="009D0746">
        <w:t>41</w:t>
      </w:r>
    </w:p>
    <w:p w14:paraId="1FA87480" w14:textId="79F5D121" w:rsidR="00F1779E" w:rsidRDefault="009D0746" w:rsidP="00F1779E">
      <w:pPr>
        <w:ind w:firstLine="0"/>
        <w:jc w:val="center"/>
      </w:pPr>
      <w:r w:rsidRPr="009D0746">
        <w:t>Описание методов класса «</w:t>
      </w:r>
      <w:proofErr w:type="spellStart"/>
      <w:r w:rsidRPr="009D0746">
        <w:t>EmbedDocs</w:t>
      </w:r>
      <w:proofErr w:type="spellEnd"/>
      <w:r w:rsidRPr="009D0746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126"/>
        <w:gridCol w:w="4813"/>
      </w:tblGrid>
      <w:tr w:rsidR="00F1779E" w14:paraId="68F7AE24" w14:textId="77777777" w:rsidTr="009D0746">
        <w:tc>
          <w:tcPr>
            <w:tcW w:w="1271" w:type="dxa"/>
          </w:tcPr>
          <w:p w14:paraId="1C8A0C92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1418" w:type="dxa"/>
          </w:tcPr>
          <w:p w14:paraId="77110E1C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Параметры</w:t>
            </w:r>
          </w:p>
        </w:tc>
        <w:tc>
          <w:tcPr>
            <w:tcW w:w="2126" w:type="dxa"/>
          </w:tcPr>
          <w:p w14:paraId="6457368A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D0746">
              <w:rPr>
                <w:rFonts w:cs="Times New Roman"/>
                <w:sz w:val="24"/>
                <w:szCs w:val="24"/>
              </w:rPr>
              <w:t>Возвр</w:t>
            </w:r>
            <w:proofErr w:type="spellEnd"/>
            <w:r w:rsidRPr="009D0746">
              <w:rPr>
                <w:rFonts w:cs="Times New Roman"/>
                <w:sz w:val="24"/>
                <w:szCs w:val="24"/>
              </w:rPr>
              <w:t>. знач.</w:t>
            </w:r>
          </w:p>
        </w:tc>
        <w:tc>
          <w:tcPr>
            <w:tcW w:w="4813" w:type="dxa"/>
          </w:tcPr>
          <w:p w14:paraId="00D43B68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9D0746" w:rsidRPr="009D0746" w14:paraId="312B3614" w14:textId="77777777" w:rsidTr="009D0746">
        <w:trPr>
          <w:trHeight w:val="309"/>
        </w:trPr>
        <w:tc>
          <w:tcPr>
            <w:tcW w:w="1271" w:type="dxa"/>
            <w:hideMark/>
          </w:tcPr>
          <w:p w14:paraId="0EFC372A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new</w:t>
            </w:r>
            <w:proofErr w:type="spellEnd"/>
          </w:p>
        </w:tc>
        <w:tc>
          <w:tcPr>
            <w:tcW w:w="1418" w:type="dxa"/>
            <w:hideMark/>
          </w:tcPr>
          <w:p w14:paraId="7CDCFD67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126" w:type="dxa"/>
            <w:hideMark/>
          </w:tcPr>
          <w:p w14:paraId="44F24CA2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Result</w:t>
            </w:r>
            <w:proofErr w:type="spell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</w:t>
            </w:r>
            <w:proofErr w:type="spellStart"/>
            <w:proofErr w:type="gram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Vec</w:t>
            </w:r>
            <w:proofErr w:type="spell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&lt;...&gt;&gt;</w:t>
            </w:r>
          </w:p>
        </w:tc>
        <w:tc>
          <w:tcPr>
            <w:tcW w:w="4813" w:type="dxa"/>
            <w:hideMark/>
          </w:tcPr>
          <w:p w14:paraId="1E72B234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Загрузить документы и сформировать записи </w:t>
            </w:r>
            <w:proofErr w:type="spell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эмбеддингов</w:t>
            </w:r>
            <w:proofErr w:type="spell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</w:tbl>
    <w:p w14:paraId="5185773C" w14:textId="77777777" w:rsidR="00F1779E" w:rsidRDefault="00F1779E" w:rsidP="00F1779E">
      <w:pPr>
        <w:ind w:firstLine="0"/>
        <w:jc w:val="center"/>
      </w:pPr>
    </w:p>
    <w:p w14:paraId="111D4BF0" w14:textId="25268615" w:rsidR="00F1779E" w:rsidRPr="00F1779E" w:rsidRDefault="00F1779E" w:rsidP="00CA1A77">
      <w:pPr>
        <w:spacing w:line="240" w:lineRule="auto"/>
        <w:jc w:val="right"/>
      </w:pPr>
      <w:r w:rsidRPr="00F1779E">
        <w:lastRenderedPageBreak/>
        <w:t xml:space="preserve">Таблица </w:t>
      </w:r>
      <w:r w:rsidR="009D0746">
        <w:t>42</w:t>
      </w:r>
    </w:p>
    <w:p w14:paraId="761C789A" w14:textId="626AE660" w:rsidR="00F1779E" w:rsidRDefault="009D0746" w:rsidP="009D0746">
      <w:pPr>
        <w:ind w:firstLine="0"/>
        <w:jc w:val="center"/>
      </w:pPr>
      <w:r w:rsidRPr="009D0746">
        <w:t>Описание методов класса «</w:t>
      </w:r>
      <w:proofErr w:type="spellStart"/>
      <w:r w:rsidRPr="009D0746">
        <w:t>FileLoaders</w:t>
      </w:r>
      <w:proofErr w:type="spellEnd"/>
      <w:r w:rsidRPr="009D0746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29"/>
        <w:gridCol w:w="1768"/>
        <w:gridCol w:w="3544"/>
        <w:gridCol w:w="2687"/>
      </w:tblGrid>
      <w:tr w:rsidR="00F1779E" w14:paraId="3FA482A6" w14:textId="77777777" w:rsidTr="009D0746">
        <w:tc>
          <w:tcPr>
            <w:tcW w:w="1629" w:type="dxa"/>
          </w:tcPr>
          <w:p w14:paraId="3D4BA1E2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1768" w:type="dxa"/>
          </w:tcPr>
          <w:p w14:paraId="198E3159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Параметры</w:t>
            </w:r>
          </w:p>
        </w:tc>
        <w:tc>
          <w:tcPr>
            <w:tcW w:w="3544" w:type="dxa"/>
          </w:tcPr>
          <w:p w14:paraId="7F07D96D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D0746">
              <w:rPr>
                <w:rFonts w:cs="Times New Roman"/>
                <w:sz w:val="24"/>
                <w:szCs w:val="24"/>
              </w:rPr>
              <w:t>Возвр</w:t>
            </w:r>
            <w:proofErr w:type="spellEnd"/>
            <w:r w:rsidRPr="009D0746">
              <w:rPr>
                <w:rFonts w:cs="Times New Roman"/>
                <w:sz w:val="24"/>
                <w:szCs w:val="24"/>
              </w:rPr>
              <w:t>. знач.</w:t>
            </w:r>
          </w:p>
        </w:tc>
        <w:tc>
          <w:tcPr>
            <w:tcW w:w="2687" w:type="dxa"/>
          </w:tcPr>
          <w:p w14:paraId="6B2D3058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9D0746" w:rsidRPr="009D0746" w14:paraId="3829DA58" w14:textId="77777777" w:rsidTr="009D0746">
        <w:trPr>
          <w:trHeight w:val="288"/>
        </w:trPr>
        <w:tc>
          <w:tcPr>
            <w:tcW w:w="1629" w:type="dxa"/>
            <w:hideMark/>
          </w:tcPr>
          <w:p w14:paraId="2A509397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from_utf8_file</w:t>
            </w:r>
          </w:p>
        </w:tc>
        <w:tc>
          <w:tcPr>
            <w:tcW w:w="1768" w:type="dxa"/>
            <w:hideMark/>
          </w:tcPr>
          <w:p w14:paraId="703AC67E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path</w:t>
            </w:r>
            <w:proofErr w:type="spell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extention</w:t>
            </w:r>
            <w:proofErr w:type="spellEnd"/>
          </w:p>
        </w:tc>
        <w:tc>
          <w:tcPr>
            <w:tcW w:w="3544" w:type="dxa"/>
            <w:hideMark/>
          </w:tcPr>
          <w:p w14:paraId="19DDCA49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Result</w:t>
            </w:r>
            <w:proofErr w:type="spell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</w:t>
            </w:r>
            <w:proofErr w:type="gram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Box&lt;</w:t>
            </w:r>
            <w:proofErr w:type="spell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dyn</w:t>
            </w:r>
            <w:proofErr w:type="spell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Iterator</w:t>
            </w:r>
            <w:proofErr w:type="spell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&lt;...&gt;&gt;&gt;</w:t>
            </w:r>
          </w:p>
        </w:tc>
        <w:tc>
          <w:tcPr>
            <w:tcW w:w="2687" w:type="dxa"/>
            <w:hideMark/>
          </w:tcPr>
          <w:p w14:paraId="6CA60565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Загрузить UTF-8 файл.</w:t>
            </w:r>
          </w:p>
        </w:tc>
      </w:tr>
      <w:tr w:rsidR="009D0746" w:rsidRPr="009D0746" w14:paraId="33025B99" w14:textId="77777777" w:rsidTr="009D0746">
        <w:trPr>
          <w:trHeight w:val="288"/>
        </w:trPr>
        <w:tc>
          <w:tcPr>
            <w:tcW w:w="1629" w:type="dxa"/>
            <w:hideMark/>
          </w:tcPr>
          <w:p w14:paraId="38AA361D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from_pdf</w:t>
            </w:r>
            <w:proofErr w:type="spellEnd"/>
          </w:p>
        </w:tc>
        <w:tc>
          <w:tcPr>
            <w:tcW w:w="1768" w:type="dxa"/>
            <w:hideMark/>
          </w:tcPr>
          <w:p w14:paraId="74EACFB2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path</w:t>
            </w:r>
            <w:proofErr w:type="spellEnd"/>
          </w:p>
        </w:tc>
        <w:tc>
          <w:tcPr>
            <w:tcW w:w="3544" w:type="dxa"/>
            <w:hideMark/>
          </w:tcPr>
          <w:p w14:paraId="6F2EE5B5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Result</w:t>
            </w:r>
            <w:proofErr w:type="spell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</w:t>
            </w:r>
            <w:proofErr w:type="gram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Box&lt;</w:t>
            </w:r>
            <w:proofErr w:type="spell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dyn</w:t>
            </w:r>
            <w:proofErr w:type="spell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Iterator</w:t>
            </w:r>
            <w:proofErr w:type="spellEnd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&lt;...&gt;&gt;&gt;</w:t>
            </w:r>
          </w:p>
        </w:tc>
        <w:tc>
          <w:tcPr>
            <w:tcW w:w="2687" w:type="dxa"/>
            <w:hideMark/>
          </w:tcPr>
          <w:p w14:paraId="752F4F4E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Извлечь текст из PDF.</w:t>
            </w:r>
          </w:p>
        </w:tc>
      </w:tr>
    </w:tbl>
    <w:p w14:paraId="71C62FD7" w14:textId="77777777" w:rsidR="00F1779E" w:rsidRDefault="00F1779E" w:rsidP="00CA1A77">
      <w:pPr>
        <w:spacing w:line="240" w:lineRule="auto"/>
      </w:pPr>
    </w:p>
    <w:p w14:paraId="5B263654" w14:textId="26EF85D6" w:rsidR="00F1779E" w:rsidRPr="00F1779E" w:rsidRDefault="00F1779E" w:rsidP="00CA1A77">
      <w:pPr>
        <w:spacing w:line="240" w:lineRule="auto"/>
        <w:jc w:val="right"/>
      </w:pPr>
      <w:r w:rsidRPr="00F1779E">
        <w:t xml:space="preserve">Таблица </w:t>
      </w:r>
      <w:r w:rsidR="009D0746">
        <w:t>43</w:t>
      </w:r>
    </w:p>
    <w:p w14:paraId="63FF0BA8" w14:textId="710478B3" w:rsidR="00F1779E" w:rsidRDefault="009D0746" w:rsidP="00F1779E">
      <w:pPr>
        <w:ind w:firstLine="0"/>
        <w:jc w:val="center"/>
      </w:pPr>
      <w:r w:rsidRPr="009D0746">
        <w:t>Описание полей класса «</w:t>
      </w:r>
      <w:proofErr w:type="spellStart"/>
      <w:r w:rsidRPr="009D0746">
        <w:t>Chat</w:t>
      </w:r>
      <w:proofErr w:type="spellEnd"/>
      <w:r w:rsidRPr="009D0746">
        <w:t>&lt;M&gt;»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4104"/>
      </w:tblGrid>
      <w:tr w:rsidR="00F1779E" w14:paraId="74975AB4" w14:textId="77777777" w:rsidTr="009D0746">
        <w:tc>
          <w:tcPr>
            <w:tcW w:w="2405" w:type="dxa"/>
          </w:tcPr>
          <w:p w14:paraId="4A6F0F63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3119" w:type="dxa"/>
          </w:tcPr>
          <w:p w14:paraId="21AE1D43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4104" w:type="dxa"/>
          </w:tcPr>
          <w:p w14:paraId="2FA55414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9D0746" w:rsidRPr="009D0746" w14:paraId="408A6B44" w14:textId="77777777" w:rsidTr="009D0746">
        <w:trPr>
          <w:trHeight w:val="288"/>
        </w:trPr>
        <w:tc>
          <w:tcPr>
            <w:tcW w:w="2405" w:type="dxa"/>
            <w:hideMark/>
          </w:tcPr>
          <w:p w14:paraId="2AF5C08B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agent</w:t>
            </w:r>
            <w:proofErr w:type="spellEnd"/>
          </w:p>
        </w:tc>
        <w:tc>
          <w:tcPr>
            <w:tcW w:w="3119" w:type="dxa"/>
            <w:hideMark/>
          </w:tcPr>
          <w:p w14:paraId="30E86425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Agent&lt;M&gt;</w:t>
            </w:r>
          </w:p>
        </w:tc>
        <w:tc>
          <w:tcPr>
            <w:tcW w:w="4104" w:type="dxa"/>
            <w:hideMark/>
          </w:tcPr>
          <w:p w14:paraId="5E56BC80" w14:textId="77777777" w:rsidR="009D0746" w:rsidRPr="009D0746" w:rsidRDefault="009D0746" w:rsidP="009D0746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D0746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Агент для работы с моделью.</w:t>
            </w:r>
          </w:p>
        </w:tc>
      </w:tr>
    </w:tbl>
    <w:p w14:paraId="7AB998BC" w14:textId="77777777" w:rsidR="00F1779E" w:rsidRDefault="00F1779E" w:rsidP="00CA1A77">
      <w:pPr>
        <w:spacing w:line="240" w:lineRule="auto"/>
        <w:rPr>
          <w:rFonts w:cs="Times New Roman"/>
        </w:rPr>
      </w:pPr>
    </w:p>
    <w:p w14:paraId="3D254F98" w14:textId="2E0E721A" w:rsidR="00F1779E" w:rsidRPr="009D0746" w:rsidRDefault="00F1779E" w:rsidP="00CA1A77">
      <w:pPr>
        <w:spacing w:line="240" w:lineRule="auto"/>
        <w:jc w:val="right"/>
      </w:pPr>
      <w:r w:rsidRPr="00F1779E">
        <w:t xml:space="preserve">Таблица </w:t>
      </w:r>
      <w:r w:rsidR="009D0746">
        <w:t>44</w:t>
      </w:r>
    </w:p>
    <w:p w14:paraId="5B6B5841" w14:textId="7D3AFBD3" w:rsidR="00F1779E" w:rsidRDefault="009D0746" w:rsidP="00F1779E">
      <w:pPr>
        <w:ind w:firstLine="0"/>
        <w:jc w:val="center"/>
      </w:pPr>
      <w:r w:rsidRPr="009D0746">
        <w:t>Описание методов класса «</w:t>
      </w:r>
      <w:proofErr w:type="spellStart"/>
      <w:r w:rsidRPr="009D0746">
        <w:t>Chat</w:t>
      </w:r>
      <w:proofErr w:type="spellEnd"/>
      <w:r w:rsidRPr="009D0746">
        <w:t>&lt;M&gt;»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50"/>
        <w:gridCol w:w="3000"/>
        <w:gridCol w:w="1836"/>
        <w:gridCol w:w="2842"/>
      </w:tblGrid>
      <w:tr w:rsidR="00F1779E" w14:paraId="19046DA8" w14:textId="77777777" w:rsidTr="00FB2D21">
        <w:tc>
          <w:tcPr>
            <w:tcW w:w="1271" w:type="dxa"/>
          </w:tcPr>
          <w:p w14:paraId="40258DE1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3260" w:type="dxa"/>
          </w:tcPr>
          <w:p w14:paraId="7BC0C986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Параметры</w:t>
            </w:r>
          </w:p>
        </w:tc>
        <w:tc>
          <w:tcPr>
            <w:tcW w:w="1985" w:type="dxa"/>
          </w:tcPr>
          <w:p w14:paraId="2E002340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D0746">
              <w:rPr>
                <w:rFonts w:cs="Times New Roman"/>
                <w:sz w:val="24"/>
                <w:szCs w:val="24"/>
              </w:rPr>
              <w:t>Возвр</w:t>
            </w:r>
            <w:proofErr w:type="spellEnd"/>
            <w:r w:rsidRPr="009D0746">
              <w:rPr>
                <w:rFonts w:cs="Times New Roman"/>
                <w:sz w:val="24"/>
                <w:szCs w:val="24"/>
              </w:rPr>
              <w:t>. знач.</w:t>
            </w:r>
          </w:p>
        </w:tc>
        <w:tc>
          <w:tcPr>
            <w:tcW w:w="3112" w:type="dxa"/>
          </w:tcPr>
          <w:p w14:paraId="5655149B" w14:textId="77777777" w:rsidR="00F1779E" w:rsidRPr="009D0746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9D0746" w14:paraId="71967A55" w14:textId="77777777" w:rsidTr="00FB2D21">
        <w:tc>
          <w:tcPr>
            <w:tcW w:w="1271" w:type="dxa"/>
          </w:tcPr>
          <w:p w14:paraId="59EF765C" w14:textId="6567B814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9D0746">
              <w:rPr>
                <w:rFonts w:cs="Times New Roman"/>
                <w:sz w:val="24"/>
                <w:szCs w:val="24"/>
              </w:rPr>
              <w:t>chat_with_history</w:t>
            </w:r>
            <w:proofErr w:type="spellEnd"/>
          </w:p>
        </w:tc>
        <w:tc>
          <w:tcPr>
            <w:tcW w:w="3260" w:type="dxa"/>
          </w:tcPr>
          <w:p w14:paraId="529C8754" w14:textId="486EEF82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D0746">
              <w:rPr>
                <w:rFonts w:cs="Times New Roman"/>
                <w:sz w:val="24"/>
                <w:szCs w:val="24"/>
                <w:lang w:val="en-US"/>
              </w:rPr>
              <w:t>chat_history</w:t>
            </w:r>
            <w:proofErr w:type="spellEnd"/>
            <w:r w:rsidRPr="009D0746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D0746">
              <w:rPr>
                <w:rFonts w:cs="Times New Roman"/>
                <w:sz w:val="24"/>
                <w:szCs w:val="24"/>
                <w:lang w:val="en-US"/>
              </w:rPr>
              <w:t>response_text</w:t>
            </w:r>
            <w:proofErr w:type="spellEnd"/>
            <w:r w:rsidRPr="009D0746">
              <w:rPr>
                <w:rFonts w:cs="Times New Roman"/>
                <w:sz w:val="24"/>
                <w:szCs w:val="24"/>
                <w:lang w:val="en-US"/>
              </w:rPr>
              <w:t>, query</w:t>
            </w:r>
          </w:p>
        </w:tc>
        <w:tc>
          <w:tcPr>
            <w:tcW w:w="1985" w:type="dxa"/>
          </w:tcPr>
          <w:p w14:paraId="5A008E89" w14:textId="58FEA596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9D0746">
              <w:rPr>
                <w:rFonts w:cs="Times New Roman"/>
                <w:sz w:val="24"/>
                <w:szCs w:val="24"/>
              </w:rPr>
              <w:t>Arc</w:t>
            </w:r>
            <w:proofErr w:type="spellEnd"/>
            <w:r w:rsidRPr="009D0746">
              <w:rPr>
                <w:rFonts w:cs="Times New Roman"/>
                <w:sz w:val="24"/>
                <w:szCs w:val="24"/>
              </w:rPr>
              <w:t>&lt;</w:t>
            </w:r>
            <w:proofErr w:type="gramEnd"/>
            <w:r w:rsidRPr="009D0746">
              <w:rPr>
                <w:rFonts w:cs="Times New Roman"/>
                <w:sz w:val="24"/>
                <w:szCs w:val="24"/>
              </w:rPr>
              <w:t>...&gt;</w:t>
            </w:r>
          </w:p>
        </w:tc>
        <w:tc>
          <w:tcPr>
            <w:tcW w:w="3112" w:type="dxa"/>
          </w:tcPr>
          <w:p w14:paraId="6269029F" w14:textId="5127B768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 xml:space="preserve">Реализация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I</w:t>
            </w:r>
            <w:r w:rsidRPr="009D0746">
              <w:rPr>
                <w:rFonts w:cs="Times New Roman"/>
                <w:sz w:val="24"/>
                <w:szCs w:val="24"/>
                <w:lang w:val="en-US"/>
              </w:rPr>
              <w:t>Chat</w:t>
            </w:r>
            <w:proofErr w:type="spellEnd"/>
          </w:p>
        </w:tc>
      </w:tr>
      <w:tr w:rsidR="009D0746" w14:paraId="32384D30" w14:textId="77777777" w:rsidTr="00FB2D21">
        <w:tc>
          <w:tcPr>
            <w:tcW w:w="1271" w:type="dxa"/>
          </w:tcPr>
          <w:p w14:paraId="34DFF049" w14:textId="100C8A51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9D0746">
              <w:rPr>
                <w:rFonts w:cs="Times New Roman"/>
                <w:sz w:val="24"/>
                <w:szCs w:val="24"/>
              </w:rPr>
              <w:t>chat_with_typed</w:t>
            </w:r>
            <w:proofErr w:type="spellEnd"/>
          </w:p>
        </w:tc>
        <w:tc>
          <w:tcPr>
            <w:tcW w:w="3260" w:type="dxa"/>
          </w:tcPr>
          <w:p w14:paraId="0E11FF75" w14:textId="4C230E8E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9D0746">
              <w:rPr>
                <w:rFonts w:cs="Times New Roman"/>
                <w:sz w:val="24"/>
                <w:szCs w:val="24"/>
              </w:rPr>
              <w:t>city</w:t>
            </w:r>
            <w:proofErr w:type="spellEnd"/>
          </w:p>
        </w:tc>
        <w:tc>
          <w:tcPr>
            <w:tcW w:w="1985" w:type="dxa"/>
          </w:tcPr>
          <w:p w14:paraId="6381E44C" w14:textId="77F24236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9D0746">
              <w:rPr>
                <w:rFonts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112" w:type="dxa"/>
          </w:tcPr>
          <w:p w14:paraId="09202BAD" w14:textId="25AD207C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Реализация </w:t>
            </w: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I</w:t>
            </w:r>
            <w:r w:rsidRPr="009D0746">
              <w:rPr>
                <w:rFonts w:cs="Times New Roman"/>
                <w:sz w:val="24"/>
                <w:szCs w:val="24"/>
                <w:lang w:val="en-US"/>
              </w:rPr>
              <w:t>Chat</w:t>
            </w:r>
            <w:proofErr w:type="spellEnd"/>
          </w:p>
        </w:tc>
      </w:tr>
    </w:tbl>
    <w:p w14:paraId="3878B9F0" w14:textId="77777777" w:rsidR="00F1779E" w:rsidRDefault="00F1779E" w:rsidP="00CA1A77">
      <w:pPr>
        <w:spacing w:line="240" w:lineRule="auto"/>
      </w:pPr>
    </w:p>
    <w:p w14:paraId="0A81EB5B" w14:textId="210F1B0D" w:rsidR="00F1779E" w:rsidRPr="00D61F87" w:rsidRDefault="00F1779E" w:rsidP="00CA1A77">
      <w:pPr>
        <w:spacing w:line="240" w:lineRule="auto"/>
        <w:jc w:val="right"/>
      </w:pPr>
      <w:r w:rsidRPr="00F1779E">
        <w:t xml:space="preserve">Таблица </w:t>
      </w:r>
      <w:r w:rsidR="009D0746" w:rsidRPr="00D61F87">
        <w:t>45</w:t>
      </w:r>
    </w:p>
    <w:p w14:paraId="21976DA4" w14:textId="173425C1" w:rsidR="00F1779E" w:rsidRDefault="009D0746" w:rsidP="00F1779E">
      <w:pPr>
        <w:ind w:firstLine="0"/>
        <w:jc w:val="center"/>
      </w:pPr>
      <w:r w:rsidRPr="009D0746">
        <w:t>Описание методов класса «</w:t>
      </w:r>
      <w:proofErr w:type="spellStart"/>
      <w:r w:rsidRPr="009D0746">
        <w:t>IVectorIndex</w:t>
      </w:r>
      <w:proofErr w:type="spellEnd"/>
      <w:r w:rsidRPr="009D0746">
        <w:t>»</w:t>
      </w:r>
    </w:p>
    <w:tbl>
      <w:tblPr>
        <w:tblStyle w:val="af0"/>
        <w:tblW w:w="0" w:type="auto"/>
        <w:tblInd w:w="5" w:type="dxa"/>
        <w:tblLook w:val="04A0" w:firstRow="1" w:lastRow="0" w:firstColumn="1" w:lastColumn="0" w:noHBand="0" w:noVBand="1"/>
      </w:tblPr>
      <w:tblGrid>
        <w:gridCol w:w="1254"/>
        <w:gridCol w:w="1571"/>
        <w:gridCol w:w="2694"/>
        <w:gridCol w:w="4104"/>
      </w:tblGrid>
      <w:tr w:rsidR="009D0746" w:rsidRPr="009D0746" w14:paraId="5FBAA795" w14:textId="77777777" w:rsidTr="009D0746">
        <w:tc>
          <w:tcPr>
            <w:tcW w:w="1254" w:type="dxa"/>
            <w:shd w:val="clear" w:color="auto" w:fill="auto"/>
          </w:tcPr>
          <w:p w14:paraId="4955FFD3" w14:textId="2275524D" w:rsidR="009D0746" w:rsidRPr="009D0746" w:rsidRDefault="009D0746" w:rsidP="009D074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1571" w:type="dxa"/>
            <w:shd w:val="clear" w:color="auto" w:fill="auto"/>
          </w:tcPr>
          <w:p w14:paraId="034413ED" w14:textId="66736F02" w:rsidR="009D0746" w:rsidRPr="009D0746" w:rsidRDefault="009D0746" w:rsidP="009D074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Параметры</w:t>
            </w:r>
          </w:p>
        </w:tc>
        <w:tc>
          <w:tcPr>
            <w:tcW w:w="2694" w:type="dxa"/>
            <w:shd w:val="clear" w:color="auto" w:fill="auto"/>
          </w:tcPr>
          <w:p w14:paraId="65BD2F81" w14:textId="5DFA17A6" w:rsidR="009D0746" w:rsidRPr="009D0746" w:rsidRDefault="009D0746" w:rsidP="009D074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D0746">
              <w:rPr>
                <w:rFonts w:cs="Times New Roman"/>
                <w:sz w:val="24"/>
                <w:szCs w:val="24"/>
              </w:rPr>
              <w:t>Возвр</w:t>
            </w:r>
            <w:proofErr w:type="spellEnd"/>
            <w:r w:rsidRPr="009D0746">
              <w:rPr>
                <w:rFonts w:cs="Times New Roman"/>
                <w:sz w:val="24"/>
                <w:szCs w:val="24"/>
              </w:rPr>
              <w:t>. знач.</w:t>
            </w:r>
          </w:p>
        </w:tc>
        <w:tc>
          <w:tcPr>
            <w:tcW w:w="4104" w:type="dxa"/>
            <w:shd w:val="clear" w:color="auto" w:fill="auto"/>
          </w:tcPr>
          <w:p w14:paraId="25D461DA" w14:textId="26584283" w:rsidR="009D0746" w:rsidRPr="009D0746" w:rsidRDefault="009D0746" w:rsidP="009D0746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9D0746" w:rsidRPr="009D0746" w14:paraId="79DBF15C" w14:textId="77777777" w:rsidTr="009D0746">
        <w:tc>
          <w:tcPr>
            <w:tcW w:w="1254" w:type="dxa"/>
            <w:shd w:val="clear" w:color="auto" w:fill="auto"/>
          </w:tcPr>
          <w:p w14:paraId="16BBF299" w14:textId="4820E66E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9D0746">
              <w:rPr>
                <w:rFonts w:cs="Times New Roman"/>
                <w:color w:val="000000"/>
                <w:sz w:val="24"/>
                <w:szCs w:val="24"/>
              </w:rPr>
              <w:t>top_n</w:t>
            </w:r>
            <w:proofErr w:type="spellEnd"/>
          </w:p>
        </w:tc>
        <w:tc>
          <w:tcPr>
            <w:tcW w:w="1571" w:type="dxa"/>
            <w:shd w:val="clear" w:color="auto" w:fill="auto"/>
          </w:tcPr>
          <w:p w14:paraId="43568789" w14:textId="53A9D170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D0746">
              <w:rPr>
                <w:rFonts w:cs="Times New Roman"/>
                <w:color w:val="000000"/>
                <w:sz w:val="24"/>
                <w:szCs w:val="24"/>
              </w:rPr>
              <w:t>req</w:t>
            </w:r>
            <w:proofErr w:type="spellEnd"/>
          </w:p>
        </w:tc>
        <w:tc>
          <w:tcPr>
            <w:tcW w:w="2694" w:type="dxa"/>
            <w:shd w:val="clear" w:color="auto" w:fill="auto"/>
          </w:tcPr>
          <w:p w14:paraId="699A7632" w14:textId="5C955D0E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9D0746">
              <w:rPr>
                <w:rFonts w:cs="Times New Roman"/>
                <w:color w:val="000000"/>
                <w:sz w:val="24"/>
                <w:szCs w:val="24"/>
              </w:rPr>
              <w:t>WasmBoxedFuture</w:t>
            </w:r>
            <w:proofErr w:type="spellEnd"/>
            <w:r w:rsidRPr="009D0746">
              <w:rPr>
                <w:rFonts w:cs="Times New Roman"/>
                <w:color w:val="000000"/>
                <w:sz w:val="24"/>
                <w:szCs w:val="24"/>
              </w:rPr>
              <w:t>&lt;</w:t>
            </w:r>
            <w:proofErr w:type="gramEnd"/>
            <w:r w:rsidRPr="009D0746">
              <w:rPr>
                <w:rFonts w:cs="Times New Roman"/>
                <w:color w:val="000000"/>
                <w:sz w:val="24"/>
                <w:szCs w:val="24"/>
              </w:rPr>
              <w:t>...&gt;</w:t>
            </w:r>
          </w:p>
        </w:tc>
        <w:tc>
          <w:tcPr>
            <w:tcW w:w="4104" w:type="dxa"/>
            <w:shd w:val="clear" w:color="auto" w:fill="auto"/>
          </w:tcPr>
          <w:p w14:paraId="65B55DCA" w14:textId="029E7795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color w:val="000000"/>
                <w:sz w:val="24"/>
                <w:szCs w:val="24"/>
              </w:rPr>
              <w:t xml:space="preserve">Получить </w:t>
            </w:r>
            <w:proofErr w:type="spellStart"/>
            <w:r w:rsidRPr="009D0746">
              <w:rPr>
                <w:rFonts w:cs="Times New Roman"/>
                <w:color w:val="000000"/>
                <w:sz w:val="24"/>
                <w:szCs w:val="24"/>
              </w:rPr>
              <w:t>top</w:t>
            </w:r>
            <w:proofErr w:type="spellEnd"/>
            <w:r w:rsidRPr="009D0746">
              <w:rPr>
                <w:rFonts w:cs="Times New Roman"/>
                <w:color w:val="000000"/>
                <w:sz w:val="24"/>
                <w:szCs w:val="24"/>
              </w:rPr>
              <w:t>-N ближайших документов.</w:t>
            </w:r>
          </w:p>
        </w:tc>
      </w:tr>
      <w:tr w:rsidR="009D0746" w:rsidRPr="009D0746" w14:paraId="7CF5B05B" w14:textId="77777777" w:rsidTr="009D0746">
        <w:tc>
          <w:tcPr>
            <w:tcW w:w="1254" w:type="dxa"/>
            <w:shd w:val="clear" w:color="auto" w:fill="auto"/>
          </w:tcPr>
          <w:p w14:paraId="05C7549B" w14:textId="145E43CE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9D0746">
              <w:rPr>
                <w:rFonts w:cs="Times New Roman"/>
                <w:color w:val="000000"/>
                <w:sz w:val="24"/>
                <w:szCs w:val="24"/>
              </w:rPr>
              <w:t>top_n_ids</w:t>
            </w:r>
            <w:proofErr w:type="spellEnd"/>
          </w:p>
        </w:tc>
        <w:tc>
          <w:tcPr>
            <w:tcW w:w="1571" w:type="dxa"/>
            <w:shd w:val="clear" w:color="auto" w:fill="auto"/>
          </w:tcPr>
          <w:p w14:paraId="4B056D4A" w14:textId="7F5C03E9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 w:rsidRPr="009D0746">
              <w:rPr>
                <w:rFonts w:cs="Times New Roman"/>
                <w:color w:val="000000"/>
                <w:sz w:val="24"/>
                <w:szCs w:val="24"/>
              </w:rPr>
              <w:t>req</w:t>
            </w:r>
            <w:proofErr w:type="spellEnd"/>
          </w:p>
        </w:tc>
        <w:tc>
          <w:tcPr>
            <w:tcW w:w="2694" w:type="dxa"/>
            <w:shd w:val="clear" w:color="auto" w:fill="auto"/>
          </w:tcPr>
          <w:p w14:paraId="2A3E8574" w14:textId="080EFCD5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proofErr w:type="gramStart"/>
            <w:r w:rsidRPr="009D0746">
              <w:rPr>
                <w:rFonts w:cs="Times New Roman"/>
                <w:color w:val="000000"/>
                <w:sz w:val="24"/>
                <w:szCs w:val="24"/>
              </w:rPr>
              <w:t>WasmBoxedFuture</w:t>
            </w:r>
            <w:proofErr w:type="spellEnd"/>
            <w:r w:rsidRPr="009D0746">
              <w:rPr>
                <w:rFonts w:cs="Times New Roman"/>
                <w:color w:val="000000"/>
                <w:sz w:val="24"/>
                <w:szCs w:val="24"/>
              </w:rPr>
              <w:t>&lt;</w:t>
            </w:r>
            <w:proofErr w:type="gramEnd"/>
            <w:r w:rsidRPr="009D0746">
              <w:rPr>
                <w:rFonts w:cs="Times New Roman"/>
                <w:color w:val="000000"/>
                <w:sz w:val="24"/>
                <w:szCs w:val="24"/>
              </w:rPr>
              <w:t>...&gt;</w:t>
            </w:r>
          </w:p>
        </w:tc>
        <w:tc>
          <w:tcPr>
            <w:tcW w:w="4104" w:type="dxa"/>
            <w:shd w:val="clear" w:color="auto" w:fill="auto"/>
          </w:tcPr>
          <w:p w14:paraId="3B927740" w14:textId="42061C2B" w:rsidR="009D0746" w:rsidRPr="009D0746" w:rsidRDefault="009D0746" w:rsidP="009D0746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D0746">
              <w:rPr>
                <w:rFonts w:cs="Times New Roman"/>
                <w:color w:val="000000"/>
                <w:sz w:val="24"/>
                <w:szCs w:val="24"/>
              </w:rPr>
              <w:t xml:space="preserve">Получить идентификаторы </w:t>
            </w:r>
            <w:proofErr w:type="spellStart"/>
            <w:r w:rsidRPr="009D0746">
              <w:rPr>
                <w:rFonts w:cs="Times New Roman"/>
                <w:color w:val="000000"/>
                <w:sz w:val="24"/>
                <w:szCs w:val="24"/>
              </w:rPr>
              <w:t>top</w:t>
            </w:r>
            <w:proofErr w:type="spellEnd"/>
            <w:r w:rsidRPr="009D0746">
              <w:rPr>
                <w:rFonts w:cs="Times New Roman"/>
                <w:color w:val="000000"/>
                <w:sz w:val="24"/>
                <w:szCs w:val="24"/>
              </w:rPr>
              <w:t>-N документов.</w:t>
            </w:r>
          </w:p>
        </w:tc>
      </w:tr>
    </w:tbl>
    <w:p w14:paraId="54A66C9C" w14:textId="77777777" w:rsidR="00F1779E" w:rsidRDefault="00F1779E" w:rsidP="00CA1A77">
      <w:pPr>
        <w:spacing w:line="240" w:lineRule="auto"/>
      </w:pPr>
    </w:p>
    <w:p w14:paraId="0FA172FE" w14:textId="2D2973BB" w:rsidR="00F1779E" w:rsidRPr="00D61F87" w:rsidRDefault="00F1779E" w:rsidP="00CA1A77">
      <w:pPr>
        <w:spacing w:line="240" w:lineRule="auto"/>
        <w:jc w:val="right"/>
      </w:pPr>
      <w:r w:rsidRPr="00F1779E">
        <w:t xml:space="preserve">Таблица </w:t>
      </w:r>
      <w:r w:rsidR="007C0654" w:rsidRPr="00D61F87">
        <w:t>46</w:t>
      </w:r>
    </w:p>
    <w:p w14:paraId="3FC53757" w14:textId="7663AE6F" w:rsidR="00F1779E" w:rsidRDefault="007C0654" w:rsidP="00F1779E">
      <w:pPr>
        <w:ind w:firstLine="0"/>
        <w:jc w:val="center"/>
      </w:pPr>
      <w:r w:rsidRPr="007C0654">
        <w:t>Описание полей класса «</w:t>
      </w:r>
      <w:proofErr w:type="spellStart"/>
      <w:r w:rsidRPr="007C0654">
        <w:t>Api</w:t>
      </w:r>
      <w:proofErr w:type="spellEnd"/>
      <w:r w:rsidRPr="007C0654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1779E" w14:paraId="6E2297AD" w14:textId="77777777" w:rsidTr="007C0654">
        <w:tc>
          <w:tcPr>
            <w:tcW w:w="3209" w:type="dxa"/>
          </w:tcPr>
          <w:p w14:paraId="0BE8DFDF" w14:textId="77777777" w:rsidR="00F1779E" w:rsidRPr="007C0654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0654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3209" w:type="dxa"/>
          </w:tcPr>
          <w:p w14:paraId="7FE12AA0" w14:textId="77777777" w:rsidR="00F1779E" w:rsidRPr="007C0654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0654"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3210" w:type="dxa"/>
          </w:tcPr>
          <w:p w14:paraId="7C2D3A4D" w14:textId="77777777" w:rsidR="00F1779E" w:rsidRPr="007C0654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0654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C0654" w:rsidRPr="007C0654" w14:paraId="0DABAFF0" w14:textId="77777777" w:rsidTr="007C0654">
        <w:trPr>
          <w:trHeight w:val="288"/>
        </w:trPr>
        <w:tc>
          <w:tcPr>
            <w:tcW w:w="3209" w:type="dxa"/>
            <w:hideMark/>
          </w:tcPr>
          <w:p w14:paraId="7E026A32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chat_history</w:t>
            </w:r>
            <w:proofErr w:type="spellEnd"/>
          </w:p>
        </w:tc>
        <w:tc>
          <w:tcPr>
            <w:tcW w:w="3209" w:type="dxa"/>
            <w:hideMark/>
          </w:tcPr>
          <w:p w14:paraId="3DB0EF0F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Arc</w:t>
            </w:r>
            <w:proofErr w:type="spell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</w:t>
            </w:r>
            <w:proofErr w:type="gram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...&gt;</w:t>
            </w:r>
          </w:p>
        </w:tc>
        <w:tc>
          <w:tcPr>
            <w:tcW w:w="3210" w:type="dxa"/>
            <w:hideMark/>
          </w:tcPr>
          <w:p w14:paraId="47CFE5B2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Общая история чата.</w:t>
            </w:r>
          </w:p>
        </w:tc>
      </w:tr>
      <w:tr w:rsidR="007C0654" w:rsidRPr="007C0654" w14:paraId="0B850DC0" w14:textId="77777777" w:rsidTr="007C0654">
        <w:trPr>
          <w:trHeight w:val="288"/>
        </w:trPr>
        <w:tc>
          <w:tcPr>
            <w:tcW w:w="3209" w:type="dxa"/>
            <w:hideMark/>
          </w:tcPr>
          <w:p w14:paraId="0E894E9A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chat</w:t>
            </w:r>
            <w:proofErr w:type="spellEnd"/>
          </w:p>
        </w:tc>
        <w:tc>
          <w:tcPr>
            <w:tcW w:w="3209" w:type="dxa"/>
            <w:hideMark/>
          </w:tcPr>
          <w:p w14:paraId="44991734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gram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Box&lt;</w:t>
            </w:r>
            <w:proofErr w:type="spellStart"/>
            <w:proofErr w:type="gram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dyn</w:t>
            </w:r>
            <w:proofErr w:type="spell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IChat</w:t>
            </w:r>
            <w:proofErr w:type="spell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&gt;</w:t>
            </w:r>
          </w:p>
        </w:tc>
        <w:tc>
          <w:tcPr>
            <w:tcW w:w="3210" w:type="dxa"/>
            <w:hideMark/>
          </w:tcPr>
          <w:p w14:paraId="401BF4A4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Реализация чат-интерфейса.</w:t>
            </w:r>
          </w:p>
        </w:tc>
      </w:tr>
    </w:tbl>
    <w:p w14:paraId="5A570058" w14:textId="77777777" w:rsidR="00F1779E" w:rsidRDefault="00F1779E" w:rsidP="00CA1A77">
      <w:pPr>
        <w:spacing w:line="240" w:lineRule="auto"/>
        <w:rPr>
          <w:rFonts w:cs="Times New Roman"/>
        </w:rPr>
      </w:pPr>
    </w:p>
    <w:p w14:paraId="56B52259" w14:textId="3A4D2493" w:rsidR="00F1779E" w:rsidRPr="00D61F87" w:rsidRDefault="00F1779E" w:rsidP="00CA1A77">
      <w:pPr>
        <w:spacing w:line="240" w:lineRule="auto"/>
        <w:jc w:val="right"/>
      </w:pPr>
      <w:r w:rsidRPr="00F1779E">
        <w:t xml:space="preserve">Таблица </w:t>
      </w:r>
      <w:r w:rsidR="007C0654" w:rsidRPr="00D61F87">
        <w:t>47</w:t>
      </w:r>
    </w:p>
    <w:p w14:paraId="7DF3818D" w14:textId="5E0CCD6C" w:rsidR="00F1779E" w:rsidRDefault="007C0654" w:rsidP="00F1779E">
      <w:pPr>
        <w:ind w:firstLine="0"/>
        <w:jc w:val="center"/>
      </w:pPr>
      <w:r w:rsidRPr="007C0654">
        <w:t>Описание методов класса «</w:t>
      </w:r>
      <w:proofErr w:type="spellStart"/>
      <w:r w:rsidRPr="007C0654">
        <w:t>Api</w:t>
      </w:r>
      <w:proofErr w:type="spellEnd"/>
      <w:r w:rsidRPr="007C0654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2977"/>
        <w:gridCol w:w="3821"/>
      </w:tblGrid>
      <w:tr w:rsidR="00F1779E" w14:paraId="6804C9DE" w14:textId="77777777" w:rsidTr="007C0654">
        <w:tc>
          <w:tcPr>
            <w:tcW w:w="1271" w:type="dxa"/>
          </w:tcPr>
          <w:p w14:paraId="01BDFA88" w14:textId="77777777" w:rsidR="00F1779E" w:rsidRPr="007C0654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0654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1559" w:type="dxa"/>
          </w:tcPr>
          <w:p w14:paraId="7040F411" w14:textId="77777777" w:rsidR="00F1779E" w:rsidRPr="007C0654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0654">
              <w:rPr>
                <w:rFonts w:cs="Times New Roman"/>
                <w:sz w:val="24"/>
                <w:szCs w:val="24"/>
              </w:rPr>
              <w:t>Параметры</w:t>
            </w:r>
          </w:p>
        </w:tc>
        <w:tc>
          <w:tcPr>
            <w:tcW w:w="2977" w:type="dxa"/>
          </w:tcPr>
          <w:p w14:paraId="06E02705" w14:textId="77777777" w:rsidR="00F1779E" w:rsidRPr="007C0654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C0654">
              <w:rPr>
                <w:rFonts w:cs="Times New Roman"/>
                <w:sz w:val="24"/>
                <w:szCs w:val="24"/>
              </w:rPr>
              <w:t>Возвр</w:t>
            </w:r>
            <w:proofErr w:type="spellEnd"/>
            <w:r w:rsidRPr="007C0654">
              <w:rPr>
                <w:rFonts w:cs="Times New Roman"/>
                <w:sz w:val="24"/>
                <w:szCs w:val="24"/>
              </w:rPr>
              <w:t>. знач.</w:t>
            </w:r>
          </w:p>
        </w:tc>
        <w:tc>
          <w:tcPr>
            <w:tcW w:w="3821" w:type="dxa"/>
          </w:tcPr>
          <w:p w14:paraId="60459227" w14:textId="77777777" w:rsidR="00F1779E" w:rsidRPr="007C0654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0654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C0654" w:rsidRPr="007C0654" w14:paraId="349A59E1" w14:textId="77777777" w:rsidTr="007C0654">
        <w:trPr>
          <w:trHeight w:val="288"/>
        </w:trPr>
        <w:tc>
          <w:tcPr>
            <w:tcW w:w="1271" w:type="dxa"/>
            <w:hideMark/>
          </w:tcPr>
          <w:p w14:paraId="538281C8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index</w:t>
            </w:r>
            <w:proofErr w:type="spellEnd"/>
          </w:p>
        </w:tc>
        <w:tc>
          <w:tcPr>
            <w:tcW w:w="1559" w:type="dxa"/>
            <w:hideMark/>
          </w:tcPr>
          <w:p w14:paraId="50B9CA65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977" w:type="dxa"/>
            <w:hideMark/>
          </w:tcPr>
          <w:p w14:paraId="02965E62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Result</w:t>
            </w:r>
            <w:proofErr w:type="spell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</w:t>
            </w:r>
            <w:proofErr w:type="gram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...&gt;</w:t>
            </w:r>
          </w:p>
        </w:tc>
        <w:tc>
          <w:tcPr>
            <w:tcW w:w="3821" w:type="dxa"/>
            <w:hideMark/>
          </w:tcPr>
          <w:p w14:paraId="5DAF9956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Инициализировать индекс.</w:t>
            </w:r>
          </w:p>
        </w:tc>
      </w:tr>
      <w:tr w:rsidR="007C0654" w:rsidRPr="007C0654" w14:paraId="6034D2FF" w14:textId="77777777" w:rsidTr="007C0654">
        <w:trPr>
          <w:trHeight w:val="288"/>
        </w:trPr>
        <w:tc>
          <w:tcPr>
            <w:tcW w:w="1271" w:type="dxa"/>
            <w:hideMark/>
          </w:tcPr>
          <w:p w14:paraId="2076CADB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search</w:t>
            </w:r>
            <w:proofErr w:type="spellEnd"/>
          </w:p>
        </w:tc>
        <w:tc>
          <w:tcPr>
            <w:tcW w:w="1559" w:type="dxa"/>
            <w:hideMark/>
          </w:tcPr>
          <w:p w14:paraId="0850FD4B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query</w:t>
            </w:r>
            <w:proofErr w:type="spellEnd"/>
          </w:p>
        </w:tc>
        <w:tc>
          <w:tcPr>
            <w:tcW w:w="2977" w:type="dxa"/>
            <w:hideMark/>
          </w:tcPr>
          <w:p w14:paraId="2611CF89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Result</w:t>
            </w:r>
            <w:proofErr w:type="spell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</w:t>
            </w:r>
            <w:proofErr w:type="gram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...&gt;</w:t>
            </w:r>
          </w:p>
        </w:tc>
        <w:tc>
          <w:tcPr>
            <w:tcW w:w="3821" w:type="dxa"/>
            <w:hideMark/>
          </w:tcPr>
          <w:p w14:paraId="14537178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Выполнить поиск по индексу.</w:t>
            </w:r>
          </w:p>
        </w:tc>
      </w:tr>
    </w:tbl>
    <w:p w14:paraId="56622638" w14:textId="77777777" w:rsidR="00F1779E" w:rsidRDefault="00F1779E" w:rsidP="00CA1A77">
      <w:pPr>
        <w:spacing w:line="240" w:lineRule="auto"/>
        <w:ind w:firstLine="0"/>
        <w:jc w:val="center"/>
      </w:pPr>
    </w:p>
    <w:p w14:paraId="31012F96" w14:textId="2E0C628F" w:rsidR="00F1779E" w:rsidRPr="007C0654" w:rsidRDefault="00F1779E" w:rsidP="00CA1A77">
      <w:pPr>
        <w:spacing w:line="240" w:lineRule="auto"/>
        <w:jc w:val="right"/>
        <w:rPr>
          <w:lang w:val="en-US"/>
        </w:rPr>
      </w:pPr>
      <w:r w:rsidRPr="00F1779E">
        <w:t xml:space="preserve">Таблица </w:t>
      </w:r>
      <w:r w:rsidR="007C0654">
        <w:rPr>
          <w:lang w:val="en-US"/>
        </w:rPr>
        <w:t>48</w:t>
      </w:r>
    </w:p>
    <w:p w14:paraId="158B6443" w14:textId="69B598DF" w:rsidR="00F1779E" w:rsidRDefault="007C0654" w:rsidP="00F1779E">
      <w:pPr>
        <w:ind w:firstLine="0"/>
        <w:jc w:val="center"/>
      </w:pPr>
      <w:r w:rsidRPr="007C0654">
        <w:t>Описание методов класса «</w:t>
      </w:r>
      <w:proofErr w:type="spellStart"/>
      <w:r w:rsidRPr="007C0654">
        <w:t>LlmAgent</w:t>
      </w:r>
      <w:proofErr w:type="spellEnd"/>
      <w:r w:rsidRPr="007C0654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71"/>
        <w:gridCol w:w="1370"/>
        <w:gridCol w:w="2138"/>
        <w:gridCol w:w="4949"/>
      </w:tblGrid>
      <w:tr w:rsidR="00D61F87" w14:paraId="67B25388" w14:textId="77777777" w:rsidTr="00D61F87">
        <w:tc>
          <w:tcPr>
            <w:tcW w:w="1171" w:type="dxa"/>
          </w:tcPr>
          <w:p w14:paraId="1F921EDB" w14:textId="77777777" w:rsidR="00F1779E" w:rsidRPr="007C0654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0654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1370" w:type="dxa"/>
          </w:tcPr>
          <w:p w14:paraId="43B67A18" w14:textId="77777777" w:rsidR="00F1779E" w:rsidRPr="007C0654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0654">
              <w:rPr>
                <w:rFonts w:cs="Times New Roman"/>
                <w:sz w:val="24"/>
                <w:szCs w:val="24"/>
              </w:rPr>
              <w:t>Параметры</w:t>
            </w:r>
          </w:p>
        </w:tc>
        <w:tc>
          <w:tcPr>
            <w:tcW w:w="2132" w:type="dxa"/>
          </w:tcPr>
          <w:p w14:paraId="4A76CFF2" w14:textId="77777777" w:rsidR="00F1779E" w:rsidRPr="007C0654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C0654">
              <w:rPr>
                <w:rFonts w:cs="Times New Roman"/>
                <w:sz w:val="24"/>
                <w:szCs w:val="24"/>
              </w:rPr>
              <w:t>Возвр</w:t>
            </w:r>
            <w:proofErr w:type="spellEnd"/>
            <w:r w:rsidRPr="007C0654">
              <w:rPr>
                <w:rFonts w:cs="Times New Roman"/>
                <w:sz w:val="24"/>
                <w:szCs w:val="24"/>
              </w:rPr>
              <w:t>. знач.</w:t>
            </w:r>
          </w:p>
        </w:tc>
        <w:tc>
          <w:tcPr>
            <w:tcW w:w="4955" w:type="dxa"/>
          </w:tcPr>
          <w:p w14:paraId="4B145FF7" w14:textId="77777777" w:rsidR="00F1779E" w:rsidRPr="007C0654" w:rsidRDefault="00F1779E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0654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CA1A77" w:rsidRPr="007C0654" w14:paraId="6F6089D5" w14:textId="77777777" w:rsidTr="00D61F87">
        <w:trPr>
          <w:trHeight w:val="63"/>
        </w:trPr>
        <w:tc>
          <w:tcPr>
            <w:tcW w:w="1171" w:type="dxa"/>
            <w:hideMark/>
          </w:tcPr>
          <w:p w14:paraId="68DE96BE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new</w:t>
            </w:r>
            <w:proofErr w:type="spellEnd"/>
          </w:p>
        </w:tc>
        <w:tc>
          <w:tcPr>
            <w:tcW w:w="1370" w:type="dxa"/>
            <w:hideMark/>
          </w:tcPr>
          <w:p w14:paraId="3E49EF22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config</w:t>
            </w:r>
            <w:proofErr w:type="spellEnd"/>
          </w:p>
        </w:tc>
        <w:tc>
          <w:tcPr>
            <w:tcW w:w="2132" w:type="dxa"/>
            <w:hideMark/>
          </w:tcPr>
          <w:p w14:paraId="3567CBB6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Result</w:t>
            </w:r>
            <w:proofErr w:type="spell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</w:t>
            </w:r>
            <w:proofErr w:type="gram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Agent&lt;...&gt;&gt;</w:t>
            </w:r>
          </w:p>
        </w:tc>
        <w:tc>
          <w:tcPr>
            <w:tcW w:w="4955" w:type="dxa"/>
            <w:hideMark/>
          </w:tcPr>
          <w:p w14:paraId="69FECF38" w14:textId="1BE8134E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Создать LLM-агент на основе конфигураци</w:t>
            </w:r>
            <w:r w:rsidR="00D61F87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</w:tr>
    </w:tbl>
    <w:p w14:paraId="5960FA60" w14:textId="77777777" w:rsidR="007C0654" w:rsidRDefault="007C0654" w:rsidP="007C0654"/>
    <w:p w14:paraId="78721C20" w14:textId="261254AD" w:rsidR="007C0654" w:rsidRPr="007C0654" w:rsidRDefault="007C0654" w:rsidP="007C0654">
      <w:pPr>
        <w:jc w:val="right"/>
      </w:pPr>
      <w:r w:rsidRPr="00F1779E">
        <w:lastRenderedPageBreak/>
        <w:t xml:space="preserve">Таблица </w:t>
      </w:r>
      <w:r w:rsidRPr="007C0654">
        <w:t>49</w:t>
      </w:r>
    </w:p>
    <w:p w14:paraId="2CFA28EB" w14:textId="44A0DE8C" w:rsidR="007C0654" w:rsidRDefault="007C0654" w:rsidP="007C0654">
      <w:pPr>
        <w:ind w:firstLine="0"/>
        <w:jc w:val="center"/>
      </w:pPr>
      <w:r w:rsidRPr="007C0654">
        <w:t>Описание методов класса «</w:t>
      </w:r>
      <w:proofErr w:type="spellStart"/>
      <w:r w:rsidRPr="007C0654">
        <w:t>LlmClient</w:t>
      </w:r>
      <w:proofErr w:type="spellEnd"/>
      <w:r w:rsidRPr="007C0654"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3260"/>
        <w:gridCol w:w="1985"/>
        <w:gridCol w:w="3112"/>
      </w:tblGrid>
      <w:tr w:rsidR="007C0654" w14:paraId="4F3242B4" w14:textId="77777777" w:rsidTr="007C0654">
        <w:tc>
          <w:tcPr>
            <w:tcW w:w="1271" w:type="dxa"/>
          </w:tcPr>
          <w:p w14:paraId="1400989D" w14:textId="77777777" w:rsidR="007C0654" w:rsidRPr="007C0654" w:rsidRDefault="007C0654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0654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3260" w:type="dxa"/>
          </w:tcPr>
          <w:p w14:paraId="75EB7F52" w14:textId="77777777" w:rsidR="007C0654" w:rsidRPr="007C0654" w:rsidRDefault="007C0654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0654">
              <w:rPr>
                <w:rFonts w:cs="Times New Roman"/>
                <w:sz w:val="24"/>
                <w:szCs w:val="24"/>
              </w:rPr>
              <w:t>Параметры</w:t>
            </w:r>
          </w:p>
        </w:tc>
        <w:tc>
          <w:tcPr>
            <w:tcW w:w="1985" w:type="dxa"/>
          </w:tcPr>
          <w:p w14:paraId="66806725" w14:textId="77777777" w:rsidR="007C0654" w:rsidRPr="007C0654" w:rsidRDefault="007C0654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7C0654">
              <w:rPr>
                <w:rFonts w:cs="Times New Roman"/>
                <w:sz w:val="24"/>
                <w:szCs w:val="24"/>
              </w:rPr>
              <w:t>Возвр</w:t>
            </w:r>
            <w:proofErr w:type="spellEnd"/>
            <w:r w:rsidRPr="007C0654">
              <w:rPr>
                <w:rFonts w:cs="Times New Roman"/>
                <w:sz w:val="24"/>
                <w:szCs w:val="24"/>
              </w:rPr>
              <w:t>. знач.</w:t>
            </w:r>
          </w:p>
        </w:tc>
        <w:tc>
          <w:tcPr>
            <w:tcW w:w="3112" w:type="dxa"/>
          </w:tcPr>
          <w:p w14:paraId="6701E81B" w14:textId="77777777" w:rsidR="007C0654" w:rsidRPr="007C0654" w:rsidRDefault="007C0654" w:rsidP="00FB2D2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C0654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C0654" w:rsidRPr="007C0654" w14:paraId="468BE80A" w14:textId="77777777" w:rsidTr="007C0654">
        <w:trPr>
          <w:trHeight w:val="288"/>
        </w:trPr>
        <w:tc>
          <w:tcPr>
            <w:tcW w:w="1271" w:type="dxa"/>
            <w:hideMark/>
          </w:tcPr>
          <w:p w14:paraId="755A09AC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new</w:t>
            </w:r>
            <w:proofErr w:type="spellEnd"/>
          </w:p>
        </w:tc>
        <w:tc>
          <w:tcPr>
            <w:tcW w:w="3260" w:type="dxa"/>
            <w:hideMark/>
          </w:tcPr>
          <w:p w14:paraId="1A320EB0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base_url</w:t>
            </w:r>
            <w:proofErr w:type="spell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proofErr w:type="spell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api_key</w:t>
            </w:r>
            <w:proofErr w:type="spellEnd"/>
          </w:p>
        </w:tc>
        <w:tc>
          <w:tcPr>
            <w:tcW w:w="1985" w:type="dxa"/>
            <w:hideMark/>
          </w:tcPr>
          <w:p w14:paraId="0D6A2B84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proofErr w:type="gramStart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Result</w:t>
            </w:r>
            <w:proofErr w:type="spell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&lt;</w:t>
            </w:r>
            <w:proofErr w:type="gramEnd"/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Self&gt;</w:t>
            </w:r>
          </w:p>
        </w:tc>
        <w:tc>
          <w:tcPr>
            <w:tcW w:w="3112" w:type="dxa"/>
            <w:hideMark/>
          </w:tcPr>
          <w:p w14:paraId="3D14158F" w14:textId="77777777" w:rsidR="007C0654" w:rsidRPr="007C0654" w:rsidRDefault="007C0654" w:rsidP="007C0654">
            <w:pPr>
              <w:ind w:firstLine="0"/>
              <w:jc w:val="left"/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C0654"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Создать клиент API LLM.</w:t>
            </w:r>
          </w:p>
        </w:tc>
      </w:tr>
    </w:tbl>
    <w:p w14:paraId="3C45F37E" w14:textId="77777777" w:rsidR="00123839" w:rsidRDefault="00123839" w:rsidP="00713422"/>
    <w:p w14:paraId="75E3B689" w14:textId="33848D30" w:rsidR="00713422" w:rsidRPr="0044100B" w:rsidRDefault="00713422" w:rsidP="00D4176A">
      <w:pPr>
        <w:pStyle w:val="2"/>
      </w:pPr>
      <w:bookmarkStart w:id="47" w:name="_Toc227317074"/>
      <w:r w:rsidRPr="0044100B">
        <w:t>Построение диаграммы компонентов</w:t>
      </w:r>
      <w:bookmarkEnd w:id="47"/>
    </w:p>
    <w:p w14:paraId="68DA5273" w14:textId="5A913570" w:rsidR="00D54E0D" w:rsidRDefault="00D54E0D" w:rsidP="00D54E0D">
      <w:r w:rsidRPr="00D54E0D">
        <w:t>Модулем называют автономно компилируемую программную единицу</w:t>
      </w:r>
      <w:r>
        <w:t xml:space="preserve"> (программу с единой точкой входа или библиотеку) </w:t>
      </w:r>
      <w:r w:rsidRPr="00D54E0D">
        <w:t xml:space="preserve">[3, </w:t>
      </w:r>
      <w:r>
        <w:t>с.32</w:t>
      </w:r>
      <w:r w:rsidRPr="00D54E0D">
        <w:t>]</w:t>
      </w:r>
      <w:r>
        <w:t>.</w:t>
      </w:r>
    </w:p>
    <w:p w14:paraId="1F807EF2" w14:textId="77777777" w:rsidR="009C5428" w:rsidRDefault="009C5428" w:rsidP="000E63BE">
      <w:r w:rsidRPr="00D24AD1">
        <w:t xml:space="preserve">Диаграмма компонентов </w:t>
      </w:r>
      <w:r>
        <w:t xml:space="preserve">– </w:t>
      </w:r>
      <w:r w:rsidRPr="00D24AD1">
        <w:t>это UML-диаграмма, которая показывает структуру системы на уровне компонентов и их взаимосвязи</w:t>
      </w:r>
      <w:r w:rsidRPr="00E570F4">
        <w:t xml:space="preserve"> [25]</w:t>
      </w:r>
      <w:r w:rsidRPr="00D24AD1">
        <w:t>. Она используется для моделирования физической архитектуры системы, отображая, из каких модулей или компонентов состоит система, как они взаимодействуют и какие интерфейсы используют для связи друг с другом.</w:t>
      </w:r>
    </w:p>
    <w:p w14:paraId="1F92DA64" w14:textId="1633FF4C" w:rsidR="009C5428" w:rsidRDefault="009C5428" w:rsidP="009C5428">
      <w:pPr>
        <w:ind w:firstLine="426"/>
      </w:pPr>
      <w:r>
        <w:t xml:space="preserve">Диаграмма компонентов разрабатываемого ПО представлена на рис. </w:t>
      </w:r>
      <w:r w:rsidR="00EA0264">
        <w:t>2</w:t>
      </w:r>
      <w:r w:rsidR="00D61F87">
        <w:t>6</w:t>
      </w:r>
      <w:r>
        <w:t>.</w:t>
      </w:r>
    </w:p>
    <w:p w14:paraId="09C9EB1D" w14:textId="6131BD11" w:rsidR="00EA0264" w:rsidRDefault="00997A64" w:rsidP="00EA0264">
      <w:pPr>
        <w:keepNext/>
        <w:ind w:firstLine="0"/>
        <w:jc w:val="center"/>
      </w:pPr>
      <w:r w:rsidRPr="00997A64">
        <w:rPr>
          <w:noProof/>
        </w:rPr>
        <w:drawing>
          <wp:inline distT="0" distB="0" distL="0" distR="0" wp14:anchorId="4C2F1D07" wp14:editId="4E862878">
            <wp:extent cx="4638339" cy="442806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1921" cy="44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4D06" w14:textId="2BFBC385" w:rsidR="009C5428" w:rsidRDefault="00EA0264" w:rsidP="00EA0264">
      <w:pPr>
        <w:pStyle w:val="af5"/>
      </w:pPr>
      <w:r w:rsidRPr="00997A64">
        <w:t xml:space="preserve">Рис. </w:t>
      </w:r>
      <w:r w:rsidRPr="00997A64">
        <w:fldChar w:fldCharType="begin"/>
      </w:r>
      <w:r w:rsidRPr="00997A64">
        <w:instrText xml:space="preserve"> SEQ Рис. \* ARABIC </w:instrText>
      </w:r>
      <w:r w:rsidRPr="00997A64">
        <w:fldChar w:fldCharType="separate"/>
      </w:r>
      <w:r w:rsidR="00D61F87">
        <w:rPr>
          <w:noProof/>
        </w:rPr>
        <w:t>26</w:t>
      </w:r>
      <w:r w:rsidRPr="00997A64">
        <w:fldChar w:fldCharType="end"/>
      </w:r>
      <w:r w:rsidRPr="00997A64">
        <w:t>.</w:t>
      </w:r>
      <w:r w:rsidR="009C5428" w:rsidRPr="00997A64">
        <w:t xml:space="preserve"> Диаграмма компонентов</w:t>
      </w:r>
    </w:p>
    <w:p w14:paraId="726962F1" w14:textId="77777777" w:rsidR="003849D4" w:rsidRPr="005722C4" w:rsidRDefault="003849D4" w:rsidP="009C5428">
      <w:pPr>
        <w:jc w:val="center"/>
      </w:pPr>
    </w:p>
    <w:p w14:paraId="6BDCBF3E" w14:textId="48F72A09" w:rsidR="009C5428" w:rsidRDefault="009C5428" w:rsidP="009C5428">
      <w:pPr>
        <w:ind w:firstLine="426"/>
      </w:pPr>
      <w:r>
        <w:lastRenderedPageBreak/>
        <w:t xml:space="preserve">Описание компонентов разрабатываемой </w:t>
      </w:r>
      <w:r w:rsidR="003849D4">
        <w:t>ИС</w:t>
      </w:r>
      <w:r>
        <w:t xml:space="preserve"> представлено в табл. </w:t>
      </w:r>
      <w:r w:rsidR="00D61F87">
        <w:t>50</w:t>
      </w:r>
      <w:r>
        <w:t>.</w:t>
      </w:r>
    </w:p>
    <w:p w14:paraId="6B6A4C20" w14:textId="109724E4" w:rsidR="009C5428" w:rsidRDefault="009C5428" w:rsidP="009C5428">
      <w:pPr>
        <w:jc w:val="right"/>
      </w:pPr>
      <w:r>
        <w:t xml:space="preserve">Таблица </w:t>
      </w:r>
      <w:r w:rsidR="00D61F87">
        <w:t>50</w:t>
      </w:r>
    </w:p>
    <w:p w14:paraId="67F75B50" w14:textId="77777777" w:rsidR="009C5428" w:rsidRDefault="009C5428" w:rsidP="009C5428">
      <w:pPr>
        <w:jc w:val="center"/>
      </w:pPr>
      <w:r>
        <w:t>Описание компонентов системы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9"/>
        <w:gridCol w:w="2911"/>
        <w:gridCol w:w="2513"/>
        <w:gridCol w:w="2455"/>
      </w:tblGrid>
      <w:tr w:rsidR="009C5428" w14:paraId="79091EE4" w14:textId="77777777" w:rsidTr="0044100B">
        <w:tc>
          <w:tcPr>
            <w:tcW w:w="1749" w:type="dxa"/>
            <w:vAlign w:val="center"/>
          </w:tcPr>
          <w:p w14:paraId="1776F74A" w14:textId="77777777" w:rsidR="009C5428" w:rsidRPr="00F80414" w:rsidRDefault="009C5428" w:rsidP="00F80414">
            <w:pPr>
              <w:ind w:firstLine="0"/>
              <w:jc w:val="center"/>
              <w:rPr>
                <w:sz w:val="24"/>
                <w:szCs w:val="24"/>
              </w:rPr>
            </w:pPr>
            <w:r w:rsidRPr="00F80414">
              <w:rPr>
                <w:sz w:val="24"/>
                <w:szCs w:val="24"/>
              </w:rPr>
              <w:t>Наименование компонента</w:t>
            </w:r>
          </w:p>
        </w:tc>
        <w:tc>
          <w:tcPr>
            <w:tcW w:w="2911" w:type="dxa"/>
            <w:vAlign w:val="center"/>
          </w:tcPr>
          <w:p w14:paraId="49F98296" w14:textId="77777777" w:rsidR="009C5428" w:rsidRPr="00F80414" w:rsidRDefault="009C5428" w:rsidP="00F80414">
            <w:pPr>
              <w:ind w:firstLine="0"/>
              <w:jc w:val="center"/>
              <w:rPr>
                <w:sz w:val="24"/>
                <w:szCs w:val="24"/>
              </w:rPr>
            </w:pPr>
            <w:r w:rsidRPr="00F80414">
              <w:rPr>
                <w:sz w:val="24"/>
                <w:szCs w:val="24"/>
              </w:rPr>
              <w:t>Назначение</w:t>
            </w:r>
          </w:p>
        </w:tc>
        <w:tc>
          <w:tcPr>
            <w:tcW w:w="2513" w:type="dxa"/>
            <w:vAlign w:val="center"/>
          </w:tcPr>
          <w:p w14:paraId="041390E2" w14:textId="77777777" w:rsidR="009C5428" w:rsidRPr="00F80414" w:rsidRDefault="009C5428" w:rsidP="00F80414">
            <w:pPr>
              <w:ind w:firstLine="0"/>
              <w:jc w:val="center"/>
              <w:rPr>
                <w:sz w:val="24"/>
                <w:szCs w:val="24"/>
              </w:rPr>
            </w:pPr>
            <w:r w:rsidRPr="00F80414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2455" w:type="dxa"/>
            <w:vAlign w:val="center"/>
          </w:tcPr>
          <w:p w14:paraId="7DA9E026" w14:textId="77777777" w:rsidR="009C5428" w:rsidRPr="00F80414" w:rsidRDefault="009C5428" w:rsidP="00F80414">
            <w:pPr>
              <w:ind w:firstLine="0"/>
              <w:jc w:val="center"/>
              <w:rPr>
                <w:sz w:val="24"/>
                <w:szCs w:val="24"/>
              </w:rPr>
            </w:pPr>
            <w:r w:rsidRPr="00F80414">
              <w:rPr>
                <w:sz w:val="24"/>
                <w:szCs w:val="24"/>
              </w:rPr>
              <w:t>Выходные данные</w:t>
            </w:r>
          </w:p>
        </w:tc>
      </w:tr>
      <w:tr w:rsidR="003849D4" w14:paraId="2458E77C" w14:textId="77777777" w:rsidTr="0044100B">
        <w:tc>
          <w:tcPr>
            <w:tcW w:w="1749" w:type="dxa"/>
          </w:tcPr>
          <w:p w14:paraId="53A5EF8F" w14:textId="35BD6DE2" w:rsidR="003849D4" w:rsidRPr="00F80414" w:rsidRDefault="0096475C" w:rsidP="00F80414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F80414">
              <w:rPr>
                <w:rFonts w:cs="Times New Roman"/>
                <w:sz w:val="24"/>
                <w:szCs w:val="24"/>
                <w:lang w:val="en-US"/>
              </w:rPr>
              <w:t>ManagerClient</w:t>
            </w:r>
            <w:proofErr w:type="spellEnd"/>
          </w:p>
        </w:tc>
        <w:tc>
          <w:tcPr>
            <w:tcW w:w="2911" w:type="dxa"/>
          </w:tcPr>
          <w:p w14:paraId="1FE42EB9" w14:textId="386AE994" w:rsidR="003849D4" w:rsidRPr="00F80414" w:rsidRDefault="0096475C" w:rsidP="00F80414">
            <w:pPr>
              <w:ind w:firstLine="0"/>
              <w:jc w:val="left"/>
              <w:rPr>
                <w:sz w:val="24"/>
                <w:szCs w:val="24"/>
              </w:rPr>
            </w:pPr>
            <w:r w:rsidRPr="00F80414">
              <w:rPr>
                <w:rFonts w:cs="Times New Roman"/>
                <w:sz w:val="24"/>
                <w:szCs w:val="24"/>
              </w:rPr>
              <w:t>Обработка пользовательских действий</w:t>
            </w:r>
          </w:p>
        </w:tc>
        <w:tc>
          <w:tcPr>
            <w:tcW w:w="2513" w:type="dxa"/>
          </w:tcPr>
          <w:p w14:paraId="0FE126A8" w14:textId="617C53FB" w:rsidR="003849D4" w:rsidRPr="00F80414" w:rsidRDefault="00F80414" w:rsidP="00F80414">
            <w:pPr>
              <w:ind w:firstLine="0"/>
              <w:jc w:val="left"/>
              <w:rPr>
                <w:sz w:val="24"/>
                <w:szCs w:val="24"/>
              </w:rPr>
            </w:pPr>
            <w:r w:rsidRPr="00F80414">
              <w:rPr>
                <w:rFonts w:cs="Times New Roman"/>
                <w:sz w:val="24"/>
                <w:szCs w:val="24"/>
              </w:rPr>
              <w:t>Команды пользователя</w:t>
            </w:r>
          </w:p>
        </w:tc>
        <w:tc>
          <w:tcPr>
            <w:tcW w:w="2455" w:type="dxa"/>
          </w:tcPr>
          <w:p w14:paraId="4B94BE64" w14:textId="071B51ED" w:rsidR="003849D4" w:rsidRPr="00F80414" w:rsidRDefault="00F80414" w:rsidP="00F80414">
            <w:pPr>
              <w:ind w:firstLine="0"/>
              <w:jc w:val="left"/>
              <w:rPr>
                <w:sz w:val="24"/>
                <w:szCs w:val="24"/>
              </w:rPr>
            </w:pPr>
            <w:r w:rsidRPr="00F80414">
              <w:rPr>
                <w:rFonts w:cs="Times New Roman"/>
                <w:sz w:val="24"/>
                <w:szCs w:val="24"/>
              </w:rPr>
              <w:t>Данные для отрисовки пользователю</w:t>
            </w:r>
          </w:p>
        </w:tc>
      </w:tr>
      <w:tr w:rsidR="003849D4" w14:paraId="70385D59" w14:textId="77777777" w:rsidTr="0044100B">
        <w:tc>
          <w:tcPr>
            <w:tcW w:w="1749" w:type="dxa"/>
          </w:tcPr>
          <w:p w14:paraId="5141AEEA" w14:textId="00D7A3AA" w:rsidR="003849D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F80414">
              <w:rPr>
                <w:rFonts w:cs="Times New Roman"/>
                <w:sz w:val="24"/>
                <w:szCs w:val="24"/>
                <w:lang w:val="en-US"/>
              </w:rPr>
              <w:t>View</w:t>
            </w:r>
          </w:p>
        </w:tc>
        <w:tc>
          <w:tcPr>
            <w:tcW w:w="2911" w:type="dxa"/>
          </w:tcPr>
          <w:p w14:paraId="5FE02EB5" w14:textId="2AA74F8D" w:rsidR="003849D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80414">
              <w:rPr>
                <w:rFonts w:cs="Times New Roman"/>
                <w:sz w:val="24"/>
                <w:szCs w:val="24"/>
              </w:rPr>
              <w:t>Отрисовка пользовательского интерфейса</w:t>
            </w:r>
          </w:p>
        </w:tc>
        <w:tc>
          <w:tcPr>
            <w:tcW w:w="2513" w:type="dxa"/>
          </w:tcPr>
          <w:p w14:paraId="366CBE94" w14:textId="1E020AC0" w:rsidR="003849D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80414">
              <w:rPr>
                <w:rFonts w:cs="Times New Roman"/>
                <w:sz w:val="24"/>
                <w:szCs w:val="24"/>
              </w:rPr>
              <w:t>Данные для отрисовки пользователю</w:t>
            </w:r>
          </w:p>
        </w:tc>
        <w:tc>
          <w:tcPr>
            <w:tcW w:w="2455" w:type="dxa"/>
          </w:tcPr>
          <w:p w14:paraId="04D81208" w14:textId="7746BDE4" w:rsidR="003849D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80414">
              <w:rPr>
                <w:rFonts w:cs="Times New Roman"/>
                <w:sz w:val="24"/>
                <w:szCs w:val="24"/>
              </w:rPr>
              <w:t>Пользовательский интерфейс</w:t>
            </w:r>
          </w:p>
        </w:tc>
      </w:tr>
      <w:tr w:rsidR="003849D4" w14:paraId="068EFB49" w14:textId="77777777" w:rsidTr="0044100B">
        <w:tc>
          <w:tcPr>
            <w:tcW w:w="1749" w:type="dxa"/>
          </w:tcPr>
          <w:p w14:paraId="37547CD7" w14:textId="75758457" w:rsidR="003849D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F80414">
              <w:rPr>
                <w:rFonts w:cs="Times New Roman"/>
                <w:sz w:val="24"/>
                <w:szCs w:val="24"/>
                <w:lang w:val="en-US"/>
              </w:rPr>
              <w:t>DtoClient</w:t>
            </w:r>
            <w:proofErr w:type="spellEnd"/>
          </w:p>
        </w:tc>
        <w:tc>
          <w:tcPr>
            <w:tcW w:w="2911" w:type="dxa"/>
          </w:tcPr>
          <w:p w14:paraId="3F462789" w14:textId="34836177" w:rsidR="003849D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80414">
              <w:rPr>
                <w:rFonts w:cs="Times New Roman"/>
                <w:sz w:val="24"/>
                <w:szCs w:val="24"/>
              </w:rPr>
              <w:t>Типы</w:t>
            </w:r>
            <w:r w:rsidR="0044100B">
              <w:rPr>
                <w:rFonts w:cs="Times New Roman"/>
                <w:sz w:val="24"/>
                <w:szCs w:val="24"/>
              </w:rPr>
              <w:t xml:space="preserve"> клиента</w:t>
            </w:r>
            <w:r w:rsidRPr="00F80414">
              <w:rPr>
                <w:rFonts w:cs="Times New Roman"/>
                <w:sz w:val="24"/>
                <w:szCs w:val="24"/>
              </w:rPr>
              <w:t xml:space="preserve"> для передачи данных в сеть</w:t>
            </w:r>
          </w:p>
        </w:tc>
        <w:tc>
          <w:tcPr>
            <w:tcW w:w="2513" w:type="dxa"/>
          </w:tcPr>
          <w:p w14:paraId="01678E09" w14:textId="2F3EEDF2" w:rsidR="003849D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Пользовательский ввод ИЛИ ответ от сервера</w:t>
            </w:r>
          </w:p>
        </w:tc>
        <w:tc>
          <w:tcPr>
            <w:tcW w:w="2455" w:type="dxa"/>
          </w:tcPr>
          <w:p w14:paraId="7CC0ABE2" w14:textId="40F77ECC" w:rsidR="003849D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для передачи на сервер ИЛИ тип для пользовательского вывода</w:t>
            </w:r>
          </w:p>
        </w:tc>
      </w:tr>
      <w:tr w:rsidR="00F80414" w14:paraId="2592F459" w14:textId="77777777" w:rsidTr="0044100B">
        <w:tc>
          <w:tcPr>
            <w:tcW w:w="1749" w:type="dxa"/>
          </w:tcPr>
          <w:p w14:paraId="682F46C4" w14:textId="17EC7A71" w:rsidR="00F8041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ServiceClient</w:t>
            </w:r>
            <w:proofErr w:type="spellEnd"/>
          </w:p>
        </w:tc>
        <w:tc>
          <w:tcPr>
            <w:tcW w:w="2911" w:type="dxa"/>
          </w:tcPr>
          <w:p w14:paraId="78BAC3BD" w14:textId="4687A4DF" w:rsidR="00F8041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Обработка сетевых запросов клиента</w:t>
            </w:r>
          </w:p>
        </w:tc>
        <w:tc>
          <w:tcPr>
            <w:tcW w:w="2513" w:type="dxa"/>
          </w:tcPr>
          <w:p w14:paraId="2FF41123" w14:textId="37AEEC15" w:rsidR="00F8041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Пользовательский ввод ИЛИ ответ от сервера</w:t>
            </w:r>
          </w:p>
        </w:tc>
        <w:tc>
          <w:tcPr>
            <w:tcW w:w="2455" w:type="dxa"/>
          </w:tcPr>
          <w:p w14:paraId="41423FB6" w14:textId="3C576123" w:rsidR="00F8041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для передачи на сервер ИЛИ тип для пользовательского вывода</w:t>
            </w:r>
          </w:p>
        </w:tc>
      </w:tr>
      <w:tr w:rsidR="00F80414" w14:paraId="230D210B" w14:textId="77777777" w:rsidTr="0044100B">
        <w:tc>
          <w:tcPr>
            <w:tcW w:w="1749" w:type="dxa"/>
          </w:tcPr>
          <w:p w14:paraId="22E9F30A" w14:textId="753A3ED5" w:rsidR="00F80414" w:rsidRPr="00F80414" w:rsidRDefault="00A32AAE" w:rsidP="00F80414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Interface</w:t>
            </w:r>
            <w:r w:rsidR="00F80414">
              <w:rPr>
                <w:rFonts w:cs="Times New Roman"/>
                <w:sz w:val="24"/>
                <w:szCs w:val="24"/>
                <w:lang w:val="en-US"/>
              </w:rPr>
              <w:t>Embed</w:t>
            </w:r>
            <w:proofErr w:type="spellEnd"/>
          </w:p>
        </w:tc>
        <w:tc>
          <w:tcPr>
            <w:tcW w:w="2911" w:type="dxa"/>
          </w:tcPr>
          <w:p w14:paraId="041D8CEB" w14:textId="788EB5AE" w:rsidR="00F80414" w:rsidRPr="00F80414" w:rsidRDefault="00A32AAE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Набор стандартизированных интерфейсов ввода-вывода</w:t>
            </w:r>
          </w:p>
        </w:tc>
        <w:tc>
          <w:tcPr>
            <w:tcW w:w="2513" w:type="dxa"/>
          </w:tcPr>
          <w:p w14:paraId="7CB3D561" w14:textId="53A85A03" w:rsidR="00F80414" w:rsidRPr="00F80414" w:rsidRDefault="00A32AAE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  <w:r w:rsidR="00F80414" w:rsidRPr="00F80414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55" w:type="dxa"/>
          </w:tcPr>
          <w:p w14:paraId="1A0DEB6B" w14:textId="1F442C8B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F80414" w14:paraId="4B9250BE" w14:textId="77777777" w:rsidTr="0044100B">
        <w:tc>
          <w:tcPr>
            <w:tcW w:w="1749" w:type="dxa"/>
          </w:tcPr>
          <w:p w14:paraId="7C168414" w14:textId="218C4F35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Model</w:t>
            </w:r>
          </w:p>
        </w:tc>
        <w:tc>
          <w:tcPr>
            <w:tcW w:w="2911" w:type="dxa"/>
          </w:tcPr>
          <w:p w14:paraId="06D5F964" w14:textId="3E35BCAD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Создание моделей и реализация обработки </w:t>
            </w:r>
            <w:proofErr w:type="spellStart"/>
            <w:r>
              <w:rPr>
                <w:rFonts w:cs="Times New Roman"/>
                <w:sz w:val="24"/>
                <w:szCs w:val="24"/>
              </w:rPr>
              <w:t>эмбеддингов</w:t>
            </w:r>
            <w:proofErr w:type="spellEnd"/>
          </w:p>
        </w:tc>
        <w:tc>
          <w:tcPr>
            <w:tcW w:w="2513" w:type="dxa"/>
          </w:tcPr>
          <w:p w14:paraId="59CD2A33" w14:textId="7C0AB250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Конфигурация</w:t>
            </w:r>
          </w:p>
        </w:tc>
        <w:tc>
          <w:tcPr>
            <w:tcW w:w="2455" w:type="dxa"/>
          </w:tcPr>
          <w:p w14:paraId="2ED8BB33" w14:textId="078866C5" w:rsidR="00F8041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80414">
              <w:rPr>
                <w:rFonts w:cs="Times New Roman"/>
                <w:sz w:val="24"/>
                <w:szCs w:val="24"/>
              </w:rPr>
              <w:t>- PD</w:t>
            </w:r>
            <w:r w:rsidRPr="00F80414">
              <w:rPr>
                <w:rFonts w:cs="Times New Roman"/>
                <w:sz w:val="24"/>
                <w:szCs w:val="24"/>
                <w:lang w:val="en-US"/>
              </w:rPr>
              <w:t xml:space="preserve">F </w:t>
            </w:r>
            <w:r w:rsidRPr="00F80414">
              <w:rPr>
                <w:rFonts w:cs="Times New Roman"/>
                <w:sz w:val="24"/>
                <w:szCs w:val="24"/>
              </w:rPr>
              <w:t>файл - сертификат</w:t>
            </w:r>
          </w:p>
        </w:tc>
      </w:tr>
      <w:tr w:rsidR="00F80414" w14:paraId="731A7004" w14:textId="77777777" w:rsidTr="0044100B">
        <w:tc>
          <w:tcPr>
            <w:tcW w:w="1749" w:type="dxa"/>
          </w:tcPr>
          <w:p w14:paraId="7CB66FEA" w14:textId="46B691FB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Dto</w:t>
            </w:r>
            <w:r w:rsidR="00F80414">
              <w:rPr>
                <w:rFonts w:cs="Times New Roman"/>
                <w:sz w:val="24"/>
                <w:szCs w:val="24"/>
                <w:lang w:val="en-US"/>
              </w:rPr>
              <w:t>Embed</w:t>
            </w:r>
            <w:proofErr w:type="spellEnd"/>
          </w:p>
        </w:tc>
        <w:tc>
          <w:tcPr>
            <w:tcW w:w="2911" w:type="dxa"/>
          </w:tcPr>
          <w:p w14:paraId="7DF04EA1" w14:textId="49E3E44D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80414">
              <w:rPr>
                <w:rFonts w:cs="Times New Roman"/>
                <w:sz w:val="24"/>
                <w:szCs w:val="24"/>
              </w:rPr>
              <w:t xml:space="preserve">Типы </w:t>
            </w:r>
            <w:r>
              <w:rPr>
                <w:rFonts w:cs="Times New Roman"/>
                <w:sz w:val="24"/>
                <w:szCs w:val="24"/>
              </w:rPr>
              <w:t xml:space="preserve">сервера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эмбеддингов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F80414">
              <w:rPr>
                <w:rFonts w:cs="Times New Roman"/>
                <w:sz w:val="24"/>
                <w:szCs w:val="24"/>
              </w:rPr>
              <w:t>для передачи данных в сеть</w:t>
            </w:r>
          </w:p>
        </w:tc>
        <w:tc>
          <w:tcPr>
            <w:tcW w:w="2513" w:type="dxa"/>
          </w:tcPr>
          <w:p w14:paraId="0705629D" w14:textId="710174FC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Пользовательский ввод ИЛИ ответ от сервера</w:t>
            </w:r>
          </w:p>
        </w:tc>
        <w:tc>
          <w:tcPr>
            <w:tcW w:w="2455" w:type="dxa"/>
          </w:tcPr>
          <w:p w14:paraId="74A4D8B4" w14:textId="73AF9A12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для передачи на сервер ИЛИ тип для пользовательского вывода</w:t>
            </w:r>
          </w:p>
        </w:tc>
      </w:tr>
      <w:tr w:rsidR="00F80414" w14:paraId="3904EE59" w14:textId="77777777" w:rsidTr="0044100B">
        <w:tc>
          <w:tcPr>
            <w:tcW w:w="1749" w:type="dxa"/>
          </w:tcPr>
          <w:p w14:paraId="0BC3BE6F" w14:textId="6D13A831" w:rsidR="00F80414" w:rsidRP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ApiEmbed</w:t>
            </w:r>
            <w:proofErr w:type="spellEnd"/>
          </w:p>
        </w:tc>
        <w:tc>
          <w:tcPr>
            <w:tcW w:w="2911" w:type="dxa"/>
          </w:tcPr>
          <w:p w14:paraId="6F6D5BCC" w14:textId="65368A92" w:rsidR="00F80414" w:rsidRPr="00F80414" w:rsidRDefault="00A32AAE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Обработка сетевых запросов сервера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эмбеддингов</w:t>
            </w:r>
            <w:proofErr w:type="spellEnd"/>
          </w:p>
        </w:tc>
        <w:tc>
          <w:tcPr>
            <w:tcW w:w="2513" w:type="dxa"/>
          </w:tcPr>
          <w:p w14:paraId="51679925" w14:textId="047E2511" w:rsidR="00F80414" w:rsidRPr="00A32AAE" w:rsidRDefault="00A32AAE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Пользовательский ввод ИЛИ ответ от сервера</w:t>
            </w:r>
          </w:p>
        </w:tc>
        <w:tc>
          <w:tcPr>
            <w:tcW w:w="2455" w:type="dxa"/>
          </w:tcPr>
          <w:p w14:paraId="0E6AF9FC" w14:textId="4C4A39AA" w:rsidR="00F80414" w:rsidRPr="00F80414" w:rsidRDefault="00A32AAE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для передачи на сервер ИЛИ тип для пользовательского вывода</w:t>
            </w:r>
          </w:p>
        </w:tc>
      </w:tr>
      <w:tr w:rsidR="00F80414" w14:paraId="2D8B90DA" w14:textId="77777777" w:rsidTr="0044100B">
        <w:tc>
          <w:tcPr>
            <w:tcW w:w="1749" w:type="dxa"/>
          </w:tcPr>
          <w:p w14:paraId="7FF8322A" w14:textId="20E76ED3" w:rsid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Domain</w:t>
            </w:r>
          </w:p>
        </w:tc>
        <w:tc>
          <w:tcPr>
            <w:tcW w:w="2911" w:type="dxa"/>
          </w:tcPr>
          <w:p w14:paraId="6FA96F9D" w14:textId="61FFF406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Доменная область</w:t>
            </w:r>
          </w:p>
        </w:tc>
        <w:tc>
          <w:tcPr>
            <w:tcW w:w="2513" w:type="dxa"/>
          </w:tcPr>
          <w:p w14:paraId="522BCBB3" w14:textId="1105995D" w:rsidR="00F80414" w:rsidRPr="0044100B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DTO</w:t>
            </w:r>
          </w:p>
        </w:tc>
        <w:tc>
          <w:tcPr>
            <w:tcW w:w="2455" w:type="dxa"/>
          </w:tcPr>
          <w:p w14:paraId="753280FE" w14:textId="59613C23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Физическая структура БД</w:t>
            </w:r>
          </w:p>
        </w:tc>
      </w:tr>
      <w:tr w:rsidR="00F80414" w14:paraId="0FE02846" w14:textId="77777777" w:rsidTr="0044100B">
        <w:tc>
          <w:tcPr>
            <w:tcW w:w="1749" w:type="dxa"/>
          </w:tcPr>
          <w:p w14:paraId="308A90B5" w14:textId="53B607F1" w:rsidR="00F80414" w:rsidRDefault="00F80414" w:rsidP="00F80414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Dataaccess</w:t>
            </w:r>
            <w:proofErr w:type="spellEnd"/>
          </w:p>
        </w:tc>
        <w:tc>
          <w:tcPr>
            <w:tcW w:w="2911" w:type="dxa"/>
          </w:tcPr>
          <w:p w14:paraId="4EDE36A3" w14:textId="1930495E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 к контексту БД</w:t>
            </w:r>
          </w:p>
        </w:tc>
        <w:tc>
          <w:tcPr>
            <w:tcW w:w="2513" w:type="dxa"/>
          </w:tcPr>
          <w:p w14:paraId="3DE2DE9C" w14:textId="6D6F01EB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Доменные сущности</w:t>
            </w:r>
          </w:p>
        </w:tc>
        <w:tc>
          <w:tcPr>
            <w:tcW w:w="2455" w:type="dxa"/>
          </w:tcPr>
          <w:p w14:paraId="4382E6E1" w14:textId="73C54646" w:rsidR="00F80414" w:rsidRPr="00F80414" w:rsidRDefault="0044100B" w:rsidP="00F80414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Методы доступа к БД</w:t>
            </w:r>
          </w:p>
        </w:tc>
      </w:tr>
      <w:tr w:rsidR="0044100B" w14:paraId="682DABE8" w14:textId="77777777" w:rsidTr="0044100B">
        <w:tc>
          <w:tcPr>
            <w:tcW w:w="1749" w:type="dxa"/>
          </w:tcPr>
          <w:p w14:paraId="632D408D" w14:textId="1007FA3E" w:rsidR="0044100B" w:rsidRDefault="0044100B" w:rsidP="0044100B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DtoServer</w:t>
            </w:r>
            <w:proofErr w:type="spellEnd"/>
          </w:p>
        </w:tc>
        <w:tc>
          <w:tcPr>
            <w:tcW w:w="2911" w:type="dxa"/>
          </w:tcPr>
          <w:p w14:paraId="5A125609" w14:textId="7264EF6B" w:rsidR="0044100B" w:rsidRPr="00F80414" w:rsidRDefault="0044100B" w:rsidP="0044100B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F80414">
              <w:rPr>
                <w:rFonts w:cs="Times New Roman"/>
                <w:sz w:val="24"/>
                <w:szCs w:val="24"/>
              </w:rPr>
              <w:t xml:space="preserve">Типы </w:t>
            </w:r>
            <w:r>
              <w:rPr>
                <w:rFonts w:cs="Times New Roman"/>
                <w:sz w:val="24"/>
                <w:szCs w:val="24"/>
              </w:rPr>
              <w:t xml:space="preserve">сервера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эмбеддингов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r w:rsidRPr="00F80414">
              <w:rPr>
                <w:rFonts w:cs="Times New Roman"/>
                <w:sz w:val="24"/>
                <w:szCs w:val="24"/>
              </w:rPr>
              <w:t>для передачи данных в сеть</w:t>
            </w:r>
          </w:p>
        </w:tc>
        <w:tc>
          <w:tcPr>
            <w:tcW w:w="2513" w:type="dxa"/>
          </w:tcPr>
          <w:p w14:paraId="0C7B77EE" w14:textId="417E11E5" w:rsidR="0044100B" w:rsidRPr="00F80414" w:rsidRDefault="0044100B" w:rsidP="0044100B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Пользовательский ввод ИЛИ ответ от сервера</w:t>
            </w:r>
          </w:p>
        </w:tc>
        <w:tc>
          <w:tcPr>
            <w:tcW w:w="2455" w:type="dxa"/>
          </w:tcPr>
          <w:p w14:paraId="77B4A512" w14:textId="57F92783" w:rsidR="0044100B" w:rsidRPr="00F80414" w:rsidRDefault="0044100B" w:rsidP="0044100B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для передачи на сервер ИЛИ тип для пользовательского вывода</w:t>
            </w:r>
          </w:p>
        </w:tc>
      </w:tr>
      <w:tr w:rsidR="0044100B" w14:paraId="0A4247D0" w14:textId="77777777" w:rsidTr="0044100B">
        <w:tc>
          <w:tcPr>
            <w:tcW w:w="1749" w:type="dxa"/>
          </w:tcPr>
          <w:p w14:paraId="6208C7EF" w14:textId="599435A3" w:rsidR="0044100B" w:rsidRDefault="0044100B" w:rsidP="0044100B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ApiServer</w:t>
            </w:r>
            <w:proofErr w:type="spellEnd"/>
          </w:p>
        </w:tc>
        <w:tc>
          <w:tcPr>
            <w:tcW w:w="2911" w:type="dxa"/>
          </w:tcPr>
          <w:p w14:paraId="05EB1330" w14:textId="1D5E2DD2" w:rsidR="0044100B" w:rsidRPr="00F80414" w:rsidRDefault="0044100B" w:rsidP="0044100B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Обработка сетевых запросов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сервера</w:t>
            </w:r>
          </w:p>
        </w:tc>
        <w:tc>
          <w:tcPr>
            <w:tcW w:w="2513" w:type="dxa"/>
          </w:tcPr>
          <w:p w14:paraId="264BD97A" w14:textId="1552539B" w:rsidR="0044100B" w:rsidRPr="00F80414" w:rsidRDefault="0044100B" w:rsidP="0044100B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Пользовательский ввод ИЛИ ответ от сервера</w:t>
            </w:r>
          </w:p>
        </w:tc>
        <w:tc>
          <w:tcPr>
            <w:tcW w:w="2455" w:type="dxa"/>
          </w:tcPr>
          <w:p w14:paraId="46E2EA46" w14:textId="125E0BB9" w:rsidR="0044100B" w:rsidRPr="00F80414" w:rsidRDefault="0044100B" w:rsidP="0044100B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для передачи на сервер ИЛИ тип для пользовательского вывода</w:t>
            </w:r>
          </w:p>
        </w:tc>
      </w:tr>
    </w:tbl>
    <w:p w14:paraId="0CA0C69A" w14:textId="77777777" w:rsidR="00193AE1" w:rsidRPr="00D45097" w:rsidRDefault="00193AE1" w:rsidP="00193AE1"/>
    <w:p w14:paraId="25711B7D" w14:textId="08E527D0" w:rsidR="005B5241" w:rsidRPr="000E63BE" w:rsidRDefault="005B5241" w:rsidP="005B5241">
      <w:pPr>
        <w:pStyle w:val="2"/>
      </w:pPr>
      <w:bookmarkStart w:id="48" w:name="_Toc227317075"/>
      <w:r w:rsidRPr="000E63BE">
        <w:lastRenderedPageBreak/>
        <w:t>Построение диаграммы размещения</w:t>
      </w:r>
      <w:bookmarkEnd w:id="48"/>
    </w:p>
    <w:p w14:paraId="7F384BD2" w14:textId="77777777" w:rsidR="005B5241" w:rsidRDefault="005B5241" w:rsidP="005B5241">
      <w:r w:rsidRPr="008E5B4E">
        <w:t>Диаграммы размещения используются для визуализации аппаратных процессоров/узлов/устройств системы, каналов связи между ними и размещения программных файлов на этом аппаратном обеспечении.</w:t>
      </w:r>
    </w:p>
    <w:p w14:paraId="2DC1A715" w14:textId="63D841FD" w:rsidR="005B5241" w:rsidRPr="008E5B4E" w:rsidRDefault="005B5241" w:rsidP="005B5241">
      <w:r w:rsidRPr="003A4A31">
        <w:t xml:space="preserve">Было выполнено проектирование схемы размещения (рис. </w:t>
      </w:r>
      <w:r w:rsidR="00EA0264">
        <w:t>2</w:t>
      </w:r>
      <w:r w:rsidR="00D61F87">
        <w:t>7</w:t>
      </w:r>
      <w:r w:rsidRPr="003A4A31">
        <w:t>).</w:t>
      </w:r>
    </w:p>
    <w:p w14:paraId="7933AAC4" w14:textId="5467CD7E" w:rsidR="005B5241" w:rsidRDefault="00997A64" w:rsidP="005B5241">
      <w:pPr>
        <w:keepNext/>
        <w:ind w:firstLine="0"/>
        <w:jc w:val="center"/>
      </w:pPr>
      <w:r w:rsidRPr="00997A64">
        <w:rPr>
          <w:noProof/>
        </w:rPr>
        <w:drawing>
          <wp:inline distT="0" distB="0" distL="0" distR="0" wp14:anchorId="2D434519" wp14:editId="7EEA20DD">
            <wp:extent cx="5264628" cy="47244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6733" cy="473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0EBF" w14:textId="42E30506" w:rsidR="005B5241" w:rsidRPr="00A739A3" w:rsidRDefault="005B5241" w:rsidP="005B5241">
      <w:pPr>
        <w:pStyle w:val="af5"/>
      </w:pPr>
      <w:r w:rsidRPr="00160561">
        <w:t xml:space="preserve">Рис. </w:t>
      </w:r>
      <w:r w:rsidRPr="00160561">
        <w:fldChar w:fldCharType="begin"/>
      </w:r>
      <w:r w:rsidRPr="00160561">
        <w:instrText xml:space="preserve"> SEQ Рис. \* ARABIC </w:instrText>
      </w:r>
      <w:r w:rsidRPr="00160561">
        <w:fldChar w:fldCharType="separate"/>
      </w:r>
      <w:r w:rsidR="00D61F87">
        <w:rPr>
          <w:noProof/>
        </w:rPr>
        <w:t>27</w:t>
      </w:r>
      <w:r w:rsidRPr="00160561">
        <w:fldChar w:fldCharType="end"/>
      </w:r>
      <w:r w:rsidRPr="00160561">
        <w:t>. Диаграмма размещения ИС в сети</w:t>
      </w:r>
    </w:p>
    <w:p w14:paraId="64E1A4CE" w14:textId="77777777" w:rsidR="005B5241" w:rsidRPr="00F65912" w:rsidRDefault="005B5241" w:rsidP="005B5241"/>
    <w:p w14:paraId="3F7C507F" w14:textId="77777777" w:rsidR="005B5241" w:rsidRPr="00193C7F" w:rsidRDefault="005B5241" w:rsidP="005B5241">
      <w:r w:rsidRPr="00193C7F">
        <w:t xml:space="preserve">Архитектура </w:t>
      </w:r>
      <w:r>
        <w:t xml:space="preserve">ИС </w:t>
      </w:r>
      <w:r w:rsidRPr="00193C7F">
        <w:t>включает четыре основных узла:</w:t>
      </w:r>
    </w:p>
    <w:p w14:paraId="522F1DC9" w14:textId="303D2606" w:rsidR="0096475C" w:rsidRDefault="005B5241" w:rsidP="0096475C">
      <w:pPr>
        <w:numPr>
          <w:ilvl w:val="0"/>
          <w:numId w:val="20"/>
        </w:numPr>
      </w:pPr>
      <w:r>
        <w:t>сервер данных:</w:t>
      </w:r>
    </w:p>
    <w:p w14:paraId="6CA827AB" w14:textId="16FC89F9" w:rsidR="0096475C" w:rsidRDefault="0096475C" w:rsidP="0096475C">
      <w:pPr>
        <w:numPr>
          <w:ilvl w:val="0"/>
          <w:numId w:val="21"/>
        </w:numPr>
      </w:pPr>
      <w:r>
        <w:t>файловое хранилище;</w:t>
      </w:r>
    </w:p>
    <w:p w14:paraId="4A9D295B" w14:textId="77777777" w:rsidR="0096475C" w:rsidRDefault="0096475C" w:rsidP="0096475C">
      <w:pPr>
        <w:numPr>
          <w:ilvl w:val="0"/>
          <w:numId w:val="21"/>
        </w:numPr>
      </w:pPr>
      <w:r>
        <w:t>векторная база данных;</w:t>
      </w:r>
    </w:p>
    <w:p w14:paraId="1F28F3ED" w14:textId="11FDA484" w:rsidR="005B5241" w:rsidRDefault="005B5241" w:rsidP="0096475C">
      <w:pPr>
        <w:numPr>
          <w:ilvl w:val="0"/>
          <w:numId w:val="21"/>
        </w:numPr>
      </w:pPr>
      <w:r>
        <w:t>база данных действий персонала, запросов, которые потребовались для генерации сценария, созданных сценариев, пользовательских сессий (вместо создания личного кабинета);</w:t>
      </w:r>
    </w:p>
    <w:p w14:paraId="01229222" w14:textId="77777777" w:rsidR="005B5241" w:rsidRDefault="005B5241">
      <w:pPr>
        <w:numPr>
          <w:ilvl w:val="0"/>
          <w:numId w:val="20"/>
        </w:numPr>
      </w:pPr>
      <w:r>
        <w:lastRenderedPageBreak/>
        <w:t>сервер обработки данных:</w:t>
      </w:r>
    </w:p>
    <w:p w14:paraId="6DD36AC1" w14:textId="77777777" w:rsidR="005B5241" w:rsidRDefault="005B5241">
      <w:pPr>
        <w:numPr>
          <w:ilvl w:val="0"/>
          <w:numId w:val="21"/>
        </w:numPr>
      </w:pPr>
      <w:r>
        <w:t>кодирование запросов и знаний из текста и/или документов в векторы и декодирование ответов большой языковой модели из векторов в текст с помощью LLM-агента;</w:t>
      </w:r>
    </w:p>
    <w:p w14:paraId="62B35CE5" w14:textId="5A881A97" w:rsidR="005B5241" w:rsidRDefault="0096475C" w:rsidP="0096475C">
      <w:pPr>
        <w:numPr>
          <w:ilvl w:val="0"/>
          <w:numId w:val="21"/>
        </w:numPr>
      </w:pPr>
      <w:r>
        <w:t xml:space="preserve">преобразование файлового хранилища в </w:t>
      </w:r>
      <w:proofErr w:type="spellStart"/>
      <w:r>
        <w:t>эмбеддинги</w:t>
      </w:r>
      <w:proofErr w:type="spellEnd"/>
      <w:r>
        <w:t>;</w:t>
      </w:r>
    </w:p>
    <w:p w14:paraId="15FF9948" w14:textId="77777777" w:rsidR="005B5241" w:rsidRPr="004D6D14" w:rsidRDefault="005B5241">
      <w:pPr>
        <w:numPr>
          <w:ilvl w:val="0"/>
          <w:numId w:val="20"/>
        </w:numPr>
      </w:pPr>
      <w:r>
        <w:t xml:space="preserve">сервер </w:t>
      </w:r>
      <w:r w:rsidRPr="004D6D14">
        <w:rPr>
          <w:lang w:val="en-US"/>
        </w:rPr>
        <w:t>LLM;</w:t>
      </w:r>
    </w:p>
    <w:p w14:paraId="09A81BB4" w14:textId="77777777" w:rsidR="005B5241" w:rsidRDefault="005B5241">
      <w:pPr>
        <w:numPr>
          <w:ilvl w:val="0"/>
          <w:numId w:val="20"/>
        </w:numPr>
      </w:pPr>
      <w:r>
        <w:t>сервер клиентского приложения:</w:t>
      </w:r>
    </w:p>
    <w:p w14:paraId="113B72E1" w14:textId="77777777" w:rsidR="005B5241" w:rsidRPr="004D6D14" w:rsidRDefault="005B5241">
      <w:pPr>
        <w:numPr>
          <w:ilvl w:val="0"/>
          <w:numId w:val="22"/>
        </w:numPr>
      </w:pPr>
      <w:r w:rsidRPr="004D6D14">
        <w:t>взаимодействие пользователя с LLM-агентом через текстовые запросы;</w:t>
      </w:r>
    </w:p>
    <w:p w14:paraId="30B2D4D7" w14:textId="77777777" w:rsidR="005B5241" w:rsidRPr="004D6D14" w:rsidRDefault="005B5241">
      <w:pPr>
        <w:numPr>
          <w:ilvl w:val="0"/>
          <w:numId w:val="22"/>
        </w:numPr>
      </w:pPr>
      <w:r w:rsidRPr="004D6D14">
        <w:t>построение дерева решений;</w:t>
      </w:r>
    </w:p>
    <w:p w14:paraId="579C114C" w14:textId="77777777" w:rsidR="005B5241" w:rsidRPr="004D6D14" w:rsidRDefault="005B5241">
      <w:pPr>
        <w:numPr>
          <w:ilvl w:val="0"/>
          <w:numId w:val="22"/>
        </w:numPr>
      </w:pPr>
      <w:r w:rsidRPr="004D6D14">
        <w:t>конструктор запросов (заранее готовые шаблоны);</w:t>
      </w:r>
    </w:p>
    <w:p w14:paraId="19507E9B" w14:textId="77777777" w:rsidR="005B5241" w:rsidRPr="004D6D14" w:rsidRDefault="005B5241">
      <w:pPr>
        <w:numPr>
          <w:ilvl w:val="0"/>
          <w:numId w:val="22"/>
        </w:numPr>
      </w:pPr>
      <w:proofErr w:type="spellStart"/>
      <w:r w:rsidRPr="004D6D14">
        <w:t>подподсистема</w:t>
      </w:r>
      <w:proofErr w:type="spellEnd"/>
      <w:r w:rsidRPr="004D6D14">
        <w:t xml:space="preserve"> извлечения смысла (включает конвертеры/парсеры из разных форматов документов).</w:t>
      </w:r>
    </w:p>
    <w:p w14:paraId="4015CCA9" w14:textId="77777777" w:rsidR="005B5241" w:rsidRPr="00F279D4" w:rsidRDefault="005B5241" w:rsidP="005B5241">
      <w:r w:rsidRPr="00F279D4">
        <w:t>Все узлы соединены через сеть:</w:t>
      </w:r>
    </w:p>
    <w:p w14:paraId="1F594CC2" w14:textId="0F4489E2" w:rsidR="005B5241" w:rsidRPr="00F279D4" w:rsidRDefault="005B5241">
      <w:pPr>
        <w:numPr>
          <w:ilvl w:val="0"/>
          <w:numId w:val="23"/>
        </w:numPr>
      </w:pPr>
      <w:r w:rsidRPr="00F279D4">
        <w:t>Сервер клиентского приложения ↔ Сервер данных: для отображения результатов генераций;</w:t>
      </w:r>
    </w:p>
    <w:p w14:paraId="3FE26E64" w14:textId="77777777" w:rsidR="005B5241" w:rsidRPr="00F279D4" w:rsidRDefault="005B5241">
      <w:pPr>
        <w:numPr>
          <w:ilvl w:val="0"/>
          <w:numId w:val="23"/>
        </w:numPr>
      </w:pPr>
      <w:r w:rsidRPr="00F279D4">
        <w:t xml:space="preserve">Сервер обработки данных ↔ Сервер LLM: для отправки запросов в </w:t>
      </w:r>
      <w:r w:rsidRPr="00F279D4">
        <w:rPr>
          <w:lang w:val="en-US"/>
        </w:rPr>
        <w:t>LLM</w:t>
      </w:r>
      <w:r w:rsidRPr="00F279D4">
        <w:t xml:space="preserve"> на генерацию;</w:t>
      </w:r>
    </w:p>
    <w:p w14:paraId="6CB1C9D8" w14:textId="77777777" w:rsidR="005B5241" w:rsidRPr="00F279D4" w:rsidRDefault="005B5241">
      <w:pPr>
        <w:numPr>
          <w:ilvl w:val="0"/>
          <w:numId w:val="23"/>
        </w:numPr>
      </w:pPr>
      <w:r w:rsidRPr="00F279D4">
        <w:t>Сервер обработки данных ↔ Сервер данных пользователей: для записи результатов генераций.</w:t>
      </w:r>
    </w:p>
    <w:p w14:paraId="34F7E74C" w14:textId="77777777" w:rsidR="005B5241" w:rsidRPr="005B5241" w:rsidRDefault="005B5241" w:rsidP="00B2507C"/>
    <w:p w14:paraId="610351B9" w14:textId="5D23B0F5" w:rsidR="00294955" w:rsidRDefault="00294955">
      <w:pPr>
        <w:jc w:val="left"/>
      </w:pPr>
      <w:r>
        <w:br w:type="page"/>
      </w:r>
    </w:p>
    <w:p w14:paraId="457D7157" w14:textId="241C4DDF" w:rsidR="00713422" w:rsidRDefault="00294955" w:rsidP="00C56847">
      <w:pPr>
        <w:pStyle w:val="1"/>
      </w:pPr>
      <w:bookmarkStart w:id="49" w:name="_Toc227317076"/>
      <w:r>
        <w:lastRenderedPageBreak/>
        <w:t>Тестирование</w:t>
      </w:r>
      <w:r w:rsidR="00EA1A5D">
        <w:t xml:space="preserve"> пакета «</w:t>
      </w:r>
      <w:r w:rsidR="004651E6" w:rsidRPr="00230EB8">
        <w:t xml:space="preserve">Обработка </w:t>
      </w:r>
      <w:proofErr w:type="spellStart"/>
      <w:r w:rsidR="004651E6" w:rsidRPr="00230EB8">
        <w:t>эмбеддингов</w:t>
      </w:r>
      <w:proofErr w:type="spellEnd"/>
      <w:r w:rsidR="00EA1A5D">
        <w:t>»</w:t>
      </w:r>
      <w:bookmarkEnd w:id="49"/>
    </w:p>
    <w:p w14:paraId="383692D4" w14:textId="1D332F07" w:rsidR="00294955" w:rsidRPr="00294955" w:rsidRDefault="00294955" w:rsidP="00294955">
      <w:pPr>
        <w:rPr>
          <w:highlight w:val="yellow"/>
        </w:rPr>
      </w:pPr>
      <w:r w:rsidRPr="00D3212B">
        <w:t>Результаты тестирования</w:t>
      </w:r>
      <w:r w:rsidR="00BE3C56" w:rsidRPr="00D3212B">
        <w:t xml:space="preserve"> ПО</w:t>
      </w:r>
      <w:r w:rsidRPr="00D3212B">
        <w:t xml:space="preserve"> </w:t>
      </w:r>
      <w:r w:rsidRPr="00A679CE">
        <w:t xml:space="preserve">представлены в табл. </w:t>
      </w:r>
      <w:r w:rsidR="007D521F" w:rsidRPr="00A679CE">
        <w:t>51</w:t>
      </w:r>
      <w:r w:rsidR="00A679CE" w:rsidRPr="00A679CE">
        <w:t>.</w:t>
      </w:r>
    </w:p>
    <w:p w14:paraId="61847093" w14:textId="2DB4C9BD" w:rsidR="00830613" w:rsidRDefault="00BC7202" w:rsidP="00BC7202">
      <w:pPr>
        <w:jc w:val="right"/>
      </w:pPr>
      <w:r>
        <w:t xml:space="preserve">Таблица </w:t>
      </w:r>
      <w:r w:rsidR="00A679CE">
        <w:t>51</w:t>
      </w:r>
    </w:p>
    <w:p w14:paraId="79185F93" w14:textId="70F5F488" w:rsidR="00BC7202" w:rsidRDefault="00BC7202" w:rsidP="00BC7202">
      <w:pPr>
        <w:ind w:firstLine="0"/>
        <w:jc w:val="center"/>
      </w:pPr>
      <w:r w:rsidRPr="00BC7202">
        <w:t>Тестирование ПО на выполнение требований к функциональным характеристикам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99"/>
        <w:gridCol w:w="2098"/>
        <w:gridCol w:w="1626"/>
        <w:gridCol w:w="1972"/>
        <w:gridCol w:w="2333"/>
      </w:tblGrid>
      <w:tr w:rsidR="00BC7202" w:rsidRPr="001E7528" w14:paraId="5E70D952" w14:textId="77777777" w:rsidTr="00A679CE">
        <w:tc>
          <w:tcPr>
            <w:tcW w:w="1599" w:type="dxa"/>
            <w:vAlign w:val="center"/>
          </w:tcPr>
          <w:p w14:paraId="46AD0DD8" w14:textId="64DC73EF" w:rsidR="00BC7202" w:rsidRPr="00A679CE" w:rsidRDefault="00AB3AEF" w:rsidP="00A679C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Дата и время тестирования</w:t>
            </w:r>
          </w:p>
        </w:tc>
        <w:tc>
          <w:tcPr>
            <w:tcW w:w="2128" w:type="dxa"/>
            <w:vAlign w:val="center"/>
          </w:tcPr>
          <w:p w14:paraId="77F9029D" w14:textId="77777777" w:rsidR="00BC7202" w:rsidRPr="00A679CE" w:rsidRDefault="00BC7202" w:rsidP="00A679C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Тестируемое требование из ТЗ</w:t>
            </w:r>
          </w:p>
        </w:tc>
        <w:tc>
          <w:tcPr>
            <w:tcW w:w="1644" w:type="dxa"/>
            <w:vAlign w:val="center"/>
          </w:tcPr>
          <w:p w14:paraId="26E63780" w14:textId="77777777" w:rsidR="00BC7202" w:rsidRPr="00A679CE" w:rsidRDefault="00BC7202" w:rsidP="00A679C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Кто проводил тестирование</w:t>
            </w:r>
          </w:p>
        </w:tc>
        <w:tc>
          <w:tcPr>
            <w:tcW w:w="1598" w:type="dxa"/>
            <w:vAlign w:val="center"/>
          </w:tcPr>
          <w:p w14:paraId="68EBE3B8" w14:textId="77777777" w:rsidR="00BC7202" w:rsidRPr="00A679CE" w:rsidRDefault="00BC7202" w:rsidP="00A679C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Способ тестирования</w:t>
            </w:r>
          </w:p>
        </w:tc>
        <w:tc>
          <w:tcPr>
            <w:tcW w:w="2659" w:type="dxa"/>
            <w:vAlign w:val="center"/>
          </w:tcPr>
          <w:p w14:paraId="3C8BE8DA" w14:textId="77777777" w:rsidR="00BC7202" w:rsidRPr="00A679CE" w:rsidRDefault="00BC7202" w:rsidP="00A679CE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Результат</w:t>
            </w:r>
          </w:p>
        </w:tc>
      </w:tr>
      <w:tr w:rsidR="00A679CE" w:rsidRPr="000F7153" w14:paraId="0180D476" w14:textId="77777777" w:rsidTr="00A679CE">
        <w:tc>
          <w:tcPr>
            <w:tcW w:w="1599" w:type="dxa"/>
          </w:tcPr>
          <w:p w14:paraId="74018D88" w14:textId="16ED8D59" w:rsidR="00A679CE" w:rsidRPr="00A679CE" w:rsidRDefault="00A679CE" w:rsidP="00A679CE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30.03.2026</w:t>
            </w:r>
          </w:p>
        </w:tc>
        <w:tc>
          <w:tcPr>
            <w:tcW w:w="2128" w:type="dxa"/>
          </w:tcPr>
          <w:p w14:paraId="7A9F85ED" w14:textId="64D33989" w:rsidR="00A679CE" w:rsidRPr="00A679CE" w:rsidRDefault="00A679CE" w:rsidP="00A679C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Создание сценария согласно предоставленным данным</w:t>
            </w:r>
          </w:p>
        </w:tc>
        <w:tc>
          <w:tcPr>
            <w:tcW w:w="1644" w:type="dxa"/>
          </w:tcPr>
          <w:p w14:paraId="54E1C81D" w14:textId="0DA84410" w:rsidR="00A679CE" w:rsidRPr="00A679CE" w:rsidRDefault="00A679CE" w:rsidP="00A679C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Мухин М.А.</w:t>
            </w:r>
          </w:p>
        </w:tc>
        <w:tc>
          <w:tcPr>
            <w:tcW w:w="1598" w:type="dxa"/>
          </w:tcPr>
          <w:p w14:paraId="74C6D37A" w14:textId="5B5C4FE9" w:rsidR="00A679CE" w:rsidRPr="00A679CE" w:rsidRDefault="00A679CE" w:rsidP="00A679C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Системное</w:t>
            </w:r>
          </w:p>
        </w:tc>
        <w:tc>
          <w:tcPr>
            <w:tcW w:w="2659" w:type="dxa"/>
          </w:tcPr>
          <w:p w14:paraId="0AABF273" w14:textId="64DD4789" w:rsidR="00A679CE" w:rsidRPr="00A679CE" w:rsidRDefault="00A679CE" w:rsidP="00A679C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 xml:space="preserve">Провал: структура вывода не соответствует требованиям в системном </w:t>
            </w:r>
            <w:proofErr w:type="spellStart"/>
            <w:r w:rsidRPr="00A679CE">
              <w:rPr>
                <w:rFonts w:cs="Times New Roman"/>
                <w:sz w:val="24"/>
                <w:szCs w:val="24"/>
              </w:rPr>
              <w:t>промте</w:t>
            </w:r>
            <w:proofErr w:type="spellEnd"/>
          </w:p>
        </w:tc>
      </w:tr>
      <w:tr w:rsidR="00A679CE" w:rsidRPr="000F7153" w14:paraId="68154E71" w14:textId="77777777" w:rsidTr="00A679CE">
        <w:tc>
          <w:tcPr>
            <w:tcW w:w="1599" w:type="dxa"/>
          </w:tcPr>
          <w:p w14:paraId="34665D1E" w14:textId="2FA1E9FA" w:rsidR="00A679CE" w:rsidRPr="00A679CE" w:rsidRDefault="00A679CE" w:rsidP="00A679CE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1.04.2026</w:t>
            </w:r>
          </w:p>
        </w:tc>
        <w:tc>
          <w:tcPr>
            <w:tcW w:w="2128" w:type="dxa"/>
          </w:tcPr>
          <w:p w14:paraId="560F1DC4" w14:textId="5A746FDF" w:rsidR="00A679CE" w:rsidRPr="00A679CE" w:rsidRDefault="00A679CE" w:rsidP="00A679C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Ответ на вопрос согласно предоставленным данным</w:t>
            </w:r>
          </w:p>
        </w:tc>
        <w:tc>
          <w:tcPr>
            <w:tcW w:w="1644" w:type="dxa"/>
          </w:tcPr>
          <w:p w14:paraId="1CF5C830" w14:textId="45533F57" w:rsidR="00A679CE" w:rsidRPr="00A679CE" w:rsidRDefault="00A679CE" w:rsidP="00A679C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Мухин М.А.</w:t>
            </w:r>
          </w:p>
        </w:tc>
        <w:tc>
          <w:tcPr>
            <w:tcW w:w="1598" w:type="dxa"/>
          </w:tcPr>
          <w:p w14:paraId="1C0DA711" w14:textId="25B1CEFD" w:rsidR="00A679CE" w:rsidRPr="00A679CE" w:rsidRDefault="00A679CE" w:rsidP="00A679C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Системное</w:t>
            </w:r>
          </w:p>
        </w:tc>
        <w:tc>
          <w:tcPr>
            <w:tcW w:w="2659" w:type="dxa"/>
          </w:tcPr>
          <w:p w14:paraId="52CEF18B" w14:textId="0EF6F4F8" w:rsidR="00A679CE" w:rsidRPr="00A679CE" w:rsidRDefault="00A679CE" w:rsidP="00A679C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Успех</w:t>
            </w:r>
          </w:p>
        </w:tc>
      </w:tr>
      <w:tr w:rsidR="00A679CE" w:rsidRPr="000F7153" w14:paraId="2FFF074B" w14:textId="77777777" w:rsidTr="00A679CE">
        <w:tc>
          <w:tcPr>
            <w:tcW w:w="1599" w:type="dxa"/>
          </w:tcPr>
          <w:p w14:paraId="1B1A0938" w14:textId="0FD55D90" w:rsidR="00A679CE" w:rsidRPr="00A679CE" w:rsidRDefault="00A679CE" w:rsidP="00A679CE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15.04.2026</w:t>
            </w:r>
          </w:p>
        </w:tc>
        <w:tc>
          <w:tcPr>
            <w:tcW w:w="2128" w:type="dxa"/>
          </w:tcPr>
          <w:p w14:paraId="50E0770B" w14:textId="07731D9B" w:rsidR="00A679CE" w:rsidRPr="00A679CE" w:rsidRDefault="00A679CE" w:rsidP="00A679C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Запись в БД и чтение из БД связных сущностей</w:t>
            </w:r>
          </w:p>
        </w:tc>
        <w:tc>
          <w:tcPr>
            <w:tcW w:w="1644" w:type="dxa"/>
          </w:tcPr>
          <w:p w14:paraId="4E43C8B2" w14:textId="664370F0" w:rsidR="00A679CE" w:rsidRPr="00A679CE" w:rsidRDefault="00A679CE" w:rsidP="00A679C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cs="Times New Roman"/>
                <w:sz w:val="24"/>
                <w:szCs w:val="24"/>
              </w:rPr>
              <w:t>Микуцких Г.А.</w:t>
            </w:r>
          </w:p>
        </w:tc>
        <w:tc>
          <w:tcPr>
            <w:tcW w:w="1598" w:type="dxa"/>
          </w:tcPr>
          <w:p w14:paraId="19773D7E" w14:textId="445098C7" w:rsidR="00A679CE" w:rsidRPr="00A679CE" w:rsidRDefault="00A679CE" w:rsidP="00A679C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eastAsia="Calibri" w:cs="Times New Roman"/>
                <w:bCs/>
                <w:sz w:val="24"/>
                <w:szCs w:val="24"/>
              </w:rPr>
              <w:t>Функциональное</w:t>
            </w:r>
          </w:p>
        </w:tc>
        <w:tc>
          <w:tcPr>
            <w:tcW w:w="2659" w:type="dxa"/>
          </w:tcPr>
          <w:p w14:paraId="0E7EC2AC" w14:textId="6301F237" w:rsidR="00A679CE" w:rsidRPr="00A679CE" w:rsidRDefault="00A679CE" w:rsidP="00A679CE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A679CE">
              <w:rPr>
                <w:rFonts w:eastAsia="Calibri" w:cs="Times New Roman"/>
                <w:bCs/>
                <w:sz w:val="24"/>
                <w:szCs w:val="24"/>
              </w:rPr>
              <w:t xml:space="preserve">Успех: </w:t>
            </w:r>
            <w:r w:rsidRPr="00A679CE">
              <w:rPr>
                <w:rFonts w:eastAsia="Calibri" w:cs="Times New Roman"/>
                <w:bCs/>
                <w:sz w:val="24"/>
                <w:szCs w:val="24"/>
                <w:lang w:val="en-US"/>
              </w:rPr>
              <w:t>id</w:t>
            </w:r>
            <w:r w:rsidRPr="00A679CE">
              <w:rPr>
                <w:rFonts w:eastAsia="Calibri" w:cs="Times New Roman"/>
                <w:bCs/>
                <w:sz w:val="24"/>
                <w:szCs w:val="24"/>
              </w:rPr>
              <w:t xml:space="preserve"> во вложенных структурах преобразуются в объекты</w:t>
            </w:r>
          </w:p>
        </w:tc>
      </w:tr>
    </w:tbl>
    <w:p w14:paraId="292890B0" w14:textId="77777777" w:rsidR="00BC7202" w:rsidRDefault="00BC7202" w:rsidP="004C1ABA"/>
    <w:p w14:paraId="6A39D8BD" w14:textId="77777777" w:rsidR="00B641D1" w:rsidRDefault="00B641D1" w:rsidP="00B641D1">
      <w:r w:rsidRPr="009D5506">
        <w:t>Тестирование проводилось на персональном компьютере со следующими характеристиками:</w:t>
      </w:r>
    </w:p>
    <w:p w14:paraId="483CB06A" w14:textId="758A9FBC" w:rsidR="00B641D1" w:rsidRDefault="00AB3AEF">
      <w:pPr>
        <w:numPr>
          <w:ilvl w:val="0"/>
          <w:numId w:val="24"/>
        </w:numPr>
      </w:pPr>
      <w:r>
        <w:t>п</w:t>
      </w:r>
      <w:r w:rsidR="00B641D1">
        <w:t>роцессор: Intel i5-1</w:t>
      </w:r>
      <w:r>
        <w:t>0</w:t>
      </w:r>
      <w:r w:rsidR="00B641D1">
        <w:t>400KF (6 ядер, 12 потоков, 2.5 ГГц);</w:t>
      </w:r>
    </w:p>
    <w:p w14:paraId="5B489F9C" w14:textId="544A7C1D" w:rsidR="00B641D1" w:rsidRDefault="00AB3AEF">
      <w:pPr>
        <w:numPr>
          <w:ilvl w:val="0"/>
          <w:numId w:val="24"/>
        </w:numPr>
      </w:pPr>
      <w:r>
        <w:t>в</w:t>
      </w:r>
      <w:r w:rsidR="00B641D1">
        <w:t xml:space="preserve">идеокарта: RTX </w:t>
      </w:r>
      <w:r>
        <w:t>1</w:t>
      </w:r>
      <w:r w:rsidR="00B641D1">
        <w:t>0</w:t>
      </w:r>
      <w:r>
        <w:t>6</w:t>
      </w:r>
      <w:r w:rsidR="00B641D1">
        <w:t>0;</w:t>
      </w:r>
    </w:p>
    <w:p w14:paraId="0C1FF9FE" w14:textId="77777777" w:rsidR="00B641D1" w:rsidRDefault="00B641D1">
      <w:pPr>
        <w:numPr>
          <w:ilvl w:val="0"/>
          <w:numId w:val="24"/>
        </w:numPr>
      </w:pPr>
      <w:r>
        <w:t>ОЗУ: 16 ГБ;</w:t>
      </w:r>
    </w:p>
    <w:p w14:paraId="41C64257" w14:textId="2E7752EB" w:rsidR="00B641D1" w:rsidRDefault="00AB3AEF">
      <w:pPr>
        <w:numPr>
          <w:ilvl w:val="0"/>
          <w:numId w:val="24"/>
        </w:numPr>
      </w:pPr>
      <w:r>
        <w:t>н</w:t>
      </w:r>
      <w:r w:rsidR="00B641D1">
        <w:t>акопитель: SSD 2 ТБ;</w:t>
      </w:r>
    </w:p>
    <w:p w14:paraId="6DEBDEDE" w14:textId="77777777" w:rsidR="00B641D1" w:rsidRDefault="00B641D1">
      <w:pPr>
        <w:numPr>
          <w:ilvl w:val="0"/>
          <w:numId w:val="24"/>
        </w:numPr>
      </w:pPr>
      <w:r>
        <w:t>ОС: Windows 10 Домашняя;</w:t>
      </w:r>
    </w:p>
    <w:p w14:paraId="0CD1CDA2" w14:textId="5D47EF70" w:rsidR="00B641D1" w:rsidRDefault="00AB3AEF">
      <w:pPr>
        <w:numPr>
          <w:ilvl w:val="0"/>
          <w:numId w:val="24"/>
        </w:numPr>
      </w:pPr>
      <w:r>
        <w:t>м</w:t>
      </w:r>
      <w:r w:rsidR="00B641D1">
        <w:t>онитор: 1920×1080.</w:t>
      </w:r>
    </w:p>
    <w:p w14:paraId="67CA7161" w14:textId="77777777" w:rsidR="00B641D1" w:rsidRPr="009D5506" w:rsidRDefault="00B641D1" w:rsidP="00B641D1">
      <w:r>
        <w:t xml:space="preserve">Тестирование на ОС </w:t>
      </w:r>
      <w:r>
        <w:rPr>
          <w:lang w:val="en-US"/>
        </w:rPr>
        <w:t>Astra</w:t>
      </w:r>
      <w:r w:rsidRPr="009D5506">
        <w:t xml:space="preserve"> </w:t>
      </w:r>
      <w:r>
        <w:rPr>
          <w:lang w:val="en-US"/>
        </w:rPr>
        <w:t>Linux</w:t>
      </w:r>
      <w:r w:rsidRPr="009D5506">
        <w:t xml:space="preserve"> </w:t>
      </w:r>
      <w:r>
        <w:t>пока не проводилось.</w:t>
      </w:r>
    </w:p>
    <w:p w14:paraId="57FFDC18" w14:textId="45247381" w:rsidR="008E3650" w:rsidRDefault="008E3650" w:rsidP="004C1ABA">
      <w:r w:rsidRPr="008E3650">
        <w:t xml:space="preserve">Общая оценка испытаний </w:t>
      </w:r>
      <w:r w:rsidR="00B641D1">
        <w:t xml:space="preserve">на данный момент </w:t>
      </w:r>
      <w:r w:rsidRPr="008E3650">
        <w:t>позволяет сделать вывод о том, что система готова к внедрению с уч</w:t>
      </w:r>
      <w:r w:rsidR="00B641D1">
        <w:t>ё</w:t>
      </w:r>
      <w:r w:rsidRPr="008E3650">
        <w:t>том внесения необходимых доработок и дальнейшего мониторинга е</w:t>
      </w:r>
      <w:r w:rsidR="00B641D1">
        <w:t>ё</w:t>
      </w:r>
      <w:r w:rsidRPr="008E3650">
        <w:t xml:space="preserve"> работы в реальных условиях.</w:t>
      </w:r>
    </w:p>
    <w:p w14:paraId="589D9979" w14:textId="77777777" w:rsidR="00DA1726" w:rsidRDefault="00DA1726">
      <w:pPr>
        <w:jc w:val="left"/>
      </w:pPr>
      <w:r>
        <w:br w:type="page"/>
      </w:r>
    </w:p>
    <w:p w14:paraId="65AD6BAE" w14:textId="7DCFE158" w:rsidR="0040057A" w:rsidRDefault="0040057A" w:rsidP="00647434">
      <w:pPr>
        <w:pStyle w:val="1"/>
        <w:numPr>
          <w:ilvl w:val="0"/>
          <w:numId w:val="0"/>
        </w:numPr>
      </w:pPr>
      <w:bookmarkStart w:id="50" w:name="_Toc227317077"/>
      <w:r w:rsidRPr="005E2AB4">
        <w:lastRenderedPageBreak/>
        <w:t>Заключение</w:t>
      </w:r>
      <w:bookmarkEnd w:id="50"/>
    </w:p>
    <w:p w14:paraId="4908E42D" w14:textId="554725C6" w:rsidR="0042529C" w:rsidRPr="0044045E" w:rsidRDefault="0042529C" w:rsidP="0042529C">
      <w:r w:rsidRPr="0044045E">
        <w:t xml:space="preserve">В результате выполнения работы </w:t>
      </w:r>
      <w:r w:rsidR="00B23327">
        <w:t>б</w:t>
      </w:r>
      <w:r w:rsidR="00B23327" w:rsidRPr="00B23327">
        <w:t xml:space="preserve">ыла разработана спецификация и архитектура разрабатываемой </w:t>
      </w:r>
      <w:r w:rsidR="00E70F03">
        <w:t>информационной системы</w:t>
      </w:r>
      <w:r w:rsidR="00B23327" w:rsidRPr="00B23327">
        <w:t>, предназначенно</w:t>
      </w:r>
      <w:r w:rsidR="00E70F03">
        <w:t>й</w:t>
      </w:r>
      <w:r w:rsidR="00B23327" w:rsidRPr="00B23327">
        <w:t xml:space="preserve"> для использования технологии RAG при генерации ответа большой языковой моделью на основе нормативной документации целевого производства.</w:t>
      </w:r>
      <w:r w:rsidRPr="0044045E">
        <w:t xml:space="preserve"> </w:t>
      </w:r>
      <w:r w:rsidR="00B23327">
        <w:t>Б</w:t>
      </w:r>
      <w:r w:rsidRPr="0044045E">
        <w:t xml:space="preserve">ыли выполнены следующие </w:t>
      </w:r>
      <w:r w:rsidR="00F653D0">
        <w:t>пункты</w:t>
      </w:r>
      <w:r w:rsidRPr="0044045E">
        <w:t>:</w:t>
      </w:r>
    </w:p>
    <w:p w14:paraId="5E9672A4" w14:textId="77777777" w:rsidR="00015A61" w:rsidRDefault="00015A61" w:rsidP="00015A61">
      <w:pPr>
        <w:numPr>
          <w:ilvl w:val="0"/>
          <w:numId w:val="4"/>
        </w:numPr>
        <w:ind w:left="0" w:firstLine="426"/>
      </w:pPr>
      <w:r>
        <w:t>Сравнительный анализ отечественных и зарубежных аналогов проектируемой системы.</w:t>
      </w:r>
    </w:p>
    <w:p w14:paraId="2C5C0E74" w14:textId="77777777" w:rsidR="00015A61" w:rsidRDefault="00015A61" w:rsidP="00015A61">
      <w:pPr>
        <w:numPr>
          <w:ilvl w:val="0"/>
          <w:numId w:val="4"/>
        </w:numPr>
        <w:ind w:left="0" w:firstLine="426"/>
      </w:pPr>
      <w:r>
        <w:t>Выбор технологии, среды и языка программирования.</w:t>
      </w:r>
    </w:p>
    <w:p w14:paraId="204036A7" w14:textId="5A7D5D8A" w:rsidR="00015A61" w:rsidRDefault="00015A61" w:rsidP="00015A61">
      <w:pPr>
        <w:numPr>
          <w:ilvl w:val="0"/>
          <w:numId w:val="4"/>
        </w:numPr>
        <w:ind w:left="0" w:firstLine="426"/>
      </w:pPr>
      <w:r>
        <w:t>Анализ процесса обработки информации, выбор структур данных для её хранения, выбор методов и алгоритмов решения задачи.</w:t>
      </w:r>
    </w:p>
    <w:p w14:paraId="6E90C304" w14:textId="5CDCDE12" w:rsidR="00015A61" w:rsidRDefault="00015A61" w:rsidP="00015A61">
      <w:pPr>
        <w:numPr>
          <w:ilvl w:val="0"/>
          <w:numId w:val="4"/>
        </w:numPr>
        <w:ind w:left="0" w:firstLine="426"/>
      </w:pPr>
      <w:r>
        <w:t>Разработка спецификаций проектируемой системы</w:t>
      </w:r>
    </w:p>
    <w:p w14:paraId="5FA68CDF" w14:textId="77777777" w:rsidR="0042529C" w:rsidRPr="004651E6" w:rsidRDefault="0042529C">
      <w:pPr>
        <w:numPr>
          <w:ilvl w:val="0"/>
          <w:numId w:val="4"/>
        </w:numPr>
        <w:ind w:left="0" w:firstLine="426"/>
      </w:pPr>
      <w:r w:rsidRPr="00015A61">
        <w:t xml:space="preserve">Проектирование </w:t>
      </w:r>
      <w:r w:rsidRPr="004651E6">
        <w:t>программного обеспечения</w:t>
      </w:r>
      <w:r w:rsidR="0084392B" w:rsidRPr="004651E6">
        <w:t>.</w:t>
      </w:r>
    </w:p>
    <w:p w14:paraId="5D27EEBA" w14:textId="1B0F26B8" w:rsidR="003E3305" w:rsidRPr="004651E6" w:rsidRDefault="003E3305">
      <w:pPr>
        <w:numPr>
          <w:ilvl w:val="0"/>
          <w:numId w:val="4"/>
        </w:numPr>
        <w:ind w:left="0" w:firstLine="426"/>
      </w:pPr>
      <w:r w:rsidRPr="004651E6">
        <w:t xml:space="preserve">Разработка пакета </w:t>
      </w:r>
      <w:r w:rsidR="00015A61" w:rsidRPr="004651E6">
        <w:t>«</w:t>
      </w:r>
      <w:r w:rsidR="004651E6" w:rsidRPr="004651E6">
        <w:t xml:space="preserve">Обработка </w:t>
      </w:r>
      <w:proofErr w:type="spellStart"/>
      <w:r w:rsidR="004651E6" w:rsidRPr="004651E6">
        <w:t>эмбеддингов</w:t>
      </w:r>
      <w:proofErr w:type="spellEnd"/>
      <w:r w:rsidR="00015A61" w:rsidRPr="004651E6">
        <w:t>»</w:t>
      </w:r>
      <w:r w:rsidR="004651E6" w:rsidRPr="004651E6">
        <w:rPr>
          <w:lang w:val="en-US"/>
        </w:rPr>
        <w:t>.</w:t>
      </w:r>
    </w:p>
    <w:p w14:paraId="13774139" w14:textId="77777777" w:rsidR="0042529C" w:rsidRPr="004651E6" w:rsidRDefault="0042529C">
      <w:pPr>
        <w:numPr>
          <w:ilvl w:val="0"/>
          <w:numId w:val="4"/>
        </w:numPr>
        <w:ind w:left="0" w:firstLine="426"/>
      </w:pPr>
      <w:r w:rsidRPr="004651E6">
        <w:t>Тестирование модулей, требований и над</w:t>
      </w:r>
      <w:r w:rsidR="00AC0416" w:rsidRPr="004651E6">
        <w:t>ё</w:t>
      </w:r>
      <w:r w:rsidRPr="004651E6">
        <w:t>жности</w:t>
      </w:r>
      <w:r w:rsidR="0084392B" w:rsidRPr="004651E6">
        <w:t>.</w:t>
      </w:r>
    </w:p>
    <w:p w14:paraId="2751E303" w14:textId="3BB817F6" w:rsidR="0044045E" w:rsidRPr="0044045E" w:rsidRDefault="0044045E" w:rsidP="0044045E">
      <w:r w:rsidRPr="004651E6">
        <w:t>В рамках пакета</w:t>
      </w:r>
      <w:r w:rsidR="003E3305" w:rsidRPr="004651E6">
        <w:t xml:space="preserve"> «</w:t>
      </w:r>
      <w:r w:rsidR="004651E6" w:rsidRPr="004651E6">
        <w:t xml:space="preserve">Обработка </w:t>
      </w:r>
      <w:proofErr w:type="spellStart"/>
      <w:r w:rsidR="004651E6" w:rsidRPr="004651E6">
        <w:t>эмбеддингов</w:t>
      </w:r>
      <w:proofErr w:type="spellEnd"/>
      <w:r w:rsidR="003E3305" w:rsidRPr="004651E6">
        <w:t>»</w:t>
      </w:r>
      <w:r w:rsidRPr="004651E6">
        <w:t xml:space="preserve"> реализованы ключевые элементы, необходимые для взаимодействия с </w:t>
      </w:r>
      <w:r w:rsidR="003E3305" w:rsidRPr="004651E6">
        <w:t>большой языковой моделью</w:t>
      </w:r>
      <w:r w:rsidRPr="004651E6">
        <w:t>:</w:t>
      </w:r>
      <w:r w:rsidR="00E70F03" w:rsidRPr="004651E6">
        <w:t xml:space="preserve"> дополнение запроса пользователя из имеющихся</w:t>
      </w:r>
      <w:r w:rsidR="00E70F03" w:rsidRPr="00E70F03">
        <w:t xml:space="preserve"> документов</w:t>
      </w:r>
      <w:r w:rsidR="00E70F03">
        <w:t xml:space="preserve"> (для теста они были вписаны в программу)</w:t>
      </w:r>
      <w:r w:rsidR="00E70F03" w:rsidRPr="00E70F03">
        <w:t xml:space="preserve">, получение </w:t>
      </w:r>
      <w:r w:rsidR="00E70F03">
        <w:t xml:space="preserve">ответа </w:t>
      </w:r>
      <w:r w:rsidR="00E70F03" w:rsidRPr="00E70F03">
        <w:t>от большой языковой модели</w:t>
      </w:r>
      <w:r w:rsidRPr="00E70F03">
        <w:t>. Таким</w:t>
      </w:r>
      <w:r w:rsidRPr="0044045E">
        <w:t xml:space="preserve"> образом, создана компонентная база, которую можно расшир</w:t>
      </w:r>
      <w:r w:rsidR="003E3305">
        <w:t>и</w:t>
      </w:r>
      <w:r w:rsidRPr="0044045E">
        <w:t>ть</w:t>
      </w:r>
      <w:r w:rsidR="003E3305">
        <w:t xml:space="preserve"> для формирования контекста на основе нормативной документации</w:t>
      </w:r>
      <w:r w:rsidRPr="0044045E">
        <w:t xml:space="preserve"> без переработки всей структуры.</w:t>
      </w:r>
    </w:p>
    <w:p w14:paraId="0B7E9ED8" w14:textId="77777777" w:rsidR="0044045E" w:rsidRPr="0044045E" w:rsidRDefault="0044045E" w:rsidP="0044045E">
      <w:r w:rsidRPr="0044045E">
        <w:t>Дальнейшие задачи включают:</w:t>
      </w:r>
    </w:p>
    <w:p w14:paraId="126D4AC0" w14:textId="2B2BA1B3" w:rsidR="003E3305" w:rsidRDefault="0044045E">
      <w:pPr>
        <w:numPr>
          <w:ilvl w:val="0"/>
          <w:numId w:val="15"/>
        </w:numPr>
      </w:pPr>
      <w:r w:rsidRPr="0044045E">
        <w:t>завершение разработки пак</w:t>
      </w:r>
      <w:r w:rsidRPr="00D63DE9">
        <w:t>ет</w:t>
      </w:r>
      <w:r w:rsidR="00015A61" w:rsidRPr="00D63DE9">
        <w:t>ов</w:t>
      </w:r>
      <w:r w:rsidRPr="00D63DE9">
        <w:t>;</w:t>
      </w:r>
    </w:p>
    <w:p w14:paraId="432FF3B3" w14:textId="7E5AB7DF" w:rsidR="003E3305" w:rsidRDefault="0044045E">
      <w:pPr>
        <w:numPr>
          <w:ilvl w:val="0"/>
          <w:numId w:val="15"/>
        </w:numPr>
      </w:pPr>
      <w:r w:rsidRPr="0044045E">
        <w:t xml:space="preserve">реализацию </w:t>
      </w:r>
      <w:proofErr w:type="spellStart"/>
      <w:r w:rsidR="003E3305">
        <w:t>микросервиса</w:t>
      </w:r>
      <w:proofErr w:type="spellEnd"/>
      <w:r w:rsidR="003E3305">
        <w:t xml:space="preserve"> для обеспечения взаимодействия с </w:t>
      </w:r>
      <w:r w:rsidR="00CD6182">
        <w:rPr>
          <w:lang w:val="en-US"/>
        </w:rPr>
        <w:t>LLM</w:t>
      </w:r>
      <w:r w:rsidR="00CD6182" w:rsidRPr="00CD6182">
        <w:t>-</w:t>
      </w:r>
      <w:r w:rsidR="00CD6182">
        <w:t>агентом через пользовательский интерфейс и построения дерева решений</w:t>
      </w:r>
      <w:r w:rsidRPr="0044045E">
        <w:t>;</w:t>
      </w:r>
    </w:p>
    <w:p w14:paraId="1B366F88" w14:textId="44209974" w:rsidR="00C737B0" w:rsidRDefault="0044045E">
      <w:pPr>
        <w:numPr>
          <w:ilvl w:val="0"/>
          <w:numId w:val="15"/>
        </w:numPr>
      </w:pPr>
      <w:r w:rsidRPr="0044045E">
        <w:t xml:space="preserve">интеграцию с </w:t>
      </w:r>
      <w:r w:rsidR="003E3305">
        <w:t>векторной базой данных, содержимое которой – нормативные документы предприятия.</w:t>
      </w:r>
    </w:p>
    <w:p w14:paraId="12617CB7" w14:textId="77777777" w:rsidR="0040057A" w:rsidRDefault="0040057A">
      <w:pPr>
        <w:jc w:val="left"/>
      </w:pPr>
      <w:r>
        <w:br w:type="page"/>
      </w:r>
    </w:p>
    <w:p w14:paraId="40FA36D2" w14:textId="48969192" w:rsidR="0040057A" w:rsidRDefault="0040057A" w:rsidP="00647434">
      <w:pPr>
        <w:pStyle w:val="1"/>
        <w:numPr>
          <w:ilvl w:val="0"/>
          <w:numId w:val="0"/>
        </w:numPr>
      </w:pPr>
      <w:bookmarkStart w:id="51" w:name="_Toc227317078"/>
      <w:r w:rsidRPr="005E2AB4">
        <w:lastRenderedPageBreak/>
        <w:t>Список литературы</w:t>
      </w:r>
      <w:bookmarkEnd w:id="51"/>
    </w:p>
    <w:p w14:paraId="5A15F4EC" w14:textId="662BE243" w:rsidR="00453D27" w:rsidRDefault="00453D27">
      <w:pPr>
        <w:numPr>
          <w:ilvl w:val="0"/>
          <w:numId w:val="2"/>
        </w:numPr>
        <w:ind w:firstLine="426"/>
      </w:pPr>
      <w:r w:rsidRPr="00DF50FC">
        <w:t>Буч, Г., Язык UML. Руководство пользователя / Грейди Буч, Джеймс Рамбо, Айвар Джекобсон. – М.: ДМК, 2015. – 432 с.</w:t>
      </w:r>
    </w:p>
    <w:p w14:paraId="1761EB63" w14:textId="5B8152A8" w:rsidR="00AC0416" w:rsidRDefault="007B1CC6">
      <w:pPr>
        <w:numPr>
          <w:ilvl w:val="0"/>
          <w:numId w:val="2"/>
        </w:numPr>
        <w:ind w:firstLine="426"/>
      </w:pPr>
      <w:r w:rsidRPr="00AC0416">
        <w:t>Ершов</w:t>
      </w:r>
      <w:r>
        <w:t>, Е.В.</w:t>
      </w:r>
      <w:r w:rsidR="002C4BD6">
        <w:t xml:space="preserve"> </w:t>
      </w:r>
      <w:r w:rsidR="002C4BD6" w:rsidRPr="002C4BD6">
        <w:t>Методика и организация самостоятельной работы студентов</w:t>
      </w:r>
      <w:r w:rsidR="002C4BD6">
        <w:t>: у</w:t>
      </w:r>
      <w:r w:rsidR="002C4BD6" w:rsidRPr="002C4BD6">
        <w:t>чебно-методическое пособие</w:t>
      </w:r>
      <w:r w:rsidR="002C4BD6">
        <w:t xml:space="preserve"> // </w:t>
      </w:r>
      <w:r w:rsidR="002C4BD6" w:rsidRPr="002C4BD6">
        <w:t>Ершов</w:t>
      </w:r>
      <w:r w:rsidR="00C737B0">
        <w:t xml:space="preserve"> </w:t>
      </w:r>
      <w:r w:rsidR="00C737B0" w:rsidRPr="002C4BD6">
        <w:t>Е.В.</w:t>
      </w:r>
      <w:r w:rsidR="002C4BD6" w:rsidRPr="002C4BD6">
        <w:t>, д-р техн. наук, проф.; Виноградова</w:t>
      </w:r>
      <w:r w:rsidR="00C737B0">
        <w:t xml:space="preserve"> </w:t>
      </w:r>
      <w:r w:rsidR="00C737B0" w:rsidRPr="002C4BD6">
        <w:t>Л.Н.</w:t>
      </w:r>
      <w:r w:rsidR="002C4BD6" w:rsidRPr="002C4BD6">
        <w:t>, канд. техн. наук; Селивановских</w:t>
      </w:r>
      <w:r w:rsidR="00C737B0">
        <w:t xml:space="preserve"> </w:t>
      </w:r>
      <w:r w:rsidR="00C737B0" w:rsidRPr="002C4BD6">
        <w:t>В.В.</w:t>
      </w:r>
      <w:r w:rsidR="002C4BD6" w:rsidRPr="002C4BD6">
        <w:t>; Селяничев</w:t>
      </w:r>
      <w:r w:rsidR="00C737B0">
        <w:t xml:space="preserve"> </w:t>
      </w:r>
      <w:r w:rsidR="00C737B0" w:rsidRPr="002C4BD6">
        <w:t>О.Л.</w:t>
      </w:r>
      <w:r w:rsidR="002C4BD6" w:rsidRPr="002C4BD6">
        <w:t>; Юдина</w:t>
      </w:r>
      <w:r w:rsidR="00C737B0">
        <w:t xml:space="preserve"> </w:t>
      </w:r>
      <w:r w:rsidR="00C737B0" w:rsidRPr="002C4BD6">
        <w:t>О.В.</w:t>
      </w:r>
      <w:r w:rsidR="00DF50FC">
        <w:t xml:space="preserve">; </w:t>
      </w:r>
      <w:r w:rsidR="002C4BD6" w:rsidRPr="002C4BD6">
        <w:t>Варфоломеев</w:t>
      </w:r>
      <w:r w:rsidR="00C737B0">
        <w:t xml:space="preserve"> </w:t>
      </w:r>
      <w:r w:rsidR="00C737B0" w:rsidRPr="002C4BD6">
        <w:t>И.А.</w:t>
      </w:r>
      <w:r w:rsidR="002C4BD6" w:rsidRPr="002C4BD6">
        <w:t xml:space="preserve">; </w:t>
      </w:r>
      <w:proofErr w:type="spellStart"/>
      <w:r w:rsidR="002C4BD6" w:rsidRPr="002C4BD6">
        <w:t>Майтама</w:t>
      </w:r>
      <w:proofErr w:type="spellEnd"/>
      <w:r w:rsidR="00C737B0">
        <w:t xml:space="preserve"> </w:t>
      </w:r>
      <w:r w:rsidR="00C737B0" w:rsidRPr="002C4BD6">
        <w:t>Е.В.</w:t>
      </w:r>
      <w:r w:rsidR="002C4BD6" w:rsidRPr="002C4BD6">
        <w:t>; Сальникова</w:t>
      </w:r>
      <w:r w:rsidR="00C737B0">
        <w:t xml:space="preserve"> </w:t>
      </w:r>
      <w:r w:rsidR="00C737B0" w:rsidRPr="002C4BD6">
        <w:t>О.С.</w:t>
      </w:r>
      <w:r w:rsidR="002C4BD6" w:rsidRPr="002C4BD6">
        <w:t>; Сивков</w:t>
      </w:r>
      <w:r w:rsidR="00C737B0">
        <w:t xml:space="preserve"> </w:t>
      </w:r>
      <w:r w:rsidR="00C737B0" w:rsidRPr="002C4BD6">
        <w:t>Н.Е.</w:t>
      </w:r>
      <w:r w:rsidR="002C4BD6" w:rsidRPr="002C4BD6">
        <w:t xml:space="preserve"> – ФГБОУ ВПО «Череповецкий государственный университет», 2015. – 243</w:t>
      </w:r>
      <w:r w:rsidR="002C4BD6">
        <w:t xml:space="preserve"> с.</w:t>
      </w:r>
    </w:p>
    <w:p w14:paraId="54B07841" w14:textId="5F9E3B9E" w:rsidR="00453D27" w:rsidRDefault="004D554A">
      <w:pPr>
        <w:numPr>
          <w:ilvl w:val="0"/>
          <w:numId w:val="2"/>
        </w:numPr>
      </w:pPr>
      <w:r w:rsidRPr="004D554A">
        <w:t>Иванова Г.</w:t>
      </w:r>
      <w:r w:rsidR="0086355D">
        <w:t xml:space="preserve"> </w:t>
      </w:r>
      <w:r w:rsidRPr="004D554A">
        <w:t>С. Технология программирования: Учебник для вузов. - М.: Изд-во МГТУ им. Н.Э. Баумана, 2002. - 320 с.: ил. (Сер. Информатика в техническом университете.)</w:t>
      </w:r>
    </w:p>
    <w:p w14:paraId="3603439D" w14:textId="5C51CB48" w:rsidR="007129C8" w:rsidRDefault="007129C8" w:rsidP="007129C8">
      <w:pPr>
        <w:numPr>
          <w:ilvl w:val="0"/>
          <w:numId w:val="2"/>
        </w:numPr>
      </w:pPr>
      <w:r w:rsidRPr="007129C8">
        <w:t>ГОСТ 33707— 2016 (ISO/IEC 2382:2015)</w:t>
      </w:r>
      <w:r w:rsidR="00816047">
        <w:rPr>
          <w:lang w:val="en-US"/>
        </w:rPr>
        <w:t>;</w:t>
      </w:r>
    </w:p>
    <w:p w14:paraId="6F4C7175" w14:textId="4BD11AFA" w:rsidR="005C7BDF" w:rsidRDefault="009440FB" w:rsidP="001D54C0">
      <w:pPr>
        <w:numPr>
          <w:ilvl w:val="0"/>
          <w:numId w:val="2"/>
        </w:numPr>
      </w:pPr>
      <w:bookmarkStart w:id="52" w:name="_Hlk227534542"/>
      <w:r>
        <w:t>Душкин Р. В. RAG-системы: от теории к практике. – М.: ДМК Пресс, 2025. – 286 с.: ил.</w:t>
      </w:r>
    </w:p>
    <w:bookmarkEnd w:id="52"/>
    <w:p w14:paraId="6CAE9EA7" w14:textId="74E4A7CA" w:rsidR="005C7BDF" w:rsidRDefault="005C7BDF" w:rsidP="005C7BDF">
      <w:pPr>
        <w:numPr>
          <w:ilvl w:val="0"/>
          <w:numId w:val="2"/>
        </w:numPr>
      </w:pPr>
      <w:r w:rsidRPr="005C7BDF">
        <w:t xml:space="preserve">Куликов, С. C. Реляционные базы данных в </w:t>
      </w:r>
      <w:proofErr w:type="gramStart"/>
      <w:r w:rsidRPr="005C7BDF">
        <w:t>примерах :</w:t>
      </w:r>
      <w:proofErr w:type="gramEnd"/>
      <w:r w:rsidRPr="005C7BDF">
        <w:t xml:space="preserve"> практическое пособие для программистов и тестировщиков / С. С. Куликов. — Минск: Четыре четверти, 2020. — 424 с.</w:t>
      </w:r>
    </w:p>
    <w:p w14:paraId="1D67555B" w14:textId="19F3E7B8" w:rsidR="00453D27" w:rsidRDefault="00453D27">
      <w:pPr>
        <w:numPr>
          <w:ilvl w:val="0"/>
          <w:numId w:val="2"/>
        </w:numPr>
        <w:ind w:firstLine="426"/>
      </w:pPr>
      <w:r w:rsidRPr="008C015B">
        <w:t xml:space="preserve">Митяков, Е. С. Искусственный интеллект и машинное </w:t>
      </w:r>
      <w:proofErr w:type="gramStart"/>
      <w:r w:rsidRPr="008C015B">
        <w:t>обучение :</w:t>
      </w:r>
      <w:proofErr w:type="gramEnd"/>
      <w:r w:rsidRPr="008C015B">
        <w:t xml:space="preserve"> учебное пособие для вузов / Е. С. Митяков, А. Г. Шмелева, А. И. Ладынин. — 2-е изд., стер. — Санкт-</w:t>
      </w:r>
      <w:proofErr w:type="gramStart"/>
      <w:r w:rsidRPr="008C015B">
        <w:t>Петербург :</w:t>
      </w:r>
      <w:proofErr w:type="gramEnd"/>
      <w:r w:rsidRPr="008C015B">
        <w:t xml:space="preserve"> Лань, 2026. — ISBN 978-5-507-51198-3. — </w:t>
      </w:r>
      <w:proofErr w:type="gramStart"/>
      <w:r w:rsidRPr="008C015B">
        <w:t>Текст :</w:t>
      </w:r>
      <w:proofErr w:type="gramEnd"/>
      <w:r w:rsidRPr="008C015B">
        <w:t xml:space="preserve"> электронный // Лань : электронно-библиотечная система. — URL: https://e.lanbook.com/book/507451 (дата обращения: 09.03.2026). — Режим доступа: для </w:t>
      </w:r>
      <w:proofErr w:type="spellStart"/>
      <w:r w:rsidRPr="008C015B">
        <w:t>авториз</w:t>
      </w:r>
      <w:proofErr w:type="spellEnd"/>
      <w:r w:rsidRPr="008C015B">
        <w:t>. пользователей. — С. 1.</w:t>
      </w:r>
    </w:p>
    <w:p w14:paraId="31C253DD" w14:textId="0FF2A258" w:rsidR="00F96AD5" w:rsidRDefault="00F96AD5" w:rsidP="00F96AD5">
      <w:pPr>
        <w:numPr>
          <w:ilvl w:val="0"/>
          <w:numId w:val="2"/>
        </w:numPr>
      </w:pPr>
      <w:r>
        <w:t xml:space="preserve">Ньюмен Сэм. Создание </w:t>
      </w:r>
      <w:proofErr w:type="spellStart"/>
      <w:r>
        <w:t>микросервисов</w:t>
      </w:r>
      <w:proofErr w:type="spellEnd"/>
      <w:r>
        <w:t xml:space="preserve">. 2-е изд. — СПб.: Питер, 2023. — 624 с.: ил. — (Серия «Бестселлеры </w:t>
      </w:r>
      <w:proofErr w:type="spellStart"/>
      <w:r>
        <w:t>O’Reilly</w:t>
      </w:r>
      <w:proofErr w:type="spellEnd"/>
      <w:r>
        <w:t>»).</w:t>
      </w:r>
    </w:p>
    <w:p w14:paraId="2A25143E" w14:textId="49893F7F" w:rsidR="00BA7280" w:rsidRDefault="00BA7280">
      <w:pPr>
        <w:numPr>
          <w:ilvl w:val="0"/>
          <w:numId w:val="2"/>
        </w:numPr>
        <w:ind w:firstLine="426"/>
      </w:pPr>
      <w:r w:rsidRPr="00BA7280">
        <w:t>Письменный</w:t>
      </w:r>
      <w:r>
        <w:t>,</w:t>
      </w:r>
      <w:r w:rsidRPr="00BA7280">
        <w:t xml:space="preserve"> Р. А. Применение </w:t>
      </w:r>
      <w:r>
        <w:t>и</w:t>
      </w:r>
      <w:r w:rsidRPr="00BA7280">
        <w:t xml:space="preserve">скусственного </w:t>
      </w:r>
      <w:r>
        <w:t>и</w:t>
      </w:r>
      <w:r w:rsidRPr="00BA7280">
        <w:t xml:space="preserve">нтеллекта </w:t>
      </w:r>
      <w:r>
        <w:t>в</w:t>
      </w:r>
      <w:r w:rsidRPr="00BA7280">
        <w:t xml:space="preserve"> </w:t>
      </w:r>
      <w:r>
        <w:t>а</w:t>
      </w:r>
      <w:r w:rsidRPr="00BA7280">
        <w:t xml:space="preserve">втоматизации </w:t>
      </w:r>
      <w:r>
        <w:t>п</w:t>
      </w:r>
      <w:r w:rsidRPr="00BA7280">
        <w:t>роизводства // Символ науки. 2023. №7-2. – Электронный ресурс. – URL: «https://cyberleninka.ru/article/n/primenenie-iskusstvennogo-intellekta-v-avtomatizatsii-proizvodstva</w:t>
      </w:r>
      <w:r>
        <w:t>»</w:t>
      </w:r>
      <w:r w:rsidRPr="00BA7280">
        <w:t xml:space="preserve"> (дата обращения: 09.03.2026).</w:t>
      </w:r>
    </w:p>
    <w:p w14:paraId="1ACD3F81" w14:textId="553450FA" w:rsidR="006372FA" w:rsidRDefault="006372FA">
      <w:pPr>
        <w:numPr>
          <w:ilvl w:val="0"/>
          <w:numId w:val="2"/>
        </w:numPr>
      </w:pPr>
      <w:proofErr w:type="spellStart"/>
      <w:r>
        <w:lastRenderedPageBreak/>
        <w:t>Галимянов</w:t>
      </w:r>
      <w:proofErr w:type="spellEnd"/>
      <w:r>
        <w:t>, Ф.А. Архитектура информационных систем /</w:t>
      </w:r>
      <w:r w:rsidR="009838DD">
        <w:t>/</w:t>
      </w:r>
      <w:r>
        <w:t xml:space="preserve"> </w:t>
      </w:r>
      <w:proofErr w:type="spellStart"/>
      <w:r>
        <w:t>Галимянов</w:t>
      </w:r>
      <w:proofErr w:type="spellEnd"/>
      <w:r w:rsidR="009838DD">
        <w:t xml:space="preserve"> </w:t>
      </w:r>
      <w:r>
        <w:t>Ф.А. – Казань: Казан. ун-т, 2019. – 117 с.</w:t>
      </w:r>
    </w:p>
    <w:p w14:paraId="4BB9392A" w14:textId="40EB3995" w:rsidR="004A1F92" w:rsidRDefault="004A1F92" w:rsidP="004A1F92">
      <w:pPr>
        <w:numPr>
          <w:ilvl w:val="0"/>
          <w:numId w:val="2"/>
        </w:numPr>
      </w:pPr>
      <w:r w:rsidRPr="004A1F92">
        <w:t xml:space="preserve">Девяткин, Д. А. Построение ансамблей деревьев решений с использованием линейных и нелинейных </w:t>
      </w:r>
      <w:proofErr w:type="gramStart"/>
      <w:r w:rsidRPr="004A1F92">
        <w:t>разделителей :</w:t>
      </w:r>
      <w:proofErr w:type="gramEnd"/>
      <w:r w:rsidRPr="004A1F92">
        <w:t xml:space="preserve"> </w:t>
      </w:r>
      <w:proofErr w:type="spellStart"/>
      <w:r w:rsidRPr="004A1F92">
        <w:t>дис</w:t>
      </w:r>
      <w:proofErr w:type="spellEnd"/>
      <w:r w:rsidRPr="004A1F92">
        <w:t xml:space="preserve">. на соискание учёной степени канд. физ.-мат. наук : 2.3.5 / Девяткин Дмитрий Алексеевич ; науч. рук. А. М. </w:t>
      </w:r>
      <w:proofErr w:type="gramStart"/>
      <w:r w:rsidRPr="004A1F92">
        <w:t>Коновалов ;</w:t>
      </w:r>
      <w:proofErr w:type="gramEnd"/>
      <w:r w:rsidRPr="004A1F92">
        <w:t xml:space="preserve"> Институт системного программирования им. В. П. Иванникова Рос. акад. наук. — Москва, 2022. — 115 с. — URL: https://www.ispras.ru/dcouncil/docs/diss/2022/devjatkin/dissertacija-devjatkin.pdf (дата обращения: 16.03.2026). — </w:t>
      </w:r>
      <w:proofErr w:type="gramStart"/>
      <w:r w:rsidRPr="004A1F92">
        <w:t>Текст :</w:t>
      </w:r>
      <w:proofErr w:type="gramEnd"/>
      <w:r w:rsidRPr="004A1F92">
        <w:t xml:space="preserve"> электронный.</w:t>
      </w:r>
    </w:p>
    <w:p w14:paraId="2554B65A" w14:textId="3E2C7A58" w:rsidR="008B2BC1" w:rsidRPr="008B2BC1" w:rsidRDefault="008B2BC1" w:rsidP="008B2BC1">
      <w:pPr>
        <w:numPr>
          <w:ilvl w:val="0"/>
          <w:numId w:val="2"/>
        </w:numPr>
      </w:pPr>
      <w:r w:rsidRPr="007A2C59">
        <w:t xml:space="preserve">АО «НИУИФ им. профессора Я.В. Самойлова» | Специализация, адрес, телефоны – Электронный ресурс. – URL: «https://www.phosagro.ru/about/ </w:t>
      </w:r>
      <w:proofErr w:type="spellStart"/>
      <w:r w:rsidRPr="007A2C59">
        <w:t>holding_niuif</w:t>
      </w:r>
      <w:proofErr w:type="spellEnd"/>
      <w:r w:rsidRPr="007A2C59">
        <w:t>/». (Дата обращения: 26.02.2026).</w:t>
      </w:r>
    </w:p>
    <w:p w14:paraId="422157E5" w14:textId="227705D8" w:rsidR="00822AB5" w:rsidRPr="007B765D" w:rsidRDefault="00822AB5" w:rsidP="00822AB5">
      <w:pPr>
        <w:numPr>
          <w:ilvl w:val="0"/>
          <w:numId w:val="2"/>
        </w:numPr>
      </w:pPr>
      <w:r w:rsidRPr="007B765D">
        <w:t xml:space="preserve">Какая разница между </w:t>
      </w:r>
      <w:proofErr w:type="spellStart"/>
      <w:r w:rsidRPr="007B765D">
        <w:t>DevOps</w:t>
      </w:r>
      <w:proofErr w:type="spellEnd"/>
      <w:r w:rsidRPr="007B765D">
        <w:t xml:space="preserve"> и </w:t>
      </w:r>
      <w:proofErr w:type="spellStart"/>
      <w:r w:rsidRPr="007B765D">
        <w:t>DevSecOps</w:t>
      </w:r>
      <w:proofErr w:type="spellEnd"/>
      <w:r w:rsidRPr="007B765D">
        <w:t>? – Электронный ресурс. – URL: «https://pvs-studio.ru/ru/blog/posts/0710/» (Дата обращения: 28.02.2026).</w:t>
      </w:r>
    </w:p>
    <w:p w14:paraId="1435BA92" w14:textId="622DDDF4" w:rsidR="00822AB5" w:rsidRPr="00CB04E3" w:rsidRDefault="00822AB5" w:rsidP="00822AB5">
      <w:pPr>
        <w:numPr>
          <w:ilvl w:val="0"/>
          <w:numId w:val="2"/>
        </w:numPr>
      </w:pPr>
      <w:r w:rsidRPr="00CB04E3">
        <w:t xml:space="preserve">Знакомство с </w:t>
      </w:r>
      <w:proofErr w:type="spellStart"/>
      <w:r w:rsidRPr="00CB04E3">
        <w:t>DevSecOps</w:t>
      </w:r>
      <w:proofErr w:type="spellEnd"/>
      <w:r w:rsidRPr="00CB04E3">
        <w:t xml:space="preserve"> </w:t>
      </w:r>
      <w:proofErr w:type="spellStart"/>
      <w:r w:rsidRPr="00CB04E3">
        <w:t>Guideline</w:t>
      </w:r>
      <w:proofErr w:type="spellEnd"/>
      <w:r w:rsidRPr="00CB04E3">
        <w:t xml:space="preserve">: правила организации безопасной разработки на уровне процессов / </w:t>
      </w:r>
      <w:proofErr w:type="spellStart"/>
      <w:r w:rsidRPr="00CB04E3">
        <w:t>Хабр</w:t>
      </w:r>
      <w:proofErr w:type="spellEnd"/>
      <w:r w:rsidRPr="00CB04E3">
        <w:t xml:space="preserve"> – Электронный ресурс. – URL: «https://habr.com/ru/companies/vk/articles/794164/» (Дата обращения: 28.02.2026).</w:t>
      </w:r>
    </w:p>
    <w:p w14:paraId="7B65835B" w14:textId="6FDBDE7C" w:rsidR="008B2BC1" w:rsidRDefault="008E19B0" w:rsidP="008E19B0">
      <w:pPr>
        <w:numPr>
          <w:ilvl w:val="0"/>
          <w:numId w:val="2"/>
        </w:numPr>
      </w:pPr>
      <w:proofErr w:type="spellStart"/>
      <w:r w:rsidRPr="00C14768">
        <w:t>Макиевский</w:t>
      </w:r>
      <w:proofErr w:type="spellEnd"/>
      <w:r w:rsidRPr="00C14768">
        <w:t xml:space="preserve">, С. Е. Программирование на языке </w:t>
      </w:r>
      <w:proofErr w:type="spellStart"/>
      <w:proofErr w:type="gramStart"/>
      <w:r w:rsidRPr="00C14768">
        <w:t>Rust</w:t>
      </w:r>
      <w:proofErr w:type="spellEnd"/>
      <w:r w:rsidRPr="00C14768">
        <w:t xml:space="preserve"> :</w:t>
      </w:r>
      <w:proofErr w:type="gramEnd"/>
      <w:r w:rsidRPr="00C14768">
        <w:t xml:space="preserve"> учебное пособие / С. Е. </w:t>
      </w:r>
      <w:proofErr w:type="spellStart"/>
      <w:r w:rsidRPr="00C14768">
        <w:t>Макиевский</w:t>
      </w:r>
      <w:proofErr w:type="spellEnd"/>
      <w:r w:rsidRPr="00C14768">
        <w:t xml:space="preserve">, А. Г. Дворецкий. — </w:t>
      </w:r>
      <w:proofErr w:type="gramStart"/>
      <w:r w:rsidRPr="00C14768">
        <w:t>Москва :</w:t>
      </w:r>
      <w:proofErr w:type="gramEnd"/>
      <w:r w:rsidRPr="00C14768">
        <w:t xml:space="preserve"> РТУ МИРЭА, 2025 — Часть I  — 2025. — ISBN 978-5-7339-2613-1. — </w:t>
      </w:r>
      <w:proofErr w:type="gramStart"/>
      <w:r w:rsidRPr="00C14768">
        <w:t>Текст :</w:t>
      </w:r>
      <w:proofErr w:type="gramEnd"/>
      <w:r w:rsidRPr="00C14768">
        <w:t xml:space="preserve"> электронный // Лань : электронно-библиотечная система. — URL: https://e.lanbook.com/book/504872 (дата обращения: 15.03.2026). — Режим доступа: для </w:t>
      </w:r>
      <w:proofErr w:type="spellStart"/>
      <w:r w:rsidRPr="00C14768">
        <w:t>авториз</w:t>
      </w:r>
      <w:proofErr w:type="spellEnd"/>
      <w:r w:rsidRPr="00C14768">
        <w:t>. пользователей.</w:t>
      </w:r>
    </w:p>
    <w:p w14:paraId="3D5EE143" w14:textId="33D0E129" w:rsidR="00C63817" w:rsidRPr="007B765D" w:rsidRDefault="00C63817" w:rsidP="00C63817">
      <w:pPr>
        <w:numPr>
          <w:ilvl w:val="0"/>
          <w:numId w:val="2"/>
        </w:numPr>
      </w:pPr>
      <w:r w:rsidRPr="00292D87">
        <w:rPr>
          <w:lang w:val="en-US"/>
        </w:rPr>
        <w:t>Git</w:t>
      </w:r>
      <w:r w:rsidRPr="00292D87">
        <w:t xml:space="preserve"> </w:t>
      </w:r>
      <w:r>
        <w:t xml:space="preserve">– Что такое </w:t>
      </w:r>
      <w:r w:rsidRPr="00292D87">
        <w:rPr>
          <w:lang w:val="en-US"/>
        </w:rPr>
        <w:t>Git</w:t>
      </w:r>
      <w:r w:rsidRPr="00292D87">
        <w:t xml:space="preserve">? </w:t>
      </w:r>
      <w:r w:rsidRPr="008767CC">
        <w:t>– Электронный ресурс.</w:t>
      </w:r>
      <w:r w:rsidRPr="00292D87">
        <w:t xml:space="preserve"> – </w:t>
      </w:r>
      <w:r w:rsidRPr="00292D87">
        <w:rPr>
          <w:lang w:val="en-US"/>
        </w:rPr>
        <w:t>URL</w:t>
      </w:r>
      <w:r w:rsidRPr="00292D87">
        <w:t>: «</w:t>
      </w:r>
      <w:r w:rsidRPr="00292D87">
        <w:rPr>
          <w:lang w:val="en-US"/>
        </w:rPr>
        <w:t>https</w:t>
      </w:r>
      <w:r w:rsidRPr="0060232B">
        <w:t>://</w:t>
      </w:r>
      <w:r w:rsidRPr="00292D87">
        <w:rPr>
          <w:lang w:val="en-US"/>
        </w:rPr>
        <w:t>git</w:t>
      </w:r>
      <w:r w:rsidRPr="0060232B">
        <w:t>-</w:t>
      </w:r>
      <w:proofErr w:type="spellStart"/>
      <w:r w:rsidRPr="00292D87">
        <w:rPr>
          <w:lang w:val="en-US"/>
        </w:rPr>
        <w:t>scm</w:t>
      </w:r>
      <w:proofErr w:type="spellEnd"/>
      <w:r w:rsidRPr="0060232B">
        <w:t>.</w:t>
      </w:r>
      <w:r w:rsidRPr="00292D87">
        <w:rPr>
          <w:lang w:val="en-US"/>
        </w:rPr>
        <w:t>com</w:t>
      </w:r>
      <w:r w:rsidRPr="0060232B">
        <w:t xml:space="preserve">/» </w:t>
      </w:r>
      <w:r w:rsidRPr="008767CC">
        <w:t>(Дата обращения: 15.03.2026).</w:t>
      </w:r>
    </w:p>
    <w:p w14:paraId="06CEF142" w14:textId="5C7B7E7C" w:rsidR="00C63817" w:rsidRDefault="00C63817" w:rsidP="00C63817">
      <w:pPr>
        <w:numPr>
          <w:ilvl w:val="0"/>
          <w:numId w:val="2"/>
        </w:numPr>
      </w:pPr>
      <w:r>
        <w:t xml:space="preserve">Облачный сервис хранения репозиториев исходного кода </w:t>
      </w:r>
      <w:proofErr w:type="spellStart"/>
      <w:r>
        <w:t>GitFlic</w:t>
      </w:r>
      <w:proofErr w:type="spellEnd"/>
      <w:r>
        <w:t xml:space="preserve"> </w:t>
      </w:r>
      <w:r w:rsidRPr="00CB04E3">
        <w:t>– Электронный ресурс. – URL: «</w:t>
      </w:r>
      <w:r>
        <w:t>https://gitflic.ru/</w:t>
      </w:r>
      <w:r w:rsidRPr="00CB04E3">
        <w:t>» (Дата обращения: 28.02.2026).</w:t>
      </w:r>
    </w:p>
    <w:p w14:paraId="5579F911" w14:textId="6894CAAF" w:rsidR="00481CFC" w:rsidRPr="00590E5C" w:rsidRDefault="00481CFC" w:rsidP="00481CFC">
      <w:pPr>
        <w:numPr>
          <w:ilvl w:val="0"/>
          <w:numId w:val="2"/>
        </w:numPr>
        <w:rPr>
          <w:lang w:val="en-US"/>
        </w:rPr>
      </w:pPr>
      <w:r w:rsidRPr="00590E5C">
        <w:rPr>
          <w:lang w:val="en-US"/>
        </w:rPr>
        <w:t xml:space="preserve">Visual Studio Code - The open-source AI code editor </w:t>
      </w:r>
      <w:r w:rsidRPr="00B7727A">
        <w:rPr>
          <w:lang w:val="en-US"/>
        </w:rPr>
        <w:t xml:space="preserve">– </w:t>
      </w:r>
      <w:r w:rsidRPr="008767CC">
        <w:t>Электронный</w:t>
      </w:r>
      <w:r w:rsidRPr="00B7727A">
        <w:rPr>
          <w:lang w:val="en-US"/>
        </w:rPr>
        <w:t xml:space="preserve"> </w:t>
      </w:r>
      <w:r w:rsidRPr="008767CC">
        <w:t>ресурс</w:t>
      </w:r>
      <w:r w:rsidRPr="00B7727A">
        <w:rPr>
          <w:lang w:val="en-US"/>
        </w:rPr>
        <w:t>.</w:t>
      </w:r>
      <w:r w:rsidRPr="008767CC">
        <w:rPr>
          <w:lang w:val="en-US"/>
        </w:rPr>
        <w:t xml:space="preserve"> – URL: «https://code.visualstudio.com/» </w:t>
      </w:r>
      <w:r w:rsidRPr="00B7727A">
        <w:rPr>
          <w:lang w:val="en-US"/>
        </w:rPr>
        <w:t>(</w:t>
      </w:r>
      <w:r w:rsidRPr="008767CC">
        <w:t>Дата</w:t>
      </w:r>
      <w:r w:rsidRPr="00B7727A">
        <w:rPr>
          <w:lang w:val="en-US"/>
        </w:rPr>
        <w:t xml:space="preserve"> </w:t>
      </w:r>
      <w:r w:rsidRPr="008767CC">
        <w:t>обращения</w:t>
      </w:r>
      <w:r w:rsidRPr="00B7727A">
        <w:rPr>
          <w:lang w:val="en-US"/>
        </w:rPr>
        <w:t>: 15.03.2026).</w:t>
      </w:r>
    </w:p>
    <w:p w14:paraId="6DADBDFF" w14:textId="52E5D7A1" w:rsidR="00C63817" w:rsidRPr="007A65BE" w:rsidRDefault="00481CFC" w:rsidP="000E1390">
      <w:pPr>
        <w:numPr>
          <w:ilvl w:val="0"/>
          <w:numId w:val="2"/>
        </w:numPr>
        <w:rPr>
          <w:lang w:val="en-US"/>
        </w:rPr>
      </w:pPr>
      <w:r w:rsidRPr="00AC6DD3">
        <w:rPr>
          <w:lang w:val="en-US"/>
        </w:rPr>
        <w:lastRenderedPageBreak/>
        <w:t xml:space="preserve">What is Docker? </w:t>
      </w:r>
      <w:r w:rsidRPr="00481CFC">
        <w:rPr>
          <w:lang w:val="en-US"/>
        </w:rPr>
        <w:t xml:space="preserve">| </w:t>
      </w:r>
      <w:r w:rsidRPr="00AC6DD3">
        <w:rPr>
          <w:lang w:val="en-US"/>
        </w:rPr>
        <w:t>Docker</w:t>
      </w:r>
      <w:r w:rsidRPr="00481CFC">
        <w:rPr>
          <w:lang w:val="en-US"/>
        </w:rPr>
        <w:t xml:space="preserve"> </w:t>
      </w:r>
      <w:r w:rsidRPr="00AC6DD3">
        <w:rPr>
          <w:lang w:val="en-US"/>
        </w:rPr>
        <w:t>Docs</w:t>
      </w:r>
      <w:r w:rsidRPr="00481CFC">
        <w:rPr>
          <w:lang w:val="en-US"/>
        </w:rPr>
        <w:t xml:space="preserve"> – </w:t>
      </w:r>
      <w:r w:rsidRPr="00CB04E3">
        <w:t>Электронный</w:t>
      </w:r>
      <w:r w:rsidRPr="00481CFC">
        <w:rPr>
          <w:lang w:val="en-US"/>
        </w:rPr>
        <w:t xml:space="preserve"> </w:t>
      </w:r>
      <w:r w:rsidRPr="00CB04E3">
        <w:t>ресурс</w:t>
      </w:r>
      <w:r w:rsidRPr="00481CFC">
        <w:rPr>
          <w:lang w:val="en-US"/>
        </w:rPr>
        <w:t>. – URL: «</w:t>
      </w:r>
      <w:r w:rsidRPr="00AC6DD3">
        <w:rPr>
          <w:lang w:val="en-US"/>
        </w:rPr>
        <w:t>https</w:t>
      </w:r>
      <w:r w:rsidRPr="00481CFC">
        <w:rPr>
          <w:lang w:val="en-US"/>
        </w:rPr>
        <w:t>://</w:t>
      </w:r>
      <w:r w:rsidRPr="00AC6DD3">
        <w:rPr>
          <w:lang w:val="en-US"/>
        </w:rPr>
        <w:t>docs</w:t>
      </w:r>
      <w:r w:rsidRPr="00481CFC">
        <w:rPr>
          <w:lang w:val="en-US"/>
        </w:rPr>
        <w:t>.</w:t>
      </w:r>
      <w:r w:rsidRPr="00AC6DD3">
        <w:rPr>
          <w:lang w:val="en-US"/>
        </w:rPr>
        <w:t>docker</w:t>
      </w:r>
      <w:r w:rsidRPr="00481CFC">
        <w:rPr>
          <w:lang w:val="en-US"/>
        </w:rPr>
        <w:t>.</w:t>
      </w:r>
      <w:r w:rsidRPr="00AC6DD3">
        <w:rPr>
          <w:lang w:val="en-US"/>
        </w:rPr>
        <w:t>com</w:t>
      </w:r>
      <w:r w:rsidRPr="00481CFC">
        <w:rPr>
          <w:lang w:val="en-US"/>
        </w:rPr>
        <w:t>/</w:t>
      </w:r>
      <w:r w:rsidRPr="00AC6DD3">
        <w:rPr>
          <w:lang w:val="en-US"/>
        </w:rPr>
        <w:t>get</w:t>
      </w:r>
      <w:r w:rsidRPr="00481CFC">
        <w:rPr>
          <w:lang w:val="en-US"/>
        </w:rPr>
        <w:t>-</w:t>
      </w:r>
      <w:r w:rsidRPr="00AC6DD3">
        <w:rPr>
          <w:lang w:val="en-US"/>
        </w:rPr>
        <w:t>started</w:t>
      </w:r>
      <w:r w:rsidRPr="00481CFC">
        <w:rPr>
          <w:lang w:val="en-US"/>
        </w:rPr>
        <w:t>/</w:t>
      </w:r>
      <w:r w:rsidRPr="00AC6DD3">
        <w:rPr>
          <w:lang w:val="en-US"/>
        </w:rPr>
        <w:t>docker</w:t>
      </w:r>
      <w:r w:rsidRPr="00481CFC">
        <w:rPr>
          <w:lang w:val="en-US"/>
        </w:rPr>
        <w:t>-</w:t>
      </w:r>
      <w:r w:rsidRPr="00AC6DD3">
        <w:rPr>
          <w:lang w:val="en-US"/>
        </w:rPr>
        <w:t>overview</w:t>
      </w:r>
      <w:r w:rsidRPr="00481CFC">
        <w:rPr>
          <w:lang w:val="en-US"/>
        </w:rPr>
        <w:t>/» (</w:t>
      </w:r>
      <w:r w:rsidRPr="00CB04E3">
        <w:t>Дата</w:t>
      </w:r>
      <w:r w:rsidRPr="00481CFC">
        <w:rPr>
          <w:lang w:val="en-US"/>
        </w:rPr>
        <w:t xml:space="preserve"> </w:t>
      </w:r>
      <w:r w:rsidRPr="00CB04E3">
        <w:t>обращения</w:t>
      </w:r>
      <w:r w:rsidRPr="00481CFC">
        <w:rPr>
          <w:lang w:val="en-US"/>
        </w:rPr>
        <w:t>: 28.02.2026).</w:t>
      </w:r>
    </w:p>
    <w:p w14:paraId="4F09EE69" w14:textId="3C40A344" w:rsidR="00F15E2A" w:rsidRDefault="00F15E2A">
      <w:pPr>
        <w:numPr>
          <w:ilvl w:val="0"/>
          <w:numId w:val="2"/>
        </w:numPr>
      </w:pPr>
      <w:r>
        <w:t>Семенченко Р. Д. Сценарии обучения в обучающих тренажёрах // Наука и современность. 2016. №44. – Электронный ресурс. – URL: «https://cyberleninka.ru/article/n/stsenarii-obucheniya-v-obuchayuschih-trenazherah». (Дата обращения: 10.03.2026).</w:t>
      </w:r>
    </w:p>
    <w:p w14:paraId="3CE1B2D1" w14:textId="0D1555FD" w:rsidR="00D55054" w:rsidRDefault="00F15E2A" w:rsidP="00D55054">
      <w:pPr>
        <w:numPr>
          <w:ilvl w:val="0"/>
          <w:numId w:val="2"/>
        </w:numPr>
      </w:pPr>
      <w:r>
        <w:t xml:space="preserve">Что такое дерево решений и где его используют? / </w:t>
      </w:r>
      <w:proofErr w:type="spellStart"/>
      <w:r>
        <w:t>Хабр</w:t>
      </w:r>
      <w:proofErr w:type="spellEnd"/>
      <w:r>
        <w:t xml:space="preserve"> – Электронный ресурс. – URL: «https://habr.com/ru/companies/productstar/articles/523044/». (Дата обращения: 10.03.2026).</w:t>
      </w:r>
    </w:p>
    <w:p w14:paraId="56755FBE" w14:textId="7A93EF93" w:rsidR="0040057A" w:rsidRDefault="00ED6175" w:rsidP="00AC6DD3">
      <w:pPr>
        <w:numPr>
          <w:ilvl w:val="0"/>
          <w:numId w:val="2"/>
        </w:numPr>
      </w:pPr>
      <w:r w:rsidRPr="00ED6175">
        <w:t xml:space="preserve">Использование диаграммы классов UML при проектировании и документировании программного обеспечения — </w:t>
      </w:r>
      <w:proofErr w:type="spellStart"/>
      <w:r w:rsidRPr="00ED6175">
        <w:t>Хабр</w:t>
      </w:r>
      <w:proofErr w:type="spellEnd"/>
      <w:r w:rsidRPr="00ED6175">
        <w:t xml:space="preserve"> </w:t>
      </w:r>
      <w:r w:rsidRPr="00CB04E3">
        <w:t>– Электронный ресурс. – URL: «</w:t>
      </w:r>
      <w:r w:rsidRPr="00ED6175">
        <w:t>https://habr.com/ru/articles/572234/</w:t>
      </w:r>
      <w:r>
        <w:t>»</w:t>
      </w:r>
      <w:r w:rsidRPr="00ED6175">
        <w:t xml:space="preserve">. </w:t>
      </w:r>
      <w:r>
        <w:t>(</w:t>
      </w:r>
      <w:r w:rsidRPr="00ED6175">
        <w:t xml:space="preserve">Дата обращения: </w:t>
      </w:r>
      <w:r>
        <w:t>17</w:t>
      </w:r>
      <w:r w:rsidRPr="00ED6175">
        <w:t>.</w:t>
      </w:r>
      <w:r>
        <w:t>03</w:t>
      </w:r>
      <w:r w:rsidRPr="00ED6175">
        <w:t>.202</w:t>
      </w:r>
      <w:r>
        <w:t>6)</w:t>
      </w:r>
      <w:r w:rsidRPr="00ED6175">
        <w:t>.</w:t>
      </w:r>
    </w:p>
    <w:p w14:paraId="6B95D086" w14:textId="50D5DD02" w:rsidR="00B05656" w:rsidRPr="00040EDC" w:rsidRDefault="00B05656" w:rsidP="00B05656">
      <w:pPr>
        <w:numPr>
          <w:ilvl w:val="0"/>
          <w:numId w:val="2"/>
        </w:numPr>
      </w:pPr>
      <w:bookmarkStart w:id="53" w:name="_Hlk227534328"/>
      <w:r>
        <w:t xml:space="preserve">Ваш путеводитель по миру NLP (обработке естественного языка) / </w:t>
      </w:r>
      <w:proofErr w:type="spellStart"/>
      <w:r>
        <w:t>Хабр</w:t>
      </w:r>
      <w:proofErr w:type="spellEnd"/>
      <w:r>
        <w:t xml:space="preserve"> </w:t>
      </w:r>
      <w:r w:rsidRPr="00CB04E3">
        <w:t>– Электронный ресурс –</w:t>
      </w:r>
      <w:r>
        <w:t xml:space="preserve"> </w:t>
      </w:r>
      <w:r w:rsidRPr="00CB04E3">
        <w:t>URL: «</w:t>
      </w:r>
      <w:hyperlink r:id="rId38" w:history="1">
        <w:r w:rsidRPr="00BE4013">
          <w:rPr>
            <w:rStyle w:val="af1"/>
            <w:noProof w:val="0"/>
          </w:rPr>
          <w:t>https://habr.com/ru/companies/otus/articles/705482/</w:t>
        </w:r>
      </w:hyperlink>
      <w:r>
        <w:t>».</w:t>
      </w:r>
      <w:r w:rsidRPr="00ED6175">
        <w:t xml:space="preserve"> </w:t>
      </w:r>
      <w:r>
        <w:t>(</w:t>
      </w:r>
      <w:r w:rsidRPr="00ED6175">
        <w:t xml:space="preserve">Дата обращения: </w:t>
      </w:r>
      <w:r>
        <w:t>17</w:t>
      </w:r>
      <w:r w:rsidRPr="00ED6175">
        <w:t>.</w:t>
      </w:r>
      <w:r>
        <w:t>03</w:t>
      </w:r>
      <w:r w:rsidRPr="00ED6175">
        <w:t>.202</w:t>
      </w:r>
      <w:r>
        <w:t>6)</w:t>
      </w:r>
      <w:r w:rsidRPr="00ED6175">
        <w:t>.</w:t>
      </w:r>
    </w:p>
    <w:bookmarkEnd w:id="53"/>
    <w:p w14:paraId="5EFEAF25" w14:textId="77777777" w:rsidR="004D6579" w:rsidRPr="00E8466A" w:rsidRDefault="004D6579">
      <w:pPr>
        <w:rPr>
          <w:lang w:val="en-US"/>
        </w:rPr>
      </w:pPr>
    </w:p>
    <w:p w14:paraId="6B920BE9" w14:textId="77777777" w:rsidR="004D6579" w:rsidRDefault="004D6579">
      <w:pPr>
        <w:jc w:val="left"/>
      </w:pPr>
      <w:r>
        <w:br w:type="page"/>
      </w:r>
    </w:p>
    <w:p w14:paraId="5CDFD1F1" w14:textId="1224DD4D" w:rsidR="00AF3923" w:rsidRPr="005E2AB4" w:rsidRDefault="00AF3923" w:rsidP="004D6579">
      <w:pPr>
        <w:pStyle w:val="a3"/>
      </w:pPr>
      <w:bookmarkStart w:id="54" w:name="_Toc227317079"/>
      <w:bookmarkEnd w:id="54"/>
    </w:p>
    <w:p w14:paraId="118604C3" w14:textId="77777777" w:rsidR="00515600" w:rsidRPr="00421220" w:rsidRDefault="00515600" w:rsidP="00647434">
      <w:pPr>
        <w:spacing w:line="240" w:lineRule="auto"/>
        <w:ind w:firstLine="0"/>
        <w:jc w:val="center"/>
      </w:pPr>
      <w:r w:rsidRPr="00421220">
        <w:t>МИНОБРНАУКИ РОССИИ</w:t>
      </w:r>
    </w:p>
    <w:p w14:paraId="5D716A21" w14:textId="77777777" w:rsidR="00515600" w:rsidRPr="00421220" w:rsidRDefault="00515600" w:rsidP="00647434">
      <w:pPr>
        <w:spacing w:line="240" w:lineRule="auto"/>
        <w:ind w:firstLine="0"/>
        <w:jc w:val="center"/>
      </w:pPr>
      <w:r w:rsidRPr="00421220">
        <w:t>Федеральное государственное бюджетное</w:t>
      </w:r>
    </w:p>
    <w:p w14:paraId="63016427" w14:textId="77777777" w:rsidR="00515600" w:rsidRPr="00421220" w:rsidRDefault="00515600" w:rsidP="00647434">
      <w:pPr>
        <w:spacing w:line="240" w:lineRule="auto"/>
        <w:ind w:firstLine="0"/>
        <w:jc w:val="center"/>
      </w:pPr>
      <w:r w:rsidRPr="00421220">
        <w:t>образовательное учреждение высшего образования</w:t>
      </w:r>
    </w:p>
    <w:p w14:paraId="476C2926" w14:textId="77777777" w:rsidR="00515600" w:rsidRDefault="00515600" w:rsidP="00647434">
      <w:pPr>
        <w:spacing w:line="240" w:lineRule="auto"/>
        <w:ind w:firstLine="0"/>
        <w:jc w:val="center"/>
      </w:pPr>
      <w:r w:rsidRPr="00421220">
        <w:t>«ЧЕРЕПОВЕЦКИЙ ГОСУДАРСТВЕННЫЙ УНИВЕРСИТЕТ»</w:t>
      </w:r>
    </w:p>
    <w:p w14:paraId="1B736FBF" w14:textId="77777777" w:rsidR="00515600" w:rsidRPr="00F72554" w:rsidRDefault="00515600" w:rsidP="00881584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15600" w:rsidRPr="00AD31B3" w14:paraId="366FD8BD" w14:textId="77777777" w:rsidTr="00D76B12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92BD2B" w14:textId="77777777" w:rsidR="00515600" w:rsidRPr="00AD31B3" w:rsidRDefault="00515600" w:rsidP="00570629">
            <w:pPr>
              <w:ind w:firstLine="0"/>
              <w:jc w:val="center"/>
              <w:rPr>
                <w:i/>
                <w:color w:val="auto"/>
                <w:vertAlign w:val="superscript"/>
              </w:rPr>
            </w:pPr>
            <w:r w:rsidRPr="00AD31B3">
              <w:t>Институт информационных технологий</w:t>
            </w:r>
          </w:p>
        </w:tc>
      </w:tr>
      <w:tr w:rsidR="00515600" w:rsidRPr="00AD31B3" w14:paraId="0B7B8FFB" w14:textId="77777777" w:rsidTr="00D76B12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DA9463" w14:textId="77777777" w:rsidR="00515600" w:rsidRPr="00570629" w:rsidRDefault="00515600" w:rsidP="00570629">
            <w:pPr>
              <w:spacing w:line="360" w:lineRule="auto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570629">
              <w:rPr>
                <w:i/>
                <w:iCs/>
                <w:sz w:val="24"/>
                <w:szCs w:val="24"/>
              </w:rPr>
              <w:t>наименование института (факультета)</w:t>
            </w:r>
          </w:p>
        </w:tc>
      </w:tr>
      <w:tr w:rsidR="00515600" w:rsidRPr="00AD31B3" w14:paraId="6261F660" w14:textId="77777777" w:rsidTr="00D76B12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F46F5" w14:textId="77777777" w:rsidR="00515600" w:rsidRPr="00AD31B3" w:rsidRDefault="00515600" w:rsidP="00570629">
            <w:pPr>
              <w:ind w:firstLine="0"/>
              <w:jc w:val="center"/>
              <w:rPr>
                <w:iCs/>
                <w:color w:val="000000"/>
              </w:rPr>
            </w:pPr>
            <w:r w:rsidRPr="00AD31B3">
              <w:t>Математическо</w:t>
            </w:r>
            <w:r w:rsidR="002D6026">
              <w:t>го</w:t>
            </w:r>
            <w:r w:rsidRPr="00AD31B3">
              <w:t xml:space="preserve"> и программно</w:t>
            </w:r>
            <w:r w:rsidR="002D6026">
              <w:t>го</w:t>
            </w:r>
            <w:r w:rsidRPr="00AD31B3">
              <w:t xml:space="preserve"> обеспечени</w:t>
            </w:r>
            <w:r w:rsidR="002D6026">
              <w:t>я</w:t>
            </w:r>
            <w:r w:rsidRPr="00AD31B3">
              <w:t xml:space="preserve"> ЭВМ</w:t>
            </w:r>
          </w:p>
        </w:tc>
      </w:tr>
      <w:tr w:rsidR="00515600" w:rsidRPr="00AD31B3" w14:paraId="1BFE5ED3" w14:textId="77777777" w:rsidTr="00D76B12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35A4C1" w14:textId="77777777" w:rsidR="00515600" w:rsidRPr="00570629" w:rsidRDefault="00515600" w:rsidP="00570629">
            <w:pPr>
              <w:spacing w:line="360" w:lineRule="auto"/>
              <w:ind w:firstLine="0"/>
              <w:jc w:val="center"/>
              <w:rPr>
                <w:i/>
                <w:iCs/>
                <w:color w:val="auto"/>
                <w:sz w:val="24"/>
                <w:szCs w:val="24"/>
              </w:rPr>
            </w:pPr>
            <w:r w:rsidRPr="00570629">
              <w:rPr>
                <w:i/>
                <w:iCs/>
                <w:sz w:val="24"/>
                <w:szCs w:val="24"/>
              </w:rPr>
              <w:t>наименование кафедры</w:t>
            </w:r>
          </w:p>
        </w:tc>
      </w:tr>
      <w:tr w:rsidR="00515600" w:rsidRPr="00AD31B3" w14:paraId="79DF3458" w14:textId="77777777" w:rsidTr="00D76B12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888EE9" w14:textId="5A6FDE88" w:rsidR="00515600" w:rsidRPr="00971739" w:rsidRDefault="0044045E" w:rsidP="00570629">
            <w:pPr>
              <w:ind w:firstLine="0"/>
              <w:jc w:val="center"/>
              <w:rPr>
                <w:color w:val="000000"/>
                <w:highlight w:val="yellow"/>
              </w:rPr>
            </w:pPr>
            <w:r w:rsidRPr="0044045E">
              <w:t>Спецификация, архитектура и проектирование программного обеспечения</w:t>
            </w:r>
          </w:p>
        </w:tc>
      </w:tr>
      <w:tr w:rsidR="00515600" w:rsidRPr="00AD31B3" w14:paraId="188399F7" w14:textId="77777777" w:rsidTr="00D76B12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E7FA8D" w14:textId="77777777" w:rsidR="00515600" w:rsidRPr="00570629" w:rsidRDefault="00515600" w:rsidP="00570629">
            <w:pPr>
              <w:spacing w:line="360" w:lineRule="auto"/>
              <w:ind w:firstLine="0"/>
              <w:jc w:val="center"/>
              <w:rPr>
                <w:i/>
                <w:iCs/>
                <w:color w:val="000000"/>
                <w:sz w:val="24"/>
                <w:szCs w:val="24"/>
                <w:highlight w:val="yellow"/>
              </w:rPr>
            </w:pPr>
            <w:r w:rsidRPr="006D28B1">
              <w:rPr>
                <w:i/>
                <w:iCs/>
                <w:sz w:val="24"/>
                <w:szCs w:val="24"/>
              </w:rPr>
              <w:t xml:space="preserve">наименование </w:t>
            </w:r>
            <w:r w:rsidR="00570629" w:rsidRPr="006D28B1">
              <w:rPr>
                <w:i/>
                <w:iCs/>
                <w:sz w:val="24"/>
                <w:szCs w:val="24"/>
              </w:rPr>
              <w:t>модуля</w:t>
            </w:r>
            <w:r w:rsidRPr="006D28B1">
              <w:rPr>
                <w:i/>
                <w:iCs/>
                <w:sz w:val="24"/>
                <w:szCs w:val="24"/>
              </w:rPr>
              <w:t xml:space="preserve"> в соответствии с учебным планом</w:t>
            </w:r>
          </w:p>
        </w:tc>
      </w:tr>
    </w:tbl>
    <w:p w14:paraId="0BB648B1" w14:textId="77777777" w:rsidR="00515600" w:rsidRPr="00AD31B3" w:rsidRDefault="00515600" w:rsidP="00881584"/>
    <w:p w14:paraId="6B0F5C01" w14:textId="77777777" w:rsidR="00515600" w:rsidRPr="00C15875" w:rsidRDefault="00515600" w:rsidP="00647434">
      <w:pPr>
        <w:spacing w:line="240" w:lineRule="auto"/>
        <w:ind w:firstLine="0"/>
        <w:jc w:val="right"/>
      </w:pPr>
      <w:r w:rsidRPr="00C15875">
        <w:t>УТВЕРЖДАЮ</w:t>
      </w:r>
    </w:p>
    <w:p w14:paraId="47498AEC" w14:textId="77777777" w:rsidR="00515600" w:rsidRPr="00C15875" w:rsidRDefault="00515600" w:rsidP="00647434">
      <w:pPr>
        <w:spacing w:line="240" w:lineRule="auto"/>
        <w:ind w:firstLine="0"/>
        <w:jc w:val="right"/>
      </w:pPr>
      <w:r w:rsidRPr="00C15875">
        <w:t>Зав. кафедрой МПО ЭВМ,</w:t>
      </w:r>
    </w:p>
    <w:p w14:paraId="6B63639D" w14:textId="77777777" w:rsidR="00515600" w:rsidRDefault="00515600" w:rsidP="00647434">
      <w:pPr>
        <w:spacing w:line="240" w:lineRule="auto"/>
        <w:ind w:firstLine="0"/>
        <w:jc w:val="right"/>
      </w:pPr>
      <w:r w:rsidRPr="00C15875">
        <w:t>д.т.н., профессор __________ Ершов Е.В.</w:t>
      </w:r>
    </w:p>
    <w:p w14:paraId="5EF15CBE" w14:textId="77777777" w:rsidR="00AF3923" w:rsidRPr="00C15875" w:rsidRDefault="00AF3923" w:rsidP="00647434">
      <w:pPr>
        <w:spacing w:line="240" w:lineRule="auto"/>
        <w:ind w:firstLine="0"/>
        <w:jc w:val="right"/>
      </w:pPr>
    </w:p>
    <w:p w14:paraId="6C7FD5A3" w14:textId="77777777" w:rsidR="00515600" w:rsidRPr="00AD31B3" w:rsidRDefault="00515600" w:rsidP="00647434">
      <w:pPr>
        <w:spacing w:line="240" w:lineRule="auto"/>
        <w:ind w:firstLine="0"/>
        <w:jc w:val="right"/>
      </w:pPr>
      <w:r w:rsidRPr="00C15875">
        <w:t>«___» _____________ 2026 г.</w:t>
      </w:r>
    </w:p>
    <w:p w14:paraId="7F33CEA3" w14:textId="77777777" w:rsidR="00515600" w:rsidRPr="00AD31B3" w:rsidRDefault="00515600" w:rsidP="00881584"/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9"/>
        <w:gridCol w:w="496"/>
        <w:gridCol w:w="4203"/>
      </w:tblGrid>
      <w:tr w:rsidR="00515600" w:rsidRPr="00AD31B3" w14:paraId="58949B5F" w14:textId="77777777" w:rsidTr="0044045E">
        <w:tc>
          <w:tcPr>
            <w:tcW w:w="9638" w:type="dxa"/>
            <w:gridSpan w:val="3"/>
          </w:tcPr>
          <w:p w14:paraId="018B504F" w14:textId="48EBC4E5" w:rsidR="00515600" w:rsidRPr="00AD31B3" w:rsidRDefault="0044045E" w:rsidP="00570629">
            <w:pPr>
              <w:ind w:firstLine="0"/>
              <w:jc w:val="center"/>
            </w:pPr>
            <w:r w:rsidRPr="0044045E">
              <w:t>Разработка спецификации и архитектуры программного обеспечения</w:t>
            </w:r>
          </w:p>
        </w:tc>
      </w:tr>
      <w:tr w:rsidR="00515600" w:rsidRPr="00AD31B3" w14:paraId="36BDDA31" w14:textId="77777777" w:rsidTr="0044045E">
        <w:tc>
          <w:tcPr>
            <w:tcW w:w="9638" w:type="dxa"/>
            <w:gridSpan w:val="3"/>
          </w:tcPr>
          <w:p w14:paraId="21F1079D" w14:textId="77777777" w:rsidR="00515600" w:rsidRPr="00AD31B3" w:rsidRDefault="00515600" w:rsidP="00570629">
            <w:pPr>
              <w:ind w:firstLine="0"/>
              <w:jc w:val="center"/>
              <w:rPr>
                <w:rFonts w:cs="Times New Roman"/>
              </w:rPr>
            </w:pPr>
          </w:p>
        </w:tc>
      </w:tr>
      <w:tr w:rsidR="00515600" w:rsidRPr="00AD31B3" w14:paraId="3B4D818E" w14:textId="77777777" w:rsidTr="0044045E">
        <w:tc>
          <w:tcPr>
            <w:tcW w:w="9638" w:type="dxa"/>
            <w:gridSpan w:val="3"/>
          </w:tcPr>
          <w:p w14:paraId="2C686092" w14:textId="6A682B54" w:rsidR="00515600" w:rsidRPr="00AD31B3" w:rsidRDefault="0044045E" w:rsidP="00570629">
            <w:pPr>
              <w:ind w:firstLine="0"/>
              <w:jc w:val="center"/>
            </w:pPr>
            <w:r w:rsidRPr="0044045E">
              <w:t>Техническое задание на курсовую работу</w:t>
            </w:r>
          </w:p>
        </w:tc>
      </w:tr>
      <w:tr w:rsidR="00515600" w:rsidRPr="00AD31B3" w14:paraId="6843ECAB" w14:textId="77777777" w:rsidTr="0044045E">
        <w:tc>
          <w:tcPr>
            <w:tcW w:w="4939" w:type="dxa"/>
          </w:tcPr>
          <w:p w14:paraId="276FE720" w14:textId="77777777" w:rsidR="00515600" w:rsidRPr="00373DF6" w:rsidRDefault="00515600" w:rsidP="00570629">
            <w:pPr>
              <w:ind w:firstLine="0"/>
              <w:jc w:val="right"/>
            </w:pPr>
            <w:r w:rsidRPr="00373DF6">
              <w:t>Листов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14:paraId="0B02757E" w14:textId="618F52B0" w:rsidR="00515600" w:rsidRPr="00DC6445" w:rsidRDefault="004F3226" w:rsidP="00570629">
            <w:pPr>
              <w:ind w:firstLine="0"/>
            </w:pPr>
            <w:r>
              <w:t>8</w:t>
            </w:r>
          </w:p>
        </w:tc>
        <w:tc>
          <w:tcPr>
            <w:tcW w:w="4203" w:type="dxa"/>
          </w:tcPr>
          <w:p w14:paraId="78622575" w14:textId="77777777" w:rsidR="00515600" w:rsidRPr="00373DF6" w:rsidRDefault="00515600" w:rsidP="00570629">
            <w:pPr>
              <w:ind w:firstLine="0"/>
              <w:jc w:val="center"/>
              <w:rPr>
                <w:rFonts w:cs="Times New Roman"/>
              </w:rPr>
            </w:pPr>
          </w:p>
        </w:tc>
      </w:tr>
    </w:tbl>
    <w:p w14:paraId="10DB3D02" w14:textId="77777777" w:rsidR="00515600" w:rsidRPr="00AD31B3" w:rsidRDefault="00515600" w:rsidP="00881584"/>
    <w:p w14:paraId="45C023E2" w14:textId="77777777" w:rsidR="00515600" w:rsidRPr="00AD31B3" w:rsidRDefault="00515600" w:rsidP="00881584"/>
    <w:tbl>
      <w:tblPr>
        <w:tblStyle w:val="af0"/>
        <w:tblW w:w="467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975"/>
      </w:tblGrid>
      <w:tr w:rsidR="00515600" w:rsidRPr="00AD31B3" w14:paraId="4ED06B5E" w14:textId="77777777" w:rsidTr="00D76B12">
        <w:trPr>
          <w:jc w:val="right"/>
        </w:trPr>
        <w:tc>
          <w:tcPr>
            <w:tcW w:w="1701" w:type="dxa"/>
            <w:hideMark/>
          </w:tcPr>
          <w:p w14:paraId="772D6ABE" w14:textId="77777777" w:rsidR="00515600" w:rsidRPr="00570629" w:rsidRDefault="00515600" w:rsidP="00570629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70629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64EC78" w14:textId="61B56F67" w:rsidR="00515600" w:rsidRPr="00570629" w:rsidRDefault="0044045E" w:rsidP="00570629">
            <w:pPr>
              <w:ind w:firstLine="0"/>
              <w:jc w:val="center"/>
            </w:pPr>
            <w:r w:rsidRPr="0044045E">
              <w:t>Осколков В.М.</w:t>
            </w:r>
          </w:p>
        </w:tc>
      </w:tr>
      <w:tr w:rsidR="00515600" w:rsidRPr="00AD31B3" w14:paraId="58ECA3C3" w14:textId="77777777" w:rsidTr="00D76B12">
        <w:trPr>
          <w:jc w:val="right"/>
        </w:trPr>
        <w:tc>
          <w:tcPr>
            <w:tcW w:w="1701" w:type="dxa"/>
          </w:tcPr>
          <w:p w14:paraId="2CB3E2B2" w14:textId="77777777" w:rsidR="00515600" w:rsidRPr="00570629" w:rsidRDefault="00515600" w:rsidP="00570629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C0C8F93" w14:textId="77777777" w:rsidR="00515600" w:rsidRPr="00570629" w:rsidRDefault="00515600" w:rsidP="00570629">
            <w:pPr>
              <w:ind w:firstLine="0"/>
              <w:jc w:val="center"/>
              <w:rPr>
                <w:i/>
                <w:iCs/>
                <w:sz w:val="22"/>
                <w:szCs w:val="22"/>
                <w:lang w:val="en-US"/>
              </w:rPr>
            </w:pPr>
            <w:r w:rsidRPr="00570629">
              <w:rPr>
                <w:i/>
                <w:iCs/>
                <w:sz w:val="22"/>
                <w:szCs w:val="22"/>
              </w:rPr>
              <w:t>Ф.И.О</w:t>
            </w:r>
            <w:r w:rsidRPr="00570629">
              <w:rPr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00570629">
              <w:rPr>
                <w:i/>
                <w:iCs/>
                <w:sz w:val="22"/>
                <w:szCs w:val="22"/>
              </w:rPr>
              <w:t>преподавателя</w:t>
            </w:r>
          </w:p>
        </w:tc>
      </w:tr>
      <w:tr w:rsidR="00515600" w:rsidRPr="00AD31B3" w14:paraId="19D91DA0" w14:textId="77777777" w:rsidTr="00D76B12">
        <w:trPr>
          <w:jc w:val="right"/>
        </w:trPr>
        <w:tc>
          <w:tcPr>
            <w:tcW w:w="1701" w:type="dxa"/>
            <w:hideMark/>
          </w:tcPr>
          <w:p w14:paraId="095353DF" w14:textId="77777777" w:rsidR="00515600" w:rsidRPr="008D56EA" w:rsidRDefault="00515600" w:rsidP="00570629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8D56EA">
              <w:rPr>
                <w:sz w:val="24"/>
                <w:szCs w:val="24"/>
              </w:rPr>
              <w:t>Исполнитель</w:t>
            </w:r>
          </w:p>
        </w:tc>
        <w:tc>
          <w:tcPr>
            <w:tcW w:w="2975" w:type="dxa"/>
          </w:tcPr>
          <w:p w14:paraId="5CC5584B" w14:textId="77777777" w:rsidR="00515600" w:rsidRPr="008D56EA" w:rsidRDefault="00515600" w:rsidP="0057062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515600" w:rsidRPr="00AD31B3" w14:paraId="622A7E5D" w14:textId="77777777" w:rsidTr="00D76B12">
        <w:trPr>
          <w:jc w:val="right"/>
        </w:trPr>
        <w:tc>
          <w:tcPr>
            <w:tcW w:w="1701" w:type="dxa"/>
            <w:hideMark/>
          </w:tcPr>
          <w:p w14:paraId="39523793" w14:textId="77777777" w:rsidR="00515600" w:rsidRPr="008D56EA" w:rsidRDefault="00515600" w:rsidP="00570629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8D56EA">
              <w:rPr>
                <w:sz w:val="24"/>
                <w:szCs w:val="24"/>
              </w:rPr>
              <w:t>студент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22AE1F0" w14:textId="77777777" w:rsidR="00515600" w:rsidRPr="008D56EA" w:rsidRDefault="00515600" w:rsidP="00570629">
            <w:pPr>
              <w:ind w:firstLine="0"/>
              <w:jc w:val="center"/>
            </w:pPr>
            <w:r w:rsidRPr="008D56EA">
              <w:t>1ПИб-02-1оп-22</w:t>
            </w:r>
          </w:p>
        </w:tc>
      </w:tr>
      <w:tr w:rsidR="00515600" w:rsidRPr="00AD31B3" w14:paraId="326EFF5C" w14:textId="77777777" w:rsidTr="00D76B12">
        <w:trPr>
          <w:jc w:val="right"/>
        </w:trPr>
        <w:tc>
          <w:tcPr>
            <w:tcW w:w="1701" w:type="dxa"/>
          </w:tcPr>
          <w:p w14:paraId="133EAF3F" w14:textId="77777777" w:rsidR="00515600" w:rsidRPr="008D56EA" w:rsidRDefault="00515600" w:rsidP="00570629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D5C838" w14:textId="77777777" w:rsidR="00515600" w:rsidRPr="008D56EA" w:rsidRDefault="00515600" w:rsidP="00570629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8D56EA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515600" w:rsidRPr="00AD31B3" w14:paraId="3712B6A6" w14:textId="77777777" w:rsidTr="00D76B12">
        <w:trPr>
          <w:jc w:val="right"/>
        </w:trPr>
        <w:tc>
          <w:tcPr>
            <w:tcW w:w="1701" w:type="dxa"/>
          </w:tcPr>
          <w:p w14:paraId="67473F4A" w14:textId="77777777" w:rsidR="00515600" w:rsidRPr="008D56EA" w:rsidRDefault="00515600" w:rsidP="00570629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353F60A" w14:textId="77777777" w:rsidR="00515600" w:rsidRPr="008D56EA" w:rsidRDefault="00515600" w:rsidP="00570629">
            <w:pPr>
              <w:ind w:firstLine="0"/>
              <w:jc w:val="center"/>
            </w:pPr>
            <w:r w:rsidRPr="008D56EA">
              <w:t>Микуцких Г.А.</w:t>
            </w:r>
          </w:p>
        </w:tc>
      </w:tr>
      <w:tr w:rsidR="00515600" w:rsidRPr="00AD31B3" w14:paraId="4954E6BC" w14:textId="77777777" w:rsidTr="00D76B12">
        <w:trPr>
          <w:jc w:val="right"/>
        </w:trPr>
        <w:tc>
          <w:tcPr>
            <w:tcW w:w="1701" w:type="dxa"/>
          </w:tcPr>
          <w:p w14:paraId="63F5D00D" w14:textId="77777777" w:rsidR="00515600" w:rsidRPr="00570629" w:rsidRDefault="00515600" w:rsidP="00570629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3B6314" w14:textId="77777777" w:rsidR="00515600" w:rsidRPr="00570629" w:rsidRDefault="00515600" w:rsidP="00570629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570629">
              <w:rPr>
                <w:i/>
                <w:iCs/>
                <w:sz w:val="20"/>
                <w:szCs w:val="20"/>
              </w:rPr>
              <w:t>Фамилия</w:t>
            </w:r>
            <w:r w:rsidRPr="00570629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570629">
              <w:rPr>
                <w:i/>
                <w:iCs/>
                <w:sz w:val="20"/>
                <w:szCs w:val="20"/>
              </w:rPr>
              <w:t>имя</w:t>
            </w:r>
            <w:r w:rsidRPr="00570629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570629">
              <w:rPr>
                <w:i/>
                <w:iCs/>
                <w:sz w:val="20"/>
                <w:szCs w:val="20"/>
              </w:rPr>
              <w:t>отчество</w:t>
            </w:r>
          </w:p>
        </w:tc>
      </w:tr>
    </w:tbl>
    <w:p w14:paraId="5924866C" w14:textId="77777777" w:rsidR="00515600" w:rsidRPr="00AD31B3" w:rsidRDefault="00515600" w:rsidP="00881584"/>
    <w:p w14:paraId="6945CC0D" w14:textId="77777777" w:rsidR="00515600" w:rsidRDefault="00515600" w:rsidP="00881584"/>
    <w:p w14:paraId="27182DEB" w14:textId="77777777" w:rsidR="0044045E" w:rsidRDefault="0044045E" w:rsidP="00881584"/>
    <w:p w14:paraId="691E8E0F" w14:textId="77777777" w:rsidR="0044045E" w:rsidRPr="00AD31B3" w:rsidRDefault="0044045E" w:rsidP="00881584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973"/>
        <w:gridCol w:w="776"/>
        <w:gridCol w:w="4606"/>
      </w:tblGrid>
      <w:tr w:rsidR="00515600" w14:paraId="12B2F988" w14:textId="77777777" w:rsidTr="00DF7CA0"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</w:tcPr>
          <w:p w14:paraId="35B2015D" w14:textId="77777777" w:rsidR="00515600" w:rsidRPr="00AD31B3" w:rsidRDefault="00515600" w:rsidP="00E507AB">
            <w:pPr>
              <w:ind w:firstLine="0"/>
              <w:jc w:val="left"/>
            </w:pPr>
          </w:p>
        </w:tc>
        <w:tc>
          <w:tcPr>
            <w:tcW w:w="776" w:type="dxa"/>
            <w:tcBorders>
              <w:top w:val="nil"/>
              <w:left w:val="nil"/>
              <w:right w:val="nil"/>
            </w:tcBorders>
          </w:tcPr>
          <w:p w14:paraId="08EB232E" w14:textId="77777777" w:rsidR="00515600" w:rsidRPr="00AD31B3" w:rsidRDefault="00515600" w:rsidP="00E507AB">
            <w:pPr>
              <w:ind w:firstLine="0"/>
            </w:pPr>
            <w:r w:rsidRPr="00AD31B3">
              <w:t>2026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3FB15FBF" w14:textId="77777777" w:rsidR="00515600" w:rsidRPr="00EC36B7" w:rsidRDefault="00515600" w:rsidP="00E507AB">
            <w:pPr>
              <w:ind w:firstLine="0"/>
            </w:pPr>
            <w:r w:rsidRPr="00AD31B3">
              <w:t>год</w:t>
            </w:r>
          </w:p>
        </w:tc>
      </w:tr>
    </w:tbl>
    <w:p w14:paraId="771B9365" w14:textId="77777777" w:rsidR="004D6579" w:rsidRDefault="004D6579">
      <w:pPr>
        <w:jc w:val="left"/>
      </w:pPr>
      <w:r>
        <w:br w:type="page"/>
      </w:r>
    </w:p>
    <w:p w14:paraId="77F28459" w14:textId="77777777" w:rsidR="00463B46" w:rsidRDefault="00463B46" w:rsidP="00463B46">
      <w:pPr>
        <w:jc w:val="left"/>
      </w:pPr>
      <w:r>
        <w:lastRenderedPageBreak/>
        <w:t>Введение</w:t>
      </w:r>
    </w:p>
    <w:p w14:paraId="2DCC3182" w14:textId="704B67EE" w:rsidR="00463B46" w:rsidRDefault="00A04355" w:rsidP="008212FE">
      <w:bookmarkStart w:id="55" w:name="_Hlk224117741"/>
      <w:r w:rsidRPr="00A04355">
        <w:t>Отдел 3D-визуализации и аддитивных технологий АО «НИУИФ им. профессора Я.В. Самойлова»</w:t>
      </w:r>
      <w:r w:rsidR="00463B46">
        <w:t xml:space="preserve"> сталкивается с необходимостью оптимизации процессов создания сценариев для</w:t>
      </w:r>
      <w:r w:rsidR="008212FE" w:rsidRPr="008212FE">
        <w:t xml:space="preserve"> </w:t>
      </w:r>
      <w:r w:rsidR="008212FE">
        <w:t>своих</w:t>
      </w:r>
      <w:r w:rsidR="00463B46">
        <w:t xml:space="preserve"> </w:t>
      </w:r>
      <w:r w:rsidR="00463B46">
        <w:rPr>
          <w:lang w:val="en-US"/>
        </w:rPr>
        <w:t>VR</w:t>
      </w:r>
      <w:r w:rsidR="00463B46" w:rsidRPr="00463B46">
        <w:t>-</w:t>
      </w:r>
      <w:r w:rsidR="00463B46">
        <w:t>тренажёр</w:t>
      </w:r>
      <w:r w:rsidR="008212FE">
        <w:t xml:space="preserve">ов. Использование искусственного интеллекта </w:t>
      </w:r>
      <w:r w:rsidR="00636DD0">
        <w:t xml:space="preserve">(ИИ) </w:t>
      </w:r>
      <w:r w:rsidR="008212FE">
        <w:t>поможет ускорить эти процессы.</w:t>
      </w:r>
    </w:p>
    <w:p w14:paraId="0D9426B7" w14:textId="59388F0C" w:rsidR="00BB0B8A" w:rsidRPr="008212FE" w:rsidRDefault="00463B46" w:rsidP="008212FE">
      <w:r>
        <w:t>Таким образом, целью разработки является создание</w:t>
      </w:r>
      <w:r w:rsidR="0044045E">
        <w:t xml:space="preserve"> прототипа</w:t>
      </w:r>
      <w:r>
        <w:t xml:space="preserve"> системы </w:t>
      </w:r>
      <w:r w:rsidR="008212FE">
        <w:t>взаимодействия с локальной большой языковой моделью</w:t>
      </w:r>
      <w:r w:rsidR="00636DD0">
        <w:t xml:space="preserve"> (</w:t>
      </w:r>
      <w:r w:rsidR="00636DD0">
        <w:rPr>
          <w:lang w:val="en-US"/>
        </w:rPr>
        <w:t>LLM</w:t>
      </w:r>
      <w:r w:rsidR="00636DD0">
        <w:t>)</w:t>
      </w:r>
      <w:r w:rsidR="008212FE">
        <w:t>, котор</w:t>
      </w:r>
      <w:r w:rsidR="0044045E">
        <w:t>ую в будущем можно нацелить на ответы</w:t>
      </w:r>
      <w:r w:rsidR="008212FE">
        <w:t xml:space="preserve"> </w:t>
      </w:r>
      <w:r w:rsidR="0044045E">
        <w:t xml:space="preserve">по </w:t>
      </w:r>
      <w:r w:rsidR="008212FE">
        <w:t>внутренни</w:t>
      </w:r>
      <w:r w:rsidR="0044045E">
        <w:t>м</w:t>
      </w:r>
      <w:r w:rsidR="008212FE">
        <w:t xml:space="preserve"> нормативны</w:t>
      </w:r>
      <w:r w:rsidR="0044045E">
        <w:t>м</w:t>
      </w:r>
      <w:r w:rsidR="008212FE">
        <w:t xml:space="preserve"> документ</w:t>
      </w:r>
      <w:r w:rsidR="0044045E">
        <w:t>ам</w:t>
      </w:r>
      <w:r w:rsidR="008212FE">
        <w:t>.</w:t>
      </w:r>
    </w:p>
    <w:bookmarkEnd w:id="55"/>
    <w:p w14:paraId="079DEFD5" w14:textId="77777777" w:rsidR="00CD508B" w:rsidRPr="00180705" w:rsidRDefault="00CD508B" w:rsidP="00CD508B"/>
    <w:p w14:paraId="51067E71" w14:textId="77777777" w:rsidR="00CD508B" w:rsidRPr="00103001" w:rsidRDefault="00CD508B" w:rsidP="009213D0">
      <w:pPr>
        <w:pStyle w:val="a0"/>
      </w:pPr>
      <w:r w:rsidRPr="00103001">
        <w:t>Основания для разработки</w:t>
      </w:r>
    </w:p>
    <w:p w14:paraId="012D9A82" w14:textId="77777777" w:rsidR="00CD508B" w:rsidRPr="00D72070" w:rsidRDefault="00CD508B" w:rsidP="00CD508B">
      <w:r w:rsidRPr="00180705">
        <w:t>Основанием для разработки</w:t>
      </w:r>
      <w:r w:rsidR="004C3FA0">
        <w:t xml:space="preserve"> системы генерации сценариев</w:t>
      </w:r>
      <w:r w:rsidRPr="00180705">
        <w:t xml:space="preserve"> является з</w:t>
      </w:r>
      <w:r w:rsidR="00DF7CA0">
        <w:t>аказ АО «НИУИФ»,</w:t>
      </w:r>
      <w:r w:rsidR="00DF7CA0" w:rsidRPr="00DF7CA0">
        <w:t xml:space="preserve"> полученный</w:t>
      </w:r>
      <w:r w:rsidR="00DF7CA0">
        <w:t xml:space="preserve"> во время</w:t>
      </w:r>
      <w:r w:rsidR="00DF7CA0" w:rsidRPr="00DF7CA0">
        <w:t xml:space="preserve"> производственной практики.</w:t>
      </w:r>
    </w:p>
    <w:p w14:paraId="4D8D1E74" w14:textId="5D111DC1" w:rsidR="00CD508B" w:rsidRPr="00180705" w:rsidRDefault="00CD508B" w:rsidP="00CD508B">
      <w:r w:rsidRPr="00D72070">
        <w:t xml:space="preserve">Дата утверждения: </w:t>
      </w:r>
      <w:r w:rsidR="0044045E" w:rsidRPr="0044045E">
        <w:t xml:space="preserve">18 октября </w:t>
      </w:r>
      <w:r w:rsidRPr="00D72070">
        <w:t>202</w:t>
      </w:r>
      <w:r w:rsidR="0044045E">
        <w:t>5</w:t>
      </w:r>
      <w:r w:rsidRPr="00D72070">
        <w:t xml:space="preserve"> года.</w:t>
      </w:r>
    </w:p>
    <w:p w14:paraId="39D62EF2" w14:textId="495AA4AE" w:rsidR="00CD508B" w:rsidRPr="00180705" w:rsidRDefault="00CD508B" w:rsidP="004C3FA0">
      <w:r w:rsidRPr="00180705">
        <w:t xml:space="preserve">Наименование темы разработки: </w:t>
      </w:r>
      <w:r>
        <w:t>«</w:t>
      </w:r>
      <w:r w:rsidR="0044045E" w:rsidRPr="0044045E">
        <w:t>Разработка спецификации и архитектуры программного обеспечения</w:t>
      </w:r>
      <w:r>
        <w:t>».</w:t>
      </w:r>
    </w:p>
    <w:p w14:paraId="68D3C0F2" w14:textId="77777777" w:rsidR="00CD508B" w:rsidRPr="00180705" w:rsidRDefault="00CD508B" w:rsidP="00CD508B"/>
    <w:p w14:paraId="1E9DE540" w14:textId="77777777" w:rsidR="00CD508B" w:rsidRPr="00B34C73" w:rsidRDefault="00CD508B" w:rsidP="009213D0">
      <w:pPr>
        <w:pStyle w:val="a0"/>
      </w:pPr>
      <w:r w:rsidRPr="00B34C73">
        <w:t>Назначение разработки</w:t>
      </w:r>
    </w:p>
    <w:p w14:paraId="2A7079DB" w14:textId="77777777" w:rsidR="00CD508B" w:rsidRDefault="00CD508B" w:rsidP="00CD508B">
      <w:r w:rsidRPr="00314E36">
        <w:t>Разрабатываемое программное обеспечение будет использовано для</w:t>
      </w:r>
      <w:r>
        <w:t xml:space="preserve"> разработки сценариев</w:t>
      </w:r>
      <w:r w:rsidR="004C3FA0">
        <w:t xml:space="preserve"> для </w:t>
      </w:r>
      <w:r w:rsidR="004C3FA0">
        <w:rPr>
          <w:lang w:val="en-US"/>
        </w:rPr>
        <w:t>VR</w:t>
      </w:r>
      <w:r w:rsidR="004C3FA0" w:rsidRPr="004C3FA0">
        <w:t>-</w:t>
      </w:r>
      <w:r w:rsidR="004C3FA0">
        <w:t xml:space="preserve">тренажёра с использованием </w:t>
      </w:r>
      <w:r w:rsidR="00636DD0">
        <w:t>ИИ</w:t>
      </w:r>
      <w:r>
        <w:t>.</w:t>
      </w:r>
    </w:p>
    <w:p w14:paraId="37FF837A" w14:textId="77777777" w:rsidR="00CD508B" w:rsidRPr="00A66844" w:rsidRDefault="00CD508B" w:rsidP="00CD508B"/>
    <w:p w14:paraId="6063ACA5" w14:textId="77777777" w:rsidR="00CD508B" w:rsidRPr="009561D9" w:rsidRDefault="00CD508B" w:rsidP="009213D0">
      <w:pPr>
        <w:pStyle w:val="a0"/>
      </w:pPr>
      <w:r w:rsidRPr="00180705">
        <w:t>Требования</w:t>
      </w:r>
      <w:r w:rsidRPr="009561D9">
        <w:t xml:space="preserve"> к программе</w:t>
      </w:r>
    </w:p>
    <w:p w14:paraId="6AE32129" w14:textId="77777777" w:rsidR="00CD508B" w:rsidRPr="00180705" w:rsidRDefault="00CD508B" w:rsidP="00CD508B">
      <w:bookmarkStart w:id="56" w:name="_Toc212903548"/>
      <w:r w:rsidRPr="007B5C70">
        <w:t>3.1. Требования к функциональным характеристика</w:t>
      </w:r>
      <w:bookmarkEnd w:id="56"/>
      <w:r w:rsidRPr="007B5C70">
        <w:t>м</w:t>
      </w:r>
      <w:r w:rsidRPr="007471A9">
        <w:rPr>
          <w:sz w:val="24"/>
          <w:szCs w:val="24"/>
          <w:highlight w:val="yellow"/>
        </w:rPr>
        <w:t xml:space="preserve"> </w:t>
      </w:r>
    </w:p>
    <w:p w14:paraId="02CA8FB1" w14:textId="2B320C1F" w:rsidR="00F14934" w:rsidRPr="00F14934" w:rsidRDefault="00F14934" w:rsidP="00F14934">
      <w:r w:rsidRPr="00F14934">
        <w:t xml:space="preserve">Система должна поддерживать генерацию </w:t>
      </w:r>
      <w:r w:rsidR="0039332B">
        <w:t>ответа</w:t>
      </w:r>
      <w:r w:rsidRPr="00F14934">
        <w:t xml:space="preserve"> по запросу пользователя на основе выбранной темы/установки/процесса и выбранного набора источников.</w:t>
      </w:r>
    </w:p>
    <w:p w14:paraId="3A5DAA5F" w14:textId="09EDE0AB" w:rsidR="00F14934" w:rsidRPr="00F14934" w:rsidRDefault="00F14934" w:rsidP="00F14934">
      <w:r w:rsidRPr="00F14934">
        <w:t xml:space="preserve">Система должна обеспечивать контроль формата: результат генерации обязан соответствовать внутренней схеме данных </w:t>
      </w:r>
      <w:r w:rsidR="0039332B">
        <w:t>ответа</w:t>
      </w:r>
      <w:r w:rsidRPr="00F14934">
        <w:t>.</w:t>
      </w:r>
    </w:p>
    <w:p w14:paraId="365DCADD" w14:textId="77777777" w:rsidR="00CD508B" w:rsidRDefault="009213D0" w:rsidP="00CD508B">
      <w:r>
        <w:t>Программное обеспечение</w:t>
      </w:r>
      <w:r w:rsidR="00CD508B">
        <w:t xml:space="preserve"> должно обладать следующим функционалом:</w:t>
      </w:r>
    </w:p>
    <w:p w14:paraId="473C5DA5" w14:textId="5D305667" w:rsidR="00F8275E" w:rsidRDefault="0039332B">
      <w:pPr>
        <w:numPr>
          <w:ilvl w:val="0"/>
          <w:numId w:val="7"/>
        </w:numPr>
      </w:pPr>
      <w:r>
        <w:t>ответ</w:t>
      </w:r>
      <w:r w:rsidR="00F8275E">
        <w:t xml:space="preserve"> формируются на основе внутренних материалов</w:t>
      </w:r>
      <w:r w:rsidR="009213D0">
        <w:t>;</w:t>
      </w:r>
    </w:p>
    <w:p w14:paraId="71E16937" w14:textId="77777777" w:rsidR="00F8275E" w:rsidRDefault="00F8275E">
      <w:pPr>
        <w:numPr>
          <w:ilvl w:val="0"/>
          <w:numId w:val="7"/>
        </w:numPr>
      </w:pPr>
      <w:r>
        <w:t xml:space="preserve">система не должна использовать зависимости, требующие внешней установки/скачивания во время эксплуатации и/или обращения к внешним </w:t>
      </w:r>
      <w:r>
        <w:lastRenderedPageBreak/>
        <w:t>сетевым репозиториям (допускается использование стандартных библиотек платформы и тех зависимостей, которые не требуют для установки доступ в Интернет и согласованы в контуре предприятия)</w:t>
      </w:r>
      <w:r w:rsidR="009213D0">
        <w:t>;</w:t>
      </w:r>
    </w:p>
    <w:p w14:paraId="4426B7C1" w14:textId="77777777" w:rsidR="00CD508B" w:rsidRPr="0039332B" w:rsidRDefault="00CD508B">
      <w:pPr>
        <w:numPr>
          <w:ilvl w:val="0"/>
          <w:numId w:val="7"/>
        </w:numPr>
      </w:pPr>
      <w:r w:rsidRPr="0039332B">
        <w:t>способ взаимодействия с программой – мышь и клавиатура;</w:t>
      </w:r>
    </w:p>
    <w:p w14:paraId="1C644D3E" w14:textId="14B46177" w:rsidR="00CD508B" w:rsidRPr="0039332B" w:rsidRDefault="00CD508B">
      <w:pPr>
        <w:numPr>
          <w:ilvl w:val="0"/>
          <w:numId w:val="7"/>
        </w:numPr>
      </w:pPr>
      <w:r w:rsidRPr="0039332B">
        <w:t>результаты работы программы представляются в виде текста</w:t>
      </w:r>
      <w:r w:rsidR="00F8275E" w:rsidRPr="0039332B">
        <w:t>.</w:t>
      </w:r>
    </w:p>
    <w:p w14:paraId="4EF40D1A" w14:textId="77777777" w:rsidR="00636DD0" w:rsidRDefault="00636DD0" w:rsidP="00636DD0">
      <w:r>
        <w:t>Архитектура должна включать:</w:t>
      </w:r>
    </w:p>
    <w:p w14:paraId="03A78686" w14:textId="76DDDEAC" w:rsidR="00636DD0" w:rsidRPr="0039332B" w:rsidRDefault="00636DD0">
      <w:pPr>
        <w:numPr>
          <w:ilvl w:val="0"/>
          <w:numId w:val="12"/>
        </w:numPr>
      </w:pPr>
      <w:r w:rsidRPr="0039332B">
        <w:t>пользовательский интерфейс</w:t>
      </w:r>
      <w:r w:rsidR="0039332B" w:rsidRPr="0039332B">
        <w:t xml:space="preserve">: </w:t>
      </w:r>
      <w:r w:rsidRPr="0039332B">
        <w:t xml:space="preserve">чат с </w:t>
      </w:r>
      <w:r w:rsidR="00F14934" w:rsidRPr="0039332B">
        <w:rPr>
          <w:lang w:val="en-US"/>
        </w:rPr>
        <w:t>LLM</w:t>
      </w:r>
      <w:r w:rsidR="00F14934" w:rsidRPr="0039332B">
        <w:t>-</w:t>
      </w:r>
      <w:r w:rsidRPr="0039332B">
        <w:t>агентом;</w:t>
      </w:r>
    </w:p>
    <w:p w14:paraId="4CE0819E" w14:textId="77777777" w:rsidR="00636DD0" w:rsidRDefault="00636DD0">
      <w:pPr>
        <w:numPr>
          <w:ilvl w:val="0"/>
          <w:numId w:val="12"/>
        </w:numPr>
      </w:pPr>
      <w:r>
        <w:t>RAG (поиск релевантного контекста по корпоративным источникам);</w:t>
      </w:r>
    </w:p>
    <w:p w14:paraId="5BD97A6A" w14:textId="61042C09" w:rsidR="00636DD0" w:rsidRDefault="00636DD0">
      <w:pPr>
        <w:numPr>
          <w:ilvl w:val="0"/>
          <w:numId w:val="12"/>
        </w:numPr>
      </w:pPr>
      <w:r>
        <w:t>интеграцию с LLM</w:t>
      </w:r>
      <w:r w:rsidR="0009263A">
        <w:t>-агентом</w:t>
      </w:r>
      <w:r>
        <w:t xml:space="preserve"> по API;</w:t>
      </w:r>
    </w:p>
    <w:p w14:paraId="58654B52" w14:textId="08B6000F" w:rsidR="0039332B" w:rsidRDefault="00636DD0" w:rsidP="0039332B">
      <w:pPr>
        <w:numPr>
          <w:ilvl w:val="0"/>
          <w:numId w:val="12"/>
        </w:numPr>
      </w:pPr>
      <w:r>
        <w:t xml:space="preserve">модуль хранения сценариев и метаданных </w:t>
      </w:r>
      <w:r w:rsidR="0039332B">
        <w:t>в файловом хранилище.</w:t>
      </w:r>
    </w:p>
    <w:p w14:paraId="423F94D0" w14:textId="1E12F59D" w:rsidR="00DF4229" w:rsidRDefault="00DF4229" w:rsidP="0039332B">
      <w:r>
        <w:t>Управление знаниями и источниками (RAG):</w:t>
      </w:r>
    </w:p>
    <w:p w14:paraId="1C3CB4B9" w14:textId="6E64F4A7" w:rsidR="00DF4229" w:rsidRDefault="00DF4229">
      <w:pPr>
        <w:numPr>
          <w:ilvl w:val="0"/>
          <w:numId w:val="12"/>
        </w:numPr>
      </w:pPr>
      <w:r>
        <w:t>система должна предоставлять возможность подключать и индексировать корпоративные источники знаний: текстовые документы (DOCX, PDF, TXT), таблицы (XLSX), HTML/вики-выгрузки;</w:t>
      </w:r>
    </w:p>
    <w:p w14:paraId="5FEDE9C8" w14:textId="77777777" w:rsidR="00DF4229" w:rsidRDefault="00DF4229">
      <w:pPr>
        <w:numPr>
          <w:ilvl w:val="0"/>
          <w:numId w:val="12"/>
        </w:numPr>
      </w:pPr>
      <w:r>
        <w:t>система должна обеспечивать раздельное хранение:</w:t>
      </w:r>
    </w:p>
    <w:p w14:paraId="452E8FEC" w14:textId="77777777" w:rsidR="00DF4229" w:rsidRDefault="00DF4229">
      <w:pPr>
        <w:numPr>
          <w:ilvl w:val="1"/>
          <w:numId w:val="12"/>
        </w:numPr>
      </w:pPr>
      <w:r>
        <w:t>оригинальных документов (или ссылок на них);</w:t>
      </w:r>
    </w:p>
    <w:p w14:paraId="26542AA6" w14:textId="77777777" w:rsidR="00DF4229" w:rsidRDefault="00DF4229">
      <w:pPr>
        <w:numPr>
          <w:ilvl w:val="1"/>
          <w:numId w:val="12"/>
        </w:numPr>
      </w:pPr>
      <w:r>
        <w:t>индекса (векторного/поискового) для RAG;</w:t>
      </w:r>
    </w:p>
    <w:p w14:paraId="05F4FAF3" w14:textId="67B107FC" w:rsidR="00DF4229" w:rsidRDefault="00DF4229">
      <w:pPr>
        <w:numPr>
          <w:ilvl w:val="1"/>
          <w:numId w:val="12"/>
        </w:numPr>
      </w:pPr>
      <w:r>
        <w:t>метаданных (тип документа, версия, дата, владелец, подразделение, теги);</w:t>
      </w:r>
    </w:p>
    <w:p w14:paraId="224BEB2F" w14:textId="77777777" w:rsidR="00DF4229" w:rsidRDefault="00DF4229">
      <w:pPr>
        <w:numPr>
          <w:ilvl w:val="0"/>
          <w:numId w:val="12"/>
        </w:numPr>
      </w:pPr>
      <w:r>
        <w:t>система должна поддерживать обновление индекса при добавлении/изменении документов (переиндексация по расписанию или вручную);</w:t>
      </w:r>
    </w:p>
    <w:p w14:paraId="558A38AC" w14:textId="47A968E4" w:rsidR="00DF4229" w:rsidRPr="00DF4229" w:rsidRDefault="00DF4229">
      <w:pPr>
        <w:numPr>
          <w:ilvl w:val="0"/>
          <w:numId w:val="12"/>
        </w:numPr>
      </w:pPr>
      <w:r>
        <w:t xml:space="preserve">для каждого ответа </w:t>
      </w:r>
      <w:r>
        <w:rPr>
          <w:lang w:val="en-US"/>
        </w:rPr>
        <w:t>LLM</w:t>
      </w:r>
      <w:r w:rsidR="0009263A">
        <w:t>-агент</w:t>
      </w:r>
      <w:r>
        <w:t xml:space="preserve"> долж</w:t>
      </w:r>
      <w:r w:rsidR="0009263A">
        <w:t>е</w:t>
      </w:r>
      <w:r>
        <w:t xml:space="preserve">н сохранять список использованных источников (идентификаторы документов, фрагменты/ссылки на фрагменты) для </w:t>
      </w:r>
      <w:proofErr w:type="spellStart"/>
      <w:r>
        <w:t>трассируемости</w:t>
      </w:r>
      <w:proofErr w:type="spellEnd"/>
      <w:r w:rsidRPr="00DF4229">
        <w:t>;</w:t>
      </w:r>
    </w:p>
    <w:p w14:paraId="32AD0D14" w14:textId="77777777" w:rsidR="00DF4229" w:rsidRDefault="00DF4229">
      <w:pPr>
        <w:numPr>
          <w:ilvl w:val="0"/>
          <w:numId w:val="12"/>
        </w:numPr>
      </w:pPr>
      <w:r>
        <w:t>система должна поддерживать режимы поиска контекста:</w:t>
      </w:r>
    </w:p>
    <w:p w14:paraId="33DB9601" w14:textId="77777777" w:rsidR="00DF4229" w:rsidRDefault="00DF4229">
      <w:pPr>
        <w:numPr>
          <w:ilvl w:val="1"/>
          <w:numId w:val="13"/>
        </w:numPr>
      </w:pPr>
      <w:r>
        <w:t>«точный» (строгая релевантность, меньше контекста);</w:t>
      </w:r>
    </w:p>
    <w:p w14:paraId="0A1660C2" w14:textId="77777777" w:rsidR="00DF4229" w:rsidRDefault="00DF4229">
      <w:pPr>
        <w:numPr>
          <w:ilvl w:val="1"/>
          <w:numId w:val="13"/>
        </w:numPr>
      </w:pPr>
      <w:r>
        <w:t>«широкий» (больше контекста, больше источников);</w:t>
      </w:r>
    </w:p>
    <w:p w14:paraId="178AB564" w14:textId="77777777" w:rsidR="00DF4229" w:rsidRDefault="00DF4229">
      <w:pPr>
        <w:numPr>
          <w:ilvl w:val="1"/>
          <w:numId w:val="13"/>
        </w:numPr>
      </w:pPr>
      <w:r>
        <w:t>«ручной» (пользователь выбирает документы/разделы, которые агент обязан учитывать).</w:t>
      </w:r>
    </w:p>
    <w:p w14:paraId="30E90C24" w14:textId="77777777" w:rsidR="00247507" w:rsidRPr="00A66844" w:rsidRDefault="00247507" w:rsidP="00CD508B"/>
    <w:p w14:paraId="778399F1" w14:textId="77777777" w:rsidR="00CD508B" w:rsidRPr="00A66844" w:rsidRDefault="00CD508B" w:rsidP="00CD508B">
      <w:bookmarkStart w:id="57" w:name="_Toc212903549"/>
      <w:r w:rsidRPr="00103001">
        <w:lastRenderedPageBreak/>
        <w:t>3.2. Требования к надёжности</w:t>
      </w:r>
      <w:bookmarkEnd w:id="57"/>
    </w:p>
    <w:p w14:paraId="0EB59CBA" w14:textId="77777777" w:rsidR="00CD508B" w:rsidRPr="00A66844" w:rsidRDefault="009213D0" w:rsidP="00CD508B">
      <w:r>
        <w:t>П</w:t>
      </w:r>
      <w:r w:rsidR="00CD508B" w:rsidRPr="00A66844">
        <w:t>редъявляются следующие требования надёжности</w:t>
      </w:r>
      <w:r>
        <w:t xml:space="preserve"> к ПО</w:t>
      </w:r>
      <w:r w:rsidR="00CD508B" w:rsidRPr="00A66844">
        <w:t>:</w:t>
      </w:r>
    </w:p>
    <w:p w14:paraId="684A4DE1" w14:textId="77777777" w:rsidR="009213D0" w:rsidRDefault="009213D0">
      <w:pPr>
        <w:numPr>
          <w:ilvl w:val="0"/>
          <w:numId w:val="9"/>
        </w:numPr>
        <w:rPr>
          <w:lang w:eastAsia="ar-SA"/>
        </w:rPr>
      </w:pPr>
      <w:bookmarkStart w:id="58" w:name="_Toc212903550"/>
      <w:r>
        <w:rPr>
          <w:lang w:eastAsia="ar-SA"/>
        </w:rPr>
        <w:t>приложение должно корректно обрабатывать ошибки: недоступность базы данных, ошибки чтения/записи файлов, повреждение индекса, недоступность</w:t>
      </w:r>
      <w:r w:rsidR="00636DD0">
        <w:rPr>
          <w:lang w:eastAsia="ar-SA"/>
        </w:rPr>
        <w:t xml:space="preserve"> подключения</w:t>
      </w:r>
      <w:r>
        <w:rPr>
          <w:lang w:eastAsia="ar-SA"/>
        </w:rPr>
        <w:t xml:space="preserve"> LLM, отсутствие прав доступа к каталогам.</w:t>
      </w:r>
    </w:p>
    <w:p w14:paraId="059AA76E" w14:textId="77777777" w:rsidR="009213D0" w:rsidRDefault="009213D0">
      <w:pPr>
        <w:numPr>
          <w:ilvl w:val="0"/>
          <w:numId w:val="9"/>
        </w:numPr>
        <w:rPr>
          <w:lang w:eastAsia="ar-SA"/>
        </w:rPr>
      </w:pPr>
      <w:r>
        <w:rPr>
          <w:lang w:eastAsia="ar-SA"/>
        </w:rPr>
        <w:t>при ошибках LLM/RAG система должна выдавать понятное сообщение и предлагать действия: повторить, сменить режим поиска, продолжить без ИИ</w:t>
      </w:r>
      <w:r w:rsidR="00636DD0">
        <w:rPr>
          <w:lang w:eastAsia="ar-SA"/>
        </w:rPr>
        <w:t>;</w:t>
      </w:r>
    </w:p>
    <w:p w14:paraId="1915CFA6" w14:textId="77777777" w:rsidR="00CD508B" w:rsidRDefault="00636DD0">
      <w:pPr>
        <w:numPr>
          <w:ilvl w:val="0"/>
          <w:numId w:val="9"/>
        </w:numPr>
        <w:rPr>
          <w:lang w:eastAsia="ar-SA"/>
        </w:rPr>
      </w:pPr>
      <w:r>
        <w:rPr>
          <w:lang w:eastAsia="ar-SA"/>
        </w:rPr>
        <w:t>с</w:t>
      </w:r>
      <w:r w:rsidR="009213D0">
        <w:rPr>
          <w:lang w:eastAsia="ar-SA"/>
        </w:rPr>
        <w:t>истема должна обеспечивать авто</w:t>
      </w:r>
      <w:r>
        <w:rPr>
          <w:lang w:eastAsia="ar-SA"/>
        </w:rPr>
        <w:t xml:space="preserve">матическое </w:t>
      </w:r>
      <w:r w:rsidR="009213D0">
        <w:rPr>
          <w:lang w:eastAsia="ar-SA"/>
        </w:rPr>
        <w:t>сохранение изменений сценария (настраиваемый интервал) и защиту от потери данных.</w:t>
      </w:r>
    </w:p>
    <w:p w14:paraId="74CBDEFB" w14:textId="77777777" w:rsidR="00247507" w:rsidRDefault="00247507" w:rsidP="009213D0"/>
    <w:p w14:paraId="4C362E8E" w14:textId="77777777" w:rsidR="00CD508B" w:rsidRPr="00A66844" w:rsidRDefault="00CD508B" w:rsidP="00CD508B">
      <w:r w:rsidRPr="00103001">
        <w:t>3.3. Условия эксплуатации</w:t>
      </w:r>
      <w:bookmarkEnd w:id="58"/>
    </w:p>
    <w:p w14:paraId="55A4E2AA" w14:textId="77777777" w:rsidR="00CD508B" w:rsidRDefault="00F8275E" w:rsidP="00CD508B">
      <w:r>
        <w:t>Пр</w:t>
      </w:r>
      <w:r w:rsidRPr="00F8275E">
        <w:t>иложение используется инженерно-техническими специалистами и методистами предприятия в офисных условиях</w:t>
      </w:r>
      <w:r w:rsidR="00CD508B">
        <w:t>, в частности:</w:t>
      </w:r>
    </w:p>
    <w:p w14:paraId="31986EDF" w14:textId="77777777" w:rsidR="00CD508B" w:rsidRDefault="00CD508B">
      <w:pPr>
        <w:numPr>
          <w:ilvl w:val="0"/>
          <w:numId w:val="10"/>
        </w:numPr>
      </w:pPr>
      <w:r w:rsidRPr="009561D9">
        <w:t>температура окружающей среды – +5-35 °С</w:t>
      </w:r>
      <w:r>
        <w:t>;</w:t>
      </w:r>
    </w:p>
    <w:p w14:paraId="3FE2360E" w14:textId="77777777" w:rsidR="00CD508B" w:rsidRDefault="00CD508B">
      <w:pPr>
        <w:numPr>
          <w:ilvl w:val="0"/>
          <w:numId w:val="10"/>
        </w:numPr>
      </w:pPr>
      <w:r w:rsidRPr="009561D9">
        <w:t>относительная влажность</w:t>
      </w:r>
      <w:r>
        <w:t xml:space="preserve"> помещения</w:t>
      </w:r>
      <w:r w:rsidRPr="009561D9">
        <w:t xml:space="preserve"> – (60±</w:t>
      </w:r>
      <w:proofErr w:type="gramStart"/>
      <w:r w:rsidRPr="009561D9">
        <w:t>20)%</w:t>
      </w:r>
      <w:proofErr w:type="gramEnd"/>
      <w:r w:rsidRPr="009561D9">
        <w:t>;</w:t>
      </w:r>
    </w:p>
    <w:p w14:paraId="64409724" w14:textId="77777777" w:rsidR="00CD508B" w:rsidRDefault="00CD508B">
      <w:pPr>
        <w:numPr>
          <w:ilvl w:val="0"/>
          <w:numId w:val="10"/>
        </w:numPr>
      </w:pPr>
      <w:r w:rsidRPr="00940191">
        <w:t>уровень шума не превыша</w:t>
      </w:r>
      <w:r>
        <w:t>ет</w:t>
      </w:r>
      <w:r w:rsidRPr="00940191">
        <w:t xml:space="preserve"> 50 дБ;</w:t>
      </w:r>
    </w:p>
    <w:p w14:paraId="1CF33B0A" w14:textId="77777777" w:rsidR="00CD508B" w:rsidRPr="00103001" w:rsidRDefault="00CD508B">
      <w:pPr>
        <w:numPr>
          <w:ilvl w:val="0"/>
          <w:numId w:val="10"/>
        </w:numPr>
      </w:pPr>
      <w:r w:rsidRPr="009561D9">
        <w:t>ПК размещён не ближе 1 метра от источников сильных электромагнитных излучений;</w:t>
      </w:r>
    </w:p>
    <w:p w14:paraId="3A2CA4E2" w14:textId="77777777" w:rsidR="00CD508B" w:rsidRPr="009561D9" w:rsidRDefault="00CD508B">
      <w:pPr>
        <w:numPr>
          <w:ilvl w:val="0"/>
          <w:numId w:val="10"/>
        </w:numPr>
      </w:pPr>
      <w:r w:rsidRPr="00103001">
        <w:t>расстояние от окна до рабочего места — не менее 1 м;</w:t>
      </w:r>
    </w:p>
    <w:p w14:paraId="5DBE390F" w14:textId="77777777" w:rsidR="00CD508B" w:rsidRPr="009561D9" w:rsidRDefault="00CD508B">
      <w:pPr>
        <w:numPr>
          <w:ilvl w:val="0"/>
          <w:numId w:val="10"/>
        </w:numPr>
      </w:pPr>
      <w:r w:rsidRPr="009561D9">
        <w:t>электропитание от однофазной сети переменного тока напряжением (220±</w:t>
      </w:r>
      <w:proofErr w:type="gramStart"/>
      <w:r w:rsidRPr="009561D9">
        <w:t>20)В</w:t>
      </w:r>
      <w:proofErr w:type="gramEnd"/>
      <w:r w:rsidRPr="009561D9">
        <w:t xml:space="preserve"> и частотой 49–51 Гц;</w:t>
      </w:r>
    </w:p>
    <w:p w14:paraId="659FCED0" w14:textId="77777777" w:rsidR="00636DD0" w:rsidRDefault="00CD508B">
      <w:pPr>
        <w:numPr>
          <w:ilvl w:val="0"/>
          <w:numId w:val="10"/>
        </w:numPr>
      </w:pPr>
      <w:r w:rsidRPr="009561D9">
        <w:t>нет подключения к бесперебойному источнику питания</w:t>
      </w:r>
      <w:r>
        <w:t>;</w:t>
      </w:r>
    </w:p>
    <w:p w14:paraId="3ECDDDA6" w14:textId="77777777" w:rsidR="00636DD0" w:rsidRPr="00636DD0" w:rsidRDefault="00636DD0">
      <w:pPr>
        <w:numPr>
          <w:ilvl w:val="0"/>
          <w:numId w:val="10"/>
        </w:numPr>
      </w:pPr>
      <w:r w:rsidRPr="00636DD0">
        <w:t>система эксплуатируется в защищённом контуре предприятия, устанавливается локально, не требует доступа к внешним облачным сервисам и публичной сети Интернет</w:t>
      </w:r>
      <w:r>
        <w:t>.</w:t>
      </w:r>
    </w:p>
    <w:p w14:paraId="7ABD0C35" w14:textId="77777777" w:rsidR="00CD508B" w:rsidRPr="00103001" w:rsidRDefault="00CD508B" w:rsidP="00F8275E">
      <w:pPr>
        <w:rPr>
          <w:highlight w:val="yellow"/>
        </w:rPr>
      </w:pPr>
    </w:p>
    <w:p w14:paraId="418A4477" w14:textId="77777777" w:rsidR="00CD508B" w:rsidRPr="00A66844" w:rsidRDefault="00CD508B" w:rsidP="00F8275E">
      <w:bookmarkStart w:id="59" w:name="_Toc212903551"/>
      <w:r>
        <w:t xml:space="preserve">3.4. </w:t>
      </w:r>
      <w:r w:rsidRPr="00CD2ABA">
        <w:t>Требования</w:t>
      </w:r>
      <w:r w:rsidRPr="00A66844">
        <w:t xml:space="preserve"> к составу и параметрам технических средств</w:t>
      </w:r>
      <w:bookmarkEnd w:id="59"/>
    </w:p>
    <w:p w14:paraId="707162C4" w14:textId="77777777" w:rsidR="00CD508B" w:rsidRPr="00A66844" w:rsidRDefault="00CD508B" w:rsidP="00F8275E">
      <w:pPr>
        <w:rPr>
          <w:lang w:eastAsia="ar-SA"/>
        </w:rPr>
      </w:pPr>
      <w:r w:rsidRPr="00A66844">
        <w:rPr>
          <w:lang w:eastAsia="ar-SA"/>
        </w:rPr>
        <w:t>ЭВМ должна соответствовать следующим</w:t>
      </w:r>
      <w:r>
        <w:rPr>
          <w:lang w:eastAsia="ar-SA"/>
        </w:rPr>
        <w:t xml:space="preserve"> минимальным</w:t>
      </w:r>
      <w:r w:rsidRPr="00A66844">
        <w:rPr>
          <w:lang w:eastAsia="ar-SA"/>
        </w:rPr>
        <w:t xml:space="preserve"> параметрам:</w:t>
      </w:r>
    </w:p>
    <w:p w14:paraId="48E6FBBA" w14:textId="701AB410" w:rsidR="00CD508B" w:rsidRPr="004E2338" w:rsidRDefault="00CD508B">
      <w:pPr>
        <w:numPr>
          <w:ilvl w:val="0"/>
          <w:numId w:val="11"/>
        </w:numPr>
      </w:pPr>
      <w:r w:rsidRPr="004E2338">
        <w:t>64-разрядный (</w:t>
      </w:r>
      <w:r w:rsidRPr="004E2338">
        <w:rPr>
          <w:lang w:val="en-US"/>
        </w:rPr>
        <w:t>x</w:t>
      </w:r>
      <w:r w:rsidRPr="004E2338">
        <w:t xml:space="preserve">64) </w:t>
      </w:r>
      <w:r w:rsidR="00F8275E">
        <w:t xml:space="preserve">4-х ядерный </w:t>
      </w:r>
      <w:r w:rsidRPr="004E2338">
        <w:t xml:space="preserve">процессор с тактовой частотой </w:t>
      </w:r>
      <w:r w:rsidR="00F8275E">
        <w:t>3</w:t>
      </w:r>
      <w:r w:rsidRPr="004E2338">
        <w:t xml:space="preserve"> ГГц;</w:t>
      </w:r>
    </w:p>
    <w:p w14:paraId="6053F898" w14:textId="6F0C49AC" w:rsidR="00CD508B" w:rsidRPr="004E2338" w:rsidRDefault="00A04355">
      <w:pPr>
        <w:numPr>
          <w:ilvl w:val="0"/>
          <w:numId w:val="11"/>
        </w:numPr>
      </w:pPr>
      <w:r>
        <w:lastRenderedPageBreak/>
        <w:t>16</w:t>
      </w:r>
      <w:r w:rsidR="00CD508B" w:rsidRPr="004E2338">
        <w:t xml:space="preserve"> Г</w:t>
      </w:r>
      <w:r w:rsidR="00CD508B">
        <w:t>б</w:t>
      </w:r>
      <w:r w:rsidR="00CD508B" w:rsidRPr="004E2338">
        <w:t xml:space="preserve"> ОЗУ, </w:t>
      </w:r>
      <w:r>
        <w:t>200 Гб</w:t>
      </w:r>
      <w:r w:rsidR="00CD508B" w:rsidRPr="004E2338">
        <w:t xml:space="preserve"> свободного места на накопителе (</w:t>
      </w:r>
      <w:r w:rsidR="00CD508B" w:rsidRPr="004E2338">
        <w:rPr>
          <w:lang w:val="en-US"/>
        </w:rPr>
        <w:t>HDD</w:t>
      </w:r>
      <w:r w:rsidR="00CD508B" w:rsidRPr="004E2338">
        <w:t xml:space="preserve">, </w:t>
      </w:r>
      <w:r w:rsidR="00CD508B" w:rsidRPr="004E2338">
        <w:rPr>
          <w:lang w:val="en-US"/>
        </w:rPr>
        <w:t>SSD</w:t>
      </w:r>
      <w:r w:rsidR="00CD508B" w:rsidRPr="004E2338">
        <w:t>);</w:t>
      </w:r>
    </w:p>
    <w:p w14:paraId="1074B9E3" w14:textId="77777777" w:rsidR="00CD508B" w:rsidRPr="004E2338" w:rsidRDefault="00CD508B">
      <w:pPr>
        <w:numPr>
          <w:ilvl w:val="0"/>
          <w:numId w:val="11"/>
        </w:numPr>
      </w:pPr>
      <w:r w:rsidRPr="004E2338">
        <w:t xml:space="preserve">графическое устройство </w:t>
      </w:r>
      <w:r w:rsidRPr="004E2338">
        <w:rPr>
          <w:lang w:val="en-US"/>
        </w:rPr>
        <w:t>DirectX</w:t>
      </w:r>
      <w:r w:rsidRPr="004E2338">
        <w:t xml:space="preserve"> 9 с драйвером </w:t>
      </w:r>
      <w:r w:rsidRPr="004E2338">
        <w:rPr>
          <w:lang w:val="en-US"/>
        </w:rPr>
        <w:t>WDDM</w:t>
      </w:r>
      <w:r w:rsidRPr="004E2338">
        <w:t xml:space="preserve"> 1.0 или более поздней версии;</w:t>
      </w:r>
    </w:p>
    <w:p w14:paraId="690BE4B2" w14:textId="77777777" w:rsidR="00CD508B" w:rsidRDefault="00CD508B">
      <w:pPr>
        <w:numPr>
          <w:ilvl w:val="0"/>
          <w:numId w:val="11"/>
        </w:numPr>
      </w:pPr>
      <w:r w:rsidRPr="004E2338">
        <w:t>поддержка клавиатуры</w:t>
      </w:r>
      <w:r>
        <w:t xml:space="preserve"> и</w:t>
      </w:r>
      <w:r w:rsidRPr="004E2338">
        <w:t xml:space="preserve"> компьютерной мыши</w:t>
      </w:r>
      <w:r>
        <w:t>;</w:t>
      </w:r>
    </w:p>
    <w:p w14:paraId="08517974" w14:textId="77777777" w:rsidR="00CD508B" w:rsidRPr="004E2338" w:rsidRDefault="00CD508B">
      <w:pPr>
        <w:numPr>
          <w:ilvl w:val="0"/>
          <w:numId w:val="11"/>
        </w:numPr>
      </w:pPr>
      <w:r>
        <w:t xml:space="preserve">поддержка </w:t>
      </w:r>
      <w:r w:rsidRPr="004E2338">
        <w:t>монитора разрешением 1920×1080 пикселей.</w:t>
      </w:r>
    </w:p>
    <w:p w14:paraId="38AD0320" w14:textId="77777777" w:rsidR="00CD508B" w:rsidRPr="00A66844" w:rsidRDefault="00CD508B" w:rsidP="00F8275E"/>
    <w:p w14:paraId="605DAE00" w14:textId="77777777" w:rsidR="00CD508B" w:rsidRPr="00A66844" w:rsidRDefault="00CD508B" w:rsidP="00CD508B">
      <w:bookmarkStart w:id="60" w:name="_Toc212903552"/>
      <w:r w:rsidRPr="003D6992">
        <w:t>3.5. Требования к информационной и программной совместимости</w:t>
      </w:r>
      <w:bookmarkEnd w:id="60"/>
    </w:p>
    <w:p w14:paraId="04E92BDE" w14:textId="77777777" w:rsidR="00CD508B" w:rsidRDefault="00CD508B" w:rsidP="00CD508B">
      <w:r>
        <w:t xml:space="preserve">ПО должно </w:t>
      </w:r>
      <w:r w:rsidRPr="00336F88">
        <w:t>корректно работать</w:t>
      </w:r>
      <w:r>
        <w:t xml:space="preserve"> на ЭВМ под управлением семейства операционных систем </w:t>
      </w:r>
      <w:r>
        <w:rPr>
          <w:lang w:val="en-US"/>
        </w:rPr>
        <w:t>Windows</w:t>
      </w:r>
      <w:r>
        <w:t xml:space="preserve"> версии 10 и младше</w:t>
      </w:r>
      <w:r w:rsidR="00636DD0" w:rsidRPr="00636DD0">
        <w:t xml:space="preserve"> и Astra Linux</w:t>
      </w:r>
      <w:r w:rsidR="00636DD0">
        <w:t xml:space="preserve"> </w:t>
      </w:r>
      <w:r>
        <w:t>без сторонних установочных пакетов</w:t>
      </w:r>
      <w:r w:rsidRPr="00A66844">
        <w:t>.</w:t>
      </w:r>
    </w:p>
    <w:p w14:paraId="00448C6A" w14:textId="77777777" w:rsidR="00CD508B" w:rsidRPr="00A66844" w:rsidRDefault="00CD508B" w:rsidP="00CD508B"/>
    <w:p w14:paraId="60CB6ACA" w14:textId="77777777" w:rsidR="00CD508B" w:rsidRPr="00731044" w:rsidRDefault="00CD508B" w:rsidP="00CD508B">
      <w:bookmarkStart w:id="61" w:name="_Toc212903553"/>
      <w:r w:rsidRPr="00731044">
        <w:t>3.6. Требования к маркировке и упаковке</w:t>
      </w:r>
      <w:bookmarkEnd w:id="61"/>
    </w:p>
    <w:p w14:paraId="76CCAEA2" w14:textId="2E67C17C" w:rsidR="00CD508B" w:rsidRPr="00731044" w:rsidRDefault="00CD508B" w:rsidP="00CD508B">
      <w:r w:rsidRPr="00731044">
        <w:t>Архив с готовым к запуску ПО, документация и исходный код программы передаются через защищённый облачный сервис компании.</w:t>
      </w:r>
    </w:p>
    <w:p w14:paraId="2554709E" w14:textId="77777777" w:rsidR="00CD508B" w:rsidRPr="00A04355" w:rsidRDefault="00CD508B" w:rsidP="00CD508B">
      <w:pPr>
        <w:rPr>
          <w:highlight w:val="yellow"/>
        </w:rPr>
      </w:pPr>
    </w:p>
    <w:p w14:paraId="3371294D" w14:textId="77777777" w:rsidR="00CD508B" w:rsidRPr="00731044" w:rsidRDefault="00CD508B" w:rsidP="00CD508B">
      <w:bookmarkStart w:id="62" w:name="_Toc212903554"/>
      <w:r w:rsidRPr="00731044">
        <w:t>3.7. Требования к транспортированию и хранению</w:t>
      </w:r>
      <w:bookmarkEnd w:id="62"/>
    </w:p>
    <w:p w14:paraId="174A48E4" w14:textId="77777777" w:rsidR="00CD508B" w:rsidRDefault="00CD508B" w:rsidP="00CD508B">
      <w:r w:rsidRPr="00731044">
        <w:t>Всем пользователям запрещается осуществлять действия под видом оригинального ПО, нарушающие статью 273 «Создание, использование и распространение вредоносных компьютерных программ».</w:t>
      </w:r>
    </w:p>
    <w:p w14:paraId="485FB214" w14:textId="2328ACB0" w:rsidR="00CD508B" w:rsidRDefault="00731044" w:rsidP="00CD508B">
      <w:r w:rsidRPr="00731044">
        <w:t>Запрещается хранение дистрибутивов на незащищённых носителях информации и в открытых сетевых хранилищах, не обеспечивающих контроль доступа. Транспортировка ПО на съёмных носителях допускается только в зашифрованном виде при условии соблюдения политики информационной безопасности компании АО «НИУИФ». Любое размещение исходного кода или исполняемых файлов в открытом доступе (включая публичные репозитории и облачные сервисы) расценивается как нарушение режима коммерческой тайны.</w:t>
      </w:r>
    </w:p>
    <w:p w14:paraId="3E50218C" w14:textId="77777777" w:rsidR="00731044" w:rsidRPr="00A66844" w:rsidRDefault="00731044" w:rsidP="00CD508B"/>
    <w:p w14:paraId="1A3F77DE" w14:textId="77777777" w:rsidR="00CD508B" w:rsidRPr="00A66844" w:rsidRDefault="00CD508B" w:rsidP="00CD508B">
      <w:bookmarkStart w:id="63" w:name="_Toc212903555"/>
      <w:r w:rsidRPr="00640CC8">
        <w:t>3.8. Специальные требования</w:t>
      </w:r>
      <w:bookmarkEnd w:id="63"/>
    </w:p>
    <w:p w14:paraId="0FE647E2" w14:textId="50D8F625" w:rsidR="00CD508B" w:rsidRPr="00091207" w:rsidRDefault="00731044" w:rsidP="00CD508B">
      <w:r>
        <w:t>Не предъявляются</w:t>
      </w:r>
      <w:r w:rsidR="00CD508B" w:rsidRPr="00091207">
        <w:t>.</w:t>
      </w:r>
    </w:p>
    <w:p w14:paraId="1060607A" w14:textId="77777777" w:rsidR="00CD508B" w:rsidRPr="00091207" w:rsidRDefault="00CD508B" w:rsidP="00CD508B"/>
    <w:p w14:paraId="5C61E4B6" w14:textId="77777777" w:rsidR="00CD508B" w:rsidRPr="00A66844" w:rsidRDefault="00CD508B" w:rsidP="009213D0">
      <w:pPr>
        <w:pStyle w:val="a0"/>
      </w:pPr>
      <w:r w:rsidRPr="00A66844">
        <w:lastRenderedPageBreak/>
        <w:t>Требование к программной документации</w:t>
      </w:r>
    </w:p>
    <w:p w14:paraId="32900365" w14:textId="77777777" w:rsidR="00CD508B" w:rsidRPr="00CD2ABA" w:rsidRDefault="00CD508B" w:rsidP="00CD508B">
      <w:r>
        <w:t xml:space="preserve">4.1. </w:t>
      </w:r>
      <w:r w:rsidRPr="00CD2ABA">
        <w:t>Содержание расчётно-пояснительной записки</w:t>
      </w:r>
    </w:p>
    <w:p w14:paraId="59DEF509" w14:textId="77777777" w:rsidR="00CD508B" w:rsidRPr="00A66844" w:rsidRDefault="00CD508B" w:rsidP="00CD508B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Программная документация должна содержать расчётно-пояснительную записку, содержание которой:</w:t>
      </w:r>
    </w:p>
    <w:p w14:paraId="596B2EB6" w14:textId="77777777" w:rsidR="00CD508B" w:rsidRPr="00A66844" w:rsidRDefault="00CD508B" w:rsidP="00CD508B">
      <w:r w:rsidRPr="00A66844">
        <w:t>Титульный лист</w:t>
      </w:r>
    </w:p>
    <w:p w14:paraId="7FEBF127" w14:textId="77777777" w:rsidR="00CD508B" w:rsidRPr="00A66844" w:rsidRDefault="00CD508B" w:rsidP="00CD508B">
      <w:r w:rsidRPr="00A66844">
        <w:t>Оглавление</w:t>
      </w:r>
    </w:p>
    <w:p w14:paraId="198F5ABC" w14:textId="27A0D9D0" w:rsidR="00CD508B" w:rsidRDefault="00CD508B" w:rsidP="00CD508B">
      <w:r w:rsidRPr="00A66844">
        <w:t>Введение</w:t>
      </w:r>
    </w:p>
    <w:p w14:paraId="6CB97406" w14:textId="316AA52B" w:rsidR="00055B0B" w:rsidRDefault="00055B0B" w:rsidP="00055B0B">
      <w:r>
        <w:t>1. Сравнительный анализ отечественных и зарубежных аналогов проектируемой системы</w:t>
      </w:r>
    </w:p>
    <w:p w14:paraId="21A4EC6A" w14:textId="790499E7" w:rsidR="00055B0B" w:rsidRDefault="00055B0B" w:rsidP="00055B0B">
      <w:r>
        <w:t>2. Выбор технологии, среды и языка программирования</w:t>
      </w:r>
    </w:p>
    <w:p w14:paraId="4F0E5714" w14:textId="2E2575E2" w:rsidR="00055B0B" w:rsidRDefault="00055B0B" w:rsidP="00055B0B">
      <w:r>
        <w:t>3. Анализ процесса обработки информации, выбор структур данных для её хранения, выбор методов и алгоритмов решения задачи</w:t>
      </w:r>
    </w:p>
    <w:p w14:paraId="742F796C" w14:textId="705685F0" w:rsidR="00055B0B" w:rsidRDefault="00055B0B" w:rsidP="00055B0B">
      <w:r>
        <w:t>4. Разработка спецификаций проектируемой системы</w:t>
      </w:r>
    </w:p>
    <w:p w14:paraId="5C52184C" w14:textId="2E1D3DB4" w:rsidR="00055B0B" w:rsidRDefault="00055B0B" w:rsidP="00055B0B">
      <w:r>
        <w:t>4.1. Построение диаграмм вариантов использования</w:t>
      </w:r>
    </w:p>
    <w:p w14:paraId="547B0362" w14:textId="52835F3E" w:rsidR="00055B0B" w:rsidRDefault="00055B0B" w:rsidP="00055B0B">
      <w:r>
        <w:t>4.2. Построение контекстных диаграмм классов</w:t>
      </w:r>
    </w:p>
    <w:p w14:paraId="0E3DB666" w14:textId="3001A01E" w:rsidR="00055B0B" w:rsidRDefault="00055B0B" w:rsidP="00055B0B">
      <w:r>
        <w:t>4.3. Построение диаграмм последовательностей системы</w:t>
      </w:r>
    </w:p>
    <w:p w14:paraId="708B1AD4" w14:textId="58AF84B2" w:rsidR="00055B0B" w:rsidRDefault="00055B0B" w:rsidP="00055B0B">
      <w:r>
        <w:t>4.4. Построение диаграммы деятельностей варианта использования</w:t>
      </w:r>
    </w:p>
    <w:p w14:paraId="23912490" w14:textId="2CDC3A58" w:rsidR="00055B0B" w:rsidRDefault="00055B0B" w:rsidP="00055B0B">
      <w:r>
        <w:t>5. Проектирование программного обеспечения</w:t>
      </w:r>
    </w:p>
    <w:p w14:paraId="1234715F" w14:textId="14CA1C17" w:rsidR="00055B0B" w:rsidRDefault="00055B0B" w:rsidP="00055B0B">
      <w:r>
        <w:t>5.1. Проектирование структуры системы и построение диаграммы пакетов</w:t>
      </w:r>
    </w:p>
    <w:p w14:paraId="00EE00D0" w14:textId="10DB5ECB" w:rsidR="00055B0B" w:rsidRDefault="00055B0B" w:rsidP="00055B0B">
      <w:r>
        <w:t>5.2. Проектирование классов пакета</w:t>
      </w:r>
    </w:p>
    <w:p w14:paraId="45A1E0FD" w14:textId="34D49798" w:rsidR="00055B0B" w:rsidRDefault="00055B0B" w:rsidP="00055B0B">
      <w:r>
        <w:t>5.2.1. Исходная диаграмма классов</w:t>
      </w:r>
    </w:p>
    <w:p w14:paraId="6E4110F1" w14:textId="4D977C73" w:rsidR="00055B0B" w:rsidRDefault="00055B0B" w:rsidP="00055B0B">
      <w:r>
        <w:t>5.2.2. Диаграмма последовательностей взаимодействия объектов классов</w:t>
      </w:r>
    </w:p>
    <w:p w14:paraId="5133DA59" w14:textId="4CDDFF6C" w:rsidR="00055B0B" w:rsidRDefault="00055B0B" w:rsidP="00055B0B">
      <w:r>
        <w:t>5.2.3. Диаграмма коммуникации</w:t>
      </w:r>
    </w:p>
    <w:p w14:paraId="4D4C5848" w14:textId="294DF31D" w:rsidR="00055B0B" w:rsidRDefault="00055B0B" w:rsidP="00055B0B">
      <w:r>
        <w:t>5.2.4. Уточнённая диаграмма классов пакета</w:t>
      </w:r>
    </w:p>
    <w:p w14:paraId="04E394BB" w14:textId="3345749C" w:rsidR="00055B0B" w:rsidRDefault="00055B0B" w:rsidP="00055B0B">
      <w:r>
        <w:t>5.2.5. Детальная диаграмма классов пакета</w:t>
      </w:r>
    </w:p>
    <w:p w14:paraId="29CD83DB" w14:textId="747CCC89" w:rsidR="00055B0B" w:rsidRDefault="00055B0B" w:rsidP="00055B0B">
      <w:r>
        <w:t>5.3. Модульная структура проекта</w:t>
      </w:r>
    </w:p>
    <w:p w14:paraId="4C482BB2" w14:textId="0067D9E1" w:rsidR="00055B0B" w:rsidRDefault="00055B0B" w:rsidP="00055B0B">
      <w:r>
        <w:t>5.4. Построение диаграммы компонентов</w:t>
      </w:r>
    </w:p>
    <w:p w14:paraId="07C11BEB" w14:textId="6242203E" w:rsidR="00055B0B" w:rsidRDefault="00055B0B" w:rsidP="00055B0B">
      <w:r>
        <w:t>5.5. Построение диаграммы размещения</w:t>
      </w:r>
    </w:p>
    <w:p w14:paraId="463DBFC4" w14:textId="64AA46D9" w:rsidR="00055B0B" w:rsidRDefault="00055B0B" w:rsidP="00055B0B">
      <w:r>
        <w:t>6. Тестирование</w:t>
      </w:r>
    </w:p>
    <w:p w14:paraId="786B5B8D" w14:textId="77777777" w:rsidR="00CD508B" w:rsidRPr="00A66844" w:rsidRDefault="00CD508B" w:rsidP="00CD508B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Заключение</w:t>
      </w:r>
    </w:p>
    <w:p w14:paraId="49A42410" w14:textId="77777777" w:rsidR="00CD508B" w:rsidRPr="00A66844" w:rsidRDefault="00CD508B" w:rsidP="00CD508B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lastRenderedPageBreak/>
        <w:t>Список литературы</w:t>
      </w:r>
    </w:p>
    <w:p w14:paraId="39084CC2" w14:textId="77777777" w:rsidR="00CD508B" w:rsidRDefault="00CD508B" w:rsidP="00CD508B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1. </w:t>
      </w:r>
      <w:r>
        <w:rPr>
          <w:rFonts w:eastAsia="Calibri"/>
          <w:lang w:eastAsia="ar-SA"/>
        </w:rPr>
        <w:t>Техническое задание</w:t>
      </w:r>
    </w:p>
    <w:p w14:paraId="4E6B780E" w14:textId="55EFC377" w:rsidR="00CD508B" w:rsidRDefault="00A85359" w:rsidP="00CD508B">
      <w:pPr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Приложение </w:t>
      </w:r>
      <w:r w:rsidR="00A04355">
        <w:rPr>
          <w:rFonts w:eastAsia="Calibri"/>
          <w:lang w:eastAsia="ar-SA"/>
        </w:rPr>
        <w:t>2</w:t>
      </w:r>
      <w:r>
        <w:rPr>
          <w:rFonts w:eastAsia="Calibri"/>
          <w:lang w:eastAsia="ar-SA"/>
        </w:rPr>
        <w:t xml:space="preserve">. </w:t>
      </w:r>
      <w:r w:rsidR="00CD508B" w:rsidRPr="00A66844">
        <w:rPr>
          <w:rFonts w:eastAsia="Calibri"/>
          <w:lang w:eastAsia="ar-SA"/>
        </w:rPr>
        <w:t>Текст программы</w:t>
      </w:r>
    </w:p>
    <w:p w14:paraId="185B6518" w14:textId="46A8D287" w:rsidR="00A85359" w:rsidRPr="00A85359" w:rsidRDefault="00CD508B" w:rsidP="00A8535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</w:t>
      </w:r>
      <w:r w:rsidR="00A04355">
        <w:rPr>
          <w:rFonts w:eastAsia="Calibri"/>
          <w:lang w:eastAsia="ar-SA"/>
        </w:rPr>
        <w:t>3</w:t>
      </w:r>
      <w:r w:rsidRPr="00A66844">
        <w:rPr>
          <w:rFonts w:eastAsia="Calibri"/>
          <w:lang w:eastAsia="ar-SA"/>
        </w:rPr>
        <w:t>. Руководство пользователя</w:t>
      </w:r>
    </w:p>
    <w:p w14:paraId="0541FF39" w14:textId="77777777" w:rsidR="00CD508B" w:rsidRPr="006D4FBA" w:rsidRDefault="00CD508B" w:rsidP="00CD508B">
      <w:pPr>
        <w:rPr>
          <w:rFonts w:eastAsia="Calibri"/>
          <w:lang w:eastAsia="ar-SA"/>
        </w:rPr>
      </w:pPr>
    </w:p>
    <w:p w14:paraId="4FE8D558" w14:textId="77777777" w:rsidR="00CD508B" w:rsidRPr="00A66844" w:rsidRDefault="00CD508B" w:rsidP="00CD508B">
      <w:r>
        <w:t xml:space="preserve">4.2. </w:t>
      </w:r>
      <w:r w:rsidRPr="00A66844">
        <w:t>Требования к оформлению</w:t>
      </w:r>
    </w:p>
    <w:p w14:paraId="324D6E2E" w14:textId="12F2CA7A" w:rsidR="00CD508B" w:rsidRPr="00A66844" w:rsidRDefault="00E80D77" w:rsidP="00CD508B">
      <w:pPr>
        <w:rPr>
          <w:rFonts w:eastAsia="Calibri"/>
          <w:lang w:eastAsia="ar-SA"/>
        </w:rPr>
      </w:pPr>
      <w:r w:rsidRPr="00E80D77">
        <w:rPr>
          <w:rFonts w:eastAsia="Calibri"/>
          <w:lang w:eastAsia="ar-SA"/>
        </w:rPr>
        <w:t>Элементы курсового проекта оформляются в</w:t>
      </w:r>
      <w:r w:rsidR="004651E6" w:rsidRPr="004651E6">
        <w:rPr>
          <w:rFonts w:eastAsia="Calibri"/>
          <w:lang w:eastAsia="ar-SA"/>
        </w:rPr>
        <w:t xml:space="preserve"> </w:t>
      </w:r>
      <w:r w:rsidR="004651E6" w:rsidRPr="00A66844">
        <w:rPr>
          <w:rFonts w:eastAsia="Calibri"/>
          <w:lang w:eastAsia="ar-SA"/>
        </w:rPr>
        <w:t>соответствии</w:t>
      </w:r>
      <w:r w:rsidR="004651E6" w:rsidRPr="004651E6">
        <w:rPr>
          <w:rFonts w:eastAsia="Calibri"/>
          <w:lang w:eastAsia="ar-SA"/>
        </w:rPr>
        <w:t xml:space="preserve"> </w:t>
      </w:r>
      <w:r w:rsidR="004651E6">
        <w:rPr>
          <w:rFonts w:eastAsia="Calibri"/>
          <w:lang w:val="en-US" w:eastAsia="ar-SA"/>
        </w:rPr>
        <w:t>c</w:t>
      </w:r>
      <w:r w:rsidRPr="00E80D77">
        <w:rPr>
          <w:rFonts w:eastAsia="Calibri"/>
          <w:lang w:eastAsia="ar-SA"/>
        </w:rPr>
        <w:t xml:space="preserve"> </w:t>
      </w:r>
      <w:r w:rsidR="00CD508B" w:rsidRPr="00A66844">
        <w:rPr>
          <w:rFonts w:eastAsia="Calibri"/>
          <w:lang w:eastAsia="ar-SA"/>
        </w:rPr>
        <w:t>табл. П1.1.</w:t>
      </w:r>
    </w:p>
    <w:p w14:paraId="5F88B30D" w14:textId="77777777" w:rsidR="00CD508B" w:rsidRPr="00A66844" w:rsidRDefault="00CD508B" w:rsidP="00CD508B">
      <w:pPr>
        <w:ind w:firstLine="0"/>
        <w:jc w:val="righ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Таблица П1.1</w:t>
      </w:r>
    </w:p>
    <w:p w14:paraId="1A49D97C" w14:textId="77777777" w:rsidR="00CD508B" w:rsidRPr="00A66844" w:rsidRDefault="00CD508B" w:rsidP="00CD508B">
      <w:pPr>
        <w:ind w:firstLine="0"/>
        <w:jc w:val="center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Требования к оформлению</w:t>
      </w:r>
    </w:p>
    <w:tbl>
      <w:tblPr>
        <w:tblStyle w:val="13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CD508B" w:rsidRPr="00A66844" w14:paraId="2B239D6F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922C5" w14:textId="77777777" w:rsidR="00CD508B" w:rsidRPr="00253184" w:rsidRDefault="00CD508B" w:rsidP="00FA795E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Элемент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7A64D" w14:textId="77777777" w:rsidR="00CD508B" w:rsidRPr="00253184" w:rsidRDefault="00CD508B" w:rsidP="00FA795E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Требования</w:t>
            </w:r>
          </w:p>
        </w:tc>
      </w:tr>
      <w:tr w:rsidR="00CD508B" w:rsidRPr="00A66844" w14:paraId="42B53C04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B6D6A" w14:textId="77777777" w:rsidR="00CD508B" w:rsidRPr="00253184" w:rsidRDefault="00CD508B" w:rsidP="00FA795E">
            <w:pPr>
              <w:ind w:firstLine="0"/>
            </w:pPr>
            <w:r w:rsidRPr="00253184">
              <w:t>Документ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136EE" w14:textId="77777777" w:rsidR="00CD508B" w:rsidRPr="00055B0B" w:rsidRDefault="00CD508B" w:rsidP="00FA795E">
            <w:pPr>
              <w:ind w:firstLine="0"/>
            </w:pPr>
            <w:r w:rsidRPr="00253184">
              <w:t xml:space="preserve">1. Печать на отдельных листах формата А4 (210х297 мм); оборотная сторона не </w:t>
            </w:r>
            <w:r w:rsidRPr="00055B0B">
              <w:t>заполняется; листы нумеруются. Печать возможна ч/б.</w:t>
            </w:r>
          </w:p>
          <w:p w14:paraId="5E24FD82" w14:textId="77777777" w:rsidR="00CD508B" w:rsidRPr="00055B0B" w:rsidRDefault="00CD508B" w:rsidP="00FA795E">
            <w:pPr>
              <w:ind w:firstLine="0"/>
            </w:pPr>
            <w:r w:rsidRPr="00055B0B">
              <w:t>2. Файлы предъявляются на компакт-диске: РПЗ с ТЗ; программный код.</w:t>
            </w:r>
          </w:p>
          <w:p w14:paraId="4C1E5525" w14:textId="77777777" w:rsidR="00CD508B" w:rsidRPr="00253184" w:rsidRDefault="00CD508B" w:rsidP="00FA795E">
            <w:pPr>
              <w:ind w:firstLine="0"/>
            </w:pPr>
            <w:r w:rsidRPr="00055B0B">
              <w:t>3. Листы и диск в конверте вложены в пластиковую</w:t>
            </w:r>
            <w:r w:rsidRPr="003A701E">
              <w:t xml:space="preserve"> папку скоросшивателя.</w:t>
            </w:r>
          </w:p>
        </w:tc>
      </w:tr>
      <w:tr w:rsidR="00CD508B" w:rsidRPr="00A66844" w14:paraId="268665EE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3B8C" w14:textId="77777777" w:rsidR="00CD508B" w:rsidRPr="00253184" w:rsidRDefault="00CD508B" w:rsidP="00FA795E">
            <w:pPr>
              <w:ind w:firstLine="0"/>
            </w:pPr>
            <w:r w:rsidRPr="00253184">
              <w:t>Страницы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3862" w14:textId="77777777" w:rsidR="00CD508B" w:rsidRPr="00253184" w:rsidRDefault="00CD508B" w:rsidP="00FA795E">
            <w:pPr>
              <w:ind w:firstLine="0"/>
            </w:pPr>
            <w:r w:rsidRPr="00253184">
              <w:t>1. Ориентация – книжная; отдельные страницы, при необходимости, альбомная.</w:t>
            </w:r>
          </w:p>
          <w:p w14:paraId="4C20EF3A" w14:textId="77777777" w:rsidR="00CD508B" w:rsidRPr="00253184" w:rsidRDefault="00CD508B" w:rsidP="00FA795E">
            <w:pPr>
              <w:ind w:firstLine="0"/>
              <w:rPr>
                <w:color w:val="000000"/>
              </w:rPr>
            </w:pPr>
            <w:r w:rsidRPr="00253184">
              <w:t>2. Поля: верхнее, нижнее – по 2 см, левое – 3 см, правое – 1 см.</w:t>
            </w:r>
          </w:p>
        </w:tc>
      </w:tr>
      <w:tr w:rsidR="00CD508B" w:rsidRPr="00A66844" w14:paraId="441B9ED9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1177B" w14:textId="77777777" w:rsidR="00CD508B" w:rsidRPr="00253184" w:rsidRDefault="00CD508B" w:rsidP="00FA795E">
            <w:pPr>
              <w:ind w:firstLine="0"/>
            </w:pPr>
            <w:r w:rsidRPr="00253184">
              <w:t>Абзацы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901D" w14:textId="7FD8F09E" w:rsidR="00CD508B" w:rsidRPr="00253184" w:rsidRDefault="00CD508B" w:rsidP="00FA795E">
            <w:pPr>
              <w:ind w:firstLine="0"/>
            </w:pPr>
            <w:r w:rsidRPr="00F846AC">
              <w:t>Межстрочный интервал – 1.</w:t>
            </w:r>
            <w:r w:rsidR="00856A91">
              <w:t>5</w:t>
            </w:r>
            <w:r w:rsidRPr="00F846AC">
              <w:t>, перед и после абзаца – 0.</w:t>
            </w:r>
          </w:p>
        </w:tc>
      </w:tr>
      <w:tr w:rsidR="00CD508B" w:rsidRPr="00A66844" w14:paraId="713F3E90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BD7A" w14:textId="77777777" w:rsidR="00CD508B" w:rsidRPr="00253184" w:rsidRDefault="00CD508B" w:rsidP="00FA795E">
            <w:pPr>
              <w:ind w:firstLine="0"/>
            </w:pPr>
            <w:r w:rsidRPr="00253184">
              <w:t>Шрифты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D892" w14:textId="77777777" w:rsidR="00CD508B" w:rsidRPr="00253184" w:rsidRDefault="00CD508B" w:rsidP="00FA795E">
            <w:pPr>
              <w:ind w:firstLine="0"/>
            </w:pPr>
            <w:r w:rsidRPr="00253184">
              <w:t xml:space="preserve">Кегль – 14. В таблицах шрифт 12. Шрифт программного кода – </w:t>
            </w:r>
            <w:r w:rsidRPr="003A701E">
              <w:t>8 (возможно в 2 колонки).</w:t>
            </w:r>
          </w:p>
        </w:tc>
      </w:tr>
      <w:tr w:rsidR="00CD508B" w:rsidRPr="00A66844" w14:paraId="629B5732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1F50" w14:textId="77777777" w:rsidR="00CD508B" w:rsidRPr="00253184" w:rsidRDefault="00CD508B" w:rsidP="00FA795E">
            <w:pPr>
              <w:ind w:firstLine="0"/>
            </w:pPr>
            <w:r w:rsidRPr="00253184">
              <w:t>Рисунки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036C" w14:textId="77777777" w:rsidR="00CD508B" w:rsidRPr="00253184" w:rsidRDefault="00CD508B" w:rsidP="00FA795E">
            <w:pPr>
              <w:ind w:firstLine="0"/>
            </w:pPr>
            <w:r w:rsidRPr="00253184">
              <w:t>Подписывается под ним по центру: Рис. Х. Название</w:t>
            </w:r>
          </w:p>
          <w:p w14:paraId="58662B63" w14:textId="77777777" w:rsidR="00CD508B" w:rsidRPr="00253184" w:rsidRDefault="00CD508B" w:rsidP="00FA795E">
            <w:pPr>
              <w:ind w:firstLine="0"/>
            </w:pPr>
            <w:r w:rsidRPr="00253184">
              <w:t>В приложениях: Рис. П</w:t>
            </w:r>
            <w:r w:rsidRPr="00253184">
              <w:rPr>
                <w:lang w:val="en-US"/>
              </w:rPr>
              <w:t>X</w:t>
            </w:r>
            <w:r w:rsidRPr="00253184">
              <w:t>.</w:t>
            </w:r>
            <w:r w:rsidRPr="00253184">
              <w:rPr>
                <w:lang w:val="en-US"/>
              </w:rPr>
              <w:t>X</w:t>
            </w:r>
            <w:r w:rsidRPr="00253184">
              <w:t>. Название</w:t>
            </w:r>
          </w:p>
        </w:tc>
      </w:tr>
      <w:tr w:rsidR="00CD508B" w:rsidRPr="00A66844" w14:paraId="60B1E5C1" w14:textId="77777777" w:rsidTr="00FA795E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F805" w14:textId="77777777" w:rsidR="00CD508B" w:rsidRPr="00253184" w:rsidRDefault="00CD508B" w:rsidP="00FA795E">
            <w:pPr>
              <w:ind w:firstLine="0"/>
            </w:pPr>
            <w:r w:rsidRPr="00253184">
              <w:t>Таблицы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3D65E" w14:textId="77777777" w:rsidR="00CD508B" w:rsidRPr="00253184" w:rsidRDefault="00CD508B" w:rsidP="00FA795E">
            <w:pPr>
              <w:ind w:firstLine="0"/>
            </w:pPr>
            <w:r w:rsidRPr="00253184">
              <w:t>1. Подписывается: над таблицей, выравнивание по правому: «Таблица Х».</w:t>
            </w:r>
          </w:p>
          <w:p w14:paraId="25F3CC69" w14:textId="77777777" w:rsidR="00CD508B" w:rsidRPr="00253184" w:rsidRDefault="00CD508B" w:rsidP="00FA795E">
            <w:pPr>
              <w:ind w:firstLine="0"/>
            </w:pPr>
            <w:r w:rsidRPr="00253184">
              <w:t>2. В следующей строке по центру Название</w:t>
            </w:r>
          </w:p>
          <w:p w14:paraId="14F5A027" w14:textId="77777777" w:rsidR="00CD508B" w:rsidRPr="00253184" w:rsidRDefault="00CD508B" w:rsidP="00FA795E">
            <w:pPr>
              <w:ind w:firstLine="0"/>
            </w:pPr>
            <w:r w:rsidRPr="00253184">
              <w:t>3. Надписи в «шапке» (имена столбцов, полей) – по центру.</w:t>
            </w:r>
          </w:p>
          <w:p w14:paraId="2E0DC100" w14:textId="77777777" w:rsidR="00CD508B" w:rsidRPr="00253184" w:rsidRDefault="00CD508B" w:rsidP="00FA795E">
            <w:pPr>
              <w:ind w:firstLine="0"/>
            </w:pPr>
            <w:r w:rsidRPr="00253184">
              <w:t>4.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23C80544" w14:textId="77777777" w:rsidR="00CD508B" w:rsidRPr="00A66844" w:rsidRDefault="00CD508B" w:rsidP="00CD508B">
      <w:pPr>
        <w:rPr>
          <w:rFonts w:eastAsia="Calibri"/>
        </w:rPr>
      </w:pPr>
    </w:p>
    <w:p w14:paraId="4B7EC79C" w14:textId="77777777" w:rsidR="00CD508B" w:rsidRPr="00A66844" w:rsidRDefault="00CD508B" w:rsidP="009213D0">
      <w:pPr>
        <w:pStyle w:val="a0"/>
      </w:pPr>
      <w:r w:rsidRPr="00A66844">
        <w:t>Стадии и этапы разработки</w:t>
      </w:r>
    </w:p>
    <w:p w14:paraId="59BC9791" w14:textId="77777777" w:rsidR="00CD508B" w:rsidRPr="00A66844" w:rsidRDefault="00CD508B" w:rsidP="00CD508B">
      <w:r w:rsidRPr="00A66844">
        <w:t>Курсов</w:t>
      </w:r>
      <w:r>
        <w:t>ой проект</w:t>
      </w:r>
      <w:r w:rsidRPr="00A66844">
        <w:t xml:space="preserve"> и программа будут разрабатываться в течение следующих этапов (табл. П1.2).</w:t>
      </w:r>
    </w:p>
    <w:p w14:paraId="330F8518" w14:textId="77777777" w:rsidR="00CD508B" w:rsidRPr="00A66844" w:rsidRDefault="00CD508B" w:rsidP="00CD508B">
      <w:pPr>
        <w:ind w:firstLine="0"/>
        <w:jc w:val="right"/>
      </w:pPr>
      <w:r w:rsidRPr="00A66844">
        <w:t>Таблица П1.2</w:t>
      </w:r>
    </w:p>
    <w:p w14:paraId="7571C760" w14:textId="77777777" w:rsidR="00CD508B" w:rsidRPr="00A66844" w:rsidRDefault="00CD508B" w:rsidP="00CD508B">
      <w:pPr>
        <w:ind w:firstLine="0"/>
        <w:jc w:val="center"/>
      </w:pPr>
      <w:r w:rsidRPr="00A66844"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03"/>
        <w:gridCol w:w="1353"/>
        <w:gridCol w:w="4392"/>
        <w:gridCol w:w="1480"/>
      </w:tblGrid>
      <w:tr w:rsidR="00CD508B" w:rsidRPr="00A66844" w14:paraId="6AE4F133" w14:textId="77777777" w:rsidTr="00FA795E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AB007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</w:t>
            </w:r>
          </w:p>
          <w:p w14:paraId="343FC3A7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разработки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19F9C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2994D128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разработки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8A8D2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17075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</w:t>
            </w:r>
          </w:p>
          <w:p w14:paraId="02A40F20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выполнении</w:t>
            </w:r>
          </w:p>
        </w:tc>
      </w:tr>
      <w:tr w:rsidR="00CD508B" w:rsidRPr="00A66844" w14:paraId="1E12F48B" w14:textId="77777777" w:rsidTr="00FA795E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622AB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CF5AE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9DBEA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699B2" w14:textId="77777777" w:rsidR="00CD508B" w:rsidRPr="001C5E84" w:rsidRDefault="00CD508B" w:rsidP="00B7727A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CD508B" w:rsidRPr="00A66844" w14:paraId="20354015" w14:textId="77777777" w:rsidTr="00FA795E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C38C9" w14:textId="77777777" w:rsidR="00CD508B" w:rsidRPr="0074629B" w:rsidRDefault="00CD508B" w:rsidP="00B7727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 xml:space="preserve">Разработка технического задания, </w:t>
            </w:r>
            <w:r>
              <w:rPr>
                <w:sz w:val="24"/>
                <w:szCs w:val="24"/>
              </w:rPr>
              <w:t>анализ требований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4B04" w14:textId="1E835DAD" w:rsidR="00CD508B" w:rsidRPr="00856A91" w:rsidRDefault="0009263A" w:rsidP="00B7727A">
            <w:pPr>
              <w:spacing w:line="240" w:lineRule="auto"/>
              <w:ind w:firstLine="0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18</w:t>
            </w:r>
            <w:r w:rsidRPr="0009263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  <w:r w:rsidRPr="0009263A">
              <w:rPr>
                <w:sz w:val="24"/>
                <w:szCs w:val="24"/>
              </w:rPr>
              <w:t>.2025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A3AE" w14:textId="77777777" w:rsidR="00CD508B" w:rsidRPr="0074629B" w:rsidRDefault="00CD508B" w:rsidP="00B7727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>Составлено техническое задание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3223" w14:textId="77777777" w:rsidR="00CD508B" w:rsidRPr="0074629B" w:rsidRDefault="00CD508B" w:rsidP="00B7727A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CD508B" w:rsidRPr="00A66844" w14:paraId="40E03A8E" w14:textId="77777777" w:rsidTr="00FA795E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3787" w14:textId="77777777" w:rsidR="00CD508B" w:rsidRPr="001C5E84" w:rsidRDefault="00CD508B" w:rsidP="00B7727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Изучение предметной области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FDFA" w14:textId="7BC00566" w:rsidR="00CD508B" w:rsidRPr="0009263A" w:rsidRDefault="0009263A" w:rsidP="00B7727A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09263A">
              <w:rPr>
                <w:sz w:val="24"/>
                <w:szCs w:val="24"/>
              </w:rPr>
              <w:t>1</w:t>
            </w:r>
            <w:r w:rsidR="00CD508B" w:rsidRPr="0009263A">
              <w:rPr>
                <w:sz w:val="24"/>
                <w:szCs w:val="24"/>
              </w:rPr>
              <w:t>9.</w:t>
            </w:r>
            <w:r w:rsidRPr="0009263A">
              <w:rPr>
                <w:sz w:val="24"/>
                <w:szCs w:val="24"/>
              </w:rPr>
              <w:t>10</w:t>
            </w:r>
            <w:r w:rsidR="00CD508B" w:rsidRPr="0009263A">
              <w:rPr>
                <w:sz w:val="24"/>
                <w:szCs w:val="24"/>
              </w:rPr>
              <w:t>.2</w:t>
            </w:r>
            <w:r w:rsidRPr="0009263A">
              <w:rPr>
                <w:sz w:val="24"/>
                <w:szCs w:val="24"/>
              </w:rPr>
              <w:t>5</w:t>
            </w:r>
            <w:r w:rsidR="00CD508B" w:rsidRPr="0009263A">
              <w:rPr>
                <w:sz w:val="24"/>
                <w:szCs w:val="24"/>
              </w:rPr>
              <w:t xml:space="preserve"> – </w:t>
            </w:r>
            <w:r w:rsidRPr="0009263A">
              <w:rPr>
                <w:sz w:val="24"/>
                <w:szCs w:val="24"/>
              </w:rPr>
              <w:t>19</w:t>
            </w:r>
            <w:r w:rsidR="00CD508B" w:rsidRPr="0009263A">
              <w:rPr>
                <w:sz w:val="24"/>
                <w:szCs w:val="24"/>
              </w:rPr>
              <w:t>.</w:t>
            </w:r>
            <w:r w:rsidRPr="0009263A">
              <w:rPr>
                <w:sz w:val="24"/>
                <w:szCs w:val="24"/>
              </w:rPr>
              <w:t>11</w:t>
            </w:r>
            <w:r w:rsidR="00CD508B" w:rsidRPr="0009263A">
              <w:rPr>
                <w:sz w:val="24"/>
                <w:szCs w:val="24"/>
              </w:rPr>
              <w:t>.2</w:t>
            </w:r>
            <w:r w:rsidR="007F2ECF">
              <w:rPr>
                <w:sz w:val="24"/>
                <w:szCs w:val="24"/>
              </w:rPr>
              <w:t>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21AF" w14:textId="77777777" w:rsidR="00CD508B" w:rsidRPr="001C5E84" w:rsidRDefault="00CD508B" w:rsidP="00B7727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Изучена проблема предметной области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B0373" w14:textId="77777777" w:rsidR="00CD508B" w:rsidRPr="001C5E84" w:rsidRDefault="00CD508B" w:rsidP="00B7727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41D77C1E" w14:textId="77777777" w:rsidR="00CD508B" w:rsidRDefault="00CD508B" w:rsidP="00CD508B">
      <w:pPr>
        <w:rPr>
          <w:rFonts w:eastAsia="Calibri"/>
        </w:rPr>
      </w:pPr>
    </w:p>
    <w:p w14:paraId="4444BB8A" w14:textId="30C734EB" w:rsidR="007F2ECF" w:rsidRDefault="007F2ECF" w:rsidP="007F2ECF">
      <w:pPr>
        <w:jc w:val="right"/>
        <w:rPr>
          <w:rFonts w:eastAsia="Calibri"/>
        </w:rPr>
      </w:pPr>
      <w:r>
        <w:rPr>
          <w:rFonts w:eastAsia="Calibri"/>
        </w:rPr>
        <w:lastRenderedPageBreak/>
        <w:t>Продолжение табл. П1.2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403"/>
        <w:gridCol w:w="1353"/>
        <w:gridCol w:w="4392"/>
        <w:gridCol w:w="1480"/>
      </w:tblGrid>
      <w:tr w:rsidR="007F2ECF" w:rsidRPr="001C5E84" w14:paraId="4C5FE635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6C52" w14:textId="5BB6D4A9" w:rsidR="007F2ECF" w:rsidRPr="001C5E84" w:rsidRDefault="007F2ECF" w:rsidP="007F2EC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7308" w14:textId="10092F4A" w:rsidR="007F2ECF" w:rsidRPr="007F2ECF" w:rsidRDefault="007F2ECF" w:rsidP="007F2EC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F3AA" w14:textId="4B67DFD5" w:rsidR="007F2ECF" w:rsidRPr="001C5E84" w:rsidRDefault="007F2ECF" w:rsidP="007F2EC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A10A" w14:textId="6B02BFD3" w:rsidR="007F2ECF" w:rsidRPr="001C5E84" w:rsidRDefault="007F2ECF" w:rsidP="007F2ECF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F2ECF" w:rsidRPr="001C5E84" w14:paraId="09BD0953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B4502" w14:textId="3BF0BB65" w:rsidR="007F2ECF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Проведения сравнительного анализа аналогов проектируемой ИС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5516" w14:textId="1D51F520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F2ECF">
              <w:rPr>
                <w:sz w:val="24"/>
                <w:szCs w:val="24"/>
              </w:rPr>
              <w:t>20.11.25 – 28.11.25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41466" w14:textId="6C358186" w:rsidR="007F2ECF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Установлены и рассмотрены возможности </w:t>
            </w:r>
            <w:proofErr w:type="gramStart"/>
            <w:r>
              <w:rPr>
                <w:sz w:val="24"/>
                <w:szCs w:val="24"/>
              </w:rPr>
              <w:t>отечественных и зарубежных аналогов</w:t>
            </w:r>
            <w:proofErr w:type="gramEnd"/>
            <w:r>
              <w:rPr>
                <w:sz w:val="24"/>
                <w:szCs w:val="24"/>
              </w:rPr>
              <w:t xml:space="preserve"> проектируемой ИС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33A4" w14:textId="77777777" w:rsidR="007F2ECF" w:rsidRPr="001C5E84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F2ECF" w:rsidRPr="001C5E84" w14:paraId="56B74160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5679" w14:textId="77777777" w:rsidR="007F2ECF" w:rsidRPr="007F2ECF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процессов формирования ответов </w:t>
            </w:r>
            <w:r>
              <w:rPr>
                <w:sz w:val="24"/>
                <w:szCs w:val="24"/>
                <w:lang w:val="en-US"/>
              </w:rPr>
              <w:t>LLM</w:t>
            </w:r>
            <w:r w:rsidRPr="007F2EC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агентом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23EA" w14:textId="77777777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F2ECF">
              <w:rPr>
                <w:sz w:val="24"/>
                <w:szCs w:val="24"/>
              </w:rPr>
              <w:t>20.11.25 – 28.11.25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BE8B" w14:textId="77777777" w:rsidR="007F2ECF" w:rsidRPr="001C5E84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проведён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DC1F8" w14:textId="77777777" w:rsidR="007F2ECF" w:rsidRPr="001C5E84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F2ECF" w:rsidRPr="00307089" w14:paraId="277E20C2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3EA7F" w14:textId="77777777" w:rsidR="007F2ECF" w:rsidRPr="0030708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Разработка спецификаций проектируемо</w:t>
            </w:r>
            <w:r>
              <w:rPr>
                <w:sz w:val="24"/>
                <w:szCs w:val="24"/>
              </w:rPr>
              <w:t>й ИС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F62E" w14:textId="77777777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F2ECF">
              <w:rPr>
                <w:sz w:val="24"/>
                <w:szCs w:val="24"/>
              </w:rPr>
              <w:t>20.11.25 – 2</w:t>
            </w:r>
            <w:r>
              <w:rPr>
                <w:sz w:val="24"/>
                <w:szCs w:val="24"/>
              </w:rPr>
              <w:t>0</w:t>
            </w:r>
            <w:r w:rsidRPr="007F2ECF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2</w:t>
            </w:r>
            <w:r w:rsidRPr="007F2ECF">
              <w:rPr>
                <w:sz w:val="24"/>
                <w:szCs w:val="24"/>
              </w:rPr>
              <w:t>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4012" w14:textId="77777777" w:rsidR="007F2ECF" w:rsidRPr="0030708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Разработаны </w:t>
            </w:r>
            <w:proofErr w:type="gramStart"/>
            <w:r>
              <w:rPr>
                <w:sz w:val="24"/>
                <w:szCs w:val="24"/>
              </w:rPr>
              <w:t>спецификации</w:t>
            </w:r>
            <w:proofErr w:type="gramEnd"/>
            <w:r>
              <w:rPr>
                <w:sz w:val="24"/>
                <w:szCs w:val="24"/>
              </w:rPr>
              <w:t xml:space="preserve"> проектируемой ИС, определены её базовые возможности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A198" w14:textId="77777777" w:rsidR="007F2ECF" w:rsidRPr="0030708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F2ECF" w:rsidRPr="00307089" w14:paraId="76C43585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B7278" w14:textId="77777777" w:rsidR="007F2ECF" w:rsidRPr="0030708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53CC">
              <w:rPr>
                <w:rFonts w:cs="Times New Roman"/>
                <w:sz w:val="24"/>
                <w:szCs w:val="24"/>
              </w:rPr>
              <w:t>Кодирование модулей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1DB7" w14:textId="77777777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F2ECF">
              <w:rPr>
                <w:sz w:val="24"/>
                <w:szCs w:val="24"/>
              </w:rPr>
              <w:t>20.11.25 – 2</w:t>
            </w:r>
            <w:r>
              <w:rPr>
                <w:sz w:val="24"/>
                <w:szCs w:val="24"/>
              </w:rPr>
              <w:t>0</w:t>
            </w:r>
            <w:r w:rsidRPr="007F2ECF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2</w:t>
            </w:r>
            <w:r w:rsidRPr="007F2ECF">
              <w:rPr>
                <w:sz w:val="24"/>
                <w:szCs w:val="24"/>
              </w:rPr>
              <w:t>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7D132" w14:textId="77777777" w:rsidR="007F2ECF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53CC">
              <w:rPr>
                <w:rFonts w:cs="Times New Roman"/>
                <w:sz w:val="24"/>
                <w:szCs w:val="24"/>
              </w:rPr>
              <w:t>Выполнено кодирование модулей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2B3A" w14:textId="77777777" w:rsidR="007F2ECF" w:rsidRPr="0030708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F2ECF" w:rsidRPr="008C37B6" w14:paraId="5E52B069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2D45" w14:textId="77777777" w:rsidR="007F2ECF" w:rsidRPr="008C37B6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Тестирование и отладка ПО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96F0" w14:textId="77777777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F2ECF">
              <w:rPr>
                <w:sz w:val="24"/>
                <w:szCs w:val="24"/>
              </w:rPr>
              <w:t>20.11.25 – 28.11.25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8473" w14:textId="77777777" w:rsidR="007F2ECF" w:rsidRPr="008C37B6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>Ошибки программы исправлены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1501" w14:textId="77777777" w:rsidR="007F2ECF" w:rsidRPr="008C37B6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F2ECF" w:rsidRPr="008C37B6" w14:paraId="19EE1EE5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69F76" w14:textId="77777777" w:rsidR="007F2ECF" w:rsidRPr="008C37B6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8C37B6">
              <w:rPr>
                <w:sz w:val="24"/>
                <w:szCs w:val="24"/>
              </w:rPr>
              <w:t xml:space="preserve">Демонстрация </w:t>
            </w:r>
            <w:r>
              <w:rPr>
                <w:sz w:val="24"/>
                <w:szCs w:val="24"/>
              </w:rPr>
              <w:t>ПО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3A40" w14:textId="77777777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7F2ECF">
              <w:rPr>
                <w:sz w:val="24"/>
                <w:szCs w:val="24"/>
              </w:rPr>
              <w:t>20.11.25 – 2</w:t>
            </w:r>
            <w:r>
              <w:rPr>
                <w:sz w:val="24"/>
                <w:szCs w:val="24"/>
              </w:rPr>
              <w:t>0</w:t>
            </w:r>
            <w:r w:rsidRPr="007F2ECF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2</w:t>
            </w:r>
            <w:r w:rsidRPr="007F2ECF">
              <w:rPr>
                <w:sz w:val="24"/>
                <w:szCs w:val="24"/>
              </w:rPr>
              <w:t>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76E90" w14:textId="77777777" w:rsidR="007F2ECF" w:rsidRPr="008C37B6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</w:t>
            </w:r>
            <w:r w:rsidRPr="008C37B6">
              <w:rPr>
                <w:sz w:val="24"/>
                <w:szCs w:val="24"/>
              </w:rPr>
              <w:t xml:space="preserve"> продемонстрирован</w:t>
            </w:r>
            <w:r>
              <w:rPr>
                <w:sz w:val="24"/>
                <w:szCs w:val="24"/>
              </w:rPr>
              <w:t>о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3E76" w14:textId="77777777" w:rsidR="007F2ECF" w:rsidRPr="008C37B6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7F2ECF" w:rsidRPr="001C5E84" w14:paraId="3BDB0000" w14:textId="77777777" w:rsidTr="007C77E5"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EB7D" w14:textId="77777777" w:rsidR="007F2ECF" w:rsidRPr="00635E5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</w:rPr>
              <w:t>Оформление расчётно-пояснительной записки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1260" w14:textId="77777777" w:rsidR="007F2ECF" w:rsidRPr="007F2ECF" w:rsidRDefault="007F2ECF" w:rsidP="007F2ECF">
            <w:pPr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09263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10</w:t>
            </w:r>
            <w:r w:rsidRPr="007F2ECF">
              <w:rPr>
                <w:sz w:val="24"/>
                <w:szCs w:val="24"/>
              </w:rPr>
              <w:t>.25 – 2</w:t>
            </w:r>
            <w:r>
              <w:rPr>
                <w:sz w:val="24"/>
                <w:szCs w:val="24"/>
              </w:rPr>
              <w:t>0</w:t>
            </w:r>
            <w:r w:rsidRPr="007F2ECF">
              <w:rPr>
                <w:sz w:val="24"/>
                <w:szCs w:val="24"/>
              </w:rPr>
              <w:t>.1</w:t>
            </w:r>
            <w:r>
              <w:rPr>
                <w:sz w:val="24"/>
                <w:szCs w:val="24"/>
              </w:rPr>
              <w:t>2</w:t>
            </w:r>
            <w:r w:rsidRPr="007F2ECF">
              <w:rPr>
                <w:sz w:val="24"/>
                <w:szCs w:val="24"/>
              </w:rPr>
              <w:t>.25</w:t>
            </w:r>
          </w:p>
        </w:tc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98EF" w14:textId="77777777" w:rsidR="007F2ECF" w:rsidRPr="00635E59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35E59">
              <w:rPr>
                <w:sz w:val="24"/>
                <w:szCs w:val="24"/>
              </w:rPr>
              <w:t>Оформлена расчётно-пояснительная записка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EDB2C" w14:textId="77777777" w:rsidR="007F2ECF" w:rsidRPr="001C5E84" w:rsidRDefault="007F2ECF" w:rsidP="007F2ECF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4DB21D27" w14:textId="77777777" w:rsidR="007F2ECF" w:rsidRDefault="007F2ECF" w:rsidP="00CD508B">
      <w:pPr>
        <w:rPr>
          <w:rFonts w:eastAsia="Calibri"/>
        </w:rPr>
      </w:pPr>
    </w:p>
    <w:p w14:paraId="02C1656A" w14:textId="77777777" w:rsidR="00CD508B" w:rsidRPr="00A66844" w:rsidRDefault="00CD508B" w:rsidP="009213D0">
      <w:pPr>
        <w:pStyle w:val="a0"/>
      </w:pPr>
      <w:r w:rsidRPr="00A66844">
        <w:t>Порядок контроля и приёмки</w:t>
      </w:r>
    </w:p>
    <w:p w14:paraId="505C572B" w14:textId="77777777" w:rsidR="00CD508B" w:rsidRPr="00A66844" w:rsidRDefault="00CD508B" w:rsidP="00CD508B">
      <w:r>
        <w:t xml:space="preserve">Установлены следующие </w:t>
      </w:r>
      <w:r w:rsidRPr="00C5251F">
        <w:t xml:space="preserve">контрольные сроки сдачи </w:t>
      </w:r>
      <w:r>
        <w:t>к</w:t>
      </w:r>
      <w:r w:rsidRPr="00F4469A">
        <w:t>урсово</w:t>
      </w:r>
      <w:r>
        <w:t>го</w:t>
      </w:r>
      <w:r w:rsidRPr="00F4469A">
        <w:t xml:space="preserve"> проект</w:t>
      </w:r>
      <w:r>
        <w:t>а с учётом рабочего распорядка научного руководителя (</w:t>
      </w:r>
      <w:r w:rsidRPr="00A66844">
        <w:t>табл. П1.3</w:t>
      </w:r>
      <w:r>
        <w:t>)</w:t>
      </w:r>
      <w:r w:rsidRPr="00A66844">
        <w:t>.</w:t>
      </w:r>
    </w:p>
    <w:p w14:paraId="0188E74A" w14:textId="77777777" w:rsidR="00CD508B" w:rsidRPr="00A66844" w:rsidRDefault="00CD508B" w:rsidP="00CD508B">
      <w:pPr>
        <w:ind w:firstLine="0"/>
        <w:jc w:val="right"/>
      </w:pPr>
      <w:r w:rsidRPr="00A66844">
        <w:t>Таблица П1.3</w:t>
      </w:r>
    </w:p>
    <w:p w14:paraId="7C1DC41E" w14:textId="77777777" w:rsidR="00CD508B" w:rsidRPr="00A66844" w:rsidRDefault="00CD508B" w:rsidP="00CD508B">
      <w:pPr>
        <w:ind w:firstLine="0"/>
        <w:jc w:val="center"/>
        <w:rPr>
          <w:rFonts w:eastAsia="Calibri"/>
        </w:rPr>
      </w:pPr>
      <w:r w:rsidRPr="00A66844">
        <w:rPr>
          <w:rFonts w:eastAsia="Calibri"/>
        </w:rPr>
        <w:t>Порядок контроля и приёмки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3234"/>
        <w:gridCol w:w="1581"/>
        <w:gridCol w:w="2421"/>
        <w:gridCol w:w="2392"/>
      </w:tblGrid>
      <w:tr w:rsidR="00CD508B" w:rsidRPr="00A66844" w14:paraId="3E149635" w14:textId="77777777" w:rsidTr="00FA795E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9A29F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 контрольного</w:t>
            </w:r>
          </w:p>
          <w:p w14:paraId="2FE0662F" w14:textId="77777777" w:rsidR="00CD508B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выполнения</w:t>
            </w:r>
          </w:p>
          <w:p w14:paraId="4EBCEA4C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курсов</w:t>
            </w:r>
            <w:r>
              <w:rPr>
                <w:sz w:val="24"/>
                <w:szCs w:val="24"/>
              </w:rPr>
              <w:t>ого проекта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53B8D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6C7A772C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контроля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AC2DB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</w:t>
            </w:r>
          </w:p>
          <w:p w14:paraId="36520661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выполнения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B8145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 приёмке</w:t>
            </w:r>
          </w:p>
          <w:p w14:paraId="312AF93A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результата</w:t>
            </w:r>
          </w:p>
          <w:p w14:paraId="58A7F2A5" w14:textId="77777777" w:rsidR="00CD508B" w:rsidRPr="001C5E84" w:rsidRDefault="00CD508B" w:rsidP="00FA795E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контрольного этапа</w:t>
            </w:r>
          </w:p>
        </w:tc>
      </w:tr>
      <w:tr w:rsidR="00CD508B" w:rsidRPr="00A66844" w14:paraId="589311DE" w14:textId="77777777" w:rsidTr="00FA795E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A8321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56BBE" w14:textId="47BE2364" w:rsidR="00CD508B" w:rsidRPr="00856A91" w:rsidRDefault="0009263A" w:rsidP="00FA795E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 w:rsidRPr="0009263A">
              <w:rPr>
                <w:sz w:val="24"/>
                <w:szCs w:val="24"/>
              </w:rPr>
              <w:t>15.02.2025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14C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Техническое задание принято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E252" w14:textId="77777777" w:rsidR="00CD508B" w:rsidRPr="00591107" w:rsidRDefault="00CD508B" w:rsidP="00FA795E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CD508B" w:rsidRPr="00A66844" w14:paraId="1A139DC6" w14:textId="77777777" w:rsidTr="00FA795E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166B0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 требований и спецификаций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3D23" w14:textId="77610485" w:rsidR="00CD508B" w:rsidRPr="00856A91" w:rsidRDefault="0009263A" w:rsidP="00FA795E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 w:rsidRPr="0009263A">
              <w:rPr>
                <w:sz w:val="24"/>
                <w:szCs w:val="24"/>
              </w:rPr>
              <w:t>04.</w:t>
            </w:r>
            <w:r>
              <w:rPr>
                <w:sz w:val="24"/>
                <w:szCs w:val="24"/>
              </w:rPr>
              <w:t>12</w:t>
            </w:r>
            <w:r w:rsidRPr="0009263A">
              <w:rPr>
                <w:sz w:val="24"/>
                <w:szCs w:val="24"/>
              </w:rPr>
              <w:t>.2025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4154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и спецификации приняты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16A6" w14:textId="77777777" w:rsidR="00CD508B" w:rsidRDefault="00CD508B" w:rsidP="00FA795E">
            <w:pPr>
              <w:ind w:firstLine="0"/>
              <w:jc w:val="left"/>
              <w:rPr>
                <w:i/>
                <w:iCs/>
                <w:sz w:val="20"/>
                <w:szCs w:val="20"/>
                <w:highlight w:val="yellow"/>
              </w:rPr>
            </w:pPr>
          </w:p>
        </w:tc>
      </w:tr>
      <w:tr w:rsidR="00CD508B" w:rsidRPr="00A66844" w14:paraId="6264497E" w14:textId="77777777" w:rsidTr="00FA795E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A48E" w14:textId="0A13BF84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Демонстрация</w:t>
            </w:r>
            <w:r>
              <w:rPr>
                <w:sz w:val="24"/>
                <w:szCs w:val="24"/>
              </w:rPr>
              <w:t xml:space="preserve"> </w:t>
            </w:r>
            <w:r w:rsidR="00856A91">
              <w:rPr>
                <w:sz w:val="24"/>
                <w:szCs w:val="24"/>
              </w:rPr>
              <w:t>ПО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BF51" w14:textId="1AE8B272" w:rsidR="00CD508B" w:rsidRPr="00856A91" w:rsidRDefault="00E563E2" w:rsidP="00FA795E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 w:rsidRPr="00E563E2">
              <w:rPr>
                <w:sz w:val="24"/>
                <w:szCs w:val="24"/>
              </w:rPr>
              <w:t>09.</w:t>
            </w:r>
            <w:r w:rsidR="0009263A">
              <w:rPr>
                <w:sz w:val="24"/>
                <w:szCs w:val="24"/>
              </w:rPr>
              <w:t>12</w:t>
            </w:r>
            <w:r w:rsidRPr="00E563E2">
              <w:rPr>
                <w:sz w:val="24"/>
                <w:szCs w:val="24"/>
              </w:rPr>
              <w:t>.2025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5733" w14:textId="2469CE15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Рекомендации внесены, </w:t>
            </w:r>
            <w:r w:rsidR="00856A91">
              <w:rPr>
                <w:sz w:val="24"/>
                <w:szCs w:val="24"/>
              </w:rPr>
              <w:t>ПО принято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1206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CD508B" w:rsidRPr="00A66844" w14:paraId="342D3329" w14:textId="77777777" w:rsidTr="00FA795E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45465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расчётно-пояснительной записки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7690" w14:textId="39204788" w:rsidR="00CD508B" w:rsidRPr="00856A91" w:rsidRDefault="00E563E2" w:rsidP="00FA795E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 w:rsidRPr="00E563E2">
              <w:rPr>
                <w:sz w:val="24"/>
                <w:szCs w:val="24"/>
              </w:rPr>
              <w:t>18.</w:t>
            </w:r>
            <w:r w:rsidR="0009263A">
              <w:rPr>
                <w:sz w:val="24"/>
                <w:szCs w:val="24"/>
              </w:rPr>
              <w:t>12</w:t>
            </w:r>
            <w:r w:rsidRPr="00E563E2">
              <w:rPr>
                <w:sz w:val="24"/>
                <w:szCs w:val="24"/>
              </w:rPr>
              <w:t>.2025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F6447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Расчётно-пояснительная записка принята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DC45" w14:textId="77777777" w:rsidR="00CD508B" w:rsidRPr="001C5E84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CD508B" w:rsidRPr="00A66844" w14:paraId="58ADB6FF" w14:textId="77777777" w:rsidTr="00FA795E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7B8B" w14:textId="118326D3" w:rsidR="00CD508B" w:rsidRPr="00C97470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C97470">
              <w:rPr>
                <w:sz w:val="24"/>
                <w:szCs w:val="24"/>
              </w:rPr>
              <w:t>Защита курсово</w:t>
            </w:r>
            <w:r w:rsidR="00856A91">
              <w:rPr>
                <w:sz w:val="24"/>
                <w:szCs w:val="24"/>
              </w:rPr>
              <w:t>й</w:t>
            </w:r>
            <w:r w:rsidRPr="00C97470">
              <w:rPr>
                <w:sz w:val="24"/>
                <w:szCs w:val="24"/>
              </w:rPr>
              <w:t xml:space="preserve"> </w:t>
            </w:r>
            <w:r w:rsidR="00856A91">
              <w:rPr>
                <w:sz w:val="24"/>
                <w:szCs w:val="24"/>
              </w:rPr>
              <w:t>работы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608F" w14:textId="709FC761" w:rsidR="00CD508B" w:rsidRPr="00856A91" w:rsidRDefault="00E563E2" w:rsidP="00FA795E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 w:rsidRPr="00E563E2">
              <w:rPr>
                <w:sz w:val="24"/>
                <w:szCs w:val="24"/>
              </w:rPr>
              <w:t>25.</w:t>
            </w:r>
            <w:r w:rsidR="0009263A">
              <w:rPr>
                <w:sz w:val="24"/>
                <w:szCs w:val="24"/>
              </w:rPr>
              <w:t>12</w:t>
            </w:r>
            <w:r w:rsidRPr="00E563E2">
              <w:rPr>
                <w:sz w:val="24"/>
                <w:szCs w:val="24"/>
              </w:rPr>
              <w:t>.2025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185B" w14:textId="740058E1" w:rsidR="00CD508B" w:rsidRPr="00C97470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  <w:r w:rsidRPr="00C97470">
              <w:rPr>
                <w:sz w:val="24"/>
                <w:szCs w:val="24"/>
              </w:rPr>
              <w:t>Курсов</w:t>
            </w:r>
            <w:r w:rsidR="00E563E2">
              <w:rPr>
                <w:sz w:val="24"/>
                <w:szCs w:val="24"/>
              </w:rPr>
              <w:t>ая работа</w:t>
            </w:r>
            <w:r w:rsidRPr="00C97470">
              <w:rPr>
                <w:sz w:val="24"/>
                <w:szCs w:val="24"/>
              </w:rPr>
              <w:t xml:space="preserve"> защищ</w:t>
            </w:r>
            <w:r w:rsidR="00E563E2">
              <w:rPr>
                <w:sz w:val="24"/>
                <w:szCs w:val="24"/>
              </w:rPr>
              <w:t>е</w:t>
            </w:r>
            <w:r w:rsidRPr="00C97470">
              <w:rPr>
                <w:sz w:val="24"/>
                <w:szCs w:val="24"/>
              </w:rPr>
              <w:t>н</w:t>
            </w:r>
            <w:r w:rsidR="00E563E2">
              <w:rPr>
                <w:sz w:val="24"/>
                <w:szCs w:val="24"/>
              </w:rPr>
              <w:t>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1CB2" w14:textId="77777777" w:rsidR="00CD508B" w:rsidRPr="00C97470" w:rsidRDefault="00CD508B" w:rsidP="00FA795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3EBEC299" w14:textId="77777777" w:rsidR="00122C78" w:rsidRDefault="00122C78">
      <w:pPr>
        <w:jc w:val="left"/>
      </w:pPr>
      <w:r>
        <w:br w:type="page"/>
      </w:r>
    </w:p>
    <w:p w14:paraId="7FF2D11D" w14:textId="7AD9815B" w:rsidR="0070726B" w:rsidRPr="00D42069" w:rsidRDefault="0070726B" w:rsidP="004D6579">
      <w:pPr>
        <w:pStyle w:val="a3"/>
      </w:pPr>
      <w:bookmarkStart w:id="64" w:name="_Toc227317080"/>
      <w:bookmarkEnd w:id="64"/>
    </w:p>
    <w:p w14:paraId="214D3209" w14:textId="77777777" w:rsidR="00D81357" w:rsidRDefault="00D81357" w:rsidP="0070726B">
      <w:pPr>
        <w:pStyle w:val="a5"/>
      </w:pPr>
      <w:r w:rsidRPr="00D42069">
        <w:t>Текст программы</w:t>
      </w:r>
    </w:p>
    <w:p w14:paraId="29853759" w14:textId="7B7C1E7F" w:rsidR="00300B61" w:rsidRDefault="00300B61" w:rsidP="00934B23">
      <w:pPr>
        <w:spacing w:line="240" w:lineRule="auto"/>
      </w:pPr>
    </w:p>
    <w:p w14:paraId="2C3A6DA4" w14:textId="77777777" w:rsidR="00934B23" w:rsidRDefault="00934B23" w:rsidP="00934B23">
      <w:pPr>
        <w:spacing w:line="240" w:lineRule="auto"/>
        <w:rPr>
          <w:sz w:val="20"/>
          <w:szCs w:val="20"/>
        </w:rPr>
        <w:sectPr w:rsidR="00934B23" w:rsidSect="007B765D">
          <w:headerReference w:type="default" r:id="rId39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598A5870" w14:textId="77777777" w:rsidR="00934B23" w:rsidRPr="00934B23" w:rsidRDefault="00934B23" w:rsidP="00934B23">
      <w:pPr>
        <w:spacing w:line="240" w:lineRule="auto"/>
        <w:rPr>
          <w:sz w:val="20"/>
          <w:szCs w:val="20"/>
        </w:rPr>
      </w:pPr>
      <w:r w:rsidRPr="00934B23">
        <w:rPr>
          <w:sz w:val="20"/>
          <w:szCs w:val="20"/>
        </w:rPr>
        <w:t>[</w:t>
      </w:r>
      <w:proofErr w:type="spellStart"/>
      <w:r w:rsidRPr="00934B23">
        <w:rPr>
          <w:sz w:val="20"/>
          <w:szCs w:val="20"/>
        </w:rPr>
        <w:t>package</w:t>
      </w:r>
      <w:proofErr w:type="spellEnd"/>
      <w:r w:rsidRPr="00934B23">
        <w:rPr>
          <w:sz w:val="20"/>
          <w:szCs w:val="20"/>
        </w:rPr>
        <w:t>]</w:t>
      </w:r>
    </w:p>
    <w:p w14:paraId="2B6F9B34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name = "rust-rag-server"</w:t>
      </w:r>
    </w:p>
    <w:p w14:paraId="73A1DD8C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version = "0.1.0"</w:t>
      </w:r>
    </w:p>
    <w:p w14:paraId="2F088A37" w14:textId="33EBB7AD" w:rsid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edition = "2024"</w:t>
      </w:r>
    </w:p>
    <w:p w14:paraId="59A1C5E1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</w:p>
    <w:p w14:paraId="75AB19F9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[dependencies]</w:t>
      </w:r>
    </w:p>
    <w:p w14:paraId="401055ED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proofErr w:type="spellStart"/>
      <w:r w:rsidRPr="00934B23">
        <w:rPr>
          <w:sz w:val="20"/>
          <w:szCs w:val="20"/>
          <w:lang w:val="en-US"/>
        </w:rPr>
        <w:t>dotenvy</w:t>
      </w:r>
      <w:proofErr w:type="spellEnd"/>
      <w:r w:rsidRPr="00934B23">
        <w:rPr>
          <w:sz w:val="20"/>
          <w:szCs w:val="20"/>
          <w:lang w:val="en-US"/>
        </w:rPr>
        <w:t xml:space="preserve"> = "0.15.7"</w:t>
      </w:r>
    </w:p>
    <w:p w14:paraId="4DBD314D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anyhow = "1.0.102"</w:t>
      </w:r>
    </w:p>
    <w:p w14:paraId="6E192665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poem = "3"</w:t>
      </w:r>
    </w:p>
    <w:p w14:paraId="55E2DF36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poem-</w:t>
      </w:r>
      <w:proofErr w:type="spellStart"/>
      <w:r w:rsidRPr="00934B23">
        <w:rPr>
          <w:sz w:val="20"/>
          <w:szCs w:val="20"/>
          <w:lang w:val="en-US"/>
        </w:rPr>
        <w:t>openapi</w:t>
      </w:r>
      <w:proofErr w:type="spellEnd"/>
      <w:r w:rsidRPr="00934B23">
        <w:rPr>
          <w:sz w:val="20"/>
          <w:szCs w:val="20"/>
          <w:lang w:val="en-US"/>
        </w:rPr>
        <w:t xml:space="preserve"> = </w:t>
      </w:r>
      <w:proofErr w:type="gramStart"/>
      <w:r w:rsidRPr="00934B23">
        <w:rPr>
          <w:sz w:val="20"/>
          <w:szCs w:val="20"/>
          <w:lang w:val="en-US"/>
        </w:rPr>
        <w:t>{ version</w:t>
      </w:r>
      <w:proofErr w:type="gramEnd"/>
      <w:r w:rsidRPr="00934B23">
        <w:rPr>
          <w:sz w:val="20"/>
          <w:szCs w:val="20"/>
          <w:lang w:val="en-US"/>
        </w:rPr>
        <w:t xml:space="preserve"> = "5", features = ["swagger-</w:t>
      </w:r>
      <w:proofErr w:type="spellStart"/>
      <w:r w:rsidRPr="00934B23">
        <w:rPr>
          <w:sz w:val="20"/>
          <w:szCs w:val="20"/>
          <w:lang w:val="en-US"/>
        </w:rPr>
        <w:t>ui</w:t>
      </w:r>
      <w:proofErr w:type="spellEnd"/>
      <w:r w:rsidRPr="00934B23">
        <w:rPr>
          <w:sz w:val="20"/>
          <w:szCs w:val="20"/>
          <w:lang w:val="en-US"/>
        </w:rPr>
        <w:t>"] }</w:t>
      </w:r>
    </w:p>
    <w:p w14:paraId="7C7A5242" w14:textId="0A424BF8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proofErr w:type="spellStart"/>
      <w:r w:rsidRPr="00934B23">
        <w:rPr>
          <w:sz w:val="20"/>
          <w:szCs w:val="20"/>
          <w:lang w:val="en-US"/>
        </w:rPr>
        <w:t>tokio</w:t>
      </w:r>
      <w:proofErr w:type="spellEnd"/>
      <w:r w:rsidRPr="00934B23">
        <w:rPr>
          <w:sz w:val="20"/>
          <w:szCs w:val="20"/>
          <w:lang w:val="en-US"/>
        </w:rPr>
        <w:t xml:space="preserve"> = </w:t>
      </w:r>
      <w:proofErr w:type="gramStart"/>
      <w:r w:rsidRPr="00934B23">
        <w:rPr>
          <w:sz w:val="20"/>
          <w:szCs w:val="20"/>
          <w:lang w:val="en-US"/>
        </w:rPr>
        <w:t>{ version</w:t>
      </w:r>
      <w:proofErr w:type="gramEnd"/>
      <w:r w:rsidRPr="00934B23">
        <w:rPr>
          <w:sz w:val="20"/>
          <w:szCs w:val="20"/>
          <w:lang w:val="en-US"/>
        </w:rPr>
        <w:t xml:space="preserve"> = "1", features = ["rt-multi-thread", "macros"] }</w:t>
      </w:r>
    </w:p>
    <w:p w14:paraId="7BB2A183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interface = </w:t>
      </w:r>
      <w:proofErr w:type="gramStart"/>
      <w:r w:rsidRPr="00934B23">
        <w:rPr>
          <w:sz w:val="20"/>
          <w:szCs w:val="20"/>
          <w:lang w:val="en-US"/>
        </w:rPr>
        <w:t>{ version</w:t>
      </w:r>
      <w:proofErr w:type="gramEnd"/>
      <w:r w:rsidRPr="00934B23">
        <w:rPr>
          <w:sz w:val="20"/>
          <w:szCs w:val="20"/>
          <w:lang w:val="en-US"/>
        </w:rPr>
        <w:t xml:space="preserve"> = "0.1.0", path = "interface" }</w:t>
      </w:r>
    </w:p>
    <w:p w14:paraId="6D931D48" w14:textId="19C0155E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model = </w:t>
      </w:r>
      <w:proofErr w:type="gramStart"/>
      <w:r w:rsidRPr="00934B23">
        <w:rPr>
          <w:sz w:val="20"/>
          <w:szCs w:val="20"/>
          <w:lang w:val="en-US"/>
        </w:rPr>
        <w:t>{ version</w:t>
      </w:r>
      <w:proofErr w:type="gramEnd"/>
      <w:r w:rsidRPr="00934B23">
        <w:rPr>
          <w:sz w:val="20"/>
          <w:szCs w:val="20"/>
          <w:lang w:val="en-US"/>
        </w:rPr>
        <w:t xml:space="preserve"> = "0.1.0", path = "model" }</w:t>
      </w:r>
    </w:p>
    <w:p w14:paraId="42B9E157" w14:textId="74F230AD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rig-core = "0.34.0"</w:t>
      </w:r>
    </w:p>
    <w:p w14:paraId="70069115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[workspace]</w:t>
      </w:r>
    </w:p>
    <w:p w14:paraId="46F8C199" w14:textId="77777777" w:rsidR="00934B23" w:rsidRPr="00934B23" w:rsidRDefault="00934B23" w:rsidP="00934B23">
      <w:pPr>
        <w:spacing w:line="240" w:lineRule="auto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members = ["</w:t>
      </w:r>
      <w:proofErr w:type="spellStart"/>
      <w:r w:rsidRPr="00934B23">
        <w:rPr>
          <w:sz w:val="20"/>
          <w:szCs w:val="20"/>
          <w:lang w:val="en-US"/>
        </w:rPr>
        <w:t>dto</w:t>
      </w:r>
      <w:proofErr w:type="spellEnd"/>
      <w:r w:rsidRPr="00934B23">
        <w:rPr>
          <w:sz w:val="20"/>
          <w:szCs w:val="20"/>
          <w:lang w:val="en-US"/>
        </w:rPr>
        <w:t>", "interface", "model"]</w:t>
      </w:r>
    </w:p>
    <w:p w14:paraId="588CFDA6" w14:textId="77777777" w:rsidR="00934B23" w:rsidRDefault="00934B23" w:rsidP="00934B23">
      <w:pPr>
        <w:rPr>
          <w:sz w:val="20"/>
          <w:szCs w:val="20"/>
          <w:lang w:val="en-US"/>
        </w:rPr>
        <w:sectPr w:rsidR="00934B23" w:rsidSect="00934B23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301F0162" w14:textId="27D00181" w:rsidR="00934B23" w:rsidRDefault="00934B23" w:rsidP="00934B23">
      <w:pPr>
        <w:ind w:firstLine="0"/>
        <w:jc w:val="center"/>
        <w:rPr>
          <w:lang w:val="en-US"/>
        </w:rPr>
      </w:pPr>
      <w:r w:rsidRPr="00934B23">
        <w:t>Рис</w:t>
      </w:r>
      <w:r w:rsidRPr="00934B23">
        <w:rPr>
          <w:lang w:val="en-US"/>
        </w:rPr>
        <w:t>. 2.1</w:t>
      </w:r>
      <w:r w:rsidRPr="00D21D94">
        <w:rPr>
          <w:lang w:val="en-US"/>
        </w:rPr>
        <w:t xml:space="preserve">. </w:t>
      </w:r>
      <w:r>
        <w:t>Файл</w:t>
      </w:r>
      <w:r w:rsidRPr="00D21D94">
        <w:rPr>
          <w:lang w:val="en-US"/>
        </w:rPr>
        <w:t xml:space="preserve"> «</w:t>
      </w:r>
      <w:proofErr w:type="spellStart"/>
      <w:r>
        <w:rPr>
          <w:lang w:val="en-US"/>
        </w:rPr>
        <w:t>Cargo.toml</w:t>
      </w:r>
      <w:proofErr w:type="spellEnd"/>
      <w:r w:rsidRPr="00D21D94">
        <w:rPr>
          <w:lang w:val="en-US"/>
        </w:rPr>
        <w:t>»</w:t>
      </w:r>
    </w:p>
    <w:p w14:paraId="3A6CA144" w14:textId="77777777" w:rsidR="001C5F27" w:rsidRPr="001C5F27" w:rsidRDefault="001C5F27" w:rsidP="001C5F27">
      <w:pPr>
        <w:ind w:firstLine="0"/>
        <w:jc w:val="left"/>
        <w:rPr>
          <w:lang w:val="en-US"/>
        </w:rPr>
      </w:pPr>
    </w:p>
    <w:p w14:paraId="0F072B68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use </w:t>
      </w:r>
      <w:proofErr w:type="spellStart"/>
      <w:r w:rsidRPr="00934B23">
        <w:rPr>
          <w:sz w:val="20"/>
          <w:szCs w:val="20"/>
          <w:lang w:val="en-US"/>
        </w:rPr>
        <w:t>poem_</w:t>
      </w:r>
      <w:proofErr w:type="gramStart"/>
      <w:r w:rsidRPr="00934B23">
        <w:rPr>
          <w:sz w:val="20"/>
          <w:szCs w:val="20"/>
          <w:lang w:val="en-US"/>
        </w:rPr>
        <w:t>openapi</w:t>
      </w:r>
      <w:proofErr w:type="spellEnd"/>
      <w:r w:rsidRPr="00934B23">
        <w:rPr>
          <w:sz w:val="20"/>
          <w:szCs w:val="20"/>
          <w:lang w:val="en-US"/>
        </w:rPr>
        <w:t>::</w:t>
      </w:r>
      <w:proofErr w:type="gramEnd"/>
      <w:r w:rsidRPr="00934B23">
        <w:rPr>
          <w:sz w:val="20"/>
          <w:szCs w:val="20"/>
          <w:lang w:val="en-US"/>
        </w:rPr>
        <w:t>{</w:t>
      </w:r>
      <w:proofErr w:type="spellStart"/>
      <w:r w:rsidRPr="00934B23">
        <w:rPr>
          <w:sz w:val="20"/>
          <w:szCs w:val="20"/>
          <w:lang w:val="en-US"/>
        </w:rPr>
        <w:t>OpenApi</w:t>
      </w:r>
      <w:proofErr w:type="spellEnd"/>
      <w:r w:rsidRPr="00934B23">
        <w:rPr>
          <w:sz w:val="20"/>
          <w:szCs w:val="20"/>
          <w:lang w:val="en-US"/>
        </w:rPr>
        <w:t>, param::Query, payload::</w:t>
      </w:r>
      <w:proofErr w:type="spellStart"/>
      <w:r w:rsidRPr="00934B23">
        <w:rPr>
          <w:sz w:val="20"/>
          <w:szCs w:val="20"/>
          <w:lang w:val="en-US"/>
        </w:rPr>
        <w:t>PlainText</w:t>
      </w:r>
      <w:proofErr w:type="spellEnd"/>
      <w:r w:rsidRPr="00934B23">
        <w:rPr>
          <w:sz w:val="20"/>
          <w:szCs w:val="20"/>
          <w:lang w:val="en-US"/>
        </w:rPr>
        <w:t>};</w:t>
      </w:r>
    </w:p>
    <w:p w14:paraId="2118E975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use </w:t>
      </w:r>
      <w:proofErr w:type="gramStart"/>
      <w:r w:rsidRPr="00934B23">
        <w:rPr>
          <w:sz w:val="20"/>
          <w:szCs w:val="20"/>
          <w:lang w:val="en-US"/>
        </w:rPr>
        <w:t>std::</w:t>
      </w:r>
      <w:proofErr w:type="gramEnd"/>
      <w:r w:rsidRPr="00934B23">
        <w:rPr>
          <w:sz w:val="20"/>
          <w:szCs w:val="20"/>
          <w:lang w:val="en-US"/>
        </w:rPr>
        <w:t>sync::Arc;</w:t>
      </w:r>
    </w:p>
    <w:p w14:paraId="2D8040F2" w14:textId="59F4995B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use </w:t>
      </w:r>
      <w:proofErr w:type="spellStart"/>
      <w:proofErr w:type="gramStart"/>
      <w:r w:rsidRPr="00934B23">
        <w:rPr>
          <w:sz w:val="20"/>
          <w:szCs w:val="20"/>
          <w:lang w:val="en-US"/>
        </w:rPr>
        <w:t>tokio</w:t>
      </w:r>
      <w:proofErr w:type="spellEnd"/>
      <w:r w:rsidRPr="00934B23">
        <w:rPr>
          <w:sz w:val="20"/>
          <w:szCs w:val="20"/>
          <w:lang w:val="en-US"/>
        </w:rPr>
        <w:t>::</w:t>
      </w:r>
      <w:proofErr w:type="gramEnd"/>
      <w:r w:rsidRPr="00934B23">
        <w:rPr>
          <w:sz w:val="20"/>
          <w:szCs w:val="20"/>
          <w:lang w:val="en-US"/>
        </w:rPr>
        <w:t>sync::Mutex;</w:t>
      </w:r>
    </w:p>
    <w:p w14:paraId="2C485823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use </w:t>
      </w:r>
      <w:proofErr w:type="gramStart"/>
      <w:r w:rsidRPr="00934B23">
        <w:rPr>
          <w:sz w:val="20"/>
          <w:szCs w:val="20"/>
          <w:lang w:val="en-US"/>
        </w:rPr>
        <w:t>interface::</w:t>
      </w:r>
      <w:proofErr w:type="gramEnd"/>
      <w:r w:rsidRPr="00934B23">
        <w:rPr>
          <w:sz w:val="20"/>
          <w:szCs w:val="20"/>
          <w:lang w:val="en-US"/>
        </w:rPr>
        <w:t xml:space="preserve">{Config, </w:t>
      </w:r>
      <w:proofErr w:type="spellStart"/>
      <w:r w:rsidRPr="00934B23">
        <w:rPr>
          <w:sz w:val="20"/>
          <w:szCs w:val="20"/>
          <w:lang w:val="en-US"/>
        </w:rPr>
        <w:t>IChat</w:t>
      </w:r>
      <w:proofErr w:type="spellEnd"/>
      <w:r w:rsidRPr="00934B23">
        <w:rPr>
          <w:sz w:val="20"/>
          <w:szCs w:val="20"/>
          <w:lang w:val="en-US"/>
        </w:rPr>
        <w:t>};</w:t>
      </w:r>
    </w:p>
    <w:p w14:paraId="6E69F07B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use </w:t>
      </w:r>
      <w:proofErr w:type="gramStart"/>
      <w:r w:rsidRPr="00934B23">
        <w:rPr>
          <w:sz w:val="20"/>
          <w:szCs w:val="20"/>
          <w:lang w:val="en-US"/>
        </w:rPr>
        <w:t>model::</w:t>
      </w:r>
      <w:proofErr w:type="gramEnd"/>
      <w:r w:rsidRPr="00934B23">
        <w:rPr>
          <w:sz w:val="20"/>
          <w:szCs w:val="20"/>
          <w:lang w:val="en-US"/>
        </w:rPr>
        <w:t xml:space="preserve">{Chat, </w:t>
      </w:r>
      <w:proofErr w:type="spellStart"/>
      <w:r w:rsidRPr="00934B23">
        <w:rPr>
          <w:sz w:val="20"/>
          <w:szCs w:val="20"/>
          <w:lang w:val="en-US"/>
        </w:rPr>
        <w:t>LlmAgent</w:t>
      </w:r>
      <w:proofErr w:type="spellEnd"/>
      <w:r w:rsidRPr="00934B23">
        <w:rPr>
          <w:sz w:val="20"/>
          <w:szCs w:val="20"/>
          <w:lang w:val="en-US"/>
        </w:rPr>
        <w:t>};</w:t>
      </w:r>
    </w:p>
    <w:p w14:paraId="713BA09B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use </w:t>
      </w:r>
      <w:proofErr w:type="gramStart"/>
      <w:r w:rsidRPr="00934B23">
        <w:rPr>
          <w:sz w:val="20"/>
          <w:szCs w:val="20"/>
          <w:lang w:val="en-US"/>
        </w:rPr>
        <w:t>rig::</w:t>
      </w:r>
      <w:proofErr w:type="gramEnd"/>
      <w:r w:rsidRPr="00934B23">
        <w:rPr>
          <w:sz w:val="20"/>
          <w:szCs w:val="20"/>
          <w:lang w:val="en-US"/>
        </w:rPr>
        <w:t xml:space="preserve">message::Message; // ! rig </w:t>
      </w:r>
      <w:proofErr w:type="spellStart"/>
      <w:r w:rsidRPr="00934B23">
        <w:rPr>
          <w:sz w:val="20"/>
          <w:szCs w:val="20"/>
          <w:lang w:val="en-US"/>
        </w:rPr>
        <w:t>убрать</w:t>
      </w:r>
      <w:proofErr w:type="spellEnd"/>
    </w:p>
    <w:p w14:paraId="178D5951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pub struct Api {</w:t>
      </w:r>
    </w:p>
    <w:p w14:paraId="24A82768" w14:textId="77777777" w:rsidR="00934B23" w:rsidRPr="00F86876" w:rsidRDefault="00934B23" w:rsidP="001C5F27">
      <w:pPr>
        <w:spacing w:line="240" w:lineRule="auto"/>
        <w:ind w:firstLine="426"/>
        <w:jc w:val="left"/>
        <w:rPr>
          <w:sz w:val="20"/>
          <w:szCs w:val="20"/>
        </w:rPr>
      </w:pPr>
      <w:r w:rsidRPr="00934B23">
        <w:rPr>
          <w:sz w:val="20"/>
          <w:szCs w:val="20"/>
          <w:lang w:val="en-US"/>
        </w:rPr>
        <w:t xml:space="preserve">    pub</w:t>
      </w:r>
      <w:r w:rsidRPr="00F86876">
        <w:rPr>
          <w:sz w:val="20"/>
          <w:szCs w:val="20"/>
        </w:rPr>
        <w:t xml:space="preserve"> </w:t>
      </w:r>
      <w:r w:rsidRPr="00934B23">
        <w:rPr>
          <w:sz w:val="20"/>
          <w:szCs w:val="20"/>
          <w:lang w:val="en-US"/>
        </w:rPr>
        <w:t>chat</w:t>
      </w:r>
      <w:r w:rsidRPr="00F86876">
        <w:rPr>
          <w:sz w:val="20"/>
          <w:szCs w:val="20"/>
        </w:rPr>
        <w:t>_</w:t>
      </w:r>
      <w:r w:rsidRPr="00934B23">
        <w:rPr>
          <w:sz w:val="20"/>
          <w:szCs w:val="20"/>
          <w:lang w:val="en-US"/>
        </w:rPr>
        <w:t>history</w:t>
      </w:r>
      <w:r w:rsidRPr="00F86876">
        <w:rPr>
          <w:sz w:val="20"/>
          <w:szCs w:val="20"/>
        </w:rPr>
        <w:t xml:space="preserve">: </w:t>
      </w:r>
      <w:r w:rsidRPr="00934B23">
        <w:rPr>
          <w:sz w:val="20"/>
          <w:szCs w:val="20"/>
          <w:lang w:val="en-US"/>
        </w:rPr>
        <w:t>Arc</w:t>
      </w:r>
      <w:r w:rsidRPr="00F86876">
        <w:rPr>
          <w:sz w:val="20"/>
          <w:szCs w:val="20"/>
        </w:rPr>
        <w:t>&lt;</w:t>
      </w:r>
      <w:r w:rsidRPr="00934B23">
        <w:rPr>
          <w:sz w:val="20"/>
          <w:szCs w:val="20"/>
          <w:lang w:val="en-US"/>
        </w:rPr>
        <w:t>Mutex</w:t>
      </w:r>
      <w:r w:rsidRPr="00F86876">
        <w:rPr>
          <w:sz w:val="20"/>
          <w:szCs w:val="20"/>
        </w:rPr>
        <w:t>&lt;</w:t>
      </w:r>
      <w:proofErr w:type="spellStart"/>
      <w:r w:rsidRPr="00934B23">
        <w:rPr>
          <w:sz w:val="20"/>
          <w:szCs w:val="20"/>
          <w:lang w:val="en-US"/>
        </w:rPr>
        <w:t>Vec</w:t>
      </w:r>
      <w:proofErr w:type="spellEnd"/>
      <w:r w:rsidRPr="00F86876">
        <w:rPr>
          <w:sz w:val="20"/>
          <w:szCs w:val="20"/>
        </w:rPr>
        <w:t>&lt;</w:t>
      </w:r>
      <w:r w:rsidRPr="00934B23">
        <w:rPr>
          <w:sz w:val="20"/>
          <w:szCs w:val="20"/>
          <w:lang w:val="en-US"/>
        </w:rPr>
        <w:t>Message</w:t>
      </w:r>
      <w:r w:rsidRPr="00F86876">
        <w:rPr>
          <w:sz w:val="20"/>
          <w:szCs w:val="20"/>
        </w:rPr>
        <w:t>&gt;&gt;&gt;, /</w:t>
      </w:r>
      <w:proofErr w:type="gramStart"/>
      <w:r w:rsidRPr="00F86876">
        <w:rPr>
          <w:sz w:val="20"/>
          <w:szCs w:val="20"/>
        </w:rPr>
        <w:t>/ !</w:t>
      </w:r>
      <w:proofErr w:type="gramEnd"/>
      <w:r w:rsidRPr="00F86876">
        <w:rPr>
          <w:sz w:val="20"/>
          <w:szCs w:val="20"/>
        </w:rPr>
        <w:t xml:space="preserve"> </w:t>
      </w:r>
      <w:r w:rsidRPr="00A13484">
        <w:rPr>
          <w:sz w:val="20"/>
          <w:szCs w:val="20"/>
        </w:rPr>
        <w:t>история</w:t>
      </w:r>
      <w:r w:rsidRPr="00F86876">
        <w:rPr>
          <w:sz w:val="20"/>
          <w:szCs w:val="20"/>
        </w:rPr>
        <w:t xml:space="preserve"> </w:t>
      </w:r>
      <w:r w:rsidRPr="00A13484">
        <w:rPr>
          <w:sz w:val="20"/>
          <w:szCs w:val="20"/>
        </w:rPr>
        <w:t>временно</w:t>
      </w:r>
      <w:r w:rsidRPr="00F86876">
        <w:rPr>
          <w:sz w:val="20"/>
          <w:szCs w:val="20"/>
        </w:rPr>
        <w:t xml:space="preserve"> </w:t>
      </w:r>
      <w:r w:rsidRPr="00A13484">
        <w:rPr>
          <w:sz w:val="20"/>
          <w:szCs w:val="20"/>
        </w:rPr>
        <w:t>в</w:t>
      </w:r>
      <w:r w:rsidRPr="00F86876">
        <w:rPr>
          <w:sz w:val="20"/>
          <w:szCs w:val="20"/>
        </w:rPr>
        <w:t xml:space="preserve"> </w:t>
      </w:r>
      <w:r w:rsidRPr="00A13484">
        <w:rPr>
          <w:sz w:val="20"/>
          <w:szCs w:val="20"/>
        </w:rPr>
        <w:t>памяти</w:t>
      </w:r>
      <w:r w:rsidRPr="00F86876">
        <w:rPr>
          <w:sz w:val="20"/>
          <w:szCs w:val="20"/>
        </w:rPr>
        <w:t xml:space="preserve">, </w:t>
      </w:r>
      <w:r w:rsidRPr="00A13484">
        <w:rPr>
          <w:sz w:val="20"/>
          <w:szCs w:val="20"/>
        </w:rPr>
        <w:t>заменить</w:t>
      </w:r>
      <w:r w:rsidRPr="00F86876">
        <w:rPr>
          <w:sz w:val="20"/>
          <w:szCs w:val="20"/>
        </w:rPr>
        <w:t xml:space="preserve"> </w:t>
      </w:r>
      <w:r w:rsidRPr="00A13484">
        <w:rPr>
          <w:sz w:val="20"/>
          <w:szCs w:val="20"/>
        </w:rPr>
        <w:t>на</w:t>
      </w:r>
      <w:r w:rsidRPr="00F86876">
        <w:rPr>
          <w:sz w:val="20"/>
          <w:szCs w:val="20"/>
        </w:rPr>
        <w:t xml:space="preserve"> </w:t>
      </w:r>
      <w:r w:rsidRPr="00A13484">
        <w:rPr>
          <w:sz w:val="20"/>
          <w:szCs w:val="20"/>
        </w:rPr>
        <w:t>БД</w:t>
      </w:r>
      <w:r w:rsidRPr="00F86876">
        <w:rPr>
          <w:sz w:val="20"/>
          <w:szCs w:val="20"/>
        </w:rPr>
        <w:t>.</w:t>
      </w:r>
    </w:p>
    <w:p w14:paraId="61FC9659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F86876">
        <w:rPr>
          <w:sz w:val="20"/>
          <w:szCs w:val="20"/>
        </w:rPr>
        <w:t xml:space="preserve">    </w:t>
      </w:r>
      <w:r w:rsidRPr="00934B23">
        <w:rPr>
          <w:sz w:val="20"/>
          <w:szCs w:val="20"/>
          <w:lang w:val="en-US"/>
        </w:rPr>
        <w:t>pub chat: Box&lt;</w:t>
      </w:r>
      <w:proofErr w:type="spellStart"/>
      <w:r w:rsidRPr="00934B23">
        <w:rPr>
          <w:sz w:val="20"/>
          <w:szCs w:val="20"/>
          <w:lang w:val="en-US"/>
        </w:rPr>
        <w:t>dyn</w:t>
      </w:r>
      <w:proofErr w:type="spellEnd"/>
      <w:r w:rsidRPr="00934B23">
        <w:rPr>
          <w:sz w:val="20"/>
          <w:szCs w:val="20"/>
          <w:lang w:val="en-US"/>
        </w:rPr>
        <w:t xml:space="preserve"> </w:t>
      </w:r>
      <w:proofErr w:type="spellStart"/>
      <w:r w:rsidRPr="00934B23">
        <w:rPr>
          <w:sz w:val="20"/>
          <w:szCs w:val="20"/>
          <w:lang w:val="en-US"/>
        </w:rPr>
        <w:t>IChat</w:t>
      </w:r>
      <w:proofErr w:type="spellEnd"/>
      <w:r w:rsidRPr="00934B23">
        <w:rPr>
          <w:sz w:val="20"/>
          <w:szCs w:val="20"/>
          <w:lang w:val="en-US"/>
        </w:rPr>
        <w:t>&gt;,</w:t>
      </w:r>
    </w:p>
    <w:p w14:paraId="41F79D26" w14:textId="5BE77807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}</w:t>
      </w:r>
    </w:p>
    <w:p w14:paraId="53548F79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#[OpenApi]</w:t>
      </w:r>
    </w:p>
    <w:p w14:paraId="6E10F889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proofErr w:type="spellStart"/>
      <w:r w:rsidRPr="00934B23">
        <w:rPr>
          <w:sz w:val="20"/>
          <w:szCs w:val="20"/>
          <w:lang w:val="en-US"/>
        </w:rPr>
        <w:t>impl</w:t>
      </w:r>
      <w:proofErr w:type="spellEnd"/>
      <w:r w:rsidRPr="00934B23">
        <w:rPr>
          <w:sz w:val="20"/>
          <w:szCs w:val="20"/>
          <w:lang w:val="en-US"/>
        </w:rPr>
        <w:t xml:space="preserve"> Api {</w:t>
      </w:r>
    </w:p>
    <w:p w14:paraId="1C1B88F9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</w:t>
      </w:r>
      <w:proofErr w:type="gramStart"/>
      <w:r w:rsidRPr="00934B23">
        <w:rPr>
          <w:sz w:val="20"/>
          <w:szCs w:val="20"/>
          <w:lang w:val="en-US"/>
        </w:rPr>
        <w:t>#[</w:t>
      </w:r>
      <w:proofErr w:type="gramEnd"/>
      <w:r w:rsidRPr="00934B23">
        <w:rPr>
          <w:sz w:val="20"/>
          <w:szCs w:val="20"/>
          <w:lang w:val="en-US"/>
        </w:rPr>
        <w:t>oai(path = "/", method = "get")]</w:t>
      </w:r>
    </w:p>
    <w:p w14:paraId="67626CD4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async </w:t>
      </w:r>
      <w:proofErr w:type="spellStart"/>
      <w:r w:rsidRPr="00934B23">
        <w:rPr>
          <w:sz w:val="20"/>
          <w:szCs w:val="20"/>
          <w:lang w:val="en-US"/>
        </w:rPr>
        <w:t>fn</w:t>
      </w:r>
      <w:proofErr w:type="spellEnd"/>
      <w:r w:rsidRPr="00934B23">
        <w:rPr>
          <w:sz w:val="20"/>
          <w:szCs w:val="20"/>
          <w:lang w:val="en-US"/>
        </w:rPr>
        <w:t xml:space="preserve"> index(&amp;self) -&gt; Result&lt;</w:t>
      </w:r>
      <w:proofErr w:type="spellStart"/>
      <w:r w:rsidRPr="00934B23">
        <w:rPr>
          <w:sz w:val="20"/>
          <w:szCs w:val="20"/>
          <w:lang w:val="en-US"/>
        </w:rPr>
        <w:t>PlainText</w:t>
      </w:r>
      <w:proofErr w:type="spellEnd"/>
      <w:r w:rsidRPr="00934B23">
        <w:rPr>
          <w:sz w:val="20"/>
          <w:szCs w:val="20"/>
          <w:lang w:val="en-US"/>
        </w:rPr>
        <w:t xml:space="preserve">&lt;&amp;'static str&gt;, </w:t>
      </w:r>
      <w:proofErr w:type="gramStart"/>
      <w:r w:rsidRPr="00934B23">
        <w:rPr>
          <w:sz w:val="20"/>
          <w:szCs w:val="20"/>
          <w:lang w:val="en-US"/>
        </w:rPr>
        <w:t>poem::</w:t>
      </w:r>
      <w:proofErr w:type="gramEnd"/>
      <w:r w:rsidRPr="00934B23">
        <w:rPr>
          <w:sz w:val="20"/>
          <w:szCs w:val="20"/>
          <w:lang w:val="en-US"/>
        </w:rPr>
        <w:t>Error&gt; {</w:t>
      </w:r>
    </w:p>
    <w:p w14:paraId="45F5FFF2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</w:t>
      </w:r>
      <w:proofErr w:type="gramStart"/>
      <w:r w:rsidRPr="00934B23">
        <w:rPr>
          <w:sz w:val="20"/>
          <w:szCs w:val="20"/>
          <w:lang w:val="en-US"/>
        </w:rPr>
        <w:t>Ok(</w:t>
      </w:r>
      <w:proofErr w:type="spellStart"/>
      <w:proofErr w:type="gramEnd"/>
      <w:r w:rsidRPr="00934B23">
        <w:rPr>
          <w:sz w:val="20"/>
          <w:szCs w:val="20"/>
          <w:lang w:val="en-US"/>
        </w:rPr>
        <w:t>PlainText</w:t>
      </w:r>
      <w:proofErr w:type="spellEnd"/>
      <w:r w:rsidRPr="00934B23">
        <w:rPr>
          <w:sz w:val="20"/>
          <w:szCs w:val="20"/>
          <w:lang w:val="en-US"/>
        </w:rPr>
        <w:t>("Hello World"))</w:t>
      </w:r>
    </w:p>
    <w:p w14:paraId="10FCD1B4" w14:textId="71D6748C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}</w:t>
      </w:r>
    </w:p>
    <w:p w14:paraId="4E05AE3F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</w:t>
      </w:r>
      <w:proofErr w:type="gramStart"/>
      <w:r w:rsidRPr="00934B23">
        <w:rPr>
          <w:sz w:val="20"/>
          <w:szCs w:val="20"/>
          <w:lang w:val="en-US"/>
        </w:rPr>
        <w:t>#[</w:t>
      </w:r>
      <w:proofErr w:type="gramEnd"/>
      <w:r w:rsidRPr="00934B23">
        <w:rPr>
          <w:sz w:val="20"/>
          <w:szCs w:val="20"/>
          <w:lang w:val="en-US"/>
        </w:rPr>
        <w:t>oai(path = "/search", method = "get")]</w:t>
      </w:r>
    </w:p>
    <w:p w14:paraId="4AFA8825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async </w:t>
      </w:r>
      <w:proofErr w:type="spellStart"/>
      <w:r w:rsidRPr="00934B23">
        <w:rPr>
          <w:sz w:val="20"/>
          <w:szCs w:val="20"/>
          <w:lang w:val="en-US"/>
        </w:rPr>
        <w:t>fn</w:t>
      </w:r>
      <w:proofErr w:type="spellEnd"/>
      <w:r w:rsidRPr="00934B23">
        <w:rPr>
          <w:sz w:val="20"/>
          <w:szCs w:val="20"/>
          <w:lang w:val="en-US"/>
        </w:rPr>
        <w:t xml:space="preserve"> </w:t>
      </w:r>
      <w:proofErr w:type="gramStart"/>
      <w:r w:rsidRPr="00934B23">
        <w:rPr>
          <w:sz w:val="20"/>
          <w:szCs w:val="20"/>
          <w:lang w:val="en-US"/>
        </w:rPr>
        <w:t>search(</w:t>
      </w:r>
      <w:proofErr w:type="gramEnd"/>
      <w:r w:rsidRPr="00934B23">
        <w:rPr>
          <w:sz w:val="20"/>
          <w:szCs w:val="20"/>
          <w:lang w:val="en-US"/>
        </w:rPr>
        <w:t>&amp;self, query: Query&lt;String&gt;) -&gt; Result&lt;</w:t>
      </w:r>
      <w:proofErr w:type="spellStart"/>
      <w:r w:rsidRPr="00934B23">
        <w:rPr>
          <w:sz w:val="20"/>
          <w:szCs w:val="20"/>
          <w:lang w:val="en-US"/>
        </w:rPr>
        <w:t>PlainText</w:t>
      </w:r>
      <w:proofErr w:type="spellEnd"/>
      <w:r w:rsidRPr="00934B23">
        <w:rPr>
          <w:sz w:val="20"/>
          <w:szCs w:val="20"/>
          <w:lang w:val="en-US"/>
        </w:rPr>
        <w:t>&lt;String&gt;, poem::Error&gt; {</w:t>
      </w:r>
    </w:p>
    <w:p w14:paraId="0845C471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let mut </w:t>
      </w:r>
      <w:proofErr w:type="spellStart"/>
      <w:r w:rsidRPr="00934B23">
        <w:rPr>
          <w:sz w:val="20"/>
          <w:szCs w:val="20"/>
          <w:lang w:val="en-US"/>
        </w:rPr>
        <w:t>response_text</w:t>
      </w:r>
      <w:proofErr w:type="spellEnd"/>
      <w:r w:rsidRPr="00934B23">
        <w:rPr>
          <w:sz w:val="20"/>
          <w:szCs w:val="20"/>
          <w:lang w:val="en-US"/>
        </w:rPr>
        <w:t xml:space="preserve"> = </w:t>
      </w:r>
      <w:proofErr w:type="gramStart"/>
      <w:r w:rsidRPr="00934B23">
        <w:rPr>
          <w:sz w:val="20"/>
          <w:szCs w:val="20"/>
          <w:lang w:val="en-US"/>
        </w:rPr>
        <w:t>String::</w:t>
      </w:r>
      <w:proofErr w:type="gramEnd"/>
      <w:r w:rsidRPr="00934B23">
        <w:rPr>
          <w:sz w:val="20"/>
          <w:szCs w:val="20"/>
          <w:lang w:val="en-US"/>
        </w:rPr>
        <w:t>new();</w:t>
      </w:r>
    </w:p>
    <w:p w14:paraId="778DE416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let _history = self</w:t>
      </w:r>
    </w:p>
    <w:p w14:paraId="1974134F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    </w:t>
      </w:r>
      <w:proofErr w:type="gramStart"/>
      <w:r w:rsidRPr="00934B23">
        <w:rPr>
          <w:sz w:val="20"/>
          <w:szCs w:val="20"/>
          <w:lang w:val="en-US"/>
        </w:rPr>
        <w:t>.chat</w:t>
      </w:r>
      <w:proofErr w:type="gramEnd"/>
    </w:p>
    <w:p w14:paraId="15158628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    </w:t>
      </w:r>
      <w:proofErr w:type="gramStart"/>
      <w:r w:rsidRPr="00934B23">
        <w:rPr>
          <w:sz w:val="20"/>
          <w:szCs w:val="20"/>
          <w:lang w:val="en-US"/>
        </w:rPr>
        <w:t>.</w:t>
      </w:r>
      <w:proofErr w:type="spellStart"/>
      <w:r w:rsidRPr="00934B23">
        <w:rPr>
          <w:sz w:val="20"/>
          <w:szCs w:val="20"/>
          <w:lang w:val="en-US"/>
        </w:rPr>
        <w:t>chat</w:t>
      </w:r>
      <w:proofErr w:type="gramEnd"/>
      <w:r w:rsidRPr="00934B23">
        <w:rPr>
          <w:sz w:val="20"/>
          <w:szCs w:val="20"/>
          <w:lang w:val="en-US"/>
        </w:rPr>
        <w:t>_with_history</w:t>
      </w:r>
      <w:proofErr w:type="spellEnd"/>
      <w:r w:rsidRPr="00934B23">
        <w:rPr>
          <w:sz w:val="20"/>
          <w:szCs w:val="20"/>
          <w:lang w:val="en-US"/>
        </w:rPr>
        <w:t>(&amp;</w:t>
      </w:r>
      <w:proofErr w:type="spellStart"/>
      <w:r w:rsidRPr="00934B23">
        <w:rPr>
          <w:sz w:val="20"/>
          <w:szCs w:val="20"/>
          <w:lang w:val="en-US"/>
        </w:rPr>
        <w:t>self.chat_history</w:t>
      </w:r>
      <w:proofErr w:type="spellEnd"/>
      <w:r w:rsidRPr="00934B23">
        <w:rPr>
          <w:sz w:val="20"/>
          <w:szCs w:val="20"/>
          <w:lang w:val="en-US"/>
        </w:rPr>
        <w:t xml:space="preserve">, &amp;mut </w:t>
      </w:r>
      <w:proofErr w:type="spellStart"/>
      <w:r w:rsidRPr="00934B23">
        <w:rPr>
          <w:sz w:val="20"/>
          <w:szCs w:val="20"/>
          <w:lang w:val="en-US"/>
        </w:rPr>
        <w:t>response_text</w:t>
      </w:r>
      <w:proofErr w:type="spellEnd"/>
      <w:r w:rsidRPr="00934B23">
        <w:rPr>
          <w:sz w:val="20"/>
          <w:szCs w:val="20"/>
          <w:lang w:val="en-US"/>
        </w:rPr>
        <w:t>, &amp;query.0)</w:t>
      </w:r>
    </w:p>
    <w:p w14:paraId="26CF7398" w14:textId="4B421206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    </w:t>
      </w:r>
      <w:proofErr w:type="gramStart"/>
      <w:r w:rsidRPr="00934B23">
        <w:rPr>
          <w:sz w:val="20"/>
          <w:szCs w:val="20"/>
          <w:lang w:val="en-US"/>
        </w:rPr>
        <w:t>.await</w:t>
      </w:r>
      <w:proofErr w:type="gramEnd"/>
      <w:r w:rsidRPr="00934B23">
        <w:rPr>
          <w:sz w:val="20"/>
          <w:szCs w:val="20"/>
          <w:lang w:val="en-US"/>
        </w:rPr>
        <w:t>;</w:t>
      </w:r>
    </w:p>
    <w:p w14:paraId="2B6D3EA1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</w:t>
      </w:r>
      <w:proofErr w:type="gramStart"/>
      <w:r w:rsidRPr="00934B23">
        <w:rPr>
          <w:sz w:val="20"/>
          <w:szCs w:val="20"/>
          <w:lang w:val="en-US"/>
        </w:rPr>
        <w:t>Ok(</w:t>
      </w:r>
      <w:proofErr w:type="spellStart"/>
      <w:proofErr w:type="gramEnd"/>
      <w:r w:rsidRPr="00934B23">
        <w:rPr>
          <w:sz w:val="20"/>
          <w:szCs w:val="20"/>
          <w:lang w:val="en-US"/>
        </w:rPr>
        <w:t>PlainText</w:t>
      </w:r>
      <w:proofErr w:type="spellEnd"/>
      <w:r w:rsidRPr="00934B23">
        <w:rPr>
          <w:sz w:val="20"/>
          <w:szCs w:val="20"/>
          <w:lang w:val="en-US"/>
        </w:rPr>
        <w:t>(</w:t>
      </w:r>
      <w:proofErr w:type="spellStart"/>
      <w:r w:rsidRPr="00934B23">
        <w:rPr>
          <w:sz w:val="20"/>
          <w:szCs w:val="20"/>
          <w:lang w:val="en-US"/>
        </w:rPr>
        <w:t>response_text</w:t>
      </w:r>
      <w:proofErr w:type="spellEnd"/>
      <w:r w:rsidRPr="00934B23">
        <w:rPr>
          <w:sz w:val="20"/>
          <w:szCs w:val="20"/>
          <w:lang w:val="en-US"/>
        </w:rPr>
        <w:t>))</w:t>
      </w:r>
    </w:p>
    <w:p w14:paraId="713F2117" w14:textId="40BA5110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}</w:t>
      </w:r>
    </w:p>
    <w:p w14:paraId="1DE552F0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</w:t>
      </w:r>
      <w:proofErr w:type="gramStart"/>
      <w:r w:rsidRPr="00934B23">
        <w:rPr>
          <w:sz w:val="20"/>
          <w:szCs w:val="20"/>
          <w:lang w:val="en-US"/>
        </w:rPr>
        <w:t>#[</w:t>
      </w:r>
      <w:proofErr w:type="gramEnd"/>
      <w:r w:rsidRPr="00934B23">
        <w:rPr>
          <w:sz w:val="20"/>
          <w:szCs w:val="20"/>
          <w:lang w:val="en-US"/>
        </w:rPr>
        <w:t>oai(path = "/forecast", method = "get")]</w:t>
      </w:r>
    </w:p>
    <w:p w14:paraId="01AB841A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async </w:t>
      </w:r>
      <w:proofErr w:type="spellStart"/>
      <w:r w:rsidRPr="00934B23">
        <w:rPr>
          <w:sz w:val="20"/>
          <w:szCs w:val="20"/>
          <w:lang w:val="en-US"/>
        </w:rPr>
        <w:t>fn</w:t>
      </w:r>
      <w:proofErr w:type="spellEnd"/>
      <w:r w:rsidRPr="00934B23">
        <w:rPr>
          <w:sz w:val="20"/>
          <w:szCs w:val="20"/>
          <w:lang w:val="en-US"/>
        </w:rPr>
        <w:t xml:space="preserve"> </w:t>
      </w:r>
      <w:proofErr w:type="gramStart"/>
      <w:r w:rsidRPr="00934B23">
        <w:rPr>
          <w:sz w:val="20"/>
          <w:szCs w:val="20"/>
          <w:lang w:val="en-US"/>
        </w:rPr>
        <w:t>forecast(</w:t>
      </w:r>
      <w:proofErr w:type="gramEnd"/>
      <w:r w:rsidRPr="00934B23">
        <w:rPr>
          <w:sz w:val="20"/>
          <w:szCs w:val="20"/>
          <w:lang w:val="en-US"/>
        </w:rPr>
        <w:t>&amp;self, city: Query&lt;String&gt;) -&gt; Result&lt;</w:t>
      </w:r>
      <w:proofErr w:type="spellStart"/>
      <w:r w:rsidRPr="00934B23">
        <w:rPr>
          <w:sz w:val="20"/>
          <w:szCs w:val="20"/>
          <w:lang w:val="en-US"/>
        </w:rPr>
        <w:t>PlainText</w:t>
      </w:r>
      <w:proofErr w:type="spellEnd"/>
      <w:r w:rsidRPr="00934B23">
        <w:rPr>
          <w:sz w:val="20"/>
          <w:szCs w:val="20"/>
          <w:lang w:val="en-US"/>
        </w:rPr>
        <w:t>&lt;String&gt;, poem::Error&gt; {</w:t>
      </w:r>
    </w:p>
    <w:p w14:paraId="2BF794CA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let </w:t>
      </w:r>
      <w:proofErr w:type="spellStart"/>
      <w:r w:rsidRPr="00934B23">
        <w:rPr>
          <w:sz w:val="20"/>
          <w:szCs w:val="20"/>
          <w:lang w:val="en-US"/>
        </w:rPr>
        <w:t>response_text</w:t>
      </w:r>
      <w:proofErr w:type="spellEnd"/>
      <w:r w:rsidRPr="00934B23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34B23">
        <w:rPr>
          <w:sz w:val="20"/>
          <w:szCs w:val="20"/>
          <w:lang w:val="en-US"/>
        </w:rPr>
        <w:t>self.chat</w:t>
      </w:r>
      <w:proofErr w:type="gramEnd"/>
      <w:r w:rsidRPr="00934B23">
        <w:rPr>
          <w:sz w:val="20"/>
          <w:szCs w:val="20"/>
          <w:lang w:val="en-US"/>
        </w:rPr>
        <w:t>.chat_with_typed</w:t>
      </w:r>
      <w:proofErr w:type="spellEnd"/>
      <w:r w:rsidRPr="00934B23">
        <w:rPr>
          <w:sz w:val="20"/>
          <w:szCs w:val="20"/>
          <w:lang w:val="en-US"/>
        </w:rPr>
        <w:t>(&amp;city.0).await;</w:t>
      </w:r>
    </w:p>
    <w:p w14:paraId="5413DDD4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</w:t>
      </w:r>
      <w:proofErr w:type="gramStart"/>
      <w:r w:rsidRPr="00934B23">
        <w:rPr>
          <w:sz w:val="20"/>
          <w:szCs w:val="20"/>
          <w:lang w:val="en-US"/>
        </w:rPr>
        <w:t>Ok(</w:t>
      </w:r>
      <w:proofErr w:type="spellStart"/>
      <w:proofErr w:type="gramEnd"/>
      <w:r w:rsidRPr="00934B23">
        <w:rPr>
          <w:sz w:val="20"/>
          <w:szCs w:val="20"/>
          <w:lang w:val="en-US"/>
        </w:rPr>
        <w:t>PlainText</w:t>
      </w:r>
      <w:proofErr w:type="spellEnd"/>
      <w:r w:rsidRPr="00934B23">
        <w:rPr>
          <w:sz w:val="20"/>
          <w:szCs w:val="20"/>
          <w:lang w:val="en-US"/>
        </w:rPr>
        <w:t>(</w:t>
      </w:r>
      <w:proofErr w:type="spellStart"/>
      <w:r w:rsidRPr="00934B23">
        <w:rPr>
          <w:sz w:val="20"/>
          <w:szCs w:val="20"/>
          <w:lang w:val="en-US"/>
        </w:rPr>
        <w:t>response_text</w:t>
      </w:r>
      <w:proofErr w:type="spellEnd"/>
      <w:r w:rsidRPr="00934B23">
        <w:rPr>
          <w:sz w:val="20"/>
          <w:szCs w:val="20"/>
          <w:lang w:val="en-US"/>
        </w:rPr>
        <w:t>))</w:t>
      </w:r>
    </w:p>
    <w:p w14:paraId="2C5EB9CC" w14:textId="46C4A755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}</w:t>
      </w:r>
    </w:p>
    <w:p w14:paraId="490AA18C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pub async </w:t>
      </w:r>
      <w:proofErr w:type="spellStart"/>
      <w:r w:rsidRPr="00934B23">
        <w:rPr>
          <w:sz w:val="20"/>
          <w:szCs w:val="20"/>
          <w:lang w:val="en-US"/>
        </w:rPr>
        <w:t>fn</w:t>
      </w:r>
      <w:proofErr w:type="spellEnd"/>
      <w:r w:rsidRPr="00934B23">
        <w:rPr>
          <w:sz w:val="20"/>
          <w:szCs w:val="20"/>
          <w:lang w:val="en-US"/>
        </w:rPr>
        <w:t xml:space="preserve"> </w:t>
      </w:r>
      <w:proofErr w:type="gramStart"/>
      <w:r w:rsidRPr="00934B23">
        <w:rPr>
          <w:sz w:val="20"/>
          <w:szCs w:val="20"/>
          <w:lang w:val="en-US"/>
        </w:rPr>
        <w:t>new(</w:t>
      </w:r>
      <w:proofErr w:type="gramEnd"/>
      <w:r w:rsidRPr="00934B23">
        <w:rPr>
          <w:sz w:val="20"/>
          <w:szCs w:val="20"/>
          <w:lang w:val="en-US"/>
        </w:rPr>
        <w:t>config: Config) -&gt; anyhow::Result&lt;Self&gt; {</w:t>
      </w:r>
    </w:p>
    <w:p w14:paraId="37E45AEA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34B23">
        <w:rPr>
          <w:sz w:val="20"/>
          <w:szCs w:val="20"/>
          <w:lang w:val="en-US"/>
        </w:rPr>
        <w:t>println</w:t>
      </w:r>
      <w:proofErr w:type="spellEnd"/>
      <w:r w:rsidRPr="00934B23">
        <w:rPr>
          <w:sz w:val="20"/>
          <w:szCs w:val="20"/>
          <w:lang w:val="en-US"/>
        </w:rPr>
        <w:t>!(</w:t>
      </w:r>
      <w:proofErr w:type="gramEnd"/>
      <w:r w:rsidRPr="00934B23">
        <w:rPr>
          <w:sz w:val="20"/>
          <w:szCs w:val="20"/>
          <w:lang w:val="en-US"/>
        </w:rPr>
        <w:t>"</w:t>
      </w:r>
      <w:proofErr w:type="spellStart"/>
      <w:r w:rsidRPr="00934B23">
        <w:rPr>
          <w:sz w:val="20"/>
          <w:szCs w:val="20"/>
          <w:lang w:val="en-US"/>
        </w:rPr>
        <w:t>Создание</w:t>
      </w:r>
      <w:proofErr w:type="spellEnd"/>
      <w:r w:rsidRPr="00934B23">
        <w:rPr>
          <w:sz w:val="20"/>
          <w:szCs w:val="20"/>
          <w:lang w:val="en-US"/>
        </w:rPr>
        <w:t xml:space="preserve"> </w:t>
      </w:r>
      <w:proofErr w:type="spellStart"/>
      <w:r w:rsidRPr="00934B23">
        <w:rPr>
          <w:sz w:val="20"/>
          <w:szCs w:val="20"/>
          <w:lang w:val="en-US"/>
        </w:rPr>
        <w:t>Llm-агента</w:t>
      </w:r>
      <w:proofErr w:type="spellEnd"/>
      <w:r w:rsidRPr="00934B23">
        <w:rPr>
          <w:sz w:val="20"/>
          <w:szCs w:val="20"/>
          <w:lang w:val="en-US"/>
        </w:rPr>
        <w:t>...");</w:t>
      </w:r>
    </w:p>
    <w:p w14:paraId="37CBB9F8" w14:textId="01543D87" w:rsidR="00934B23" w:rsidRPr="00D21D94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let agent = </w:t>
      </w:r>
      <w:proofErr w:type="spellStart"/>
      <w:proofErr w:type="gramStart"/>
      <w:r w:rsidRPr="00934B23">
        <w:rPr>
          <w:sz w:val="20"/>
          <w:szCs w:val="20"/>
          <w:lang w:val="en-US"/>
        </w:rPr>
        <w:t>LlmAgent</w:t>
      </w:r>
      <w:proofErr w:type="spellEnd"/>
      <w:r w:rsidRPr="00934B23">
        <w:rPr>
          <w:sz w:val="20"/>
          <w:szCs w:val="20"/>
          <w:lang w:val="en-US"/>
        </w:rPr>
        <w:t>::</w:t>
      </w:r>
      <w:proofErr w:type="gramEnd"/>
      <w:r w:rsidRPr="00934B23">
        <w:rPr>
          <w:sz w:val="20"/>
          <w:szCs w:val="20"/>
          <w:lang w:val="en-US"/>
        </w:rPr>
        <w:t>new(config).await?;</w:t>
      </w:r>
    </w:p>
    <w:p w14:paraId="1DAA350A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34B23">
        <w:rPr>
          <w:sz w:val="20"/>
          <w:szCs w:val="20"/>
          <w:lang w:val="en-US"/>
        </w:rPr>
        <w:t>println</w:t>
      </w:r>
      <w:proofErr w:type="spellEnd"/>
      <w:r w:rsidRPr="00934B23">
        <w:rPr>
          <w:sz w:val="20"/>
          <w:szCs w:val="20"/>
          <w:lang w:val="en-US"/>
        </w:rPr>
        <w:t>!(</w:t>
      </w:r>
      <w:proofErr w:type="gramEnd"/>
      <w:r w:rsidRPr="00934B23">
        <w:rPr>
          <w:sz w:val="20"/>
          <w:szCs w:val="20"/>
          <w:lang w:val="en-US"/>
        </w:rPr>
        <w:t>"</w:t>
      </w:r>
      <w:proofErr w:type="spellStart"/>
      <w:r w:rsidRPr="00934B23">
        <w:rPr>
          <w:sz w:val="20"/>
          <w:szCs w:val="20"/>
          <w:lang w:val="en-US"/>
        </w:rPr>
        <w:t>Создание</w:t>
      </w:r>
      <w:proofErr w:type="spellEnd"/>
      <w:r w:rsidRPr="00934B23">
        <w:rPr>
          <w:sz w:val="20"/>
          <w:szCs w:val="20"/>
          <w:lang w:val="en-US"/>
        </w:rPr>
        <w:t xml:space="preserve"> API...");</w:t>
      </w:r>
    </w:p>
    <w:p w14:paraId="25C18139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</w:t>
      </w:r>
      <w:proofErr w:type="gramStart"/>
      <w:r w:rsidRPr="00934B23">
        <w:rPr>
          <w:sz w:val="20"/>
          <w:szCs w:val="20"/>
          <w:lang w:val="en-US"/>
        </w:rPr>
        <w:t>Ok(</w:t>
      </w:r>
      <w:proofErr w:type="gramEnd"/>
      <w:r w:rsidRPr="00934B23">
        <w:rPr>
          <w:sz w:val="20"/>
          <w:szCs w:val="20"/>
          <w:lang w:val="en-US"/>
        </w:rPr>
        <w:t>Self {</w:t>
      </w:r>
    </w:p>
    <w:p w14:paraId="0B873137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    chat: </w:t>
      </w:r>
      <w:proofErr w:type="gramStart"/>
      <w:r w:rsidRPr="00934B23">
        <w:rPr>
          <w:sz w:val="20"/>
          <w:szCs w:val="20"/>
          <w:lang w:val="en-US"/>
        </w:rPr>
        <w:t>Box::</w:t>
      </w:r>
      <w:proofErr w:type="gramEnd"/>
      <w:r w:rsidRPr="00934B23">
        <w:rPr>
          <w:sz w:val="20"/>
          <w:szCs w:val="20"/>
          <w:lang w:val="en-US"/>
        </w:rPr>
        <w:t>new(Chat { agent }),</w:t>
      </w:r>
    </w:p>
    <w:p w14:paraId="5C77C5B9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    </w:t>
      </w:r>
      <w:proofErr w:type="spellStart"/>
      <w:r w:rsidRPr="00934B23">
        <w:rPr>
          <w:sz w:val="20"/>
          <w:szCs w:val="20"/>
          <w:lang w:val="en-US"/>
        </w:rPr>
        <w:t>chat_history</w:t>
      </w:r>
      <w:proofErr w:type="spellEnd"/>
      <w:r w:rsidRPr="00934B23">
        <w:rPr>
          <w:sz w:val="20"/>
          <w:szCs w:val="20"/>
          <w:lang w:val="en-US"/>
        </w:rPr>
        <w:t xml:space="preserve">: </w:t>
      </w:r>
      <w:proofErr w:type="gramStart"/>
      <w:r w:rsidRPr="00934B23">
        <w:rPr>
          <w:sz w:val="20"/>
          <w:szCs w:val="20"/>
          <w:lang w:val="en-US"/>
        </w:rPr>
        <w:t>Arc::</w:t>
      </w:r>
      <w:proofErr w:type="gramEnd"/>
      <w:r w:rsidRPr="00934B23">
        <w:rPr>
          <w:sz w:val="20"/>
          <w:szCs w:val="20"/>
          <w:lang w:val="en-US"/>
        </w:rPr>
        <w:t>new(Mutex::new(</w:t>
      </w:r>
      <w:proofErr w:type="spellStart"/>
      <w:r w:rsidRPr="00934B23">
        <w:rPr>
          <w:sz w:val="20"/>
          <w:szCs w:val="20"/>
          <w:lang w:val="en-US"/>
        </w:rPr>
        <w:t>vec</w:t>
      </w:r>
      <w:proofErr w:type="spellEnd"/>
      <w:r w:rsidRPr="00934B23">
        <w:rPr>
          <w:sz w:val="20"/>
          <w:szCs w:val="20"/>
          <w:lang w:val="en-US"/>
        </w:rPr>
        <w:t>![])),</w:t>
      </w:r>
    </w:p>
    <w:p w14:paraId="026E9723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    })</w:t>
      </w:r>
    </w:p>
    <w:p w14:paraId="67A8BFB4" w14:textId="77777777" w:rsidR="00934B23" w:rsidRP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 xml:space="preserve">    }</w:t>
      </w:r>
    </w:p>
    <w:p w14:paraId="434DBD22" w14:textId="4FCF39C1" w:rsidR="00934B23" w:rsidRDefault="00934B23" w:rsidP="001C5F27">
      <w:pPr>
        <w:spacing w:line="240" w:lineRule="auto"/>
        <w:ind w:firstLine="426"/>
        <w:jc w:val="left"/>
        <w:rPr>
          <w:sz w:val="20"/>
          <w:szCs w:val="20"/>
          <w:lang w:val="en-US"/>
        </w:rPr>
      </w:pPr>
      <w:r w:rsidRPr="00934B23">
        <w:rPr>
          <w:sz w:val="20"/>
          <w:szCs w:val="20"/>
          <w:lang w:val="en-US"/>
        </w:rPr>
        <w:t>}</w:t>
      </w:r>
    </w:p>
    <w:p w14:paraId="5246DFC9" w14:textId="583873FD" w:rsidR="00934B23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2.2. </w:t>
      </w:r>
      <w:r w:rsidRPr="00BD2C7C">
        <w:t>Файл</w:t>
      </w:r>
      <w:r w:rsidRPr="00934B23">
        <w:rPr>
          <w:lang w:val="en-US"/>
        </w:rPr>
        <w:t xml:space="preserve"> «</w:t>
      </w:r>
      <w:r w:rsidR="001C5F27">
        <w:rPr>
          <w:lang w:val="en-US"/>
        </w:rPr>
        <w:t>api.rs</w:t>
      </w:r>
      <w:r w:rsidRPr="00934B23">
        <w:rPr>
          <w:lang w:val="en-US"/>
        </w:rPr>
        <w:t>»</w:t>
      </w:r>
    </w:p>
    <w:p w14:paraId="264610EC" w14:textId="77777777" w:rsidR="001C5F27" w:rsidRDefault="001C5F27" w:rsidP="001C5F27">
      <w:pPr>
        <w:spacing w:line="240" w:lineRule="auto"/>
        <w:ind w:firstLine="0"/>
        <w:jc w:val="center"/>
        <w:rPr>
          <w:lang w:val="en-US"/>
        </w:rPr>
      </w:pPr>
    </w:p>
    <w:p w14:paraId="7481EE64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lastRenderedPageBreak/>
        <w:t xml:space="preserve">mod </w:t>
      </w:r>
      <w:proofErr w:type="spellStart"/>
      <w:r w:rsidRPr="001C5F27">
        <w:rPr>
          <w:sz w:val="20"/>
          <w:szCs w:val="20"/>
          <w:lang w:val="en-US"/>
        </w:rPr>
        <w:t>api</w:t>
      </w:r>
      <w:proofErr w:type="spellEnd"/>
      <w:r w:rsidRPr="001C5F27">
        <w:rPr>
          <w:sz w:val="20"/>
          <w:szCs w:val="20"/>
          <w:lang w:val="en-US"/>
        </w:rPr>
        <w:t>;</w:t>
      </w:r>
    </w:p>
    <w:p w14:paraId="1079CAAE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use </w:t>
      </w:r>
      <w:proofErr w:type="gramStart"/>
      <w:r w:rsidRPr="001C5F27">
        <w:rPr>
          <w:sz w:val="20"/>
          <w:szCs w:val="20"/>
          <w:lang w:val="en-US"/>
        </w:rPr>
        <w:t>poem::</w:t>
      </w:r>
      <w:proofErr w:type="gramEnd"/>
      <w:r w:rsidRPr="001C5F27">
        <w:rPr>
          <w:sz w:val="20"/>
          <w:szCs w:val="20"/>
          <w:lang w:val="en-US"/>
        </w:rPr>
        <w:t>{Route, Server, listener::</w:t>
      </w:r>
      <w:proofErr w:type="spellStart"/>
      <w:r w:rsidRPr="001C5F27">
        <w:rPr>
          <w:sz w:val="20"/>
          <w:szCs w:val="20"/>
          <w:lang w:val="en-US"/>
        </w:rPr>
        <w:t>TcpListener</w:t>
      </w:r>
      <w:proofErr w:type="spellEnd"/>
      <w:r w:rsidRPr="001C5F27">
        <w:rPr>
          <w:sz w:val="20"/>
          <w:szCs w:val="20"/>
          <w:lang w:val="en-US"/>
        </w:rPr>
        <w:t>};</w:t>
      </w:r>
    </w:p>
    <w:p w14:paraId="2B612804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use </w:t>
      </w:r>
      <w:proofErr w:type="spellStart"/>
      <w:r w:rsidRPr="001C5F27">
        <w:rPr>
          <w:sz w:val="20"/>
          <w:szCs w:val="20"/>
          <w:lang w:val="en-US"/>
        </w:rPr>
        <w:t>poem_</w:t>
      </w:r>
      <w:proofErr w:type="gramStart"/>
      <w:r w:rsidRPr="001C5F27">
        <w:rPr>
          <w:sz w:val="20"/>
          <w:szCs w:val="20"/>
          <w:lang w:val="en-US"/>
        </w:rPr>
        <w:t>openapi</w:t>
      </w:r>
      <w:proofErr w:type="spellEnd"/>
      <w:r w:rsidRPr="001C5F27">
        <w:rPr>
          <w:sz w:val="20"/>
          <w:szCs w:val="20"/>
          <w:lang w:val="en-US"/>
        </w:rPr>
        <w:t>::</w:t>
      </w:r>
      <w:proofErr w:type="spellStart"/>
      <w:proofErr w:type="gramEnd"/>
      <w:r w:rsidRPr="001C5F27">
        <w:rPr>
          <w:sz w:val="20"/>
          <w:szCs w:val="20"/>
          <w:lang w:val="en-US"/>
        </w:rPr>
        <w:t>OpenApiService</w:t>
      </w:r>
      <w:proofErr w:type="spellEnd"/>
      <w:r w:rsidRPr="001C5F27">
        <w:rPr>
          <w:sz w:val="20"/>
          <w:szCs w:val="20"/>
          <w:lang w:val="en-US"/>
        </w:rPr>
        <w:t>;</w:t>
      </w:r>
    </w:p>
    <w:p w14:paraId="0AFDB60D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use </w:t>
      </w:r>
      <w:proofErr w:type="gramStart"/>
      <w:r w:rsidRPr="001C5F27">
        <w:rPr>
          <w:sz w:val="20"/>
          <w:szCs w:val="20"/>
          <w:lang w:val="en-US"/>
        </w:rPr>
        <w:t>interface::</w:t>
      </w:r>
      <w:proofErr w:type="gramEnd"/>
      <w:r w:rsidRPr="001C5F27">
        <w:rPr>
          <w:sz w:val="20"/>
          <w:szCs w:val="20"/>
          <w:lang w:val="en-US"/>
        </w:rPr>
        <w:t>Config;</w:t>
      </w:r>
    </w:p>
    <w:p w14:paraId="545DC410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#[</w:t>
      </w:r>
      <w:proofErr w:type="gramStart"/>
      <w:r w:rsidRPr="001C5F27">
        <w:rPr>
          <w:sz w:val="20"/>
          <w:szCs w:val="20"/>
          <w:lang w:val="en-US"/>
        </w:rPr>
        <w:t>tokio::</w:t>
      </w:r>
      <w:proofErr w:type="gramEnd"/>
      <w:r w:rsidRPr="001C5F27">
        <w:rPr>
          <w:sz w:val="20"/>
          <w:szCs w:val="20"/>
          <w:lang w:val="en-US"/>
        </w:rPr>
        <w:t>main]</w:t>
      </w:r>
    </w:p>
    <w:p w14:paraId="2C3785C9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async </w:t>
      </w:r>
      <w:proofErr w:type="spellStart"/>
      <w:r w:rsidRPr="001C5F27">
        <w:rPr>
          <w:sz w:val="20"/>
          <w:szCs w:val="20"/>
          <w:lang w:val="en-US"/>
        </w:rPr>
        <w:t>fn</w:t>
      </w:r>
      <w:proofErr w:type="spellEnd"/>
      <w:r w:rsidRPr="001C5F27">
        <w:rPr>
          <w:sz w:val="20"/>
          <w:szCs w:val="20"/>
          <w:lang w:val="en-US"/>
        </w:rPr>
        <w:t xml:space="preserve"> </w:t>
      </w:r>
      <w:proofErr w:type="gramStart"/>
      <w:r w:rsidRPr="001C5F27">
        <w:rPr>
          <w:sz w:val="20"/>
          <w:szCs w:val="20"/>
          <w:lang w:val="en-US"/>
        </w:rPr>
        <w:t>main(</w:t>
      </w:r>
      <w:proofErr w:type="gramEnd"/>
      <w:r w:rsidRPr="001C5F27">
        <w:rPr>
          <w:sz w:val="20"/>
          <w:szCs w:val="20"/>
          <w:lang w:val="en-US"/>
        </w:rPr>
        <w:t>) -&gt; anyhow::Result&lt;()&gt; {</w:t>
      </w:r>
    </w:p>
    <w:p w14:paraId="6914400A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C5F27">
        <w:rPr>
          <w:sz w:val="20"/>
          <w:szCs w:val="20"/>
          <w:lang w:val="en-US"/>
        </w:rPr>
        <w:t>println</w:t>
      </w:r>
      <w:proofErr w:type="spellEnd"/>
      <w:r w:rsidRPr="001C5F27">
        <w:rPr>
          <w:sz w:val="20"/>
          <w:szCs w:val="20"/>
          <w:lang w:val="en-US"/>
        </w:rPr>
        <w:t>!(</w:t>
      </w:r>
      <w:proofErr w:type="gramEnd"/>
      <w:r w:rsidRPr="001C5F27">
        <w:rPr>
          <w:sz w:val="20"/>
          <w:szCs w:val="20"/>
          <w:lang w:val="en-US"/>
        </w:rPr>
        <w:t>"</w:t>
      </w:r>
      <w:proofErr w:type="spellStart"/>
      <w:r w:rsidRPr="001C5F27">
        <w:rPr>
          <w:sz w:val="20"/>
          <w:szCs w:val="20"/>
          <w:lang w:val="en-US"/>
        </w:rPr>
        <w:t>Создание</w:t>
      </w:r>
      <w:proofErr w:type="spellEnd"/>
      <w:r w:rsidRPr="001C5F27">
        <w:rPr>
          <w:sz w:val="20"/>
          <w:szCs w:val="20"/>
          <w:lang w:val="en-US"/>
        </w:rPr>
        <w:t xml:space="preserve"> </w:t>
      </w:r>
      <w:proofErr w:type="spellStart"/>
      <w:r w:rsidRPr="001C5F27">
        <w:rPr>
          <w:sz w:val="20"/>
          <w:szCs w:val="20"/>
          <w:lang w:val="en-US"/>
        </w:rPr>
        <w:t>конфига</w:t>
      </w:r>
      <w:proofErr w:type="spellEnd"/>
      <w:r w:rsidRPr="001C5F27">
        <w:rPr>
          <w:sz w:val="20"/>
          <w:szCs w:val="20"/>
          <w:lang w:val="en-US"/>
        </w:rPr>
        <w:t>...");</w:t>
      </w:r>
    </w:p>
    <w:p w14:paraId="48E9BF89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C5F27">
        <w:rPr>
          <w:sz w:val="20"/>
          <w:szCs w:val="20"/>
          <w:lang w:val="en-US"/>
        </w:rPr>
        <w:t>dotenvy</w:t>
      </w:r>
      <w:proofErr w:type="spellEnd"/>
      <w:r w:rsidRPr="001C5F27">
        <w:rPr>
          <w:sz w:val="20"/>
          <w:szCs w:val="20"/>
          <w:lang w:val="en-US"/>
        </w:rPr>
        <w:t>::</w:t>
      </w:r>
      <w:proofErr w:type="spellStart"/>
      <w:proofErr w:type="gramEnd"/>
      <w:r w:rsidRPr="001C5F27">
        <w:rPr>
          <w:sz w:val="20"/>
          <w:szCs w:val="20"/>
          <w:lang w:val="en-US"/>
        </w:rPr>
        <w:t>dotenv</w:t>
      </w:r>
      <w:proofErr w:type="spellEnd"/>
      <w:r w:rsidRPr="001C5F27">
        <w:rPr>
          <w:sz w:val="20"/>
          <w:szCs w:val="20"/>
          <w:lang w:val="en-US"/>
        </w:rPr>
        <w:t>().ok();</w:t>
      </w:r>
    </w:p>
    <w:p w14:paraId="4A65C6EE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config = </w:t>
      </w:r>
      <w:proofErr w:type="gramStart"/>
      <w:r w:rsidRPr="001C5F27">
        <w:rPr>
          <w:sz w:val="20"/>
          <w:szCs w:val="20"/>
          <w:lang w:val="en-US"/>
        </w:rPr>
        <w:t>Config::</w:t>
      </w:r>
      <w:proofErr w:type="spellStart"/>
      <w:proofErr w:type="gramEnd"/>
      <w:r w:rsidRPr="001C5F27">
        <w:rPr>
          <w:sz w:val="20"/>
          <w:szCs w:val="20"/>
          <w:lang w:val="en-US"/>
        </w:rPr>
        <w:t>init</w:t>
      </w:r>
      <w:proofErr w:type="spellEnd"/>
      <w:r w:rsidRPr="001C5F27">
        <w:rPr>
          <w:sz w:val="20"/>
          <w:szCs w:val="20"/>
          <w:lang w:val="en-US"/>
        </w:rPr>
        <w:t>()?;</w:t>
      </w:r>
    </w:p>
    <w:p w14:paraId="3D8D8256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port = </w:t>
      </w:r>
      <w:proofErr w:type="spellStart"/>
      <w:proofErr w:type="gramStart"/>
      <w:r w:rsidRPr="001C5F27">
        <w:rPr>
          <w:sz w:val="20"/>
          <w:szCs w:val="20"/>
          <w:lang w:val="en-US"/>
        </w:rPr>
        <w:t>config.port</w:t>
      </w:r>
      <w:proofErr w:type="gramEnd"/>
      <w:r w:rsidRPr="001C5F27">
        <w:rPr>
          <w:sz w:val="20"/>
          <w:szCs w:val="20"/>
          <w:lang w:val="en-US"/>
        </w:rPr>
        <w:t>.clone</w:t>
      </w:r>
      <w:proofErr w:type="spellEnd"/>
      <w:r w:rsidRPr="001C5F27">
        <w:rPr>
          <w:sz w:val="20"/>
          <w:szCs w:val="20"/>
          <w:lang w:val="en-US"/>
        </w:rPr>
        <w:t>();</w:t>
      </w:r>
    </w:p>
    <w:p w14:paraId="78CDE9F7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</w:t>
      </w:r>
      <w:proofErr w:type="spellStart"/>
      <w:r w:rsidRPr="001C5F27">
        <w:rPr>
          <w:sz w:val="20"/>
          <w:szCs w:val="20"/>
          <w:lang w:val="en-US"/>
        </w:rPr>
        <w:t>url</w:t>
      </w:r>
      <w:proofErr w:type="spellEnd"/>
      <w:r w:rsidRPr="001C5F27">
        <w:rPr>
          <w:sz w:val="20"/>
          <w:szCs w:val="20"/>
          <w:lang w:val="en-US"/>
        </w:rPr>
        <w:t xml:space="preserve"> = </w:t>
      </w:r>
      <w:proofErr w:type="gramStart"/>
      <w:r w:rsidRPr="001C5F27">
        <w:rPr>
          <w:sz w:val="20"/>
          <w:szCs w:val="20"/>
          <w:lang w:val="en-US"/>
        </w:rPr>
        <w:t>format!(</w:t>
      </w:r>
      <w:proofErr w:type="gramEnd"/>
      <w:r w:rsidRPr="001C5F27">
        <w:rPr>
          <w:sz w:val="20"/>
          <w:szCs w:val="20"/>
          <w:lang w:val="en-US"/>
        </w:rPr>
        <w:t xml:space="preserve">"http://{}:{}", </w:t>
      </w:r>
      <w:proofErr w:type="spellStart"/>
      <w:r w:rsidRPr="001C5F27">
        <w:rPr>
          <w:sz w:val="20"/>
          <w:szCs w:val="20"/>
          <w:lang w:val="en-US"/>
        </w:rPr>
        <w:t>config.host</w:t>
      </w:r>
      <w:proofErr w:type="spellEnd"/>
      <w:r w:rsidRPr="001C5F27">
        <w:rPr>
          <w:sz w:val="20"/>
          <w:szCs w:val="20"/>
          <w:lang w:val="en-US"/>
        </w:rPr>
        <w:t>, port);</w:t>
      </w:r>
    </w:p>
    <w:p w14:paraId="1E7EAA93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C5F27">
        <w:rPr>
          <w:sz w:val="20"/>
          <w:szCs w:val="20"/>
          <w:lang w:val="en-US"/>
        </w:rPr>
        <w:t>println</w:t>
      </w:r>
      <w:proofErr w:type="spellEnd"/>
      <w:r w:rsidRPr="001C5F27">
        <w:rPr>
          <w:sz w:val="20"/>
          <w:szCs w:val="20"/>
          <w:lang w:val="en-US"/>
        </w:rPr>
        <w:t>!(</w:t>
      </w:r>
      <w:proofErr w:type="gramEnd"/>
      <w:r w:rsidRPr="001C5F27">
        <w:rPr>
          <w:sz w:val="20"/>
          <w:szCs w:val="20"/>
          <w:lang w:val="en-US"/>
        </w:rPr>
        <w:t>"</w:t>
      </w:r>
      <w:proofErr w:type="spellStart"/>
      <w:r w:rsidRPr="001C5F27">
        <w:rPr>
          <w:sz w:val="20"/>
          <w:szCs w:val="20"/>
          <w:lang w:val="en-US"/>
        </w:rPr>
        <w:t>Создание</w:t>
      </w:r>
      <w:proofErr w:type="spellEnd"/>
      <w:r w:rsidRPr="001C5F27">
        <w:rPr>
          <w:sz w:val="20"/>
          <w:szCs w:val="20"/>
          <w:lang w:val="en-US"/>
        </w:rPr>
        <w:t xml:space="preserve"> </w:t>
      </w:r>
      <w:proofErr w:type="spellStart"/>
      <w:r w:rsidRPr="001C5F27">
        <w:rPr>
          <w:sz w:val="20"/>
          <w:szCs w:val="20"/>
          <w:lang w:val="en-US"/>
        </w:rPr>
        <w:t>документации</w:t>
      </w:r>
      <w:proofErr w:type="spellEnd"/>
      <w:r w:rsidRPr="001C5F27">
        <w:rPr>
          <w:sz w:val="20"/>
          <w:szCs w:val="20"/>
          <w:lang w:val="en-US"/>
        </w:rPr>
        <w:t>...");</w:t>
      </w:r>
    </w:p>
    <w:p w14:paraId="7C628365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</w:t>
      </w:r>
      <w:proofErr w:type="spellStart"/>
      <w:r w:rsidRPr="001C5F27">
        <w:rPr>
          <w:sz w:val="20"/>
          <w:szCs w:val="20"/>
          <w:lang w:val="en-US"/>
        </w:rPr>
        <w:t>api</w:t>
      </w:r>
      <w:proofErr w:type="spellEnd"/>
      <w:r w:rsidRPr="001C5F2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C5F27">
        <w:rPr>
          <w:sz w:val="20"/>
          <w:szCs w:val="20"/>
          <w:lang w:val="en-US"/>
        </w:rPr>
        <w:t>api</w:t>
      </w:r>
      <w:proofErr w:type="spellEnd"/>
      <w:r w:rsidRPr="001C5F27">
        <w:rPr>
          <w:sz w:val="20"/>
          <w:szCs w:val="20"/>
          <w:lang w:val="en-US"/>
        </w:rPr>
        <w:t>::</w:t>
      </w:r>
      <w:proofErr w:type="gramEnd"/>
      <w:r w:rsidRPr="001C5F27">
        <w:rPr>
          <w:sz w:val="20"/>
          <w:szCs w:val="20"/>
          <w:lang w:val="en-US"/>
        </w:rPr>
        <w:t>Api::new(config).await?;</w:t>
      </w:r>
    </w:p>
    <w:p w14:paraId="6A57AA28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</w:t>
      </w:r>
      <w:proofErr w:type="spellStart"/>
      <w:r w:rsidRPr="001C5F27">
        <w:rPr>
          <w:sz w:val="20"/>
          <w:szCs w:val="20"/>
          <w:lang w:val="en-US"/>
        </w:rPr>
        <w:t>api_service</w:t>
      </w:r>
      <w:proofErr w:type="spellEnd"/>
      <w:r w:rsidRPr="001C5F2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C5F27">
        <w:rPr>
          <w:sz w:val="20"/>
          <w:szCs w:val="20"/>
          <w:lang w:val="en-US"/>
        </w:rPr>
        <w:t>OpenApiService</w:t>
      </w:r>
      <w:proofErr w:type="spellEnd"/>
      <w:r w:rsidRPr="001C5F27">
        <w:rPr>
          <w:sz w:val="20"/>
          <w:szCs w:val="20"/>
          <w:lang w:val="en-US"/>
        </w:rPr>
        <w:t>::</w:t>
      </w:r>
      <w:proofErr w:type="gramEnd"/>
      <w:r w:rsidRPr="001C5F27">
        <w:rPr>
          <w:sz w:val="20"/>
          <w:szCs w:val="20"/>
          <w:lang w:val="en-US"/>
        </w:rPr>
        <w:t>new(</w:t>
      </w:r>
      <w:proofErr w:type="spellStart"/>
      <w:r w:rsidRPr="001C5F27">
        <w:rPr>
          <w:sz w:val="20"/>
          <w:szCs w:val="20"/>
          <w:lang w:val="en-US"/>
        </w:rPr>
        <w:t>api</w:t>
      </w:r>
      <w:proofErr w:type="spellEnd"/>
      <w:r w:rsidRPr="001C5F27">
        <w:rPr>
          <w:sz w:val="20"/>
          <w:szCs w:val="20"/>
          <w:lang w:val="en-US"/>
        </w:rPr>
        <w:t>, "</w:t>
      </w:r>
      <w:proofErr w:type="spellStart"/>
      <w:r w:rsidRPr="001C5F27">
        <w:rPr>
          <w:sz w:val="20"/>
          <w:szCs w:val="20"/>
          <w:lang w:val="en-US"/>
        </w:rPr>
        <w:t>Сервис</w:t>
      </w:r>
      <w:proofErr w:type="spellEnd"/>
      <w:r w:rsidRPr="001C5F27">
        <w:rPr>
          <w:sz w:val="20"/>
          <w:szCs w:val="20"/>
          <w:lang w:val="en-US"/>
        </w:rPr>
        <w:t xml:space="preserve"> </w:t>
      </w:r>
      <w:proofErr w:type="spellStart"/>
      <w:r w:rsidRPr="001C5F27">
        <w:rPr>
          <w:sz w:val="20"/>
          <w:szCs w:val="20"/>
          <w:lang w:val="en-US"/>
        </w:rPr>
        <w:t>обработки</w:t>
      </w:r>
      <w:proofErr w:type="spellEnd"/>
      <w:r w:rsidRPr="001C5F27">
        <w:rPr>
          <w:sz w:val="20"/>
          <w:szCs w:val="20"/>
          <w:lang w:val="en-US"/>
        </w:rPr>
        <w:t xml:space="preserve"> </w:t>
      </w:r>
      <w:proofErr w:type="spellStart"/>
      <w:r w:rsidRPr="001C5F27">
        <w:rPr>
          <w:sz w:val="20"/>
          <w:szCs w:val="20"/>
          <w:lang w:val="en-US"/>
        </w:rPr>
        <w:t>эмбеддингов</w:t>
      </w:r>
      <w:proofErr w:type="spellEnd"/>
      <w:r w:rsidRPr="001C5F27">
        <w:rPr>
          <w:sz w:val="20"/>
          <w:szCs w:val="20"/>
          <w:lang w:val="en-US"/>
        </w:rPr>
        <w:t>", "1.0").server(&amp;</w:t>
      </w:r>
      <w:proofErr w:type="spellStart"/>
      <w:r w:rsidRPr="001C5F27">
        <w:rPr>
          <w:sz w:val="20"/>
          <w:szCs w:val="20"/>
          <w:lang w:val="en-US"/>
        </w:rPr>
        <w:t>url</w:t>
      </w:r>
      <w:proofErr w:type="spellEnd"/>
      <w:r w:rsidRPr="001C5F27">
        <w:rPr>
          <w:sz w:val="20"/>
          <w:szCs w:val="20"/>
          <w:lang w:val="en-US"/>
        </w:rPr>
        <w:t>);</w:t>
      </w:r>
    </w:p>
    <w:p w14:paraId="4027B319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</w:t>
      </w:r>
      <w:proofErr w:type="spellStart"/>
      <w:r w:rsidRPr="001C5F27">
        <w:rPr>
          <w:sz w:val="20"/>
          <w:szCs w:val="20"/>
          <w:lang w:val="en-US"/>
        </w:rPr>
        <w:t>ui</w:t>
      </w:r>
      <w:proofErr w:type="spellEnd"/>
      <w:r w:rsidRPr="001C5F27">
        <w:rPr>
          <w:sz w:val="20"/>
          <w:szCs w:val="20"/>
          <w:lang w:val="en-US"/>
        </w:rPr>
        <w:t xml:space="preserve"> = </w:t>
      </w:r>
      <w:proofErr w:type="spellStart"/>
      <w:r w:rsidRPr="001C5F27">
        <w:rPr>
          <w:sz w:val="20"/>
          <w:szCs w:val="20"/>
          <w:lang w:val="en-US"/>
        </w:rPr>
        <w:t>api_</w:t>
      </w:r>
      <w:proofErr w:type="gramStart"/>
      <w:r w:rsidRPr="001C5F27">
        <w:rPr>
          <w:sz w:val="20"/>
          <w:szCs w:val="20"/>
          <w:lang w:val="en-US"/>
        </w:rPr>
        <w:t>service.swagger</w:t>
      </w:r>
      <w:proofErr w:type="gramEnd"/>
      <w:r w:rsidRPr="001C5F27">
        <w:rPr>
          <w:sz w:val="20"/>
          <w:szCs w:val="20"/>
          <w:lang w:val="en-US"/>
        </w:rPr>
        <w:t>_ui</w:t>
      </w:r>
      <w:proofErr w:type="spellEnd"/>
      <w:r w:rsidRPr="001C5F27">
        <w:rPr>
          <w:sz w:val="20"/>
          <w:szCs w:val="20"/>
          <w:lang w:val="en-US"/>
        </w:rPr>
        <w:t>();</w:t>
      </w:r>
    </w:p>
    <w:p w14:paraId="4E0E9581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app = </w:t>
      </w:r>
      <w:proofErr w:type="gramStart"/>
      <w:r w:rsidRPr="001C5F27">
        <w:rPr>
          <w:sz w:val="20"/>
          <w:szCs w:val="20"/>
          <w:lang w:val="en-US"/>
        </w:rPr>
        <w:t>Route::</w:t>
      </w:r>
      <w:proofErr w:type="gramEnd"/>
      <w:r w:rsidRPr="001C5F27">
        <w:rPr>
          <w:sz w:val="20"/>
          <w:szCs w:val="20"/>
          <w:lang w:val="en-US"/>
        </w:rPr>
        <w:t xml:space="preserve">new().nest("/", </w:t>
      </w:r>
      <w:proofErr w:type="spellStart"/>
      <w:r w:rsidRPr="001C5F27">
        <w:rPr>
          <w:sz w:val="20"/>
          <w:szCs w:val="20"/>
          <w:lang w:val="en-US"/>
        </w:rPr>
        <w:t>api_service</w:t>
      </w:r>
      <w:proofErr w:type="spellEnd"/>
      <w:r w:rsidRPr="001C5F27">
        <w:rPr>
          <w:sz w:val="20"/>
          <w:szCs w:val="20"/>
          <w:lang w:val="en-US"/>
        </w:rPr>
        <w:t xml:space="preserve">).nest("/swagger", </w:t>
      </w:r>
      <w:proofErr w:type="spellStart"/>
      <w:r w:rsidRPr="001C5F27">
        <w:rPr>
          <w:sz w:val="20"/>
          <w:szCs w:val="20"/>
          <w:lang w:val="en-US"/>
        </w:rPr>
        <w:t>ui</w:t>
      </w:r>
      <w:proofErr w:type="spellEnd"/>
      <w:r w:rsidRPr="001C5F27">
        <w:rPr>
          <w:sz w:val="20"/>
          <w:szCs w:val="20"/>
          <w:lang w:val="en-US"/>
        </w:rPr>
        <w:t>);</w:t>
      </w:r>
    </w:p>
    <w:p w14:paraId="208A6462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let listener = </w:t>
      </w:r>
      <w:proofErr w:type="spellStart"/>
      <w:proofErr w:type="gramStart"/>
      <w:r w:rsidRPr="001C5F27">
        <w:rPr>
          <w:sz w:val="20"/>
          <w:szCs w:val="20"/>
          <w:lang w:val="en-US"/>
        </w:rPr>
        <w:t>TcpListener</w:t>
      </w:r>
      <w:proofErr w:type="spellEnd"/>
      <w:r w:rsidRPr="001C5F27">
        <w:rPr>
          <w:sz w:val="20"/>
          <w:szCs w:val="20"/>
          <w:lang w:val="en-US"/>
        </w:rPr>
        <w:t>::</w:t>
      </w:r>
      <w:proofErr w:type="gramEnd"/>
      <w:r w:rsidRPr="001C5F27">
        <w:rPr>
          <w:sz w:val="20"/>
          <w:szCs w:val="20"/>
          <w:lang w:val="en-US"/>
        </w:rPr>
        <w:t>bind(format!("0.0.0.0:{}", port));</w:t>
      </w:r>
    </w:p>
    <w:p w14:paraId="5E7B2F06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C5F27">
        <w:rPr>
          <w:sz w:val="20"/>
          <w:szCs w:val="20"/>
          <w:lang w:val="en-US"/>
        </w:rPr>
        <w:t>println</w:t>
      </w:r>
      <w:proofErr w:type="spellEnd"/>
      <w:r w:rsidRPr="001C5F27">
        <w:rPr>
          <w:sz w:val="20"/>
          <w:szCs w:val="20"/>
          <w:lang w:val="en-US"/>
        </w:rPr>
        <w:t>!(</w:t>
      </w:r>
      <w:proofErr w:type="gramEnd"/>
      <w:r w:rsidRPr="001C5F27">
        <w:rPr>
          <w:sz w:val="20"/>
          <w:szCs w:val="20"/>
          <w:lang w:val="en-US"/>
        </w:rPr>
        <w:t>"</w:t>
      </w:r>
      <w:proofErr w:type="spellStart"/>
      <w:r w:rsidRPr="001C5F27">
        <w:rPr>
          <w:sz w:val="20"/>
          <w:szCs w:val="20"/>
          <w:lang w:val="en-US"/>
        </w:rPr>
        <w:t>Cервер</w:t>
      </w:r>
      <w:proofErr w:type="spellEnd"/>
      <w:r w:rsidRPr="001C5F27">
        <w:rPr>
          <w:sz w:val="20"/>
          <w:szCs w:val="20"/>
          <w:lang w:val="en-US"/>
        </w:rPr>
        <w:t xml:space="preserve"> </w:t>
      </w:r>
      <w:proofErr w:type="spellStart"/>
      <w:r w:rsidRPr="001C5F27">
        <w:rPr>
          <w:sz w:val="20"/>
          <w:szCs w:val="20"/>
          <w:lang w:val="en-US"/>
        </w:rPr>
        <w:t>запущен</w:t>
      </w:r>
      <w:proofErr w:type="spellEnd"/>
      <w:r w:rsidRPr="001C5F27">
        <w:rPr>
          <w:sz w:val="20"/>
          <w:szCs w:val="20"/>
          <w:lang w:val="en-US"/>
        </w:rPr>
        <w:t xml:space="preserve">: {}", </w:t>
      </w:r>
      <w:proofErr w:type="spellStart"/>
      <w:r w:rsidRPr="001C5F27">
        <w:rPr>
          <w:sz w:val="20"/>
          <w:szCs w:val="20"/>
          <w:lang w:val="en-US"/>
        </w:rPr>
        <w:t>url</w:t>
      </w:r>
      <w:proofErr w:type="spellEnd"/>
      <w:r w:rsidRPr="001C5F27">
        <w:rPr>
          <w:sz w:val="20"/>
          <w:szCs w:val="20"/>
          <w:lang w:val="en-US"/>
        </w:rPr>
        <w:t xml:space="preserve"> + "/swagger");</w:t>
      </w:r>
    </w:p>
    <w:p w14:paraId="36C7E228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</w:t>
      </w:r>
      <w:proofErr w:type="gramStart"/>
      <w:r w:rsidRPr="001C5F27">
        <w:rPr>
          <w:sz w:val="20"/>
          <w:szCs w:val="20"/>
          <w:lang w:val="en-US"/>
        </w:rPr>
        <w:t>Server::</w:t>
      </w:r>
      <w:proofErr w:type="gramEnd"/>
      <w:r w:rsidRPr="001C5F27">
        <w:rPr>
          <w:sz w:val="20"/>
          <w:szCs w:val="20"/>
          <w:lang w:val="en-US"/>
        </w:rPr>
        <w:t>new(listener).run(app).await?;</w:t>
      </w:r>
    </w:p>
    <w:p w14:paraId="2D3BDE5E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</w:t>
      </w:r>
      <w:proofErr w:type="gramStart"/>
      <w:r w:rsidRPr="001C5F27">
        <w:rPr>
          <w:sz w:val="20"/>
          <w:szCs w:val="20"/>
          <w:lang w:val="en-US"/>
        </w:rPr>
        <w:t>Ok(</w:t>
      </w:r>
      <w:proofErr w:type="gramEnd"/>
      <w:r w:rsidRPr="001C5F27">
        <w:rPr>
          <w:sz w:val="20"/>
          <w:szCs w:val="20"/>
          <w:lang w:val="en-US"/>
        </w:rPr>
        <w:t>())</w:t>
      </w:r>
    </w:p>
    <w:p w14:paraId="6CCE7AB6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}</w:t>
      </w:r>
    </w:p>
    <w:p w14:paraId="73867474" w14:textId="5EF0F3CC" w:rsidR="0070726B" w:rsidRDefault="0070726B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="00934B23" w:rsidRPr="00934B23">
        <w:rPr>
          <w:lang w:val="en-US"/>
        </w:rPr>
        <w:t>2</w:t>
      </w:r>
      <w:r w:rsidRPr="00934B23">
        <w:rPr>
          <w:lang w:val="en-US"/>
        </w:rPr>
        <w:t>.</w:t>
      </w:r>
      <w:r w:rsidR="00934B23" w:rsidRPr="001C5F27">
        <w:rPr>
          <w:lang w:val="en-US"/>
        </w:rPr>
        <w:t>3</w:t>
      </w:r>
      <w:r w:rsidRPr="00934B23">
        <w:rPr>
          <w:lang w:val="en-US"/>
        </w:rPr>
        <w:t xml:space="preserve">. </w:t>
      </w:r>
      <w:r>
        <w:t>Файл</w:t>
      </w:r>
      <w:r w:rsidRPr="00934B23">
        <w:rPr>
          <w:lang w:val="en-US"/>
        </w:rPr>
        <w:t xml:space="preserve"> «</w:t>
      </w:r>
      <w:r w:rsidR="001C5F27">
        <w:rPr>
          <w:lang w:val="en-US"/>
        </w:rPr>
        <w:t>main.rs</w:t>
      </w:r>
      <w:r w:rsidRPr="00934B23">
        <w:rPr>
          <w:lang w:val="en-US"/>
        </w:rPr>
        <w:t>»</w:t>
      </w:r>
    </w:p>
    <w:p w14:paraId="0F991FAF" w14:textId="77777777" w:rsidR="001C5F27" w:rsidRPr="00934B23" w:rsidRDefault="001C5F27" w:rsidP="001C5F27">
      <w:pPr>
        <w:spacing w:line="240" w:lineRule="auto"/>
        <w:ind w:firstLine="0"/>
        <w:jc w:val="left"/>
        <w:rPr>
          <w:lang w:val="en-US"/>
        </w:rPr>
      </w:pPr>
    </w:p>
    <w:p w14:paraId="76CBA182" w14:textId="77777777" w:rsid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  <w:sectPr w:rsidR="001C5F27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BE4CE1A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[package]</w:t>
      </w:r>
    </w:p>
    <w:p w14:paraId="63C37A02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name = "model"</w:t>
      </w:r>
    </w:p>
    <w:p w14:paraId="5D2C9244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version = "0.1.0"</w:t>
      </w:r>
    </w:p>
    <w:p w14:paraId="5C492438" w14:textId="00613D1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edition = "2024"</w:t>
      </w:r>
    </w:p>
    <w:p w14:paraId="7CFF53FA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[dependencies]</w:t>
      </w:r>
    </w:p>
    <w:p w14:paraId="6A45A3A4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async-trait = "0.1.89"</w:t>
      </w:r>
    </w:p>
    <w:p w14:paraId="0CA3B44E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rig-core = </w:t>
      </w:r>
      <w:proofErr w:type="gramStart"/>
      <w:r w:rsidRPr="001C5F27">
        <w:rPr>
          <w:sz w:val="20"/>
          <w:szCs w:val="20"/>
          <w:lang w:val="en-US"/>
        </w:rPr>
        <w:t>{ version</w:t>
      </w:r>
      <w:proofErr w:type="gramEnd"/>
      <w:r w:rsidRPr="001C5F27">
        <w:rPr>
          <w:sz w:val="20"/>
          <w:szCs w:val="20"/>
          <w:lang w:val="en-US"/>
        </w:rPr>
        <w:t xml:space="preserve"> = "0.34.0", features = ["pdf", "derive"] }</w:t>
      </w:r>
    </w:p>
    <w:p w14:paraId="27D854B5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proofErr w:type="spellStart"/>
      <w:r w:rsidRPr="001C5F27">
        <w:rPr>
          <w:sz w:val="20"/>
          <w:szCs w:val="20"/>
          <w:lang w:val="en-US"/>
        </w:rPr>
        <w:t>serde</w:t>
      </w:r>
      <w:proofErr w:type="spellEnd"/>
      <w:r w:rsidRPr="001C5F27">
        <w:rPr>
          <w:sz w:val="20"/>
          <w:szCs w:val="20"/>
          <w:lang w:val="en-US"/>
        </w:rPr>
        <w:t xml:space="preserve"> = </w:t>
      </w:r>
      <w:proofErr w:type="gramStart"/>
      <w:r w:rsidRPr="001C5F27">
        <w:rPr>
          <w:sz w:val="20"/>
          <w:szCs w:val="20"/>
          <w:lang w:val="en-US"/>
        </w:rPr>
        <w:t>{ version</w:t>
      </w:r>
      <w:proofErr w:type="gramEnd"/>
      <w:r w:rsidRPr="001C5F27">
        <w:rPr>
          <w:sz w:val="20"/>
          <w:szCs w:val="20"/>
          <w:lang w:val="en-US"/>
        </w:rPr>
        <w:t xml:space="preserve"> = "1.0.228", features = ["derive"] }</w:t>
      </w:r>
    </w:p>
    <w:p w14:paraId="313674C1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proofErr w:type="spellStart"/>
      <w:r w:rsidRPr="001C5F27">
        <w:rPr>
          <w:sz w:val="20"/>
          <w:szCs w:val="20"/>
          <w:lang w:val="en-US"/>
        </w:rPr>
        <w:t>serde_json</w:t>
      </w:r>
      <w:proofErr w:type="spellEnd"/>
      <w:r w:rsidRPr="001C5F27">
        <w:rPr>
          <w:sz w:val="20"/>
          <w:szCs w:val="20"/>
          <w:lang w:val="en-US"/>
        </w:rPr>
        <w:t xml:space="preserve"> = "1.0.149"</w:t>
      </w:r>
    </w:p>
    <w:p w14:paraId="0C49921F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anyhow = "1.0.102"</w:t>
      </w:r>
    </w:p>
    <w:p w14:paraId="7D7777A4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futures = "0.3.32"</w:t>
      </w:r>
    </w:p>
    <w:p w14:paraId="6B35BA3F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proofErr w:type="spellStart"/>
      <w:r w:rsidRPr="001C5F27">
        <w:rPr>
          <w:sz w:val="20"/>
          <w:szCs w:val="20"/>
          <w:lang w:val="en-US"/>
        </w:rPr>
        <w:t>tokio</w:t>
      </w:r>
      <w:proofErr w:type="spellEnd"/>
      <w:r w:rsidRPr="001C5F27">
        <w:rPr>
          <w:sz w:val="20"/>
          <w:szCs w:val="20"/>
          <w:lang w:val="en-US"/>
        </w:rPr>
        <w:t xml:space="preserve"> = "1"</w:t>
      </w:r>
    </w:p>
    <w:p w14:paraId="073703D8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proofErr w:type="spellStart"/>
      <w:r w:rsidRPr="001C5F27">
        <w:rPr>
          <w:sz w:val="20"/>
          <w:szCs w:val="20"/>
          <w:lang w:val="en-US"/>
        </w:rPr>
        <w:t>uuid</w:t>
      </w:r>
      <w:proofErr w:type="spellEnd"/>
      <w:r w:rsidRPr="001C5F27">
        <w:rPr>
          <w:sz w:val="20"/>
          <w:szCs w:val="20"/>
          <w:lang w:val="en-US"/>
        </w:rPr>
        <w:t xml:space="preserve"> = </w:t>
      </w:r>
      <w:proofErr w:type="gramStart"/>
      <w:r w:rsidRPr="001C5F27">
        <w:rPr>
          <w:sz w:val="20"/>
          <w:szCs w:val="20"/>
          <w:lang w:val="en-US"/>
        </w:rPr>
        <w:t>{ version</w:t>
      </w:r>
      <w:proofErr w:type="gramEnd"/>
      <w:r w:rsidRPr="001C5F27">
        <w:rPr>
          <w:sz w:val="20"/>
          <w:szCs w:val="20"/>
          <w:lang w:val="en-US"/>
        </w:rPr>
        <w:t xml:space="preserve"> = "1.10.0", features = ["</w:t>
      </w:r>
      <w:proofErr w:type="spellStart"/>
      <w:r w:rsidRPr="001C5F27">
        <w:rPr>
          <w:sz w:val="20"/>
          <w:szCs w:val="20"/>
          <w:lang w:val="en-US"/>
        </w:rPr>
        <w:t>serde</w:t>
      </w:r>
      <w:proofErr w:type="spellEnd"/>
      <w:r w:rsidRPr="001C5F27">
        <w:rPr>
          <w:sz w:val="20"/>
          <w:szCs w:val="20"/>
          <w:lang w:val="en-US"/>
        </w:rPr>
        <w:t>", "v7"] }</w:t>
      </w:r>
    </w:p>
    <w:p w14:paraId="649B19CF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chrono = "0.4.44"</w:t>
      </w:r>
    </w:p>
    <w:p w14:paraId="23E0CEF8" w14:textId="4D9C0DD6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text-splitter = </w:t>
      </w:r>
      <w:proofErr w:type="gramStart"/>
      <w:r w:rsidRPr="001C5F27">
        <w:rPr>
          <w:sz w:val="20"/>
          <w:szCs w:val="20"/>
          <w:lang w:val="en-US"/>
        </w:rPr>
        <w:t>{ version</w:t>
      </w:r>
      <w:proofErr w:type="gramEnd"/>
      <w:r w:rsidRPr="001C5F27">
        <w:rPr>
          <w:sz w:val="20"/>
          <w:szCs w:val="20"/>
          <w:lang w:val="en-US"/>
        </w:rPr>
        <w:t xml:space="preserve"> = "0.29.3", features = ["code", "markdown"] }</w:t>
      </w:r>
    </w:p>
    <w:p w14:paraId="0270CF5F" w14:textId="77777777" w:rsidR="001C5F27" w:rsidRPr="001C5F27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proofErr w:type="spellStart"/>
      <w:r w:rsidRPr="001C5F27">
        <w:rPr>
          <w:sz w:val="20"/>
          <w:szCs w:val="20"/>
          <w:lang w:val="en-US"/>
        </w:rPr>
        <w:t>dto</w:t>
      </w:r>
      <w:proofErr w:type="spellEnd"/>
      <w:r w:rsidRPr="001C5F27">
        <w:rPr>
          <w:sz w:val="20"/>
          <w:szCs w:val="20"/>
          <w:lang w:val="en-US"/>
        </w:rPr>
        <w:t xml:space="preserve"> = </w:t>
      </w:r>
      <w:proofErr w:type="gramStart"/>
      <w:r w:rsidRPr="001C5F27">
        <w:rPr>
          <w:sz w:val="20"/>
          <w:szCs w:val="20"/>
          <w:lang w:val="en-US"/>
        </w:rPr>
        <w:t>{ version</w:t>
      </w:r>
      <w:proofErr w:type="gramEnd"/>
      <w:r w:rsidRPr="001C5F27">
        <w:rPr>
          <w:sz w:val="20"/>
          <w:szCs w:val="20"/>
          <w:lang w:val="en-US"/>
        </w:rPr>
        <w:t xml:space="preserve"> = "0.1.0", path = "../</w:t>
      </w:r>
      <w:proofErr w:type="spellStart"/>
      <w:r w:rsidRPr="001C5F27">
        <w:rPr>
          <w:sz w:val="20"/>
          <w:szCs w:val="20"/>
          <w:lang w:val="en-US"/>
        </w:rPr>
        <w:t>dto</w:t>
      </w:r>
      <w:proofErr w:type="spellEnd"/>
      <w:r w:rsidRPr="001C5F27">
        <w:rPr>
          <w:sz w:val="20"/>
          <w:szCs w:val="20"/>
          <w:lang w:val="en-US"/>
        </w:rPr>
        <w:t>" }</w:t>
      </w:r>
    </w:p>
    <w:p w14:paraId="7B65ED10" w14:textId="3CD029BB" w:rsidR="00934B23" w:rsidRPr="00934B23" w:rsidRDefault="001C5F27" w:rsidP="001C5F27">
      <w:pPr>
        <w:spacing w:line="240" w:lineRule="auto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interface = </w:t>
      </w:r>
      <w:proofErr w:type="gramStart"/>
      <w:r w:rsidRPr="001C5F27">
        <w:rPr>
          <w:sz w:val="20"/>
          <w:szCs w:val="20"/>
          <w:lang w:val="en-US"/>
        </w:rPr>
        <w:t>{ version</w:t>
      </w:r>
      <w:proofErr w:type="gramEnd"/>
      <w:r w:rsidRPr="001C5F27">
        <w:rPr>
          <w:sz w:val="20"/>
          <w:szCs w:val="20"/>
          <w:lang w:val="en-US"/>
        </w:rPr>
        <w:t xml:space="preserve"> = "0.1.0", path = "../interface" }</w:t>
      </w:r>
    </w:p>
    <w:p w14:paraId="7CFFDF1A" w14:textId="77777777" w:rsidR="001C5F27" w:rsidRDefault="001C5F27" w:rsidP="001C5F27">
      <w:pPr>
        <w:spacing w:line="240" w:lineRule="auto"/>
        <w:rPr>
          <w:sz w:val="20"/>
          <w:szCs w:val="20"/>
          <w:lang w:val="en-US"/>
        </w:rPr>
        <w:sectPr w:rsidR="001C5F27" w:rsidSect="001C5F27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2B8233F7" w14:textId="2B2D0B58" w:rsidR="00934B23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1C5F27">
        <w:rPr>
          <w:lang w:val="en-US"/>
        </w:rPr>
        <w:t xml:space="preserve">. </w:t>
      </w:r>
      <w:r>
        <w:t>П</w:t>
      </w:r>
      <w:r w:rsidRPr="001C5F27">
        <w:rPr>
          <w:lang w:val="en-US"/>
        </w:rPr>
        <w:t xml:space="preserve">2.4. </w:t>
      </w:r>
      <w:r>
        <w:t>Файл</w:t>
      </w:r>
      <w:r w:rsidRPr="001C5F27">
        <w:rPr>
          <w:lang w:val="en-US"/>
        </w:rPr>
        <w:t xml:space="preserve"> «</w:t>
      </w:r>
      <w:r w:rsidR="001C5F27">
        <w:rPr>
          <w:lang w:val="en-US"/>
        </w:rPr>
        <w:t>model/</w:t>
      </w:r>
      <w:proofErr w:type="spellStart"/>
      <w:r w:rsidR="001C5F27" w:rsidRPr="001C5F27">
        <w:rPr>
          <w:lang w:val="en-US"/>
        </w:rPr>
        <w:t>Cargo.toml</w:t>
      </w:r>
      <w:proofErr w:type="spellEnd"/>
      <w:r w:rsidRPr="001C5F27">
        <w:rPr>
          <w:lang w:val="en-US"/>
        </w:rPr>
        <w:t>»</w:t>
      </w:r>
    </w:p>
    <w:p w14:paraId="6E927065" w14:textId="77777777" w:rsidR="001C5F27" w:rsidRPr="001C5F27" w:rsidRDefault="001C5F27" w:rsidP="001C5F27">
      <w:pPr>
        <w:spacing w:line="240" w:lineRule="auto"/>
        <w:ind w:firstLine="0"/>
        <w:jc w:val="center"/>
        <w:rPr>
          <w:lang w:val="en-US"/>
        </w:rPr>
      </w:pPr>
    </w:p>
    <w:p w14:paraId="1DCB8B2E" w14:textId="77777777" w:rsidR="001C5F27" w:rsidRDefault="001C5F27" w:rsidP="001C5F27">
      <w:pPr>
        <w:spacing w:line="240" w:lineRule="auto"/>
        <w:rPr>
          <w:sz w:val="20"/>
          <w:szCs w:val="20"/>
          <w:lang w:val="en-US"/>
        </w:rPr>
        <w:sectPr w:rsidR="001C5F27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239A19C9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pub use </w:t>
      </w:r>
      <w:proofErr w:type="gramStart"/>
      <w:r w:rsidRPr="001C5F27">
        <w:rPr>
          <w:sz w:val="20"/>
          <w:szCs w:val="20"/>
          <w:lang w:val="en-US"/>
        </w:rPr>
        <w:t>chat::</w:t>
      </w:r>
      <w:proofErr w:type="gramEnd"/>
      <w:r w:rsidRPr="001C5F27">
        <w:rPr>
          <w:sz w:val="20"/>
          <w:szCs w:val="20"/>
          <w:lang w:val="en-US"/>
        </w:rPr>
        <w:t>Chat;</w:t>
      </w:r>
    </w:p>
    <w:p w14:paraId="39D31C2F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mod chat;</w:t>
      </w:r>
    </w:p>
    <w:p w14:paraId="72ED0D17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mod client;</w:t>
      </w:r>
    </w:p>
    <w:p w14:paraId="0B1C1947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mod embed;</w:t>
      </w:r>
    </w:p>
    <w:p w14:paraId="50027E40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mod index;</w:t>
      </w:r>
    </w:p>
    <w:p w14:paraId="0AB245B4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mod loaders;</w:t>
      </w:r>
    </w:p>
    <w:p w14:paraId="5B39719C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use </w:t>
      </w:r>
      <w:proofErr w:type="gramStart"/>
      <w:r w:rsidRPr="001C5F27">
        <w:rPr>
          <w:sz w:val="20"/>
          <w:szCs w:val="20"/>
          <w:lang w:val="en-US"/>
        </w:rPr>
        <w:t>client::</w:t>
      </w:r>
      <w:proofErr w:type="spellStart"/>
      <w:proofErr w:type="gramEnd"/>
      <w:r w:rsidRPr="001C5F27">
        <w:rPr>
          <w:sz w:val="20"/>
          <w:szCs w:val="20"/>
          <w:lang w:val="en-US"/>
        </w:rPr>
        <w:t>LlmClient</w:t>
      </w:r>
      <w:proofErr w:type="spellEnd"/>
      <w:r w:rsidRPr="001C5F27">
        <w:rPr>
          <w:sz w:val="20"/>
          <w:szCs w:val="20"/>
          <w:lang w:val="en-US"/>
        </w:rPr>
        <w:t>;</w:t>
      </w:r>
    </w:p>
    <w:p w14:paraId="45C85E97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use </w:t>
      </w:r>
      <w:proofErr w:type="gramStart"/>
      <w:r w:rsidRPr="001C5F27">
        <w:rPr>
          <w:sz w:val="20"/>
          <w:szCs w:val="20"/>
          <w:lang w:val="en-US"/>
        </w:rPr>
        <w:t>index::</w:t>
      </w:r>
      <w:proofErr w:type="spellStart"/>
      <w:proofErr w:type="gramEnd"/>
      <w:r w:rsidRPr="001C5F27">
        <w:rPr>
          <w:sz w:val="20"/>
          <w:szCs w:val="20"/>
          <w:lang w:val="en-US"/>
        </w:rPr>
        <w:t>LlmIndex</w:t>
      </w:r>
      <w:proofErr w:type="spellEnd"/>
      <w:r w:rsidRPr="001C5F27">
        <w:rPr>
          <w:sz w:val="20"/>
          <w:szCs w:val="20"/>
          <w:lang w:val="en-US"/>
        </w:rPr>
        <w:t>;</w:t>
      </w:r>
    </w:p>
    <w:p w14:paraId="1354D00E" w14:textId="275792C4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use </w:t>
      </w:r>
      <w:proofErr w:type="gramStart"/>
      <w:r w:rsidRPr="001C5F27">
        <w:rPr>
          <w:sz w:val="20"/>
          <w:szCs w:val="20"/>
          <w:lang w:val="en-US"/>
        </w:rPr>
        <w:t>rig::</w:t>
      </w:r>
      <w:proofErr w:type="gramEnd"/>
      <w:r w:rsidRPr="001C5F27">
        <w:rPr>
          <w:sz w:val="20"/>
          <w:szCs w:val="20"/>
          <w:lang w:val="en-US"/>
        </w:rPr>
        <w:t xml:space="preserve">{agent::{Agent, </w:t>
      </w:r>
      <w:proofErr w:type="spellStart"/>
      <w:r w:rsidRPr="001C5F27">
        <w:rPr>
          <w:sz w:val="20"/>
          <w:szCs w:val="20"/>
          <w:lang w:val="en-US"/>
        </w:rPr>
        <w:t>AgentBuilder</w:t>
      </w:r>
      <w:proofErr w:type="spellEnd"/>
      <w:r w:rsidRPr="001C5F27">
        <w:rPr>
          <w:sz w:val="20"/>
          <w:szCs w:val="20"/>
          <w:lang w:val="en-US"/>
        </w:rPr>
        <w:t>},</w:t>
      </w:r>
    </w:p>
    <w:p w14:paraId="37BE779D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</w:t>
      </w:r>
      <w:proofErr w:type="gramStart"/>
      <w:r w:rsidRPr="001C5F27">
        <w:rPr>
          <w:sz w:val="20"/>
          <w:szCs w:val="20"/>
          <w:lang w:val="en-US"/>
        </w:rPr>
        <w:t>client::</w:t>
      </w:r>
      <w:proofErr w:type="gramEnd"/>
      <w:r w:rsidRPr="001C5F27">
        <w:rPr>
          <w:sz w:val="20"/>
          <w:szCs w:val="20"/>
          <w:lang w:val="en-US"/>
        </w:rPr>
        <w:t>{</w:t>
      </w:r>
      <w:proofErr w:type="spellStart"/>
      <w:r w:rsidRPr="001C5F27">
        <w:rPr>
          <w:sz w:val="20"/>
          <w:szCs w:val="20"/>
          <w:lang w:val="en-US"/>
        </w:rPr>
        <w:t>CompletionClient</w:t>
      </w:r>
      <w:proofErr w:type="spellEnd"/>
      <w:r w:rsidRPr="001C5F27">
        <w:rPr>
          <w:sz w:val="20"/>
          <w:szCs w:val="20"/>
          <w:lang w:val="en-US"/>
        </w:rPr>
        <w:t xml:space="preserve">, </w:t>
      </w:r>
      <w:proofErr w:type="spellStart"/>
      <w:r w:rsidRPr="001C5F27">
        <w:rPr>
          <w:sz w:val="20"/>
          <w:szCs w:val="20"/>
          <w:lang w:val="en-US"/>
        </w:rPr>
        <w:t>EmbeddingsClient</w:t>
      </w:r>
      <w:proofErr w:type="spellEnd"/>
      <w:r w:rsidRPr="001C5F27">
        <w:rPr>
          <w:sz w:val="20"/>
          <w:szCs w:val="20"/>
          <w:lang w:val="en-US"/>
        </w:rPr>
        <w:t>},</w:t>
      </w:r>
    </w:p>
    <w:p w14:paraId="20FF834D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</w:t>
      </w:r>
      <w:proofErr w:type="gramStart"/>
      <w:r w:rsidRPr="001C5F27">
        <w:rPr>
          <w:sz w:val="20"/>
          <w:szCs w:val="20"/>
          <w:lang w:val="en-US"/>
        </w:rPr>
        <w:t>completion::</w:t>
      </w:r>
      <w:proofErr w:type="spellStart"/>
      <w:proofErr w:type="gramEnd"/>
      <w:r w:rsidRPr="001C5F27">
        <w:rPr>
          <w:sz w:val="20"/>
          <w:szCs w:val="20"/>
          <w:lang w:val="en-US"/>
        </w:rPr>
        <w:t>CompletionModel</w:t>
      </w:r>
      <w:proofErr w:type="spellEnd"/>
      <w:r w:rsidRPr="001C5F27">
        <w:rPr>
          <w:sz w:val="20"/>
          <w:szCs w:val="20"/>
          <w:lang w:val="en-US"/>
        </w:rPr>
        <w:t>,</w:t>
      </w:r>
    </w:p>
    <w:p w14:paraId="055CDC78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};</w:t>
      </w:r>
    </w:p>
    <w:p w14:paraId="6CCB8477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use </w:t>
      </w:r>
      <w:proofErr w:type="gramStart"/>
      <w:r w:rsidRPr="001C5F27">
        <w:rPr>
          <w:sz w:val="20"/>
          <w:szCs w:val="20"/>
          <w:lang w:val="en-US"/>
        </w:rPr>
        <w:t>interface::</w:t>
      </w:r>
      <w:proofErr w:type="gramEnd"/>
      <w:r w:rsidRPr="001C5F27">
        <w:rPr>
          <w:sz w:val="20"/>
          <w:szCs w:val="20"/>
          <w:lang w:val="en-US"/>
        </w:rPr>
        <w:t>Config;</w:t>
      </w:r>
    </w:p>
    <w:p w14:paraId="0232F1E6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pub struct </w:t>
      </w:r>
      <w:proofErr w:type="spellStart"/>
      <w:r w:rsidRPr="001C5F27">
        <w:rPr>
          <w:sz w:val="20"/>
          <w:szCs w:val="20"/>
          <w:lang w:val="en-US"/>
        </w:rPr>
        <w:t>LlmAgent</w:t>
      </w:r>
      <w:proofErr w:type="spellEnd"/>
      <w:r w:rsidRPr="001C5F27">
        <w:rPr>
          <w:sz w:val="20"/>
          <w:szCs w:val="20"/>
          <w:lang w:val="en-US"/>
        </w:rPr>
        <w:t>;</w:t>
      </w:r>
    </w:p>
    <w:p w14:paraId="1F1D4C7D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spellStart"/>
      <w:r w:rsidRPr="001C5F27">
        <w:rPr>
          <w:sz w:val="20"/>
          <w:szCs w:val="20"/>
          <w:lang w:val="en-US"/>
        </w:rPr>
        <w:t>impl</w:t>
      </w:r>
      <w:proofErr w:type="spellEnd"/>
      <w:r w:rsidRPr="001C5F27">
        <w:rPr>
          <w:sz w:val="20"/>
          <w:szCs w:val="20"/>
          <w:lang w:val="en-US"/>
        </w:rPr>
        <w:t xml:space="preserve"> </w:t>
      </w:r>
      <w:proofErr w:type="spellStart"/>
      <w:r w:rsidRPr="001C5F27">
        <w:rPr>
          <w:sz w:val="20"/>
          <w:szCs w:val="20"/>
          <w:lang w:val="en-US"/>
        </w:rPr>
        <w:t>LlmAgent</w:t>
      </w:r>
      <w:proofErr w:type="spellEnd"/>
      <w:r w:rsidRPr="001C5F27">
        <w:rPr>
          <w:sz w:val="20"/>
          <w:szCs w:val="20"/>
          <w:lang w:val="en-US"/>
        </w:rPr>
        <w:t xml:space="preserve"> {</w:t>
      </w:r>
    </w:p>
    <w:p w14:paraId="420C299B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pub async </w:t>
      </w:r>
      <w:proofErr w:type="spellStart"/>
      <w:r w:rsidRPr="001C5F27">
        <w:rPr>
          <w:sz w:val="20"/>
          <w:szCs w:val="20"/>
          <w:lang w:val="en-US"/>
        </w:rPr>
        <w:t>fn</w:t>
      </w:r>
      <w:proofErr w:type="spellEnd"/>
      <w:r w:rsidRPr="001C5F27">
        <w:rPr>
          <w:sz w:val="20"/>
          <w:szCs w:val="20"/>
          <w:lang w:val="en-US"/>
        </w:rPr>
        <w:t xml:space="preserve"> </w:t>
      </w:r>
      <w:proofErr w:type="gramStart"/>
      <w:r w:rsidRPr="001C5F27">
        <w:rPr>
          <w:sz w:val="20"/>
          <w:szCs w:val="20"/>
          <w:lang w:val="en-US"/>
        </w:rPr>
        <w:t>new(</w:t>
      </w:r>
      <w:proofErr w:type="gramEnd"/>
    </w:p>
    <w:p w14:paraId="67A5031C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config: Config,</w:t>
      </w:r>
    </w:p>
    <w:p w14:paraId="40754747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) -&gt; </w:t>
      </w:r>
      <w:proofErr w:type="gramStart"/>
      <w:r w:rsidRPr="001C5F27">
        <w:rPr>
          <w:sz w:val="20"/>
          <w:szCs w:val="20"/>
          <w:lang w:val="en-US"/>
        </w:rPr>
        <w:t>anyhow::</w:t>
      </w:r>
      <w:proofErr w:type="gramEnd"/>
      <w:r w:rsidRPr="001C5F27">
        <w:rPr>
          <w:sz w:val="20"/>
          <w:szCs w:val="20"/>
          <w:lang w:val="en-US"/>
        </w:rPr>
        <w:t>Result&lt;Agent&lt;</w:t>
      </w:r>
      <w:proofErr w:type="spellStart"/>
      <w:r w:rsidRPr="001C5F27">
        <w:rPr>
          <w:sz w:val="20"/>
          <w:szCs w:val="20"/>
          <w:lang w:val="en-US"/>
        </w:rPr>
        <w:t>impl</w:t>
      </w:r>
      <w:proofErr w:type="spellEnd"/>
      <w:r w:rsidRPr="001C5F27">
        <w:rPr>
          <w:sz w:val="20"/>
          <w:szCs w:val="20"/>
          <w:lang w:val="en-US"/>
        </w:rPr>
        <w:t xml:space="preserve"> </w:t>
      </w:r>
      <w:proofErr w:type="spellStart"/>
      <w:r w:rsidRPr="001C5F27">
        <w:rPr>
          <w:sz w:val="20"/>
          <w:szCs w:val="20"/>
          <w:lang w:val="en-US"/>
        </w:rPr>
        <w:t>CompletionModel</w:t>
      </w:r>
      <w:proofErr w:type="spellEnd"/>
      <w:r w:rsidRPr="001C5F27">
        <w:rPr>
          <w:sz w:val="20"/>
          <w:szCs w:val="20"/>
          <w:lang w:val="en-US"/>
        </w:rPr>
        <w:t xml:space="preserve"> + 'static + Send + Sync + Clone&gt;&gt; {</w:t>
      </w:r>
    </w:p>
    <w:p w14:paraId="18037450" w14:textId="6C4E7D29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C5F27">
        <w:rPr>
          <w:sz w:val="20"/>
          <w:szCs w:val="20"/>
          <w:lang w:val="en-US"/>
        </w:rPr>
        <w:t>println</w:t>
      </w:r>
      <w:proofErr w:type="spellEnd"/>
      <w:r w:rsidRPr="001C5F27">
        <w:rPr>
          <w:sz w:val="20"/>
          <w:szCs w:val="20"/>
          <w:lang w:val="en-US"/>
        </w:rPr>
        <w:t>!(</w:t>
      </w:r>
      <w:proofErr w:type="gramEnd"/>
      <w:r w:rsidRPr="001C5F27">
        <w:rPr>
          <w:sz w:val="20"/>
          <w:szCs w:val="20"/>
          <w:lang w:val="en-US"/>
        </w:rPr>
        <w:t>"</w:t>
      </w:r>
      <w:proofErr w:type="spellStart"/>
      <w:r w:rsidRPr="001C5F27">
        <w:rPr>
          <w:sz w:val="20"/>
          <w:szCs w:val="20"/>
          <w:lang w:val="en-US"/>
        </w:rPr>
        <w:t>Создание</w:t>
      </w:r>
      <w:proofErr w:type="spellEnd"/>
      <w:r w:rsidRPr="001C5F27">
        <w:rPr>
          <w:sz w:val="20"/>
          <w:szCs w:val="20"/>
          <w:lang w:val="en-US"/>
        </w:rPr>
        <w:t xml:space="preserve"> </w:t>
      </w:r>
      <w:proofErr w:type="spellStart"/>
      <w:r w:rsidRPr="001C5F27">
        <w:rPr>
          <w:sz w:val="20"/>
          <w:szCs w:val="20"/>
          <w:lang w:val="en-US"/>
        </w:rPr>
        <w:t>Llm-клиента</w:t>
      </w:r>
      <w:proofErr w:type="spellEnd"/>
      <w:r w:rsidRPr="001C5F27">
        <w:rPr>
          <w:sz w:val="20"/>
          <w:szCs w:val="20"/>
          <w:lang w:val="en-US"/>
        </w:rPr>
        <w:t>...");</w:t>
      </w:r>
    </w:p>
    <w:p w14:paraId="1306279D" w14:textId="1A24834F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let </w:t>
      </w:r>
      <w:proofErr w:type="spellStart"/>
      <w:r w:rsidRPr="001C5F27">
        <w:rPr>
          <w:sz w:val="20"/>
          <w:szCs w:val="20"/>
          <w:lang w:val="en-US"/>
        </w:rPr>
        <w:t>llm_client</w:t>
      </w:r>
      <w:proofErr w:type="spellEnd"/>
      <w:r w:rsidRPr="001C5F2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C5F27">
        <w:rPr>
          <w:sz w:val="20"/>
          <w:szCs w:val="20"/>
          <w:lang w:val="en-US"/>
        </w:rPr>
        <w:t>LlmClient</w:t>
      </w:r>
      <w:proofErr w:type="spellEnd"/>
      <w:r w:rsidRPr="001C5F27">
        <w:rPr>
          <w:sz w:val="20"/>
          <w:szCs w:val="20"/>
          <w:lang w:val="en-US"/>
        </w:rPr>
        <w:t>::</w:t>
      </w:r>
      <w:proofErr w:type="gramEnd"/>
      <w:r w:rsidRPr="001C5F27">
        <w:rPr>
          <w:sz w:val="20"/>
          <w:szCs w:val="20"/>
          <w:lang w:val="en-US"/>
        </w:rPr>
        <w:t>new(&amp;</w:t>
      </w:r>
      <w:proofErr w:type="spellStart"/>
      <w:r w:rsidRPr="001C5F27">
        <w:rPr>
          <w:sz w:val="20"/>
          <w:szCs w:val="20"/>
          <w:lang w:val="en-US"/>
        </w:rPr>
        <w:t>config.base_url</w:t>
      </w:r>
      <w:proofErr w:type="spellEnd"/>
      <w:r w:rsidRPr="001C5F27">
        <w:rPr>
          <w:sz w:val="20"/>
          <w:szCs w:val="20"/>
          <w:lang w:val="en-US"/>
        </w:rPr>
        <w:t>, &amp;</w:t>
      </w:r>
      <w:proofErr w:type="spellStart"/>
      <w:r w:rsidRPr="001C5F27">
        <w:rPr>
          <w:sz w:val="20"/>
          <w:szCs w:val="20"/>
          <w:lang w:val="en-US"/>
        </w:rPr>
        <w:t>config.api_key</w:t>
      </w:r>
      <w:proofErr w:type="spellEnd"/>
      <w:r w:rsidRPr="001C5F27">
        <w:rPr>
          <w:sz w:val="20"/>
          <w:szCs w:val="20"/>
          <w:lang w:val="en-US"/>
        </w:rPr>
        <w:t>)?;</w:t>
      </w:r>
    </w:p>
    <w:p w14:paraId="6E2A7B63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let </w:t>
      </w:r>
      <w:proofErr w:type="spellStart"/>
      <w:r w:rsidRPr="001C5F27">
        <w:rPr>
          <w:sz w:val="20"/>
          <w:szCs w:val="20"/>
          <w:lang w:val="en-US"/>
        </w:rPr>
        <w:t>completion_model</w:t>
      </w:r>
      <w:proofErr w:type="spellEnd"/>
      <w:r w:rsidRPr="001C5F27">
        <w:rPr>
          <w:sz w:val="20"/>
          <w:szCs w:val="20"/>
          <w:lang w:val="en-US"/>
        </w:rPr>
        <w:t xml:space="preserve"> = llm_client.</w:t>
      </w:r>
      <w:proofErr w:type="gramStart"/>
      <w:r w:rsidRPr="001C5F27">
        <w:rPr>
          <w:sz w:val="20"/>
          <w:szCs w:val="20"/>
          <w:lang w:val="en-US"/>
        </w:rPr>
        <w:t>0.completion</w:t>
      </w:r>
      <w:proofErr w:type="gramEnd"/>
      <w:r w:rsidRPr="001C5F27">
        <w:rPr>
          <w:sz w:val="20"/>
          <w:szCs w:val="20"/>
          <w:lang w:val="en-US"/>
        </w:rPr>
        <w:t>_model(</w:t>
      </w:r>
      <w:proofErr w:type="spellStart"/>
      <w:r w:rsidRPr="001C5F27">
        <w:rPr>
          <w:sz w:val="20"/>
          <w:szCs w:val="20"/>
          <w:lang w:val="en-US"/>
        </w:rPr>
        <w:t>config.chat_model_id</w:t>
      </w:r>
      <w:proofErr w:type="spellEnd"/>
      <w:r w:rsidRPr="001C5F27">
        <w:rPr>
          <w:sz w:val="20"/>
          <w:szCs w:val="20"/>
          <w:lang w:val="en-US"/>
        </w:rPr>
        <w:t>);</w:t>
      </w:r>
    </w:p>
    <w:p w14:paraId="361DBFF4" w14:textId="05CE3975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let </w:t>
      </w:r>
      <w:proofErr w:type="spellStart"/>
      <w:r w:rsidRPr="001C5F27">
        <w:rPr>
          <w:sz w:val="20"/>
          <w:szCs w:val="20"/>
          <w:lang w:val="en-US"/>
        </w:rPr>
        <w:t>embed_model</w:t>
      </w:r>
      <w:proofErr w:type="spellEnd"/>
      <w:r w:rsidRPr="001C5F27">
        <w:rPr>
          <w:sz w:val="20"/>
          <w:szCs w:val="20"/>
          <w:lang w:val="en-US"/>
        </w:rPr>
        <w:t xml:space="preserve"> = llm_client.</w:t>
      </w:r>
      <w:proofErr w:type="gramStart"/>
      <w:r w:rsidRPr="001C5F27">
        <w:rPr>
          <w:sz w:val="20"/>
          <w:szCs w:val="20"/>
          <w:lang w:val="en-US"/>
        </w:rPr>
        <w:t>0.embedding</w:t>
      </w:r>
      <w:proofErr w:type="gramEnd"/>
      <w:r w:rsidRPr="001C5F27">
        <w:rPr>
          <w:sz w:val="20"/>
          <w:szCs w:val="20"/>
          <w:lang w:val="en-US"/>
        </w:rPr>
        <w:t>_model(</w:t>
      </w:r>
      <w:proofErr w:type="spellStart"/>
      <w:r w:rsidRPr="001C5F27">
        <w:rPr>
          <w:sz w:val="20"/>
          <w:szCs w:val="20"/>
          <w:lang w:val="en-US"/>
        </w:rPr>
        <w:t>config.embed_model_id</w:t>
      </w:r>
      <w:proofErr w:type="spellEnd"/>
      <w:r w:rsidRPr="001C5F27">
        <w:rPr>
          <w:sz w:val="20"/>
          <w:szCs w:val="20"/>
          <w:lang w:val="en-US"/>
        </w:rPr>
        <w:t>);</w:t>
      </w:r>
    </w:p>
    <w:p w14:paraId="2E59CA2F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C5F27">
        <w:rPr>
          <w:sz w:val="20"/>
          <w:szCs w:val="20"/>
          <w:lang w:val="en-US"/>
        </w:rPr>
        <w:t>println</w:t>
      </w:r>
      <w:proofErr w:type="spellEnd"/>
      <w:r w:rsidRPr="001C5F27">
        <w:rPr>
          <w:sz w:val="20"/>
          <w:szCs w:val="20"/>
          <w:lang w:val="en-US"/>
        </w:rPr>
        <w:t>!(</w:t>
      </w:r>
      <w:proofErr w:type="gramEnd"/>
      <w:r w:rsidRPr="001C5F27">
        <w:rPr>
          <w:sz w:val="20"/>
          <w:szCs w:val="20"/>
          <w:lang w:val="en-US"/>
        </w:rPr>
        <w:t>"</w:t>
      </w:r>
      <w:proofErr w:type="spellStart"/>
      <w:r w:rsidRPr="001C5F27">
        <w:rPr>
          <w:sz w:val="20"/>
          <w:szCs w:val="20"/>
          <w:lang w:val="en-US"/>
        </w:rPr>
        <w:t>Получение</w:t>
      </w:r>
      <w:proofErr w:type="spellEnd"/>
      <w:r w:rsidRPr="001C5F27">
        <w:rPr>
          <w:sz w:val="20"/>
          <w:szCs w:val="20"/>
          <w:lang w:val="en-US"/>
        </w:rPr>
        <w:t xml:space="preserve"> </w:t>
      </w:r>
      <w:proofErr w:type="spellStart"/>
      <w:r w:rsidRPr="001C5F27">
        <w:rPr>
          <w:sz w:val="20"/>
          <w:szCs w:val="20"/>
          <w:lang w:val="en-US"/>
        </w:rPr>
        <w:t>Llm-индексов</w:t>
      </w:r>
      <w:proofErr w:type="spellEnd"/>
      <w:r w:rsidRPr="001C5F27">
        <w:rPr>
          <w:sz w:val="20"/>
          <w:szCs w:val="20"/>
          <w:lang w:val="en-US"/>
        </w:rPr>
        <w:t>...");</w:t>
      </w:r>
    </w:p>
    <w:p w14:paraId="45AE3F0C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let </w:t>
      </w:r>
      <w:proofErr w:type="spellStart"/>
      <w:r w:rsidRPr="001C5F27">
        <w:rPr>
          <w:sz w:val="20"/>
          <w:szCs w:val="20"/>
          <w:lang w:val="en-US"/>
        </w:rPr>
        <w:t>llm_index</w:t>
      </w:r>
      <w:proofErr w:type="spellEnd"/>
      <w:r w:rsidRPr="001C5F2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C5F27">
        <w:rPr>
          <w:sz w:val="20"/>
          <w:szCs w:val="20"/>
          <w:lang w:val="en-US"/>
        </w:rPr>
        <w:t>LlmIndex</w:t>
      </w:r>
      <w:proofErr w:type="spellEnd"/>
      <w:r w:rsidRPr="001C5F27">
        <w:rPr>
          <w:sz w:val="20"/>
          <w:szCs w:val="20"/>
          <w:lang w:val="en-US"/>
        </w:rPr>
        <w:t>::</w:t>
      </w:r>
      <w:proofErr w:type="gramEnd"/>
      <w:r w:rsidRPr="001C5F27">
        <w:rPr>
          <w:sz w:val="20"/>
          <w:szCs w:val="20"/>
          <w:lang w:val="en-US"/>
        </w:rPr>
        <w:t>new::&lt;rig::providers::</w:t>
      </w:r>
      <w:proofErr w:type="spellStart"/>
      <w:r w:rsidRPr="001C5F27">
        <w:rPr>
          <w:sz w:val="20"/>
          <w:szCs w:val="20"/>
          <w:lang w:val="en-US"/>
        </w:rPr>
        <w:t>openai</w:t>
      </w:r>
      <w:proofErr w:type="spellEnd"/>
      <w:r w:rsidRPr="001C5F27">
        <w:rPr>
          <w:sz w:val="20"/>
          <w:szCs w:val="20"/>
          <w:lang w:val="en-US"/>
        </w:rPr>
        <w:t>::Client&gt;(</w:t>
      </w:r>
    </w:p>
    <w:p w14:paraId="48B57E42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</w:t>
      </w:r>
      <w:proofErr w:type="spellStart"/>
      <w:r w:rsidRPr="001C5F27">
        <w:rPr>
          <w:sz w:val="20"/>
          <w:szCs w:val="20"/>
          <w:lang w:val="en-US"/>
        </w:rPr>
        <w:t>embed_model</w:t>
      </w:r>
      <w:proofErr w:type="spellEnd"/>
      <w:r w:rsidRPr="001C5F27">
        <w:rPr>
          <w:sz w:val="20"/>
          <w:szCs w:val="20"/>
          <w:lang w:val="en-US"/>
        </w:rPr>
        <w:t>,</w:t>
      </w:r>
    </w:p>
    <w:p w14:paraId="75B98E14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&amp;</w:t>
      </w:r>
      <w:proofErr w:type="spellStart"/>
      <w:proofErr w:type="gramStart"/>
      <w:r w:rsidRPr="001C5F27">
        <w:rPr>
          <w:sz w:val="20"/>
          <w:szCs w:val="20"/>
          <w:lang w:val="en-US"/>
        </w:rPr>
        <w:t>config.documents</w:t>
      </w:r>
      <w:proofErr w:type="gramEnd"/>
      <w:r w:rsidRPr="001C5F27">
        <w:rPr>
          <w:sz w:val="20"/>
          <w:szCs w:val="20"/>
          <w:lang w:val="en-US"/>
        </w:rPr>
        <w:t>_path</w:t>
      </w:r>
      <w:proofErr w:type="spellEnd"/>
      <w:r w:rsidRPr="001C5F27">
        <w:rPr>
          <w:sz w:val="20"/>
          <w:szCs w:val="20"/>
          <w:lang w:val="en-US"/>
        </w:rPr>
        <w:t>,</w:t>
      </w:r>
    </w:p>
    <w:p w14:paraId="6A8C88E1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C5F27">
        <w:rPr>
          <w:sz w:val="20"/>
          <w:szCs w:val="20"/>
          <w:lang w:val="en-US"/>
        </w:rPr>
        <w:t>config.qdrant</w:t>
      </w:r>
      <w:proofErr w:type="gramEnd"/>
      <w:r w:rsidRPr="001C5F27">
        <w:rPr>
          <w:sz w:val="20"/>
          <w:szCs w:val="20"/>
          <w:lang w:val="en-US"/>
        </w:rPr>
        <w:t>_url</w:t>
      </w:r>
      <w:proofErr w:type="spellEnd"/>
      <w:r w:rsidRPr="001C5F27">
        <w:rPr>
          <w:sz w:val="20"/>
          <w:szCs w:val="20"/>
          <w:lang w:val="en-US"/>
        </w:rPr>
        <w:t>,</w:t>
      </w:r>
    </w:p>
    <w:p w14:paraId="2C6C0412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C5F27">
        <w:rPr>
          <w:sz w:val="20"/>
          <w:szCs w:val="20"/>
          <w:lang w:val="en-US"/>
        </w:rPr>
        <w:t>config.chunk</w:t>
      </w:r>
      <w:proofErr w:type="gramEnd"/>
      <w:r w:rsidRPr="001C5F27">
        <w:rPr>
          <w:sz w:val="20"/>
          <w:szCs w:val="20"/>
          <w:lang w:val="en-US"/>
        </w:rPr>
        <w:t>_size</w:t>
      </w:r>
      <w:proofErr w:type="spellEnd"/>
      <w:r w:rsidRPr="001C5F27">
        <w:rPr>
          <w:sz w:val="20"/>
          <w:szCs w:val="20"/>
          <w:lang w:val="en-US"/>
        </w:rPr>
        <w:t>,</w:t>
      </w:r>
    </w:p>
    <w:p w14:paraId="46E4E255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C5F27">
        <w:rPr>
          <w:sz w:val="20"/>
          <w:szCs w:val="20"/>
          <w:lang w:val="en-US"/>
        </w:rPr>
        <w:t>config.chunk</w:t>
      </w:r>
      <w:proofErr w:type="gramEnd"/>
      <w:r w:rsidRPr="001C5F27">
        <w:rPr>
          <w:sz w:val="20"/>
          <w:szCs w:val="20"/>
          <w:lang w:val="en-US"/>
        </w:rPr>
        <w:t>_overlap</w:t>
      </w:r>
      <w:proofErr w:type="spellEnd"/>
      <w:r w:rsidRPr="001C5F27">
        <w:rPr>
          <w:sz w:val="20"/>
          <w:szCs w:val="20"/>
          <w:lang w:val="en-US"/>
        </w:rPr>
        <w:t>,</w:t>
      </w:r>
    </w:p>
    <w:p w14:paraId="55CBAEC5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)</w:t>
      </w:r>
    </w:p>
    <w:p w14:paraId="525B642F" w14:textId="537EE31E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</w:t>
      </w:r>
      <w:proofErr w:type="gramStart"/>
      <w:r w:rsidRPr="001C5F27">
        <w:rPr>
          <w:sz w:val="20"/>
          <w:szCs w:val="20"/>
          <w:lang w:val="en-US"/>
        </w:rPr>
        <w:t>.await?;</w:t>
      </w:r>
      <w:proofErr w:type="gramEnd"/>
    </w:p>
    <w:p w14:paraId="171F49ED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let builder = </w:t>
      </w:r>
      <w:proofErr w:type="spellStart"/>
      <w:proofErr w:type="gramStart"/>
      <w:r w:rsidRPr="001C5F27">
        <w:rPr>
          <w:sz w:val="20"/>
          <w:szCs w:val="20"/>
          <w:lang w:val="en-US"/>
        </w:rPr>
        <w:t>AgentBuilder</w:t>
      </w:r>
      <w:proofErr w:type="spellEnd"/>
      <w:r w:rsidRPr="001C5F27">
        <w:rPr>
          <w:sz w:val="20"/>
          <w:szCs w:val="20"/>
          <w:lang w:val="en-US"/>
        </w:rPr>
        <w:t>::</w:t>
      </w:r>
      <w:proofErr w:type="gramEnd"/>
      <w:r w:rsidRPr="001C5F27">
        <w:rPr>
          <w:sz w:val="20"/>
          <w:szCs w:val="20"/>
          <w:lang w:val="en-US"/>
        </w:rPr>
        <w:t>new(</w:t>
      </w:r>
      <w:proofErr w:type="spellStart"/>
      <w:r w:rsidRPr="001C5F27">
        <w:rPr>
          <w:sz w:val="20"/>
          <w:szCs w:val="20"/>
          <w:lang w:val="en-US"/>
        </w:rPr>
        <w:t>completion_model</w:t>
      </w:r>
      <w:proofErr w:type="spellEnd"/>
      <w:r w:rsidRPr="001C5F27">
        <w:rPr>
          <w:sz w:val="20"/>
          <w:szCs w:val="20"/>
          <w:lang w:val="en-US"/>
        </w:rPr>
        <w:t>)</w:t>
      </w:r>
    </w:p>
    <w:p w14:paraId="2663D454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</w:t>
      </w:r>
      <w:proofErr w:type="gramStart"/>
      <w:r w:rsidRPr="001C5F27">
        <w:rPr>
          <w:sz w:val="20"/>
          <w:szCs w:val="20"/>
          <w:lang w:val="en-US"/>
        </w:rPr>
        <w:t>.</w:t>
      </w:r>
      <w:proofErr w:type="spellStart"/>
      <w:r w:rsidRPr="001C5F27">
        <w:rPr>
          <w:sz w:val="20"/>
          <w:szCs w:val="20"/>
          <w:lang w:val="en-US"/>
        </w:rPr>
        <w:t>dynamic</w:t>
      </w:r>
      <w:proofErr w:type="gramEnd"/>
      <w:r w:rsidRPr="001C5F27">
        <w:rPr>
          <w:sz w:val="20"/>
          <w:szCs w:val="20"/>
          <w:lang w:val="en-US"/>
        </w:rPr>
        <w:t>_context</w:t>
      </w:r>
      <w:proofErr w:type="spellEnd"/>
      <w:r w:rsidRPr="001C5F27">
        <w:rPr>
          <w:sz w:val="20"/>
          <w:szCs w:val="20"/>
          <w:lang w:val="en-US"/>
        </w:rPr>
        <w:t>(</w:t>
      </w:r>
      <w:proofErr w:type="spellStart"/>
      <w:r w:rsidRPr="001C5F27">
        <w:rPr>
          <w:sz w:val="20"/>
          <w:szCs w:val="20"/>
          <w:lang w:val="en-US"/>
        </w:rPr>
        <w:t>config.top_k</w:t>
      </w:r>
      <w:proofErr w:type="spellEnd"/>
      <w:r w:rsidRPr="001C5F27">
        <w:rPr>
          <w:sz w:val="20"/>
          <w:szCs w:val="20"/>
          <w:lang w:val="en-US"/>
        </w:rPr>
        <w:t xml:space="preserve">, </w:t>
      </w:r>
      <w:proofErr w:type="spellStart"/>
      <w:r w:rsidRPr="001C5F27">
        <w:rPr>
          <w:sz w:val="20"/>
          <w:szCs w:val="20"/>
          <w:lang w:val="en-US"/>
        </w:rPr>
        <w:t>llm_index.index</w:t>
      </w:r>
      <w:proofErr w:type="spellEnd"/>
      <w:r w:rsidRPr="001C5F27">
        <w:rPr>
          <w:sz w:val="20"/>
          <w:szCs w:val="20"/>
          <w:lang w:val="en-US"/>
        </w:rPr>
        <w:t>)</w:t>
      </w:r>
    </w:p>
    <w:p w14:paraId="5ED55C14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</w:t>
      </w:r>
      <w:proofErr w:type="gramStart"/>
      <w:r w:rsidRPr="001C5F27">
        <w:rPr>
          <w:sz w:val="20"/>
          <w:szCs w:val="20"/>
          <w:lang w:val="en-US"/>
        </w:rPr>
        <w:t>.preamble</w:t>
      </w:r>
      <w:proofErr w:type="gramEnd"/>
      <w:r w:rsidRPr="001C5F27">
        <w:rPr>
          <w:sz w:val="20"/>
          <w:szCs w:val="20"/>
          <w:lang w:val="en-US"/>
        </w:rPr>
        <w:t>(&amp;</w:t>
      </w:r>
      <w:proofErr w:type="spellStart"/>
      <w:r w:rsidRPr="001C5F27">
        <w:rPr>
          <w:sz w:val="20"/>
          <w:szCs w:val="20"/>
          <w:lang w:val="en-US"/>
        </w:rPr>
        <w:t>config.system_prompt</w:t>
      </w:r>
      <w:proofErr w:type="spellEnd"/>
      <w:r w:rsidRPr="001C5F27">
        <w:rPr>
          <w:sz w:val="20"/>
          <w:szCs w:val="20"/>
          <w:lang w:val="en-US"/>
        </w:rPr>
        <w:t>)</w:t>
      </w:r>
    </w:p>
    <w:p w14:paraId="4BB85670" w14:textId="45DBD6C8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    </w:t>
      </w:r>
      <w:proofErr w:type="gramStart"/>
      <w:r w:rsidRPr="001C5F27">
        <w:rPr>
          <w:sz w:val="20"/>
          <w:szCs w:val="20"/>
          <w:lang w:val="en-US"/>
        </w:rPr>
        <w:t>.temperature</w:t>
      </w:r>
      <w:proofErr w:type="gramEnd"/>
      <w:r w:rsidRPr="001C5F27">
        <w:rPr>
          <w:sz w:val="20"/>
          <w:szCs w:val="20"/>
          <w:lang w:val="en-US"/>
        </w:rPr>
        <w:t>(</w:t>
      </w:r>
      <w:proofErr w:type="spellStart"/>
      <w:r w:rsidRPr="001C5F27">
        <w:rPr>
          <w:sz w:val="20"/>
          <w:szCs w:val="20"/>
          <w:lang w:val="en-US"/>
        </w:rPr>
        <w:t>config.temperature</w:t>
      </w:r>
      <w:proofErr w:type="spellEnd"/>
      <w:r w:rsidRPr="001C5F27">
        <w:rPr>
          <w:sz w:val="20"/>
          <w:szCs w:val="20"/>
          <w:lang w:val="en-US"/>
        </w:rPr>
        <w:t>);</w:t>
      </w:r>
    </w:p>
    <w:p w14:paraId="79D8D3A3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let agent = </w:t>
      </w:r>
      <w:proofErr w:type="spellStart"/>
      <w:proofErr w:type="gramStart"/>
      <w:r w:rsidRPr="001C5F27">
        <w:rPr>
          <w:sz w:val="20"/>
          <w:szCs w:val="20"/>
          <w:lang w:val="en-US"/>
        </w:rPr>
        <w:t>builder.build</w:t>
      </w:r>
      <w:proofErr w:type="spellEnd"/>
      <w:proofErr w:type="gramEnd"/>
      <w:r w:rsidRPr="001C5F27">
        <w:rPr>
          <w:sz w:val="20"/>
          <w:szCs w:val="20"/>
          <w:lang w:val="en-US"/>
        </w:rPr>
        <w:t>();</w:t>
      </w:r>
    </w:p>
    <w:p w14:paraId="0E3C02F6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    Ok(agent)</w:t>
      </w:r>
    </w:p>
    <w:p w14:paraId="2F4A5CD4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 xml:space="preserve">    }</w:t>
      </w:r>
    </w:p>
    <w:p w14:paraId="52D7F31A" w14:textId="77777777" w:rsidR="001C5F27" w:rsidRPr="001C5F27" w:rsidRDefault="001C5F27" w:rsidP="001C5F27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1C5F27">
        <w:rPr>
          <w:sz w:val="20"/>
          <w:szCs w:val="20"/>
          <w:lang w:val="en-US"/>
        </w:rPr>
        <w:t>}</w:t>
      </w:r>
    </w:p>
    <w:p w14:paraId="24A712FE" w14:textId="77777777" w:rsidR="001C5F27" w:rsidRPr="00D21D94" w:rsidRDefault="001C5F27" w:rsidP="001C5F27">
      <w:pPr>
        <w:spacing w:line="240" w:lineRule="auto"/>
        <w:ind w:firstLine="0"/>
        <w:jc w:val="center"/>
        <w:rPr>
          <w:lang w:val="en-US"/>
        </w:rPr>
        <w:sectPr w:rsidR="001C5F27" w:rsidRPr="00D21D94" w:rsidSect="001C5F27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7C081EF2" w14:textId="2470C030" w:rsidR="00934B23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D410EF">
        <w:rPr>
          <w:lang w:val="en-US"/>
        </w:rPr>
        <w:t xml:space="preserve">. </w:t>
      </w:r>
      <w:r>
        <w:t>П</w:t>
      </w:r>
      <w:r w:rsidRPr="00D410EF">
        <w:rPr>
          <w:lang w:val="en-US"/>
        </w:rPr>
        <w:t xml:space="preserve">2.5. </w:t>
      </w:r>
      <w:r>
        <w:t>Файл</w:t>
      </w:r>
      <w:r w:rsidRPr="00D410EF">
        <w:rPr>
          <w:lang w:val="en-US"/>
        </w:rPr>
        <w:t xml:space="preserve"> «</w:t>
      </w:r>
      <w:r w:rsidR="00D410EF">
        <w:rPr>
          <w:lang w:val="en-US"/>
        </w:rPr>
        <w:t>model/lib.rs</w:t>
      </w:r>
      <w:r w:rsidRPr="00D410EF">
        <w:rPr>
          <w:lang w:val="en-US"/>
        </w:rPr>
        <w:t>»</w:t>
      </w:r>
    </w:p>
    <w:p w14:paraId="67A90925" w14:textId="77777777" w:rsidR="00D410EF" w:rsidRPr="00D410EF" w:rsidRDefault="00D410EF" w:rsidP="00D410EF">
      <w:pPr>
        <w:spacing w:line="240" w:lineRule="auto"/>
        <w:ind w:firstLine="0"/>
        <w:jc w:val="left"/>
        <w:rPr>
          <w:lang w:val="en-US"/>
        </w:rPr>
      </w:pPr>
    </w:p>
    <w:p w14:paraId="1A0C26C0" w14:textId="77777777" w:rsid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  <w:sectPr w:rsidR="00D410EF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2D3379C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use </w:t>
      </w:r>
      <w:proofErr w:type="gramStart"/>
      <w:r w:rsidRPr="00D410EF">
        <w:rPr>
          <w:sz w:val="20"/>
          <w:szCs w:val="20"/>
          <w:lang w:val="en-US"/>
        </w:rPr>
        <w:t>super::</w:t>
      </w:r>
      <w:proofErr w:type="gramEnd"/>
      <w:r w:rsidRPr="00D410EF">
        <w:rPr>
          <w:sz w:val="20"/>
          <w:szCs w:val="20"/>
          <w:lang w:val="en-US"/>
        </w:rPr>
        <w:t>embed::</w:t>
      </w:r>
      <w:proofErr w:type="spellStart"/>
      <w:r w:rsidRPr="00D410EF">
        <w:rPr>
          <w:sz w:val="20"/>
          <w:szCs w:val="20"/>
          <w:lang w:val="en-US"/>
        </w:rPr>
        <w:t>EmbedDocs</w:t>
      </w:r>
      <w:proofErr w:type="spellEnd"/>
      <w:r w:rsidRPr="00D410EF">
        <w:rPr>
          <w:sz w:val="20"/>
          <w:szCs w:val="20"/>
          <w:lang w:val="en-US"/>
        </w:rPr>
        <w:t>;</w:t>
      </w:r>
    </w:p>
    <w:p w14:paraId="5C0944C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use </w:t>
      </w:r>
      <w:proofErr w:type="gramStart"/>
      <w:r w:rsidRPr="00D410EF">
        <w:rPr>
          <w:sz w:val="20"/>
          <w:szCs w:val="20"/>
          <w:lang w:val="en-US"/>
        </w:rPr>
        <w:t>interface::</w:t>
      </w:r>
      <w:proofErr w:type="spellStart"/>
      <w:proofErr w:type="gramEnd"/>
      <w:r w:rsidRPr="00D410EF">
        <w:rPr>
          <w:sz w:val="20"/>
          <w:szCs w:val="20"/>
          <w:lang w:val="en-US"/>
        </w:rPr>
        <w:t>IVectorIndex</w:t>
      </w:r>
      <w:proofErr w:type="spellEnd"/>
      <w:r w:rsidRPr="00D410EF">
        <w:rPr>
          <w:sz w:val="20"/>
          <w:szCs w:val="20"/>
          <w:lang w:val="en-US"/>
        </w:rPr>
        <w:t>;</w:t>
      </w:r>
    </w:p>
    <w:p w14:paraId="416AA96D" w14:textId="04E9C6C5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use </w:t>
      </w:r>
      <w:proofErr w:type="gramStart"/>
      <w:r w:rsidRPr="00D410EF">
        <w:rPr>
          <w:sz w:val="20"/>
          <w:szCs w:val="20"/>
          <w:lang w:val="en-US"/>
        </w:rPr>
        <w:t>rig::</w:t>
      </w:r>
      <w:proofErr w:type="spellStart"/>
      <w:proofErr w:type="gramEnd"/>
      <w:r w:rsidRPr="00D410EF">
        <w:rPr>
          <w:sz w:val="20"/>
          <w:szCs w:val="20"/>
          <w:lang w:val="en-US"/>
        </w:rPr>
        <w:t>vector_store</w:t>
      </w:r>
      <w:proofErr w:type="spellEnd"/>
      <w:r w:rsidRPr="00D410EF">
        <w:rPr>
          <w:sz w:val="20"/>
          <w:szCs w:val="20"/>
          <w:lang w:val="en-US"/>
        </w:rPr>
        <w:t>::</w:t>
      </w:r>
      <w:proofErr w:type="spellStart"/>
      <w:r w:rsidRPr="00D410EF">
        <w:rPr>
          <w:sz w:val="20"/>
          <w:szCs w:val="20"/>
          <w:lang w:val="en-US"/>
        </w:rPr>
        <w:t>in_memory_store</w:t>
      </w:r>
      <w:proofErr w:type="spellEnd"/>
      <w:r w:rsidRPr="00D410EF">
        <w:rPr>
          <w:sz w:val="20"/>
          <w:szCs w:val="20"/>
          <w:lang w:val="en-US"/>
        </w:rPr>
        <w:t>::</w:t>
      </w:r>
      <w:proofErr w:type="spellStart"/>
      <w:r w:rsidRPr="00D410EF">
        <w:rPr>
          <w:sz w:val="20"/>
          <w:szCs w:val="20"/>
          <w:lang w:val="en-US"/>
        </w:rPr>
        <w:t>InMemoryVectorStore</w:t>
      </w:r>
      <w:proofErr w:type="spellEnd"/>
      <w:r w:rsidRPr="00D410EF">
        <w:rPr>
          <w:sz w:val="20"/>
          <w:szCs w:val="20"/>
          <w:lang w:val="en-US"/>
        </w:rPr>
        <w:t>;</w:t>
      </w:r>
    </w:p>
    <w:p w14:paraId="33F28886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pub struct </w:t>
      </w:r>
      <w:proofErr w:type="spellStart"/>
      <w:r w:rsidRPr="00D410EF">
        <w:rPr>
          <w:sz w:val="20"/>
          <w:szCs w:val="20"/>
          <w:lang w:val="en-US"/>
        </w:rPr>
        <w:t>LlmIndex</w:t>
      </w:r>
      <w:proofErr w:type="spellEnd"/>
      <w:r w:rsidRPr="00D410EF">
        <w:rPr>
          <w:sz w:val="20"/>
          <w:szCs w:val="20"/>
          <w:lang w:val="en-US"/>
        </w:rPr>
        <w:t xml:space="preserve"> {</w:t>
      </w:r>
    </w:p>
    <w:p w14:paraId="7A6C52E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index: </w:t>
      </w:r>
      <w:proofErr w:type="spellStart"/>
      <w:r w:rsidRPr="00D410EF">
        <w:rPr>
          <w:sz w:val="20"/>
          <w:szCs w:val="20"/>
          <w:lang w:val="en-US"/>
        </w:rPr>
        <w:t>IVectorIndex</w:t>
      </w:r>
      <w:proofErr w:type="spellEnd"/>
      <w:r w:rsidRPr="00D410EF">
        <w:rPr>
          <w:sz w:val="20"/>
          <w:szCs w:val="20"/>
          <w:lang w:val="en-US"/>
        </w:rPr>
        <w:t>,</w:t>
      </w:r>
    </w:p>
    <w:p w14:paraId="69CBD1B2" w14:textId="3F6E48C0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}</w:t>
      </w:r>
    </w:p>
    <w:p w14:paraId="4B388A3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spellStart"/>
      <w:r w:rsidRPr="00D410EF">
        <w:rPr>
          <w:sz w:val="20"/>
          <w:szCs w:val="20"/>
          <w:lang w:val="en-US"/>
        </w:rPr>
        <w:t>impl</w:t>
      </w:r>
      <w:proofErr w:type="spellEnd"/>
      <w:r w:rsidRPr="00D410EF">
        <w:rPr>
          <w:sz w:val="20"/>
          <w:szCs w:val="20"/>
          <w:lang w:val="en-US"/>
        </w:rPr>
        <w:t xml:space="preserve"> </w:t>
      </w:r>
      <w:proofErr w:type="spellStart"/>
      <w:r w:rsidRPr="00D410EF">
        <w:rPr>
          <w:sz w:val="20"/>
          <w:szCs w:val="20"/>
          <w:lang w:val="en-US"/>
        </w:rPr>
        <w:t>LlmIndex</w:t>
      </w:r>
      <w:proofErr w:type="spellEnd"/>
      <w:r w:rsidRPr="00D410EF">
        <w:rPr>
          <w:sz w:val="20"/>
          <w:szCs w:val="20"/>
          <w:lang w:val="en-US"/>
        </w:rPr>
        <w:t xml:space="preserve"> {</w:t>
      </w:r>
    </w:p>
    <w:p w14:paraId="531AE659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async </w:t>
      </w:r>
      <w:proofErr w:type="spellStart"/>
      <w:r w:rsidRPr="00D410EF">
        <w:rPr>
          <w:sz w:val="20"/>
          <w:szCs w:val="20"/>
          <w:lang w:val="en-US"/>
        </w:rPr>
        <w:t>fn</w:t>
      </w:r>
      <w:proofErr w:type="spellEnd"/>
      <w:r w:rsidRPr="00D410EF">
        <w:rPr>
          <w:sz w:val="20"/>
          <w:szCs w:val="20"/>
          <w:lang w:val="en-US"/>
        </w:rPr>
        <w:t xml:space="preserve"> new&lt;C: </w:t>
      </w:r>
      <w:proofErr w:type="gramStart"/>
      <w:r w:rsidRPr="00D410EF">
        <w:rPr>
          <w:sz w:val="20"/>
          <w:szCs w:val="20"/>
          <w:lang w:val="en-US"/>
        </w:rPr>
        <w:t>rig::</w:t>
      </w:r>
      <w:proofErr w:type="gramEnd"/>
      <w:r w:rsidRPr="00D410EF">
        <w:rPr>
          <w:sz w:val="20"/>
          <w:szCs w:val="20"/>
          <w:lang w:val="en-US"/>
        </w:rPr>
        <w:t>client::</w:t>
      </w:r>
      <w:proofErr w:type="spellStart"/>
      <w:r w:rsidRPr="00D410EF">
        <w:rPr>
          <w:sz w:val="20"/>
          <w:szCs w:val="20"/>
          <w:lang w:val="en-US"/>
        </w:rPr>
        <w:t>EmbeddingsClient</w:t>
      </w:r>
      <w:proofErr w:type="spellEnd"/>
      <w:r w:rsidRPr="00D410EF">
        <w:rPr>
          <w:sz w:val="20"/>
          <w:szCs w:val="20"/>
          <w:lang w:val="en-US"/>
        </w:rPr>
        <w:t>&gt;(</w:t>
      </w:r>
    </w:p>
    <w:p w14:paraId="4A03CF08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spellStart"/>
      <w:r w:rsidRPr="00D410EF">
        <w:rPr>
          <w:sz w:val="20"/>
          <w:szCs w:val="20"/>
          <w:lang w:val="en-US"/>
        </w:rPr>
        <w:t>embed_model</w:t>
      </w:r>
      <w:proofErr w:type="spellEnd"/>
      <w:r w:rsidRPr="00D410EF">
        <w:rPr>
          <w:sz w:val="20"/>
          <w:szCs w:val="20"/>
          <w:lang w:val="en-US"/>
        </w:rPr>
        <w:t xml:space="preserve">: </w:t>
      </w:r>
      <w:proofErr w:type="gramStart"/>
      <w:r w:rsidRPr="00D410EF">
        <w:rPr>
          <w:sz w:val="20"/>
          <w:szCs w:val="20"/>
          <w:lang w:val="en-US"/>
        </w:rPr>
        <w:t>C::</w:t>
      </w:r>
      <w:proofErr w:type="gramEnd"/>
      <w:r w:rsidRPr="00D410EF">
        <w:rPr>
          <w:sz w:val="20"/>
          <w:szCs w:val="20"/>
          <w:lang w:val="en-US"/>
        </w:rPr>
        <w:t>EmbeddingModel,</w:t>
      </w:r>
    </w:p>
    <w:p w14:paraId="0F2A329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spellStart"/>
      <w:r w:rsidRPr="00D410EF">
        <w:rPr>
          <w:sz w:val="20"/>
          <w:szCs w:val="20"/>
          <w:lang w:val="en-US"/>
        </w:rPr>
        <w:t>documents_path</w:t>
      </w:r>
      <w:proofErr w:type="spellEnd"/>
      <w:r w:rsidRPr="00D410EF">
        <w:rPr>
          <w:sz w:val="20"/>
          <w:szCs w:val="20"/>
          <w:lang w:val="en-US"/>
        </w:rPr>
        <w:t>: &amp;str,</w:t>
      </w:r>
    </w:p>
    <w:p w14:paraId="60E26AD1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spellStart"/>
      <w:r w:rsidRPr="00D410EF">
        <w:rPr>
          <w:sz w:val="20"/>
          <w:szCs w:val="20"/>
          <w:lang w:val="en-US"/>
        </w:rPr>
        <w:t>qdrant_url</w:t>
      </w:r>
      <w:proofErr w:type="spellEnd"/>
      <w:r w:rsidRPr="00D410EF">
        <w:rPr>
          <w:sz w:val="20"/>
          <w:szCs w:val="20"/>
          <w:lang w:val="en-US"/>
        </w:rPr>
        <w:t>: Option&lt;String&gt;,</w:t>
      </w:r>
    </w:p>
    <w:p w14:paraId="6928D014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spellStart"/>
      <w:r w:rsidRPr="00D410EF">
        <w:rPr>
          <w:sz w:val="20"/>
          <w:szCs w:val="20"/>
          <w:lang w:val="en-US"/>
        </w:rPr>
        <w:t>chunk_size</w:t>
      </w:r>
      <w:proofErr w:type="spellEnd"/>
      <w:r w:rsidRPr="00D410EF">
        <w:rPr>
          <w:sz w:val="20"/>
          <w:szCs w:val="20"/>
          <w:lang w:val="en-US"/>
        </w:rPr>
        <w:t xml:space="preserve">: </w:t>
      </w:r>
      <w:proofErr w:type="spellStart"/>
      <w:r w:rsidRPr="00D410EF">
        <w:rPr>
          <w:sz w:val="20"/>
          <w:szCs w:val="20"/>
          <w:lang w:val="en-US"/>
        </w:rPr>
        <w:t>usize</w:t>
      </w:r>
      <w:proofErr w:type="spellEnd"/>
      <w:r w:rsidRPr="00D410EF">
        <w:rPr>
          <w:sz w:val="20"/>
          <w:szCs w:val="20"/>
          <w:lang w:val="en-US"/>
        </w:rPr>
        <w:t>,</w:t>
      </w:r>
    </w:p>
    <w:p w14:paraId="5DC38EA4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spellStart"/>
      <w:r w:rsidRPr="00D410EF">
        <w:rPr>
          <w:sz w:val="20"/>
          <w:szCs w:val="20"/>
          <w:lang w:val="en-US"/>
        </w:rPr>
        <w:t>chunk_overlap</w:t>
      </w:r>
      <w:proofErr w:type="spellEnd"/>
      <w:r w:rsidRPr="00D410EF">
        <w:rPr>
          <w:sz w:val="20"/>
          <w:szCs w:val="20"/>
          <w:lang w:val="en-US"/>
        </w:rPr>
        <w:t xml:space="preserve">: </w:t>
      </w:r>
      <w:proofErr w:type="spellStart"/>
      <w:r w:rsidRPr="00D410EF">
        <w:rPr>
          <w:sz w:val="20"/>
          <w:szCs w:val="20"/>
          <w:lang w:val="en-US"/>
        </w:rPr>
        <w:t>usize</w:t>
      </w:r>
      <w:proofErr w:type="spellEnd"/>
      <w:r w:rsidRPr="00D410EF">
        <w:rPr>
          <w:sz w:val="20"/>
          <w:szCs w:val="20"/>
          <w:lang w:val="en-US"/>
        </w:rPr>
        <w:t>,</w:t>
      </w:r>
    </w:p>
    <w:p w14:paraId="324421B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) -&gt; </w:t>
      </w:r>
      <w:proofErr w:type="gramStart"/>
      <w:r w:rsidRPr="00D410EF">
        <w:rPr>
          <w:sz w:val="20"/>
          <w:szCs w:val="20"/>
          <w:lang w:val="en-US"/>
        </w:rPr>
        <w:t>anyhow::</w:t>
      </w:r>
      <w:proofErr w:type="gramEnd"/>
      <w:r w:rsidRPr="00D410EF">
        <w:rPr>
          <w:sz w:val="20"/>
          <w:szCs w:val="20"/>
          <w:lang w:val="en-US"/>
        </w:rPr>
        <w:t>Result&lt;Self&gt;</w:t>
      </w:r>
    </w:p>
    <w:p w14:paraId="7ACD3D4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</w:t>
      </w:r>
      <w:proofErr w:type="gramStart"/>
      <w:r w:rsidRPr="00D410EF">
        <w:rPr>
          <w:sz w:val="20"/>
          <w:szCs w:val="20"/>
          <w:lang w:val="en-US"/>
        </w:rPr>
        <w:t>where</w:t>
      </w:r>
      <w:proofErr w:type="gramEnd"/>
    </w:p>
    <w:p w14:paraId="2EB556B7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gramStart"/>
      <w:r w:rsidRPr="00D410EF">
        <w:rPr>
          <w:sz w:val="20"/>
          <w:szCs w:val="20"/>
          <w:lang w:val="en-US"/>
        </w:rPr>
        <w:t>C::</w:t>
      </w:r>
      <w:proofErr w:type="gramEnd"/>
      <w:r w:rsidRPr="00D410EF">
        <w:rPr>
          <w:sz w:val="20"/>
          <w:szCs w:val="20"/>
          <w:lang w:val="en-US"/>
        </w:rPr>
        <w:t>EmbeddingModel: 'static + Send + Sync + Clone,</w:t>
      </w:r>
    </w:p>
    <w:p w14:paraId="7DCC76AE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{</w:t>
      </w:r>
    </w:p>
    <w:p w14:paraId="27F1E70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embeddings = </w:t>
      </w:r>
      <w:proofErr w:type="spellStart"/>
      <w:proofErr w:type="gramStart"/>
      <w:r w:rsidRPr="00D410EF">
        <w:rPr>
          <w:sz w:val="20"/>
          <w:szCs w:val="20"/>
          <w:lang w:val="en-US"/>
        </w:rPr>
        <w:t>EmbedDocs</w:t>
      </w:r>
      <w:proofErr w:type="spellEnd"/>
      <w:r w:rsidRPr="00D410EF">
        <w:rPr>
          <w:sz w:val="20"/>
          <w:szCs w:val="20"/>
          <w:lang w:val="en-US"/>
        </w:rPr>
        <w:t>::</w:t>
      </w:r>
      <w:proofErr w:type="gramEnd"/>
      <w:r w:rsidRPr="00D410EF">
        <w:rPr>
          <w:sz w:val="20"/>
          <w:szCs w:val="20"/>
          <w:lang w:val="en-US"/>
        </w:rPr>
        <w:t>new(</w:t>
      </w:r>
    </w:p>
    <w:p w14:paraId="0637B329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</w:t>
      </w:r>
      <w:proofErr w:type="spellStart"/>
      <w:r w:rsidRPr="00D410EF">
        <w:rPr>
          <w:sz w:val="20"/>
          <w:szCs w:val="20"/>
          <w:lang w:val="en-US"/>
        </w:rPr>
        <w:t>embed_</w:t>
      </w:r>
      <w:proofErr w:type="gramStart"/>
      <w:r w:rsidRPr="00D410EF">
        <w:rPr>
          <w:sz w:val="20"/>
          <w:szCs w:val="20"/>
          <w:lang w:val="en-US"/>
        </w:rPr>
        <w:t>model.clone</w:t>
      </w:r>
      <w:proofErr w:type="spellEnd"/>
      <w:proofErr w:type="gramEnd"/>
      <w:r w:rsidRPr="00D410EF">
        <w:rPr>
          <w:sz w:val="20"/>
          <w:szCs w:val="20"/>
          <w:lang w:val="en-US"/>
        </w:rPr>
        <w:t>(),</w:t>
      </w:r>
    </w:p>
    <w:p w14:paraId="21E0DC4D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</w:t>
      </w:r>
      <w:proofErr w:type="spellStart"/>
      <w:r w:rsidRPr="00D410EF">
        <w:rPr>
          <w:sz w:val="20"/>
          <w:szCs w:val="20"/>
          <w:lang w:val="en-US"/>
        </w:rPr>
        <w:t>documents_path</w:t>
      </w:r>
      <w:proofErr w:type="spellEnd"/>
      <w:r w:rsidRPr="00D410EF">
        <w:rPr>
          <w:sz w:val="20"/>
          <w:szCs w:val="20"/>
          <w:lang w:val="en-US"/>
        </w:rPr>
        <w:t>,</w:t>
      </w:r>
    </w:p>
    <w:p w14:paraId="4A70367C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</w:t>
      </w:r>
      <w:proofErr w:type="spellStart"/>
      <w:r w:rsidRPr="00D410EF">
        <w:rPr>
          <w:sz w:val="20"/>
          <w:szCs w:val="20"/>
          <w:lang w:val="en-US"/>
        </w:rPr>
        <w:t>chunk_size</w:t>
      </w:r>
      <w:proofErr w:type="spellEnd"/>
      <w:r w:rsidRPr="00D410EF">
        <w:rPr>
          <w:sz w:val="20"/>
          <w:szCs w:val="20"/>
          <w:lang w:val="en-US"/>
        </w:rPr>
        <w:t>,</w:t>
      </w:r>
    </w:p>
    <w:p w14:paraId="4DE71BF2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</w:t>
      </w:r>
      <w:proofErr w:type="spellStart"/>
      <w:r w:rsidRPr="00D410EF">
        <w:rPr>
          <w:sz w:val="20"/>
          <w:szCs w:val="20"/>
          <w:lang w:val="en-US"/>
        </w:rPr>
        <w:t>chunk_overlap</w:t>
      </w:r>
      <w:proofErr w:type="spellEnd"/>
      <w:r w:rsidRPr="00D410EF">
        <w:rPr>
          <w:sz w:val="20"/>
          <w:szCs w:val="20"/>
          <w:lang w:val="en-US"/>
        </w:rPr>
        <w:t>,</w:t>
      </w:r>
    </w:p>
    <w:p w14:paraId="3627F82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)</w:t>
      </w:r>
    </w:p>
    <w:p w14:paraId="37C5CCCA" w14:textId="69D58578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gramStart"/>
      <w:r w:rsidRPr="00D410EF">
        <w:rPr>
          <w:sz w:val="20"/>
          <w:szCs w:val="20"/>
          <w:lang w:val="en-US"/>
        </w:rPr>
        <w:t>.await?;</w:t>
      </w:r>
      <w:proofErr w:type="gramEnd"/>
    </w:p>
    <w:p w14:paraId="3A4E4231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</w:t>
      </w:r>
      <w:proofErr w:type="spellStart"/>
      <w:r w:rsidRPr="00D410EF">
        <w:rPr>
          <w:sz w:val="20"/>
          <w:szCs w:val="20"/>
          <w:lang w:val="en-US"/>
        </w:rPr>
        <w:t>vector_store</w:t>
      </w:r>
      <w:proofErr w:type="spellEnd"/>
      <w:r w:rsidRPr="00D410EF">
        <w:rPr>
          <w:sz w:val="20"/>
          <w:szCs w:val="20"/>
          <w:lang w:val="en-US"/>
        </w:rPr>
        <w:t xml:space="preserve"> = if let Some(_</w:t>
      </w:r>
      <w:proofErr w:type="spellStart"/>
      <w:r w:rsidRPr="00D410EF">
        <w:rPr>
          <w:sz w:val="20"/>
          <w:szCs w:val="20"/>
          <w:lang w:val="en-US"/>
        </w:rPr>
        <w:t>url</w:t>
      </w:r>
      <w:proofErr w:type="spellEnd"/>
      <w:r w:rsidRPr="00D410EF">
        <w:rPr>
          <w:sz w:val="20"/>
          <w:szCs w:val="20"/>
          <w:lang w:val="en-US"/>
        </w:rPr>
        <w:t xml:space="preserve">) = </w:t>
      </w:r>
      <w:proofErr w:type="spellStart"/>
      <w:r w:rsidRPr="00D410EF">
        <w:rPr>
          <w:sz w:val="20"/>
          <w:szCs w:val="20"/>
          <w:lang w:val="en-US"/>
        </w:rPr>
        <w:t>qdrant_url</w:t>
      </w:r>
      <w:proofErr w:type="spellEnd"/>
      <w:r w:rsidRPr="00D410EF">
        <w:rPr>
          <w:sz w:val="20"/>
          <w:szCs w:val="20"/>
          <w:lang w:val="en-US"/>
        </w:rPr>
        <w:t xml:space="preserve"> {</w:t>
      </w:r>
    </w:p>
    <w:p w14:paraId="55F6938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410EF">
        <w:rPr>
          <w:sz w:val="20"/>
          <w:szCs w:val="20"/>
          <w:lang w:val="en-US"/>
        </w:rPr>
        <w:t>InMemoryVectorStore</w:t>
      </w:r>
      <w:proofErr w:type="spellEnd"/>
      <w:r w:rsidRPr="00D410EF">
        <w:rPr>
          <w:sz w:val="20"/>
          <w:szCs w:val="20"/>
          <w:lang w:val="en-US"/>
        </w:rPr>
        <w:t>::</w:t>
      </w:r>
      <w:proofErr w:type="spellStart"/>
      <w:proofErr w:type="gramEnd"/>
      <w:r w:rsidRPr="00D410EF">
        <w:rPr>
          <w:sz w:val="20"/>
          <w:szCs w:val="20"/>
          <w:lang w:val="en-US"/>
        </w:rPr>
        <w:t>from_documents</w:t>
      </w:r>
      <w:proofErr w:type="spellEnd"/>
      <w:r w:rsidRPr="00D410EF">
        <w:rPr>
          <w:sz w:val="20"/>
          <w:szCs w:val="20"/>
          <w:lang w:val="en-US"/>
        </w:rPr>
        <w:t>(embeddings)</w:t>
      </w:r>
    </w:p>
    <w:p w14:paraId="6F8582D1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} else {</w:t>
      </w:r>
    </w:p>
    <w:p w14:paraId="6FF88CA6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410EF">
        <w:rPr>
          <w:sz w:val="20"/>
          <w:szCs w:val="20"/>
          <w:lang w:val="en-US"/>
        </w:rPr>
        <w:t>InMemoryVectorStore</w:t>
      </w:r>
      <w:proofErr w:type="spellEnd"/>
      <w:r w:rsidRPr="00D410EF">
        <w:rPr>
          <w:sz w:val="20"/>
          <w:szCs w:val="20"/>
          <w:lang w:val="en-US"/>
        </w:rPr>
        <w:t>::</w:t>
      </w:r>
      <w:proofErr w:type="spellStart"/>
      <w:proofErr w:type="gramEnd"/>
      <w:r w:rsidRPr="00D410EF">
        <w:rPr>
          <w:sz w:val="20"/>
          <w:szCs w:val="20"/>
          <w:lang w:val="en-US"/>
        </w:rPr>
        <w:t>from_documents</w:t>
      </w:r>
      <w:proofErr w:type="spellEnd"/>
      <w:r w:rsidRPr="00D410EF">
        <w:rPr>
          <w:sz w:val="20"/>
          <w:szCs w:val="20"/>
          <w:lang w:val="en-US"/>
        </w:rPr>
        <w:t>(embeddings)</w:t>
      </w:r>
    </w:p>
    <w:p w14:paraId="750094D5" w14:textId="6C71EE72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};</w:t>
      </w:r>
    </w:p>
    <w:p w14:paraId="325AA551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index = </w:t>
      </w:r>
      <w:proofErr w:type="spellStart"/>
      <w:r w:rsidRPr="00D410EF">
        <w:rPr>
          <w:sz w:val="20"/>
          <w:szCs w:val="20"/>
          <w:lang w:val="en-US"/>
        </w:rPr>
        <w:t>vector_</w:t>
      </w:r>
      <w:proofErr w:type="gramStart"/>
      <w:r w:rsidRPr="00D410EF">
        <w:rPr>
          <w:sz w:val="20"/>
          <w:szCs w:val="20"/>
          <w:lang w:val="en-US"/>
        </w:rPr>
        <w:t>store.index</w:t>
      </w:r>
      <w:proofErr w:type="spellEnd"/>
      <w:proofErr w:type="gramEnd"/>
      <w:r w:rsidRPr="00D410EF">
        <w:rPr>
          <w:sz w:val="20"/>
          <w:szCs w:val="20"/>
          <w:lang w:val="en-US"/>
        </w:rPr>
        <w:t>(</w:t>
      </w:r>
      <w:proofErr w:type="spellStart"/>
      <w:r w:rsidRPr="00D410EF">
        <w:rPr>
          <w:sz w:val="20"/>
          <w:szCs w:val="20"/>
          <w:lang w:val="en-US"/>
        </w:rPr>
        <w:t>embed_model</w:t>
      </w:r>
      <w:proofErr w:type="spellEnd"/>
      <w:r w:rsidRPr="00D410EF">
        <w:rPr>
          <w:sz w:val="20"/>
          <w:szCs w:val="20"/>
          <w:lang w:val="en-US"/>
        </w:rPr>
        <w:t>);</w:t>
      </w:r>
    </w:p>
    <w:p w14:paraId="5A84EAA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gramStart"/>
      <w:r w:rsidRPr="00D410EF">
        <w:rPr>
          <w:sz w:val="20"/>
          <w:szCs w:val="20"/>
          <w:lang w:val="en-US"/>
        </w:rPr>
        <w:t>Ok(</w:t>
      </w:r>
      <w:proofErr w:type="gramEnd"/>
      <w:r w:rsidRPr="00D410EF">
        <w:rPr>
          <w:sz w:val="20"/>
          <w:szCs w:val="20"/>
          <w:lang w:val="en-US"/>
        </w:rPr>
        <w:t>Self {</w:t>
      </w:r>
    </w:p>
    <w:p w14:paraId="382B7E9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index: </w:t>
      </w:r>
      <w:proofErr w:type="spellStart"/>
      <w:proofErr w:type="gramStart"/>
      <w:r w:rsidRPr="00D410EF">
        <w:rPr>
          <w:sz w:val="20"/>
          <w:szCs w:val="20"/>
          <w:lang w:val="en-US"/>
        </w:rPr>
        <w:t>IVectorIndex</w:t>
      </w:r>
      <w:proofErr w:type="spellEnd"/>
      <w:r w:rsidRPr="00D410EF">
        <w:rPr>
          <w:sz w:val="20"/>
          <w:szCs w:val="20"/>
          <w:lang w:val="en-US"/>
        </w:rPr>
        <w:t>::</w:t>
      </w:r>
      <w:proofErr w:type="gramEnd"/>
      <w:r w:rsidRPr="00D410EF">
        <w:rPr>
          <w:sz w:val="20"/>
          <w:szCs w:val="20"/>
          <w:lang w:val="en-US"/>
        </w:rPr>
        <w:t>new(Box::new(index)),</w:t>
      </w:r>
    </w:p>
    <w:p w14:paraId="77A3F982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})</w:t>
      </w:r>
    </w:p>
    <w:p w14:paraId="68A7F931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}</w:t>
      </w:r>
    </w:p>
    <w:p w14:paraId="26BD49E3" w14:textId="0F0FCE81" w:rsidR="00934B23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}</w:t>
      </w:r>
    </w:p>
    <w:p w14:paraId="5F375755" w14:textId="77777777" w:rsidR="00D410EF" w:rsidRDefault="00D410EF" w:rsidP="001C5F27">
      <w:pPr>
        <w:spacing w:line="240" w:lineRule="auto"/>
        <w:rPr>
          <w:sz w:val="20"/>
          <w:szCs w:val="20"/>
          <w:lang w:val="en-US"/>
        </w:rPr>
        <w:sectPr w:rsidR="00D410EF" w:rsidSect="00D410EF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03B2050A" w14:textId="7DC1B9D5" w:rsidR="00934B23" w:rsidRPr="00D410EF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D410EF">
        <w:rPr>
          <w:lang w:val="en-US"/>
        </w:rPr>
        <w:t xml:space="preserve">. </w:t>
      </w:r>
      <w:r>
        <w:t>П</w:t>
      </w:r>
      <w:r w:rsidRPr="00D410EF">
        <w:rPr>
          <w:lang w:val="en-US"/>
        </w:rPr>
        <w:t xml:space="preserve">2.6. </w:t>
      </w:r>
      <w:r>
        <w:t>Файл</w:t>
      </w:r>
      <w:r w:rsidRPr="00D410EF">
        <w:rPr>
          <w:lang w:val="en-US"/>
        </w:rPr>
        <w:t xml:space="preserve"> «</w:t>
      </w:r>
      <w:r w:rsidR="00D410EF">
        <w:rPr>
          <w:lang w:val="en-US"/>
        </w:rPr>
        <w:t>model/index.rs</w:t>
      </w:r>
      <w:r w:rsidRPr="00D410EF">
        <w:rPr>
          <w:lang w:val="en-US"/>
        </w:rPr>
        <w:t>»</w:t>
      </w:r>
    </w:p>
    <w:p w14:paraId="7BCEEA21" w14:textId="77777777" w:rsid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  <w:sectPr w:rsidR="00D410EF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1694437E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use </w:t>
      </w:r>
      <w:proofErr w:type="gramStart"/>
      <w:r w:rsidRPr="00D410EF">
        <w:rPr>
          <w:sz w:val="20"/>
          <w:szCs w:val="20"/>
          <w:lang w:val="en-US"/>
        </w:rPr>
        <w:t>super::</w:t>
      </w:r>
      <w:proofErr w:type="gramEnd"/>
      <w:r w:rsidRPr="00D410EF">
        <w:rPr>
          <w:sz w:val="20"/>
          <w:szCs w:val="20"/>
          <w:lang w:val="en-US"/>
        </w:rPr>
        <w:t>loaders::</w:t>
      </w:r>
      <w:proofErr w:type="spellStart"/>
      <w:r w:rsidRPr="00D410EF">
        <w:rPr>
          <w:sz w:val="20"/>
          <w:szCs w:val="20"/>
          <w:lang w:val="en-US"/>
        </w:rPr>
        <w:t>FileLoaders</w:t>
      </w:r>
      <w:proofErr w:type="spellEnd"/>
      <w:r w:rsidRPr="00D410EF">
        <w:rPr>
          <w:sz w:val="20"/>
          <w:szCs w:val="20"/>
          <w:lang w:val="en-US"/>
        </w:rPr>
        <w:t>;</w:t>
      </w:r>
    </w:p>
    <w:p w14:paraId="50EDF3E4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use </w:t>
      </w:r>
      <w:proofErr w:type="gramStart"/>
      <w:r w:rsidRPr="00D410EF">
        <w:rPr>
          <w:sz w:val="20"/>
          <w:szCs w:val="20"/>
          <w:lang w:val="en-US"/>
        </w:rPr>
        <w:t>rig::</w:t>
      </w:r>
      <w:proofErr w:type="gramEnd"/>
      <w:r w:rsidRPr="00D410EF">
        <w:rPr>
          <w:sz w:val="20"/>
          <w:szCs w:val="20"/>
          <w:lang w:val="en-US"/>
        </w:rPr>
        <w:t>{</w:t>
      </w:r>
    </w:p>
    <w:p w14:paraId="53B257B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Embed, </w:t>
      </w:r>
      <w:proofErr w:type="spellStart"/>
      <w:r w:rsidRPr="00D410EF">
        <w:rPr>
          <w:sz w:val="20"/>
          <w:szCs w:val="20"/>
          <w:lang w:val="en-US"/>
        </w:rPr>
        <w:t>OneOrMany</w:t>
      </w:r>
      <w:proofErr w:type="spellEnd"/>
      <w:r w:rsidRPr="00D410EF">
        <w:rPr>
          <w:sz w:val="20"/>
          <w:szCs w:val="20"/>
          <w:lang w:val="en-US"/>
        </w:rPr>
        <w:t>,</w:t>
      </w:r>
    </w:p>
    <w:p w14:paraId="7BDC7BF8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</w:t>
      </w:r>
      <w:proofErr w:type="gramStart"/>
      <w:r w:rsidRPr="00D410EF">
        <w:rPr>
          <w:sz w:val="20"/>
          <w:szCs w:val="20"/>
          <w:lang w:val="en-US"/>
        </w:rPr>
        <w:t>embeddings::</w:t>
      </w:r>
      <w:proofErr w:type="gramEnd"/>
      <w:r w:rsidRPr="00D410EF">
        <w:rPr>
          <w:sz w:val="20"/>
          <w:szCs w:val="20"/>
          <w:lang w:val="en-US"/>
        </w:rPr>
        <w:t xml:space="preserve">{Embedding, </w:t>
      </w:r>
      <w:proofErr w:type="spellStart"/>
      <w:r w:rsidRPr="00D410EF">
        <w:rPr>
          <w:sz w:val="20"/>
          <w:szCs w:val="20"/>
          <w:lang w:val="en-US"/>
        </w:rPr>
        <w:t>EmbeddingModel</w:t>
      </w:r>
      <w:proofErr w:type="spellEnd"/>
      <w:r w:rsidRPr="00D410EF">
        <w:rPr>
          <w:sz w:val="20"/>
          <w:szCs w:val="20"/>
          <w:lang w:val="en-US"/>
        </w:rPr>
        <w:t xml:space="preserve">, </w:t>
      </w:r>
      <w:proofErr w:type="spellStart"/>
      <w:r w:rsidRPr="00D410EF">
        <w:rPr>
          <w:sz w:val="20"/>
          <w:szCs w:val="20"/>
          <w:lang w:val="en-US"/>
        </w:rPr>
        <w:t>EmbeddingsBuilder</w:t>
      </w:r>
      <w:proofErr w:type="spellEnd"/>
      <w:r w:rsidRPr="00D410EF">
        <w:rPr>
          <w:sz w:val="20"/>
          <w:szCs w:val="20"/>
          <w:lang w:val="en-US"/>
        </w:rPr>
        <w:t>},</w:t>
      </w:r>
    </w:p>
    <w:p w14:paraId="548CCD88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};</w:t>
      </w:r>
    </w:p>
    <w:p w14:paraId="38B5BEBC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use </w:t>
      </w:r>
      <w:proofErr w:type="spellStart"/>
      <w:r w:rsidRPr="00D410EF">
        <w:rPr>
          <w:sz w:val="20"/>
          <w:szCs w:val="20"/>
          <w:lang w:val="en-US"/>
        </w:rPr>
        <w:t>text_</w:t>
      </w:r>
      <w:proofErr w:type="gramStart"/>
      <w:r w:rsidRPr="00D410EF">
        <w:rPr>
          <w:sz w:val="20"/>
          <w:szCs w:val="20"/>
          <w:lang w:val="en-US"/>
        </w:rPr>
        <w:t>splitter</w:t>
      </w:r>
      <w:proofErr w:type="spellEnd"/>
      <w:r w:rsidRPr="00D410EF">
        <w:rPr>
          <w:sz w:val="20"/>
          <w:szCs w:val="20"/>
          <w:lang w:val="en-US"/>
        </w:rPr>
        <w:t>::</w:t>
      </w:r>
      <w:proofErr w:type="gramEnd"/>
      <w:r w:rsidRPr="00D410EF">
        <w:rPr>
          <w:sz w:val="20"/>
          <w:szCs w:val="20"/>
          <w:lang w:val="en-US"/>
        </w:rPr>
        <w:t>{</w:t>
      </w:r>
      <w:proofErr w:type="spellStart"/>
      <w:r w:rsidRPr="00D410EF">
        <w:rPr>
          <w:sz w:val="20"/>
          <w:szCs w:val="20"/>
          <w:lang w:val="en-US"/>
        </w:rPr>
        <w:t>ChunkConfig</w:t>
      </w:r>
      <w:proofErr w:type="spellEnd"/>
      <w:r w:rsidRPr="00D410EF">
        <w:rPr>
          <w:sz w:val="20"/>
          <w:szCs w:val="20"/>
          <w:lang w:val="en-US"/>
        </w:rPr>
        <w:t xml:space="preserve">, </w:t>
      </w:r>
      <w:proofErr w:type="spellStart"/>
      <w:r w:rsidRPr="00D410EF">
        <w:rPr>
          <w:sz w:val="20"/>
          <w:szCs w:val="20"/>
          <w:lang w:val="en-US"/>
        </w:rPr>
        <w:t>TextSplitter</w:t>
      </w:r>
      <w:proofErr w:type="spellEnd"/>
      <w:r w:rsidRPr="00D410EF">
        <w:rPr>
          <w:sz w:val="20"/>
          <w:szCs w:val="20"/>
          <w:lang w:val="en-US"/>
        </w:rPr>
        <w:t>};</w:t>
      </w:r>
    </w:p>
    <w:p w14:paraId="07147E09" w14:textId="74BAAEB1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use </w:t>
      </w:r>
      <w:proofErr w:type="spellStart"/>
      <w:proofErr w:type="gramStart"/>
      <w:r w:rsidRPr="00D410EF">
        <w:rPr>
          <w:sz w:val="20"/>
          <w:szCs w:val="20"/>
          <w:lang w:val="en-US"/>
        </w:rPr>
        <w:t>uuid</w:t>
      </w:r>
      <w:proofErr w:type="spellEnd"/>
      <w:r w:rsidRPr="00D410EF">
        <w:rPr>
          <w:sz w:val="20"/>
          <w:szCs w:val="20"/>
          <w:lang w:val="en-US"/>
        </w:rPr>
        <w:t>::</w:t>
      </w:r>
      <w:proofErr w:type="spellStart"/>
      <w:proofErr w:type="gramEnd"/>
      <w:r w:rsidRPr="00D410EF">
        <w:rPr>
          <w:sz w:val="20"/>
          <w:szCs w:val="20"/>
          <w:lang w:val="en-US"/>
        </w:rPr>
        <w:t>Uuid</w:t>
      </w:r>
      <w:proofErr w:type="spellEnd"/>
      <w:r w:rsidRPr="00D410EF">
        <w:rPr>
          <w:sz w:val="20"/>
          <w:szCs w:val="20"/>
          <w:lang w:val="en-US"/>
        </w:rPr>
        <w:t>;</w:t>
      </w:r>
    </w:p>
    <w:p w14:paraId="378796CB" w14:textId="6A0C4B89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D410EF">
        <w:rPr>
          <w:sz w:val="20"/>
          <w:szCs w:val="20"/>
          <w:lang w:val="en-US"/>
        </w:rPr>
        <w:t>#[</w:t>
      </w:r>
      <w:proofErr w:type="gramEnd"/>
      <w:r w:rsidRPr="00D410EF">
        <w:rPr>
          <w:sz w:val="20"/>
          <w:szCs w:val="20"/>
          <w:lang w:val="en-US"/>
        </w:rPr>
        <w:t xml:space="preserve">derive(Debug, Embed, </w:t>
      </w:r>
      <w:proofErr w:type="spellStart"/>
      <w:r w:rsidRPr="00D410EF">
        <w:rPr>
          <w:sz w:val="20"/>
          <w:szCs w:val="20"/>
          <w:lang w:val="en-US"/>
        </w:rPr>
        <w:t>serde</w:t>
      </w:r>
      <w:proofErr w:type="spellEnd"/>
      <w:r w:rsidRPr="00D410EF">
        <w:rPr>
          <w:sz w:val="20"/>
          <w:szCs w:val="20"/>
          <w:lang w:val="en-US"/>
        </w:rPr>
        <w:t xml:space="preserve">::Deserialize, </w:t>
      </w:r>
      <w:proofErr w:type="spellStart"/>
      <w:r w:rsidRPr="00D410EF">
        <w:rPr>
          <w:sz w:val="20"/>
          <w:szCs w:val="20"/>
          <w:lang w:val="en-US"/>
        </w:rPr>
        <w:t>serde</w:t>
      </w:r>
      <w:proofErr w:type="spellEnd"/>
      <w:r w:rsidRPr="00D410EF">
        <w:rPr>
          <w:sz w:val="20"/>
          <w:szCs w:val="20"/>
          <w:lang w:val="en-US"/>
        </w:rPr>
        <w:t xml:space="preserve">::Serialize, Eq, </w:t>
      </w:r>
      <w:proofErr w:type="spellStart"/>
      <w:r w:rsidRPr="00D410EF">
        <w:rPr>
          <w:sz w:val="20"/>
          <w:szCs w:val="20"/>
          <w:lang w:val="en-US"/>
        </w:rPr>
        <w:t>PartialEq</w:t>
      </w:r>
      <w:proofErr w:type="spellEnd"/>
      <w:r w:rsidRPr="00D410EF">
        <w:rPr>
          <w:sz w:val="20"/>
          <w:szCs w:val="20"/>
          <w:lang w:val="en-US"/>
        </w:rPr>
        <w:t>)]</w:t>
      </w:r>
    </w:p>
    <w:p w14:paraId="67B0AE3A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pub struct </w:t>
      </w:r>
      <w:proofErr w:type="spellStart"/>
      <w:r w:rsidRPr="00D410EF">
        <w:rPr>
          <w:sz w:val="20"/>
          <w:szCs w:val="20"/>
          <w:lang w:val="en-US"/>
        </w:rPr>
        <w:t>EmbedDocs</w:t>
      </w:r>
      <w:proofErr w:type="spellEnd"/>
      <w:r w:rsidRPr="00D410EF">
        <w:rPr>
          <w:sz w:val="20"/>
          <w:szCs w:val="20"/>
          <w:lang w:val="en-US"/>
        </w:rPr>
        <w:t xml:space="preserve"> {</w:t>
      </w:r>
    </w:p>
    <w:p w14:paraId="0018E807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id: </w:t>
      </w:r>
      <w:proofErr w:type="spellStart"/>
      <w:r w:rsidRPr="00D410EF">
        <w:rPr>
          <w:sz w:val="20"/>
          <w:szCs w:val="20"/>
          <w:lang w:val="en-US"/>
        </w:rPr>
        <w:t>Uuid</w:t>
      </w:r>
      <w:proofErr w:type="spellEnd"/>
      <w:r w:rsidRPr="00D410EF">
        <w:rPr>
          <w:sz w:val="20"/>
          <w:szCs w:val="20"/>
          <w:lang w:val="en-US"/>
        </w:rPr>
        <w:t>,</w:t>
      </w:r>
    </w:p>
    <w:p w14:paraId="5689F8CF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</w:t>
      </w:r>
      <w:proofErr w:type="spellStart"/>
      <w:r w:rsidRPr="00D410EF">
        <w:rPr>
          <w:sz w:val="20"/>
          <w:szCs w:val="20"/>
          <w:lang w:val="en-US"/>
        </w:rPr>
        <w:t>created_at</w:t>
      </w:r>
      <w:proofErr w:type="spellEnd"/>
      <w:r w:rsidRPr="00D410EF">
        <w:rPr>
          <w:sz w:val="20"/>
          <w:szCs w:val="20"/>
          <w:lang w:val="en-US"/>
        </w:rPr>
        <w:t>: i64,</w:t>
      </w:r>
    </w:p>
    <w:p w14:paraId="061AF3BF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</w:t>
      </w:r>
      <w:proofErr w:type="spellStart"/>
      <w:r w:rsidRPr="00D410EF">
        <w:rPr>
          <w:sz w:val="20"/>
          <w:szCs w:val="20"/>
          <w:lang w:val="en-US"/>
        </w:rPr>
        <w:t>file_path</w:t>
      </w:r>
      <w:proofErr w:type="spellEnd"/>
      <w:r w:rsidRPr="00D410EF">
        <w:rPr>
          <w:sz w:val="20"/>
          <w:szCs w:val="20"/>
          <w:lang w:val="en-US"/>
        </w:rPr>
        <w:t>: String,</w:t>
      </w:r>
    </w:p>
    <w:p w14:paraId="53059FA2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</w:t>
      </w:r>
      <w:proofErr w:type="spellStart"/>
      <w:r w:rsidRPr="00D410EF">
        <w:rPr>
          <w:sz w:val="20"/>
          <w:szCs w:val="20"/>
          <w:lang w:val="en-US"/>
        </w:rPr>
        <w:t>file_name</w:t>
      </w:r>
      <w:proofErr w:type="spellEnd"/>
      <w:r w:rsidRPr="00D410EF">
        <w:rPr>
          <w:sz w:val="20"/>
          <w:szCs w:val="20"/>
          <w:lang w:val="en-US"/>
        </w:rPr>
        <w:t>: String,</w:t>
      </w:r>
    </w:p>
    <w:p w14:paraId="19C9DB0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content: String,</w:t>
      </w:r>
    </w:p>
    <w:p w14:paraId="6FE35DF9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#[</w:t>
      </w:r>
      <w:proofErr w:type="gramStart"/>
      <w:r w:rsidRPr="00D410EF">
        <w:rPr>
          <w:sz w:val="20"/>
          <w:szCs w:val="20"/>
          <w:lang w:val="en-US"/>
        </w:rPr>
        <w:t>embed</w:t>
      </w:r>
      <w:proofErr w:type="gramEnd"/>
      <w:r w:rsidRPr="00D410EF">
        <w:rPr>
          <w:sz w:val="20"/>
          <w:szCs w:val="20"/>
          <w:lang w:val="en-US"/>
        </w:rPr>
        <w:t>]</w:t>
      </w:r>
    </w:p>
    <w:p w14:paraId="00990489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</w:t>
      </w:r>
      <w:proofErr w:type="spellStart"/>
      <w:r w:rsidRPr="00D410EF">
        <w:rPr>
          <w:sz w:val="20"/>
          <w:szCs w:val="20"/>
          <w:lang w:val="en-US"/>
        </w:rPr>
        <w:t>context_chunk</w:t>
      </w:r>
      <w:proofErr w:type="spellEnd"/>
      <w:r w:rsidRPr="00D410EF">
        <w:rPr>
          <w:sz w:val="20"/>
          <w:szCs w:val="20"/>
          <w:lang w:val="en-US"/>
        </w:rPr>
        <w:t>: String,</w:t>
      </w:r>
    </w:p>
    <w:p w14:paraId="094F9E9D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}</w:t>
      </w:r>
    </w:p>
    <w:p w14:paraId="501D8F0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spellStart"/>
      <w:r w:rsidRPr="00D410EF">
        <w:rPr>
          <w:sz w:val="20"/>
          <w:szCs w:val="20"/>
          <w:lang w:val="en-US"/>
        </w:rPr>
        <w:t>impl</w:t>
      </w:r>
      <w:proofErr w:type="spellEnd"/>
      <w:r w:rsidRPr="00D410EF">
        <w:rPr>
          <w:sz w:val="20"/>
          <w:szCs w:val="20"/>
          <w:lang w:val="en-US"/>
        </w:rPr>
        <w:t xml:space="preserve"> </w:t>
      </w:r>
      <w:proofErr w:type="spellStart"/>
      <w:r w:rsidRPr="00D410EF">
        <w:rPr>
          <w:sz w:val="20"/>
          <w:szCs w:val="20"/>
          <w:lang w:val="en-US"/>
        </w:rPr>
        <w:t>EmbedDocs</w:t>
      </w:r>
      <w:proofErr w:type="spellEnd"/>
      <w:r w:rsidRPr="00D410EF">
        <w:rPr>
          <w:sz w:val="20"/>
          <w:szCs w:val="20"/>
          <w:lang w:val="en-US"/>
        </w:rPr>
        <w:t xml:space="preserve"> {</w:t>
      </w:r>
    </w:p>
    <w:p w14:paraId="1903E45F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pub async </w:t>
      </w:r>
      <w:proofErr w:type="spellStart"/>
      <w:r w:rsidRPr="00D410EF">
        <w:rPr>
          <w:sz w:val="20"/>
          <w:szCs w:val="20"/>
          <w:lang w:val="en-US"/>
        </w:rPr>
        <w:t>fn</w:t>
      </w:r>
      <w:proofErr w:type="spellEnd"/>
      <w:r w:rsidRPr="00D410EF">
        <w:rPr>
          <w:sz w:val="20"/>
          <w:szCs w:val="20"/>
          <w:lang w:val="en-US"/>
        </w:rPr>
        <w:t xml:space="preserve"> new&lt;M: </w:t>
      </w:r>
      <w:proofErr w:type="spellStart"/>
      <w:r w:rsidRPr="00D410EF">
        <w:rPr>
          <w:sz w:val="20"/>
          <w:szCs w:val="20"/>
          <w:lang w:val="en-US"/>
        </w:rPr>
        <w:t>EmbeddingModel</w:t>
      </w:r>
      <w:proofErr w:type="spellEnd"/>
      <w:proofErr w:type="gramStart"/>
      <w:r w:rsidRPr="00D410EF">
        <w:rPr>
          <w:sz w:val="20"/>
          <w:szCs w:val="20"/>
          <w:lang w:val="en-US"/>
        </w:rPr>
        <w:t>&gt;(</w:t>
      </w:r>
      <w:proofErr w:type="gramEnd"/>
    </w:p>
    <w:p w14:paraId="455CBD2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spellStart"/>
      <w:r w:rsidRPr="00D410EF">
        <w:rPr>
          <w:sz w:val="20"/>
          <w:szCs w:val="20"/>
          <w:lang w:val="en-US"/>
        </w:rPr>
        <w:t>embed_model</w:t>
      </w:r>
      <w:proofErr w:type="spellEnd"/>
      <w:r w:rsidRPr="00D410EF">
        <w:rPr>
          <w:sz w:val="20"/>
          <w:szCs w:val="20"/>
          <w:lang w:val="en-US"/>
        </w:rPr>
        <w:t>: M,</w:t>
      </w:r>
    </w:p>
    <w:p w14:paraId="11D1FE5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spellStart"/>
      <w:r w:rsidRPr="00D410EF">
        <w:rPr>
          <w:sz w:val="20"/>
          <w:szCs w:val="20"/>
          <w:lang w:val="en-US"/>
        </w:rPr>
        <w:t>documents_path</w:t>
      </w:r>
      <w:proofErr w:type="spellEnd"/>
      <w:r w:rsidRPr="00D410EF">
        <w:rPr>
          <w:sz w:val="20"/>
          <w:szCs w:val="20"/>
          <w:lang w:val="en-US"/>
        </w:rPr>
        <w:t>: &amp;str,</w:t>
      </w:r>
    </w:p>
    <w:p w14:paraId="40179378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spellStart"/>
      <w:r w:rsidRPr="00D410EF">
        <w:rPr>
          <w:sz w:val="20"/>
          <w:szCs w:val="20"/>
          <w:lang w:val="en-US"/>
        </w:rPr>
        <w:t>chunk_size</w:t>
      </w:r>
      <w:proofErr w:type="spellEnd"/>
      <w:r w:rsidRPr="00D410EF">
        <w:rPr>
          <w:sz w:val="20"/>
          <w:szCs w:val="20"/>
          <w:lang w:val="en-US"/>
        </w:rPr>
        <w:t xml:space="preserve">: </w:t>
      </w:r>
      <w:proofErr w:type="spellStart"/>
      <w:r w:rsidRPr="00D410EF">
        <w:rPr>
          <w:sz w:val="20"/>
          <w:szCs w:val="20"/>
          <w:lang w:val="en-US"/>
        </w:rPr>
        <w:t>usize</w:t>
      </w:r>
      <w:proofErr w:type="spellEnd"/>
      <w:r w:rsidRPr="00D410EF">
        <w:rPr>
          <w:sz w:val="20"/>
          <w:szCs w:val="20"/>
          <w:lang w:val="en-US"/>
        </w:rPr>
        <w:t>,</w:t>
      </w:r>
    </w:p>
    <w:p w14:paraId="63813517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spellStart"/>
      <w:r w:rsidRPr="00D410EF">
        <w:rPr>
          <w:sz w:val="20"/>
          <w:szCs w:val="20"/>
          <w:lang w:val="en-US"/>
        </w:rPr>
        <w:t>chunk_overlap</w:t>
      </w:r>
      <w:proofErr w:type="spellEnd"/>
      <w:r w:rsidRPr="00D410EF">
        <w:rPr>
          <w:sz w:val="20"/>
          <w:szCs w:val="20"/>
          <w:lang w:val="en-US"/>
        </w:rPr>
        <w:t xml:space="preserve">: </w:t>
      </w:r>
      <w:proofErr w:type="spellStart"/>
      <w:r w:rsidRPr="00D410EF">
        <w:rPr>
          <w:sz w:val="20"/>
          <w:szCs w:val="20"/>
          <w:lang w:val="en-US"/>
        </w:rPr>
        <w:t>usize</w:t>
      </w:r>
      <w:proofErr w:type="spellEnd"/>
      <w:r w:rsidRPr="00D410EF">
        <w:rPr>
          <w:sz w:val="20"/>
          <w:szCs w:val="20"/>
          <w:lang w:val="en-US"/>
        </w:rPr>
        <w:t>,</w:t>
      </w:r>
    </w:p>
    <w:p w14:paraId="6EDE8CA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) -&gt; </w:t>
      </w:r>
      <w:proofErr w:type="gramStart"/>
      <w:r w:rsidRPr="00D410EF">
        <w:rPr>
          <w:sz w:val="20"/>
          <w:szCs w:val="20"/>
          <w:lang w:val="en-US"/>
        </w:rPr>
        <w:t>anyhow::</w:t>
      </w:r>
      <w:proofErr w:type="gramEnd"/>
      <w:r w:rsidRPr="00D410EF">
        <w:rPr>
          <w:sz w:val="20"/>
          <w:szCs w:val="20"/>
          <w:lang w:val="en-US"/>
        </w:rPr>
        <w:t>Result&lt;</w:t>
      </w:r>
      <w:proofErr w:type="spellStart"/>
      <w:r w:rsidRPr="00D410EF">
        <w:rPr>
          <w:sz w:val="20"/>
          <w:szCs w:val="20"/>
          <w:lang w:val="en-US"/>
        </w:rPr>
        <w:t>Vec</w:t>
      </w:r>
      <w:proofErr w:type="spellEnd"/>
      <w:r w:rsidRPr="00D410EF">
        <w:rPr>
          <w:sz w:val="20"/>
          <w:szCs w:val="20"/>
          <w:lang w:val="en-US"/>
        </w:rPr>
        <w:t xml:space="preserve">&lt;(Self, </w:t>
      </w:r>
      <w:proofErr w:type="spellStart"/>
      <w:r w:rsidRPr="00D410EF">
        <w:rPr>
          <w:sz w:val="20"/>
          <w:szCs w:val="20"/>
          <w:lang w:val="en-US"/>
        </w:rPr>
        <w:t>OneOrMany</w:t>
      </w:r>
      <w:proofErr w:type="spellEnd"/>
      <w:r w:rsidRPr="00D410EF">
        <w:rPr>
          <w:sz w:val="20"/>
          <w:szCs w:val="20"/>
          <w:lang w:val="en-US"/>
        </w:rPr>
        <w:t>&lt;Embedding&gt;)&gt;&gt; {</w:t>
      </w:r>
    </w:p>
    <w:p w14:paraId="7F306DF8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</w:t>
      </w:r>
      <w:proofErr w:type="spellStart"/>
      <w:r w:rsidRPr="00D410EF">
        <w:rPr>
          <w:sz w:val="20"/>
          <w:szCs w:val="20"/>
          <w:lang w:val="en-US"/>
        </w:rPr>
        <w:t>txts</w:t>
      </w:r>
      <w:proofErr w:type="spellEnd"/>
      <w:r w:rsidRPr="00D410E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410EF">
        <w:rPr>
          <w:sz w:val="20"/>
          <w:szCs w:val="20"/>
          <w:lang w:val="en-US"/>
        </w:rPr>
        <w:t>FileLoaders</w:t>
      </w:r>
      <w:proofErr w:type="spellEnd"/>
      <w:r w:rsidRPr="00D410EF">
        <w:rPr>
          <w:sz w:val="20"/>
          <w:szCs w:val="20"/>
          <w:lang w:val="en-US"/>
        </w:rPr>
        <w:t>::</w:t>
      </w:r>
      <w:proofErr w:type="gramEnd"/>
      <w:r w:rsidRPr="00D410EF">
        <w:rPr>
          <w:sz w:val="20"/>
          <w:szCs w:val="20"/>
          <w:lang w:val="en-US"/>
        </w:rPr>
        <w:t>from_utf8_file(</w:t>
      </w:r>
      <w:proofErr w:type="spellStart"/>
      <w:r w:rsidRPr="00D410EF">
        <w:rPr>
          <w:sz w:val="20"/>
          <w:szCs w:val="20"/>
          <w:lang w:val="en-US"/>
        </w:rPr>
        <w:t>documents_path</w:t>
      </w:r>
      <w:proofErr w:type="spellEnd"/>
      <w:r w:rsidRPr="00D410EF">
        <w:rPr>
          <w:sz w:val="20"/>
          <w:szCs w:val="20"/>
          <w:lang w:val="en-US"/>
        </w:rPr>
        <w:t>, "*")?;</w:t>
      </w:r>
    </w:p>
    <w:p w14:paraId="6DF04A69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</w:t>
      </w:r>
      <w:proofErr w:type="spellStart"/>
      <w:r w:rsidRPr="00D410EF">
        <w:rPr>
          <w:sz w:val="20"/>
          <w:szCs w:val="20"/>
          <w:lang w:val="en-US"/>
        </w:rPr>
        <w:t>all_docs</w:t>
      </w:r>
      <w:proofErr w:type="spellEnd"/>
      <w:r w:rsidRPr="00D410EF">
        <w:rPr>
          <w:sz w:val="20"/>
          <w:szCs w:val="20"/>
          <w:lang w:val="en-US"/>
        </w:rPr>
        <w:t xml:space="preserve">: </w:t>
      </w:r>
      <w:proofErr w:type="spellStart"/>
      <w:r w:rsidRPr="00D410EF">
        <w:rPr>
          <w:sz w:val="20"/>
          <w:szCs w:val="20"/>
          <w:lang w:val="en-US"/>
        </w:rPr>
        <w:t>Vec</w:t>
      </w:r>
      <w:proofErr w:type="spellEnd"/>
      <w:proofErr w:type="gramStart"/>
      <w:r w:rsidRPr="00D410EF">
        <w:rPr>
          <w:sz w:val="20"/>
          <w:szCs w:val="20"/>
          <w:lang w:val="en-US"/>
        </w:rPr>
        <w:t>&lt;(</w:t>
      </w:r>
      <w:proofErr w:type="gramEnd"/>
      <w:r w:rsidRPr="00D410EF">
        <w:rPr>
          <w:sz w:val="20"/>
          <w:szCs w:val="20"/>
          <w:lang w:val="en-US"/>
        </w:rPr>
        <w:t>std::path::</w:t>
      </w:r>
      <w:proofErr w:type="spellStart"/>
      <w:r w:rsidRPr="00D410EF">
        <w:rPr>
          <w:sz w:val="20"/>
          <w:szCs w:val="20"/>
          <w:lang w:val="en-US"/>
        </w:rPr>
        <w:t>PathBuf</w:t>
      </w:r>
      <w:proofErr w:type="spellEnd"/>
      <w:r w:rsidRPr="00D410EF">
        <w:rPr>
          <w:sz w:val="20"/>
          <w:szCs w:val="20"/>
          <w:lang w:val="en-US"/>
        </w:rPr>
        <w:t xml:space="preserve">, String)&gt; = </w:t>
      </w:r>
      <w:proofErr w:type="spellStart"/>
      <w:r w:rsidRPr="00D410EF">
        <w:rPr>
          <w:sz w:val="20"/>
          <w:szCs w:val="20"/>
          <w:lang w:val="en-US"/>
        </w:rPr>
        <w:t>txts.collect</w:t>
      </w:r>
      <w:proofErr w:type="spellEnd"/>
      <w:r w:rsidRPr="00D410EF">
        <w:rPr>
          <w:sz w:val="20"/>
          <w:szCs w:val="20"/>
          <w:lang w:val="en-US"/>
        </w:rPr>
        <w:t>();</w:t>
      </w:r>
    </w:p>
    <w:p w14:paraId="276DE61E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if </w:t>
      </w:r>
      <w:proofErr w:type="spellStart"/>
      <w:r w:rsidRPr="00D410EF">
        <w:rPr>
          <w:sz w:val="20"/>
          <w:szCs w:val="20"/>
          <w:lang w:val="en-US"/>
        </w:rPr>
        <w:t>all_docs.is_</w:t>
      </w:r>
      <w:proofErr w:type="gramStart"/>
      <w:r w:rsidRPr="00D410EF">
        <w:rPr>
          <w:sz w:val="20"/>
          <w:szCs w:val="20"/>
          <w:lang w:val="en-US"/>
        </w:rPr>
        <w:t>empty</w:t>
      </w:r>
      <w:proofErr w:type="spellEnd"/>
      <w:r w:rsidRPr="00D410EF">
        <w:rPr>
          <w:sz w:val="20"/>
          <w:szCs w:val="20"/>
          <w:lang w:val="en-US"/>
        </w:rPr>
        <w:t>(</w:t>
      </w:r>
      <w:proofErr w:type="gramEnd"/>
      <w:r w:rsidRPr="00D410EF">
        <w:rPr>
          <w:sz w:val="20"/>
          <w:szCs w:val="20"/>
          <w:lang w:val="en-US"/>
        </w:rPr>
        <w:t>) {</w:t>
      </w:r>
    </w:p>
    <w:p w14:paraId="3E21D11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410EF">
        <w:rPr>
          <w:sz w:val="20"/>
          <w:szCs w:val="20"/>
          <w:lang w:val="en-US"/>
        </w:rPr>
        <w:t>println</w:t>
      </w:r>
      <w:proofErr w:type="spellEnd"/>
      <w:r w:rsidRPr="00D410EF">
        <w:rPr>
          <w:sz w:val="20"/>
          <w:szCs w:val="20"/>
          <w:lang w:val="en-US"/>
        </w:rPr>
        <w:t>!(</w:t>
      </w:r>
      <w:proofErr w:type="gramEnd"/>
      <w:r w:rsidRPr="00D410EF">
        <w:rPr>
          <w:sz w:val="20"/>
          <w:szCs w:val="20"/>
          <w:lang w:val="en-US"/>
        </w:rPr>
        <w:t>"No documents found.");</w:t>
      </w:r>
    </w:p>
    <w:p w14:paraId="325EF7B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return </w:t>
      </w:r>
      <w:proofErr w:type="gramStart"/>
      <w:r w:rsidRPr="00D410EF">
        <w:rPr>
          <w:sz w:val="20"/>
          <w:szCs w:val="20"/>
          <w:lang w:val="en-US"/>
        </w:rPr>
        <w:t>Ok(</w:t>
      </w:r>
      <w:proofErr w:type="spellStart"/>
      <w:proofErr w:type="gramEnd"/>
      <w:r w:rsidRPr="00D410EF">
        <w:rPr>
          <w:sz w:val="20"/>
          <w:szCs w:val="20"/>
          <w:lang w:val="en-US"/>
        </w:rPr>
        <w:t>Vec</w:t>
      </w:r>
      <w:proofErr w:type="spellEnd"/>
      <w:r w:rsidRPr="00D410EF">
        <w:rPr>
          <w:sz w:val="20"/>
          <w:szCs w:val="20"/>
          <w:lang w:val="en-US"/>
        </w:rPr>
        <w:t>::new());</w:t>
      </w:r>
    </w:p>
    <w:p w14:paraId="0051B5DF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};</w:t>
      </w:r>
    </w:p>
    <w:p w14:paraId="7064985C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</w:t>
      </w:r>
      <w:proofErr w:type="spellStart"/>
      <w:r w:rsidRPr="00D410EF">
        <w:rPr>
          <w:sz w:val="20"/>
          <w:szCs w:val="20"/>
          <w:lang w:val="en-US"/>
        </w:rPr>
        <w:t>cfg</w:t>
      </w:r>
      <w:proofErr w:type="spellEnd"/>
      <w:r w:rsidRPr="00D410E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410EF">
        <w:rPr>
          <w:sz w:val="20"/>
          <w:szCs w:val="20"/>
          <w:lang w:val="en-US"/>
        </w:rPr>
        <w:t>ChunkConfig</w:t>
      </w:r>
      <w:proofErr w:type="spellEnd"/>
      <w:r w:rsidRPr="00D410EF">
        <w:rPr>
          <w:sz w:val="20"/>
          <w:szCs w:val="20"/>
          <w:lang w:val="en-US"/>
        </w:rPr>
        <w:t>::</w:t>
      </w:r>
      <w:proofErr w:type="gramEnd"/>
      <w:r w:rsidRPr="00D410EF">
        <w:rPr>
          <w:sz w:val="20"/>
          <w:szCs w:val="20"/>
          <w:lang w:val="en-US"/>
        </w:rPr>
        <w:t>new(</w:t>
      </w:r>
      <w:proofErr w:type="spellStart"/>
      <w:r w:rsidRPr="00D410EF">
        <w:rPr>
          <w:sz w:val="20"/>
          <w:szCs w:val="20"/>
          <w:lang w:val="en-US"/>
        </w:rPr>
        <w:t>chunk_size</w:t>
      </w:r>
      <w:proofErr w:type="spellEnd"/>
      <w:r w:rsidRPr="00D410EF">
        <w:rPr>
          <w:sz w:val="20"/>
          <w:szCs w:val="20"/>
          <w:lang w:val="en-US"/>
        </w:rPr>
        <w:t>).</w:t>
      </w:r>
      <w:proofErr w:type="spellStart"/>
      <w:r w:rsidRPr="00D410EF">
        <w:rPr>
          <w:sz w:val="20"/>
          <w:szCs w:val="20"/>
          <w:lang w:val="en-US"/>
        </w:rPr>
        <w:t>with_overlap</w:t>
      </w:r>
      <w:proofErr w:type="spellEnd"/>
      <w:r w:rsidRPr="00D410EF">
        <w:rPr>
          <w:sz w:val="20"/>
          <w:szCs w:val="20"/>
          <w:lang w:val="en-US"/>
        </w:rPr>
        <w:t>(</w:t>
      </w:r>
      <w:proofErr w:type="spellStart"/>
      <w:r w:rsidRPr="00D410EF">
        <w:rPr>
          <w:sz w:val="20"/>
          <w:szCs w:val="20"/>
          <w:lang w:val="en-US"/>
        </w:rPr>
        <w:t>chunk_overlap</w:t>
      </w:r>
      <w:proofErr w:type="spellEnd"/>
      <w:r w:rsidRPr="00D410EF">
        <w:rPr>
          <w:sz w:val="20"/>
          <w:szCs w:val="20"/>
          <w:lang w:val="en-US"/>
        </w:rPr>
        <w:t>)?;</w:t>
      </w:r>
    </w:p>
    <w:p w14:paraId="5E35E467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splitter = </w:t>
      </w:r>
      <w:proofErr w:type="spellStart"/>
      <w:proofErr w:type="gramStart"/>
      <w:r w:rsidRPr="00D410EF">
        <w:rPr>
          <w:sz w:val="20"/>
          <w:szCs w:val="20"/>
          <w:lang w:val="en-US"/>
        </w:rPr>
        <w:t>TextSplitter</w:t>
      </w:r>
      <w:proofErr w:type="spellEnd"/>
      <w:r w:rsidRPr="00D410EF">
        <w:rPr>
          <w:sz w:val="20"/>
          <w:szCs w:val="20"/>
          <w:lang w:val="en-US"/>
        </w:rPr>
        <w:t>::</w:t>
      </w:r>
      <w:proofErr w:type="gramEnd"/>
      <w:r w:rsidRPr="00D410EF">
        <w:rPr>
          <w:sz w:val="20"/>
          <w:szCs w:val="20"/>
          <w:lang w:val="en-US"/>
        </w:rPr>
        <w:t>new(</w:t>
      </w:r>
      <w:proofErr w:type="spellStart"/>
      <w:r w:rsidRPr="00D410EF">
        <w:rPr>
          <w:sz w:val="20"/>
          <w:szCs w:val="20"/>
          <w:lang w:val="en-US"/>
        </w:rPr>
        <w:t>cfg</w:t>
      </w:r>
      <w:proofErr w:type="spellEnd"/>
      <w:r w:rsidRPr="00D410EF">
        <w:rPr>
          <w:sz w:val="20"/>
          <w:szCs w:val="20"/>
          <w:lang w:val="en-US"/>
        </w:rPr>
        <w:t>);</w:t>
      </w:r>
    </w:p>
    <w:p w14:paraId="048C8204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documents: </w:t>
      </w:r>
      <w:proofErr w:type="spellStart"/>
      <w:r w:rsidRPr="00D410EF">
        <w:rPr>
          <w:sz w:val="20"/>
          <w:szCs w:val="20"/>
          <w:lang w:val="en-US"/>
        </w:rPr>
        <w:t>Vec</w:t>
      </w:r>
      <w:proofErr w:type="spellEnd"/>
      <w:r w:rsidRPr="00D410EF">
        <w:rPr>
          <w:sz w:val="20"/>
          <w:szCs w:val="20"/>
          <w:lang w:val="en-US"/>
        </w:rPr>
        <w:t xml:space="preserve">&lt;Self&gt; = </w:t>
      </w:r>
      <w:proofErr w:type="spellStart"/>
      <w:r w:rsidRPr="00D410EF">
        <w:rPr>
          <w:sz w:val="20"/>
          <w:szCs w:val="20"/>
          <w:lang w:val="en-US"/>
        </w:rPr>
        <w:t>all_docs</w:t>
      </w:r>
      <w:proofErr w:type="spellEnd"/>
    </w:p>
    <w:p w14:paraId="1D647E8A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</w:t>
      </w:r>
      <w:proofErr w:type="gramStart"/>
      <w:r w:rsidRPr="00D410EF">
        <w:rPr>
          <w:sz w:val="20"/>
          <w:szCs w:val="20"/>
          <w:lang w:val="en-US"/>
        </w:rPr>
        <w:t>.</w:t>
      </w:r>
      <w:proofErr w:type="spellStart"/>
      <w:r w:rsidRPr="00D410EF">
        <w:rPr>
          <w:sz w:val="20"/>
          <w:szCs w:val="20"/>
          <w:lang w:val="en-US"/>
        </w:rPr>
        <w:t>into</w:t>
      </w:r>
      <w:proofErr w:type="gramEnd"/>
      <w:r w:rsidRPr="00D410EF">
        <w:rPr>
          <w:sz w:val="20"/>
          <w:szCs w:val="20"/>
          <w:lang w:val="en-US"/>
        </w:rPr>
        <w:t>_iter</w:t>
      </w:r>
      <w:proofErr w:type="spellEnd"/>
      <w:r w:rsidRPr="00D410EF">
        <w:rPr>
          <w:sz w:val="20"/>
          <w:szCs w:val="20"/>
          <w:lang w:val="en-US"/>
        </w:rPr>
        <w:t>()</w:t>
      </w:r>
    </w:p>
    <w:p w14:paraId="3357389E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</w:t>
      </w:r>
      <w:proofErr w:type="gramStart"/>
      <w:r w:rsidRPr="00D410EF">
        <w:rPr>
          <w:sz w:val="20"/>
          <w:szCs w:val="20"/>
          <w:lang w:val="en-US"/>
        </w:rPr>
        <w:t>.</w:t>
      </w:r>
      <w:proofErr w:type="spellStart"/>
      <w:r w:rsidRPr="00D410EF">
        <w:rPr>
          <w:sz w:val="20"/>
          <w:szCs w:val="20"/>
          <w:lang w:val="en-US"/>
        </w:rPr>
        <w:t>flat</w:t>
      </w:r>
      <w:proofErr w:type="gramEnd"/>
      <w:r w:rsidRPr="00D410EF">
        <w:rPr>
          <w:sz w:val="20"/>
          <w:szCs w:val="20"/>
          <w:lang w:val="en-US"/>
        </w:rPr>
        <w:t>_map</w:t>
      </w:r>
      <w:proofErr w:type="spellEnd"/>
      <w:r w:rsidRPr="00D410EF">
        <w:rPr>
          <w:sz w:val="20"/>
          <w:szCs w:val="20"/>
          <w:lang w:val="en-US"/>
        </w:rPr>
        <w:t>(|(path, content)| {</w:t>
      </w:r>
    </w:p>
    <w:p w14:paraId="3423DFFD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let </w:t>
      </w:r>
      <w:proofErr w:type="spellStart"/>
      <w:r w:rsidRPr="00D410EF">
        <w:rPr>
          <w:sz w:val="20"/>
          <w:szCs w:val="20"/>
          <w:lang w:val="en-US"/>
        </w:rPr>
        <w:t>file_path</w:t>
      </w:r>
      <w:proofErr w:type="spellEnd"/>
      <w:r w:rsidRPr="00D410EF">
        <w:rPr>
          <w:sz w:val="20"/>
          <w:szCs w:val="20"/>
          <w:lang w:val="en-US"/>
        </w:rPr>
        <w:t xml:space="preserve"> = </w:t>
      </w:r>
      <w:proofErr w:type="spellStart"/>
      <w:r w:rsidRPr="00D410EF">
        <w:rPr>
          <w:sz w:val="20"/>
          <w:szCs w:val="20"/>
          <w:lang w:val="en-US"/>
        </w:rPr>
        <w:t>path.to_string_lossy</w:t>
      </w:r>
      <w:proofErr w:type="spellEnd"/>
      <w:r w:rsidRPr="00D410EF">
        <w:rPr>
          <w:sz w:val="20"/>
          <w:szCs w:val="20"/>
          <w:lang w:val="en-US"/>
        </w:rPr>
        <w:t>().</w:t>
      </w:r>
      <w:proofErr w:type="spellStart"/>
      <w:r w:rsidRPr="00D410EF">
        <w:rPr>
          <w:sz w:val="20"/>
          <w:szCs w:val="20"/>
          <w:lang w:val="en-US"/>
        </w:rPr>
        <w:t>to_</w:t>
      </w:r>
      <w:proofErr w:type="gramStart"/>
      <w:r w:rsidRPr="00D410EF">
        <w:rPr>
          <w:sz w:val="20"/>
          <w:szCs w:val="20"/>
          <w:lang w:val="en-US"/>
        </w:rPr>
        <w:t>string</w:t>
      </w:r>
      <w:proofErr w:type="spellEnd"/>
      <w:r w:rsidRPr="00D410EF">
        <w:rPr>
          <w:sz w:val="20"/>
          <w:szCs w:val="20"/>
          <w:lang w:val="en-US"/>
        </w:rPr>
        <w:t>(</w:t>
      </w:r>
      <w:proofErr w:type="gramEnd"/>
      <w:r w:rsidRPr="00D410EF">
        <w:rPr>
          <w:sz w:val="20"/>
          <w:szCs w:val="20"/>
          <w:lang w:val="en-US"/>
        </w:rPr>
        <w:t>);</w:t>
      </w:r>
    </w:p>
    <w:p w14:paraId="5F54B78A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let </w:t>
      </w:r>
      <w:proofErr w:type="spellStart"/>
      <w:r w:rsidRPr="00D410EF">
        <w:rPr>
          <w:sz w:val="20"/>
          <w:szCs w:val="20"/>
          <w:lang w:val="en-US"/>
        </w:rPr>
        <w:t>file_name</w:t>
      </w:r>
      <w:proofErr w:type="spellEnd"/>
      <w:r w:rsidRPr="00D410E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D410EF">
        <w:rPr>
          <w:sz w:val="20"/>
          <w:szCs w:val="20"/>
          <w:lang w:val="en-US"/>
        </w:rPr>
        <w:t>path.file</w:t>
      </w:r>
      <w:proofErr w:type="gramEnd"/>
      <w:r w:rsidRPr="00D410EF">
        <w:rPr>
          <w:sz w:val="20"/>
          <w:szCs w:val="20"/>
          <w:lang w:val="en-US"/>
        </w:rPr>
        <w:t>_name</w:t>
      </w:r>
      <w:proofErr w:type="spellEnd"/>
      <w:r w:rsidRPr="00D410EF">
        <w:rPr>
          <w:sz w:val="20"/>
          <w:szCs w:val="20"/>
          <w:lang w:val="en-US"/>
        </w:rPr>
        <w:t>().unwrap().</w:t>
      </w:r>
      <w:proofErr w:type="spellStart"/>
      <w:r w:rsidRPr="00D410EF">
        <w:rPr>
          <w:sz w:val="20"/>
          <w:szCs w:val="20"/>
          <w:lang w:val="en-US"/>
        </w:rPr>
        <w:t>to_string_lossy</w:t>
      </w:r>
      <w:proofErr w:type="spellEnd"/>
      <w:r w:rsidRPr="00D410EF">
        <w:rPr>
          <w:sz w:val="20"/>
          <w:szCs w:val="20"/>
          <w:lang w:val="en-US"/>
        </w:rPr>
        <w:t>().</w:t>
      </w:r>
      <w:proofErr w:type="spellStart"/>
      <w:r w:rsidRPr="00D410EF">
        <w:rPr>
          <w:sz w:val="20"/>
          <w:szCs w:val="20"/>
          <w:lang w:val="en-US"/>
        </w:rPr>
        <w:t>to_string</w:t>
      </w:r>
      <w:proofErr w:type="spellEnd"/>
      <w:r w:rsidRPr="00D410EF">
        <w:rPr>
          <w:sz w:val="20"/>
          <w:szCs w:val="20"/>
          <w:lang w:val="en-US"/>
        </w:rPr>
        <w:t>();</w:t>
      </w:r>
    </w:p>
    <w:p w14:paraId="5011FFAD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splitter</w:t>
      </w:r>
    </w:p>
    <w:p w14:paraId="5D8A61D1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</w:t>
      </w:r>
      <w:proofErr w:type="gramStart"/>
      <w:r w:rsidRPr="00D410EF">
        <w:rPr>
          <w:sz w:val="20"/>
          <w:szCs w:val="20"/>
          <w:lang w:val="en-US"/>
        </w:rPr>
        <w:t>.chunks</w:t>
      </w:r>
      <w:proofErr w:type="gramEnd"/>
      <w:r w:rsidRPr="00D410EF">
        <w:rPr>
          <w:sz w:val="20"/>
          <w:szCs w:val="20"/>
          <w:lang w:val="en-US"/>
        </w:rPr>
        <w:t>(&amp;content)</w:t>
      </w:r>
    </w:p>
    <w:p w14:paraId="06F7098C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</w:t>
      </w:r>
      <w:proofErr w:type="gramStart"/>
      <w:r w:rsidRPr="00D410EF">
        <w:rPr>
          <w:sz w:val="20"/>
          <w:szCs w:val="20"/>
          <w:lang w:val="en-US"/>
        </w:rPr>
        <w:t>.enumerate</w:t>
      </w:r>
      <w:proofErr w:type="gramEnd"/>
      <w:r w:rsidRPr="00D410EF">
        <w:rPr>
          <w:sz w:val="20"/>
          <w:szCs w:val="20"/>
          <w:lang w:val="en-US"/>
        </w:rPr>
        <w:t>()</w:t>
      </w:r>
    </w:p>
    <w:p w14:paraId="4E35E6BF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</w:t>
      </w:r>
      <w:proofErr w:type="gramStart"/>
      <w:r w:rsidRPr="00D410EF">
        <w:rPr>
          <w:sz w:val="20"/>
          <w:szCs w:val="20"/>
          <w:lang w:val="en-US"/>
        </w:rPr>
        <w:t>.map</w:t>
      </w:r>
      <w:proofErr w:type="gramEnd"/>
      <w:r w:rsidRPr="00D410EF">
        <w:rPr>
          <w:sz w:val="20"/>
          <w:szCs w:val="20"/>
          <w:lang w:val="en-US"/>
        </w:rPr>
        <w:t>(|(_</w:t>
      </w:r>
      <w:proofErr w:type="spellStart"/>
      <w:r w:rsidRPr="00D410EF">
        <w:rPr>
          <w:sz w:val="20"/>
          <w:szCs w:val="20"/>
          <w:lang w:val="en-US"/>
        </w:rPr>
        <w:t>idx</w:t>
      </w:r>
      <w:proofErr w:type="spellEnd"/>
      <w:r w:rsidRPr="00D410EF">
        <w:rPr>
          <w:sz w:val="20"/>
          <w:szCs w:val="20"/>
          <w:lang w:val="en-US"/>
        </w:rPr>
        <w:t>, chunk)| Self {</w:t>
      </w:r>
    </w:p>
    <w:p w14:paraId="04E211A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    id: </w:t>
      </w:r>
      <w:proofErr w:type="spellStart"/>
      <w:proofErr w:type="gramStart"/>
      <w:r w:rsidRPr="00D410EF">
        <w:rPr>
          <w:sz w:val="20"/>
          <w:szCs w:val="20"/>
          <w:lang w:val="en-US"/>
        </w:rPr>
        <w:t>uuid</w:t>
      </w:r>
      <w:proofErr w:type="spellEnd"/>
      <w:r w:rsidRPr="00D410EF">
        <w:rPr>
          <w:sz w:val="20"/>
          <w:szCs w:val="20"/>
          <w:lang w:val="en-US"/>
        </w:rPr>
        <w:t>::</w:t>
      </w:r>
      <w:proofErr w:type="spellStart"/>
      <w:proofErr w:type="gramEnd"/>
      <w:r w:rsidRPr="00D410EF">
        <w:rPr>
          <w:sz w:val="20"/>
          <w:szCs w:val="20"/>
          <w:lang w:val="en-US"/>
        </w:rPr>
        <w:t>Uuid</w:t>
      </w:r>
      <w:proofErr w:type="spellEnd"/>
      <w:r w:rsidRPr="00D410EF">
        <w:rPr>
          <w:sz w:val="20"/>
          <w:szCs w:val="20"/>
          <w:lang w:val="en-US"/>
        </w:rPr>
        <w:t>::now_v7(),</w:t>
      </w:r>
    </w:p>
    <w:p w14:paraId="6FCB9BC3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    </w:t>
      </w:r>
      <w:proofErr w:type="spellStart"/>
      <w:r w:rsidRPr="00D410EF">
        <w:rPr>
          <w:sz w:val="20"/>
          <w:szCs w:val="20"/>
          <w:lang w:val="en-US"/>
        </w:rPr>
        <w:t>created_at</w:t>
      </w:r>
      <w:proofErr w:type="spellEnd"/>
      <w:r w:rsidRPr="00D410EF">
        <w:rPr>
          <w:sz w:val="20"/>
          <w:szCs w:val="20"/>
          <w:lang w:val="en-US"/>
        </w:rPr>
        <w:t xml:space="preserve">: </w:t>
      </w:r>
      <w:proofErr w:type="gramStart"/>
      <w:r w:rsidRPr="00D410EF">
        <w:rPr>
          <w:sz w:val="20"/>
          <w:szCs w:val="20"/>
          <w:lang w:val="en-US"/>
        </w:rPr>
        <w:t>chrono::</w:t>
      </w:r>
      <w:proofErr w:type="spellStart"/>
      <w:proofErr w:type="gramEnd"/>
      <w:r w:rsidRPr="00D410EF">
        <w:rPr>
          <w:sz w:val="20"/>
          <w:szCs w:val="20"/>
          <w:lang w:val="en-US"/>
        </w:rPr>
        <w:t>Utc</w:t>
      </w:r>
      <w:proofErr w:type="spellEnd"/>
      <w:r w:rsidRPr="00D410EF">
        <w:rPr>
          <w:sz w:val="20"/>
          <w:szCs w:val="20"/>
          <w:lang w:val="en-US"/>
        </w:rPr>
        <w:t>::now().timestamp(),</w:t>
      </w:r>
    </w:p>
    <w:p w14:paraId="71238A36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    </w:t>
      </w:r>
      <w:proofErr w:type="spellStart"/>
      <w:r w:rsidRPr="00D410EF">
        <w:rPr>
          <w:sz w:val="20"/>
          <w:szCs w:val="20"/>
          <w:lang w:val="en-US"/>
        </w:rPr>
        <w:t>file_path</w:t>
      </w:r>
      <w:proofErr w:type="spellEnd"/>
      <w:r w:rsidRPr="00D410EF">
        <w:rPr>
          <w:sz w:val="20"/>
          <w:szCs w:val="20"/>
          <w:lang w:val="en-US"/>
        </w:rPr>
        <w:t xml:space="preserve">: </w:t>
      </w:r>
      <w:proofErr w:type="spellStart"/>
      <w:r w:rsidRPr="00D410EF">
        <w:rPr>
          <w:sz w:val="20"/>
          <w:szCs w:val="20"/>
          <w:lang w:val="en-US"/>
        </w:rPr>
        <w:t>file_</w:t>
      </w:r>
      <w:proofErr w:type="gramStart"/>
      <w:r w:rsidRPr="00D410EF">
        <w:rPr>
          <w:sz w:val="20"/>
          <w:szCs w:val="20"/>
          <w:lang w:val="en-US"/>
        </w:rPr>
        <w:t>path.clone</w:t>
      </w:r>
      <w:proofErr w:type="spellEnd"/>
      <w:proofErr w:type="gramEnd"/>
      <w:r w:rsidRPr="00D410EF">
        <w:rPr>
          <w:sz w:val="20"/>
          <w:szCs w:val="20"/>
          <w:lang w:val="en-US"/>
        </w:rPr>
        <w:t>(),</w:t>
      </w:r>
    </w:p>
    <w:p w14:paraId="7B7A3BEA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    </w:t>
      </w:r>
      <w:proofErr w:type="spellStart"/>
      <w:r w:rsidRPr="00D410EF">
        <w:rPr>
          <w:sz w:val="20"/>
          <w:szCs w:val="20"/>
          <w:lang w:val="en-US"/>
        </w:rPr>
        <w:t>file_name</w:t>
      </w:r>
      <w:proofErr w:type="spellEnd"/>
      <w:r w:rsidRPr="00D410EF">
        <w:rPr>
          <w:sz w:val="20"/>
          <w:szCs w:val="20"/>
          <w:lang w:val="en-US"/>
        </w:rPr>
        <w:t xml:space="preserve">: </w:t>
      </w:r>
      <w:proofErr w:type="spellStart"/>
      <w:r w:rsidRPr="00D410EF">
        <w:rPr>
          <w:sz w:val="20"/>
          <w:szCs w:val="20"/>
          <w:lang w:val="en-US"/>
        </w:rPr>
        <w:t>file_</w:t>
      </w:r>
      <w:proofErr w:type="gramStart"/>
      <w:r w:rsidRPr="00D410EF">
        <w:rPr>
          <w:sz w:val="20"/>
          <w:szCs w:val="20"/>
          <w:lang w:val="en-US"/>
        </w:rPr>
        <w:t>name.clone</w:t>
      </w:r>
      <w:proofErr w:type="spellEnd"/>
      <w:proofErr w:type="gramEnd"/>
      <w:r w:rsidRPr="00D410EF">
        <w:rPr>
          <w:sz w:val="20"/>
          <w:szCs w:val="20"/>
          <w:lang w:val="en-US"/>
        </w:rPr>
        <w:t>(),</w:t>
      </w:r>
    </w:p>
    <w:p w14:paraId="1B597B6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    content: </w:t>
      </w:r>
      <w:proofErr w:type="spellStart"/>
      <w:r w:rsidRPr="00D410EF">
        <w:rPr>
          <w:sz w:val="20"/>
          <w:szCs w:val="20"/>
          <w:lang w:val="en-US"/>
        </w:rPr>
        <w:t>chunk.to_</w:t>
      </w:r>
      <w:proofErr w:type="gramStart"/>
      <w:r w:rsidRPr="00D410EF">
        <w:rPr>
          <w:sz w:val="20"/>
          <w:szCs w:val="20"/>
          <w:lang w:val="en-US"/>
        </w:rPr>
        <w:t>string</w:t>
      </w:r>
      <w:proofErr w:type="spellEnd"/>
      <w:r w:rsidRPr="00D410EF">
        <w:rPr>
          <w:sz w:val="20"/>
          <w:szCs w:val="20"/>
          <w:lang w:val="en-US"/>
        </w:rPr>
        <w:t>(</w:t>
      </w:r>
      <w:proofErr w:type="gramEnd"/>
      <w:r w:rsidRPr="00D410EF">
        <w:rPr>
          <w:sz w:val="20"/>
          <w:szCs w:val="20"/>
          <w:lang w:val="en-US"/>
        </w:rPr>
        <w:t>),</w:t>
      </w:r>
    </w:p>
    <w:p w14:paraId="52E071A4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    </w:t>
      </w:r>
      <w:proofErr w:type="spellStart"/>
      <w:r w:rsidRPr="00D410EF">
        <w:rPr>
          <w:sz w:val="20"/>
          <w:szCs w:val="20"/>
          <w:lang w:val="en-US"/>
        </w:rPr>
        <w:t>context_chunk</w:t>
      </w:r>
      <w:proofErr w:type="spellEnd"/>
      <w:r w:rsidRPr="00D410EF">
        <w:rPr>
          <w:sz w:val="20"/>
          <w:szCs w:val="20"/>
          <w:lang w:val="en-US"/>
        </w:rPr>
        <w:t xml:space="preserve">: </w:t>
      </w:r>
      <w:proofErr w:type="gramStart"/>
      <w:r w:rsidRPr="00D410EF">
        <w:rPr>
          <w:sz w:val="20"/>
          <w:szCs w:val="20"/>
          <w:lang w:val="en-US"/>
        </w:rPr>
        <w:t>format!(</w:t>
      </w:r>
      <w:proofErr w:type="gramEnd"/>
      <w:r w:rsidRPr="00D410EF">
        <w:rPr>
          <w:sz w:val="20"/>
          <w:szCs w:val="20"/>
          <w:lang w:val="en-US"/>
        </w:rPr>
        <w:t xml:space="preserve">"Source: {} | Data: {}", </w:t>
      </w:r>
      <w:proofErr w:type="spellStart"/>
      <w:r w:rsidRPr="00D410EF">
        <w:rPr>
          <w:sz w:val="20"/>
          <w:szCs w:val="20"/>
          <w:lang w:val="en-US"/>
        </w:rPr>
        <w:t>file_name</w:t>
      </w:r>
      <w:proofErr w:type="spellEnd"/>
      <w:r w:rsidRPr="00D410EF">
        <w:rPr>
          <w:sz w:val="20"/>
          <w:szCs w:val="20"/>
          <w:lang w:val="en-US"/>
        </w:rPr>
        <w:t>, chunk),</w:t>
      </w:r>
    </w:p>
    <w:p w14:paraId="07747C25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})</w:t>
      </w:r>
    </w:p>
    <w:p w14:paraId="1ACB4992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        </w:t>
      </w:r>
      <w:proofErr w:type="gramStart"/>
      <w:r w:rsidRPr="00D410EF">
        <w:rPr>
          <w:sz w:val="20"/>
          <w:szCs w:val="20"/>
          <w:lang w:val="en-US"/>
        </w:rPr>
        <w:t>.collect</w:t>
      </w:r>
      <w:proofErr w:type="gramEnd"/>
      <w:r w:rsidRPr="00D410EF">
        <w:rPr>
          <w:sz w:val="20"/>
          <w:szCs w:val="20"/>
          <w:lang w:val="en-US"/>
        </w:rPr>
        <w:t>::&lt;</w:t>
      </w:r>
      <w:proofErr w:type="spellStart"/>
      <w:r w:rsidRPr="00D410EF">
        <w:rPr>
          <w:sz w:val="20"/>
          <w:szCs w:val="20"/>
          <w:lang w:val="en-US"/>
        </w:rPr>
        <w:t>Vec</w:t>
      </w:r>
      <w:proofErr w:type="spellEnd"/>
      <w:r w:rsidRPr="00D410EF">
        <w:rPr>
          <w:sz w:val="20"/>
          <w:szCs w:val="20"/>
          <w:lang w:val="en-US"/>
        </w:rPr>
        <w:t>&lt;_&gt;&gt;()</w:t>
      </w:r>
    </w:p>
    <w:p w14:paraId="03D22D6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})</w:t>
      </w:r>
    </w:p>
    <w:p w14:paraId="31236C5B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    </w:t>
      </w:r>
      <w:proofErr w:type="gramStart"/>
      <w:r w:rsidRPr="00D410EF">
        <w:rPr>
          <w:sz w:val="20"/>
          <w:szCs w:val="20"/>
          <w:lang w:val="en-US"/>
        </w:rPr>
        <w:t>.collect</w:t>
      </w:r>
      <w:proofErr w:type="gramEnd"/>
      <w:r w:rsidRPr="00D410EF">
        <w:rPr>
          <w:sz w:val="20"/>
          <w:szCs w:val="20"/>
          <w:lang w:val="en-US"/>
        </w:rPr>
        <w:t>();</w:t>
      </w:r>
    </w:p>
    <w:p w14:paraId="494F96C8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D410EF">
        <w:rPr>
          <w:sz w:val="20"/>
          <w:szCs w:val="20"/>
          <w:lang w:val="en-US"/>
        </w:rPr>
        <w:t>println</w:t>
      </w:r>
      <w:proofErr w:type="spellEnd"/>
      <w:r w:rsidRPr="00D410EF">
        <w:rPr>
          <w:sz w:val="20"/>
          <w:szCs w:val="20"/>
          <w:lang w:val="en-US"/>
        </w:rPr>
        <w:t>!(</w:t>
      </w:r>
      <w:proofErr w:type="gramEnd"/>
      <w:r w:rsidRPr="00D410EF">
        <w:rPr>
          <w:sz w:val="20"/>
          <w:szCs w:val="20"/>
          <w:lang w:val="en-US"/>
        </w:rPr>
        <w:t xml:space="preserve">"Creating embeddings for {} chunks...", </w:t>
      </w:r>
      <w:proofErr w:type="spellStart"/>
      <w:r w:rsidRPr="00D410EF">
        <w:rPr>
          <w:sz w:val="20"/>
          <w:szCs w:val="20"/>
          <w:lang w:val="en-US"/>
        </w:rPr>
        <w:t>documents.len</w:t>
      </w:r>
      <w:proofErr w:type="spellEnd"/>
      <w:r w:rsidRPr="00D410EF">
        <w:rPr>
          <w:sz w:val="20"/>
          <w:szCs w:val="20"/>
          <w:lang w:val="en-US"/>
        </w:rPr>
        <w:t>(),);</w:t>
      </w:r>
    </w:p>
    <w:p w14:paraId="0D5847CF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let builder = </w:t>
      </w:r>
      <w:proofErr w:type="spellStart"/>
      <w:proofErr w:type="gramStart"/>
      <w:r w:rsidRPr="00D410EF">
        <w:rPr>
          <w:sz w:val="20"/>
          <w:szCs w:val="20"/>
          <w:lang w:val="en-US"/>
        </w:rPr>
        <w:t>EmbeddingsBuilder</w:t>
      </w:r>
      <w:proofErr w:type="spellEnd"/>
      <w:r w:rsidRPr="00D410EF">
        <w:rPr>
          <w:sz w:val="20"/>
          <w:szCs w:val="20"/>
          <w:lang w:val="en-US"/>
        </w:rPr>
        <w:t>::</w:t>
      </w:r>
      <w:proofErr w:type="gramEnd"/>
      <w:r w:rsidRPr="00D410EF">
        <w:rPr>
          <w:sz w:val="20"/>
          <w:szCs w:val="20"/>
          <w:lang w:val="en-US"/>
        </w:rPr>
        <w:t>new(</w:t>
      </w:r>
      <w:proofErr w:type="spellStart"/>
      <w:r w:rsidRPr="00D410EF">
        <w:rPr>
          <w:sz w:val="20"/>
          <w:szCs w:val="20"/>
          <w:lang w:val="en-US"/>
        </w:rPr>
        <w:t>embed_model</w:t>
      </w:r>
      <w:proofErr w:type="spellEnd"/>
      <w:r w:rsidRPr="00D410EF">
        <w:rPr>
          <w:sz w:val="20"/>
          <w:szCs w:val="20"/>
          <w:lang w:val="en-US"/>
        </w:rPr>
        <w:t>).documents(documents)?;</w:t>
      </w:r>
    </w:p>
    <w:p w14:paraId="0EC778D0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    Ok(</w:t>
      </w:r>
      <w:proofErr w:type="spellStart"/>
      <w:proofErr w:type="gramStart"/>
      <w:r w:rsidRPr="00D410EF">
        <w:rPr>
          <w:sz w:val="20"/>
          <w:szCs w:val="20"/>
          <w:lang w:val="en-US"/>
        </w:rPr>
        <w:t>builder.build</w:t>
      </w:r>
      <w:proofErr w:type="spellEnd"/>
      <w:proofErr w:type="gramEnd"/>
      <w:r w:rsidRPr="00D410EF">
        <w:rPr>
          <w:sz w:val="20"/>
          <w:szCs w:val="20"/>
          <w:lang w:val="en-US"/>
        </w:rPr>
        <w:t>().await?)</w:t>
      </w:r>
    </w:p>
    <w:p w14:paraId="15728846" w14:textId="77777777" w:rsidR="00D410EF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 xml:space="preserve">    }</w:t>
      </w:r>
    </w:p>
    <w:p w14:paraId="1298AFC5" w14:textId="0EB8FE9B" w:rsidR="00934B23" w:rsidRPr="00D410EF" w:rsidRDefault="00D410EF" w:rsidP="00D410EF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410EF">
        <w:rPr>
          <w:sz w:val="20"/>
          <w:szCs w:val="20"/>
          <w:lang w:val="en-US"/>
        </w:rPr>
        <w:t>}</w:t>
      </w:r>
    </w:p>
    <w:p w14:paraId="4BF9002E" w14:textId="77777777" w:rsidR="00D410EF" w:rsidRPr="00D21D94" w:rsidRDefault="00D410EF" w:rsidP="001C5F27">
      <w:pPr>
        <w:spacing w:line="240" w:lineRule="auto"/>
        <w:ind w:firstLine="0"/>
        <w:jc w:val="center"/>
        <w:rPr>
          <w:lang w:val="en-US"/>
        </w:rPr>
        <w:sectPr w:rsidR="00D410EF" w:rsidRPr="00D21D94" w:rsidSect="00D410EF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069BE692" w14:textId="1CCDFBE5" w:rsidR="00934B23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D410EF">
        <w:rPr>
          <w:lang w:val="en-US"/>
        </w:rPr>
        <w:t xml:space="preserve">. </w:t>
      </w:r>
      <w:r>
        <w:t>П</w:t>
      </w:r>
      <w:r w:rsidRPr="00D410EF">
        <w:rPr>
          <w:lang w:val="en-US"/>
        </w:rPr>
        <w:t xml:space="preserve">2.7. </w:t>
      </w:r>
      <w:r>
        <w:t>Файл</w:t>
      </w:r>
      <w:r w:rsidRPr="00D410EF">
        <w:rPr>
          <w:lang w:val="en-US"/>
        </w:rPr>
        <w:t xml:space="preserve"> «</w:t>
      </w:r>
      <w:r w:rsidR="00D410EF">
        <w:rPr>
          <w:lang w:val="en-US"/>
        </w:rPr>
        <w:t>model/embed.rs</w:t>
      </w:r>
      <w:r w:rsidRPr="00D410EF">
        <w:rPr>
          <w:lang w:val="en-US"/>
        </w:rPr>
        <w:t>»</w:t>
      </w:r>
    </w:p>
    <w:p w14:paraId="5A2882B9" w14:textId="77777777" w:rsidR="00D410EF" w:rsidRPr="00D410EF" w:rsidRDefault="00D410EF" w:rsidP="001C5F27">
      <w:pPr>
        <w:spacing w:line="240" w:lineRule="auto"/>
        <w:ind w:firstLine="0"/>
        <w:jc w:val="center"/>
        <w:rPr>
          <w:lang w:val="en-US"/>
        </w:rPr>
      </w:pPr>
    </w:p>
    <w:p w14:paraId="46DE15D2" w14:textId="09BED0C2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lastRenderedPageBreak/>
        <w:t xml:space="preserve">use </w:t>
      </w:r>
      <w:proofErr w:type="gramStart"/>
      <w:r w:rsidRPr="009039AD">
        <w:rPr>
          <w:sz w:val="20"/>
          <w:szCs w:val="20"/>
          <w:lang w:val="en-US"/>
        </w:rPr>
        <w:t>rig::</w:t>
      </w:r>
      <w:proofErr w:type="gramEnd"/>
      <w:r w:rsidRPr="009039AD">
        <w:rPr>
          <w:sz w:val="20"/>
          <w:szCs w:val="20"/>
          <w:lang w:val="en-US"/>
        </w:rPr>
        <w:t>providers::</w:t>
      </w:r>
      <w:proofErr w:type="spellStart"/>
      <w:r w:rsidRPr="009039AD">
        <w:rPr>
          <w:sz w:val="20"/>
          <w:szCs w:val="20"/>
          <w:lang w:val="en-US"/>
        </w:rPr>
        <w:t>openai</w:t>
      </w:r>
      <w:proofErr w:type="spellEnd"/>
      <w:r w:rsidRPr="009039AD">
        <w:rPr>
          <w:sz w:val="20"/>
          <w:szCs w:val="20"/>
          <w:lang w:val="en-US"/>
        </w:rPr>
        <w:t>::Client;</w:t>
      </w:r>
    </w:p>
    <w:p w14:paraId="55593216" w14:textId="785B67DB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pub struct </w:t>
      </w:r>
      <w:proofErr w:type="spellStart"/>
      <w:proofErr w:type="gramStart"/>
      <w:r w:rsidRPr="009039AD">
        <w:rPr>
          <w:sz w:val="20"/>
          <w:szCs w:val="20"/>
          <w:lang w:val="en-US"/>
        </w:rPr>
        <w:t>LlmClient</w:t>
      </w:r>
      <w:proofErr w:type="spellEnd"/>
      <w:r w:rsidRPr="009039AD">
        <w:rPr>
          <w:sz w:val="20"/>
          <w:szCs w:val="20"/>
          <w:lang w:val="en-US"/>
        </w:rPr>
        <w:t>(</w:t>
      </w:r>
      <w:proofErr w:type="gramEnd"/>
      <w:r w:rsidRPr="009039AD">
        <w:rPr>
          <w:sz w:val="20"/>
          <w:szCs w:val="20"/>
          <w:lang w:val="en-US"/>
        </w:rPr>
        <w:t>pub Client);</w:t>
      </w:r>
    </w:p>
    <w:p w14:paraId="59E36602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proofErr w:type="spellStart"/>
      <w:r w:rsidRPr="009039AD">
        <w:rPr>
          <w:sz w:val="20"/>
          <w:szCs w:val="20"/>
          <w:lang w:val="en-US"/>
        </w:rPr>
        <w:t>impl</w:t>
      </w:r>
      <w:proofErr w:type="spellEnd"/>
      <w:r w:rsidRPr="009039AD">
        <w:rPr>
          <w:sz w:val="20"/>
          <w:szCs w:val="20"/>
          <w:lang w:val="en-US"/>
        </w:rPr>
        <w:t xml:space="preserve"> </w:t>
      </w:r>
      <w:proofErr w:type="spellStart"/>
      <w:r w:rsidRPr="009039AD">
        <w:rPr>
          <w:sz w:val="20"/>
          <w:szCs w:val="20"/>
          <w:lang w:val="en-US"/>
        </w:rPr>
        <w:t>LlmClient</w:t>
      </w:r>
      <w:proofErr w:type="spellEnd"/>
      <w:r w:rsidRPr="009039AD">
        <w:rPr>
          <w:sz w:val="20"/>
          <w:szCs w:val="20"/>
          <w:lang w:val="en-US"/>
        </w:rPr>
        <w:t xml:space="preserve"> {</w:t>
      </w:r>
    </w:p>
    <w:p w14:paraId="03CD49C6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pub </w:t>
      </w:r>
      <w:proofErr w:type="spellStart"/>
      <w:r w:rsidRPr="009039AD">
        <w:rPr>
          <w:sz w:val="20"/>
          <w:szCs w:val="20"/>
          <w:lang w:val="en-US"/>
        </w:rPr>
        <w:t>fn</w:t>
      </w:r>
      <w:proofErr w:type="spellEnd"/>
      <w:r w:rsidRPr="009039AD">
        <w:rPr>
          <w:sz w:val="20"/>
          <w:szCs w:val="20"/>
          <w:lang w:val="en-US"/>
        </w:rPr>
        <w:t xml:space="preserve"> </w:t>
      </w:r>
      <w:proofErr w:type="gramStart"/>
      <w:r w:rsidRPr="009039AD">
        <w:rPr>
          <w:sz w:val="20"/>
          <w:szCs w:val="20"/>
          <w:lang w:val="en-US"/>
        </w:rPr>
        <w:t>new(</w:t>
      </w:r>
      <w:proofErr w:type="spellStart"/>
      <w:proofErr w:type="gramEnd"/>
      <w:r w:rsidRPr="009039AD">
        <w:rPr>
          <w:sz w:val="20"/>
          <w:szCs w:val="20"/>
          <w:lang w:val="en-US"/>
        </w:rPr>
        <w:t>base_url</w:t>
      </w:r>
      <w:proofErr w:type="spellEnd"/>
      <w:r w:rsidRPr="009039AD">
        <w:rPr>
          <w:sz w:val="20"/>
          <w:szCs w:val="20"/>
          <w:lang w:val="en-US"/>
        </w:rPr>
        <w:t xml:space="preserve">: &amp;str, </w:t>
      </w:r>
      <w:proofErr w:type="spellStart"/>
      <w:r w:rsidRPr="009039AD">
        <w:rPr>
          <w:sz w:val="20"/>
          <w:szCs w:val="20"/>
          <w:lang w:val="en-US"/>
        </w:rPr>
        <w:t>api_key</w:t>
      </w:r>
      <w:proofErr w:type="spellEnd"/>
      <w:r w:rsidRPr="009039AD">
        <w:rPr>
          <w:sz w:val="20"/>
          <w:szCs w:val="20"/>
          <w:lang w:val="en-US"/>
        </w:rPr>
        <w:t>: &amp;str) -&gt; anyhow::Result&lt;Self&gt; {</w:t>
      </w:r>
    </w:p>
    <w:p w14:paraId="7593EBBF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</w:t>
      </w:r>
      <w:proofErr w:type="gramStart"/>
      <w:r w:rsidRPr="009039AD">
        <w:rPr>
          <w:sz w:val="20"/>
          <w:szCs w:val="20"/>
          <w:lang w:val="en-US"/>
        </w:rPr>
        <w:t>Ok(</w:t>
      </w:r>
      <w:proofErr w:type="gramEnd"/>
      <w:r w:rsidRPr="009039AD">
        <w:rPr>
          <w:sz w:val="20"/>
          <w:szCs w:val="20"/>
          <w:lang w:val="en-US"/>
        </w:rPr>
        <w:t>Self {</w:t>
      </w:r>
    </w:p>
    <w:p w14:paraId="46C7EEC7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0: </w:t>
      </w:r>
      <w:proofErr w:type="gramStart"/>
      <w:r w:rsidRPr="009039AD">
        <w:rPr>
          <w:sz w:val="20"/>
          <w:szCs w:val="20"/>
          <w:lang w:val="en-US"/>
        </w:rPr>
        <w:t>Client::</w:t>
      </w:r>
      <w:proofErr w:type="gramEnd"/>
      <w:r w:rsidRPr="009039AD">
        <w:rPr>
          <w:sz w:val="20"/>
          <w:szCs w:val="20"/>
          <w:lang w:val="en-US"/>
        </w:rPr>
        <w:t>builder()</w:t>
      </w:r>
    </w:p>
    <w:p w14:paraId="7F2033D0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</w:t>
      </w:r>
      <w:proofErr w:type="gramStart"/>
      <w:r w:rsidRPr="009039AD">
        <w:rPr>
          <w:sz w:val="20"/>
          <w:szCs w:val="20"/>
          <w:lang w:val="en-US"/>
        </w:rPr>
        <w:t>.</w:t>
      </w:r>
      <w:proofErr w:type="spellStart"/>
      <w:r w:rsidRPr="009039AD">
        <w:rPr>
          <w:sz w:val="20"/>
          <w:szCs w:val="20"/>
          <w:lang w:val="en-US"/>
        </w:rPr>
        <w:t>api</w:t>
      </w:r>
      <w:proofErr w:type="gramEnd"/>
      <w:r w:rsidRPr="009039AD">
        <w:rPr>
          <w:sz w:val="20"/>
          <w:szCs w:val="20"/>
          <w:lang w:val="en-US"/>
        </w:rPr>
        <w:t>_key</w:t>
      </w:r>
      <w:proofErr w:type="spellEnd"/>
      <w:r w:rsidRPr="009039AD">
        <w:rPr>
          <w:sz w:val="20"/>
          <w:szCs w:val="20"/>
          <w:lang w:val="en-US"/>
        </w:rPr>
        <w:t>(</w:t>
      </w:r>
      <w:proofErr w:type="spellStart"/>
      <w:r w:rsidRPr="009039AD">
        <w:rPr>
          <w:sz w:val="20"/>
          <w:szCs w:val="20"/>
          <w:lang w:val="en-US"/>
        </w:rPr>
        <w:t>api_key</w:t>
      </w:r>
      <w:proofErr w:type="spellEnd"/>
      <w:r w:rsidRPr="009039AD">
        <w:rPr>
          <w:sz w:val="20"/>
          <w:szCs w:val="20"/>
          <w:lang w:val="en-US"/>
        </w:rPr>
        <w:t>)</w:t>
      </w:r>
    </w:p>
    <w:p w14:paraId="1170A581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</w:t>
      </w:r>
      <w:proofErr w:type="gramStart"/>
      <w:r w:rsidRPr="009039AD">
        <w:rPr>
          <w:sz w:val="20"/>
          <w:szCs w:val="20"/>
          <w:lang w:val="en-US"/>
        </w:rPr>
        <w:t>.</w:t>
      </w:r>
      <w:proofErr w:type="spellStart"/>
      <w:r w:rsidRPr="009039AD">
        <w:rPr>
          <w:sz w:val="20"/>
          <w:szCs w:val="20"/>
          <w:lang w:val="en-US"/>
        </w:rPr>
        <w:t>base</w:t>
      </w:r>
      <w:proofErr w:type="gramEnd"/>
      <w:r w:rsidRPr="009039AD">
        <w:rPr>
          <w:sz w:val="20"/>
          <w:szCs w:val="20"/>
          <w:lang w:val="en-US"/>
        </w:rPr>
        <w:t>_url</w:t>
      </w:r>
      <w:proofErr w:type="spellEnd"/>
      <w:r w:rsidRPr="009039AD">
        <w:rPr>
          <w:sz w:val="20"/>
          <w:szCs w:val="20"/>
          <w:lang w:val="en-US"/>
        </w:rPr>
        <w:t>(</w:t>
      </w:r>
      <w:proofErr w:type="spellStart"/>
      <w:r w:rsidRPr="009039AD">
        <w:rPr>
          <w:sz w:val="20"/>
          <w:szCs w:val="20"/>
          <w:lang w:val="en-US"/>
        </w:rPr>
        <w:t>base_url</w:t>
      </w:r>
      <w:proofErr w:type="spellEnd"/>
      <w:r w:rsidRPr="009039AD">
        <w:rPr>
          <w:sz w:val="20"/>
          <w:szCs w:val="20"/>
          <w:lang w:val="en-US"/>
        </w:rPr>
        <w:t>)</w:t>
      </w:r>
    </w:p>
    <w:p w14:paraId="298A11EB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</w:t>
      </w:r>
      <w:proofErr w:type="gramStart"/>
      <w:r w:rsidRPr="009039AD">
        <w:rPr>
          <w:sz w:val="20"/>
          <w:szCs w:val="20"/>
          <w:lang w:val="en-US"/>
        </w:rPr>
        <w:t>.build</w:t>
      </w:r>
      <w:proofErr w:type="gramEnd"/>
      <w:r w:rsidRPr="009039AD">
        <w:rPr>
          <w:sz w:val="20"/>
          <w:szCs w:val="20"/>
          <w:lang w:val="en-US"/>
        </w:rPr>
        <w:t>()?,</w:t>
      </w:r>
    </w:p>
    <w:p w14:paraId="30DE25DC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})</w:t>
      </w:r>
    </w:p>
    <w:p w14:paraId="555F3952" w14:textId="77777777" w:rsidR="009039AD" w:rsidRPr="009039AD" w:rsidRDefault="009039AD" w:rsidP="009039AD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}</w:t>
      </w:r>
    </w:p>
    <w:p w14:paraId="33C7D18C" w14:textId="1CC90966" w:rsidR="00934B23" w:rsidRPr="00D410EF" w:rsidRDefault="009039AD" w:rsidP="001C5F27">
      <w:pPr>
        <w:spacing w:line="240" w:lineRule="auto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}</w:t>
      </w:r>
    </w:p>
    <w:p w14:paraId="13BEBB08" w14:textId="6F7FBF5C" w:rsidR="00934B23" w:rsidRPr="009039AD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039AD">
        <w:rPr>
          <w:lang w:val="en-US"/>
        </w:rPr>
        <w:t xml:space="preserve">. </w:t>
      </w:r>
      <w:r>
        <w:t>П</w:t>
      </w:r>
      <w:r w:rsidRPr="009039AD">
        <w:rPr>
          <w:lang w:val="en-US"/>
        </w:rPr>
        <w:t xml:space="preserve">2.8. </w:t>
      </w:r>
      <w:r>
        <w:t>Файл</w:t>
      </w:r>
      <w:r w:rsidRPr="009039AD">
        <w:rPr>
          <w:lang w:val="en-US"/>
        </w:rPr>
        <w:t xml:space="preserve"> «</w:t>
      </w:r>
      <w:r w:rsidR="00D410EF">
        <w:rPr>
          <w:lang w:val="en-US"/>
        </w:rPr>
        <w:t>model/</w:t>
      </w:r>
      <w:r w:rsidR="009039AD">
        <w:rPr>
          <w:lang w:val="en-US"/>
        </w:rPr>
        <w:t>client</w:t>
      </w:r>
      <w:r w:rsidR="00D410EF">
        <w:rPr>
          <w:lang w:val="en-US"/>
        </w:rPr>
        <w:t>.rs</w:t>
      </w:r>
      <w:r w:rsidRPr="009039AD">
        <w:rPr>
          <w:lang w:val="en-US"/>
        </w:rPr>
        <w:t>»</w:t>
      </w:r>
    </w:p>
    <w:p w14:paraId="477B7800" w14:textId="77777777" w:rsid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  <w:sectPr w:rsidR="009039AD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C64863F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use </w:t>
      </w:r>
      <w:proofErr w:type="gramStart"/>
      <w:r w:rsidRPr="009039AD">
        <w:rPr>
          <w:sz w:val="20"/>
          <w:szCs w:val="20"/>
          <w:lang w:val="en-US"/>
        </w:rPr>
        <w:t>futures::</w:t>
      </w:r>
      <w:proofErr w:type="spellStart"/>
      <w:proofErr w:type="gramEnd"/>
      <w:r w:rsidRPr="009039AD">
        <w:rPr>
          <w:sz w:val="20"/>
          <w:szCs w:val="20"/>
          <w:lang w:val="en-US"/>
        </w:rPr>
        <w:t>StreamExt</w:t>
      </w:r>
      <w:proofErr w:type="spellEnd"/>
      <w:r w:rsidRPr="009039AD">
        <w:rPr>
          <w:sz w:val="20"/>
          <w:szCs w:val="20"/>
          <w:lang w:val="en-US"/>
        </w:rPr>
        <w:t>;</w:t>
      </w:r>
    </w:p>
    <w:p w14:paraId="077EC7CD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use </w:t>
      </w:r>
      <w:proofErr w:type="gramStart"/>
      <w:r w:rsidRPr="009039AD">
        <w:rPr>
          <w:sz w:val="20"/>
          <w:szCs w:val="20"/>
          <w:lang w:val="en-US"/>
        </w:rPr>
        <w:t>rig::</w:t>
      </w:r>
      <w:proofErr w:type="gramEnd"/>
      <w:r w:rsidRPr="009039AD">
        <w:rPr>
          <w:sz w:val="20"/>
          <w:szCs w:val="20"/>
          <w:lang w:val="en-US"/>
        </w:rPr>
        <w:t>{</w:t>
      </w:r>
    </w:p>
    <w:p w14:paraId="25C3BDB2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</w:t>
      </w:r>
      <w:proofErr w:type="gramStart"/>
      <w:r w:rsidRPr="009039AD">
        <w:rPr>
          <w:sz w:val="20"/>
          <w:szCs w:val="20"/>
          <w:lang w:val="en-US"/>
        </w:rPr>
        <w:t>agent::</w:t>
      </w:r>
      <w:proofErr w:type="gramEnd"/>
      <w:r w:rsidRPr="009039AD">
        <w:rPr>
          <w:sz w:val="20"/>
          <w:szCs w:val="20"/>
          <w:lang w:val="en-US"/>
        </w:rPr>
        <w:t xml:space="preserve">{Agent, </w:t>
      </w:r>
      <w:proofErr w:type="spellStart"/>
      <w:r w:rsidRPr="009039AD">
        <w:rPr>
          <w:sz w:val="20"/>
          <w:szCs w:val="20"/>
          <w:lang w:val="en-US"/>
        </w:rPr>
        <w:t>MultiTurnStreamItem</w:t>
      </w:r>
      <w:proofErr w:type="spellEnd"/>
      <w:r w:rsidRPr="009039AD">
        <w:rPr>
          <w:sz w:val="20"/>
          <w:szCs w:val="20"/>
          <w:lang w:val="en-US"/>
        </w:rPr>
        <w:t>},</w:t>
      </w:r>
    </w:p>
    <w:p w14:paraId="61510E4F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</w:t>
      </w:r>
      <w:proofErr w:type="gramStart"/>
      <w:r w:rsidRPr="009039AD">
        <w:rPr>
          <w:sz w:val="20"/>
          <w:szCs w:val="20"/>
          <w:lang w:val="en-US"/>
        </w:rPr>
        <w:t>completion::</w:t>
      </w:r>
      <w:proofErr w:type="spellStart"/>
      <w:proofErr w:type="gramEnd"/>
      <w:r w:rsidRPr="009039AD">
        <w:rPr>
          <w:sz w:val="20"/>
          <w:szCs w:val="20"/>
          <w:lang w:val="en-US"/>
        </w:rPr>
        <w:t>CompletionModel</w:t>
      </w:r>
      <w:proofErr w:type="spellEnd"/>
      <w:r w:rsidRPr="009039AD">
        <w:rPr>
          <w:sz w:val="20"/>
          <w:szCs w:val="20"/>
          <w:lang w:val="en-US"/>
        </w:rPr>
        <w:t>,</w:t>
      </w:r>
    </w:p>
    <w:p w14:paraId="7D9ED2D3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</w:t>
      </w:r>
      <w:proofErr w:type="gramStart"/>
      <w:r w:rsidRPr="009039AD">
        <w:rPr>
          <w:sz w:val="20"/>
          <w:szCs w:val="20"/>
          <w:lang w:val="en-US"/>
        </w:rPr>
        <w:t>message::</w:t>
      </w:r>
      <w:proofErr w:type="gramEnd"/>
      <w:r w:rsidRPr="009039AD">
        <w:rPr>
          <w:sz w:val="20"/>
          <w:szCs w:val="20"/>
          <w:lang w:val="en-US"/>
        </w:rPr>
        <w:t>Message,</w:t>
      </w:r>
    </w:p>
    <w:p w14:paraId="510AD898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</w:t>
      </w:r>
      <w:proofErr w:type="gramStart"/>
      <w:r w:rsidRPr="009039AD">
        <w:rPr>
          <w:sz w:val="20"/>
          <w:szCs w:val="20"/>
          <w:lang w:val="en-US"/>
        </w:rPr>
        <w:t>prelude::</w:t>
      </w:r>
      <w:proofErr w:type="spellStart"/>
      <w:proofErr w:type="gramEnd"/>
      <w:r w:rsidRPr="009039AD">
        <w:rPr>
          <w:sz w:val="20"/>
          <w:szCs w:val="20"/>
          <w:lang w:val="en-US"/>
        </w:rPr>
        <w:t>TypedPrompt</w:t>
      </w:r>
      <w:proofErr w:type="spellEnd"/>
      <w:r w:rsidRPr="009039AD">
        <w:rPr>
          <w:sz w:val="20"/>
          <w:szCs w:val="20"/>
          <w:lang w:val="en-US"/>
        </w:rPr>
        <w:t>,</w:t>
      </w:r>
    </w:p>
    <w:p w14:paraId="28242772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</w:t>
      </w:r>
      <w:proofErr w:type="gramStart"/>
      <w:r w:rsidRPr="009039AD">
        <w:rPr>
          <w:sz w:val="20"/>
          <w:szCs w:val="20"/>
          <w:lang w:val="en-US"/>
        </w:rPr>
        <w:t>streaming::</w:t>
      </w:r>
      <w:proofErr w:type="gramEnd"/>
      <w:r w:rsidRPr="009039AD">
        <w:rPr>
          <w:sz w:val="20"/>
          <w:szCs w:val="20"/>
          <w:lang w:val="en-US"/>
        </w:rPr>
        <w:t>{</w:t>
      </w:r>
      <w:proofErr w:type="spellStart"/>
      <w:r w:rsidRPr="009039AD">
        <w:rPr>
          <w:sz w:val="20"/>
          <w:szCs w:val="20"/>
          <w:lang w:val="en-US"/>
        </w:rPr>
        <w:t>StreamedAssistantContent</w:t>
      </w:r>
      <w:proofErr w:type="spellEnd"/>
      <w:r w:rsidRPr="009039AD">
        <w:rPr>
          <w:sz w:val="20"/>
          <w:szCs w:val="20"/>
          <w:lang w:val="en-US"/>
        </w:rPr>
        <w:t xml:space="preserve">, </w:t>
      </w:r>
      <w:proofErr w:type="spellStart"/>
      <w:r w:rsidRPr="009039AD">
        <w:rPr>
          <w:sz w:val="20"/>
          <w:szCs w:val="20"/>
          <w:lang w:val="en-US"/>
        </w:rPr>
        <w:t>StreamingChat</w:t>
      </w:r>
      <w:proofErr w:type="spellEnd"/>
      <w:r w:rsidRPr="009039AD">
        <w:rPr>
          <w:sz w:val="20"/>
          <w:szCs w:val="20"/>
          <w:lang w:val="en-US"/>
        </w:rPr>
        <w:t>},</w:t>
      </w:r>
    </w:p>
    <w:p w14:paraId="0E0A0D4B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};</w:t>
      </w:r>
    </w:p>
    <w:p w14:paraId="32ACB7A9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use </w:t>
      </w:r>
      <w:proofErr w:type="gramStart"/>
      <w:r w:rsidRPr="009039AD">
        <w:rPr>
          <w:sz w:val="20"/>
          <w:szCs w:val="20"/>
          <w:lang w:val="en-US"/>
        </w:rPr>
        <w:t>std::</w:t>
      </w:r>
      <w:proofErr w:type="gramEnd"/>
      <w:r w:rsidRPr="009039AD">
        <w:rPr>
          <w:sz w:val="20"/>
          <w:szCs w:val="20"/>
          <w:lang w:val="en-US"/>
        </w:rPr>
        <w:t>sync::Arc;</w:t>
      </w:r>
    </w:p>
    <w:p w14:paraId="75E353CA" w14:textId="589D1864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use </w:t>
      </w:r>
      <w:proofErr w:type="spellStart"/>
      <w:proofErr w:type="gramStart"/>
      <w:r w:rsidRPr="009039AD">
        <w:rPr>
          <w:sz w:val="20"/>
          <w:szCs w:val="20"/>
          <w:lang w:val="en-US"/>
        </w:rPr>
        <w:t>tokio</w:t>
      </w:r>
      <w:proofErr w:type="spellEnd"/>
      <w:r w:rsidRPr="009039AD">
        <w:rPr>
          <w:sz w:val="20"/>
          <w:szCs w:val="20"/>
          <w:lang w:val="en-US"/>
        </w:rPr>
        <w:t>::</w:t>
      </w:r>
      <w:proofErr w:type="gramEnd"/>
      <w:r w:rsidRPr="009039AD">
        <w:rPr>
          <w:sz w:val="20"/>
          <w:szCs w:val="20"/>
          <w:lang w:val="en-US"/>
        </w:rPr>
        <w:t>sync::Mutex;</w:t>
      </w:r>
    </w:p>
    <w:p w14:paraId="2D1259EE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use </w:t>
      </w:r>
      <w:proofErr w:type="spellStart"/>
      <w:proofErr w:type="gramStart"/>
      <w:r w:rsidRPr="009039AD">
        <w:rPr>
          <w:sz w:val="20"/>
          <w:szCs w:val="20"/>
          <w:lang w:val="en-US"/>
        </w:rPr>
        <w:t>dto</w:t>
      </w:r>
      <w:proofErr w:type="spellEnd"/>
      <w:r w:rsidRPr="009039AD">
        <w:rPr>
          <w:sz w:val="20"/>
          <w:szCs w:val="20"/>
          <w:lang w:val="en-US"/>
        </w:rPr>
        <w:t>::</w:t>
      </w:r>
      <w:proofErr w:type="spellStart"/>
      <w:proofErr w:type="gramEnd"/>
      <w:r w:rsidRPr="009039AD">
        <w:rPr>
          <w:sz w:val="20"/>
          <w:szCs w:val="20"/>
          <w:lang w:val="en-US"/>
        </w:rPr>
        <w:t>WeatherForecast</w:t>
      </w:r>
      <w:proofErr w:type="spellEnd"/>
      <w:r w:rsidRPr="009039AD">
        <w:rPr>
          <w:sz w:val="20"/>
          <w:szCs w:val="20"/>
          <w:lang w:val="en-US"/>
        </w:rPr>
        <w:t>;</w:t>
      </w:r>
    </w:p>
    <w:p w14:paraId="02E94D9E" w14:textId="3708687B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use </w:t>
      </w:r>
      <w:proofErr w:type="gramStart"/>
      <w:r w:rsidRPr="009039AD">
        <w:rPr>
          <w:sz w:val="20"/>
          <w:szCs w:val="20"/>
          <w:lang w:val="en-US"/>
        </w:rPr>
        <w:t>interface::</w:t>
      </w:r>
      <w:proofErr w:type="spellStart"/>
      <w:proofErr w:type="gramEnd"/>
      <w:r w:rsidRPr="009039AD">
        <w:rPr>
          <w:sz w:val="20"/>
          <w:szCs w:val="20"/>
          <w:lang w:val="en-US"/>
        </w:rPr>
        <w:t>IChat</w:t>
      </w:r>
      <w:proofErr w:type="spellEnd"/>
      <w:r w:rsidRPr="009039AD">
        <w:rPr>
          <w:sz w:val="20"/>
          <w:szCs w:val="20"/>
          <w:lang w:val="en-US"/>
        </w:rPr>
        <w:t>;</w:t>
      </w:r>
    </w:p>
    <w:p w14:paraId="4B535BD2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pub struct Chat&lt;M: </w:t>
      </w:r>
      <w:proofErr w:type="spellStart"/>
      <w:r w:rsidRPr="009039AD">
        <w:rPr>
          <w:sz w:val="20"/>
          <w:szCs w:val="20"/>
          <w:lang w:val="en-US"/>
        </w:rPr>
        <w:t>CompletionModel</w:t>
      </w:r>
      <w:proofErr w:type="spellEnd"/>
      <w:r w:rsidRPr="009039AD">
        <w:rPr>
          <w:sz w:val="20"/>
          <w:szCs w:val="20"/>
          <w:lang w:val="en-US"/>
        </w:rPr>
        <w:t>&gt; {</w:t>
      </w:r>
    </w:p>
    <w:p w14:paraId="57F674B0" w14:textId="77777777" w:rsidR="009039AD" w:rsidRPr="00D21D94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pub</w:t>
      </w:r>
      <w:r w:rsidRPr="00D21D94">
        <w:rPr>
          <w:sz w:val="20"/>
          <w:szCs w:val="20"/>
          <w:lang w:val="en-US"/>
        </w:rPr>
        <w:t xml:space="preserve"> </w:t>
      </w:r>
      <w:r w:rsidRPr="009039AD">
        <w:rPr>
          <w:sz w:val="20"/>
          <w:szCs w:val="20"/>
          <w:lang w:val="en-US"/>
        </w:rPr>
        <w:t>agent</w:t>
      </w:r>
      <w:r w:rsidRPr="00D21D94">
        <w:rPr>
          <w:sz w:val="20"/>
          <w:szCs w:val="20"/>
          <w:lang w:val="en-US"/>
        </w:rPr>
        <w:t xml:space="preserve">: </w:t>
      </w:r>
      <w:r w:rsidRPr="009039AD">
        <w:rPr>
          <w:sz w:val="20"/>
          <w:szCs w:val="20"/>
          <w:lang w:val="en-US"/>
        </w:rPr>
        <w:t>Agent</w:t>
      </w:r>
      <w:r w:rsidRPr="00D21D94">
        <w:rPr>
          <w:sz w:val="20"/>
          <w:szCs w:val="20"/>
          <w:lang w:val="en-US"/>
        </w:rPr>
        <w:t>&lt;</w:t>
      </w:r>
      <w:r w:rsidRPr="009039AD">
        <w:rPr>
          <w:sz w:val="20"/>
          <w:szCs w:val="20"/>
          <w:lang w:val="en-US"/>
        </w:rPr>
        <w:t>M</w:t>
      </w:r>
      <w:r w:rsidRPr="00D21D94">
        <w:rPr>
          <w:sz w:val="20"/>
          <w:szCs w:val="20"/>
          <w:lang w:val="en-US"/>
        </w:rPr>
        <w:t>&gt;,</w:t>
      </w:r>
    </w:p>
    <w:p w14:paraId="59D79A8B" w14:textId="61167EB9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21D94">
        <w:rPr>
          <w:sz w:val="20"/>
          <w:szCs w:val="20"/>
          <w:lang w:val="en-US"/>
        </w:rPr>
        <w:t>}</w:t>
      </w:r>
    </w:p>
    <w:p w14:paraId="14ADA333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#[async_</w:t>
      </w:r>
      <w:proofErr w:type="gramStart"/>
      <w:r w:rsidRPr="009039AD">
        <w:rPr>
          <w:sz w:val="20"/>
          <w:szCs w:val="20"/>
          <w:lang w:val="en-US"/>
        </w:rPr>
        <w:t>trait::</w:t>
      </w:r>
      <w:proofErr w:type="gramEnd"/>
      <w:r w:rsidRPr="009039AD">
        <w:rPr>
          <w:sz w:val="20"/>
          <w:szCs w:val="20"/>
          <w:lang w:val="en-US"/>
        </w:rPr>
        <w:t>async_trait]</w:t>
      </w:r>
    </w:p>
    <w:p w14:paraId="645A996B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spellStart"/>
      <w:r w:rsidRPr="009039AD">
        <w:rPr>
          <w:sz w:val="20"/>
          <w:szCs w:val="20"/>
          <w:lang w:val="en-US"/>
        </w:rPr>
        <w:t>impl</w:t>
      </w:r>
      <w:proofErr w:type="spellEnd"/>
      <w:r w:rsidRPr="009039AD">
        <w:rPr>
          <w:sz w:val="20"/>
          <w:szCs w:val="20"/>
          <w:lang w:val="en-US"/>
        </w:rPr>
        <w:t xml:space="preserve">&lt;M&gt; </w:t>
      </w:r>
      <w:proofErr w:type="spellStart"/>
      <w:r w:rsidRPr="009039AD">
        <w:rPr>
          <w:sz w:val="20"/>
          <w:szCs w:val="20"/>
          <w:lang w:val="en-US"/>
        </w:rPr>
        <w:t>IChat</w:t>
      </w:r>
      <w:proofErr w:type="spellEnd"/>
      <w:r w:rsidRPr="009039AD">
        <w:rPr>
          <w:sz w:val="20"/>
          <w:szCs w:val="20"/>
          <w:lang w:val="en-US"/>
        </w:rPr>
        <w:t xml:space="preserve"> for Chat&lt;M&gt;</w:t>
      </w:r>
    </w:p>
    <w:p w14:paraId="02BC7910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9039AD">
        <w:rPr>
          <w:sz w:val="20"/>
          <w:szCs w:val="20"/>
          <w:lang w:val="en-US"/>
        </w:rPr>
        <w:t>where</w:t>
      </w:r>
      <w:proofErr w:type="gramEnd"/>
    </w:p>
    <w:p w14:paraId="137D1077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M: </w:t>
      </w:r>
      <w:proofErr w:type="spellStart"/>
      <w:r w:rsidRPr="009039AD">
        <w:rPr>
          <w:sz w:val="20"/>
          <w:szCs w:val="20"/>
          <w:lang w:val="en-US"/>
        </w:rPr>
        <w:t>CompletionModel</w:t>
      </w:r>
      <w:proofErr w:type="spellEnd"/>
      <w:r w:rsidRPr="009039AD">
        <w:rPr>
          <w:sz w:val="20"/>
          <w:szCs w:val="20"/>
          <w:lang w:val="en-US"/>
        </w:rPr>
        <w:t xml:space="preserve"> + Send + Sync + 'static,</w:t>
      </w:r>
    </w:p>
    <w:p w14:paraId="3FED5ACF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{</w:t>
      </w:r>
    </w:p>
    <w:p w14:paraId="0FC17CD0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async </w:t>
      </w:r>
      <w:proofErr w:type="spellStart"/>
      <w:r w:rsidRPr="009039AD">
        <w:rPr>
          <w:sz w:val="20"/>
          <w:szCs w:val="20"/>
          <w:lang w:val="en-US"/>
        </w:rPr>
        <w:t>fn</w:t>
      </w:r>
      <w:proofErr w:type="spellEnd"/>
      <w:r w:rsidRPr="009039AD">
        <w:rPr>
          <w:sz w:val="20"/>
          <w:szCs w:val="20"/>
          <w:lang w:val="en-US"/>
        </w:rPr>
        <w:t xml:space="preserve"> </w:t>
      </w:r>
      <w:proofErr w:type="spellStart"/>
      <w:r w:rsidRPr="009039AD">
        <w:rPr>
          <w:sz w:val="20"/>
          <w:szCs w:val="20"/>
          <w:lang w:val="en-US"/>
        </w:rPr>
        <w:t>chat_with_</w:t>
      </w:r>
      <w:proofErr w:type="gramStart"/>
      <w:r w:rsidRPr="009039AD">
        <w:rPr>
          <w:sz w:val="20"/>
          <w:szCs w:val="20"/>
          <w:lang w:val="en-US"/>
        </w:rPr>
        <w:t>history</w:t>
      </w:r>
      <w:proofErr w:type="spellEnd"/>
      <w:r w:rsidRPr="009039AD">
        <w:rPr>
          <w:sz w:val="20"/>
          <w:szCs w:val="20"/>
          <w:lang w:val="en-US"/>
        </w:rPr>
        <w:t>(</w:t>
      </w:r>
      <w:proofErr w:type="gramEnd"/>
    </w:p>
    <w:p w14:paraId="0CDDE13A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&amp;self,</w:t>
      </w:r>
    </w:p>
    <w:p w14:paraId="3716213F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</w:t>
      </w:r>
      <w:proofErr w:type="spellStart"/>
      <w:r w:rsidRPr="009039AD">
        <w:rPr>
          <w:sz w:val="20"/>
          <w:szCs w:val="20"/>
          <w:lang w:val="en-US"/>
        </w:rPr>
        <w:t>chat_history</w:t>
      </w:r>
      <w:proofErr w:type="spellEnd"/>
      <w:r w:rsidRPr="009039AD">
        <w:rPr>
          <w:sz w:val="20"/>
          <w:szCs w:val="20"/>
          <w:lang w:val="en-US"/>
        </w:rPr>
        <w:t>: &amp;Arc&lt;Mutex&lt;</w:t>
      </w:r>
      <w:proofErr w:type="spellStart"/>
      <w:r w:rsidRPr="009039AD">
        <w:rPr>
          <w:sz w:val="20"/>
          <w:szCs w:val="20"/>
          <w:lang w:val="en-US"/>
        </w:rPr>
        <w:t>Vec</w:t>
      </w:r>
      <w:proofErr w:type="spellEnd"/>
      <w:r w:rsidRPr="009039AD">
        <w:rPr>
          <w:sz w:val="20"/>
          <w:szCs w:val="20"/>
          <w:lang w:val="en-US"/>
        </w:rPr>
        <w:t>&lt;Message&gt;&gt;&gt;,</w:t>
      </w:r>
    </w:p>
    <w:p w14:paraId="67064A0C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</w:t>
      </w:r>
      <w:proofErr w:type="spellStart"/>
      <w:r w:rsidRPr="009039AD">
        <w:rPr>
          <w:sz w:val="20"/>
          <w:szCs w:val="20"/>
          <w:lang w:val="en-US"/>
        </w:rPr>
        <w:t>response_text</w:t>
      </w:r>
      <w:proofErr w:type="spellEnd"/>
      <w:r w:rsidRPr="009039AD">
        <w:rPr>
          <w:sz w:val="20"/>
          <w:szCs w:val="20"/>
          <w:lang w:val="en-US"/>
        </w:rPr>
        <w:t>: &amp;mut String,</w:t>
      </w:r>
    </w:p>
    <w:p w14:paraId="7753983B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query: &amp;str,</w:t>
      </w:r>
    </w:p>
    <w:p w14:paraId="5D040286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) -&gt; Arc&lt;Mutex&lt;</w:t>
      </w:r>
      <w:proofErr w:type="spellStart"/>
      <w:r w:rsidRPr="009039AD">
        <w:rPr>
          <w:sz w:val="20"/>
          <w:szCs w:val="20"/>
          <w:lang w:val="en-US"/>
        </w:rPr>
        <w:t>Vec</w:t>
      </w:r>
      <w:proofErr w:type="spellEnd"/>
      <w:r w:rsidRPr="009039AD">
        <w:rPr>
          <w:sz w:val="20"/>
          <w:szCs w:val="20"/>
          <w:lang w:val="en-US"/>
        </w:rPr>
        <w:t>&lt;Message&gt;&gt;&gt; {</w:t>
      </w:r>
    </w:p>
    <w:p w14:paraId="7DE1A884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history = </w:t>
      </w:r>
      <w:proofErr w:type="spellStart"/>
      <w:r w:rsidRPr="009039AD">
        <w:rPr>
          <w:sz w:val="20"/>
          <w:szCs w:val="20"/>
          <w:lang w:val="en-US"/>
        </w:rPr>
        <w:t>chat_</w:t>
      </w:r>
      <w:proofErr w:type="gramStart"/>
      <w:r w:rsidRPr="009039AD">
        <w:rPr>
          <w:sz w:val="20"/>
          <w:szCs w:val="20"/>
          <w:lang w:val="en-US"/>
        </w:rPr>
        <w:t>history.lock</w:t>
      </w:r>
      <w:proofErr w:type="spellEnd"/>
      <w:proofErr w:type="gramEnd"/>
      <w:r w:rsidRPr="009039AD">
        <w:rPr>
          <w:sz w:val="20"/>
          <w:szCs w:val="20"/>
          <w:lang w:val="en-US"/>
        </w:rPr>
        <w:t>().</w:t>
      </w:r>
      <w:proofErr w:type="spellStart"/>
      <w:r w:rsidRPr="009039AD">
        <w:rPr>
          <w:sz w:val="20"/>
          <w:szCs w:val="20"/>
          <w:lang w:val="en-US"/>
        </w:rPr>
        <w:t>await.clone</w:t>
      </w:r>
      <w:proofErr w:type="spellEnd"/>
      <w:r w:rsidRPr="009039AD">
        <w:rPr>
          <w:sz w:val="20"/>
          <w:szCs w:val="20"/>
          <w:lang w:val="en-US"/>
        </w:rPr>
        <w:t>();</w:t>
      </w:r>
    </w:p>
    <w:p w14:paraId="268F5840" w14:textId="408BD74C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mut stream = </w:t>
      </w:r>
      <w:proofErr w:type="spellStart"/>
      <w:proofErr w:type="gramStart"/>
      <w:r w:rsidRPr="009039AD">
        <w:rPr>
          <w:sz w:val="20"/>
          <w:szCs w:val="20"/>
          <w:lang w:val="en-US"/>
        </w:rPr>
        <w:t>self.agent</w:t>
      </w:r>
      <w:proofErr w:type="gramEnd"/>
      <w:r w:rsidRPr="009039AD">
        <w:rPr>
          <w:sz w:val="20"/>
          <w:szCs w:val="20"/>
          <w:lang w:val="en-US"/>
        </w:rPr>
        <w:t>.stream_chat</w:t>
      </w:r>
      <w:proofErr w:type="spellEnd"/>
      <w:r w:rsidRPr="009039AD">
        <w:rPr>
          <w:sz w:val="20"/>
          <w:szCs w:val="20"/>
          <w:lang w:val="en-US"/>
        </w:rPr>
        <w:t>(query, history).await;</w:t>
      </w:r>
    </w:p>
    <w:p w14:paraId="072B83EE" w14:textId="538C1844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mut </w:t>
      </w:r>
      <w:proofErr w:type="spellStart"/>
      <w:r w:rsidRPr="009039AD">
        <w:rPr>
          <w:sz w:val="20"/>
          <w:szCs w:val="20"/>
          <w:lang w:val="en-US"/>
        </w:rPr>
        <w:t>updated_history</w:t>
      </w:r>
      <w:proofErr w:type="spellEnd"/>
      <w:r w:rsidRPr="009039AD">
        <w:rPr>
          <w:sz w:val="20"/>
          <w:szCs w:val="20"/>
          <w:lang w:val="en-US"/>
        </w:rPr>
        <w:t xml:space="preserve"> = None;</w:t>
      </w:r>
    </w:p>
    <w:p w14:paraId="2B7101AD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while let Some(item) = </w:t>
      </w:r>
      <w:proofErr w:type="spellStart"/>
      <w:proofErr w:type="gramStart"/>
      <w:r w:rsidRPr="009039AD">
        <w:rPr>
          <w:sz w:val="20"/>
          <w:szCs w:val="20"/>
          <w:lang w:val="en-US"/>
        </w:rPr>
        <w:t>stream.next</w:t>
      </w:r>
      <w:proofErr w:type="spellEnd"/>
      <w:proofErr w:type="gramEnd"/>
      <w:r w:rsidRPr="009039AD">
        <w:rPr>
          <w:sz w:val="20"/>
          <w:szCs w:val="20"/>
          <w:lang w:val="en-US"/>
        </w:rPr>
        <w:t>().await {</w:t>
      </w:r>
    </w:p>
    <w:p w14:paraId="295A16E0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match item {</w:t>
      </w:r>
    </w:p>
    <w:p w14:paraId="002C5EBA" w14:textId="597934B8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9039AD">
        <w:rPr>
          <w:sz w:val="20"/>
          <w:szCs w:val="20"/>
          <w:lang w:val="en-US"/>
        </w:rPr>
        <w:t>Ok(</w:t>
      </w:r>
      <w:proofErr w:type="gramEnd"/>
      <w:r w:rsidRPr="009039AD">
        <w:rPr>
          <w:sz w:val="20"/>
          <w:szCs w:val="20"/>
          <w:lang w:val="en-US"/>
        </w:rPr>
        <w:t>MultiTurnStreamItem::StreamAssistantItem(StreamedAssistantContent::Text(</w:t>
      </w:r>
    </w:p>
    <w:p w14:paraId="413AC6C2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    text,</w:t>
      </w:r>
    </w:p>
    <w:p w14:paraId="06E7DB5F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))) =&gt; {</w:t>
      </w:r>
    </w:p>
    <w:p w14:paraId="6F7D751C" w14:textId="0503C65B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    </w:t>
      </w:r>
      <w:proofErr w:type="spellStart"/>
      <w:r w:rsidRPr="009039AD">
        <w:rPr>
          <w:sz w:val="20"/>
          <w:szCs w:val="20"/>
          <w:lang w:val="en-US"/>
        </w:rPr>
        <w:t>response_</w:t>
      </w:r>
      <w:proofErr w:type="gramStart"/>
      <w:r w:rsidRPr="009039AD">
        <w:rPr>
          <w:sz w:val="20"/>
          <w:szCs w:val="20"/>
          <w:lang w:val="en-US"/>
        </w:rPr>
        <w:t>text.push</w:t>
      </w:r>
      <w:proofErr w:type="gramEnd"/>
      <w:r w:rsidRPr="009039AD">
        <w:rPr>
          <w:sz w:val="20"/>
          <w:szCs w:val="20"/>
          <w:lang w:val="en-US"/>
        </w:rPr>
        <w:t>_str</w:t>
      </w:r>
      <w:proofErr w:type="spellEnd"/>
      <w:r w:rsidRPr="009039AD">
        <w:rPr>
          <w:sz w:val="20"/>
          <w:szCs w:val="20"/>
          <w:lang w:val="en-US"/>
        </w:rPr>
        <w:t>(&amp;</w:t>
      </w:r>
      <w:proofErr w:type="spellStart"/>
      <w:r w:rsidRPr="009039AD">
        <w:rPr>
          <w:sz w:val="20"/>
          <w:szCs w:val="20"/>
          <w:lang w:val="en-US"/>
        </w:rPr>
        <w:t>text.text</w:t>
      </w:r>
      <w:proofErr w:type="spellEnd"/>
      <w:r w:rsidRPr="009039AD">
        <w:rPr>
          <w:sz w:val="20"/>
          <w:szCs w:val="20"/>
          <w:lang w:val="en-US"/>
        </w:rPr>
        <w:t>);}</w:t>
      </w:r>
    </w:p>
    <w:p w14:paraId="3B029507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</w:t>
      </w:r>
      <w:proofErr w:type="gramStart"/>
      <w:r w:rsidRPr="009039AD">
        <w:rPr>
          <w:sz w:val="20"/>
          <w:szCs w:val="20"/>
          <w:lang w:val="en-US"/>
        </w:rPr>
        <w:t>Ok(</w:t>
      </w:r>
      <w:proofErr w:type="spellStart"/>
      <w:proofErr w:type="gramEnd"/>
      <w:r w:rsidRPr="009039AD">
        <w:rPr>
          <w:sz w:val="20"/>
          <w:szCs w:val="20"/>
          <w:lang w:val="en-US"/>
        </w:rPr>
        <w:t>MultiTurnStreamItem</w:t>
      </w:r>
      <w:proofErr w:type="spellEnd"/>
      <w:r w:rsidRPr="009039AD">
        <w:rPr>
          <w:sz w:val="20"/>
          <w:szCs w:val="20"/>
          <w:lang w:val="en-US"/>
        </w:rPr>
        <w:t>::</w:t>
      </w:r>
      <w:proofErr w:type="spellStart"/>
      <w:r w:rsidRPr="009039AD">
        <w:rPr>
          <w:sz w:val="20"/>
          <w:szCs w:val="20"/>
          <w:lang w:val="en-US"/>
        </w:rPr>
        <w:t>FinalResponse</w:t>
      </w:r>
      <w:proofErr w:type="spellEnd"/>
      <w:r w:rsidRPr="009039AD">
        <w:rPr>
          <w:sz w:val="20"/>
          <w:szCs w:val="20"/>
          <w:lang w:val="en-US"/>
        </w:rPr>
        <w:t>(</w:t>
      </w:r>
      <w:proofErr w:type="spellStart"/>
      <w:r w:rsidRPr="009039AD">
        <w:rPr>
          <w:sz w:val="20"/>
          <w:szCs w:val="20"/>
          <w:lang w:val="en-US"/>
        </w:rPr>
        <w:t>final_response</w:t>
      </w:r>
      <w:proofErr w:type="spellEnd"/>
      <w:r w:rsidRPr="009039AD">
        <w:rPr>
          <w:sz w:val="20"/>
          <w:szCs w:val="20"/>
          <w:lang w:val="en-US"/>
        </w:rPr>
        <w:t>)) =&gt; {</w:t>
      </w:r>
    </w:p>
    <w:p w14:paraId="68A17D45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    if let Some(history) = </w:t>
      </w:r>
      <w:proofErr w:type="spellStart"/>
      <w:r w:rsidRPr="009039AD">
        <w:rPr>
          <w:sz w:val="20"/>
          <w:szCs w:val="20"/>
          <w:lang w:val="en-US"/>
        </w:rPr>
        <w:t>final_</w:t>
      </w:r>
      <w:proofErr w:type="gramStart"/>
      <w:r w:rsidRPr="009039AD">
        <w:rPr>
          <w:sz w:val="20"/>
          <w:szCs w:val="20"/>
          <w:lang w:val="en-US"/>
        </w:rPr>
        <w:t>response.history</w:t>
      </w:r>
      <w:proofErr w:type="spellEnd"/>
      <w:proofErr w:type="gramEnd"/>
      <w:r w:rsidRPr="009039AD">
        <w:rPr>
          <w:sz w:val="20"/>
          <w:szCs w:val="20"/>
          <w:lang w:val="en-US"/>
        </w:rPr>
        <w:t>() {</w:t>
      </w:r>
    </w:p>
    <w:p w14:paraId="164FAE4A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        </w:t>
      </w:r>
      <w:proofErr w:type="spellStart"/>
      <w:r w:rsidRPr="009039AD">
        <w:rPr>
          <w:sz w:val="20"/>
          <w:szCs w:val="20"/>
          <w:lang w:val="en-US"/>
        </w:rPr>
        <w:t>updated_history</w:t>
      </w:r>
      <w:proofErr w:type="spellEnd"/>
      <w:r w:rsidRPr="009039AD">
        <w:rPr>
          <w:sz w:val="20"/>
          <w:szCs w:val="20"/>
          <w:lang w:val="en-US"/>
        </w:rPr>
        <w:t xml:space="preserve"> = Some(</w:t>
      </w:r>
      <w:proofErr w:type="spellStart"/>
      <w:r w:rsidRPr="009039AD">
        <w:rPr>
          <w:sz w:val="20"/>
          <w:szCs w:val="20"/>
          <w:lang w:val="en-US"/>
        </w:rPr>
        <w:t>history.to_</w:t>
      </w:r>
      <w:proofErr w:type="gramStart"/>
      <w:r w:rsidRPr="009039AD">
        <w:rPr>
          <w:sz w:val="20"/>
          <w:szCs w:val="20"/>
          <w:lang w:val="en-US"/>
        </w:rPr>
        <w:t>vec</w:t>
      </w:r>
      <w:proofErr w:type="spellEnd"/>
      <w:r w:rsidRPr="009039AD">
        <w:rPr>
          <w:sz w:val="20"/>
          <w:szCs w:val="20"/>
          <w:lang w:val="en-US"/>
        </w:rPr>
        <w:t>(</w:t>
      </w:r>
      <w:proofErr w:type="gramEnd"/>
      <w:r w:rsidRPr="009039AD">
        <w:rPr>
          <w:sz w:val="20"/>
          <w:szCs w:val="20"/>
          <w:lang w:val="en-US"/>
        </w:rPr>
        <w:t>));</w:t>
      </w:r>
    </w:p>
    <w:p w14:paraId="09DE07C8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    }</w:t>
      </w:r>
    </w:p>
    <w:p w14:paraId="25DD2E4B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}</w:t>
      </w:r>
    </w:p>
    <w:p w14:paraId="3145B449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Err(e) =&gt; {</w:t>
      </w:r>
    </w:p>
    <w:p w14:paraId="5A222178" w14:textId="2BEF4AC0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spellStart"/>
      <w:r w:rsidRPr="009039AD">
        <w:rPr>
          <w:sz w:val="20"/>
          <w:szCs w:val="20"/>
          <w:lang w:val="en-US"/>
        </w:rPr>
        <w:t>response_</w:t>
      </w:r>
      <w:proofErr w:type="gramStart"/>
      <w:r w:rsidRPr="009039AD">
        <w:rPr>
          <w:sz w:val="20"/>
          <w:szCs w:val="20"/>
          <w:lang w:val="en-US"/>
        </w:rPr>
        <w:t>text.push</w:t>
      </w:r>
      <w:proofErr w:type="gramEnd"/>
      <w:r w:rsidRPr="009039AD">
        <w:rPr>
          <w:sz w:val="20"/>
          <w:szCs w:val="20"/>
          <w:lang w:val="en-US"/>
        </w:rPr>
        <w:t>_str</w:t>
      </w:r>
      <w:proofErr w:type="spellEnd"/>
      <w:r w:rsidRPr="009039AD">
        <w:rPr>
          <w:sz w:val="20"/>
          <w:szCs w:val="20"/>
          <w:lang w:val="en-US"/>
        </w:rPr>
        <w:t>(</w:t>
      </w:r>
      <w:proofErr w:type="spellStart"/>
      <w:r w:rsidRPr="009039AD">
        <w:rPr>
          <w:sz w:val="20"/>
          <w:szCs w:val="20"/>
          <w:lang w:val="en-US"/>
        </w:rPr>
        <w:t>e.to_string</w:t>
      </w:r>
      <w:proofErr w:type="spellEnd"/>
      <w:r w:rsidRPr="009039AD">
        <w:rPr>
          <w:sz w:val="20"/>
          <w:szCs w:val="20"/>
          <w:lang w:val="en-US"/>
        </w:rPr>
        <w:t>().</w:t>
      </w:r>
      <w:proofErr w:type="spellStart"/>
      <w:r w:rsidRPr="009039AD">
        <w:rPr>
          <w:sz w:val="20"/>
          <w:szCs w:val="20"/>
          <w:lang w:val="en-US"/>
        </w:rPr>
        <w:t>as_str</w:t>
      </w:r>
      <w:proofErr w:type="spellEnd"/>
      <w:r w:rsidRPr="009039AD">
        <w:rPr>
          <w:sz w:val="20"/>
          <w:szCs w:val="20"/>
          <w:lang w:val="en-US"/>
        </w:rPr>
        <w:t>());</w:t>
      </w:r>
    </w:p>
    <w:p w14:paraId="6A6AE756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}</w:t>
      </w:r>
    </w:p>
    <w:p w14:paraId="2239B9EB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_ =&gt; {}</w:t>
      </w:r>
    </w:p>
    <w:p w14:paraId="1B9E2086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}</w:t>
      </w:r>
    </w:p>
    <w:p w14:paraId="1C527858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}</w:t>
      </w:r>
    </w:p>
    <w:p w14:paraId="4684302E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if let Some(</w:t>
      </w:r>
      <w:proofErr w:type="spellStart"/>
      <w:r w:rsidRPr="009039AD">
        <w:rPr>
          <w:sz w:val="20"/>
          <w:szCs w:val="20"/>
          <w:lang w:val="en-US"/>
        </w:rPr>
        <w:t>new_history</w:t>
      </w:r>
      <w:proofErr w:type="spellEnd"/>
      <w:r w:rsidRPr="009039AD">
        <w:rPr>
          <w:sz w:val="20"/>
          <w:szCs w:val="20"/>
          <w:lang w:val="en-US"/>
        </w:rPr>
        <w:t xml:space="preserve">) = </w:t>
      </w:r>
      <w:proofErr w:type="spellStart"/>
      <w:r w:rsidRPr="009039AD">
        <w:rPr>
          <w:sz w:val="20"/>
          <w:szCs w:val="20"/>
          <w:lang w:val="en-US"/>
        </w:rPr>
        <w:t>updated_history</w:t>
      </w:r>
      <w:proofErr w:type="spellEnd"/>
      <w:r w:rsidRPr="009039AD">
        <w:rPr>
          <w:sz w:val="20"/>
          <w:szCs w:val="20"/>
          <w:lang w:val="en-US"/>
        </w:rPr>
        <w:t xml:space="preserve"> {</w:t>
      </w:r>
    </w:p>
    <w:p w14:paraId="5839270E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*</w:t>
      </w:r>
      <w:proofErr w:type="spellStart"/>
      <w:r w:rsidRPr="009039AD">
        <w:rPr>
          <w:sz w:val="20"/>
          <w:szCs w:val="20"/>
          <w:lang w:val="en-US"/>
        </w:rPr>
        <w:t>chat_</w:t>
      </w:r>
      <w:proofErr w:type="gramStart"/>
      <w:r w:rsidRPr="009039AD">
        <w:rPr>
          <w:sz w:val="20"/>
          <w:szCs w:val="20"/>
          <w:lang w:val="en-US"/>
        </w:rPr>
        <w:t>history.lock</w:t>
      </w:r>
      <w:proofErr w:type="spellEnd"/>
      <w:proofErr w:type="gramEnd"/>
      <w:r w:rsidRPr="009039AD">
        <w:rPr>
          <w:sz w:val="20"/>
          <w:szCs w:val="20"/>
          <w:lang w:val="en-US"/>
        </w:rPr>
        <w:t xml:space="preserve">().await = </w:t>
      </w:r>
      <w:proofErr w:type="spellStart"/>
      <w:r w:rsidRPr="009039AD">
        <w:rPr>
          <w:sz w:val="20"/>
          <w:szCs w:val="20"/>
          <w:lang w:val="en-US"/>
        </w:rPr>
        <w:t>new_history</w:t>
      </w:r>
      <w:proofErr w:type="spellEnd"/>
      <w:r w:rsidRPr="009039AD">
        <w:rPr>
          <w:sz w:val="20"/>
          <w:szCs w:val="20"/>
          <w:lang w:val="en-US"/>
        </w:rPr>
        <w:t>;</w:t>
      </w:r>
    </w:p>
    <w:p w14:paraId="239C35D4" w14:textId="77777777" w:rsidR="009039AD" w:rsidRPr="00D21D94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</w:t>
      </w:r>
      <w:r w:rsidRPr="00D21D94">
        <w:rPr>
          <w:sz w:val="20"/>
          <w:szCs w:val="20"/>
          <w:lang w:val="en-US"/>
        </w:rPr>
        <w:t>}</w:t>
      </w:r>
    </w:p>
    <w:p w14:paraId="6C10F813" w14:textId="77777777" w:rsidR="009039AD" w:rsidRPr="00D21D94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21D94">
        <w:rPr>
          <w:sz w:val="20"/>
          <w:szCs w:val="20"/>
          <w:lang w:val="en-US"/>
        </w:rPr>
        <w:t xml:space="preserve">        </w:t>
      </w:r>
      <w:proofErr w:type="spellStart"/>
      <w:r w:rsidRPr="009039AD">
        <w:rPr>
          <w:sz w:val="20"/>
          <w:szCs w:val="20"/>
          <w:lang w:val="en-US"/>
        </w:rPr>
        <w:t>chat</w:t>
      </w:r>
      <w:r w:rsidRPr="00D21D94">
        <w:rPr>
          <w:sz w:val="20"/>
          <w:szCs w:val="20"/>
          <w:lang w:val="en-US"/>
        </w:rPr>
        <w:t>_</w:t>
      </w:r>
      <w:proofErr w:type="gramStart"/>
      <w:r w:rsidRPr="009039AD">
        <w:rPr>
          <w:sz w:val="20"/>
          <w:szCs w:val="20"/>
          <w:lang w:val="en-US"/>
        </w:rPr>
        <w:t>history</w:t>
      </w:r>
      <w:r w:rsidRPr="00D21D94">
        <w:rPr>
          <w:sz w:val="20"/>
          <w:szCs w:val="20"/>
          <w:lang w:val="en-US"/>
        </w:rPr>
        <w:t>.</w:t>
      </w:r>
      <w:r w:rsidRPr="009039AD">
        <w:rPr>
          <w:sz w:val="20"/>
          <w:szCs w:val="20"/>
          <w:lang w:val="en-US"/>
        </w:rPr>
        <w:t>clone</w:t>
      </w:r>
      <w:proofErr w:type="spellEnd"/>
      <w:proofErr w:type="gramEnd"/>
      <w:r w:rsidRPr="00D21D94">
        <w:rPr>
          <w:sz w:val="20"/>
          <w:szCs w:val="20"/>
          <w:lang w:val="en-US"/>
        </w:rPr>
        <w:t>()</w:t>
      </w:r>
    </w:p>
    <w:p w14:paraId="6209E9E9" w14:textId="77777777" w:rsidR="009039AD" w:rsidRPr="00D21D94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21D94">
        <w:rPr>
          <w:sz w:val="20"/>
          <w:szCs w:val="20"/>
          <w:lang w:val="en-US"/>
        </w:rPr>
        <w:t xml:space="preserve">    }</w:t>
      </w:r>
    </w:p>
    <w:p w14:paraId="33A55F8E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async </w:t>
      </w:r>
      <w:proofErr w:type="spellStart"/>
      <w:r w:rsidRPr="009039AD">
        <w:rPr>
          <w:sz w:val="20"/>
          <w:szCs w:val="20"/>
          <w:lang w:val="en-US"/>
        </w:rPr>
        <w:t>fn</w:t>
      </w:r>
      <w:proofErr w:type="spellEnd"/>
      <w:r w:rsidRPr="009039AD">
        <w:rPr>
          <w:sz w:val="20"/>
          <w:szCs w:val="20"/>
          <w:lang w:val="en-US"/>
        </w:rPr>
        <w:t xml:space="preserve"> </w:t>
      </w:r>
      <w:proofErr w:type="spellStart"/>
      <w:r w:rsidRPr="009039AD">
        <w:rPr>
          <w:sz w:val="20"/>
          <w:szCs w:val="20"/>
          <w:lang w:val="en-US"/>
        </w:rPr>
        <w:t>chat_with_</w:t>
      </w:r>
      <w:proofErr w:type="gramStart"/>
      <w:r w:rsidRPr="009039AD">
        <w:rPr>
          <w:sz w:val="20"/>
          <w:szCs w:val="20"/>
          <w:lang w:val="en-US"/>
        </w:rPr>
        <w:t>typed</w:t>
      </w:r>
      <w:proofErr w:type="spellEnd"/>
      <w:r w:rsidRPr="009039AD">
        <w:rPr>
          <w:sz w:val="20"/>
          <w:szCs w:val="20"/>
          <w:lang w:val="en-US"/>
        </w:rPr>
        <w:t>(</w:t>
      </w:r>
      <w:proofErr w:type="gramEnd"/>
      <w:r w:rsidRPr="009039AD">
        <w:rPr>
          <w:sz w:val="20"/>
          <w:szCs w:val="20"/>
          <w:lang w:val="en-US"/>
        </w:rPr>
        <w:t>&amp;self, city: &amp;str) -&gt; String {</w:t>
      </w:r>
    </w:p>
    <w:p w14:paraId="6A4F8F85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mut prompt = </w:t>
      </w:r>
      <w:proofErr w:type="gramStart"/>
      <w:r w:rsidRPr="009039AD">
        <w:rPr>
          <w:sz w:val="20"/>
          <w:szCs w:val="20"/>
          <w:lang w:val="en-US"/>
        </w:rPr>
        <w:t>String::</w:t>
      </w:r>
      <w:proofErr w:type="gramEnd"/>
      <w:r w:rsidRPr="009039AD">
        <w:rPr>
          <w:sz w:val="20"/>
          <w:szCs w:val="20"/>
          <w:lang w:val="en-US"/>
        </w:rPr>
        <w:t>from("What's the weather in: ");</w:t>
      </w:r>
    </w:p>
    <w:p w14:paraId="0941BF5B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9039AD">
        <w:rPr>
          <w:sz w:val="20"/>
          <w:szCs w:val="20"/>
          <w:lang w:val="en-US"/>
        </w:rPr>
        <w:t>prompt.push</w:t>
      </w:r>
      <w:proofErr w:type="gramEnd"/>
      <w:r w:rsidRPr="009039AD">
        <w:rPr>
          <w:sz w:val="20"/>
          <w:szCs w:val="20"/>
          <w:lang w:val="en-US"/>
        </w:rPr>
        <w:t>_str</w:t>
      </w:r>
      <w:proofErr w:type="spellEnd"/>
      <w:r w:rsidRPr="009039AD">
        <w:rPr>
          <w:sz w:val="20"/>
          <w:szCs w:val="20"/>
          <w:lang w:val="en-US"/>
        </w:rPr>
        <w:t>(city);</w:t>
      </w:r>
    </w:p>
    <w:p w14:paraId="2BDC3129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forecast = self</w:t>
      </w:r>
    </w:p>
    <w:p w14:paraId="3956AEBD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</w:t>
      </w:r>
      <w:proofErr w:type="gramStart"/>
      <w:r w:rsidRPr="009039AD">
        <w:rPr>
          <w:sz w:val="20"/>
          <w:szCs w:val="20"/>
          <w:lang w:val="en-US"/>
        </w:rPr>
        <w:t>.agent</w:t>
      </w:r>
      <w:proofErr w:type="gramEnd"/>
    </w:p>
    <w:p w14:paraId="4D7A4F04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</w:t>
      </w:r>
      <w:proofErr w:type="gramStart"/>
      <w:r w:rsidRPr="009039AD">
        <w:rPr>
          <w:sz w:val="20"/>
          <w:szCs w:val="20"/>
          <w:lang w:val="en-US"/>
        </w:rPr>
        <w:t>.</w:t>
      </w:r>
      <w:proofErr w:type="spellStart"/>
      <w:r w:rsidRPr="009039AD">
        <w:rPr>
          <w:sz w:val="20"/>
          <w:szCs w:val="20"/>
          <w:lang w:val="en-US"/>
        </w:rPr>
        <w:t>prompt</w:t>
      </w:r>
      <w:proofErr w:type="gramEnd"/>
      <w:r w:rsidRPr="009039AD">
        <w:rPr>
          <w:sz w:val="20"/>
          <w:szCs w:val="20"/>
          <w:lang w:val="en-US"/>
        </w:rPr>
        <w:t>_typed</w:t>
      </w:r>
      <w:proofErr w:type="spellEnd"/>
      <w:r w:rsidRPr="009039AD">
        <w:rPr>
          <w:sz w:val="20"/>
          <w:szCs w:val="20"/>
          <w:lang w:val="en-US"/>
        </w:rPr>
        <w:t>::&lt;</w:t>
      </w:r>
      <w:proofErr w:type="spellStart"/>
      <w:r w:rsidRPr="009039AD">
        <w:rPr>
          <w:sz w:val="20"/>
          <w:szCs w:val="20"/>
          <w:lang w:val="en-US"/>
        </w:rPr>
        <w:t>WeatherForecast</w:t>
      </w:r>
      <w:proofErr w:type="spellEnd"/>
      <w:r w:rsidRPr="009039AD">
        <w:rPr>
          <w:sz w:val="20"/>
          <w:szCs w:val="20"/>
          <w:lang w:val="en-US"/>
        </w:rPr>
        <w:t>&gt;(prompt)</w:t>
      </w:r>
    </w:p>
    <w:p w14:paraId="03A0D7CE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.</w:t>
      </w:r>
      <w:proofErr w:type="spellStart"/>
      <w:r w:rsidRPr="009039AD">
        <w:rPr>
          <w:sz w:val="20"/>
          <w:szCs w:val="20"/>
          <w:lang w:val="en-US"/>
        </w:rPr>
        <w:t>max_</w:t>
      </w:r>
      <w:proofErr w:type="gramStart"/>
      <w:r w:rsidRPr="009039AD">
        <w:rPr>
          <w:sz w:val="20"/>
          <w:szCs w:val="20"/>
          <w:lang w:val="en-US"/>
        </w:rPr>
        <w:t>turns</w:t>
      </w:r>
      <w:proofErr w:type="spellEnd"/>
      <w:r w:rsidRPr="009039AD">
        <w:rPr>
          <w:sz w:val="20"/>
          <w:szCs w:val="20"/>
          <w:lang w:val="en-US"/>
        </w:rPr>
        <w:t>(</w:t>
      </w:r>
      <w:proofErr w:type="gramEnd"/>
      <w:r w:rsidRPr="009039AD">
        <w:rPr>
          <w:sz w:val="20"/>
          <w:szCs w:val="20"/>
          <w:lang w:val="en-US"/>
        </w:rPr>
        <w:t>3)</w:t>
      </w:r>
    </w:p>
    <w:p w14:paraId="4C83B361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</w:t>
      </w:r>
      <w:proofErr w:type="gramStart"/>
      <w:r w:rsidRPr="009039AD">
        <w:rPr>
          <w:sz w:val="20"/>
          <w:szCs w:val="20"/>
          <w:lang w:val="en-US"/>
        </w:rPr>
        <w:t>.await</w:t>
      </w:r>
      <w:proofErr w:type="gramEnd"/>
      <w:r w:rsidRPr="009039AD">
        <w:rPr>
          <w:sz w:val="20"/>
          <w:szCs w:val="20"/>
          <w:lang w:val="en-US"/>
        </w:rPr>
        <w:t>;</w:t>
      </w:r>
    </w:p>
    <w:p w14:paraId="632331D4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match forecast {</w:t>
      </w:r>
    </w:p>
    <w:p w14:paraId="583B7EBC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Ok(value) =&gt; </w:t>
      </w:r>
      <w:proofErr w:type="gramStart"/>
      <w:r w:rsidRPr="009039AD">
        <w:rPr>
          <w:sz w:val="20"/>
          <w:szCs w:val="20"/>
          <w:lang w:val="en-US"/>
        </w:rPr>
        <w:t>format!(</w:t>
      </w:r>
      <w:proofErr w:type="gramEnd"/>
    </w:p>
    <w:p w14:paraId="6439620C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"{:?}",</w:t>
      </w:r>
    </w:p>
    <w:p w14:paraId="08735A5A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    value</w:t>
      </w:r>
    </w:p>
    <w:p w14:paraId="4C5DE910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),</w:t>
      </w:r>
    </w:p>
    <w:p w14:paraId="49C2F7C2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Err(e) =&gt; </w:t>
      </w:r>
      <w:proofErr w:type="gramStart"/>
      <w:r w:rsidRPr="009039AD">
        <w:rPr>
          <w:sz w:val="20"/>
          <w:szCs w:val="20"/>
          <w:lang w:val="en-US"/>
        </w:rPr>
        <w:t>format!(</w:t>
      </w:r>
      <w:proofErr w:type="gramEnd"/>
      <w:r w:rsidRPr="009039AD">
        <w:rPr>
          <w:sz w:val="20"/>
          <w:szCs w:val="20"/>
          <w:lang w:val="en-US"/>
        </w:rPr>
        <w:t>"{}", e),</w:t>
      </w:r>
    </w:p>
    <w:p w14:paraId="57A7AB5C" w14:textId="77777777" w:rsidR="009039AD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}</w:t>
      </w:r>
    </w:p>
    <w:p w14:paraId="686C97CA" w14:textId="7CDD468E" w:rsidR="00934B23" w:rsidRPr="009039AD" w:rsidRDefault="009039AD" w:rsidP="009039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}}</w:t>
      </w:r>
    </w:p>
    <w:p w14:paraId="66B77476" w14:textId="77777777" w:rsidR="009039AD" w:rsidRPr="00D21D94" w:rsidRDefault="009039AD" w:rsidP="001C5F27">
      <w:pPr>
        <w:spacing w:line="240" w:lineRule="auto"/>
        <w:ind w:firstLine="0"/>
        <w:jc w:val="center"/>
        <w:rPr>
          <w:lang w:val="en-US"/>
        </w:rPr>
        <w:sectPr w:rsidR="009039AD" w:rsidRPr="00D21D94" w:rsidSect="009039AD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29595EE6" w14:textId="649A7957" w:rsidR="002E2D78" w:rsidRPr="009039AD" w:rsidRDefault="00934B23" w:rsidP="002E2D78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039AD">
        <w:rPr>
          <w:lang w:val="en-US"/>
        </w:rPr>
        <w:t xml:space="preserve">. </w:t>
      </w:r>
      <w:r>
        <w:t>П</w:t>
      </w:r>
      <w:r w:rsidRPr="009039AD">
        <w:rPr>
          <w:lang w:val="en-US"/>
        </w:rPr>
        <w:t xml:space="preserve">2.9. </w:t>
      </w:r>
      <w:r>
        <w:t>Файл</w:t>
      </w:r>
      <w:r w:rsidRPr="009039AD">
        <w:rPr>
          <w:lang w:val="en-US"/>
        </w:rPr>
        <w:t xml:space="preserve"> «</w:t>
      </w:r>
      <w:r w:rsidR="00D410EF">
        <w:rPr>
          <w:lang w:val="en-US"/>
        </w:rPr>
        <w:t>model/</w:t>
      </w:r>
      <w:r w:rsidR="009039AD">
        <w:rPr>
          <w:lang w:val="en-US"/>
        </w:rPr>
        <w:t>chat</w:t>
      </w:r>
      <w:r w:rsidR="00D410EF">
        <w:rPr>
          <w:lang w:val="en-US"/>
        </w:rPr>
        <w:t>.rs</w:t>
      </w:r>
      <w:r w:rsidRPr="009039AD">
        <w:rPr>
          <w:lang w:val="en-US"/>
        </w:rPr>
        <w:t>»</w:t>
      </w:r>
    </w:p>
    <w:p w14:paraId="5A6842C5" w14:textId="77777777" w:rsidR="002E2D78" w:rsidRDefault="002E2D78" w:rsidP="002E2D78">
      <w:pPr>
        <w:spacing w:line="240" w:lineRule="auto"/>
        <w:ind w:firstLine="0"/>
        <w:rPr>
          <w:sz w:val="20"/>
          <w:szCs w:val="20"/>
          <w:lang w:val="en-US"/>
        </w:rPr>
        <w:sectPr w:rsidR="002E2D78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28ADDE66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use </w:t>
      </w:r>
      <w:proofErr w:type="gramStart"/>
      <w:r w:rsidRPr="009039AD">
        <w:rPr>
          <w:sz w:val="20"/>
          <w:szCs w:val="20"/>
          <w:lang w:val="en-US"/>
        </w:rPr>
        <w:t>rig::</w:t>
      </w:r>
      <w:proofErr w:type="gramEnd"/>
      <w:r w:rsidRPr="009039AD">
        <w:rPr>
          <w:sz w:val="20"/>
          <w:szCs w:val="20"/>
          <w:lang w:val="en-US"/>
        </w:rPr>
        <w:t>loaders::{</w:t>
      </w:r>
      <w:proofErr w:type="spellStart"/>
      <w:r w:rsidRPr="009039AD">
        <w:rPr>
          <w:sz w:val="20"/>
          <w:szCs w:val="20"/>
          <w:lang w:val="en-US"/>
        </w:rPr>
        <w:t>FileLoader</w:t>
      </w:r>
      <w:proofErr w:type="spellEnd"/>
      <w:r w:rsidRPr="009039AD">
        <w:rPr>
          <w:sz w:val="20"/>
          <w:szCs w:val="20"/>
          <w:lang w:val="en-US"/>
        </w:rPr>
        <w:t xml:space="preserve"> /*, </w:t>
      </w:r>
      <w:proofErr w:type="spellStart"/>
      <w:r w:rsidRPr="009039AD">
        <w:rPr>
          <w:sz w:val="20"/>
          <w:szCs w:val="20"/>
          <w:lang w:val="en-US"/>
        </w:rPr>
        <w:t>PdfFileLoader</w:t>
      </w:r>
      <w:proofErr w:type="spellEnd"/>
      <w:r w:rsidRPr="009039AD">
        <w:rPr>
          <w:sz w:val="20"/>
          <w:szCs w:val="20"/>
          <w:lang w:val="en-US"/>
        </w:rPr>
        <w:t>*/};</w:t>
      </w:r>
    </w:p>
    <w:p w14:paraId="10475197" w14:textId="07BCA886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use </w:t>
      </w:r>
      <w:proofErr w:type="gramStart"/>
      <w:r w:rsidRPr="009039AD">
        <w:rPr>
          <w:sz w:val="20"/>
          <w:szCs w:val="20"/>
          <w:lang w:val="en-US"/>
        </w:rPr>
        <w:t>std::</w:t>
      </w:r>
      <w:proofErr w:type="gramEnd"/>
      <w:r w:rsidRPr="009039AD">
        <w:rPr>
          <w:sz w:val="20"/>
          <w:szCs w:val="20"/>
          <w:lang w:val="en-US"/>
        </w:rPr>
        <w:t>path::</w:t>
      </w:r>
      <w:proofErr w:type="spellStart"/>
      <w:r w:rsidRPr="009039AD">
        <w:rPr>
          <w:sz w:val="20"/>
          <w:szCs w:val="20"/>
          <w:lang w:val="en-US"/>
        </w:rPr>
        <w:t>PathBuf</w:t>
      </w:r>
      <w:proofErr w:type="spellEnd"/>
      <w:r w:rsidRPr="009039AD">
        <w:rPr>
          <w:sz w:val="20"/>
          <w:szCs w:val="20"/>
          <w:lang w:val="en-US"/>
        </w:rPr>
        <w:t>;</w:t>
      </w:r>
    </w:p>
    <w:p w14:paraId="5B4385DF" w14:textId="20C01969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pub struct </w:t>
      </w:r>
      <w:proofErr w:type="spellStart"/>
      <w:r w:rsidRPr="009039AD">
        <w:rPr>
          <w:sz w:val="20"/>
          <w:szCs w:val="20"/>
          <w:lang w:val="en-US"/>
        </w:rPr>
        <w:t>FileLoaders</w:t>
      </w:r>
      <w:proofErr w:type="spellEnd"/>
      <w:r w:rsidRPr="009039AD">
        <w:rPr>
          <w:sz w:val="20"/>
          <w:szCs w:val="20"/>
          <w:lang w:val="en-US"/>
        </w:rPr>
        <w:t>;</w:t>
      </w:r>
    </w:p>
    <w:p w14:paraId="4873AE94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spellStart"/>
      <w:r w:rsidRPr="009039AD">
        <w:rPr>
          <w:sz w:val="20"/>
          <w:szCs w:val="20"/>
          <w:lang w:val="en-US"/>
        </w:rPr>
        <w:t>impl</w:t>
      </w:r>
      <w:proofErr w:type="spellEnd"/>
      <w:r w:rsidRPr="009039AD">
        <w:rPr>
          <w:sz w:val="20"/>
          <w:szCs w:val="20"/>
          <w:lang w:val="en-US"/>
        </w:rPr>
        <w:t xml:space="preserve"> </w:t>
      </w:r>
      <w:proofErr w:type="spellStart"/>
      <w:r w:rsidRPr="009039AD">
        <w:rPr>
          <w:sz w:val="20"/>
          <w:szCs w:val="20"/>
          <w:lang w:val="en-US"/>
        </w:rPr>
        <w:t>FileLoaders</w:t>
      </w:r>
      <w:proofErr w:type="spellEnd"/>
      <w:r w:rsidRPr="009039AD">
        <w:rPr>
          <w:sz w:val="20"/>
          <w:szCs w:val="20"/>
          <w:lang w:val="en-US"/>
        </w:rPr>
        <w:t xml:space="preserve"> {</w:t>
      </w:r>
    </w:p>
    <w:p w14:paraId="18FD3331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pub </w:t>
      </w:r>
      <w:proofErr w:type="spellStart"/>
      <w:r w:rsidRPr="009039AD">
        <w:rPr>
          <w:sz w:val="20"/>
          <w:szCs w:val="20"/>
          <w:lang w:val="en-US"/>
        </w:rPr>
        <w:t>fn</w:t>
      </w:r>
      <w:proofErr w:type="spellEnd"/>
      <w:r w:rsidRPr="009039AD">
        <w:rPr>
          <w:sz w:val="20"/>
          <w:szCs w:val="20"/>
          <w:lang w:val="en-US"/>
        </w:rPr>
        <w:t xml:space="preserve"> from_utf8_</w:t>
      </w:r>
      <w:proofErr w:type="gramStart"/>
      <w:r w:rsidRPr="009039AD">
        <w:rPr>
          <w:sz w:val="20"/>
          <w:szCs w:val="20"/>
          <w:lang w:val="en-US"/>
        </w:rPr>
        <w:t>file(</w:t>
      </w:r>
      <w:proofErr w:type="gramEnd"/>
    </w:p>
    <w:p w14:paraId="44A1A6F5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path: &amp;str,</w:t>
      </w:r>
    </w:p>
    <w:p w14:paraId="088EDBC6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</w:t>
      </w:r>
      <w:proofErr w:type="spellStart"/>
      <w:r w:rsidRPr="009039AD">
        <w:rPr>
          <w:sz w:val="20"/>
          <w:szCs w:val="20"/>
          <w:lang w:val="en-US"/>
        </w:rPr>
        <w:t>extention</w:t>
      </w:r>
      <w:proofErr w:type="spellEnd"/>
      <w:r w:rsidRPr="009039AD">
        <w:rPr>
          <w:sz w:val="20"/>
          <w:szCs w:val="20"/>
          <w:lang w:val="en-US"/>
        </w:rPr>
        <w:t>: &amp;str,</w:t>
      </w:r>
    </w:p>
    <w:p w14:paraId="6B91FB71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) -&gt; </w:t>
      </w:r>
      <w:proofErr w:type="gramStart"/>
      <w:r w:rsidRPr="009039AD">
        <w:rPr>
          <w:sz w:val="20"/>
          <w:szCs w:val="20"/>
          <w:lang w:val="en-US"/>
        </w:rPr>
        <w:t>anyhow::</w:t>
      </w:r>
      <w:proofErr w:type="gramEnd"/>
      <w:r w:rsidRPr="009039AD">
        <w:rPr>
          <w:sz w:val="20"/>
          <w:szCs w:val="20"/>
          <w:lang w:val="en-US"/>
        </w:rPr>
        <w:t>Result&lt;Box&lt;</w:t>
      </w:r>
      <w:proofErr w:type="spellStart"/>
      <w:r w:rsidRPr="009039AD">
        <w:rPr>
          <w:sz w:val="20"/>
          <w:szCs w:val="20"/>
          <w:lang w:val="en-US"/>
        </w:rPr>
        <w:t>dyn</w:t>
      </w:r>
      <w:proofErr w:type="spellEnd"/>
      <w:r w:rsidRPr="009039AD">
        <w:rPr>
          <w:sz w:val="20"/>
          <w:szCs w:val="20"/>
          <w:lang w:val="en-US"/>
        </w:rPr>
        <w:t xml:space="preserve"> Iterator&lt;Item = (</w:t>
      </w:r>
      <w:proofErr w:type="spellStart"/>
      <w:r w:rsidRPr="009039AD">
        <w:rPr>
          <w:sz w:val="20"/>
          <w:szCs w:val="20"/>
          <w:lang w:val="en-US"/>
        </w:rPr>
        <w:t>PathBuf</w:t>
      </w:r>
      <w:proofErr w:type="spellEnd"/>
      <w:r w:rsidRPr="009039AD">
        <w:rPr>
          <w:sz w:val="20"/>
          <w:szCs w:val="20"/>
          <w:lang w:val="en-US"/>
        </w:rPr>
        <w:t>, String)&gt;&gt;&gt; {</w:t>
      </w:r>
    </w:p>
    <w:p w14:paraId="5A6806F3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pattern = </w:t>
      </w:r>
      <w:proofErr w:type="gramStart"/>
      <w:r w:rsidRPr="009039AD">
        <w:rPr>
          <w:sz w:val="20"/>
          <w:szCs w:val="20"/>
          <w:lang w:val="en-US"/>
        </w:rPr>
        <w:t>format!(</w:t>
      </w:r>
      <w:proofErr w:type="gramEnd"/>
      <w:r w:rsidRPr="009039AD">
        <w:rPr>
          <w:sz w:val="20"/>
          <w:szCs w:val="20"/>
          <w:lang w:val="en-US"/>
        </w:rPr>
        <w:t xml:space="preserve">"{}/**/*.{}", path, </w:t>
      </w:r>
      <w:proofErr w:type="spellStart"/>
      <w:r w:rsidRPr="009039AD">
        <w:rPr>
          <w:sz w:val="20"/>
          <w:szCs w:val="20"/>
          <w:lang w:val="en-US"/>
        </w:rPr>
        <w:t>extention</w:t>
      </w:r>
      <w:proofErr w:type="spellEnd"/>
      <w:r w:rsidRPr="009039AD">
        <w:rPr>
          <w:sz w:val="20"/>
          <w:szCs w:val="20"/>
          <w:lang w:val="en-US"/>
        </w:rPr>
        <w:t>);</w:t>
      </w:r>
    </w:p>
    <w:p w14:paraId="63DF7D81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let loader = </w:t>
      </w:r>
      <w:proofErr w:type="spellStart"/>
      <w:proofErr w:type="gramStart"/>
      <w:r w:rsidRPr="009039AD">
        <w:rPr>
          <w:sz w:val="20"/>
          <w:szCs w:val="20"/>
          <w:lang w:val="en-US"/>
        </w:rPr>
        <w:t>FileLoader</w:t>
      </w:r>
      <w:proofErr w:type="spellEnd"/>
      <w:r w:rsidRPr="009039AD">
        <w:rPr>
          <w:sz w:val="20"/>
          <w:szCs w:val="20"/>
          <w:lang w:val="en-US"/>
        </w:rPr>
        <w:t>::</w:t>
      </w:r>
      <w:proofErr w:type="spellStart"/>
      <w:proofErr w:type="gramEnd"/>
      <w:r w:rsidRPr="009039AD">
        <w:rPr>
          <w:sz w:val="20"/>
          <w:szCs w:val="20"/>
          <w:lang w:val="en-US"/>
        </w:rPr>
        <w:t>with_glob</w:t>
      </w:r>
      <w:proofErr w:type="spellEnd"/>
      <w:r w:rsidRPr="009039AD">
        <w:rPr>
          <w:sz w:val="20"/>
          <w:szCs w:val="20"/>
          <w:lang w:val="en-US"/>
        </w:rPr>
        <w:t>(</w:t>
      </w:r>
      <w:proofErr w:type="spellStart"/>
      <w:r w:rsidRPr="009039AD">
        <w:rPr>
          <w:sz w:val="20"/>
          <w:szCs w:val="20"/>
          <w:lang w:val="en-US"/>
        </w:rPr>
        <w:t>pattern.leak</w:t>
      </w:r>
      <w:proofErr w:type="spellEnd"/>
      <w:r w:rsidRPr="009039AD">
        <w:rPr>
          <w:sz w:val="20"/>
          <w:szCs w:val="20"/>
          <w:lang w:val="en-US"/>
        </w:rPr>
        <w:t>())?</w:t>
      </w:r>
    </w:p>
    <w:p w14:paraId="0FDEA6EA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</w:t>
      </w:r>
      <w:proofErr w:type="gramStart"/>
      <w:r w:rsidRPr="009039AD">
        <w:rPr>
          <w:sz w:val="20"/>
          <w:szCs w:val="20"/>
          <w:lang w:val="en-US"/>
        </w:rPr>
        <w:t>.</w:t>
      </w:r>
      <w:proofErr w:type="spellStart"/>
      <w:r w:rsidRPr="009039AD">
        <w:rPr>
          <w:sz w:val="20"/>
          <w:szCs w:val="20"/>
          <w:lang w:val="en-US"/>
        </w:rPr>
        <w:t>read</w:t>
      </w:r>
      <w:proofErr w:type="gramEnd"/>
      <w:r w:rsidRPr="009039AD">
        <w:rPr>
          <w:sz w:val="20"/>
          <w:szCs w:val="20"/>
          <w:lang w:val="en-US"/>
        </w:rPr>
        <w:t>_with_path</w:t>
      </w:r>
      <w:proofErr w:type="spellEnd"/>
      <w:r w:rsidRPr="009039AD">
        <w:rPr>
          <w:sz w:val="20"/>
          <w:szCs w:val="20"/>
          <w:lang w:val="en-US"/>
        </w:rPr>
        <w:t>()</w:t>
      </w:r>
    </w:p>
    <w:p w14:paraId="6BB62BCF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</w:t>
      </w:r>
      <w:proofErr w:type="gramStart"/>
      <w:r w:rsidRPr="009039AD">
        <w:rPr>
          <w:sz w:val="20"/>
          <w:szCs w:val="20"/>
          <w:lang w:val="en-US"/>
        </w:rPr>
        <w:t>.</w:t>
      </w:r>
      <w:proofErr w:type="spellStart"/>
      <w:r w:rsidRPr="009039AD">
        <w:rPr>
          <w:sz w:val="20"/>
          <w:szCs w:val="20"/>
          <w:lang w:val="en-US"/>
        </w:rPr>
        <w:t>ignore</w:t>
      </w:r>
      <w:proofErr w:type="gramEnd"/>
      <w:r w:rsidRPr="009039AD">
        <w:rPr>
          <w:sz w:val="20"/>
          <w:szCs w:val="20"/>
          <w:lang w:val="en-US"/>
        </w:rPr>
        <w:t>_errors</w:t>
      </w:r>
      <w:proofErr w:type="spellEnd"/>
      <w:r w:rsidRPr="009039AD">
        <w:rPr>
          <w:sz w:val="20"/>
          <w:szCs w:val="20"/>
          <w:lang w:val="en-US"/>
        </w:rPr>
        <w:t>()</w:t>
      </w:r>
    </w:p>
    <w:p w14:paraId="22EA6B48" w14:textId="17D6A68C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    </w:t>
      </w:r>
      <w:proofErr w:type="gramStart"/>
      <w:r w:rsidRPr="009039AD">
        <w:rPr>
          <w:sz w:val="20"/>
          <w:szCs w:val="20"/>
          <w:lang w:val="en-US"/>
        </w:rPr>
        <w:t>.</w:t>
      </w:r>
      <w:proofErr w:type="spellStart"/>
      <w:r w:rsidRPr="009039AD">
        <w:rPr>
          <w:sz w:val="20"/>
          <w:szCs w:val="20"/>
          <w:lang w:val="en-US"/>
        </w:rPr>
        <w:t>into</w:t>
      </w:r>
      <w:proofErr w:type="gramEnd"/>
      <w:r w:rsidRPr="009039AD">
        <w:rPr>
          <w:sz w:val="20"/>
          <w:szCs w:val="20"/>
          <w:lang w:val="en-US"/>
        </w:rPr>
        <w:t>_iter</w:t>
      </w:r>
      <w:proofErr w:type="spellEnd"/>
      <w:r w:rsidRPr="009039AD">
        <w:rPr>
          <w:sz w:val="20"/>
          <w:szCs w:val="20"/>
          <w:lang w:val="en-US"/>
        </w:rPr>
        <w:t>();</w:t>
      </w:r>
    </w:p>
    <w:p w14:paraId="16225C8F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    </w:t>
      </w:r>
      <w:proofErr w:type="gramStart"/>
      <w:r w:rsidRPr="009039AD">
        <w:rPr>
          <w:sz w:val="20"/>
          <w:szCs w:val="20"/>
          <w:lang w:val="en-US"/>
        </w:rPr>
        <w:t>Ok(</w:t>
      </w:r>
      <w:proofErr w:type="gramEnd"/>
      <w:r w:rsidRPr="009039AD">
        <w:rPr>
          <w:sz w:val="20"/>
          <w:szCs w:val="20"/>
          <w:lang w:val="en-US"/>
        </w:rPr>
        <w:t>Box::new(loader))</w:t>
      </w:r>
    </w:p>
    <w:p w14:paraId="3F45A4A7" w14:textId="77777777" w:rsidR="009039AD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 xml:space="preserve">    }</w:t>
      </w:r>
    </w:p>
    <w:p w14:paraId="41D5A116" w14:textId="0F6ACC0E" w:rsidR="00934B23" w:rsidRPr="009039AD" w:rsidRDefault="009039AD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9039AD">
        <w:rPr>
          <w:sz w:val="20"/>
          <w:szCs w:val="20"/>
          <w:lang w:val="en-US"/>
        </w:rPr>
        <w:t>}</w:t>
      </w:r>
    </w:p>
    <w:p w14:paraId="6CD65309" w14:textId="77777777" w:rsidR="002E2D78" w:rsidRDefault="002E2D78" w:rsidP="001C5F27">
      <w:pPr>
        <w:spacing w:line="240" w:lineRule="auto"/>
        <w:rPr>
          <w:sz w:val="20"/>
          <w:szCs w:val="20"/>
          <w:lang w:val="en-US"/>
        </w:rPr>
        <w:sectPr w:rsidR="002E2D78" w:rsidSect="002E2D78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248524BF" w14:textId="1E8B533A" w:rsidR="00934B23" w:rsidRPr="002E2D78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2E2D78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 xml:space="preserve">2.10. </w:t>
      </w:r>
      <w:r>
        <w:t>Файл</w:t>
      </w:r>
      <w:r w:rsidRPr="002E2D78">
        <w:rPr>
          <w:lang w:val="en-US"/>
        </w:rPr>
        <w:t xml:space="preserve"> «</w:t>
      </w:r>
      <w:r w:rsidR="00D410EF">
        <w:rPr>
          <w:lang w:val="en-US"/>
        </w:rPr>
        <w:t>model/</w:t>
      </w:r>
      <w:r w:rsidR="002E2D78">
        <w:rPr>
          <w:lang w:val="en-US"/>
        </w:rPr>
        <w:t>loaders</w:t>
      </w:r>
      <w:r w:rsidR="00D410EF">
        <w:rPr>
          <w:lang w:val="en-US"/>
        </w:rPr>
        <w:t>.rs</w:t>
      </w:r>
      <w:r w:rsidRPr="002E2D78">
        <w:rPr>
          <w:lang w:val="en-US"/>
        </w:rPr>
        <w:t>»</w:t>
      </w:r>
    </w:p>
    <w:p w14:paraId="6F4865B8" w14:textId="77777777" w:rsidR="002E2D78" w:rsidRDefault="002E2D78" w:rsidP="002E2D78">
      <w:pPr>
        <w:spacing w:line="240" w:lineRule="auto"/>
        <w:rPr>
          <w:sz w:val="20"/>
          <w:szCs w:val="20"/>
          <w:lang w:val="en-US"/>
        </w:rPr>
        <w:sectPr w:rsidR="002E2D78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21A19F1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lastRenderedPageBreak/>
        <w:t>[package]</w:t>
      </w:r>
    </w:p>
    <w:p w14:paraId="1E6225B8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name = "interface"</w:t>
      </w:r>
    </w:p>
    <w:p w14:paraId="364DBE4A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version = "0.1.0"</w:t>
      </w:r>
    </w:p>
    <w:p w14:paraId="48F37E17" w14:textId="2E9FC173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edition = "2024"</w:t>
      </w:r>
    </w:p>
    <w:p w14:paraId="4039030F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[dependencies]</w:t>
      </w:r>
    </w:p>
    <w:p w14:paraId="663733F5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proofErr w:type="spellStart"/>
      <w:r w:rsidRPr="002E2D78">
        <w:rPr>
          <w:sz w:val="20"/>
          <w:szCs w:val="20"/>
          <w:lang w:val="en-US"/>
        </w:rPr>
        <w:t>tokio</w:t>
      </w:r>
      <w:proofErr w:type="spellEnd"/>
      <w:r w:rsidRPr="002E2D78">
        <w:rPr>
          <w:sz w:val="20"/>
          <w:szCs w:val="20"/>
          <w:lang w:val="en-US"/>
        </w:rPr>
        <w:t xml:space="preserve"> = </w:t>
      </w:r>
      <w:proofErr w:type="gramStart"/>
      <w:r w:rsidRPr="002E2D78">
        <w:rPr>
          <w:sz w:val="20"/>
          <w:szCs w:val="20"/>
          <w:lang w:val="en-US"/>
        </w:rPr>
        <w:t>{ version</w:t>
      </w:r>
      <w:proofErr w:type="gramEnd"/>
      <w:r w:rsidRPr="002E2D78">
        <w:rPr>
          <w:sz w:val="20"/>
          <w:szCs w:val="20"/>
          <w:lang w:val="en-US"/>
        </w:rPr>
        <w:t xml:space="preserve"> = "1", features = ["rt-multi-thread", "macros"] }</w:t>
      </w:r>
    </w:p>
    <w:p w14:paraId="6A805D9E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rig-core = "0.34.0"</w:t>
      </w:r>
    </w:p>
    <w:p w14:paraId="59945721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async-trait = "0.1.89"</w:t>
      </w:r>
    </w:p>
    <w:p w14:paraId="2ADF79F0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proofErr w:type="spellStart"/>
      <w:r w:rsidRPr="002E2D78">
        <w:rPr>
          <w:sz w:val="20"/>
          <w:szCs w:val="20"/>
          <w:lang w:val="en-US"/>
        </w:rPr>
        <w:t>serde_json</w:t>
      </w:r>
      <w:proofErr w:type="spellEnd"/>
      <w:r w:rsidRPr="002E2D78">
        <w:rPr>
          <w:sz w:val="20"/>
          <w:szCs w:val="20"/>
          <w:lang w:val="en-US"/>
        </w:rPr>
        <w:t xml:space="preserve"> = "1.0.149"</w:t>
      </w:r>
    </w:p>
    <w:p w14:paraId="5A55A3B5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bon = "3.9.1"</w:t>
      </w:r>
    </w:p>
    <w:p w14:paraId="5C25693D" w14:textId="22764773" w:rsidR="00934B23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anyhow = "1.0.102"</w:t>
      </w:r>
    </w:p>
    <w:p w14:paraId="4773368F" w14:textId="77777777" w:rsidR="002E2D78" w:rsidRPr="00D21D94" w:rsidRDefault="002E2D78" w:rsidP="001C5F27">
      <w:pPr>
        <w:spacing w:line="240" w:lineRule="auto"/>
        <w:ind w:firstLine="0"/>
        <w:jc w:val="center"/>
        <w:rPr>
          <w:lang w:val="en-US"/>
        </w:rPr>
        <w:sectPr w:rsidR="002E2D78" w:rsidRPr="00D21D94" w:rsidSect="002E2D78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56A27098" w14:textId="55284123" w:rsidR="00934B23" w:rsidRPr="002E2D78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2E2D78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 xml:space="preserve">2.11. </w:t>
      </w:r>
      <w:r>
        <w:t>Файл</w:t>
      </w:r>
      <w:r w:rsidRPr="002E2D78">
        <w:rPr>
          <w:lang w:val="en-US"/>
        </w:rPr>
        <w:t xml:space="preserve"> «</w:t>
      </w:r>
      <w:r w:rsidR="002E2D78">
        <w:rPr>
          <w:lang w:val="en-US"/>
        </w:rPr>
        <w:t>interface/</w:t>
      </w:r>
      <w:proofErr w:type="spellStart"/>
      <w:r w:rsidR="002E2D78">
        <w:rPr>
          <w:lang w:val="en-US"/>
        </w:rPr>
        <w:t>Cargo.toml</w:t>
      </w:r>
      <w:proofErr w:type="spellEnd"/>
      <w:r w:rsidRPr="002E2D78">
        <w:rPr>
          <w:lang w:val="en-US"/>
        </w:rPr>
        <w:t>»</w:t>
      </w:r>
    </w:p>
    <w:p w14:paraId="0BC48769" w14:textId="77777777" w:rsidR="00830AAD" w:rsidRDefault="00830AAD" w:rsidP="002E2D78">
      <w:pPr>
        <w:spacing w:line="240" w:lineRule="auto"/>
        <w:rPr>
          <w:sz w:val="20"/>
          <w:szCs w:val="20"/>
          <w:lang w:val="en-US"/>
        </w:rPr>
        <w:sectPr w:rsidR="00830AAD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BE5E01A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mod config;</w:t>
      </w:r>
    </w:p>
    <w:p w14:paraId="1384D458" w14:textId="71EFE08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pub use </w:t>
      </w:r>
      <w:proofErr w:type="gramStart"/>
      <w:r w:rsidRPr="002E2D78">
        <w:rPr>
          <w:sz w:val="20"/>
          <w:szCs w:val="20"/>
          <w:lang w:val="en-US"/>
        </w:rPr>
        <w:t>config::</w:t>
      </w:r>
      <w:proofErr w:type="gramEnd"/>
      <w:r w:rsidRPr="002E2D78">
        <w:rPr>
          <w:sz w:val="20"/>
          <w:szCs w:val="20"/>
          <w:lang w:val="en-US"/>
        </w:rPr>
        <w:t>Config;</w:t>
      </w:r>
    </w:p>
    <w:p w14:paraId="69D2DD1A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mod </w:t>
      </w:r>
      <w:proofErr w:type="spellStart"/>
      <w:r w:rsidRPr="002E2D78">
        <w:rPr>
          <w:sz w:val="20"/>
          <w:szCs w:val="20"/>
          <w:lang w:val="en-US"/>
        </w:rPr>
        <w:t>vector_index</w:t>
      </w:r>
      <w:proofErr w:type="spellEnd"/>
      <w:r w:rsidRPr="002E2D78">
        <w:rPr>
          <w:sz w:val="20"/>
          <w:szCs w:val="20"/>
          <w:lang w:val="en-US"/>
        </w:rPr>
        <w:t>;</w:t>
      </w:r>
    </w:p>
    <w:p w14:paraId="17645A79" w14:textId="1A858CF0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pub use </w:t>
      </w:r>
      <w:proofErr w:type="spellStart"/>
      <w:r w:rsidRPr="002E2D78">
        <w:rPr>
          <w:sz w:val="20"/>
          <w:szCs w:val="20"/>
          <w:lang w:val="en-US"/>
        </w:rPr>
        <w:t>vector_</w:t>
      </w:r>
      <w:proofErr w:type="gramStart"/>
      <w:r w:rsidRPr="002E2D78">
        <w:rPr>
          <w:sz w:val="20"/>
          <w:szCs w:val="20"/>
          <w:lang w:val="en-US"/>
        </w:rPr>
        <w:t>index</w:t>
      </w:r>
      <w:proofErr w:type="spellEnd"/>
      <w:r w:rsidRPr="002E2D78">
        <w:rPr>
          <w:sz w:val="20"/>
          <w:szCs w:val="20"/>
          <w:lang w:val="en-US"/>
        </w:rPr>
        <w:t>::</w:t>
      </w:r>
      <w:proofErr w:type="spellStart"/>
      <w:proofErr w:type="gramEnd"/>
      <w:r w:rsidRPr="002E2D78">
        <w:rPr>
          <w:sz w:val="20"/>
          <w:szCs w:val="20"/>
          <w:lang w:val="en-US"/>
        </w:rPr>
        <w:t>IVectorIndex</w:t>
      </w:r>
      <w:proofErr w:type="spellEnd"/>
      <w:r w:rsidRPr="002E2D78">
        <w:rPr>
          <w:sz w:val="20"/>
          <w:szCs w:val="20"/>
          <w:lang w:val="en-US"/>
        </w:rPr>
        <w:t>;</w:t>
      </w:r>
    </w:p>
    <w:p w14:paraId="7FEF94D7" w14:textId="77777777" w:rsidR="002E2D78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mod chat;</w:t>
      </w:r>
    </w:p>
    <w:p w14:paraId="744A5349" w14:textId="252E07D9" w:rsidR="00934B23" w:rsidRPr="002E2D78" w:rsidRDefault="002E2D78" w:rsidP="002E2D78">
      <w:pPr>
        <w:spacing w:line="240" w:lineRule="auto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pub use </w:t>
      </w:r>
      <w:proofErr w:type="gramStart"/>
      <w:r w:rsidRPr="002E2D78">
        <w:rPr>
          <w:sz w:val="20"/>
          <w:szCs w:val="20"/>
          <w:lang w:val="en-US"/>
        </w:rPr>
        <w:t>chat::</w:t>
      </w:r>
      <w:proofErr w:type="spellStart"/>
      <w:proofErr w:type="gramEnd"/>
      <w:r w:rsidRPr="002E2D78">
        <w:rPr>
          <w:sz w:val="20"/>
          <w:szCs w:val="20"/>
          <w:lang w:val="en-US"/>
        </w:rPr>
        <w:t>IChat</w:t>
      </w:r>
      <w:proofErr w:type="spellEnd"/>
      <w:r w:rsidRPr="002E2D78">
        <w:rPr>
          <w:sz w:val="20"/>
          <w:szCs w:val="20"/>
          <w:lang w:val="en-US"/>
        </w:rPr>
        <w:t>;</w:t>
      </w:r>
    </w:p>
    <w:p w14:paraId="0D8B87E3" w14:textId="77777777" w:rsidR="00830AAD" w:rsidRPr="00D21D94" w:rsidRDefault="00830AAD" w:rsidP="001C5F27">
      <w:pPr>
        <w:spacing w:line="240" w:lineRule="auto"/>
        <w:ind w:firstLine="0"/>
        <w:jc w:val="center"/>
        <w:rPr>
          <w:lang w:val="en-US"/>
        </w:rPr>
        <w:sectPr w:rsidR="00830AAD" w:rsidRPr="00D21D94" w:rsidSect="00830AAD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3F4D1367" w14:textId="7BBF2702" w:rsidR="00934B23" w:rsidRPr="002E2D78" w:rsidRDefault="00934B23" w:rsidP="001C5F27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>2.12</w:t>
      </w:r>
      <w:r w:rsidRPr="00934B23">
        <w:rPr>
          <w:lang w:val="en-US"/>
        </w:rPr>
        <w:t xml:space="preserve">. </w:t>
      </w:r>
      <w:r>
        <w:t>Файл</w:t>
      </w:r>
      <w:r w:rsidRPr="002E2D78">
        <w:rPr>
          <w:lang w:val="en-US"/>
        </w:rPr>
        <w:t xml:space="preserve"> «</w:t>
      </w:r>
      <w:r w:rsidR="002E2D78">
        <w:rPr>
          <w:lang w:val="en-US"/>
        </w:rPr>
        <w:t>interface/lib.rs</w:t>
      </w:r>
      <w:r w:rsidRPr="002E2D78">
        <w:rPr>
          <w:lang w:val="en-US"/>
        </w:rPr>
        <w:t>»</w:t>
      </w:r>
    </w:p>
    <w:p w14:paraId="337CC46F" w14:textId="77777777" w:rsidR="002E2D78" w:rsidRDefault="002E2D78" w:rsidP="002E2D78">
      <w:pPr>
        <w:spacing w:line="240" w:lineRule="auto"/>
        <w:rPr>
          <w:sz w:val="20"/>
          <w:szCs w:val="20"/>
          <w:lang w:val="en-US"/>
        </w:rPr>
        <w:sectPr w:rsidR="002E2D78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58863B3F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use </w:t>
      </w:r>
      <w:proofErr w:type="gramStart"/>
      <w:r w:rsidRPr="002E2D78">
        <w:rPr>
          <w:sz w:val="20"/>
          <w:szCs w:val="20"/>
          <w:lang w:val="en-US"/>
        </w:rPr>
        <w:t>rig::</w:t>
      </w:r>
      <w:proofErr w:type="gramEnd"/>
      <w:r w:rsidRPr="002E2D78">
        <w:rPr>
          <w:sz w:val="20"/>
          <w:szCs w:val="20"/>
          <w:lang w:val="en-US"/>
        </w:rPr>
        <w:t>{</w:t>
      </w:r>
    </w:p>
    <w:p w14:paraId="309BB23C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spellStart"/>
      <w:r w:rsidRPr="002E2D78">
        <w:rPr>
          <w:sz w:val="20"/>
          <w:szCs w:val="20"/>
          <w:lang w:val="en-US"/>
        </w:rPr>
        <w:t>vector_</w:t>
      </w:r>
      <w:proofErr w:type="gramStart"/>
      <w:r w:rsidRPr="002E2D78">
        <w:rPr>
          <w:sz w:val="20"/>
          <w:szCs w:val="20"/>
          <w:lang w:val="en-US"/>
        </w:rPr>
        <w:t>store</w:t>
      </w:r>
      <w:proofErr w:type="spellEnd"/>
      <w:r w:rsidRPr="002E2D78">
        <w:rPr>
          <w:sz w:val="20"/>
          <w:szCs w:val="20"/>
          <w:lang w:val="en-US"/>
        </w:rPr>
        <w:t>::</w:t>
      </w:r>
      <w:proofErr w:type="gramEnd"/>
      <w:r w:rsidRPr="002E2D78">
        <w:rPr>
          <w:sz w:val="20"/>
          <w:szCs w:val="20"/>
          <w:lang w:val="en-US"/>
        </w:rPr>
        <w:t>{</w:t>
      </w:r>
    </w:p>
    <w:p w14:paraId="6011732C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</w:t>
      </w:r>
      <w:proofErr w:type="spellStart"/>
      <w:r w:rsidRPr="002E2D78">
        <w:rPr>
          <w:sz w:val="20"/>
          <w:szCs w:val="20"/>
          <w:lang w:val="en-US"/>
        </w:rPr>
        <w:t>TopNResults</w:t>
      </w:r>
      <w:proofErr w:type="spellEnd"/>
      <w:r w:rsidRPr="002E2D78">
        <w:rPr>
          <w:sz w:val="20"/>
          <w:szCs w:val="20"/>
          <w:lang w:val="en-US"/>
        </w:rPr>
        <w:t xml:space="preserve">, </w:t>
      </w:r>
      <w:proofErr w:type="spellStart"/>
      <w:r w:rsidRPr="002E2D78">
        <w:rPr>
          <w:sz w:val="20"/>
          <w:szCs w:val="20"/>
          <w:lang w:val="en-US"/>
        </w:rPr>
        <w:t>VectorSearchRequest</w:t>
      </w:r>
      <w:proofErr w:type="spellEnd"/>
      <w:r w:rsidRPr="002E2D78">
        <w:rPr>
          <w:sz w:val="20"/>
          <w:szCs w:val="20"/>
          <w:lang w:val="en-US"/>
        </w:rPr>
        <w:t xml:space="preserve">, </w:t>
      </w:r>
      <w:proofErr w:type="spellStart"/>
      <w:r w:rsidRPr="002E2D78">
        <w:rPr>
          <w:sz w:val="20"/>
          <w:szCs w:val="20"/>
          <w:lang w:val="en-US"/>
        </w:rPr>
        <w:t>VectorStoreError</w:t>
      </w:r>
      <w:proofErr w:type="spellEnd"/>
      <w:r w:rsidRPr="002E2D78">
        <w:rPr>
          <w:sz w:val="20"/>
          <w:szCs w:val="20"/>
          <w:lang w:val="en-US"/>
        </w:rPr>
        <w:t xml:space="preserve">, </w:t>
      </w:r>
      <w:proofErr w:type="spellStart"/>
      <w:r w:rsidRPr="002E2D78">
        <w:rPr>
          <w:sz w:val="20"/>
          <w:szCs w:val="20"/>
          <w:lang w:val="en-US"/>
        </w:rPr>
        <w:t>VectorStoreIndexDyn</w:t>
      </w:r>
      <w:proofErr w:type="spellEnd"/>
      <w:r w:rsidRPr="002E2D78">
        <w:rPr>
          <w:sz w:val="20"/>
          <w:szCs w:val="20"/>
          <w:lang w:val="en-US"/>
        </w:rPr>
        <w:t xml:space="preserve">, </w:t>
      </w:r>
      <w:proofErr w:type="gramStart"/>
      <w:r w:rsidRPr="002E2D78">
        <w:rPr>
          <w:sz w:val="20"/>
          <w:szCs w:val="20"/>
          <w:lang w:val="en-US"/>
        </w:rPr>
        <w:t>request::</w:t>
      </w:r>
      <w:proofErr w:type="gramEnd"/>
      <w:r w:rsidRPr="002E2D78">
        <w:rPr>
          <w:sz w:val="20"/>
          <w:szCs w:val="20"/>
          <w:lang w:val="en-US"/>
        </w:rPr>
        <w:t>Filter,</w:t>
      </w:r>
    </w:p>
    <w:p w14:paraId="187C54D9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},</w:t>
      </w:r>
    </w:p>
    <w:p w14:paraId="74CFD7F4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spellStart"/>
      <w:r w:rsidRPr="002E2D78">
        <w:rPr>
          <w:sz w:val="20"/>
          <w:szCs w:val="20"/>
          <w:lang w:val="en-US"/>
        </w:rPr>
        <w:t>wasm_</w:t>
      </w:r>
      <w:proofErr w:type="gramStart"/>
      <w:r w:rsidRPr="002E2D78">
        <w:rPr>
          <w:sz w:val="20"/>
          <w:szCs w:val="20"/>
          <w:lang w:val="en-US"/>
        </w:rPr>
        <w:t>compat</w:t>
      </w:r>
      <w:proofErr w:type="spellEnd"/>
      <w:r w:rsidRPr="002E2D78">
        <w:rPr>
          <w:sz w:val="20"/>
          <w:szCs w:val="20"/>
          <w:lang w:val="en-US"/>
        </w:rPr>
        <w:t>::</w:t>
      </w:r>
      <w:proofErr w:type="spellStart"/>
      <w:proofErr w:type="gramEnd"/>
      <w:r w:rsidRPr="002E2D78">
        <w:rPr>
          <w:sz w:val="20"/>
          <w:szCs w:val="20"/>
          <w:lang w:val="en-US"/>
        </w:rPr>
        <w:t>WasmBoxedFuture</w:t>
      </w:r>
      <w:proofErr w:type="spellEnd"/>
      <w:r w:rsidRPr="002E2D78">
        <w:rPr>
          <w:sz w:val="20"/>
          <w:szCs w:val="20"/>
          <w:lang w:val="en-US"/>
        </w:rPr>
        <w:t>,</w:t>
      </w:r>
    </w:p>
    <w:p w14:paraId="649CA4A6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};</w:t>
      </w:r>
    </w:p>
    <w:p w14:paraId="13791BD6" w14:textId="446D6306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use </w:t>
      </w:r>
      <w:proofErr w:type="spellStart"/>
      <w:r w:rsidRPr="002E2D78">
        <w:rPr>
          <w:sz w:val="20"/>
          <w:szCs w:val="20"/>
          <w:lang w:val="en-US"/>
        </w:rPr>
        <w:t>serde_</w:t>
      </w:r>
      <w:proofErr w:type="gramStart"/>
      <w:r w:rsidRPr="002E2D78">
        <w:rPr>
          <w:sz w:val="20"/>
          <w:szCs w:val="20"/>
          <w:lang w:val="en-US"/>
        </w:rPr>
        <w:t>json</w:t>
      </w:r>
      <w:proofErr w:type="spellEnd"/>
      <w:r w:rsidRPr="002E2D78">
        <w:rPr>
          <w:sz w:val="20"/>
          <w:szCs w:val="20"/>
          <w:lang w:val="en-US"/>
        </w:rPr>
        <w:t>::</w:t>
      </w:r>
      <w:proofErr w:type="gramEnd"/>
      <w:r w:rsidRPr="002E2D78">
        <w:rPr>
          <w:sz w:val="20"/>
          <w:szCs w:val="20"/>
          <w:lang w:val="en-US"/>
        </w:rPr>
        <w:t>Value;</w:t>
      </w:r>
    </w:p>
    <w:p w14:paraId="7B5C0ED1" w14:textId="4E4EE9D5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type </w:t>
      </w:r>
      <w:proofErr w:type="spellStart"/>
      <w:r w:rsidRPr="002E2D78">
        <w:rPr>
          <w:sz w:val="20"/>
          <w:szCs w:val="20"/>
          <w:lang w:val="en-US"/>
        </w:rPr>
        <w:t>LLMout</w:t>
      </w:r>
      <w:proofErr w:type="spellEnd"/>
      <w:r w:rsidRPr="002E2D78">
        <w:rPr>
          <w:sz w:val="20"/>
          <w:szCs w:val="20"/>
          <w:lang w:val="en-US"/>
        </w:rPr>
        <w:t xml:space="preserve"> = Box&lt;</w:t>
      </w:r>
      <w:proofErr w:type="spellStart"/>
      <w:r w:rsidRPr="002E2D78">
        <w:rPr>
          <w:sz w:val="20"/>
          <w:szCs w:val="20"/>
          <w:lang w:val="en-US"/>
        </w:rPr>
        <w:t>dyn</w:t>
      </w:r>
      <w:proofErr w:type="spellEnd"/>
      <w:r w:rsidRPr="002E2D78">
        <w:rPr>
          <w:sz w:val="20"/>
          <w:szCs w:val="20"/>
          <w:lang w:val="en-US"/>
        </w:rPr>
        <w:t xml:space="preserve"> </w:t>
      </w:r>
      <w:proofErr w:type="spellStart"/>
      <w:r w:rsidRPr="002E2D78">
        <w:rPr>
          <w:sz w:val="20"/>
          <w:szCs w:val="20"/>
          <w:lang w:val="en-US"/>
        </w:rPr>
        <w:t>VectorStoreIndexDyn</w:t>
      </w:r>
      <w:proofErr w:type="spellEnd"/>
      <w:r w:rsidRPr="002E2D78">
        <w:rPr>
          <w:sz w:val="20"/>
          <w:szCs w:val="20"/>
          <w:lang w:val="en-US"/>
        </w:rPr>
        <w:t xml:space="preserve"> + Send + Sync + 'static&gt;;</w:t>
      </w:r>
    </w:p>
    <w:p w14:paraId="5295847E" w14:textId="1C1AE1A3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pub struct </w:t>
      </w:r>
      <w:proofErr w:type="spellStart"/>
      <w:proofErr w:type="gramStart"/>
      <w:r w:rsidRPr="002E2D78">
        <w:rPr>
          <w:sz w:val="20"/>
          <w:szCs w:val="20"/>
          <w:lang w:val="en-US"/>
        </w:rPr>
        <w:t>IVectorIndex</w:t>
      </w:r>
      <w:proofErr w:type="spellEnd"/>
      <w:r w:rsidRPr="002E2D78">
        <w:rPr>
          <w:sz w:val="20"/>
          <w:szCs w:val="20"/>
          <w:lang w:val="en-US"/>
        </w:rPr>
        <w:t>(</w:t>
      </w:r>
      <w:proofErr w:type="spellStart"/>
      <w:proofErr w:type="gramEnd"/>
      <w:r w:rsidRPr="002E2D78">
        <w:rPr>
          <w:sz w:val="20"/>
          <w:szCs w:val="20"/>
          <w:lang w:val="en-US"/>
        </w:rPr>
        <w:t>LLMout</w:t>
      </w:r>
      <w:proofErr w:type="spellEnd"/>
      <w:r w:rsidRPr="002E2D78">
        <w:rPr>
          <w:sz w:val="20"/>
          <w:szCs w:val="20"/>
          <w:lang w:val="en-US"/>
        </w:rPr>
        <w:t>);</w:t>
      </w:r>
    </w:p>
    <w:p w14:paraId="4D08B588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type Req = </w:t>
      </w:r>
      <w:proofErr w:type="spellStart"/>
      <w:r w:rsidRPr="002E2D78">
        <w:rPr>
          <w:sz w:val="20"/>
          <w:szCs w:val="20"/>
          <w:lang w:val="en-US"/>
        </w:rPr>
        <w:t>VectorSearchRequest</w:t>
      </w:r>
      <w:proofErr w:type="spellEnd"/>
      <w:r w:rsidRPr="002E2D78">
        <w:rPr>
          <w:sz w:val="20"/>
          <w:szCs w:val="20"/>
          <w:lang w:val="en-US"/>
        </w:rPr>
        <w:t>&lt;Filter&lt;Value&gt;&gt;;</w:t>
      </w:r>
    </w:p>
    <w:p w14:paraId="6229017D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spellStart"/>
      <w:r w:rsidRPr="002E2D78">
        <w:rPr>
          <w:sz w:val="20"/>
          <w:szCs w:val="20"/>
          <w:lang w:val="en-US"/>
        </w:rPr>
        <w:t>impl</w:t>
      </w:r>
      <w:proofErr w:type="spellEnd"/>
      <w:r w:rsidRPr="002E2D78">
        <w:rPr>
          <w:sz w:val="20"/>
          <w:szCs w:val="20"/>
          <w:lang w:val="en-US"/>
        </w:rPr>
        <w:t xml:space="preserve"> </w:t>
      </w:r>
      <w:proofErr w:type="spellStart"/>
      <w:r w:rsidRPr="002E2D78">
        <w:rPr>
          <w:sz w:val="20"/>
          <w:szCs w:val="20"/>
          <w:lang w:val="en-US"/>
        </w:rPr>
        <w:t>VectorStoreIndexDyn</w:t>
      </w:r>
      <w:proofErr w:type="spellEnd"/>
      <w:r w:rsidRPr="002E2D78">
        <w:rPr>
          <w:sz w:val="20"/>
          <w:szCs w:val="20"/>
          <w:lang w:val="en-US"/>
        </w:rPr>
        <w:t xml:space="preserve"> for </w:t>
      </w:r>
      <w:proofErr w:type="spellStart"/>
      <w:r w:rsidRPr="002E2D78">
        <w:rPr>
          <w:sz w:val="20"/>
          <w:szCs w:val="20"/>
          <w:lang w:val="en-US"/>
        </w:rPr>
        <w:t>IVectorIndex</w:t>
      </w:r>
      <w:proofErr w:type="spellEnd"/>
      <w:r w:rsidRPr="002E2D78">
        <w:rPr>
          <w:sz w:val="20"/>
          <w:szCs w:val="20"/>
          <w:lang w:val="en-US"/>
        </w:rPr>
        <w:t xml:space="preserve"> {</w:t>
      </w:r>
    </w:p>
    <w:p w14:paraId="5A2B0581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spellStart"/>
      <w:r w:rsidRPr="002E2D78">
        <w:rPr>
          <w:sz w:val="20"/>
          <w:szCs w:val="20"/>
          <w:lang w:val="en-US"/>
        </w:rPr>
        <w:t>fn</w:t>
      </w:r>
      <w:proofErr w:type="spellEnd"/>
      <w:r w:rsidRPr="002E2D78">
        <w:rPr>
          <w:sz w:val="20"/>
          <w:szCs w:val="20"/>
          <w:lang w:val="en-US"/>
        </w:rPr>
        <w:t xml:space="preserve"> </w:t>
      </w:r>
      <w:proofErr w:type="spellStart"/>
      <w:r w:rsidRPr="002E2D78">
        <w:rPr>
          <w:sz w:val="20"/>
          <w:szCs w:val="20"/>
          <w:lang w:val="en-US"/>
        </w:rPr>
        <w:t>top_n</w:t>
      </w:r>
      <w:proofErr w:type="spellEnd"/>
      <w:r w:rsidRPr="002E2D78">
        <w:rPr>
          <w:sz w:val="20"/>
          <w:szCs w:val="20"/>
          <w:lang w:val="en-US"/>
        </w:rPr>
        <w:t>&lt;'a</w:t>
      </w:r>
      <w:proofErr w:type="gramStart"/>
      <w:r w:rsidRPr="002E2D78">
        <w:rPr>
          <w:sz w:val="20"/>
          <w:szCs w:val="20"/>
          <w:lang w:val="en-US"/>
        </w:rPr>
        <w:t>&gt;(</w:t>
      </w:r>
      <w:proofErr w:type="gramEnd"/>
      <w:r w:rsidRPr="002E2D78">
        <w:rPr>
          <w:sz w:val="20"/>
          <w:szCs w:val="20"/>
          <w:lang w:val="en-US"/>
        </w:rPr>
        <w:t xml:space="preserve">&amp;'a self, req: Req) -&gt; </w:t>
      </w:r>
      <w:proofErr w:type="spellStart"/>
      <w:r w:rsidRPr="002E2D78">
        <w:rPr>
          <w:sz w:val="20"/>
          <w:szCs w:val="20"/>
          <w:lang w:val="en-US"/>
        </w:rPr>
        <w:t>WasmBoxedFuture</w:t>
      </w:r>
      <w:proofErr w:type="spellEnd"/>
      <w:r w:rsidRPr="002E2D78">
        <w:rPr>
          <w:sz w:val="20"/>
          <w:szCs w:val="20"/>
          <w:lang w:val="en-US"/>
        </w:rPr>
        <w:t xml:space="preserve">&lt;'a, </w:t>
      </w:r>
      <w:proofErr w:type="spellStart"/>
      <w:r w:rsidRPr="002E2D78">
        <w:rPr>
          <w:sz w:val="20"/>
          <w:szCs w:val="20"/>
          <w:lang w:val="en-US"/>
        </w:rPr>
        <w:t>TopNResults</w:t>
      </w:r>
      <w:proofErr w:type="spellEnd"/>
      <w:r w:rsidRPr="002E2D78">
        <w:rPr>
          <w:sz w:val="20"/>
          <w:szCs w:val="20"/>
          <w:lang w:val="en-US"/>
        </w:rPr>
        <w:t>&gt; {</w:t>
      </w:r>
    </w:p>
    <w:p w14:paraId="20A27AF7" w14:textId="48EB73C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self.0.top_n(</w:t>
      </w:r>
      <w:proofErr w:type="gramStart"/>
      <w:r w:rsidRPr="002E2D78">
        <w:rPr>
          <w:sz w:val="20"/>
          <w:szCs w:val="20"/>
          <w:lang w:val="en-US"/>
        </w:rPr>
        <w:t xml:space="preserve">req)   </w:t>
      </w:r>
      <w:proofErr w:type="gramEnd"/>
      <w:r w:rsidRPr="002E2D78">
        <w:rPr>
          <w:sz w:val="20"/>
          <w:szCs w:val="20"/>
          <w:lang w:val="en-US"/>
        </w:rPr>
        <w:t xml:space="preserve"> }</w:t>
      </w:r>
    </w:p>
    <w:p w14:paraId="14540AC8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spellStart"/>
      <w:r w:rsidRPr="002E2D78">
        <w:rPr>
          <w:sz w:val="20"/>
          <w:szCs w:val="20"/>
          <w:lang w:val="en-US"/>
        </w:rPr>
        <w:t>fn</w:t>
      </w:r>
      <w:proofErr w:type="spellEnd"/>
      <w:r w:rsidRPr="002E2D78">
        <w:rPr>
          <w:sz w:val="20"/>
          <w:szCs w:val="20"/>
          <w:lang w:val="en-US"/>
        </w:rPr>
        <w:t xml:space="preserve"> </w:t>
      </w:r>
      <w:proofErr w:type="spellStart"/>
      <w:r w:rsidRPr="002E2D78">
        <w:rPr>
          <w:sz w:val="20"/>
          <w:szCs w:val="20"/>
          <w:lang w:val="en-US"/>
        </w:rPr>
        <w:t>top_n_ids</w:t>
      </w:r>
      <w:proofErr w:type="spellEnd"/>
      <w:r w:rsidRPr="002E2D78">
        <w:rPr>
          <w:sz w:val="20"/>
          <w:szCs w:val="20"/>
          <w:lang w:val="en-US"/>
        </w:rPr>
        <w:t>&lt;'a</w:t>
      </w:r>
      <w:proofErr w:type="gramStart"/>
      <w:r w:rsidRPr="002E2D78">
        <w:rPr>
          <w:sz w:val="20"/>
          <w:szCs w:val="20"/>
          <w:lang w:val="en-US"/>
        </w:rPr>
        <w:t>&gt;(</w:t>
      </w:r>
      <w:proofErr w:type="gramEnd"/>
    </w:p>
    <w:p w14:paraId="772E6535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&amp;'a self,</w:t>
      </w:r>
    </w:p>
    <w:p w14:paraId="49ED9831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req: Req,</w:t>
      </w:r>
    </w:p>
    <w:p w14:paraId="3AF4660B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) -&gt; </w:t>
      </w:r>
      <w:proofErr w:type="spellStart"/>
      <w:r w:rsidRPr="002E2D78">
        <w:rPr>
          <w:sz w:val="20"/>
          <w:szCs w:val="20"/>
          <w:lang w:val="en-US"/>
        </w:rPr>
        <w:t>WasmBoxedFuture</w:t>
      </w:r>
      <w:proofErr w:type="spellEnd"/>
      <w:r w:rsidRPr="002E2D78">
        <w:rPr>
          <w:sz w:val="20"/>
          <w:szCs w:val="20"/>
          <w:lang w:val="en-US"/>
        </w:rPr>
        <w:t>&lt;'a, Result&lt;</w:t>
      </w:r>
      <w:proofErr w:type="spellStart"/>
      <w:r w:rsidRPr="002E2D78">
        <w:rPr>
          <w:sz w:val="20"/>
          <w:szCs w:val="20"/>
          <w:lang w:val="en-US"/>
        </w:rPr>
        <w:t>Vec</w:t>
      </w:r>
      <w:proofErr w:type="spellEnd"/>
      <w:proofErr w:type="gramStart"/>
      <w:r w:rsidRPr="002E2D78">
        <w:rPr>
          <w:sz w:val="20"/>
          <w:szCs w:val="20"/>
          <w:lang w:val="en-US"/>
        </w:rPr>
        <w:t>&lt;(</w:t>
      </w:r>
      <w:proofErr w:type="gramEnd"/>
      <w:r w:rsidRPr="002E2D78">
        <w:rPr>
          <w:sz w:val="20"/>
          <w:szCs w:val="20"/>
          <w:lang w:val="en-US"/>
        </w:rPr>
        <w:t xml:space="preserve">f64, String)&gt;, </w:t>
      </w:r>
      <w:proofErr w:type="spellStart"/>
      <w:r w:rsidRPr="002E2D78">
        <w:rPr>
          <w:sz w:val="20"/>
          <w:szCs w:val="20"/>
          <w:lang w:val="en-US"/>
        </w:rPr>
        <w:t>VectorStoreError</w:t>
      </w:r>
      <w:proofErr w:type="spellEnd"/>
      <w:r w:rsidRPr="002E2D78">
        <w:rPr>
          <w:sz w:val="20"/>
          <w:szCs w:val="20"/>
          <w:lang w:val="en-US"/>
        </w:rPr>
        <w:t>&gt;&gt; {</w:t>
      </w:r>
    </w:p>
    <w:p w14:paraId="4CFB9075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self.0.top_n_ids(req)</w:t>
      </w:r>
    </w:p>
    <w:p w14:paraId="6E1E4BD1" w14:textId="77777777" w:rsidR="00830AAD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}</w:t>
      </w:r>
    </w:p>
    <w:p w14:paraId="13586213" w14:textId="5E834C98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}</w:t>
      </w:r>
    </w:p>
    <w:p w14:paraId="40B727E0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spellStart"/>
      <w:r w:rsidRPr="002E2D78">
        <w:rPr>
          <w:sz w:val="20"/>
          <w:szCs w:val="20"/>
          <w:lang w:val="en-US"/>
        </w:rPr>
        <w:t>impl</w:t>
      </w:r>
      <w:proofErr w:type="spellEnd"/>
      <w:r w:rsidRPr="002E2D78">
        <w:rPr>
          <w:sz w:val="20"/>
          <w:szCs w:val="20"/>
          <w:lang w:val="en-US"/>
        </w:rPr>
        <w:t xml:space="preserve"> </w:t>
      </w:r>
      <w:proofErr w:type="spellStart"/>
      <w:r w:rsidRPr="002E2D78">
        <w:rPr>
          <w:sz w:val="20"/>
          <w:szCs w:val="20"/>
          <w:lang w:val="en-US"/>
        </w:rPr>
        <w:t>IVectorIndex</w:t>
      </w:r>
      <w:proofErr w:type="spellEnd"/>
      <w:r w:rsidRPr="002E2D78">
        <w:rPr>
          <w:sz w:val="20"/>
          <w:szCs w:val="20"/>
          <w:lang w:val="en-US"/>
        </w:rPr>
        <w:t xml:space="preserve"> {</w:t>
      </w:r>
    </w:p>
    <w:p w14:paraId="4D81A653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</w:t>
      </w:r>
      <w:proofErr w:type="spellStart"/>
      <w:r w:rsidRPr="002E2D78">
        <w:rPr>
          <w:sz w:val="20"/>
          <w:szCs w:val="20"/>
          <w:lang w:val="en-US"/>
        </w:rPr>
        <w:t>fn</w:t>
      </w:r>
      <w:proofErr w:type="spellEnd"/>
      <w:r w:rsidRPr="002E2D78">
        <w:rPr>
          <w:sz w:val="20"/>
          <w:szCs w:val="20"/>
          <w:lang w:val="en-US"/>
        </w:rPr>
        <w:t xml:space="preserve"> </w:t>
      </w:r>
      <w:proofErr w:type="gramStart"/>
      <w:r w:rsidRPr="002E2D78">
        <w:rPr>
          <w:sz w:val="20"/>
          <w:szCs w:val="20"/>
          <w:lang w:val="en-US"/>
        </w:rPr>
        <w:t>new(</w:t>
      </w:r>
      <w:proofErr w:type="gramEnd"/>
      <w:r w:rsidRPr="002E2D78">
        <w:rPr>
          <w:sz w:val="20"/>
          <w:szCs w:val="20"/>
          <w:lang w:val="en-US"/>
        </w:rPr>
        <w:t xml:space="preserve">index: </w:t>
      </w:r>
      <w:proofErr w:type="spellStart"/>
      <w:r w:rsidRPr="002E2D78">
        <w:rPr>
          <w:sz w:val="20"/>
          <w:szCs w:val="20"/>
          <w:lang w:val="en-US"/>
        </w:rPr>
        <w:t>LLMout</w:t>
      </w:r>
      <w:proofErr w:type="spellEnd"/>
      <w:r w:rsidRPr="002E2D78">
        <w:rPr>
          <w:sz w:val="20"/>
          <w:szCs w:val="20"/>
          <w:lang w:val="en-US"/>
        </w:rPr>
        <w:t>) -&gt; Self {</w:t>
      </w:r>
    </w:p>
    <w:p w14:paraId="01D691DA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Self(index)</w:t>
      </w:r>
    </w:p>
    <w:p w14:paraId="54070D30" w14:textId="77777777" w:rsidR="00830AAD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}</w:t>
      </w:r>
    </w:p>
    <w:p w14:paraId="5C56CD86" w14:textId="1B4F80A5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}</w:t>
      </w:r>
    </w:p>
    <w:p w14:paraId="54889557" w14:textId="77777777" w:rsidR="002E2D78" w:rsidRPr="00D21D94" w:rsidRDefault="002E2D78" w:rsidP="002E2D78">
      <w:pPr>
        <w:spacing w:line="240" w:lineRule="auto"/>
        <w:ind w:firstLine="0"/>
        <w:jc w:val="center"/>
        <w:rPr>
          <w:lang w:val="en-US"/>
        </w:rPr>
        <w:sectPr w:rsidR="002E2D78" w:rsidRPr="00D21D94" w:rsidSect="002E2D78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62FC3EB3" w14:textId="4A40D7EF" w:rsidR="002E2D78" w:rsidRPr="002E2D78" w:rsidRDefault="002E2D78" w:rsidP="002E2D78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>2.12</w:t>
      </w:r>
      <w:r w:rsidRPr="00934B23">
        <w:rPr>
          <w:lang w:val="en-US"/>
        </w:rPr>
        <w:t xml:space="preserve">. </w:t>
      </w:r>
      <w:r>
        <w:t>Файл</w:t>
      </w:r>
      <w:r w:rsidRPr="002E2D78">
        <w:rPr>
          <w:lang w:val="en-US"/>
        </w:rPr>
        <w:t xml:space="preserve"> «</w:t>
      </w:r>
      <w:r>
        <w:rPr>
          <w:lang w:val="en-US"/>
        </w:rPr>
        <w:t>interface/vector_index.rs</w:t>
      </w:r>
      <w:r w:rsidRPr="002E2D78">
        <w:rPr>
          <w:lang w:val="en-US"/>
        </w:rPr>
        <w:t>»</w:t>
      </w:r>
    </w:p>
    <w:p w14:paraId="7CD95B5B" w14:textId="77777777" w:rsid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  <w:sectPr w:rsidR="002E2D78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AD717D6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use </w:t>
      </w:r>
      <w:proofErr w:type="gramStart"/>
      <w:r w:rsidRPr="002E2D78">
        <w:rPr>
          <w:sz w:val="20"/>
          <w:szCs w:val="20"/>
          <w:lang w:val="en-US"/>
        </w:rPr>
        <w:t>anyhow::</w:t>
      </w:r>
      <w:proofErr w:type="gramEnd"/>
      <w:r w:rsidRPr="002E2D78">
        <w:rPr>
          <w:sz w:val="20"/>
          <w:szCs w:val="20"/>
          <w:lang w:val="en-US"/>
        </w:rPr>
        <w:t>{Context, Result};</w:t>
      </w:r>
    </w:p>
    <w:p w14:paraId="78BA1B92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use </w:t>
      </w:r>
      <w:proofErr w:type="gramStart"/>
      <w:r w:rsidRPr="002E2D78">
        <w:rPr>
          <w:sz w:val="20"/>
          <w:szCs w:val="20"/>
          <w:lang w:val="en-US"/>
        </w:rPr>
        <w:t>bon::</w:t>
      </w:r>
      <w:proofErr w:type="gramEnd"/>
      <w:r w:rsidRPr="002E2D78">
        <w:rPr>
          <w:sz w:val="20"/>
          <w:szCs w:val="20"/>
          <w:lang w:val="en-US"/>
        </w:rPr>
        <w:t>Builder;</w:t>
      </w:r>
    </w:p>
    <w:p w14:paraId="767B8B9E" w14:textId="2686E479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use </w:t>
      </w:r>
      <w:proofErr w:type="gramStart"/>
      <w:r w:rsidRPr="002E2D78">
        <w:rPr>
          <w:sz w:val="20"/>
          <w:szCs w:val="20"/>
          <w:lang w:val="en-US"/>
        </w:rPr>
        <w:t>std::</w:t>
      </w:r>
      <w:proofErr w:type="gramEnd"/>
      <w:r w:rsidRPr="002E2D78">
        <w:rPr>
          <w:sz w:val="20"/>
          <w:szCs w:val="20"/>
          <w:lang w:val="en-US"/>
        </w:rPr>
        <w:t>env;</w:t>
      </w:r>
    </w:p>
    <w:p w14:paraId="7CA8301E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#[</w:t>
      </w:r>
      <w:proofErr w:type="gramStart"/>
      <w:r w:rsidRPr="002E2D78">
        <w:rPr>
          <w:sz w:val="20"/>
          <w:szCs w:val="20"/>
          <w:lang w:val="en-US"/>
        </w:rPr>
        <w:t>derive(</w:t>
      </w:r>
      <w:proofErr w:type="gramEnd"/>
      <w:r w:rsidRPr="002E2D78">
        <w:rPr>
          <w:sz w:val="20"/>
          <w:szCs w:val="20"/>
          <w:lang w:val="en-US"/>
        </w:rPr>
        <w:t>Builder)]</w:t>
      </w:r>
    </w:p>
    <w:p w14:paraId="0C394311" w14:textId="58B4AE13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pub struct Config {</w:t>
      </w:r>
    </w:p>
    <w:p w14:paraId="10BB27BB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gramStart"/>
      <w:r w:rsidRPr="002E2D78">
        <w:rPr>
          <w:sz w:val="20"/>
          <w:szCs w:val="20"/>
          <w:lang w:val="en-US"/>
        </w:rPr>
        <w:t>#[</w:t>
      </w:r>
      <w:proofErr w:type="gramEnd"/>
      <w:r w:rsidRPr="002E2D78">
        <w:rPr>
          <w:sz w:val="20"/>
          <w:szCs w:val="20"/>
          <w:lang w:val="en-US"/>
        </w:rPr>
        <w:t>builder(into, default = "http://localhost:1234/v1")]</w:t>
      </w:r>
    </w:p>
    <w:p w14:paraId="6B3D0BC6" w14:textId="0516D9F8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</w:t>
      </w:r>
      <w:proofErr w:type="spellStart"/>
      <w:r w:rsidRPr="002E2D78">
        <w:rPr>
          <w:sz w:val="20"/>
          <w:szCs w:val="20"/>
          <w:lang w:val="en-US"/>
        </w:rPr>
        <w:t>base_url</w:t>
      </w:r>
      <w:proofErr w:type="spellEnd"/>
      <w:r w:rsidRPr="002E2D78">
        <w:rPr>
          <w:sz w:val="20"/>
          <w:szCs w:val="20"/>
          <w:lang w:val="en-US"/>
        </w:rPr>
        <w:t>: String,</w:t>
      </w:r>
    </w:p>
    <w:p w14:paraId="1FF98ED0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gramStart"/>
      <w:r w:rsidRPr="002E2D78">
        <w:rPr>
          <w:sz w:val="20"/>
          <w:szCs w:val="20"/>
          <w:lang w:val="en-US"/>
        </w:rPr>
        <w:t>#[</w:t>
      </w:r>
      <w:proofErr w:type="gramEnd"/>
      <w:r w:rsidRPr="002E2D78">
        <w:rPr>
          <w:sz w:val="20"/>
          <w:szCs w:val="20"/>
          <w:lang w:val="en-US"/>
        </w:rPr>
        <w:t>builder(into, default = "")]</w:t>
      </w:r>
    </w:p>
    <w:p w14:paraId="489C89C5" w14:textId="54D4DC5E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</w:t>
      </w:r>
      <w:proofErr w:type="spellStart"/>
      <w:r w:rsidRPr="002E2D78">
        <w:rPr>
          <w:sz w:val="20"/>
          <w:szCs w:val="20"/>
          <w:lang w:val="en-US"/>
        </w:rPr>
        <w:t>api_key</w:t>
      </w:r>
      <w:proofErr w:type="spellEnd"/>
      <w:r w:rsidRPr="002E2D78">
        <w:rPr>
          <w:sz w:val="20"/>
          <w:szCs w:val="20"/>
          <w:lang w:val="en-US"/>
        </w:rPr>
        <w:t>: String,</w:t>
      </w:r>
    </w:p>
    <w:p w14:paraId="0E12022E" w14:textId="37AF22BF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</w:t>
      </w:r>
      <w:proofErr w:type="spellStart"/>
      <w:r w:rsidRPr="002E2D78">
        <w:rPr>
          <w:sz w:val="20"/>
          <w:szCs w:val="20"/>
          <w:lang w:val="en-US"/>
        </w:rPr>
        <w:t>chat_model_id</w:t>
      </w:r>
      <w:proofErr w:type="spellEnd"/>
      <w:r w:rsidRPr="002E2D78">
        <w:rPr>
          <w:sz w:val="20"/>
          <w:szCs w:val="20"/>
          <w:lang w:val="en-US"/>
        </w:rPr>
        <w:t>: String,</w:t>
      </w:r>
    </w:p>
    <w:p w14:paraId="63EA6837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gramStart"/>
      <w:r w:rsidRPr="002E2D78">
        <w:rPr>
          <w:sz w:val="20"/>
          <w:szCs w:val="20"/>
        </w:rPr>
        <w:t>#[</w:t>
      </w:r>
      <w:proofErr w:type="gramEnd"/>
      <w:r w:rsidRPr="002E2D78">
        <w:rPr>
          <w:sz w:val="20"/>
          <w:szCs w:val="20"/>
          <w:lang w:val="en-US"/>
        </w:rPr>
        <w:t>builder</w:t>
      </w:r>
      <w:r w:rsidRPr="002E2D78">
        <w:rPr>
          <w:sz w:val="20"/>
          <w:szCs w:val="20"/>
        </w:rPr>
        <w:t>(</w:t>
      </w:r>
      <w:r w:rsidRPr="002E2D78">
        <w:rPr>
          <w:sz w:val="20"/>
          <w:szCs w:val="20"/>
          <w:lang w:val="en-US"/>
        </w:rPr>
        <w:t>into</w:t>
      </w:r>
      <w:r w:rsidRPr="002E2D78">
        <w:rPr>
          <w:sz w:val="20"/>
          <w:szCs w:val="20"/>
        </w:rPr>
        <w:t xml:space="preserve">, </w:t>
      </w:r>
      <w:r w:rsidRPr="002E2D78">
        <w:rPr>
          <w:sz w:val="20"/>
          <w:szCs w:val="20"/>
          <w:lang w:val="en-US"/>
        </w:rPr>
        <w:t>default</w:t>
      </w:r>
      <w:r w:rsidRPr="002E2D78">
        <w:rPr>
          <w:sz w:val="20"/>
          <w:szCs w:val="20"/>
        </w:rPr>
        <w:t xml:space="preserve"> = "Ты - </w:t>
      </w:r>
      <w:proofErr w:type="spellStart"/>
      <w:r w:rsidRPr="002E2D78">
        <w:rPr>
          <w:sz w:val="20"/>
          <w:szCs w:val="20"/>
        </w:rPr>
        <w:t>асистент</w:t>
      </w:r>
      <w:proofErr w:type="spellEnd"/>
      <w:r w:rsidRPr="002E2D78">
        <w:rPr>
          <w:sz w:val="20"/>
          <w:szCs w:val="20"/>
        </w:rPr>
        <w:t xml:space="preserve"> по документам.")]</w:t>
      </w:r>
    </w:p>
    <w:p w14:paraId="2E2A206B" w14:textId="070075AD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</w:rPr>
        <w:t xml:space="preserve">    </w:t>
      </w:r>
      <w:r w:rsidRPr="002E2D78">
        <w:rPr>
          <w:sz w:val="20"/>
          <w:szCs w:val="20"/>
          <w:lang w:val="en-US"/>
        </w:rPr>
        <w:t xml:space="preserve">pub </w:t>
      </w:r>
      <w:proofErr w:type="spellStart"/>
      <w:r w:rsidRPr="002E2D78">
        <w:rPr>
          <w:sz w:val="20"/>
          <w:szCs w:val="20"/>
          <w:lang w:val="en-US"/>
        </w:rPr>
        <w:t>system_prompt</w:t>
      </w:r>
      <w:proofErr w:type="spellEnd"/>
      <w:r w:rsidRPr="002E2D78">
        <w:rPr>
          <w:sz w:val="20"/>
          <w:szCs w:val="20"/>
          <w:lang w:val="en-US"/>
        </w:rPr>
        <w:t>: String,</w:t>
      </w:r>
    </w:p>
    <w:p w14:paraId="212A7227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gramStart"/>
      <w:r w:rsidRPr="002E2D78">
        <w:rPr>
          <w:sz w:val="20"/>
          <w:szCs w:val="20"/>
          <w:lang w:val="en-US"/>
        </w:rPr>
        <w:t>#[</w:t>
      </w:r>
      <w:proofErr w:type="gramEnd"/>
      <w:r w:rsidRPr="002E2D78">
        <w:rPr>
          <w:sz w:val="20"/>
          <w:szCs w:val="20"/>
          <w:lang w:val="en-US"/>
        </w:rPr>
        <w:t>builder(default = 0.8)]</w:t>
      </w:r>
    </w:p>
    <w:p w14:paraId="23B621F0" w14:textId="37D87B56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temperature: f64,</w:t>
      </w:r>
    </w:p>
    <w:p w14:paraId="1D40BC59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gramStart"/>
      <w:r w:rsidRPr="002E2D78">
        <w:rPr>
          <w:sz w:val="20"/>
          <w:szCs w:val="20"/>
          <w:lang w:val="en-US"/>
        </w:rPr>
        <w:t>#[</w:t>
      </w:r>
      <w:proofErr w:type="gramEnd"/>
      <w:r w:rsidRPr="002E2D78">
        <w:rPr>
          <w:sz w:val="20"/>
          <w:szCs w:val="20"/>
          <w:lang w:val="en-US"/>
        </w:rPr>
        <w:t>builder(into, default = "text-embedding-nomic-embed-text-v1.5")]</w:t>
      </w:r>
    </w:p>
    <w:p w14:paraId="5720DD2C" w14:textId="732A465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</w:t>
      </w:r>
      <w:proofErr w:type="spellStart"/>
      <w:r w:rsidRPr="002E2D78">
        <w:rPr>
          <w:sz w:val="20"/>
          <w:szCs w:val="20"/>
          <w:lang w:val="en-US"/>
        </w:rPr>
        <w:t>embed_model_id</w:t>
      </w:r>
      <w:proofErr w:type="spellEnd"/>
      <w:r w:rsidRPr="002E2D78">
        <w:rPr>
          <w:sz w:val="20"/>
          <w:szCs w:val="20"/>
          <w:lang w:val="en-US"/>
        </w:rPr>
        <w:t>: String,</w:t>
      </w:r>
    </w:p>
    <w:p w14:paraId="22D1C9E3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gramStart"/>
      <w:r w:rsidRPr="002E2D78">
        <w:rPr>
          <w:sz w:val="20"/>
          <w:szCs w:val="20"/>
          <w:lang w:val="en-US"/>
        </w:rPr>
        <w:t>#[</w:t>
      </w:r>
      <w:proofErr w:type="gramEnd"/>
      <w:r w:rsidRPr="002E2D78">
        <w:rPr>
          <w:sz w:val="20"/>
          <w:szCs w:val="20"/>
          <w:lang w:val="en-US"/>
        </w:rPr>
        <w:t>builder(default = 4096)]</w:t>
      </w:r>
    </w:p>
    <w:p w14:paraId="1B242791" w14:textId="2B22DAA2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</w:t>
      </w:r>
      <w:proofErr w:type="spellStart"/>
      <w:r w:rsidRPr="002E2D78">
        <w:rPr>
          <w:sz w:val="20"/>
          <w:szCs w:val="20"/>
          <w:lang w:val="en-US"/>
        </w:rPr>
        <w:t>max_tokens</w:t>
      </w:r>
      <w:proofErr w:type="spellEnd"/>
      <w:r w:rsidRPr="002E2D78">
        <w:rPr>
          <w:sz w:val="20"/>
          <w:szCs w:val="20"/>
          <w:lang w:val="en-US"/>
        </w:rPr>
        <w:t>: u64,</w:t>
      </w:r>
    </w:p>
    <w:p w14:paraId="550EB27A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gramStart"/>
      <w:r w:rsidRPr="002E2D78">
        <w:rPr>
          <w:sz w:val="20"/>
          <w:szCs w:val="20"/>
          <w:lang w:val="en-US"/>
        </w:rPr>
        <w:t>#[</w:t>
      </w:r>
      <w:proofErr w:type="gramEnd"/>
      <w:r w:rsidRPr="002E2D78">
        <w:rPr>
          <w:sz w:val="20"/>
          <w:szCs w:val="20"/>
          <w:lang w:val="en-US"/>
        </w:rPr>
        <w:t>builder(default = 512)]</w:t>
      </w:r>
    </w:p>
    <w:p w14:paraId="056D668B" w14:textId="0AB05E6B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</w:t>
      </w:r>
      <w:proofErr w:type="spellStart"/>
      <w:r w:rsidRPr="002E2D78">
        <w:rPr>
          <w:sz w:val="20"/>
          <w:szCs w:val="20"/>
          <w:lang w:val="en-US"/>
        </w:rPr>
        <w:t>chunk_size</w:t>
      </w:r>
      <w:proofErr w:type="spellEnd"/>
      <w:r w:rsidRPr="002E2D78">
        <w:rPr>
          <w:sz w:val="20"/>
          <w:szCs w:val="20"/>
          <w:lang w:val="en-US"/>
        </w:rPr>
        <w:t xml:space="preserve">: </w:t>
      </w:r>
      <w:proofErr w:type="spellStart"/>
      <w:r w:rsidRPr="002E2D78">
        <w:rPr>
          <w:sz w:val="20"/>
          <w:szCs w:val="20"/>
          <w:lang w:val="en-US"/>
        </w:rPr>
        <w:t>usize</w:t>
      </w:r>
      <w:proofErr w:type="spellEnd"/>
      <w:r w:rsidRPr="002E2D78">
        <w:rPr>
          <w:sz w:val="20"/>
          <w:szCs w:val="20"/>
          <w:lang w:val="en-US"/>
        </w:rPr>
        <w:t>,</w:t>
      </w:r>
    </w:p>
    <w:p w14:paraId="510395E5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gramStart"/>
      <w:r w:rsidRPr="002E2D78">
        <w:rPr>
          <w:sz w:val="20"/>
          <w:szCs w:val="20"/>
          <w:lang w:val="en-US"/>
        </w:rPr>
        <w:t>#[</w:t>
      </w:r>
      <w:proofErr w:type="gramEnd"/>
      <w:r w:rsidRPr="002E2D78">
        <w:rPr>
          <w:sz w:val="20"/>
          <w:szCs w:val="20"/>
          <w:lang w:val="en-US"/>
        </w:rPr>
        <w:t>builder(default = 64)]</w:t>
      </w:r>
    </w:p>
    <w:p w14:paraId="6ADEB87C" w14:textId="021F6D4A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</w:t>
      </w:r>
      <w:proofErr w:type="spellStart"/>
      <w:r w:rsidRPr="002E2D78">
        <w:rPr>
          <w:sz w:val="20"/>
          <w:szCs w:val="20"/>
          <w:lang w:val="en-US"/>
        </w:rPr>
        <w:t>chunk_overlap</w:t>
      </w:r>
      <w:proofErr w:type="spellEnd"/>
      <w:r w:rsidRPr="002E2D78">
        <w:rPr>
          <w:sz w:val="20"/>
          <w:szCs w:val="20"/>
          <w:lang w:val="en-US"/>
        </w:rPr>
        <w:t xml:space="preserve">: </w:t>
      </w:r>
      <w:proofErr w:type="spellStart"/>
      <w:r w:rsidRPr="002E2D78">
        <w:rPr>
          <w:sz w:val="20"/>
          <w:szCs w:val="20"/>
          <w:lang w:val="en-US"/>
        </w:rPr>
        <w:t>usize</w:t>
      </w:r>
      <w:proofErr w:type="spellEnd"/>
      <w:r w:rsidRPr="002E2D78">
        <w:rPr>
          <w:sz w:val="20"/>
          <w:szCs w:val="20"/>
          <w:lang w:val="en-US"/>
        </w:rPr>
        <w:t>,</w:t>
      </w:r>
    </w:p>
    <w:p w14:paraId="5FAB4590" w14:textId="234DFE3F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</w:t>
      </w:r>
      <w:proofErr w:type="spellStart"/>
      <w:r w:rsidRPr="002E2D78">
        <w:rPr>
          <w:sz w:val="20"/>
          <w:szCs w:val="20"/>
          <w:lang w:val="en-US"/>
        </w:rPr>
        <w:t>qdrant_url</w:t>
      </w:r>
      <w:proofErr w:type="spellEnd"/>
      <w:r w:rsidRPr="002E2D78">
        <w:rPr>
          <w:sz w:val="20"/>
          <w:szCs w:val="20"/>
          <w:lang w:val="en-US"/>
        </w:rPr>
        <w:t>: Option&lt;String&gt;,</w:t>
      </w:r>
    </w:p>
    <w:p w14:paraId="4898872B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gramStart"/>
      <w:r w:rsidRPr="002E2D78">
        <w:rPr>
          <w:sz w:val="20"/>
          <w:szCs w:val="20"/>
          <w:lang w:val="en-US"/>
        </w:rPr>
        <w:t>#[</w:t>
      </w:r>
      <w:proofErr w:type="gramEnd"/>
      <w:r w:rsidRPr="002E2D78">
        <w:rPr>
          <w:sz w:val="20"/>
          <w:szCs w:val="20"/>
          <w:lang w:val="en-US"/>
        </w:rPr>
        <w:t>builder(default = 5)]</w:t>
      </w:r>
    </w:p>
    <w:p w14:paraId="23F76FCC" w14:textId="5A8B0BBB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</w:t>
      </w:r>
      <w:proofErr w:type="spellStart"/>
      <w:r w:rsidRPr="002E2D78">
        <w:rPr>
          <w:sz w:val="20"/>
          <w:szCs w:val="20"/>
          <w:lang w:val="en-US"/>
        </w:rPr>
        <w:t>top_k</w:t>
      </w:r>
      <w:proofErr w:type="spellEnd"/>
      <w:r w:rsidRPr="002E2D78">
        <w:rPr>
          <w:sz w:val="20"/>
          <w:szCs w:val="20"/>
          <w:lang w:val="en-US"/>
        </w:rPr>
        <w:t xml:space="preserve">: </w:t>
      </w:r>
      <w:proofErr w:type="spellStart"/>
      <w:r w:rsidRPr="002E2D78">
        <w:rPr>
          <w:sz w:val="20"/>
          <w:szCs w:val="20"/>
          <w:lang w:val="en-US"/>
        </w:rPr>
        <w:t>usize</w:t>
      </w:r>
      <w:proofErr w:type="spellEnd"/>
      <w:r w:rsidRPr="002E2D78">
        <w:rPr>
          <w:sz w:val="20"/>
          <w:szCs w:val="20"/>
          <w:lang w:val="en-US"/>
        </w:rPr>
        <w:t>,</w:t>
      </w:r>
    </w:p>
    <w:p w14:paraId="6688B50E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gramStart"/>
      <w:r w:rsidRPr="002E2D78">
        <w:rPr>
          <w:sz w:val="20"/>
          <w:szCs w:val="20"/>
          <w:lang w:val="en-US"/>
        </w:rPr>
        <w:t>#[</w:t>
      </w:r>
      <w:proofErr w:type="gramEnd"/>
      <w:r w:rsidRPr="002E2D78">
        <w:rPr>
          <w:sz w:val="20"/>
          <w:szCs w:val="20"/>
          <w:lang w:val="en-US"/>
        </w:rPr>
        <w:t>builder(into, default = "./documents")]</w:t>
      </w:r>
    </w:p>
    <w:p w14:paraId="262A471A" w14:textId="23E67108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</w:t>
      </w:r>
      <w:proofErr w:type="spellStart"/>
      <w:r w:rsidRPr="002E2D78">
        <w:rPr>
          <w:sz w:val="20"/>
          <w:szCs w:val="20"/>
          <w:lang w:val="en-US"/>
        </w:rPr>
        <w:t>documents_path</w:t>
      </w:r>
      <w:proofErr w:type="spellEnd"/>
      <w:r w:rsidRPr="002E2D78">
        <w:rPr>
          <w:sz w:val="20"/>
          <w:szCs w:val="20"/>
          <w:lang w:val="en-US"/>
        </w:rPr>
        <w:t>: String,</w:t>
      </w:r>
    </w:p>
    <w:p w14:paraId="3EF67395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gramStart"/>
      <w:r w:rsidRPr="002E2D78">
        <w:rPr>
          <w:sz w:val="20"/>
          <w:szCs w:val="20"/>
          <w:lang w:val="en-US"/>
        </w:rPr>
        <w:t>#[</w:t>
      </w:r>
      <w:proofErr w:type="gramEnd"/>
      <w:r w:rsidRPr="002E2D78">
        <w:rPr>
          <w:sz w:val="20"/>
          <w:szCs w:val="20"/>
          <w:lang w:val="en-US"/>
        </w:rPr>
        <w:t>builder(into, default = "localhost")]</w:t>
      </w:r>
    </w:p>
    <w:p w14:paraId="5D9EB051" w14:textId="5E0C9614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host: String,</w:t>
      </w:r>
    </w:p>
    <w:p w14:paraId="2BDF0997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</w:t>
      </w:r>
      <w:proofErr w:type="gramStart"/>
      <w:r w:rsidRPr="002E2D78">
        <w:rPr>
          <w:sz w:val="20"/>
          <w:szCs w:val="20"/>
          <w:lang w:val="en-US"/>
        </w:rPr>
        <w:t>#[</w:t>
      </w:r>
      <w:proofErr w:type="gramEnd"/>
      <w:r w:rsidRPr="002E2D78">
        <w:rPr>
          <w:sz w:val="20"/>
          <w:szCs w:val="20"/>
          <w:lang w:val="en-US"/>
        </w:rPr>
        <w:t>builder(into, default = "3000")]</w:t>
      </w:r>
    </w:p>
    <w:p w14:paraId="267FAA7E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port: String,</w:t>
      </w:r>
    </w:p>
    <w:p w14:paraId="789F6A92" w14:textId="1C68082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}</w:t>
      </w:r>
    </w:p>
    <w:p w14:paraId="16C860B2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spellStart"/>
      <w:r w:rsidRPr="002E2D78">
        <w:rPr>
          <w:sz w:val="20"/>
          <w:szCs w:val="20"/>
          <w:lang w:val="en-US"/>
        </w:rPr>
        <w:t>impl</w:t>
      </w:r>
      <w:proofErr w:type="spellEnd"/>
      <w:r w:rsidRPr="002E2D78">
        <w:rPr>
          <w:sz w:val="20"/>
          <w:szCs w:val="20"/>
          <w:lang w:val="en-US"/>
        </w:rPr>
        <w:t xml:space="preserve"> Config {</w:t>
      </w:r>
    </w:p>
    <w:p w14:paraId="203257AB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pub </w:t>
      </w:r>
      <w:proofErr w:type="spellStart"/>
      <w:r w:rsidRPr="002E2D78">
        <w:rPr>
          <w:sz w:val="20"/>
          <w:szCs w:val="20"/>
          <w:lang w:val="en-US"/>
        </w:rPr>
        <w:t>fn</w:t>
      </w:r>
      <w:proofErr w:type="spellEnd"/>
      <w:r w:rsidRPr="002E2D78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2E2D78">
        <w:rPr>
          <w:sz w:val="20"/>
          <w:szCs w:val="20"/>
          <w:lang w:val="en-US"/>
        </w:rPr>
        <w:t>init</w:t>
      </w:r>
      <w:proofErr w:type="spellEnd"/>
      <w:r w:rsidRPr="002E2D78">
        <w:rPr>
          <w:sz w:val="20"/>
          <w:szCs w:val="20"/>
          <w:lang w:val="en-US"/>
        </w:rPr>
        <w:t>(</w:t>
      </w:r>
      <w:proofErr w:type="gramEnd"/>
      <w:r w:rsidRPr="002E2D78">
        <w:rPr>
          <w:sz w:val="20"/>
          <w:szCs w:val="20"/>
          <w:lang w:val="en-US"/>
        </w:rPr>
        <w:t>) -&gt; Result&lt;Self&gt; {</w:t>
      </w:r>
    </w:p>
    <w:p w14:paraId="07DD5ED0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D21D94">
        <w:rPr>
          <w:sz w:val="20"/>
          <w:szCs w:val="20"/>
          <w:lang w:val="en-US"/>
        </w:rPr>
        <w:t xml:space="preserve">        </w:t>
      </w:r>
      <w:proofErr w:type="gramStart"/>
      <w:r w:rsidRPr="002E2D78">
        <w:rPr>
          <w:sz w:val="20"/>
          <w:szCs w:val="20"/>
          <w:lang w:val="en-US"/>
        </w:rPr>
        <w:t>Ok(</w:t>
      </w:r>
      <w:proofErr w:type="gramEnd"/>
      <w:r w:rsidRPr="002E2D78">
        <w:rPr>
          <w:sz w:val="20"/>
          <w:szCs w:val="20"/>
          <w:lang w:val="en-US"/>
        </w:rPr>
        <w:t>Config::builder()</w:t>
      </w:r>
    </w:p>
    <w:p w14:paraId="38F151F4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    </w:t>
      </w: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_base_url</w:t>
      </w:r>
      <w:proofErr w:type="spellEnd"/>
      <w:r w:rsidRPr="002E2D78">
        <w:rPr>
          <w:sz w:val="20"/>
          <w:szCs w:val="20"/>
          <w:lang w:val="en-US"/>
        </w:rPr>
        <w:t>(env::var("BASE_URL").ok())</w:t>
      </w:r>
    </w:p>
    <w:p w14:paraId="1CE1D6F5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    </w:t>
      </w: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_api_key</w:t>
      </w:r>
      <w:proofErr w:type="spellEnd"/>
      <w:r w:rsidRPr="002E2D78">
        <w:rPr>
          <w:sz w:val="20"/>
          <w:szCs w:val="20"/>
          <w:lang w:val="en-US"/>
        </w:rPr>
        <w:t>(env::var("API_KEY").ok())</w:t>
      </w:r>
    </w:p>
    <w:p w14:paraId="1F003C43" w14:textId="2089BDC8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chat</w:t>
      </w:r>
      <w:proofErr w:type="gramEnd"/>
      <w:r w:rsidRPr="002E2D78">
        <w:rPr>
          <w:sz w:val="20"/>
          <w:szCs w:val="20"/>
          <w:lang w:val="en-US"/>
        </w:rPr>
        <w:t>_model_id</w:t>
      </w:r>
      <w:proofErr w:type="spellEnd"/>
      <w:r w:rsidRPr="002E2D78">
        <w:rPr>
          <w:sz w:val="20"/>
          <w:szCs w:val="20"/>
          <w:lang w:val="en-US"/>
        </w:rPr>
        <w:t xml:space="preserve">(env::var("CHAT_MODEL_ID").context("CHAT_MODEL_ID </w:t>
      </w:r>
      <w:proofErr w:type="spellStart"/>
      <w:r w:rsidRPr="002E2D78">
        <w:rPr>
          <w:sz w:val="20"/>
          <w:szCs w:val="20"/>
          <w:lang w:val="en-US"/>
        </w:rPr>
        <w:t>обязателен</w:t>
      </w:r>
      <w:proofErr w:type="spellEnd"/>
      <w:r w:rsidRPr="002E2D78">
        <w:rPr>
          <w:sz w:val="20"/>
          <w:szCs w:val="20"/>
          <w:lang w:val="en-US"/>
        </w:rPr>
        <w:t>")?)</w:t>
      </w:r>
    </w:p>
    <w:p w14:paraId="6714A636" w14:textId="34A8C57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_system_prompt</w:t>
      </w:r>
      <w:proofErr w:type="spellEnd"/>
      <w:r w:rsidRPr="002E2D78">
        <w:rPr>
          <w:sz w:val="20"/>
          <w:szCs w:val="20"/>
          <w:lang w:val="en-US"/>
        </w:rPr>
        <w:t>(env::var("SYSTEM_PROMPT").ok())</w:t>
      </w:r>
    </w:p>
    <w:p w14:paraId="1E395796" w14:textId="49AB3CD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_temperature</w:t>
      </w:r>
      <w:proofErr w:type="spellEnd"/>
      <w:r w:rsidRPr="002E2D78">
        <w:rPr>
          <w:sz w:val="20"/>
          <w:szCs w:val="20"/>
          <w:lang w:val="en-US"/>
        </w:rPr>
        <w:t>(env::var("TEMPERATURE").ok().</w:t>
      </w:r>
      <w:proofErr w:type="spellStart"/>
      <w:r w:rsidRPr="002E2D78">
        <w:rPr>
          <w:sz w:val="20"/>
          <w:szCs w:val="20"/>
          <w:lang w:val="en-US"/>
        </w:rPr>
        <w:t>and_then</w:t>
      </w:r>
      <w:proofErr w:type="spellEnd"/>
      <w:r w:rsidRPr="002E2D78">
        <w:rPr>
          <w:sz w:val="20"/>
          <w:szCs w:val="20"/>
          <w:lang w:val="en-US"/>
        </w:rPr>
        <w:t xml:space="preserve">(|f| </w:t>
      </w:r>
      <w:proofErr w:type="spellStart"/>
      <w:r w:rsidRPr="002E2D78">
        <w:rPr>
          <w:sz w:val="20"/>
          <w:szCs w:val="20"/>
          <w:lang w:val="en-US"/>
        </w:rPr>
        <w:t>f.parse</w:t>
      </w:r>
      <w:proofErr w:type="spellEnd"/>
      <w:r w:rsidRPr="002E2D78">
        <w:rPr>
          <w:sz w:val="20"/>
          <w:szCs w:val="20"/>
          <w:lang w:val="en-US"/>
        </w:rPr>
        <w:t>().ok()))</w:t>
      </w:r>
    </w:p>
    <w:p w14:paraId="18E1D389" w14:textId="494903AE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_embed_model_id</w:t>
      </w:r>
      <w:proofErr w:type="spellEnd"/>
      <w:r w:rsidRPr="002E2D78">
        <w:rPr>
          <w:sz w:val="20"/>
          <w:szCs w:val="20"/>
          <w:lang w:val="en-US"/>
        </w:rPr>
        <w:t>(env::var("EMBED_MODEL_ID").ok())</w:t>
      </w:r>
    </w:p>
    <w:p w14:paraId="2A7CF188" w14:textId="111EF75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_max_tokens</w:t>
      </w:r>
      <w:proofErr w:type="spellEnd"/>
      <w:r w:rsidRPr="002E2D78">
        <w:rPr>
          <w:sz w:val="20"/>
          <w:szCs w:val="20"/>
          <w:lang w:val="en-US"/>
        </w:rPr>
        <w:t>(env::var("MAX_TOKENS").ok().</w:t>
      </w:r>
      <w:proofErr w:type="spellStart"/>
      <w:r w:rsidRPr="002E2D78">
        <w:rPr>
          <w:sz w:val="20"/>
          <w:szCs w:val="20"/>
          <w:lang w:val="en-US"/>
        </w:rPr>
        <w:t>and_then</w:t>
      </w:r>
      <w:proofErr w:type="spellEnd"/>
      <w:r w:rsidRPr="002E2D78">
        <w:rPr>
          <w:sz w:val="20"/>
          <w:szCs w:val="20"/>
          <w:lang w:val="en-US"/>
        </w:rPr>
        <w:t xml:space="preserve">(|f| </w:t>
      </w:r>
      <w:proofErr w:type="spellStart"/>
      <w:r w:rsidRPr="002E2D78">
        <w:rPr>
          <w:sz w:val="20"/>
          <w:szCs w:val="20"/>
          <w:lang w:val="en-US"/>
        </w:rPr>
        <w:t>f.parse</w:t>
      </w:r>
      <w:proofErr w:type="spellEnd"/>
      <w:r w:rsidRPr="002E2D78">
        <w:rPr>
          <w:sz w:val="20"/>
          <w:szCs w:val="20"/>
          <w:lang w:val="en-US"/>
        </w:rPr>
        <w:t>().ok()))</w:t>
      </w:r>
    </w:p>
    <w:p w14:paraId="164AC22E" w14:textId="6E9BB373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_chunk_size</w:t>
      </w:r>
      <w:proofErr w:type="spellEnd"/>
      <w:r w:rsidRPr="002E2D78">
        <w:rPr>
          <w:sz w:val="20"/>
          <w:szCs w:val="20"/>
          <w:lang w:val="en-US"/>
        </w:rPr>
        <w:t>(env::var("CHUNK_SIZE").ok().</w:t>
      </w:r>
      <w:proofErr w:type="spellStart"/>
      <w:r w:rsidRPr="002E2D78">
        <w:rPr>
          <w:sz w:val="20"/>
          <w:szCs w:val="20"/>
          <w:lang w:val="en-US"/>
        </w:rPr>
        <w:t>and_then</w:t>
      </w:r>
      <w:proofErr w:type="spellEnd"/>
      <w:r w:rsidRPr="002E2D78">
        <w:rPr>
          <w:sz w:val="20"/>
          <w:szCs w:val="20"/>
          <w:lang w:val="en-US"/>
        </w:rPr>
        <w:t xml:space="preserve">(|f| </w:t>
      </w:r>
      <w:proofErr w:type="spellStart"/>
      <w:r w:rsidRPr="002E2D78">
        <w:rPr>
          <w:sz w:val="20"/>
          <w:szCs w:val="20"/>
          <w:lang w:val="en-US"/>
        </w:rPr>
        <w:t>f.parse</w:t>
      </w:r>
      <w:proofErr w:type="spellEnd"/>
      <w:r w:rsidRPr="002E2D78">
        <w:rPr>
          <w:sz w:val="20"/>
          <w:szCs w:val="20"/>
          <w:lang w:val="en-US"/>
        </w:rPr>
        <w:t>().ok()))</w:t>
      </w:r>
    </w:p>
    <w:p w14:paraId="4D081509" w14:textId="28FC3576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_chunk_overlap</w:t>
      </w:r>
      <w:proofErr w:type="spellEnd"/>
      <w:r w:rsidRPr="002E2D78">
        <w:rPr>
          <w:sz w:val="20"/>
          <w:szCs w:val="20"/>
          <w:lang w:val="en-US"/>
        </w:rPr>
        <w:t>(env::var("CHUNK_OVERLAP").ok().</w:t>
      </w:r>
      <w:proofErr w:type="spellStart"/>
      <w:r w:rsidRPr="002E2D78">
        <w:rPr>
          <w:sz w:val="20"/>
          <w:szCs w:val="20"/>
          <w:lang w:val="en-US"/>
        </w:rPr>
        <w:t>and_then</w:t>
      </w:r>
      <w:proofErr w:type="spellEnd"/>
      <w:r w:rsidRPr="002E2D78">
        <w:rPr>
          <w:sz w:val="20"/>
          <w:szCs w:val="20"/>
          <w:lang w:val="en-US"/>
        </w:rPr>
        <w:t xml:space="preserve">(|f| </w:t>
      </w:r>
      <w:proofErr w:type="spellStart"/>
      <w:r w:rsidRPr="002E2D78">
        <w:rPr>
          <w:sz w:val="20"/>
          <w:szCs w:val="20"/>
          <w:lang w:val="en-US"/>
        </w:rPr>
        <w:t>f.parse</w:t>
      </w:r>
      <w:proofErr w:type="spellEnd"/>
      <w:r w:rsidRPr="002E2D78">
        <w:rPr>
          <w:sz w:val="20"/>
          <w:szCs w:val="20"/>
          <w:lang w:val="en-US"/>
        </w:rPr>
        <w:t>().ok()))</w:t>
      </w:r>
    </w:p>
    <w:p w14:paraId="4A1BC832" w14:textId="391D02AB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_qdrant_url</w:t>
      </w:r>
      <w:proofErr w:type="spellEnd"/>
      <w:r w:rsidRPr="002E2D78">
        <w:rPr>
          <w:sz w:val="20"/>
          <w:szCs w:val="20"/>
          <w:lang w:val="en-US"/>
        </w:rPr>
        <w:t>(env::var("QDRANT_URL").ok())</w:t>
      </w:r>
    </w:p>
    <w:p w14:paraId="26DBFC69" w14:textId="6C028E61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_top_k</w:t>
      </w:r>
      <w:proofErr w:type="spellEnd"/>
      <w:r w:rsidRPr="002E2D78">
        <w:rPr>
          <w:sz w:val="20"/>
          <w:szCs w:val="20"/>
          <w:lang w:val="en-US"/>
        </w:rPr>
        <w:t>(env::var("TOP_K").ok().</w:t>
      </w:r>
      <w:proofErr w:type="spellStart"/>
      <w:r w:rsidRPr="002E2D78">
        <w:rPr>
          <w:sz w:val="20"/>
          <w:szCs w:val="20"/>
          <w:lang w:val="en-US"/>
        </w:rPr>
        <w:t>and_then</w:t>
      </w:r>
      <w:proofErr w:type="spellEnd"/>
      <w:r w:rsidRPr="002E2D78">
        <w:rPr>
          <w:sz w:val="20"/>
          <w:szCs w:val="20"/>
          <w:lang w:val="en-US"/>
        </w:rPr>
        <w:t xml:space="preserve">(|f| </w:t>
      </w:r>
      <w:proofErr w:type="spellStart"/>
      <w:r w:rsidRPr="002E2D78">
        <w:rPr>
          <w:sz w:val="20"/>
          <w:szCs w:val="20"/>
          <w:lang w:val="en-US"/>
        </w:rPr>
        <w:t>f.parse</w:t>
      </w:r>
      <w:proofErr w:type="spellEnd"/>
      <w:r w:rsidRPr="002E2D78">
        <w:rPr>
          <w:sz w:val="20"/>
          <w:szCs w:val="20"/>
          <w:lang w:val="en-US"/>
        </w:rPr>
        <w:t>().ok()))</w:t>
      </w:r>
    </w:p>
    <w:p w14:paraId="606EFE3E" w14:textId="32707D75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_documents_path</w:t>
      </w:r>
      <w:proofErr w:type="spellEnd"/>
      <w:r w:rsidRPr="002E2D78">
        <w:rPr>
          <w:sz w:val="20"/>
          <w:szCs w:val="20"/>
          <w:lang w:val="en-US"/>
        </w:rPr>
        <w:t>(env::var("DOCUMENTS_PATH").ok())</w:t>
      </w:r>
    </w:p>
    <w:p w14:paraId="1D1C6FE9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    </w:t>
      </w: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_host</w:t>
      </w:r>
      <w:proofErr w:type="spellEnd"/>
      <w:r w:rsidRPr="002E2D78">
        <w:rPr>
          <w:sz w:val="20"/>
          <w:szCs w:val="20"/>
          <w:lang w:val="en-US"/>
        </w:rPr>
        <w:t>(env::var("SERVER_HOST").ok())</w:t>
      </w:r>
    </w:p>
    <w:p w14:paraId="66FDF9E3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    </w:t>
      </w:r>
      <w:proofErr w:type="gramStart"/>
      <w:r w:rsidRPr="002E2D78">
        <w:rPr>
          <w:sz w:val="20"/>
          <w:szCs w:val="20"/>
          <w:lang w:val="en-US"/>
        </w:rPr>
        <w:t>.</w:t>
      </w:r>
      <w:proofErr w:type="spellStart"/>
      <w:r w:rsidRPr="002E2D78">
        <w:rPr>
          <w:sz w:val="20"/>
          <w:szCs w:val="20"/>
          <w:lang w:val="en-US"/>
        </w:rPr>
        <w:t>maybe</w:t>
      </w:r>
      <w:proofErr w:type="gramEnd"/>
      <w:r w:rsidRPr="002E2D78">
        <w:rPr>
          <w:sz w:val="20"/>
          <w:szCs w:val="20"/>
          <w:lang w:val="en-US"/>
        </w:rPr>
        <w:t>_port</w:t>
      </w:r>
      <w:proofErr w:type="spellEnd"/>
      <w:r w:rsidRPr="002E2D78">
        <w:rPr>
          <w:sz w:val="20"/>
          <w:szCs w:val="20"/>
          <w:lang w:val="en-US"/>
        </w:rPr>
        <w:t>(env::var("SERVER_PORT").ok())</w:t>
      </w:r>
    </w:p>
    <w:p w14:paraId="386854CE" w14:textId="77777777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        </w:t>
      </w:r>
      <w:proofErr w:type="gramStart"/>
      <w:r w:rsidRPr="002E2D78">
        <w:rPr>
          <w:sz w:val="20"/>
          <w:szCs w:val="20"/>
          <w:lang w:val="en-US"/>
        </w:rPr>
        <w:t>.build</w:t>
      </w:r>
      <w:proofErr w:type="gramEnd"/>
      <w:r w:rsidRPr="002E2D78">
        <w:rPr>
          <w:sz w:val="20"/>
          <w:szCs w:val="20"/>
          <w:lang w:val="en-US"/>
        </w:rPr>
        <w:t>())</w:t>
      </w:r>
    </w:p>
    <w:p w14:paraId="482F6D5C" w14:textId="77777777" w:rsidR="00830AAD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 xml:space="preserve">    }</w:t>
      </w:r>
    </w:p>
    <w:p w14:paraId="1CBE3C61" w14:textId="3CE8C08B" w:rsidR="002E2D78" w:rsidRPr="002E2D78" w:rsidRDefault="002E2D78" w:rsidP="002E2D78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2E2D78">
        <w:rPr>
          <w:sz w:val="20"/>
          <w:szCs w:val="20"/>
          <w:lang w:val="en-US"/>
        </w:rPr>
        <w:t>}</w:t>
      </w:r>
    </w:p>
    <w:p w14:paraId="3992A7EC" w14:textId="77777777" w:rsidR="002E2D78" w:rsidRPr="00D21D94" w:rsidRDefault="002E2D78" w:rsidP="002E2D78">
      <w:pPr>
        <w:spacing w:line="240" w:lineRule="auto"/>
        <w:ind w:firstLine="0"/>
        <w:jc w:val="center"/>
        <w:rPr>
          <w:lang w:val="en-US"/>
        </w:rPr>
        <w:sectPr w:rsidR="002E2D78" w:rsidRPr="00D21D94" w:rsidSect="002E2D78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4913A9D4" w14:textId="2D91BCB6" w:rsidR="002E2D78" w:rsidRPr="002E2D78" w:rsidRDefault="002E2D78" w:rsidP="00830AAD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>2.12</w:t>
      </w:r>
      <w:r w:rsidRPr="00934B23">
        <w:rPr>
          <w:lang w:val="en-US"/>
        </w:rPr>
        <w:t xml:space="preserve">. </w:t>
      </w:r>
      <w:r>
        <w:t>Файл</w:t>
      </w:r>
      <w:r w:rsidRPr="002E2D78">
        <w:rPr>
          <w:lang w:val="en-US"/>
        </w:rPr>
        <w:t xml:space="preserve"> «</w:t>
      </w:r>
      <w:r>
        <w:rPr>
          <w:lang w:val="en-US"/>
        </w:rPr>
        <w:t>interface/config.rs</w:t>
      </w:r>
      <w:r w:rsidRPr="002E2D78">
        <w:rPr>
          <w:lang w:val="en-US"/>
        </w:rPr>
        <w:t>»</w:t>
      </w:r>
    </w:p>
    <w:p w14:paraId="23B0CA1F" w14:textId="77777777" w:rsidR="00830AAD" w:rsidRDefault="00830AAD" w:rsidP="00830AAD">
      <w:pPr>
        <w:spacing w:line="240" w:lineRule="auto"/>
        <w:ind w:firstLine="0"/>
        <w:rPr>
          <w:sz w:val="20"/>
          <w:szCs w:val="20"/>
          <w:lang w:val="en-US"/>
        </w:rPr>
        <w:sectPr w:rsidR="00830AAD" w:rsidSect="00934B23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A71AA41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lastRenderedPageBreak/>
        <w:t xml:space="preserve">use </w:t>
      </w:r>
      <w:proofErr w:type="gramStart"/>
      <w:r w:rsidRPr="00830AAD">
        <w:rPr>
          <w:sz w:val="20"/>
          <w:szCs w:val="20"/>
          <w:lang w:val="en-US"/>
        </w:rPr>
        <w:t>rig::</w:t>
      </w:r>
      <w:proofErr w:type="gramEnd"/>
      <w:r w:rsidRPr="00830AAD">
        <w:rPr>
          <w:sz w:val="20"/>
          <w:szCs w:val="20"/>
          <w:lang w:val="en-US"/>
        </w:rPr>
        <w:t>message::Message;</w:t>
      </w:r>
    </w:p>
    <w:p w14:paraId="459D3988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use </w:t>
      </w:r>
      <w:proofErr w:type="gramStart"/>
      <w:r w:rsidRPr="00830AAD">
        <w:rPr>
          <w:sz w:val="20"/>
          <w:szCs w:val="20"/>
          <w:lang w:val="en-US"/>
        </w:rPr>
        <w:t>std::</w:t>
      </w:r>
      <w:proofErr w:type="gramEnd"/>
      <w:r w:rsidRPr="00830AAD">
        <w:rPr>
          <w:sz w:val="20"/>
          <w:szCs w:val="20"/>
          <w:lang w:val="en-US"/>
        </w:rPr>
        <w:t>sync::Arc;</w:t>
      </w:r>
    </w:p>
    <w:p w14:paraId="29CA3788" w14:textId="7B49C6CC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use </w:t>
      </w:r>
      <w:proofErr w:type="spellStart"/>
      <w:proofErr w:type="gramStart"/>
      <w:r w:rsidRPr="00830AAD">
        <w:rPr>
          <w:sz w:val="20"/>
          <w:szCs w:val="20"/>
          <w:lang w:val="en-US"/>
        </w:rPr>
        <w:t>tokio</w:t>
      </w:r>
      <w:proofErr w:type="spellEnd"/>
      <w:r w:rsidRPr="00830AAD">
        <w:rPr>
          <w:sz w:val="20"/>
          <w:szCs w:val="20"/>
          <w:lang w:val="en-US"/>
        </w:rPr>
        <w:t>::</w:t>
      </w:r>
      <w:proofErr w:type="gramEnd"/>
      <w:r w:rsidRPr="00830AAD">
        <w:rPr>
          <w:sz w:val="20"/>
          <w:szCs w:val="20"/>
          <w:lang w:val="en-US"/>
        </w:rPr>
        <w:t>sync::Mutex;</w:t>
      </w:r>
    </w:p>
    <w:p w14:paraId="4DC1247D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#[async_</w:t>
      </w:r>
      <w:proofErr w:type="gramStart"/>
      <w:r w:rsidRPr="00830AAD">
        <w:rPr>
          <w:sz w:val="20"/>
          <w:szCs w:val="20"/>
          <w:lang w:val="en-US"/>
        </w:rPr>
        <w:t>trait::</w:t>
      </w:r>
      <w:proofErr w:type="gramEnd"/>
      <w:r w:rsidRPr="00830AAD">
        <w:rPr>
          <w:sz w:val="20"/>
          <w:szCs w:val="20"/>
          <w:lang w:val="en-US"/>
        </w:rPr>
        <w:t>async_trait]</w:t>
      </w:r>
    </w:p>
    <w:p w14:paraId="05A19F36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pub trait </w:t>
      </w:r>
      <w:proofErr w:type="spellStart"/>
      <w:r w:rsidRPr="00830AAD">
        <w:rPr>
          <w:sz w:val="20"/>
          <w:szCs w:val="20"/>
          <w:lang w:val="en-US"/>
        </w:rPr>
        <w:t>IChat</w:t>
      </w:r>
      <w:proofErr w:type="spellEnd"/>
      <w:r w:rsidRPr="00830AAD">
        <w:rPr>
          <w:sz w:val="20"/>
          <w:szCs w:val="20"/>
          <w:lang w:val="en-US"/>
        </w:rPr>
        <w:t>: Send + Sync {</w:t>
      </w:r>
    </w:p>
    <w:p w14:paraId="24659F41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async </w:t>
      </w:r>
      <w:proofErr w:type="spellStart"/>
      <w:r w:rsidRPr="00830AAD">
        <w:rPr>
          <w:sz w:val="20"/>
          <w:szCs w:val="20"/>
          <w:lang w:val="en-US"/>
        </w:rPr>
        <w:t>fn</w:t>
      </w:r>
      <w:proofErr w:type="spellEnd"/>
      <w:r w:rsidRPr="00830AAD">
        <w:rPr>
          <w:sz w:val="20"/>
          <w:szCs w:val="20"/>
          <w:lang w:val="en-US"/>
        </w:rPr>
        <w:t xml:space="preserve"> </w:t>
      </w:r>
      <w:proofErr w:type="spellStart"/>
      <w:r w:rsidRPr="00830AAD">
        <w:rPr>
          <w:sz w:val="20"/>
          <w:szCs w:val="20"/>
          <w:lang w:val="en-US"/>
        </w:rPr>
        <w:t>chat_with_</w:t>
      </w:r>
      <w:proofErr w:type="gramStart"/>
      <w:r w:rsidRPr="00830AAD">
        <w:rPr>
          <w:sz w:val="20"/>
          <w:szCs w:val="20"/>
          <w:lang w:val="en-US"/>
        </w:rPr>
        <w:t>history</w:t>
      </w:r>
      <w:proofErr w:type="spellEnd"/>
      <w:r w:rsidRPr="00830AAD">
        <w:rPr>
          <w:sz w:val="20"/>
          <w:szCs w:val="20"/>
          <w:lang w:val="en-US"/>
        </w:rPr>
        <w:t>(</w:t>
      </w:r>
      <w:proofErr w:type="gramEnd"/>
    </w:p>
    <w:p w14:paraId="699B42C6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    &amp;self,</w:t>
      </w:r>
    </w:p>
    <w:p w14:paraId="045D8EAF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    </w:t>
      </w:r>
      <w:proofErr w:type="spellStart"/>
      <w:r w:rsidRPr="00830AAD">
        <w:rPr>
          <w:sz w:val="20"/>
          <w:szCs w:val="20"/>
          <w:lang w:val="en-US"/>
        </w:rPr>
        <w:t>chat_history</w:t>
      </w:r>
      <w:proofErr w:type="spellEnd"/>
      <w:r w:rsidRPr="00830AAD">
        <w:rPr>
          <w:sz w:val="20"/>
          <w:szCs w:val="20"/>
          <w:lang w:val="en-US"/>
        </w:rPr>
        <w:t>: &amp;Arc&lt;Mutex&lt;</w:t>
      </w:r>
      <w:proofErr w:type="spellStart"/>
      <w:r w:rsidRPr="00830AAD">
        <w:rPr>
          <w:sz w:val="20"/>
          <w:szCs w:val="20"/>
          <w:lang w:val="en-US"/>
        </w:rPr>
        <w:t>Vec</w:t>
      </w:r>
      <w:proofErr w:type="spellEnd"/>
      <w:r w:rsidRPr="00830AAD">
        <w:rPr>
          <w:sz w:val="20"/>
          <w:szCs w:val="20"/>
          <w:lang w:val="en-US"/>
        </w:rPr>
        <w:t>&lt;Message&gt;&gt;&gt;,</w:t>
      </w:r>
    </w:p>
    <w:p w14:paraId="14378081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    </w:t>
      </w:r>
      <w:proofErr w:type="spellStart"/>
      <w:r w:rsidRPr="00830AAD">
        <w:rPr>
          <w:sz w:val="20"/>
          <w:szCs w:val="20"/>
          <w:lang w:val="en-US"/>
        </w:rPr>
        <w:t>response_text</w:t>
      </w:r>
      <w:proofErr w:type="spellEnd"/>
      <w:r w:rsidRPr="00830AAD">
        <w:rPr>
          <w:sz w:val="20"/>
          <w:szCs w:val="20"/>
          <w:lang w:val="en-US"/>
        </w:rPr>
        <w:t>: &amp;mut String,</w:t>
      </w:r>
    </w:p>
    <w:p w14:paraId="30499FCB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    query: &amp;str,</w:t>
      </w:r>
    </w:p>
    <w:p w14:paraId="49394BF6" w14:textId="5AB560A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) -&gt; Arc&lt;Mutex&lt;</w:t>
      </w:r>
      <w:proofErr w:type="spellStart"/>
      <w:r w:rsidRPr="00830AAD">
        <w:rPr>
          <w:sz w:val="20"/>
          <w:szCs w:val="20"/>
          <w:lang w:val="en-US"/>
        </w:rPr>
        <w:t>Vec</w:t>
      </w:r>
      <w:proofErr w:type="spellEnd"/>
      <w:r w:rsidRPr="00830AAD">
        <w:rPr>
          <w:sz w:val="20"/>
          <w:szCs w:val="20"/>
          <w:lang w:val="en-US"/>
        </w:rPr>
        <w:t>&lt;Message&gt;&gt;&gt;;</w:t>
      </w:r>
    </w:p>
    <w:p w14:paraId="3623ECC4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async </w:t>
      </w:r>
      <w:proofErr w:type="spellStart"/>
      <w:r w:rsidRPr="00830AAD">
        <w:rPr>
          <w:sz w:val="20"/>
          <w:szCs w:val="20"/>
          <w:lang w:val="en-US"/>
        </w:rPr>
        <w:t>fn</w:t>
      </w:r>
      <w:proofErr w:type="spellEnd"/>
      <w:r w:rsidRPr="00830AAD">
        <w:rPr>
          <w:sz w:val="20"/>
          <w:szCs w:val="20"/>
          <w:lang w:val="en-US"/>
        </w:rPr>
        <w:t xml:space="preserve"> </w:t>
      </w:r>
      <w:proofErr w:type="spellStart"/>
      <w:r w:rsidRPr="00830AAD">
        <w:rPr>
          <w:sz w:val="20"/>
          <w:szCs w:val="20"/>
          <w:lang w:val="en-US"/>
        </w:rPr>
        <w:t>chat_with_</w:t>
      </w:r>
      <w:proofErr w:type="gramStart"/>
      <w:r w:rsidRPr="00830AAD">
        <w:rPr>
          <w:sz w:val="20"/>
          <w:szCs w:val="20"/>
          <w:lang w:val="en-US"/>
        </w:rPr>
        <w:t>typed</w:t>
      </w:r>
      <w:proofErr w:type="spellEnd"/>
      <w:r w:rsidRPr="00830AAD">
        <w:rPr>
          <w:sz w:val="20"/>
          <w:szCs w:val="20"/>
          <w:lang w:val="en-US"/>
        </w:rPr>
        <w:t>(</w:t>
      </w:r>
      <w:proofErr w:type="gramEnd"/>
      <w:r w:rsidRPr="00830AAD">
        <w:rPr>
          <w:sz w:val="20"/>
          <w:szCs w:val="20"/>
          <w:lang w:val="en-US"/>
        </w:rPr>
        <w:t>&amp;self, city: &amp;str) -&gt; String;</w:t>
      </w:r>
    </w:p>
    <w:p w14:paraId="379B9CAA" w14:textId="5819393B" w:rsidR="002E2D78" w:rsidRPr="002E2D78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}</w:t>
      </w:r>
    </w:p>
    <w:p w14:paraId="5046C587" w14:textId="77777777" w:rsidR="00830AAD" w:rsidRPr="00D21D94" w:rsidRDefault="00830AAD" w:rsidP="002E2D78">
      <w:pPr>
        <w:spacing w:line="240" w:lineRule="auto"/>
        <w:ind w:firstLine="0"/>
        <w:jc w:val="center"/>
        <w:rPr>
          <w:lang w:val="en-US"/>
        </w:rPr>
        <w:sectPr w:rsidR="00830AAD" w:rsidRPr="00D21D94" w:rsidSect="00830AAD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67D5F82D" w14:textId="3EB38FF6" w:rsidR="002E2D78" w:rsidRPr="002E2D78" w:rsidRDefault="002E2D78" w:rsidP="002E2D78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>2.12</w:t>
      </w:r>
      <w:r w:rsidRPr="00934B23">
        <w:rPr>
          <w:lang w:val="en-US"/>
        </w:rPr>
        <w:t xml:space="preserve">. </w:t>
      </w:r>
      <w:r>
        <w:t>Файл</w:t>
      </w:r>
      <w:r w:rsidRPr="002E2D78">
        <w:rPr>
          <w:lang w:val="en-US"/>
        </w:rPr>
        <w:t xml:space="preserve"> «</w:t>
      </w:r>
      <w:r>
        <w:rPr>
          <w:lang w:val="en-US"/>
        </w:rPr>
        <w:t>interface/</w:t>
      </w:r>
      <w:r w:rsidR="00830AAD">
        <w:rPr>
          <w:lang w:val="en-US"/>
        </w:rPr>
        <w:t>chat</w:t>
      </w:r>
      <w:r>
        <w:rPr>
          <w:lang w:val="en-US"/>
        </w:rPr>
        <w:t>.rs</w:t>
      </w:r>
      <w:r w:rsidRPr="002E2D78">
        <w:rPr>
          <w:lang w:val="en-US"/>
        </w:rPr>
        <w:t>»</w:t>
      </w:r>
    </w:p>
    <w:p w14:paraId="426D83B5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[package]</w:t>
      </w:r>
    </w:p>
    <w:p w14:paraId="7E628C78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name = "</w:t>
      </w:r>
      <w:proofErr w:type="spellStart"/>
      <w:r w:rsidRPr="00830AAD">
        <w:rPr>
          <w:sz w:val="20"/>
          <w:szCs w:val="20"/>
          <w:lang w:val="en-US"/>
        </w:rPr>
        <w:t>dto</w:t>
      </w:r>
      <w:proofErr w:type="spellEnd"/>
      <w:r w:rsidRPr="00830AAD">
        <w:rPr>
          <w:sz w:val="20"/>
          <w:szCs w:val="20"/>
          <w:lang w:val="en-US"/>
        </w:rPr>
        <w:t>"</w:t>
      </w:r>
    </w:p>
    <w:p w14:paraId="25B3D001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version = "0.1.0"</w:t>
      </w:r>
    </w:p>
    <w:p w14:paraId="7E3F8C4D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edition = "2024"</w:t>
      </w:r>
    </w:p>
    <w:p w14:paraId="17B1A78A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[dependencies]</w:t>
      </w:r>
    </w:p>
    <w:p w14:paraId="157521D1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spellStart"/>
      <w:r w:rsidRPr="00830AAD">
        <w:rPr>
          <w:sz w:val="20"/>
          <w:szCs w:val="20"/>
          <w:lang w:val="en-US"/>
        </w:rPr>
        <w:t>schemars</w:t>
      </w:r>
      <w:proofErr w:type="spellEnd"/>
      <w:r w:rsidRPr="00830AAD">
        <w:rPr>
          <w:sz w:val="20"/>
          <w:szCs w:val="20"/>
          <w:lang w:val="en-US"/>
        </w:rPr>
        <w:t xml:space="preserve"> = "1.2.1"</w:t>
      </w:r>
    </w:p>
    <w:p w14:paraId="3861D9F8" w14:textId="499F09BF" w:rsid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spellStart"/>
      <w:r w:rsidRPr="00830AAD">
        <w:rPr>
          <w:sz w:val="20"/>
          <w:szCs w:val="20"/>
          <w:lang w:val="en-US"/>
        </w:rPr>
        <w:t>serde</w:t>
      </w:r>
      <w:proofErr w:type="spellEnd"/>
      <w:r w:rsidRPr="00830AAD">
        <w:rPr>
          <w:sz w:val="20"/>
          <w:szCs w:val="20"/>
          <w:lang w:val="en-US"/>
        </w:rPr>
        <w:t xml:space="preserve"> = "1.0.228"</w:t>
      </w:r>
    </w:p>
    <w:p w14:paraId="5F1AA56F" w14:textId="1E8543AC" w:rsidR="00830AAD" w:rsidRPr="002E2D78" w:rsidRDefault="00830AAD" w:rsidP="00830AAD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>2.1</w:t>
      </w:r>
      <w:r>
        <w:rPr>
          <w:lang w:val="en-US"/>
        </w:rPr>
        <w:t>3</w:t>
      </w:r>
      <w:r w:rsidRPr="00934B23">
        <w:rPr>
          <w:lang w:val="en-US"/>
        </w:rPr>
        <w:t xml:space="preserve">. </w:t>
      </w:r>
      <w:r>
        <w:t>Файл</w:t>
      </w:r>
      <w:r w:rsidRPr="002E2D78">
        <w:rPr>
          <w:lang w:val="en-US"/>
        </w:rPr>
        <w:t xml:space="preserve"> «</w:t>
      </w:r>
      <w:proofErr w:type="spellStart"/>
      <w:r>
        <w:rPr>
          <w:lang w:val="en-US"/>
        </w:rPr>
        <w:t>dto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Cargo.toml</w:t>
      </w:r>
      <w:proofErr w:type="spellEnd"/>
      <w:r w:rsidRPr="002E2D78">
        <w:rPr>
          <w:lang w:val="en-US"/>
        </w:rPr>
        <w:t>»</w:t>
      </w:r>
    </w:p>
    <w:p w14:paraId="338C2BE7" w14:textId="2FD91C93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use </w:t>
      </w:r>
      <w:proofErr w:type="spellStart"/>
      <w:proofErr w:type="gramStart"/>
      <w:r w:rsidRPr="00830AAD">
        <w:rPr>
          <w:sz w:val="20"/>
          <w:szCs w:val="20"/>
          <w:lang w:val="en-US"/>
        </w:rPr>
        <w:t>schemars</w:t>
      </w:r>
      <w:proofErr w:type="spellEnd"/>
      <w:r w:rsidRPr="00830AAD">
        <w:rPr>
          <w:sz w:val="20"/>
          <w:szCs w:val="20"/>
          <w:lang w:val="en-US"/>
        </w:rPr>
        <w:t>::</w:t>
      </w:r>
      <w:proofErr w:type="spellStart"/>
      <w:proofErr w:type="gramEnd"/>
      <w:r w:rsidRPr="00830AAD">
        <w:rPr>
          <w:sz w:val="20"/>
          <w:szCs w:val="20"/>
          <w:lang w:val="en-US"/>
        </w:rPr>
        <w:t>JsonSchema</w:t>
      </w:r>
      <w:proofErr w:type="spellEnd"/>
      <w:r w:rsidRPr="00830AAD">
        <w:rPr>
          <w:sz w:val="20"/>
          <w:szCs w:val="20"/>
          <w:lang w:val="en-US"/>
        </w:rPr>
        <w:t>;</w:t>
      </w:r>
    </w:p>
    <w:p w14:paraId="237CFDA8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use </w:t>
      </w:r>
      <w:proofErr w:type="spellStart"/>
      <w:proofErr w:type="gramStart"/>
      <w:r w:rsidRPr="00830AAD">
        <w:rPr>
          <w:sz w:val="20"/>
          <w:szCs w:val="20"/>
          <w:lang w:val="en-US"/>
        </w:rPr>
        <w:t>serde</w:t>
      </w:r>
      <w:proofErr w:type="spellEnd"/>
      <w:r w:rsidRPr="00830AAD">
        <w:rPr>
          <w:sz w:val="20"/>
          <w:szCs w:val="20"/>
          <w:lang w:val="en-US"/>
        </w:rPr>
        <w:t>::</w:t>
      </w:r>
      <w:proofErr w:type="gramEnd"/>
      <w:r w:rsidRPr="00830AAD">
        <w:rPr>
          <w:sz w:val="20"/>
          <w:szCs w:val="20"/>
          <w:lang w:val="en-US"/>
        </w:rPr>
        <w:t>Deserialize;</w:t>
      </w:r>
    </w:p>
    <w:p w14:paraId="0D1BED7A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proofErr w:type="gramStart"/>
      <w:r w:rsidRPr="00830AAD">
        <w:rPr>
          <w:sz w:val="20"/>
          <w:szCs w:val="20"/>
          <w:lang w:val="en-US"/>
        </w:rPr>
        <w:t>#[</w:t>
      </w:r>
      <w:proofErr w:type="gramEnd"/>
      <w:r w:rsidRPr="00830AAD">
        <w:rPr>
          <w:sz w:val="20"/>
          <w:szCs w:val="20"/>
          <w:lang w:val="en-US"/>
        </w:rPr>
        <w:t xml:space="preserve">derive(Debug, Deserialize, </w:t>
      </w:r>
      <w:proofErr w:type="spellStart"/>
      <w:r w:rsidRPr="00830AAD">
        <w:rPr>
          <w:sz w:val="20"/>
          <w:szCs w:val="20"/>
          <w:lang w:val="en-US"/>
        </w:rPr>
        <w:t>JsonSchema</w:t>
      </w:r>
      <w:proofErr w:type="spellEnd"/>
      <w:r w:rsidRPr="00830AAD">
        <w:rPr>
          <w:sz w:val="20"/>
          <w:szCs w:val="20"/>
          <w:lang w:val="en-US"/>
        </w:rPr>
        <w:t>)]</w:t>
      </w:r>
    </w:p>
    <w:p w14:paraId="037213D3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pub struct </w:t>
      </w:r>
      <w:proofErr w:type="spellStart"/>
      <w:r w:rsidRPr="00830AAD">
        <w:rPr>
          <w:sz w:val="20"/>
          <w:szCs w:val="20"/>
          <w:lang w:val="en-US"/>
        </w:rPr>
        <w:t>WeatherForecast</w:t>
      </w:r>
      <w:proofErr w:type="spellEnd"/>
      <w:r w:rsidRPr="00830AAD">
        <w:rPr>
          <w:sz w:val="20"/>
          <w:szCs w:val="20"/>
          <w:lang w:val="en-US"/>
        </w:rPr>
        <w:t xml:space="preserve"> {</w:t>
      </w:r>
    </w:p>
    <w:p w14:paraId="4A6F4976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pub city: String,</w:t>
      </w:r>
    </w:p>
    <w:p w14:paraId="2A621C78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pub </w:t>
      </w:r>
      <w:proofErr w:type="spellStart"/>
      <w:r w:rsidRPr="00830AAD">
        <w:rPr>
          <w:sz w:val="20"/>
          <w:szCs w:val="20"/>
          <w:lang w:val="en-US"/>
        </w:rPr>
        <w:t>temperature_f</w:t>
      </w:r>
      <w:proofErr w:type="spellEnd"/>
      <w:r w:rsidRPr="00830AAD">
        <w:rPr>
          <w:sz w:val="20"/>
          <w:szCs w:val="20"/>
          <w:lang w:val="en-US"/>
        </w:rPr>
        <w:t>: f64,</w:t>
      </w:r>
    </w:p>
    <w:p w14:paraId="10EAF0F4" w14:textId="77777777" w:rsidR="00830AAD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 xml:space="preserve">    pub conditions: String,</w:t>
      </w:r>
    </w:p>
    <w:p w14:paraId="169ECF0F" w14:textId="202A6D73" w:rsidR="002E2D78" w:rsidRPr="00830AAD" w:rsidRDefault="00830AAD" w:rsidP="00830AAD">
      <w:pPr>
        <w:spacing w:line="240" w:lineRule="auto"/>
        <w:ind w:firstLine="0"/>
        <w:jc w:val="left"/>
        <w:rPr>
          <w:sz w:val="20"/>
          <w:szCs w:val="20"/>
          <w:lang w:val="en-US"/>
        </w:rPr>
      </w:pPr>
      <w:r w:rsidRPr="00830AAD">
        <w:rPr>
          <w:sz w:val="20"/>
          <w:szCs w:val="20"/>
          <w:lang w:val="en-US"/>
        </w:rPr>
        <w:t>}</w:t>
      </w:r>
    </w:p>
    <w:p w14:paraId="2F37C294" w14:textId="7BBFB199" w:rsidR="00830AAD" w:rsidRPr="002E2D78" w:rsidRDefault="00830AAD" w:rsidP="00830AAD">
      <w:pPr>
        <w:spacing w:line="240" w:lineRule="auto"/>
        <w:ind w:firstLine="0"/>
        <w:jc w:val="center"/>
        <w:rPr>
          <w:lang w:val="en-US"/>
        </w:rPr>
      </w:pPr>
      <w:r>
        <w:t>Рис</w:t>
      </w:r>
      <w:r w:rsidRPr="00934B23">
        <w:rPr>
          <w:lang w:val="en-US"/>
        </w:rPr>
        <w:t xml:space="preserve">. </w:t>
      </w:r>
      <w:r>
        <w:t>П</w:t>
      </w:r>
      <w:r w:rsidRPr="002E2D78">
        <w:rPr>
          <w:lang w:val="en-US"/>
        </w:rPr>
        <w:t>2.1</w:t>
      </w:r>
      <w:r>
        <w:rPr>
          <w:lang w:val="en-US"/>
        </w:rPr>
        <w:t>4</w:t>
      </w:r>
      <w:r w:rsidRPr="00934B23">
        <w:rPr>
          <w:lang w:val="en-US"/>
        </w:rPr>
        <w:t xml:space="preserve">. </w:t>
      </w:r>
      <w:r>
        <w:t>Файл</w:t>
      </w:r>
      <w:r w:rsidRPr="002E2D78">
        <w:rPr>
          <w:lang w:val="en-US"/>
        </w:rPr>
        <w:t xml:space="preserve"> «</w:t>
      </w:r>
      <w:proofErr w:type="spellStart"/>
      <w:r>
        <w:rPr>
          <w:lang w:val="en-US"/>
        </w:rPr>
        <w:t>dto</w:t>
      </w:r>
      <w:proofErr w:type="spellEnd"/>
      <w:r>
        <w:rPr>
          <w:lang w:val="en-US"/>
        </w:rPr>
        <w:t>/lib.rs</w:t>
      </w:r>
      <w:r w:rsidRPr="002E2D78">
        <w:rPr>
          <w:lang w:val="en-US"/>
        </w:rPr>
        <w:t>»</w:t>
      </w:r>
    </w:p>
    <w:p w14:paraId="777DE268" w14:textId="77777777" w:rsidR="004D6579" w:rsidRPr="00D21D94" w:rsidRDefault="004D6579" w:rsidP="0070726B">
      <w:pPr>
        <w:rPr>
          <w:lang w:val="en-US"/>
        </w:rPr>
      </w:pPr>
    </w:p>
    <w:p w14:paraId="3363BAB3" w14:textId="77777777" w:rsidR="00300B61" w:rsidRPr="00D21D94" w:rsidRDefault="00300B61">
      <w:pPr>
        <w:jc w:val="left"/>
        <w:rPr>
          <w:lang w:val="en-US"/>
        </w:rPr>
      </w:pPr>
      <w:r w:rsidRPr="00D21D94">
        <w:rPr>
          <w:lang w:val="en-US"/>
        </w:rPr>
        <w:br w:type="page"/>
      </w:r>
    </w:p>
    <w:p w14:paraId="7D562381" w14:textId="51FDFAE1" w:rsidR="0070726B" w:rsidRPr="00D61F87" w:rsidRDefault="0070726B" w:rsidP="00122C78">
      <w:pPr>
        <w:pStyle w:val="a3"/>
        <w:rPr>
          <w:lang w:val="en-US"/>
        </w:rPr>
      </w:pPr>
      <w:bookmarkStart w:id="65" w:name="_Toc227317081"/>
      <w:bookmarkEnd w:id="65"/>
    </w:p>
    <w:p w14:paraId="6C9D12CF" w14:textId="77777777" w:rsidR="00D81357" w:rsidRDefault="00D81357" w:rsidP="0070726B">
      <w:pPr>
        <w:pStyle w:val="a5"/>
      </w:pPr>
      <w:r w:rsidRPr="00D81357">
        <w:t>Руководство пользователя</w:t>
      </w:r>
    </w:p>
    <w:p w14:paraId="60E76E48" w14:textId="77777777" w:rsidR="00300B61" w:rsidRDefault="001A493D" w:rsidP="00300B61">
      <w:r w:rsidRPr="001A493D">
        <w:t>1</w:t>
      </w:r>
      <w:r w:rsidR="00667D0B">
        <w:t xml:space="preserve">. </w:t>
      </w:r>
      <w:r w:rsidRPr="001A493D">
        <w:t>Общие сведения о программе</w:t>
      </w:r>
    </w:p>
    <w:p w14:paraId="297EAD54" w14:textId="31636D4F" w:rsidR="00D81357" w:rsidRPr="006C1FEB" w:rsidRDefault="006C1FEB">
      <w:r>
        <w:t xml:space="preserve">Программа позволяет обращаться к удалённым </w:t>
      </w:r>
      <w:r>
        <w:rPr>
          <w:lang w:val="en-US"/>
        </w:rPr>
        <w:t>LLM</w:t>
      </w:r>
      <w:r w:rsidRPr="006C1FEB">
        <w:t>,</w:t>
      </w:r>
      <w:r>
        <w:t xml:space="preserve"> требуя ответ на основе предоставленного ей контекста из файлового хранилища. Данные файлового хранилища хранятся в оперативной памяти, поэтому размер файлового хранилища влияет на скорость запуска</w:t>
      </w:r>
      <w:r w:rsidR="0042080E">
        <w:t>.</w:t>
      </w:r>
    </w:p>
    <w:p w14:paraId="7BCC3BF0" w14:textId="77777777" w:rsidR="00B9196D" w:rsidRDefault="00B9196D"/>
    <w:p w14:paraId="652470E1" w14:textId="77777777" w:rsidR="001A4F84" w:rsidRDefault="001A493D">
      <w:r w:rsidRPr="001A493D">
        <w:t>2.</w:t>
      </w:r>
      <w:r w:rsidR="00667D0B">
        <w:t xml:space="preserve"> </w:t>
      </w:r>
      <w:r w:rsidRPr="001A493D">
        <w:t>Описание установки</w:t>
      </w:r>
    </w:p>
    <w:p w14:paraId="37B9816F" w14:textId="239508D9" w:rsidR="006C1FEB" w:rsidRPr="00273FC0" w:rsidRDefault="006C1FEB" w:rsidP="006C1FEB">
      <w:pPr>
        <w:pStyle w:val="af9"/>
        <w:rPr>
          <w:rFonts w:eastAsiaTheme="majorEastAsia"/>
        </w:rPr>
      </w:pPr>
      <w:r w:rsidRPr="00273FC0">
        <w:rPr>
          <w:rFonts w:eastAsiaTheme="majorEastAsia"/>
        </w:rPr>
        <w:t xml:space="preserve">Перед установкой приложения необходимо установить </w:t>
      </w:r>
      <w:r w:rsidRPr="00273FC0">
        <w:rPr>
          <w:rFonts w:eastAsiaTheme="majorEastAsia"/>
          <w:lang w:val="en-US"/>
        </w:rPr>
        <w:t>Docker</w:t>
      </w:r>
      <w:r w:rsidRPr="00273FC0">
        <w:rPr>
          <w:rFonts w:eastAsiaTheme="majorEastAsia"/>
        </w:rPr>
        <w:t xml:space="preserve"> или </w:t>
      </w:r>
      <w:r w:rsidRPr="00273FC0">
        <w:rPr>
          <w:rFonts w:eastAsiaTheme="majorEastAsia"/>
          <w:lang w:val="en-US"/>
        </w:rPr>
        <w:t>Docker</w:t>
      </w:r>
      <w:r w:rsidRPr="00273FC0">
        <w:rPr>
          <w:rFonts w:eastAsiaTheme="majorEastAsia"/>
        </w:rPr>
        <w:t xml:space="preserve"> </w:t>
      </w:r>
      <w:r w:rsidRPr="00273FC0">
        <w:rPr>
          <w:rFonts w:eastAsiaTheme="majorEastAsia"/>
          <w:lang w:val="en-US"/>
        </w:rPr>
        <w:t>Desktop</w:t>
      </w:r>
      <w:r w:rsidRPr="00273FC0">
        <w:rPr>
          <w:rFonts w:eastAsiaTheme="majorEastAsia"/>
        </w:rPr>
        <w:t xml:space="preserve"> (</w:t>
      </w:r>
      <w:hyperlink r:id="rId40" w:history="1">
        <w:r w:rsidRPr="00273FC0">
          <w:rPr>
            <w:rStyle w:val="af1"/>
            <w:rFonts w:eastAsiaTheme="majorEastAsia"/>
          </w:rPr>
          <w:t>https://www.docker.com/</w:t>
        </w:r>
      </w:hyperlink>
      <w:r w:rsidRPr="00273FC0">
        <w:rPr>
          <w:rFonts w:eastAsiaTheme="majorEastAsia"/>
        </w:rPr>
        <w:t>).</w:t>
      </w:r>
    </w:p>
    <w:p w14:paraId="6A3E60ED" w14:textId="77777777" w:rsidR="006C1FEB" w:rsidRPr="00273FC0" w:rsidRDefault="006C1FEB" w:rsidP="006C1FEB">
      <w:pPr>
        <w:pStyle w:val="af9"/>
        <w:rPr>
          <w:rFonts w:eastAsiaTheme="majorEastAsia"/>
        </w:rPr>
      </w:pPr>
      <w:r w:rsidRPr="00273FC0">
        <w:rPr>
          <w:rFonts w:eastAsiaTheme="majorEastAsia"/>
        </w:rPr>
        <w:t>В комплект установки программы входит:</w:t>
      </w:r>
    </w:p>
    <w:p w14:paraId="76194B7F" w14:textId="77777777" w:rsidR="006C1FEB" w:rsidRPr="00273FC0" w:rsidRDefault="006C1FEB" w:rsidP="006C1FEB">
      <w:pPr>
        <w:pStyle w:val="a"/>
        <w:tabs>
          <w:tab w:val="clear" w:pos="360"/>
        </w:tabs>
        <w:rPr>
          <w:rFonts w:eastAsiaTheme="majorEastAsia"/>
        </w:rPr>
      </w:pPr>
      <w:r w:rsidRPr="00273FC0">
        <w:rPr>
          <w:rFonts w:eastAsiaTheme="majorEastAsia"/>
        </w:rPr>
        <w:t>файл важных переменных окружения, доступных для редактирования;</w:t>
      </w:r>
    </w:p>
    <w:p w14:paraId="43723A74" w14:textId="77777777" w:rsidR="006C1FEB" w:rsidRPr="00273FC0" w:rsidRDefault="006C1FEB" w:rsidP="006C1FEB">
      <w:pPr>
        <w:pStyle w:val="a"/>
        <w:tabs>
          <w:tab w:val="clear" w:pos="360"/>
        </w:tabs>
        <w:rPr>
          <w:rFonts w:eastAsiaTheme="majorEastAsia"/>
        </w:rPr>
      </w:pPr>
      <w:r w:rsidRPr="00273FC0">
        <w:rPr>
          <w:rFonts w:eastAsiaTheme="majorEastAsia"/>
        </w:rPr>
        <w:t>файл «</w:t>
      </w:r>
      <w:proofErr w:type="spellStart"/>
      <w:proofErr w:type="gramStart"/>
      <w:r w:rsidRPr="00273FC0">
        <w:rPr>
          <w:rFonts w:eastAsiaTheme="majorEastAsia"/>
          <w:lang w:val="en-US"/>
        </w:rPr>
        <w:t>compose.yaml</w:t>
      </w:r>
      <w:proofErr w:type="spellEnd"/>
      <w:proofErr w:type="gramEnd"/>
      <w:r w:rsidRPr="00273FC0">
        <w:rPr>
          <w:rFonts w:eastAsiaTheme="majorEastAsia"/>
        </w:rPr>
        <w:t>»</w:t>
      </w:r>
      <w:r w:rsidRPr="00273FC0">
        <w:rPr>
          <w:rFonts w:eastAsiaTheme="majorEastAsia"/>
          <w:lang w:val="en-US"/>
        </w:rPr>
        <w:t>;</w:t>
      </w:r>
    </w:p>
    <w:p w14:paraId="10393C99" w14:textId="1C45C1EC" w:rsidR="006C1FEB" w:rsidRDefault="006C1FEB" w:rsidP="006C1FEB">
      <w:pPr>
        <w:pStyle w:val="a"/>
        <w:tabs>
          <w:tab w:val="clear" w:pos="360"/>
        </w:tabs>
        <w:rPr>
          <w:rFonts w:eastAsiaTheme="majorEastAsia"/>
        </w:rPr>
      </w:pPr>
      <w:r w:rsidRPr="00273FC0">
        <w:rPr>
          <w:rFonts w:eastAsiaTheme="majorEastAsia"/>
        </w:rPr>
        <w:t>архив «.</w:t>
      </w:r>
      <w:r w:rsidRPr="00273FC0">
        <w:rPr>
          <w:rFonts w:eastAsiaTheme="majorEastAsia"/>
          <w:lang w:val="en-US"/>
        </w:rPr>
        <w:t>tar</w:t>
      </w:r>
      <w:r w:rsidRPr="00273FC0">
        <w:rPr>
          <w:rFonts w:eastAsiaTheme="majorEastAsia"/>
        </w:rPr>
        <w:t>» с образ</w:t>
      </w:r>
      <w:r>
        <w:rPr>
          <w:rFonts w:eastAsiaTheme="majorEastAsia"/>
        </w:rPr>
        <w:t>ом</w:t>
      </w:r>
      <w:r w:rsidRPr="00273FC0">
        <w:rPr>
          <w:rFonts w:eastAsiaTheme="majorEastAsia"/>
        </w:rPr>
        <w:t xml:space="preserve"> серверного приложени</w:t>
      </w:r>
      <w:r>
        <w:rPr>
          <w:rFonts w:eastAsiaTheme="majorEastAsia"/>
        </w:rPr>
        <w:t>я (рис. П3.1)</w:t>
      </w:r>
      <w:r w:rsidRPr="00273FC0">
        <w:rPr>
          <w:rFonts w:eastAsiaTheme="majorEastAsia"/>
        </w:rPr>
        <w:t>.</w:t>
      </w:r>
    </w:p>
    <w:p w14:paraId="4DB78BD6" w14:textId="77777777" w:rsidR="006C1FEB" w:rsidRDefault="006C1FEB" w:rsidP="006C1FEB">
      <w:pPr>
        <w:pStyle w:val="a"/>
        <w:keepNext/>
        <w:numPr>
          <w:ilvl w:val="0"/>
          <w:numId w:val="0"/>
        </w:numPr>
        <w:jc w:val="center"/>
      </w:pPr>
      <w:r w:rsidRPr="00CE07DE">
        <w:rPr>
          <w:rFonts w:eastAsiaTheme="majorEastAsia"/>
          <w:noProof/>
        </w:rPr>
        <w:drawing>
          <wp:inline distT="0" distB="0" distL="0" distR="0" wp14:anchorId="180936C3" wp14:editId="17E74E50">
            <wp:extent cx="1950720" cy="134342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65837" cy="135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BC50" w14:textId="475D33F7" w:rsidR="006C1FEB" w:rsidRDefault="006C1FEB" w:rsidP="006C1FEB">
      <w:pPr>
        <w:pStyle w:val="af5"/>
      </w:pPr>
      <w:r w:rsidRPr="00212142">
        <w:t>Рис. П3.</w:t>
      </w:r>
      <w:r w:rsidRPr="00212142">
        <w:fldChar w:fldCharType="begin"/>
      </w:r>
      <w:r w:rsidRPr="00212142">
        <w:instrText xml:space="preserve"> SEQ Рис._П3. \* ARABIC </w:instrText>
      </w:r>
      <w:r w:rsidRPr="00212142">
        <w:fldChar w:fldCharType="separate"/>
      </w:r>
      <w:r w:rsidR="00D61F87">
        <w:rPr>
          <w:noProof/>
        </w:rPr>
        <w:t>1</w:t>
      </w:r>
      <w:r w:rsidRPr="00212142">
        <w:fldChar w:fldCharType="end"/>
      </w:r>
      <w:r w:rsidRPr="00212142">
        <w:t>. Состав файлов комплекта установки</w:t>
      </w:r>
    </w:p>
    <w:p w14:paraId="053B25A8" w14:textId="77777777" w:rsidR="006C1FEB" w:rsidRDefault="006C1FEB" w:rsidP="006C1FEB">
      <w:pPr>
        <w:pStyle w:val="af9"/>
        <w:rPr>
          <w:rFonts w:eastAsiaTheme="majorEastAsia"/>
        </w:rPr>
      </w:pPr>
    </w:p>
    <w:p w14:paraId="0A94FE0C" w14:textId="1D70A373" w:rsidR="006C1FEB" w:rsidRDefault="006C1FEB" w:rsidP="006C1FEB">
      <w:pPr>
        <w:pStyle w:val="af9"/>
        <w:rPr>
          <w:rFonts w:eastAsiaTheme="majorEastAsia"/>
        </w:rPr>
      </w:pPr>
      <w:r w:rsidRPr="00273FC0">
        <w:rPr>
          <w:rFonts w:eastAsiaTheme="majorEastAsia"/>
        </w:rPr>
        <w:t>Чтобы установить программу</w:t>
      </w:r>
      <w:r>
        <w:rPr>
          <w:rFonts w:eastAsiaTheme="majorEastAsia"/>
        </w:rPr>
        <w:t xml:space="preserve"> необходимо:</w:t>
      </w:r>
    </w:p>
    <w:p w14:paraId="10E2CFE1" w14:textId="77777777" w:rsidR="006C1FEB" w:rsidRPr="00273FC0" w:rsidRDefault="006C1FEB" w:rsidP="006C1FEB">
      <w:pPr>
        <w:pStyle w:val="a2"/>
        <w:numPr>
          <w:ilvl w:val="0"/>
          <w:numId w:val="32"/>
        </w:numPr>
        <w:ind w:left="0" w:firstLine="426"/>
        <w:rPr>
          <w:rFonts w:eastAsiaTheme="majorEastAsia"/>
        </w:rPr>
      </w:pPr>
      <w:r w:rsidRPr="00273FC0">
        <w:rPr>
          <w:rFonts w:eastAsiaTheme="majorEastAsia"/>
        </w:rPr>
        <w:t>создать папку «</w:t>
      </w:r>
      <w:r w:rsidRPr="00273FC0">
        <w:rPr>
          <w:rFonts w:eastAsiaTheme="majorEastAsia"/>
          <w:lang w:val="en-US"/>
        </w:rPr>
        <w:t>app</w:t>
      </w:r>
      <w:r w:rsidRPr="00273FC0">
        <w:rPr>
          <w:rFonts w:eastAsiaTheme="majorEastAsia"/>
        </w:rPr>
        <w:t>» (любое имя);</w:t>
      </w:r>
    </w:p>
    <w:p w14:paraId="684DA315" w14:textId="77777777" w:rsidR="006C1FEB" w:rsidRPr="00273FC0" w:rsidRDefault="006C1FEB" w:rsidP="006C1FEB">
      <w:pPr>
        <w:pStyle w:val="a2"/>
        <w:numPr>
          <w:ilvl w:val="0"/>
          <w:numId w:val="32"/>
        </w:numPr>
        <w:ind w:left="0" w:firstLine="426"/>
        <w:rPr>
          <w:rFonts w:eastAsiaTheme="majorEastAsia"/>
        </w:rPr>
      </w:pPr>
      <w:r w:rsidRPr="00273FC0">
        <w:rPr>
          <w:rFonts w:eastAsiaTheme="majorEastAsia"/>
        </w:rPr>
        <w:t>переместить туда все файлы, входящие в комплект приложения;</w:t>
      </w:r>
    </w:p>
    <w:p w14:paraId="05764D40" w14:textId="77777777" w:rsidR="006C1FEB" w:rsidRDefault="006C1FEB" w:rsidP="006C1FEB">
      <w:pPr>
        <w:pStyle w:val="a2"/>
        <w:numPr>
          <w:ilvl w:val="0"/>
          <w:numId w:val="32"/>
        </w:numPr>
        <w:ind w:left="0" w:firstLine="426"/>
        <w:rPr>
          <w:rFonts w:eastAsiaTheme="majorEastAsia"/>
          <w:lang w:val="en-US"/>
        </w:rPr>
      </w:pPr>
      <w:r w:rsidRPr="00273FC0">
        <w:rPr>
          <w:rFonts w:eastAsiaTheme="majorEastAsia"/>
        </w:rPr>
        <w:t xml:space="preserve">открыть </w:t>
      </w:r>
      <w:r w:rsidRPr="00273FC0">
        <w:rPr>
          <w:rFonts w:eastAsiaTheme="majorEastAsia"/>
          <w:lang w:val="en-US"/>
        </w:rPr>
        <w:t xml:space="preserve">Docker </w:t>
      </w:r>
      <w:r>
        <w:rPr>
          <w:rFonts w:eastAsiaTheme="majorEastAsia"/>
          <w:lang w:val="en-US"/>
        </w:rPr>
        <w:t>D</w:t>
      </w:r>
      <w:r w:rsidRPr="00273FC0">
        <w:rPr>
          <w:rFonts w:eastAsiaTheme="majorEastAsia"/>
          <w:lang w:val="en-US"/>
        </w:rPr>
        <w:t>esktop;</w:t>
      </w:r>
    </w:p>
    <w:p w14:paraId="267E43F4" w14:textId="77777777" w:rsidR="006C1FEB" w:rsidRDefault="006C1FEB" w:rsidP="006C1FEB">
      <w:pPr>
        <w:pStyle w:val="a2"/>
        <w:numPr>
          <w:ilvl w:val="0"/>
          <w:numId w:val="32"/>
        </w:numPr>
        <w:ind w:left="0" w:firstLine="426"/>
        <w:rPr>
          <w:rFonts w:eastAsiaTheme="majorEastAsia"/>
        </w:rPr>
      </w:pPr>
      <w:r>
        <w:rPr>
          <w:rFonts w:eastAsiaTheme="majorEastAsia"/>
        </w:rPr>
        <w:t>открыть терминал в текущей папке (ПКМ → Открыть в терминале);</w:t>
      </w:r>
    </w:p>
    <w:p w14:paraId="5501A7DA" w14:textId="49205E52" w:rsidR="006C1FEB" w:rsidRPr="00095ABF" w:rsidRDefault="006C1FEB" w:rsidP="006C1FEB">
      <w:pPr>
        <w:pStyle w:val="a2"/>
        <w:numPr>
          <w:ilvl w:val="0"/>
          <w:numId w:val="32"/>
        </w:numPr>
        <w:ind w:left="0" w:firstLine="426"/>
        <w:rPr>
          <w:rFonts w:eastAsiaTheme="majorEastAsia"/>
        </w:rPr>
      </w:pPr>
      <w:r>
        <w:rPr>
          <w:rFonts w:eastAsiaTheme="majorEastAsia"/>
        </w:rPr>
        <w:t>выполнить команды «</w:t>
      </w:r>
      <w:proofErr w:type="spellStart"/>
      <w:r w:rsidRPr="00B87FE5">
        <w:rPr>
          <w:rFonts w:eastAsiaTheme="majorEastAsia"/>
        </w:rPr>
        <w:t>docker</w:t>
      </w:r>
      <w:proofErr w:type="spellEnd"/>
      <w:r w:rsidRPr="00B87FE5">
        <w:rPr>
          <w:rFonts w:eastAsiaTheme="majorEastAsia"/>
        </w:rPr>
        <w:t xml:space="preserve"> </w:t>
      </w:r>
      <w:proofErr w:type="spellStart"/>
      <w:r w:rsidRPr="00B87FE5">
        <w:rPr>
          <w:rFonts w:eastAsiaTheme="majorEastAsia"/>
        </w:rPr>
        <w:t>load</w:t>
      </w:r>
      <w:proofErr w:type="spellEnd"/>
      <w:r w:rsidRPr="00B87FE5">
        <w:rPr>
          <w:rFonts w:eastAsiaTheme="majorEastAsia"/>
        </w:rPr>
        <w:t xml:space="preserve"> -i</w:t>
      </w:r>
      <w:r>
        <w:rPr>
          <w:rFonts w:eastAsiaTheme="majorEastAsia"/>
        </w:rPr>
        <w:t xml:space="preserve"> </w:t>
      </w:r>
      <w:r w:rsidRPr="00095ABF">
        <w:rPr>
          <w:rFonts w:eastAsiaTheme="majorEastAsia"/>
        </w:rPr>
        <w:t>&lt;</w:t>
      </w:r>
      <w:r>
        <w:rPr>
          <w:rFonts w:eastAsiaTheme="majorEastAsia"/>
        </w:rPr>
        <w:t>имя</w:t>
      </w:r>
      <w:r w:rsidRPr="00095ABF">
        <w:rPr>
          <w:rFonts w:eastAsiaTheme="majorEastAsia"/>
        </w:rPr>
        <w:t>&gt;</w:t>
      </w:r>
      <w:r>
        <w:rPr>
          <w:rFonts w:eastAsiaTheme="majorEastAsia"/>
        </w:rPr>
        <w:t>.</w:t>
      </w:r>
      <w:r>
        <w:rPr>
          <w:rFonts w:eastAsiaTheme="majorEastAsia"/>
          <w:lang w:val="en-US"/>
        </w:rPr>
        <w:t>tar</w:t>
      </w:r>
      <w:r>
        <w:rPr>
          <w:rFonts w:eastAsiaTheme="majorEastAsia"/>
        </w:rPr>
        <w:t>»</w:t>
      </w:r>
      <w:r w:rsidRPr="00095ABF">
        <w:rPr>
          <w:rFonts w:eastAsiaTheme="majorEastAsia"/>
        </w:rPr>
        <w:t xml:space="preserve"> </w:t>
      </w:r>
      <w:r>
        <w:rPr>
          <w:rFonts w:eastAsiaTheme="majorEastAsia"/>
        </w:rPr>
        <w:t>для каждого архива</w:t>
      </w:r>
      <w:r w:rsidRPr="00095ABF">
        <w:rPr>
          <w:rFonts w:eastAsiaTheme="majorEastAsia"/>
        </w:rPr>
        <w:t>;</w:t>
      </w:r>
    </w:p>
    <w:p w14:paraId="46218DF4" w14:textId="77777777" w:rsidR="00B9196D" w:rsidRDefault="00B9196D"/>
    <w:p w14:paraId="104FA1D6" w14:textId="77777777" w:rsidR="001A493D" w:rsidRDefault="001A493D">
      <w:r w:rsidRPr="001A493D">
        <w:lastRenderedPageBreak/>
        <w:t>3.</w:t>
      </w:r>
      <w:r w:rsidR="00667D0B">
        <w:t xml:space="preserve"> </w:t>
      </w:r>
      <w:r w:rsidRPr="001A493D">
        <w:t>Описание запуска</w:t>
      </w:r>
    </w:p>
    <w:p w14:paraId="4F0E7D60" w14:textId="63522A81" w:rsidR="0042080E" w:rsidRPr="00F821CD" w:rsidRDefault="0042080E" w:rsidP="0042080E">
      <w:pPr>
        <w:pStyle w:val="af9"/>
        <w:rPr>
          <w:rFonts w:eastAsiaTheme="majorEastAsia"/>
        </w:rPr>
      </w:pPr>
      <w:r w:rsidRPr="00F821CD">
        <w:rPr>
          <w:rFonts w:eastAsiaTheme="majorEastAsia"/>
        </w:rPr>
        <w:t xml:space="preserve">Запуск контейнеров </w:t>
      </w:r>
      <w:r w:rsidRPr="00F821CD">
        <w:rPr>
          <w:rFonts w:eastAsiaTheme="majorEastAsia"/>
          <w:lang w:val="en-US"/>
        </w:rPr>
        <w:t>Docker</w:t>
      </w:r>
      <w:r w:rsidRPr="00F821CD">
        <w:rPr>
          <w:rFonts w:eastAsiaTheme="majorEastAsia"/>
        </w:rPr>
        <w:t xml:space="preserve"> производится «</w:t>
      </w:r>
      <w:r w:rsidRPr="00F821CD">
        <w:rPr>
          <w:rFonts w:eastAsiaTheme="majorEastAsia"/>
          <w:lang w:val="en-US"/>
        </w:rPr>
        <w:t>docker</w:t>
      </w:r>
      <w:r w:rsidRPr="00F821CD">
        <w:rPr>
          <w:rFonts w:eastAsiaTheme="majorEastAsia"/>
        </w:rPr>
        <w:t xml:space="preserve"> </w:t>
      </w:r>
      <w:r w:rsidRPr="00F821CD">
        <w:rPr>
          <w:rFonts w:eastAsiaTheme="majorEastAsia"/>
          <w:lang w:val="en-US"/>
        </w:rPr>
        <w:t>compose</w:t>
      </w:r>
      <w:r w:rsidRPr="00F821CD">
        <w:rPr>
          <w:rFonts w:eastAsiaTheme="majorEastAsia"/>
        </w:rPr>
        <w:t xml:space="preserve"> </w:t>
      </w:r>
      <w:r w:rsidRPr="00F821CD">
        <w:rPr>
          <w:rFonts w:eastAsiaTheme="majorEastAsia"/>
          <w:lang w:val="en-US"/>
        </w:rPr>
        <w:t>up</w:t>
      </w:r>
      <w:r w:rsidRPr="00F821CD">
        <w:rPr>
          <w:rFonts w:eastAsiaTheme="majorEastAsia"/>
        </w:rPr>
        <w:t xml:space="preserve"> -</w:t>
      </w:r>
      <w:r w:rsidRPr="00F821CD">
        <w:rPr>
          <w:rFonts w:eastAsiaTheme="majorEastAsia"/>
          <w:lang w:val="en-US"/>
        </w:rPr>
        <w:t>d</w:t>
      </w:r>
      <w:r w:rsidRPr="00F821CD">
        <w:rPr>
          <w:rFonts w:eastAsiaTheme="majorEastAsia"/>
        </w:rPr>
        <w:t>» в папке приложения.</w:t>
      </w:r>
      <w:r>
        <w:rPr>
          <w:rFonts w:eastAsiaTheme="majorEastAsia"/>
        </w:rPr>
        <w:t xml:space="preserve"> В </w:t>
      </w:r>
      <w:r>
        <w:rPr>
          <w:rFonts w:eastAsiaTheme="majorEastAsia"/>
          <w:lang w:val="en-US"/>
        </w:rPr>
        <w:t xml:space="preserve">Docker Desktop </w:t>
      </w:r>
      <w:r>
        <w:rPr>
          <w:rFonts w:eastAsiaTheme="majorEastAsia"/>
        </w:rPr>
        <w:t>можно отслеживать статус образов (рис. П3.2).</w:t>
      </w:r>
    </w:p>
    <w:p w14:paraId="524A818D" w14:textId="77777777" w:rsidR="0042080E" w:rsidRDefault="0042080E" w:rsidP="0042080E">
      <w:pPr>
        <w:pStyle w:val="afc"/>
        <w:keepNext/>
      </w:pPr>
      <w:r w:rsidRPr="001656B0">
        <w:rPr>
          <w:rFonts w:eastAsiaTheme="majorEastAsia"/>
          <w:noProof/>
        </w:rPr>
        <w:drawing>
          <wp:inline distT="0" distB="0" distL="0" distR="0" wp14:anchorId="5AE850F6" wp14:editId="1D76CDBA">
            <wp:extent cx="6237825" cy="12115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58059" cy="12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3AA3" w14:textId="504EE133" w:rsidR="0042080E" w:rsidRDefault="0042080E" w:rsidP="0042080E">
      <w:pPr>
        <w:pStyle w:val="af5"/>
        <w:rPr>
          <w:rFonts w:eastAsiaTheme="majorEastAsia"/>
        </w:rPr>
      </w:pPr>
      <w:r w:rsidRPr="00212142">
        <w:t>Рис. П3.</w:t>
      </w:r>
      <w:r w:rsidRPr="00212142">
        <w:fldChar w:fldCharType="begin"/>
      </w:r>
      <w:r w:rsidRPr="00212142">
        <w:instrText xml:space="preserve"> SEQ Рис._П3. \* ARABIC </w:instrText>
      </w:r>
      <w:r w:rsidRPr="00212142">
        <w:fldChar w:fldCharType="separate"/>
      </w:r>
      <w:r w:rsidR="00D61F87">
        <w:rPr>
          <w:noProof/>
        </w:rPr>
        <w:t>2</w:t>
      </w:r>
      <w:r w:rsidRPr="00212142">
        <w:fldChar w:fldCharType="end"/>
      </w:r>
      <w:r w:rsidRPr="00212142">
        <w:t>. Пример запущенного контейнера</w:t>
      </w:r>
    </w:p>
    <w:p w14:paraId="5A003A33" w14:textId="5B7C6A7F" w:rsidR="001A493D" w:rsidRDefault="001A493D"/>
    <w:p w14:paraId="361A0C60" w14:textId="44AB7632" w:rsidR="0042080E" w:rsidRDefault="0042080E">
      <w:r>
        <w:t>Н</w:t>
      </w:r>
      <w:r w:rsidRPr="0042080E">
        <w:t xml:space="preserve">а устройстве </w:t>
      </w:r>
      <w:r>
        <w:t xml:space="preserve">необходимо </w:t>
      </w:r>
      <w:r w:rsidRPr="0042080E">
        <w:t>открыть браузер и вставить следующий адрес: «http://</w:t>
      </w:r>
      <w:r>
        <w:rPr>
          <w:lang w:val="en-US"/>
        </w:rPr>
        <w:t>localhost</w:t>
      </w:r>
      <w:r w:rsidRPr="0042080E">
        <w:t>:</w:t>
      </w:r>
      <w:r w:rsidR="00FB54E0">
        <w:t>8</w:t>
      </w:r>
      <w:r w:rsidRPr="0042080E">
        <w:t>0</w:t>
      </w:r>
      <w:r w:rsidR="00FB54E0">
        <w:t>8</w:t>
      </w:r>
      <w:r w:rsidRPr="0042080E">
        <w:t>0/».</w:t>
      </w:r>
    </w:p>
    <w:p w14:paraId="55C59DDA" w14:textId="77777777" w:rsidR="00B9196D" w:rsidRDefault="00B9196D"/>
    <w:p w14:paraId="1945A08B" w14:textId="77777777" w:rsidR="00667D0B" w:rsidRDefault="00667D0B">
      <w:r>
        <w:t xml:space="preserve">4. </w:t>
      </w:r>
      <w:r w:rsidRPr="00667D0B">
        <w:t>Описание интерфейса</w:t>
      </w:r>
    </w:p>
    <w:p w14:paraId="7C90FD74" w14:textId="77777777" w:rsidR="0042080E" w:rsidRDefault="0042080E" w:rsidP="0042080E">
      <w:r w:rsidRPr="0042080E">
        <w:t xml:space="preserve">Открытие приложения приветствует </w:t>
      </w:r>
      <w:r>
        <w:t xml:space="preserve">списком доступных </w:t>
      </w:r>
      <w:r>
        <w:rPr>
          <w:lang w:val="en-US"/>
        </w:rPr>
        <w:t>API</w:t>
      </w:r>
      <w:r>
        <w:t xml:space="preserve">, структурами входных и выходных данных </w:t>
      </w:r>
      <w:r w:rsidRPr="0042080E">
        <w:t>(рис. П3.</w:t>
      </w:r>
      <w:r>
        <w:t>3</w:t>
      </w:r>
      <w:r w:rsidRPr="0042080E">
        <w:t>).</w:t>
      </w:r>
    </w:p>
    <w:p w14:paraId="61584473" w14:textId="0DF4F304" w:rsidR="0042080E" w:rsidRPr="00AA58CB" w:rsidRDefault="00AA58CB" w:rsidP="0042080E">
      <w:pPr>
        <w:keepNext/>
        <w:ind w:firstLine="0"/>
        <w:jc w:val="center"/>
      </w:pPr>
      <w:r w:rsidRPr="00AA58CB">
        <w:rPr>
          <w:noProof/>
        </w:rPr>
        <w:drawing>
          <wp:inline distT="0" distB="0" distL="0" distR="0" wp14:anchorId="091B97FB" wp14:editId="530A5AEE">
            <wp:extent cx="6120130" cy="20999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CC9E" w14:textId="4D0773BC" w:rsidR="0042080E" w:rsidRPr="0042080E" w:rsidRDefault="0042080E" w:rsidP="0042080E">
      <w:pPr>
        <w:pStyle w:val="af5"/>
      </w:pPr>
      <w:r w:rsidRPr="00AA58CB">
        <w:t>Рис. П3.</w:t>
      </w:r>
      <w:r w:rsidRPr="00AA58CB">
        <w:fldChar w:fldCharType="begin"/>
      </w:r>
      <w:r w:rsidRPr="00AA58CB">
        <w:instrText xml:space="preserve"> SEQ Рис._П3. \* ARABIC </w:instrText>
      </w:r>
      <w:r w:rsidRPr="00AA58CB">
        <w:fldChar w:fldCharType="separate"/>
      </w:r>
      <w:r w:rsidR="00D61F87" w:rsidRPr="00AA58CB">
        <w:rPr>
          <w:noProof/>
        </w:rPr>
        <w:t>3</w:t>
      </w:r>
      <w:r w:rsidRPr="00AA58CB">
        <w:fldChar w:fldCharType="end"/>
      </w:r>
      <w:r w:rsidRPr="00AA58CB">
        <w:t>. Главная страница</w:t>
      </w:r>
    </w:p>
    <w:p w14:paraId="12F4E1F0" w14:textId="77777777" w:rsidR="00B9196D" w:rsidRDefault="00B9196D"/>
    <w:p w14:paraId="578C6BDC" w14:textId="77777777" w:rsidR="001A493D" w:rsidRDefault="00667D0B">
      <w:r>
        <w:t xml:space="preserve">5. </w:t>
      </w:r>
      <w:r w:rsidRPr="00667D0B">
        <w:t>Приёмы работы в программе</w:t>
      </w:r>
    </w:p>
    <w:p w14:paraId="52102587" w14:textId="2DA89DEE" w:rsidR="0042080E" w:rsidRDefault="0042080E">
      <w:r>
        <w:t>Необходимо</w:t>
      </w:r>
      <w:r w:rsidR="000867C7">
        <w:t xml:space="preserve"> (рис. П3.4)</w:t>
      </w:r>
      <w:r>
        <w:t>:</w:t>
      </w:r>
    </w:p>
    <w:p w14:paraId="55CCADE4" w14:textId="2478FE26" w:rsidR="0042080E" w:rsidRDefault="0042080E" w:rsidP="0042080E">
      <w:pPr>
        <w:numPr>
          <w:ilvl w:val="0"/>
          <w:numId w:val="33"/>
        </w:numPr>
      </w:pPr>
      <w:r>
        <w:t xml:space="preserve">выбрать </w:t>
      </w:r>
      <w:proofErr w:type="spellStart"/>
      <w:r>
        <w:t>эндпоинт</w:t>
      </w:r>
      <w:proofErr w:type="spellEnd"/>
      <w:r>
        <w:t xml:space="preserve"> </w:t>
      </w:r>
      <w:r>
        <w:rPr>
          <w:lang w:val="en-US"/>
        </w:rPr>
        <w:t>API</w:t>
      </w:r>
      <w:r>
        <w:t>;</w:t>
      </w:r>
    </w:p>
    <w:p w14:paraId="25DF0898" w14:textId="562BAB38" w:rsidR="0042080E" w:rsidRPr="0042080E" w:rsidRDefault="0042080E" w:rsidP="0042080E">
      <w:pPr>
        <w:numPr>
          <w:ilvl w:val="0"/>
          <w:numId w:val="33"/>
        </w:numPr>
      </w:pPr>
      <w:r>
        <w:t>нажать</w:t>
      </w:r>
      <w:r w:rsidRPr="0042080E">
        <w:t xml:space="preserve"> </w:t>
      </w:r>
      <w:r>
        <w:t>кнопку «</w:t>
      </w:r>
      <w:r>
        <w:rPr>
          <w:lang w:val="en-US"/>
        </w:rPr>
        <w:t>try</w:t>
      </w:r>
      <w:r w:rsidRPr="0042080E">
        <w:t xml:space="preserve"> </w:t>
      </w:r>
      <w:r>
        <w:rPr>
          <w:lang w:val="en-US"/>
        </w:rPr>
        <w:t>it</w:t>
      </w:r>
      <w:r>
        <w:t>»</w:t>
      </w:r>
      <w:r w:rsidRPr="0042080E">
        <w:t>;</w:t>
      </w:r>
    </w:p>
    <w:p w14:paraId="04D79D3B" w14:textId="596DFCF2" w:rsidR="001A493D" w:rsidRPr="0042080E" w:rsidRDefault="0042080E" w:rsidP="0042080E">
      <w:pPr>
        <w:numPr>
          <w:ilvl w:val="0"/>
          <w:numId w:val="33"/>
        </w:numPr>
      </w:pPr>
      <w:r>
        <w:t xml:space="preserve">ввести запрос согласно спецификации конкретного </w:t>
      </w:r>
      <w:proofErr w:type="spellStart"/>
      <w:r>
        <w:t>эндпоинта</w:t>
      </w:r>
      <w:proofErr w:type="spellEnd"/>
      <w:r>
        <w:t xml:space="preserve"> </w:t>
      </w:r>
      <w:r>
        <w:rPr>
          <w:lang w:val="en-US"/>
        </w:rPr>
        <w:t>API</w:t>
      </w:r>
      <w:r>
        <w:t>.</w:t>
      </w:r>
    </w:p>
    <w:p w14:paraId="39C155CB" w14:textId="1627C499" w:rsidR="0042080E" w:rsidRDefault="00DA2F86" w:rsidP="000867C7">
      <w:pPr>
        <w:ind w:firstLine="0"/>
        <w:jc w:val="center"/>
      </w:pPr>
      <w:r w:rsidRPr="00DA2F86">
        <w:rPr>
          <w:noProof/>
        </w:rPr>
        <w:lastRenderedPageBreak/>
        <w:drawing>
          <wp:inline distT="0" distB="0" distL="0" distR="0" wp14:anchorId="0EADE792" wp14:editId="37ACF282">
            <wp:extent cx="5720677" cy="5274733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6076" cy="528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DAC2" w14:textId="6ABCB42A" w:rsidR="000867C7" w:rsidRDefault="000867C7" w:rsidP="000867C7">
      <w:pPr>
        <w:ind w:firstLine="0"/>
        <w:jc w:val="center"/>
      </w:pPr>
      <w:r>
        <w:t xml:space="preserve">Рис. П3.4. Пример запроса погоды в </w:t>
      </w:r>
      <w:r w:rsidR="00DA2F86">
        <w:t>Сеуле</w:t>
      </w:r>
    </w:p>
    <w:p w14:paraId="6BA9EEDE" w14:textId="77777777" w:rsidR="000867C7" w:rsidRDefault="000867C7"/>
    <w:p w14:paraId="5EB79D46" w14:textId="77777777" w:rsidR="00667D0B" w:rsidRDefault="00B9196D" w:rsidP="00B9196D">
      <w:r>
        <w:t xml:space="preserve">6. </w:t>
      </w:r>
      <w:r w:rsidR="00667D0B">
        <w:t>Завершение работы</w:t>
      </w:r>
    </w:p>
    <w:p w14:paraId="45197327" w14:textId="22DF8B39" w:rsidR="001A493D" w:rsidRDefault="00667D0B" w:rsidP="00667D0B">
      <w:r>
        <w:t xml:space="preserve">Для завершения работы программы необходимо закрыть рабочее окно и остановить контейнеры </w:t>
      </w:r>
      <w:proofErr w:type="spellStart"/>
      <w:r>
        <w:t>Docker</w:t>
      </w:r>
      <w:proofErr w:type="spellEnd"/>
      <w:r>
        <w:t>. Закрытие осуществляется нажатием крестика «</w:t>
      </w:r>
      <w:r>
        <w:rPr>
          <w:rFonts w:ascii="Segoe UI Emoji" w:hAnsi="Segoe UI Emoji" w:cs="Segoe UI Emoji"/>
        </w:rPr>
        <w:t>❌</w:t>
      </w:r>
      <w:r>
        <w:rPr>
          <w:rFonts w:cs="Times New Roman"/>
        </w:rPr>
        <w:t>»</w:t>
      </w:r>
      <w:r>
        <w:t xml:space="preserve">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правом</w:t>
      </w:r>
      <w:r>
        <w:t xml:space="preserve"> </w:t>
      </w:r>
      <w:r>
        <w:rPr>
          <w:rFonts w:cs="Times New Roman"/>
        </w:rPr>
        <w:t>верхнем</w:t>
      </w:r>
      <w:r>
        <w:t xml:space="preserve"> </w:t>
      </w:r>
      <w:r>
        <w:rPr>
          <w:rFonts w:cs="Times New Roman"/>
        </w:rPr>
        <w:t>углу</w:t>
      </w:r>
      <w:r>
        <w:t xml:space="preserve"> </w:t>
      </w:r>
      <w:r>
        <w:rPr>
          <w:rFonts w:cs="Times New Roman"/>
        </w:rPr>
        <w:t>окна</w:t>
      </w:r>
      <w:r>
        <w:t xml:space="preserve"> </w:t>
      </w:r>
      <w:r>
        <w:rPr>
          <w:rFonts w:cs="Times New Roman"/>
        </w:rPr>
        <w:t>браузера</w:t>
      </w:r>
      <w:r>
        <w:t xml:space="preserve">, </w:t>
      </w:r>
      <w:r>
        <w:rPr>
          <w:rFonts w:cs="Times New Roman"/>
        </w:rPr>
        <w:t>а</w:t>
      </w:r>
      <w:r>
        <w:t xml:space="preserve"> </w:t>
      </w:r>
      <w:r>
        <w:rPr>
          <w:rFonts w:cs="Times New Roman"/>
        </w:rPr>
        <w:t>остановка</w:t>
      </w:r>
      <w:r>
        <w:t xml:space="preserve"> </w:t>
      </w:r>
      <w:r>
        <w:rPr>
          <w:rFonts w:cs="Times New Roman"/>
        </w:rPr>
        <w:t>–</w:t>
      </w:r>
      <w:r>
        <w:t xml:space="preserve"> </w:t>
      </w:r>
      <w:r>
        <w:rPr>
          <w:rFonts w:cs="Times New Roman"/>
        </w:rPr>
        <w:t>терминальной</w:t>
      </w:r>
      <w:r>
        <w:t xml:space="preserve"> </w:t>
      </w:r>
      <w:r>
        <w:rPr>
          <w:rFonts w:cs="Times New Roman"/>
        </w:rPr>
        <w:t>командой</w:t>
      </w:r>
      <w:r>
        <w:t xml:space="preserve"> </w:t>
      </w:r>
      <w:r>
        <w:rPr>
          <w:rFonts w:cs="Times New Roman"/>
        </w:rPr>
        <w:t>«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stop</w:t>
      </w:r>
      <w:proofErr w:type="spellEnd"/>
      <w:r>
        <w:rPr>
          <w:rFonts w:cs="Times New Roman"/>
        </w:rPr>
        <w:t>»</w:t>
      </w:r>
      <w:r>
        <w:t xml:space="preserve"> </w:t>
      </w:r>
      <w:r>
        <w:rPr>
          <w:rFonts w:cs="Times New Roman"/>
        </w:rPr>
        <w:t>или</w:t>
      </w:r>
      <w:r>
        <w:t xml:space="preserve"> </w:t>
      </w:r>
      <w:r>
        <w:rPr>
          <w:rFonts w:cs="Times New Roman"/>
        </w:rPr>
        <w:t>кнопкой</w:t>
      </w:r>
      <w:r>
        <w:t xml:space="preserve"> </w:t>
      </w:r>
      <w:r>
        <w:rPr>
          <w:rFonts w:cs="Times New Roman"/>
        </w:rPr>
        <w:t>«стоп»</w:t>
      </w:r>
      <w:r>
        <w:t xml:space="preserve"> </w:t>
      </w:r>
      <w:r>
        <w:rPr>
          <w:rFonts w:cs="Times New Roman"/>
        </w:rPr>
        <w:t>в</w:t>
      </w:r>
      <w:r>
        <w:t xml:space="preserve"> </w:t>
      </w:r>
      <w:r>
        <w:rPr>
          <w:rFonts w:cs="Times New Roman"/>
        </w:rPr>
        <w:t>интерфейсе</w:t>
      </w:r>
      <w:r>
        <w:t xml:space="preserve"> </w:t>
      </w:r>
      <w:r>
        <w:rPr>
          <w:rFonts w:cs="Times New Roman"/>
        </w:rPr>
        <w:t>программы</w:t>
      </w:r>
      <w:r>
        <w:t xml:space="preserve"> </w:t>
      </w:r>
      <w:proofErr w:type="spellStart"/>
      <w:r>
        <w:t>Docker</w:t>
      </w:r>
      <w:proofErr w:type="spellEnd"/>
      <w:r>
        <w:t xml:space="preserve"> Desktop (</w:t>
      </w:r>
      <w:r>
        <w:rPr>
          <w:rFonts w:cs="Times New Roman"/>
        </w:rPr>
        <w:t>рис</w:t>
      </w:r>
      <w:r>
        <w:t xml:space="preserve">. </w:t>
      </w:r>
      <w:r>
        <w:rPr>
          <w:rFonts w:cs="Times New Roman"/>
        </w:rPr>
        <w:t>П</w:t>
      </w:r>
      <w:r>
        <w:t>3.</w:t>
      </w:r>
      <w:r w:rsidR="000867C7">
        <w:t>5</w:t>
      </w:r>
      <w:r>
        <w:t>).</w:t>
      </w:r>
    </w:p>
    <w:p w14:paraId="50AADD47" w14:textId="77777777" w:rsidR="00270A08" w:rsidRDefault="00270A08" w:rsidP="00270A08">
      <w:pPr>
        <w:pStyle w:val="afc"/>
        <w:keepNext/>
      </w:pPr>
      <w:r w:rsidRPr="001656B0">
        <w:rPr>
          <w:noProof/>
        </w:rPr>
        <w:drawing>
          <wp:inline distT="0" distB="0" distL="0" distR="0" wp14:anchorId="28A74ED8" wp14:editId="2D1BF7EB">
            <wp:extent cx="5300134" cy="719296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20195"/>
                    <a:stretch/>
                  </pic:blipFill>
                  <pic:spPr bwMode="auto">
                    <a:xfrm>
                      <a:off x="0" y="0"/>
                      <a:ext cx="5322424" cy="722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3B86F" w14:textId="3AF9F08A" w:rsidR="00270A08" w:rsidRDefault="00270A08" w:rsidP="00270A08">
      <w:pPr>
        <w:pStyle w:val="af5"/>
      </w:pPr>
      <w:r w:rsidRPr="00212142">
        <w:t>Рис. П3.</w:t>
      </w:r>
      <w:r w:rsidR="000867C7">
        <w:t>5</w:t>
      </w:r>
      <w:r w:rsidRPr="00212142">
        <w:t>. Пример остановленного контейнера</w:t>
      </w:r>
    </w:p>
    <w:p w14:paraId="56DFF81E" w14:textId="77777777" w:rsidR="001A493D" w:rsidRDefault="001A493D"/>
    <w:sectPr w:rsidR="001A493D" w:rsidSect="00934B23">
      <w:type w:val="continuous"/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A2BCE" w14:textId="77777777" w:rsidR="005C5C88" w:rsidRDefault="005C5C88" w:rsidP="00C25389">
      <w:pPr>
        <w:spacing w:line="240" w:lineRule="auto"/>
      </w:pPr>
      <w:r>
        <w:separator/>
      </w:r>
    </w:p>
  </w:endnote>
  <w:endnote w:type="continuationSeparator" w:id="0">
    <w:p w14:paraId="5268BC3D" w14:textId="77777777" w:rsidR="005C5C88" w:rsidRDefault="005C5C88" w:rsidP="00C253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423D5" w14:textId="77777777" w:rsidR="005C5C88" w:rsidRDefault="005C5C88" w:rsidP="00C25389">
      <w:pPr>
        <w:spacing w:line="240" w:lineRule="auto"/>
      </w:pPr>
      <w:r>
        <w:separator/>
      </w:r>
    </w:p>
  </w:footnote>
  <w:footnote w:type="continuationSeparator" w:id="0">
    <w:p w14:paraId="1405A777" w14:textId="77777777" w:rsidR="005C5C88" w:rsidRDefault="005C5C88" w:rsidP="00C253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11C6A" w14:textId="77777777" w:rsidR="00A25DA9" w:rsidRPr="00500AB9" w:rsidRDefault="00A25DA9" w:rsidP="00A25DA9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МИНОБРНАУКИ РОССИИ</w:t>
    </w:r>
  </w:p>
  <w:p w14:paraId="40BBC7FA" w14:textId="77777777" w:rsidR="00A25DA9" w:rsidRPr="00500AB9" w:rsidRDefault="00A25DA9" w:rsidP="00A25DA9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Федеральное государственное бюджетное</w:t>
    </w:r>
  </w:p>
  <w:p w14:paraId="7EF3A7DE" w14:textId="77777777" w:rsidR="00A25DA9" w:rsidRPr="00500AB9" w:rsidRDefault="00A25DA9" w:rsidP="00A25DA9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образовательное учреждение высшего образования</w:t>
    </w:r>
  </w:p>
  <w:p w14:paraId="78063BE6" w14:textId="0F79C49B" w:rsidR="002F3DA1" w:rsidRPr="00A25DA9" w:rsidRDefault="00A25DA9" w:rsidP="00A25DA9">
    <w:pPr>
      <w:spacing w:line="240" w:lineRule="auto"/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«ЧЕРЕПОВЕЦКИЙ ГОСУДАРСТВЕННЫЙ УНИВЕРСИТЕТ»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9946865"/>
      <w:docPartObj>
        <w:docPartGallery w:val="Page Numbers (Top of Page)"/>
        <w:docPartUnique/>
      </w:docPartObj>
    </w:sdtPr>
    <w:sdtContent>
      <w:p w14:paraId="38193564" w14:textId="25D3B851" w:rsidR="00C25389" w:rsidRPr="00C533C8" w:rsidRDefault="00A43E9B" w:rsidP="00A43E9B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4B37"/>
    <w:multiLevelType w:val="multilevel"/>
    <w:tmpl w:val="5AD8741E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" w15:restartNumberingAfterBreak="0">
    <w:nsid w:val="03D827A1"/>
    <w:multiLevelType w:val="hybridMultilevel"/>
    <w:tmpl w:val="196EDCB0"/>
    <w:lvl w:ilvl="0" w:tplc="13D8AC6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5583B86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3" w15:restartNumberingAfterBreak="0">
    <w:nsid w:val="084450F4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4" w15:restartNumberingAfterBreak="0">
    <w:nsid w:val="165E4205"/>
    <w:multiLevelType w:val="multilevel"/>
    <w:tmpl w:val="A7F28B36"/>
    <w:lvl w:ilvl="0">
      <w:start w:val="1"/>
      <w:numFmt w:val="decimal"/>
      <w:isLgl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45" w:hanging="180"/>
      </w:pPr>
      <w:rPr>
        <w:rFonts w:hint="default"/>
      </w:rPr>
    </w:lvl>
  </w:abstractNum>
  <w:abstractNum w:abstractNumId="5" w15:restartNumberingAfterBreak="0">
    <w:nsid w:val="168F22BA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6" w15:restartNumberingAfterBreak="0">
    <w:nsid w:val="1B1A6E0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7" w15:restartNumberingAfterBreak="0">
    <w:nsid w:val="1CB865E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8" w15:restartNumberingAfterBreak="0">
    <w:nsid w:val="1F6D3D10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9" w15:restartNumberingAfterBreak="0">
    <w:nsid w:val="20E22843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0" w15:restartNumberingAfterBreak="0">
    <w:nsid w:val="23C61F9B"/>
    <w:multiLevelType w:val="multilevel"/>
    <w:tmpl w:val="24309634"/>
    <w:name w:val="МойСписок3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  <w:b w:val="0"/>
        <w:i w:val="0"/>
      </w:rPr>
    </w:lvl>
    <w:lvl w:ilvl="1">
      <w:start w:val="1"/>
      <w:numFmt w:val="decimal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425"/>
      </w:pPr>
      <w:rPr>
        <w:rFonts w:hint="default"/>
      </w:rPr>
    </w:lvl>
  </w:abstractNum>
  <w:abstractNum w:abstractNumId="11" w15:restartNumberingAfterBreak="0">
    <w:nsid w:val="24CC5234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2" w15:restartNumberingAfterBreak="0">
    <w:nsid w:val="27522808"/>
    <w:multiLevelType w:val="multilevel"/>
    <w:tmpl w:val="0419001D"/>
    <w:name w:val="МойСписок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8557B6E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4" w15:restartNumberingAfterBreak="0">
    <w:nsid w:val="2F5B0070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5" w15:restartNumberingAfterBreak="0">
    <w:nsid w:val="3264712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6" w15:restartNumberingAfterBreak="0">
    <w:nsid w:val="35455570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7" w15:restartNumberingAfterBreak="0">
    <w:nsid w:val="38E72ADE"/>
    <w:multiLevelType w:val="multilevel"/>
    <w:tmpl w:val="44A0294E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425"/>
      </w:pPr>
      <w:rPr>
        <w:rFonts w:hint="default"/>
      </w:rPr>
    </w:lvl>
  </w:abstractNum>
  <w:abstractNum w:abstractNumId="18" w15:restartNumberingAfterBreak="0">
    <w:nsid w:val="3D291EFC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9" w15:restartNumberingAfterBreak="0">
    <w:nsid w:val="3DA22D7B"/>
    <w:multiLevelType w:val="multilevel"/>
    <w:tmpl w:val="7A3CBCD8"/>
    <w:name w:val="МойСписок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  <w:b w:val="0"/>
        <w:i w:val="0"/>
      </w:rPr>
    </w:lvl>
    <w:lvl w:ilvl="1">
      <w:start w:val="1"/>
      <w:numFmt w:val="decimal"/>
      <w:suff w:val="space"/>
      <w:lvlText w:val="%2.%1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suff w:val="space"/>
      <w:lvlText w:val="%2.%1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suff w:val="space"/>
      <w:lvlText w:val="%4.%1.%3.%2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lvlText w:val="%5.%1.%2.%3.%4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lvlText w:val="%5.%4.%3.%2.%1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lvlText w:val="%1.%3.%2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425"/>
      </w:pPr>
      <w:rPr>
        <w:rFonts w:hint="default"/>
      </w:rPr>
    </w:lvl>
  </w:abstractNum>
  <w:abstractNum w:abstractNumId="20" w15:restartNumberingAfterBreak="0">
    <w:nsid w:val="3EE1070C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1" w15:restartNumberingAfterBreak="0">
    <w:nsid w:val="41DC49BD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2" w15:restartNumberingAfterBreak="0">
    <w:nsid w:val="4623724E"/>
    <w:multiLevelType w:val="hybridMultilevel"/>
    <w:tmpl w:val="968AA948"/>
    <w:lvl w:ilvl="0" w:tplc="C764BD02">
      <w:start w:val="1"/>
      <w:numFmt w:val="bullet"/>
      <w:pStyle w:val="a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7E02E6B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4" w15:restartNumberingAfterBreak="0">
    <w:nsid w:val="48D605C9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5" w15:restartNumberingAfterBreak="0">
    <w:nsid w:val="49CF6109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6" w15:restartNumberingAfterBreak="0">
    <w:nsid w:val="4BF372F6"/>
    <w:multiLevelType w:val="multilevel"/>
    <w:tmpl w:val="0012F7CC"/>
    <w:lvl w:ilvl="0">
      <w:start w:val="1"/>
      <w:numFmt w:val="decimal"/>
      <w:pStyle w:val="a0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27" w15:restartNumberingAfterBreak="0">
    <w:nsid w:val="4E75301A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5BA6485B"/>
    <w:multiLevelType w:val="multilevel"/>
    <w:tmpl w:val="A6E0909E"/>
    <w:lvl w:ilvl="0">
      <w:start w:val="1"/>
      <w:numFmt w:val="bullet"/>
      <w:pStyle w:val="a1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9" w15:restartNumberingAfterBreak="0">
    <w:nsid w:val="5EDD1A5B"/>
    <w:multiLevelType w:val="multilevel"/>
    <w:tmpl w:val="66041862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0" w:firstLine="425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0" w:firstLine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0" w:firstLine="425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0" w:firstLine="425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0" w:firstLine="425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0" w:firstLine="425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0" w:firstLine="425"/>
      </w:pPr>
      <w:rPr>
        <w:rFonts w:hint="default"/>
      </w:rPr>
    </w:lvl>
  </w:abstractNum>
  <w:abstractNum w:abstractNumId="30" w15:restartNumberingAfterBreak="0">
    <w:nsid w:val="65F5366F"/>
    <w:multiLevelType w:val="multilevel"/>
    <w:tmpl w:val="8D765396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425"/>
      </w:pPr>
      <w:rPr>
        <w:rFonts w:hint="default"/>
      </w:rPr>
    </w:lvl>
  </w:abstractNum>
  <w:abstractNum w:abstractNumId="31" w15:restartNumberingAfterBreak="0">
    <w:nsid w:val="6E1F67F4"/>
    <w:multiLevelType w:val="hybridMultilevel"/>
    <w:tmpl w:val="A04ABF30"/>
    <w:lvl w:ilvl="0" w:tplc="3CA28260">
      <w:start w:val="1"/>
      <w:numFmt w:val="decimal"/>
      <w:pStyle w:val="a2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2" w15:restartNumberingAfterBreak="0">
    <w:nsid w:val="71B921A8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3" w15:restartNumberingAfterBreak="0">
    <w:nsid w:val="77170240"/>
    <w:multiLevelType w:val="hybridMultilevel"/>
    <w:tmpl w:val="DDA83700"/>
    <w:lvl w:ilvl="0" w:tplc="01183DF2">
      <w:start w:val="1"/>
      <w:numFmt w:val="decimal"/>
      <w:pStyle w:val="a3"/>
      <w:lvlText w:val="Приложение %1"/>
      <w:lvlJc w:val="right"/>
      <w:pPr>
        <w:ind w:left="114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760787480">
    <w:abstractNumId w:val="33"/>
  </w:num>
  <w:num w:numId="2" w16cid:durableId="2098476937">
    <w:abstractNumId w:val="4"/>
  </w:num>
  <w:num w:numId="3" w16cid:durableId="1719739950">
    <w:abstractNumId w:val="30"/>
  </w:num>
  <w:num w:numId="4" w16cid:durableId="730883038">
    <w:abstractNumId w:val="1"/>
  </w:num>
  <w:num w:numId="5" w16cid:durableId="1955866820">
    <w:abstractNumId w:val="14"/>
  </w:num>
  <w:num w:numId="6" w16cid:durableId="1437291011">
    <w:abstractNumId w:val="26"/>
  </w:num>
  <w:num w:numId="7" w16cid:durableId="1227036581">
    <w:abstractNumId w:val="24"/>
  </w:num>
  <w:num w:numId="8" w16cid:durableId="1058633130">
    <w:abstractNumId w:val="28"/>
  </w:num>
  <w:num w:numId="9" w16cid:durableId="481308988">
    <w:abstractNumId w:val="0"/>
  </w:num>
  <w:num w:numId="10" w16cid:durableId="1458521808">
    <w:abstractNumId w:val="29"/>
  </w:num>
  <w:num w:numId="11" w16cid:durableId="2021664584">
    <w:abstractNumId w:val="11"/>
  </w:num>
  <w:num w:numId="12" w16cid:durableId="620913740">
    <w:abstractNumId w:val="5"/>
  </w:num>
  <w:num w:numId="13" w16cid:durableId="1251233794">
    <w:abstractNumId w:val="16"/>
  </w:num>
  <w:num w:numId="14" w16cid:durableId="1911843760">
    <w:abstractNumId w:val="8"/>
  </w:num>
  <w:num w:numId="15" w16cid:durableId="1429081632">
    <w:abstractNumId w:val="7"/>
  </w:num>
  <w:num w:numId="16" w16cid:durableId="1545827352">
    <w:abstractNumId w:val="9"/>
  </w:num>
  <w:num w:numId="17" w16cid:durableId="520629299">
    <w:abstractNumId w:val="27"/>
  </w:num>
  <w:num w:numId="18" w16cid:durableId="732392147">
    <w:abstractNumId w:val="32"/>
  </w:num>
  <w:num w:numId="19" w16cid:durableId="681976887">
    <w:abstractNumId w:val="2"/>
  </w:num>
  <w:num w:numId="20" w16cid:durableId="49886961">
    <w:abstractNumId w:val="3"/>
  </w:num>
  <w:num w:numId="21" w16cid:durableId="1948466281">
    <w:abstractNumId w:val="20"/>
  </w:num>
  <w:num w:numId="22" w16cid:durableId="1389182230">
    <w:abstractNumId w:val="23"/>
  </w:num>
  <w:num w:numId="23" w16cid:durableId="1832258338">
    <w:abstractNumId w:val="21"/>
  </w:num>
  <w:num w:numId="24" w16cid:durableId="1675952608">
    <w:abstractNumId w:val="13"/>
  </w:num>
  <w:num w:numId="25" w16cid:durableId="123157860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61097827">
    <w:abstractNumId w:val="18"/>
  </w:num>
  <w:num w:numId="27" w16cid:durableId="164443010">
    <w:abstractNumId w:val="25"/>
  </w:num>
  <w:num w:numId="28" w16cid:durableId="515995593">
    <w:abstractNumId w:val="6"/>
  </w:num>
  <w:num w:numId="29" w16cid:durableId="1443376298">
    <w:abstractNumId w:val="17"/>
  </w:num>
  <w:num w:numId="30" w16cid:durableId="897134697">
    <w:abstractNumId w:val="22"/>
  </w:num>
  <w:num w:numId="31" w16cid:durableId="900869872">
    <w:abstractNumId w:val="31"/>
  </w:num>
  <w:num w:numId="32" w16cid:durableId="2125805505">
    <w:abstractNumId w:val="31"/>
    <w:lvlOverride w:ilvl="0">
      <w:startOverride w:val="1"/>
    </w:lvlOverride>
  </w:num>
  <w:num w:numId="33" w16cid:durableId="1615820355">
    <w:abstractNumId w:val="15"/>
  </w:num>
  <w:num w:numId="34" w16cid:durableId="134304649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9A6"/>
    <w:rsid w:val="00002342"/>
    <w:rsid w:val="00004947"/>
    <w:rsid w:val="00015A61"/>
    <w:rsid w:val="000222AE"/>
    <w:rsid w:val="00024F66"/>
    <w:rsid w:val="0003065E"/>
    <w:rsid w:val="000312D9"/>
    <w:rsid w:val="00034C28"/>
    <w:rsid w:val="00040B6B"/>
    <w:rsid w:val="00040EDC"/>
    <w:rsid w:val="0004169B"/>
    <w:rsid w:val="000424FA"/>
    <w:rsid w:val="00052452"/>
    <w:rsid w:val="00052810"/>
    <w:rsid w:val="00052D5F"/>
    <w:rsid w:val="00054FD4"/>
    <w:rsid w:val="00055B0B"/>
    <w:rsid w:val="000567EB"/>
    <w:rsid w:val="00064F3C"/>
    <w:rsid w:val="00072302"/>
    <w:rsid w:val="000728B6"/>
    <w:rsid w:val="000736DF"/>
    <w:rsid w:val="00075AD9"/>
    <w:rsid w:val="00075ED3"/>
    <w:rsid w:val="00082252"/>
    <w:rsid w:val="00085BEA"/>
    <w:rsid w:val="000867C7"/>
    <w:rsid w:val="00087E6E"/>
    <w:rsid w:val="0009263A"/>
    <w:rsid w:val="000938D6"/>
    <w:rsid w:val="0009463D"/>
    <w:rsid w:val="0009537C"/>
    <w:rsid w:val="000A1E8C"/>
    <w:rsid w:val="000A43AF"/>
    <w:rsid w:val="000B1625"/>
    <w:rsid w:val="000B50C7"/>
    <w:rsid w:val="000C37AF"/>
    <w:rsid w:val="000C6CBA"/>
    <w:rsid w:val="000D3D86"/>
    <w:rsid w:val="000D5399"/>
    <w:rsid w:val="000D56EE"/>
    <w:rsid w:val="000E0098"/>
    <w:rsid w:val="000E1390"/>
    <w:rsid w:val="000E1942"/>
    <w:rsid w:val="000E63BE"/>
    <w:rsid w:val="000F140E"/>
    <w:rsid w:val="000F6BE8"/>
    <w:rsid w:val="0010365F"/>
    <w:rsid w:val="00107788"/>
    <w:rsid w:val="0011233C"/>
    <w:rsid w:val="00112AE6"/>
    <w:rsid w:val="00113FA6"/>
    <w:rsid w:val="00115A37"/>
    <w:rsid w:val="00122C78"/>
    <w:rsid w:val="00123839"/>
    <w:rsid w:val="00132AA0"/>
    <w:rsid w:val="00135658"/>
    <w:rsid w:val="00135F23"/>
    <w:rsid w:val="00137164"/>
    <w:rsid w:val="00141CC6"/>
    <w:rsid w:val="00141FB4"/>
    <w:rsid w:val="00145ED1"/>
    <w:rsid w:val="00146907"/>
    <w:rsid w:val="0015032E"/>
    <w:rsid w:val="00150CF0"/>
    <w:rsid w:val="0015163F"/>
    <w:rsid w:val="001547DE"/>
    <w:rsid w:val="00160561"/>
    <w:rsid w:val="00162307"/>
    <w:rsid w:val="001636BF"/>
    <w:rsid w:val="00164864"/>
    <w:rsid w:val="00165E5A"/>
    <w:rsid w:val="00166EC5"/>
    <w:rsid w:val="00167732"/>
    <w:rsid w:val="00174918"/>
    <w:rsid w:val="0017521F"/>
    <w:rsid w:val="00180915"/>
    <w:rsid w:val="00191A04"/>
    <w:rsid w:val="00193AE1"/>
    <w:rsid w:val="00193C7F"/>
    <w:rsid w:val="0019614E"/>
    <w:rsid w:val="00197120"/>
    <w:rsid w:val="001A0BDE"/>
    <w:rsid w:val="001A229A"/>
    <w:rsid w:val="001A493D"/>
    <w:rsid w:val="001A4F84"/>
    <w:rsid w:val="001A6BCF"/>
    <w:rsid w:val="001A7827"/>
    <w:rsid w:val="001B15EB"/>
    <w:rsid w:val="001C0D50"/>
    <w:rsid w:val="001C404A"/>
    <w:rsid w:val="001C4F9E"/>
    <w:rsid w:val="001C5F27"/>
    <w:rsid w:val="001D0E0B"/>
    <w:rsid w:val="001D11AE"/>
    <w:rsid w:val="001D3143"/>
    <w:rsid w:val="001D4C82"/>
    <w:rsid w:val="001D6B32"/>
    <w:rsid w:val="001E0FC3"/>
    <w:rsid w:val="001E3F6B"/>
    <w:rsid w:val="001E6E24"/>
    <w:rsid w:val="001E7B57"/>
    <w:rsid w:val="001F3959"/>
    <w:rsid w:val="001F4243"/>
    <w:rsid w:val="001F5D86"/>
    <w:rsid w:val="001F7222"/>
    <w:rsid w:val="002007D1"/>
    <w:rsid w:val="00200819"/>
    <w:rsid w:val="00200FFD"/>
    <w:rsid w:val="002025F7"/>
    <w:rsid w:val="00203287"/>
    <w:rsid w:val="0021108E"/>
    <w:rsid w:val="00212142"/>
    <w:rsid w:val="002137E1"/>
    <w:rsid w:val="00216B4F"/>
    <w:rsid w:val="0022272C"/>
    <w:rsid w:val="00227DDC"/>
    <w:rsid w:val="00230EB8"/>
    <w:rsid w:val="002315E0"/>
    <w:rsid w:val="0023362E"/>
    <w:rsid w:val="00235048"/>
    <w:rsid w:val="00236569"/>
    <w:rsid w:val="002434EF"/>
    <w:rsid w:val="00243A28"/>
    <w:rsid w:val="00247507"/>
    <w:rsid w:val="002478BD"/>
    <w:rsid w:val="00247DFA"/>
    <w:rsid w:val="00250CFB"/>
    <w:rsid w:val="00251C6D"/>
    <w:rsid w:val="00254D00"/>
    <w:rsid w:val="00256F4C"/>
    <w:rsid w:val="00260CD4"/>
    <w:rsid w:val="00260F5A"/>
    <w:rsid w:val="00265E11"/>
    <w:rsid w:val="00266E5D"/>
    <w:rsid w:val="00270A08"/>
    <w:rsid w:val="0027183E"/>
    <w:rsid w:val="002822D6"/>
    <w:rsid w:val="00285E76"/>
    <w:rsid w:val="00286398"/>
    <w:rsid w:val="00292D87"/>
    <w:rsid w:val="00294955"/>
    <w:rsid w:val="00296B68"/>
    <w:rsid w:val="002978F8"/>
    <w:rsid w:val="002A5E97"/>
    <w:rsid w:val="002B0E2C"/>
    <w:rsid w:val="002B334A"/>
    <w:rsid w:val="002B4AAD"/>
    <w:rsid w:val="002B4FD4"/>
    <w:rsid w:val="002C31B0"/>
    <w:rsid w:val="002C3D89"/>
    <w:rsid w:val="002C4180"/>
    <w:rsid w:val="002C42D7"/>
    <w:rsid w:val="002C44E1"/>
    <w:rsid w:val="002C4BD6"/>
    <w:rsid w:val="002C61C5"/>
    <w:rsid w:val="002D1E08"/>
    <w:rsid w:val="002D6026"/>
    <w:rsid w:val="002E03D3"/>
    <w:rsid w:val="002E2D78"/>
    <w:rsid w:val="002E7553"/>
    <w:rsid w:val="002E78A8"/>
    <w:rsid w:val="002F3DA1"/>
    <w:rsid w:val="002F4341"/>
    <w:rsid w:val="002F7B97"/>
    <w:rsid w:val="00300B61"/>
    <w:rsid w:val="00301809"/>
    <w:rsid w:val="003104D1"/>
    <w:rsid w:val="00315C87"/>
    <w:rsid w:val="00317A2D"/>
    <w:rsid w:val="0032634B"/>
    <w:rsid w:val="0033363D"/>
    <w:rsid w:val="00333726"/>
    <w:rsid w:val="003479C4"/>
    <w:rsid w:val="00356F2B"/>
    <w:rsid w:val="00363F70"/>
    <w:rsid w:val="003716BD"/>
    <w:rsid w:val="00372CDD"/>
    <w:rsid w:val="0037377B"/>
    <w:rsid w:val="00382490"/>
    <w:rsid w:val="003829D7"/>
    <w:rsid w:val="00383678"/>
    <w:rsid w:val="003849D4"/>
    <w:rsid w:val="003873BB"/>
    <w:rsid w:val="0039332B"/>
    <w:rsid w:val="00393DA4"/>
    <w:rsid w:val="00394D98"/>
    <w:rsid w:val="0039623B"/>
    <w:rsid w:val="003A4420"/>
    <w:rsid w:val="003A4A31"/>
    <w:rsid w:val="003A5C6C"/>
    <w:rsid w:val="003A66DB"/>
    <w:rsid w:val="003A75CA"/>
    <w:rsid w:val="003B14AD"/>
    <w:rsid w:val="003C0A46"/>
    <w:rsid w:val="003C5A9C"/>
    <w:rsid w:val="003D1CF0"/>
    <w:rsid w:val="003D26E8"/>
    <w:rsid w:val="003D6164"/>
    <w:rsid w:val="003E0C01"/>
    <w:rsid w:val="003E215F"/>
    <w:rsid w:val="003E2429"/>
    <w:rsid w:val="003E3305"/>
    <w:rsid w:val="003E370B"/>
    <w:rsid w:val="003E5EAC"/>
    <w:rsid w:val="003E6709"/>
    <w:rsid w:val="003F0FB4"/>
    <w:rsid w:val="0040057A"/>
    <w:rsid w:val="00402161"/>
    <w:rsid w:val="004038F4"/>
    <w:rsid w:val="004076BF"/>
    <w:rsid w:val="004135E7"/>
    <w:rsid w:val="004167CA"/>
    <w:rsid w:val="0042080E"/>
    <w:rsid w:val="0042529C"/>
    <w:rsid w:val="00434CDB"/>
    <w:rsid w:val="0044045E"/>
    <w:rsid w:val="0044100B"/>
    <w:rsid w:val="0044232E"/>
    <w:rsid w:val="00443914"/>
    <w:rsid w:val="00453D27"/>
    <w:rsid w:val="0045407A"/>
    <w:rsid w:val="00456E49"/>
    <w:rsid w:val="004571EC"/>
    <w:rsid w:val="00457999"/>
    <w:rsid w:val="00457DDB"/>
    <w:rsid w:val="00461E96"/>
    <w:rsid w:val="00463B46"/>
    <w:rsid w:val="004651E6"/>
    <w:rsid w:val="00465766"/>
    <w:rsid w:val="0047213E"/>
    <w:rsid w:val="00472657"/>
    <w:rsid w:val="00481CFC"/>
    <w:rsid w:val="0048446C"/>
    <w:rsid w:val="00487867"/>
    <w:rsid w:val="00490D9E"/>
    <w:rsid w:val="004914D9"/>
    <w:rsid w:val="00493A6A"/>
    <w:rsid w:val="004A1F92"/>
    <w:rsid w:val="004A20F8"/>
    <w:rsid w:val="004A361B"/>
    <w:rsid w:val="004B5239"/>
    <w:rsid w:val="004C1ABA"/>
    <w:rsid w:val="004C3FA0"/>
    <w:rsid w:val="004C416A"/>
    <w:rsid w:val="004C5627"/>
    <w:rsid w:val="004D554A"/>
    <w:rsid w:val="004D6209"/>
    <w:rsid w:val="004D6269"/>
    <w:rsid w:val="004D6579"/>
    <w:rsid w:val="004D6D14"/>
    <w:rsid w:val="004E5CB3"/>
    <w:rsid w:val="004E67DB"/>
    <w:rsid w:val="004F3226"/>
    <w:rsid w:val="004F663E"/>
    <w:rsid w:val="004F6D7E"/>
    <w:rsid w:val="005074D4"/>
    <w:rsid w:val="00515599"/>
    <w:rsid w:val="00515600"/>
    <w:rsid w:val="00516D3B"/>
    <w:rsid w:val="00517E84"/>
    <w:rsid w:val="00521586"/>
    <w:rsid w:val="00522D9B"/>
    <w:rsid w:val="0054151E"/>
    <w:rsid w:val="00546AC7"/>
    <w:rsid w:val="005474A4"/>
    <w:rsid w:val="0055084C"/>
    <w:rsid w:val="005510A6"/>
    <w:rsid w:val="00554610"/>
    <w:rsid w:val="00556EBF"/>
    <w:rsid w:val="00560FCF"/>
    <w:rsid w:val="0056297B"/>
    <w:rsid w:val="00563814"/>
    <w:rsid w:val="00564D55"/>
    <w:rsid w:val="005659B6"/>
    <w:rsid w:val="005661F5"/>
    <w:rsid w:val="00570629"/>
    <w:rsid w:val="00571450"/>
    <w:rsid w:val="00573AF4"/>
    <w:rsid w:val="00580AD9"/>
    <w:rsid w:val="0058568C"/>
    <w:rsid w:val="0058699D"/>
    <w:rsid w:val="00590E5C"/>
    <w:rsid w:val="005918ED"/>
    <w:rsid w:val="00591D0F"/>
    <w:rsid w:val="005956B7"/>
    <w:rsid w:val="00596521"/>
    <w:rsid w:val="005A1B3F"/>
    <w:rsid w:val="005A227C"/>
    <w:rsid w:val="005A23D6"/>
    <w:rsid w:val="005A31E0"/>
    <w:rsid w:val="005A421F"/>
    <w:rsid w:val="005A4B57"/>
    <w:rsid w:val="005A7818"/>
    <w:rsid w:val="005B20C3"/>
    <w:rsid w:val="005B5241"/>
    <w:rsid w:val="005B7DB3"/>
    <w:rsid w:val="005C2F7F"/>
    <w:rsid w:val="005C5867"/>
    <w:rsid w:val="005C5C88"/>
    <w:rsid w:val="005C7BDF"/>
    <w:rsid w:val="005C7FAA"/>
    <w:rsid w:val="005D25F8"/>
    <w:rsid w:val="005D37E9"/>
    <w:rsid w:val="005D6CC8"/>
    <w:rsid w:val="005E2AB4"/>
    <w:rsid w:val="005E3413"/>
    <w:rsid w:val="005F2EFB"/>
    <w:rsid w:val="005F3EFC"/>
    <w:rsid w:val="005F79EC"/>
    <w:rsid w:val="00601F1E"/>
    <w:rsid w:val="0060232B"/>
    <w:rsid w:val="006228E0"/>
    <w:rsid w:val="00634ABF"/>
    <w:rsid w:val="00636DD0"/>
    <w:rsid w:val="006371AA"/>
    <w:rsid w:val="006372FA"/>
    <w:rsid w:val="006377A5"/>
    <w:rsid w:val="0064307E"/>
    <w:rsid w:val="00647434"/>
    <w:rsid w:val="00652020"/>
    <w:rsid w:val="00665D9C"/>
    <w:rsid w:val="00667D0B"/>
    <w:rsid w:val="00671361"/>
    <w:rsid w:val="006821BD"/>
    <w:rsid w:val="0068410A"/>
    <w:rsid w:val="00684CE6"/>
    <w:rsid w:val="006A49FB"/>
    <w:rsid w:val="006A4C46"/>
    <w:rsid w:val="006B5E79"/>
    <w:rsid w:val="006B6D32"/>
    <w:rsid w:val="006C1FEB"/>
    <w:rsid w:val="006C7B51"/>
    <w:rsid w:val="006D28B1"/>
    <w:rsid w:val="006D3746"/>
    <w:rsid w:val="006D6194"/>
    <w:rsid w:val="006E0598"/>
    <w:rsid w:val="006E1355"/>
    <w:rsid w:val="006E1A54"/>
    <w:rsid w:val="006E41B0"/>
    <w:rsid w:val="006E48DB"/>
    <w:rsid w:val="006E5237"/>
    <w:rsid w:val="006F2B2D"/>
    <w:rsid w:val="006F6691"/>
    <w:rsid w:val="006F71C3"/>
    <w:rsid w:val="00700329"/>
    <w:rsid w:val="0070726B"/>
    <w:rsid w:val="007129C8"/>
    <w:rsid w:val="00713422"/>
    <w:rsid w:val="00715118"/>
    <w:rsid w:val="0072014F"/>
    <w:rsid w:val="007202E3"/>
    <w:rsid w:val="00723694"/>
    <w:rsid w:val="0073028F"/>
    <w:rsid w:val="00731044"/>
    <w:rsid w:val="00752989"/>
    <w:rsid w:val="00752D7F"/>
    <w:rsid w:val="007533F7"/>
    <w:rsid w:val="00753B5A"/>
    <w:rsid w:val="00754AB0"/>
    <w:rsid w:val="007562D1"/>
    <w:rsid w:val="0075798F"/>
    <w:rsid w:val="00761532"/>
    <w:rsid w:val="00766EC1"/>
    <w:rsid w:val="007679A6"/>
    <w:rsid w:val="00767A4C"/>
    <w:rsid w:val="00771DAF"/>
    <w:rsid w:val="00775038"/>
    <w:rsid w:val="00785055"/>
    <w:rsid w:val="0079145D"/>
    <w:rsid w:val="00793320"/>
    <w:rsid w:val="007949B6"/>
    <w:rsid w:val="007A02B9"/>
    <w:rsid w:val="007A2C59"/>
    <w:rsid w:val="007A4B42"/>
    <w:rsid w:val="007A65BE"/>
    <w:rsid w:val="007B0777"/>
    <w:rsid w:val="007B1CC6"/>
    <w:rsid w:val="007B7178"/>
    <w:rsid w:val="007B765D"/>
    <w:rsid w:val="007B7F82"/>
    <w:rsid w:val="007C0654"/>
    <w:rsid w:val="007C0F83"/>
    <w:rsid w:val="007D521F"/>
    <w:rsid w:val="007D528F"/>
    <w:rsid w:val="007D585C"/>
    <w:rsid w:val="007D66A3"/>
    <w:rsid w:val="007D7070"/>
    <w:rsid w:val="007E776B"/>
    <w:rsid w:val="007F2ECF"/>
    <w:rsid w:val="007F5654"/>
    <w:rsid w:val="007F576A"/>
    <w:rsid w:val="007F6D72"/>
    <w:rsid w:val="008023CB"/>
    <w:rsid w:val="00805B5F"/>
    <w:rsid w:val="00807F6B"/>
    <w:rsid w:val="00810254"/>
    <w:rsid w:val="008148D4"/>
    <w:rsid w:val="00816047"/>
    <w:rsid w:val="008204A6"/>
    <w:rsid w:val="00820D88"/>
    <w:rsid w:val="008212FE"/>
    <w:rsid w:val="00822AB5"/>
    <w:rsid w:val="00826FD3"/>
    <w:rsid w:val="00830613"/>
    <w:rsid w:val="00830AAD"/>
    <w:rsid w:val="00832D23"/>
    <w:rsid w:val="00843192"/>
    <w:rsid w:val="0084392B"/>
    <w:rsid w:val="00844B09"/>
    <w:rsid w:val="00846942"/>
    <w:rsid w:val="00847CFB"/>
    <w:rsid w:val="0085481C"/>
    <w:rsid w:val="00854AFE"/>
    <w:rsid w:val="00856A91"/>
    <w:rsid w:val="00857FD7"/>
    <w:rsid w:val="0086355D"/>
    <w:rsid w:val="0087128E"/>
    <w:rsid w:val="008720FA"/>
    <w:rsid w:val="00874280"/>
    <w:rsid w:val="008767CC"/>
    <w:rsid w:val="00881584"/>
    <w:rsid w:val="008831FD"/>
    <w:rsid w:val="00883BDF"/>
    <w:rsid w:val="00885984"/>
    <w:rsid w:val="00891228"/>
    <w:rsid w:val="008A17B8"/>
    <w:rsid w:val="008A42F1"/>
    <w:rsid w:val="008A6E09"/>
    <w:rsid w:val="008A797D"/>
    <w:rsid w:val="008B2BC1"/>
    <w:rsid w:val="008B5202"/>
    <w:rsid w:val="008B6E08"/>
    <w:rsid w:val="008B794F"/>
    <w:rsid w:val="008C015B"/>
    <w:rsid w:val="008C579C"/>
    <w:rsid w:val="008C6808"/>
    <w:rsid w:val="008D2F4A"/>
    <w:rsid w:val="008D3D72"/>
    <w:rsid w:val="008D42F1"/>
    <w:rsid w:val="008D56EA"/>
    <w:rsid w:val="008E0A4F"/>
    <w:rsid w:val="008E19B0"/>
    <w:rsid w:val="008E3650"/>
    <w:rsid w:val="008E5B4E"/>
    <w:rsid w:val="008E7EEB"/>
    <w:rsid w:val="008F10D4"/>
    <w:rsid w:val="008F2A5F"/>
    <w:rsid w:val="008F695B"/>
    <w:rsid w:val="00902478"/>
    <w:rsid w:val="009039AD"/>
    <w:rsid w:val="00911984"/>
    <w:rsid w:val="0091249C"/>
    <w:rsid w:val="00917E53"/>
    <w:rsid w:val="009213D0"/>
    <w:rsid w:val="0092571F"/>
    <w:rsid w:val="00926828"/>
    <w:rsid w:val="00931FB0"/>
    <w:rsid w:val="00934B23"/>
    <w:rsid w:val="00941743"/>
    <w:rsid w:val="00942EE1"/>
    <w:rsid w:val="00943FD1"/>
    <w:rsid w:val="009440FB"/>
    <w:rsid w:val="009512D0"/>
    <w:rsid w:val="00952078"/>
    <w:rsid w:val="009532E0"/>
    <w:rsid w:val="00953B28"/>
    <w:rsid w:val="00954DDC"/>
    <w:rsid w:val="009564AA"/>
    <w:rsid w:val="009600C9"/>
    <w:rsid w:val="00960EA9"/>
    <w:rsid w:val="00963F4D"/>
    <w:rsid w:val="0096475C"/>
    <w:rsid w:val="009662C7"/>
    <w:rsid w:val="0096631C"/>
    <w:rsid w:val="0097019B"/>
    <w:rsid w:val="00971739"/>
    <w:rsid w:val="0097176F"/>
    <w:rsid w:val="0097439B"/>
    <w:rsid w:val="0097485D"/>
    <w:rsid w:val="00980118"/>
    <w:rsid w:val="00980ADD"/>
    <w:rsid w:val="00982F9B"/>
    <w:rsid w:val="00982FF2"/>
    <w:rsid w:val="00983551"/>
    <w:rsid w:val="009838DD"/>
    <w:rsid w:val="00983ABA"/>
    <w:rsid w:val="00987E10"/>
    <w:rsid w:val="00993197"/>
    <w:rsid w:val="00997A64"/>
    <w:rsid w:val="009A3365"/>
    <w:rsid w:val="009A5794"/>
    <w:rsid w:val="009A7030"/>
    <w:rsid w:val="009A771E"/>
    <w:rsid w:val="009B1387"/>
    <w:rsid w:val="009B1987"/>
    <w:rsid w:val="009B6A86"/>
    <w:rsid w:val="009C3B5C"/>
    <w:rsid w:val="009C46A1"/>
    <w:rsid w:val="009C5428"/>
    <w:rsid w:val="009D0746"/>
    <w:rsid w:val="009D0D3E"/>
    <w:rsid w:val="009D336F"/>
    <w:rsid w:val="009D5506"/>
    <w:rsid w:val="009D67C7"/>
    <w:rsid w:val="009E67E7"/>
    <w:rsid w:val="009E6B6C"/>
    <w:rsid w:val="009F3404"/>
    <w:rsid w:val="009F3FF3"/>
    <w:rsid w:val="009F433C"/>
    <w:rsid w:val="009F5487"/>
    <w:rsid w:val="009F797C"/>
    <w:rsid w:val="00A01F77"/>
    <w:rsid w:val="00A02B9A"/>
    <w:rsid w:val="00A04355"/>
    <w:rsid w:val="00A06BA6"/>
    <w:rsid w:val="00A10519"/>
    <w:rsid w:val="00A13484"/>
    <w:rsid w:val="00A141E0"/>
    <w:rsid w:val="00A17508"/>
    <w:rsid w:val="00A201E5"/>
    <w:rsid w:val="00A25DA9"/>
    <w:rsid w:val="00A32067"/>
    <w:rsid w:val="00A32AAE"/>
    <w:rsid w:val="00A36811"/>
    <w:rsid w:val="00A36969"/>
    <w:rsid w:val="00A43D18"/>
    <w:rsid w:val="00A43E9B"/>
    <w:rsid w:val="00A50758"/>
    <w:rsid w:val="00A50FBE"/>
    <w:rsid w:val="00A51149"/>
    <w:rsid w:val="00A538AD"/>
    <w:rsid w:val="00A5564D"/>
    <w:rsid w:val="00A61725"/>
    <w:rsid w:val="00A61B85"/>
    <w:rsid w:val="00A666E3"/>
    <w:rsid w:val="00A679CE"/>
    <w:rsid w:val="00A739A3"/>
    <w:rsid w:val="00A80740"/>
    <w:rsid w:val="00A81FA2"/>
    <w:rsid w:val="00A84B92"/>
    <w:rsid w:val="00A85359"/>
    <w:rsid w:val="00A8766A"/>
    <w:rsid w:val="00A876C4"/>
    <w:rsid w:val="00A93FE7"/>
    <w:rsid w:val="00AA2682"/>
    <w:rsid w:val="00AA58CB"/>
    <w:rsid w:val="00AA7B0B"/>
    <w:rsid w:val="00AB3AEF"/>
    <w:rsid w:val="00AB47FA"/>
    <w:rsid w:val="00AB59C6"/>
    <w:rsid w:val="00AC0416"/>
    <w:rsid w:val="00AC6563"/>
    <w:rsid w:val="00AC6DD3"/>
    <w:rsid w:val="00AD0BE0"/>
    <w:rsid w:val="00AD6FE5"/>
    <w:rsid w:val="00AE103E"/>
    <w:rsid w:val="00AE206A"/>
    <w:rsid w:val="00AE3914"/>
    <w:rsid w:val="00AE4A26"/>
    <w:rsid w:val="00AE56E1"/>
    <w:rsid w:val="00AF155B"/>
    <w:rsid w:val="00AF3923"/>
    <w:rsid w:val="00AF51BB"/>
    <w:rsid w:val="00AF563D"/>
    <w:rsid w:val="00AF57B3"/>
    <w:rsid w:val="00B00376"/>
    <w:rsid w:val="00B02CF6"/>
    <w:rsid w:val="00B045AE"/>
    <w:rsid w:val="00B05656"/>
    <w:rsid w:val="00B05CEC"/>
    <w:rsid w:val="00B14551"/>
    <w:rsid w:val="00B1502D"/>
    <w:rsid w:val="00B16C9A"/>
    <w:rsid w:val="00B23327"/>
    <w:rsid w:val="00B23DD0"/>
    <w:rsid w:val="00B2507C"/>
    <w:rsid w:val="00B26906"/>
    <w:rsid w:val="00B310E5"/>
    <w:rsid w:val="00B427D8"/>
    <w:rsid w:val="00B50C76"/>
    <w:rsid w:val="00B54686"/>
    <w:rsid w:val="00B5641F"/>
    <w:rsid w:val="00B56552"/>
    <w:rsid w:val="00B56DF8"/>
    <w:rsid w:val="00B57154"/>
    <w:rsid w:val="00B5748A"/>
    <w:rsid w:val="00B603E5"/>
    <w:rsid w:val="00B62AE8"/>
    <w:rsid w:val="00B641D1"/>
    <w:rsid w:val="00B70D6C"/>
    <w:rsid w:val="00B734BA"/>
    <w:rsid w:val="00B73CC7"/>
    <w:rsid w:val="00B76ABE"/>
    <w:rsid w:val="00B7727A"/>
    <w:rsid w:val="00B810F6"/>
    <w:rsid w:val="00B825CF"/>
    <w:rsid w:val="00B828D2"/>
    <w:rsid w:val="00B904BE"/>
    <w:rsid w:val="00B914B5"/>
    <w:rsid w:val="00B9196D"/>
    <w:rsid w:val="00B9432B"/>
    <w:rsid w:val="00B951BC"/>
    <w:rsid w:val="00BA0B69"/>
    <w:rsid w:val="00BA104C"/>
    <w:rsid w:val="00BA2C96"/>
    <w:rsid w:val="00BA4224"/>
    <w:rsid w:val="00BA4B60"/>
    <w:rsid w:val="00BA7280"/>
    <w:rsid w:val="00BB0B8A"/>
    <w:rsid w:val="00BB0E29"/>
    <w:rsid w:val="00BB32DD"/>
    <w:rsid w:val="00BB3C45"/>
    <w:rsid w:val="00BB6347"/>
    <w:rsid w:val="00BC1D62"/>
    <w:rsid w:val="00BC7202"/>
    <w:rsid w:val="00BC7C19"/>
    <w:rsid w:val="00BD0625"/>
    <w:rsid w:val="00BD0D17"/>
    <w:rsid w:val="00BD2C7C"/>
    <w:rsid w:val="00BD4E6D"/>
    <w:rsid w:val="00BD4EFA"/>
    <w:rsid w:val="00BE3C56"/>
    <w:rsid w:val="00BE4013"/>
    <w:rsid w:val="00BE424E"/>
    <w:rsid w:val="00BE4914"/>
    <w:rsid w:val="00BE58B1"/>
    <w:rsid w:val="00BE794E"/>
    <w:rsid w:val="00BF06A9"/>
    <w:rsid w:val="00BF111B"/>
    <w:rsid w:val="00BF5504"/>
    <w:rsid w:val="00C01468"/>
    <w:rsid w:val="00C015CC"/>
    <w:rsid w:val="00C04EF1"/>
    <w:rsid w:val="00C0785B"/>
    <w:rsid w:val="00C07EE3"/>
    <w:rsid w:val="00C1087A"/>
    <w:rsid w:val="00C12817"/>
    <w:rsid w:val="00C14768"/>
    <w:rsid w:val="00C15875"/>
    <w:rsid w:val="00C2035F"/>
    <w:rsid w:val="00C21469"/>
    <w:rsid w:val="00C21FCD"/>
    <w:rsid w:val="00C23F14"/>
    <w:rsid w:val="00C25389"/>
    <w:rsid w:val="00C27100"/>
    <w:rsid w:val="00C31A1B"/>
    <w:rsid w:val="00C327A7"/>
    <w:rsid w:val="00C3319B"/>
    <w:rsid w:val="00C367BB"/>
    <w:rsid w:val="00C4424F"/>
    <w:rsid w:val="00C462FC"/>
    <w:rsid w:val="00C47D96"/>
    <w:rsid w:val="00C509E1"/>
    <w:rsid w:val="00C50A97"/>
    <w:rsid w:val="00C533C8"/>
    <w:rsid w:val="00C56847"/>
    <w:rsid w:val="00C620A3"/>
    <w:rsid w:val="00C63817"/>
    <w:rsid w:val="00C63851"/>
    <w:rsid w:val="00C65F67"/>
    <w:rsid w:val="00C737B0"/>
    <w:rsid w:val="00C743F4"/>
    <w:rsid w:val="00C75436"/>
    <w:rsid w:val="00C817BA"/>
    <w:rsid w:val="00C84200"/>
    <w:rsid w:val="00C84947"/>
    <w:rsid w:val="00C95A93"/>
    <w:rsid w:val="00CA12E9"/>
    <w:rsid w:val="00CA1A77"/>
    <w:rsid w:val="00CA3D16"/>
    <w:rsid w:val="00CB04E3"/>
    <w:rsid w:val="00CB5A51"/>
    <w:rsid w:val="00CB5F02"/>
    <w:rsid w:val="00CB6886"/>
    <w:rsid w:val="00CB6E5B"/>
    <w:rsid w:val="00CD2B07"/>
    <w:rsid w:val="00CD3C8B"/>
    <w:rsid w:val="00CD40E8"/>
    <w:rsid w:val="00CD508B"/>
    <w:rsid w:val="00CD6182"/>
    <w:rsid w:val="00CD7F04"/>
    <w:rsid w:val="00CE227F"/>
    <w:rsid w:val="00CE4E7E"/>
    <w:rsid w:val="00CE68A2"/>
    <w:rsid w:val="00CE72F5"/>
    <w:rsid w:val="00CF0C70"/>
    <w:rsid w:val="00CF3603"/>
    <w:rsid w:val="00D04A7B"/>
    <w:rsid w:val="00D129BE"/>
    <w:rsid w:val="00D13F2E"/>
    <w:rsid w:val="00D170CF"/>
    <w:rsid w:val="00D17CEA"/>
    <w:rsid w:val="00D21808"/>
    <w:rsid w:val="00D21D94"/>
    <w:rsid w:val="00D22A76"/>
    <w:rsid w:val="00D250A5"/>
    <w:rsid w:val="00D27326"/>
    <w:rsid w:val="00D3212B"/>
    <w:rsid w:val="00D34706"/>
    <w:rsid w:val="00D368E6"/>
    <w:rsid w:val="00D36CFF"/>
    <w:rsid w:val="00D410EF"/>
    <w:rsid w:val="00D4176A"/>
    <w:rsid w:val="00D42069"/>
    <w:rsid w:val="00D441E9"/>
    <w:rsid w:val="00D45E1B"/>
    <w:rsid w:val="00D47A5F"/>
    <w:rsid w:val="00D54E0D"/>
    <w:rsid w:val="00D55054"/>
    <w:rsid w:val="00D567DE"/>
    <w:rsid w:val="00D61F87"/>
    <w:rsid w:val="00D63DE9"/>
    <w:rsid w:val="00D64808"/>
    <w:rsid w:val="00D6693B"/>
    <w:rsid w:val="00D746DC"/>
    <w:rsid w:val="00D75B95"/>
    <w:rsid w:val="00D769C7"/>
    <w:rsid w:val="00D805AD"/>
    <w:rsid w:val="00D81357"/>
    <w:rsid w:val="00D81ABE"/>
    <w:rsid w:val="00D84685"/>
    <w:rsid w:val="00D85B9D"/>
    <w:rsid w:val="00D90B89"/>
    <w:rsid w:val="00D96AA5"/>
    <w:rsid w:val="00DA1506"/>
    <w:rsid w:val="00DA1726"/>
    <w:rsid w:val="00DA2C6E"/>
    <w:rsid w:val="00DA2F86"/>
    <w:rsid w:val="00DA374B"/>
    <w:rsid w:val="00DA498C"/>
    <w:rsid w:val="00DA78EE"/>
    <w:rsid w:val="00DB4563"/>
    <w:rsid w:val="00DB5849"/>
    <w:rsid w:val="00DB5A2B"/>
    <w:rsid w:val="00DC6445"/>
    <w:rsid w:val="00DC7BC8"/>
    <w:rsid w:val="00DD0674"/>
    <w:rsid w:val="00DD3909"/>
    <w:rsid w:val="00DE12FE"/>
    <w:rsid w:val="00DF2B64"/>
    <w:rsid w:val="00DF2DEE"/>
    <w:rsid w:val="00DF4229"/>
    <w:rsid w:val="00DF50FC"/>
    <w:rsid w:val="00DF7CA0"/>
    <w:rsid w:val="00E0069F"/>
    <w:rsid w:val="00E036C7"/>
    <w:rsid w:val="00E11972"/>
    <w:rsid w:val="00E202B1"/>
    <w:rsid w:val="00E21104"/>
    <w:rsid w:val="00E25FA7"/>
    <w:rsid w:val="00E30243"/>
    <w:rsid w:val="00E42702"/>
    <w:rsid w:val="00E47327"/>
    <w:rsid w:val="00E507AB"/>
    <w:rsid w:val="00E51154"/>
    <w:rsid w:val="00E51295"/>
    <w:rsid w:val="00E563E2"/>
    <w:rsid w:val="00E56DBE"/>
    <w:rsid w:val="00E607A8"/>
    <w:rsid w:val="00E66051"/>
    <w:rsid w:val="00E70F03"/>
    <w:rsid w:val="00E726EE"/>
    <w:rsid w:val="00E75875"/>
    <w:rsid w:val="00E80D77"/>
    <w:rsid w:val="00E8227F"/>
    <w:rsid w:val="00E8354A"/>
    <w:rsid w:val="00E8466A"/>
    <w:rsid w:val="00E96129"/>
    <w:rsid w:val="00E964D5"/>
    <w:rsid w:val="00E97443"/>
    <w:rsid w:val="00EA0264"/>
    <w:rsid w:val="00EA1A5D"/>
    <w:rsid w:val="00EA1D0C"/>
    <w:rsid w:val="00EA4FE9"/>
    <w:rsid w:val="00EA506D"/>
    <w:rsid w:val="00EA5EB0"/>
    <w:rsid w:val="00EB164C"/>
    <w:rsid w:val="00EB3FAB"/>
    <w:rsid w:val="00EB7999"/>
    <w:rsid w:val="00EC49E0"/>
    <w:rsid w:val="00EC7BDE"/>
    <w:rsid w:val="00ED2478"/>
    <w:rsid w:val="00ED3796"/>
    <w:rsid w:val="00ED4485"/>
    <w:rsid w:val="00ED4528"/>
    <w:rsid w:val="00ED5ED5"/>
    <w:rsid w:val="00ED5FD1"/>
    <w:rsid w:val="00ED6070"/>
    <w:rsid w:val="00ED6175"/>
    <w:rsid w:val="00EE233D"/>
    <w:rsid w:val="00EE53C8"/>
    <w:rsid w:val="00F02DD0"/>
    <w:rsid w:val="00F0418B"/>
    <w:rsid w:val="00F05643"/>
    <w:rsid w:val="00F066E6"/>
    <w:rsid w:val="00F07DC4"/>
    <w:rsid w:val="00F116C4"/>
    <w:rsid w:val="00F12DAB"/>
    <w:rsid w:val="00F13F40"/>
    <w:rsid w:val="00F14934"/>
    <w:rsid w:val="00F15E2A"/>
    <w:rsid w:val="00F1779E"/>
    <w:rsid w:val="00F2069D"/>
    <w:rsid w:val="00F21E64"/>
    <w:rsid w:val="00F23AF5"/>
    <w:rsid w:val="00F276D9"/>
    <w:rsid w:val="00F279CA"/>
    <w:rsid w:val="00F279D4"/>
    <w:rsid w:val="00F306DE"/>
    <w:rsid w:val="00F3164E"/>
    <w:rsid w:val="00F3218F"/>
    <w:rsid w:val="00F37ADE"/>
    <w:rsid w:val="00F42134"/>
    <w:rsid w:val="00F50E5E"/>
    <w:rsid w:val="00F51431"/>
    <w:rsid w:val="00F524C2"/>
    <w:rsid w:val="00F5256B"/>
    <w:rsid w:val="00F54D11"/>
    <w:rsid w:val="00F561DD"/>
    <w:rsid w:val="00F628E0"/>
    <w:rsid w:val="00F651A2"/>
    <w:rsid w:val="00F653D0"/>
    <w:rsid w:val="00F65912"/>
    <w:rsid w:val="00F65EBA"/>
    <w:rsid w:val="00F66B99"/>
    <w:rsid w:val="00F67BA1"/>
    <w:rsid w:val="00F75A94"/>
    <w:rsid w:val="00F80414"/>
    <w:rsid w:val="00F8275E"/>
    <w:rsid w:val="00F8389A"/>
    <w:rsid w:val="00F85B58"/>
    <w:rsid w:val="00F86876"/>
    <w:rsid w:val="00F878F7"/>
    <w:rsid w:val="00F91A2C"/>
    <w:rsid w:val="00F96AD5"/>
    <w:rsid w:val="00F97198"/>
    <w:rsid w:val="00FA3400"/>
    <w:rsid w:val="00FA4C31"/>
    <w:rsid w:val="00FA4E24"/>
    <w:rsid w:val="00FA729A"/>
    <w:rsid w:val="00FA75C6"/>
    <w:rsid w:val="00FB0751"/>
    <w:rsid w:val="00FB16CA"/>
    <w:rsid w:val="00FB54E0"/>
    <w:rsid w:val="00FB71F9"/>
    <w:rsid w:val="00FC1BF3"/>
    <w:rsid w:val="00FC39C6"/>
    <w:rsid w:val="00FC506B"/>
    <w:rsid w:val="00FC6159"/>
    <w:rsid w:val="00FD1202"/>
    <w:rsid w:val="00FD5216"/>
    <w:rsid w:val="00FD5DB0"/>
    <w:rsid w:val="00FE3308"/>
    <w:rsid w:val="00FE3399"/>
    <w:rsid w:val="00FF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942EF2A"/>
  <w15:chartTrackingRefBased/>
  <w15:docId w15:val="{76CB884A-9322-48F5-B891-267762F9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F80414"/>
    <w:pPr>
      <w:jc w:val="both"/>
    </w:pPr>
  </w:style>
  <w:style w:type="paragraph" w:styleId="1">
    <w:name w:val="heading 1"/>
    <w:basedOn w:val="a5"/>
    <w:next w:val="a4"/>
    <w:link w:val="10"/>
    <w:uiPriority w:val="9"/>
    <w:qFormat/>
    <w:rsid w:val="004C416A"/>
    <w:pPr>
      <w:keepNext/>
      <w:keepLines/>
      <w:numPr>
        <w:numId w:val="3"/>
      </w:numPr>
      <w:outlineLvl w:val="0"/>
    </w:pPr>
    <w:rPr>
      <w:szCs w:val="40"/>
    </w:rPr>
  </w:style>
  <w:style w:type="paragraph" w:styleId="2">
    <w:name w:val="heading 2"/>
    <w:basedOn w:val="1"/>
    <w:next w:val="a4"/>
    <w:link w:val="20"/>
    <w:uiPriority w:val="9"/>
    <w:unhideWhenUsed/>
    <w:qFormat/>
    <w:rsid w:val="004C416A"/>
    <w:pPr>
      <w:numPr>
        <w:ilvl w:val="1"/>
      </w:numPr>
      <w:jc w:val="both"/>
      <w:outlineLvl w:val="1"/>
    </w:pPr>
    <w:rPr>
      <w:szCs w:val="32"/>
    </w:rPr>
  </w:style>
  <w:style w:type="paragraph" w:styleId="3">
    <w:name w:val="heading 3"/>
    <w:basedOn w:val="2"/>
    <w:next w:val="a4"/>
    <w:link w:val="30"/>
    <w:uiPriority w:val="9"/>
    <w:unhideWhenUsed/>
    <w:qFormat/>
    <w:rsid w:val="00A10519"/>
    <w:pPr>
      <w:numPr>
        <w:ilvl w:val="2"/>
      </w:numPr>
      <w:outlineLvl w:val="2"/>
    </w:pPr>
  </w:style>
  <w:style w:type="paragraph" w:styleId="4">
    <w:name w:val="heading 4"/>
    <w:basedOn w:val="3"/>
    <w:next w:val="a4"/>
    <w:link w:val="40"/>
    <w:uiPriority w:val="9"/>
    <w:unhideWhenUsed/>
    <w:rsid w:val="00A10519"/>
    <w:pPr>
      <w:numPr>
        <w:ilvl w:val="3"/>
      </w:numPr>
      <w:outlineLvl w:val="3"/>
    </w:pPr>
  </w:style>
  <w:style w:type="paragraph" w:styleId="5">
    <w:name w:val="heading 5"/>
    <w:basedOn w:val="4"/>
    <w:next w:val="a4"/>
    <w:link w:val="50"/>
    <w:uiPriority w:val="9"/>
    <w:unhideWhenUsed/>
    <w:rsid w:val="00A10519"/>
    <w:pPr>
      <w:numPr>
        <w:ilvl w:val="4"/>
      </w:numPr>
      <w:outlineLvl w:val="4"/>
    </w:pPr>
  </w:style>
  <w:style w:type="paragraph" w:styleId="6">
    <w:name w:val="heading 6"/>
    <w:basedOn w:val="5"/>
    <w:next w:val="a4"/>
    <w:link w:val="60"/>
    <w:uiPriority w:val="9"/>
    <w:unhideWhenUsed/>
    <w:rsid w:val="00A10519"/>
    <w:pPr>
      <w:numPr>
        <w:ilvl w:val="5"/>
      </w:numPr>
      <w:outlineLvl w:val="5"/>
    </w:pPr>
  </w:style>
  <w:style w:type="paragraph" w:styleId="7">
    <w:name w:val="heading 7"/>
    <w:basedOn w:val="6"/>
    <w:next w:val="a4"/>
    <w:link w:val="70"/>
    <w:uiPriority w:val="9"/>
    <w:unhideWhenUsed/>
    <w:rsid w:val="00A10519"/>
    <w:pPr>
      <w:numPr>
        <w:ilvl w:val="6"/>
      </w:numPr>
      <w:outlineLvl w:val="6"/>
    </w:pPr>
  </w:style>
  <w:style w:type="paragraph" w:styleId="8">
    <w:name w:val="heading 8"/>
    <w:basedOn w:val="7"/>
    <w:next w:val="a4"/>
    <w:link w:val="80"/>
    <w:uiPriority w:val="9"/>
    <w:unhideWhenUsed/>
    <w:rsid w:val="00A10519"/>
    <w:pPr>
      <w:numPr>
        <w:ilvl w:val="7"/>
      </w:numPr>
      <w:outlineLvl w:val="7"/>
    </w:pPr>
  </w:style>
  <w:style w:type="paragraph" w:styleId="9">
    <w:name w:val="heading 9"/>
    <w:basedOn w:val="8"/>
    <w:next w:val="a4"/>
    <w:link w:val="90"/>
    <w:uiPriority w:val="9"/>
    <w:unhideWhenUsed/>
    <w:rsid w:val="00A10519"/>
    <w:pPr>
      <w:numPr>
        <w:ilvl w:val="8"/>
      </w:numPr>
      <w:outlineLvl w:val="8"/>
    </w:p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3">
    <w:name w:val="ЧГУ Приложение"/>
    <w:basedOn w:val="a4"/>
    <w:link w:val="a9"/>
    <w:qFormat/>
    <w:rsid w:val="00122C78"/>
    <w:pPr>
      <w:numPr>
        <w:numId w:val="1"/>
      </w:numPr>
      <w:spacing w:line="480" w:lineRule="auto"/>
      <w:ind w:left="0" w:firstLine="0"/>
      <w:jc w:val="right"/>
      <w:outlineLvl w:val="0"/>
    </w:pPr>
  </w:style>
  <w:style w:type="character" w:customStyle="1" w:styleId="a9">
    <w:name w:val="ЧГУ Приложение Знак"/>
    <w:basedOn w:val="a6"/>
    <w:link w:val="a3"/>
    <w:rsid w:val="00122C78"/>
  </w:style>
  <w:style w:type="character" w:customStyle="1" w:styleId="10">
    <w:name w:val="Заголовок 1 Знак"/>
    <w:basedOn w:val="a6"/>
    <w:link w:val="1"/>
    <w:uiPriority w:val="9"/>
    <w:rsid w:val="004C416A"/>
    <w:rPr>
      <w:rFonts w:eastAsiaTheme="majorEastAsia" w:cstheme="majorBidi"/>
      <w:color w:val="auto"/>
      <w:spacing w:val="-10"/>
      <w:kern w:val="28"/>
      <w:szCs w:val="40"/>
    </w:rPr>
  </w:style>
  <w:style w:type="paragraph" w:styleId="11">
    <w:name w:val="toc 1"/>
    <w:basedOn w:val="a4"/>
    <w:next w:val="a4"/>
    <w:link w:val="12"/>
    <w:uiPriority w:val="39"/>
    <w:unhideWhenUsed/>
    <w:rsid w:val="00200FFD"/>
    <w:pPr>
      <w:tabs>
        <w:tab w:val="right" w:leader="dot" w:pos="9345"/>
      </w:tabs>
      <w:ind w:firstLine="0"/>
      <w:jc w:val="left"/>
    </w:pPr>
  </w:style>
  <w:style w:type="paragraph" w:styleId="31">
    <w:name w:val="toc 3"/>
    <w:basedOn w:val="21"/>
    <w:next w:val="a4"/>
    <w:uiPriority w:val="39"/>
    <w:unhideWhenUsed/>
    <w:rsid w:val="00A10519"/>
  </w:style>
  <w:style w:type="character" w:customStyle="1" w:styleId="12">
    <w:name w:val="Оглавление 1 Знак"/>
    <w:basedOn w:val="a6"/>
    <w:link w:val="11"/>
    <w:uiPriority w:val="39"/>
    <w:rsid w:val="00200FFD"/>
  </w:style>
  <w:style w:type="paragraph" w:styleId="a1">
    <w:name w:val="List Paragraph"/>
    <w:basedOn w:val="a4"/>
    <w:link w:val="aa"/>
    <w:autoRedefine/>
    <w:uiPriority w:val="34"/>
    <w:qFormat/>
    <w:rsid w:val="009213D0"/>
    <w:pPr>
      <w:numPr>
        <w:numId w:val="8"/>
      </w:numPr>
      <w:tabs>
        <w:tab w:val="left" w:pos="851"/>
      </w:tabs>
      <w:contextualSpacing/>
    </w:pPr>
  </w:style>
  <w:style w:type="paragraph" w:styleId="21">
    <w:name w:val="toc 2"/>
    <w:basedOn w:val="11"/>
    <w:next w:val="a4"/>
    <w:uiPriority w:val="39"/>
    <w:unhideWhenUsed/>
    <w:rsid w:val="00A10519"/>
  </w:style>
  <w:style w:type="character" w:customStyle="1" w:styleId="20">
    <w:name w:val="Заголовок 2 Знак"/>
    <w:basedOn w:val="a6"/>
    <w:link w:val="2"/>
    <w:uiPriority w:val="9"/>
    <w:rsid w:val="004C416A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30">
    <w:name w:val="Заголовок 3 Знак"/>
    <w:basedOn w:val="a6"/>
    <w:link w:val="3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40">
    <w:name w:val="Заголовок 4 Знак"/>
    <w:basedOn w:val="a6"/>
    <w:link w:val="4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50">
    <w:name w:val="Заголовок 5 Знак"/>
    <w:basedOn w:val="a6"/>
    <w:link w:val="5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60">
    <w:name w:val="Заголовок 6 Знак"/>
    <w:basedOn w:val="a6"/>
    <w:link w:val="6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70">
    <w:name w:val="Заголовок 7 Знак"/>
    <w:basedOn w:val="a6"/>
    <w:link w:val="7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80">
    <w:name w:val="Заголовок 8 Знак"/>
    <w:basedOn w:val="a6"/>
    <w:link w:val="8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character" w:customStyle="1" w:styleId="90">
    <w:name w:val="Заголовок 9 Знак"/>
    <w:basedOn w:val="a6"/>
    <w:link w:val="9"/>
    <w:uiPriority w:val="9"/>
    <w:rsid w:val="00A10519"/>
    <w:rPr>
      <w:rFonts w:eastAsiaTheme="majorEastAsia" w:cstheme="majorBidi"/>
      <w:color w:val="auto"/>
      <w:spacing w:val="-10"/>
      <w:kern w:val="28"/>
      <w:szCs w:val="32"/>
    </w:rPr>
  </w:style>
  <w:style w:type="paragraph" w:styleId="a5">
    <w:name w:val="Title"/>
    <w:basedOn w:val="a4"/>
    <w:next w:val="a4"/>
    <w:link w:val="ab"/>
    <w:uiPriority w:val="10"/>
    <w:qFormat/>
    <w:rsid w:val="00A10519"/>
    <w:pPr>
      <w:spacing w:after="240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b">
    <w:name w:val="Заголовок Знак"/>
    <w:basedOn w:val="a6"/>
    <w:link w:val="a5"/>
    <w:uiPriority w:val="10"/>
    <w:rsid w:val="00A10519"/>
    <w:rPr>
      <w:rFonts w:eastAsiaTheme="majorEastAsia" w:cstheme="majorBidi"/>
      <w:color w:val="auto"/>
      <w:spacing w:val="-10"/>
      <w:kern w:val="28"/>
      <w:szCs w:val="56"/>
    </w:rPr>
  </w:style>
  <w:style w:type="paragraph" w:styleId="ac">
    <w:name w:val="header"/>
    <w:basedOn w:val="a4"/>
    <w:link w:val="ad"/>
    <w:uiPriority w:val="99"/>
    <w:unhideWhenUsed/>
    <w:rsid w:val="00B9196D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d">
    <w:name w:val="Верхний колонтитул Знак"/>
    <w:basedOn w:val="a6"/>
    <w:link w:val="ac"/>
    <w:uiPriority w:val="99"/>
    <w:rsid w:val="00B9196D"/>
  </w:style>
  <w:style w:type="paragraph" w:styleId="ae">
    <w:name w:val="footer"/>
    <w:basedOn w:val="a4"/>
    <w:link w:val="af"/>
    <w:uiPriority w:val="99"/>
    <w:unhideWhenUsed/>
    <w:rsid w:val="00B9196D"/>
    <w:pPr>
      <w:tabs>
        <w:tab w:val="center" w:pos="4677"/>
        <w:tab w:val="right" w:pos="9355"/>
      </w:tabs>
      <w:spacing w:line="240" w:lineRule="auto"/>
      <w:ind w:firstLine="0"/>
    </w:pPr>
  </w:style>
  <w:style w:type="character" w:customStyle="1" w:styleId="af">
    <w:name w:val="Нижний колонтитул Знак"/>
    <w:basedOn w:val="a6"/>
    <w:link w:val="ae"/>
    <w:uiPriority w:val="99"/>
    <w:rsid w:val="00B9196D"/>
  </w:style>
  <w:style w:type="table" w:styleId="af0">
    <w:name w:val="Table Grid"/>
    <w:basedOn w:val="a7"/>
    <w:uiPriority w:val="39"/>
    <w:qFormat/>
    <w:rsid w:val="0046576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6"/>
    <w:uiPriority w:val="99"/>
    <w:unhideWhenUsed/>
    <w:rsid w:val="007D585C"/>
    <w:rPr>
      <w:noProof/>
      <w:color w:val="auto"/>
    </w:rPr>
  </w:style>
  <w:style w:type="paragraph" w:styleId="af2">
    <w:name w:val="Body Text"/>
    <w:basedOn w:val="a4"/>
    <w:link w:val="af3"/>
    <w:uiPriority w:val="99"/>
    <w:semiHidden/>
    <w:unhideWhenUsed/>
    <w:rsid w:val="00B62AE8"/>
    <w:pPr>
      <w:spacing w:after="120"/>
    </w:pPr>
  </w:style>
  <w:style w:type="character" w:customStyle="1" w:styleId="af3">
    <w:name w:val="Основной текст Знак"/>
    <w:basedOn w:val="a6"/>
    <w:link w:val="af2"/>
    <w:uiPriority w:val="99"/>
    <w:semiHidden/>
    <w:rsid w:val="00B62AE8"/>
  </w:style>
  <w:style w:type="paragraph" w:styleId="22">
    <w:name w:val="Body Text Indent 2"/>
    <w:basedOn w:val="a4"/>
    <w:link w:val="23"/>
    <w:uiPriority w:val="99"/>
    <w:semiHidden/>
    <w:unhideWhenUsed/>
    <w:rsid w:val="00B62AE8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6"/>
    <w:link w:val="22"/>
    <w:uiPriority w:val="99"/>
    <w:semiHidden/>
    <w:rsid w:val="00B62AE8"/>
  </w:style>
  <w:style w:type="character" w:customStyle="1" w:styleId="aa">
    <w:name w:val="Абзац списка Знак"/>
    <w:basedOn w:val="a6"/>
    <w:link w:val="a1"/>
    <w:uiPriority w:val="34"/>
    <w:rsid w:val="009213D0"/>
  </w:style>
  <w:style w:type="paragraph" w:customStyle="1" w:styleId="a0">
    <w:name w:val="Заголовок приложения"/>
    <w:basedOn w:val="a1"/>
    <w:link w:val="af4"/>
    <w:qFormat/>
    <w:rsid w:val="00CD508B"/>
    <w:pPr>
      <w:numPr>
        <w:numId w:val="6"/>
      </w:numPr>
      <w:tabs>
        <w:tab w:val="clear" w:pos="851"/>
      </w:tabs>
      <w:ind w:left="0" w:firstLine="425"/>
    </w:pPr>
    <w:rPr>
      <w:rFonts w:eastAsia="Calibri"/>
    </w:rPr>
  </w:style>
  <w:style w:type="character" w:customStyle="1" w:styleId="af4">
    <w:name w:val="Заголовок приложения Знак"/>
    <w:basedOn w:val="aa"/>
    <w:link w:val="a0"/>
    <w:rsid w:val="00CD508B"/>
    <w:rPr>
      <w:rFonts w:eastAsia="Calibri"/>
    </w:rPr>
  </w:style>
  <w:style w:type="table" w:customStyle="1" w:styleId="13">
    <w:name w:val="Сетка таблицы1"/>
    <w:basedOn w:val="a7"/>
    <w:uiPriority w:val="39"/>
    <w:rsid w:val="00CD508B"/>
    <w:pPr>
      <w:spacing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4"/>
    <w:next w:val="a4"/>
    <w:link w:val="af6"/>
    <w:uiPriority w:val="35"/>
    <w:unhideWhenUsed/>
    <w:qFormat/>
    <w:rsid w:val="003A66DB"/>
    <w:pPr>
      <w:ind w:firstLine="0"/>
      <w:jc w:val="center"/>
    </w:pPr>
    <w:rPr>
      <w:rFonts w:eastAsia="Times New Roman"/>
      <w:iCs/>
      <w:color w:val="auto"/>
      <w:szCs w:val="18"/>
    </w:rPr>
  </w:style>
  <w:style w:type="character" w:customStyle="1" w:styleId="af6">
    <w:name w:val="Название объекта Знак"/>
    <w:basedOn w:val="a6"/>
    <w:link w:val="af5"/>
    <w:uiPriority w:val="35"/>
    <w:rsid w:val="003A66DB"/>
    <w:rPr>
      <w:rFonts w:eastAsia="Times New Roman"/>
      <w:iCs/>
      <w:color w:val="auto"/>
      <w:szCs w:val="18"/>
    </w:rPr>
  </w:style>
  <w:style w:type="table" w:customStyle="1" w:styleId="24">
    <w:name w:val="Сетка таблицы2"/>
    <w:basedOn w:val="a7"/>
    <w:next w:val="af0"/>
    <w:uiPriority w:val="39"/>
    <w:rsid w:val="00830613"/>
    <w:pPr>
      <w:spacing w:line="240" w:lineRule="auto"/>
      <w:ind w:firstLine="0"/>
    </w:pPr>
    <w:rPr>
      <w:rFonts w:eastAsia="Times New Roman" w:cs="Times New Roman"/>
      <w:color w:val="aut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7"/>
    <w:next w:val="af0"/>
    <w:uiPriority w:val="39"/>
    <w:rsid w:val="00294955"/>
    <w:pPr>
      <w:spacing w:line="240" w:lineRule="auto"/>
      <w:ind w:firstLine="0"/>
    </w:pPr>
    <w:rPr>
      <w:rFonts w:eastAsia="Times New Roman" w:cs="Times New Roman"/>
      <w:color w:val="aut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7"/>
    <w:next w:val="af0"/>
    <w:uiPriority w:val="39"/>
    <w:rsid w:val="003A66DB"/>
    <w:pPr>
      <w:spacing w:line="240" w:lineRule="auto"/>
      <w:ind w:firstLine="0"/>
    </w:pPr>
    <w:rPr>
      <w:rFonts w:eastAsia="Times New Roman" w:cs="Times New Roman"/>
      <w:color w:val="aut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7"/>
    <w:next w:val="af0"/>
    <w:uiPriority w:val="39"/>
    <w:rsid w:val="00554610"/>
    <w:pPr>
      <w:spacing w:line="240" w:lineRule="auto"/>
      <w:ind w:firstLine="0"/>
    </w:pPr>
    <w:rPr>
      <w:rFonts w:eastAsia="Times New Roman" w:cs="Times New Roman"/>
      <w:color w:val="aut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7"/>
    <w:next w:val="af0"/>
    <w:uiPriority w:val="39"/>
    <w:rsid w:val="002025F7"/>
    <w:pPr>
      <w:spacing w:line="240" w:lineRule="auto"/>
      <w:ind w:firstLine="0"/>
    </w:pPr>
    <w:rPr>
      <w:rFonts w:eastAsia="Times New Roman" w:cs="Times New Roman"/>
      <w:color w:val="aut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basedOn w:val="a6"/>
    <w:uiPriority w:val="22"/>
    <w:qFormat/>
    <w:rsid w:val="00034C28"/>
    <w:rPr>
      <w:b/>
      <w:bCs/>
    </w:rPr>
  </w:style>
  <w:style w:type="character" w:styleId="af8">
    <w:name w:val="Unresolved Mention"/>
    <w:basedOn w:val="a6"/>
    <w:uiPriority w:val="99"/>
    <w:semiHidden/>
    <w:unhideWhenUsed/>
    <w:rsid w:val="00B05656"/>
    <w:rPr>
      <w:color w:val="605E5C"/>
      <w:shd w:val="clear" w:color="auto" w:fill="E1DFDD"/>
    </w:rPr>
  </w:style>
  <w:style w:type="paragraph" w:customStyle="1" w:styleId="af9">
    <w:name w:val="ЧГУ Текст"/>
    <w:basedOn w:val="a4"/>
    <w:link w:val="afa"/>
    <w:qFormat/>
    <w:rsid w:val="006C1FEB"/>
    <w:rPr>
      <w:rFonts w:eastAsia="Times New Roman"/>
    </w:rPr>
  </w:style>
  <w:style w:type="character" w:customStyle="1" w:styleId="afa">
    <w:name w:val="ЧГУ Текст Знак"/>
    <w:basedOn w:val="a6"/>
    <w:link w:val="af9"/>
    <w:rsid w:val="006C1FEB"/>
    <w:rPr>
      <w:rFonts w:eastAsia="Times New Roman"/>
    </w:rPr>
  </w:style>
  <w:style w:type="paragraph" w:customStyle="1" w:styleId="a">
    <w:name w:val="ЧГУ Ненум список"/>
    <w:basedOn w:val="af9"/>
    <w:link w:val="afb"/>
    <w:qFormat/>
    <w:rsid w:val="006C1FEB"/>
    <w:pPr>
      <w:numPr>
        <w:numId w:val="30"/>
      </w:numPr>
      <w:tabs>
        <w:tab w:val="num" w:pos="360"/>
      </w:tabs>
      <w:ind w:left="0" w:firstLine="426"/>
    </w:pPr>
    <w:rPr>
      <w:lang w:eastAsia="ar-SA"/>
    </w:rPr>
  </w:style>
  <w:style w:type="character" w:customStyle="1" w:styleId="afb">
    <w:name w:val="ЧГУ Ненум список Знак"/>
    <w:basedOn w:val="afa"/>
    <w:link w:val="a"/>
    <w:rsid w:val="006C1FEB"/>
    <w:rPr>
      <w:rFonts w:eastAsia="Times New Roman"/>
      <w:lang w:eastAsia="ar-SA"/>
    </w:rPr>
  </w:style>
  <w:style w:type="paragraph" w:customStyle="1" w:styleId="afc">
    <w:name w:val="ЧГУ Картинка"/>
    <w:basedOn w:val="af5"/>
    <w:link w:val="afd"/>
    <w:qFormat/>
    <w:rsid w:val="006C1FEB"/>
  </w:style>
  <w:style w:type="character" w:customStyle="1" w:styleId="afd">
    <w:name w:val="ЧГУ Картинка Знак"/>
    <w:basedOn w:val="a6"/>
    <w:link w:val="afc"/>
    <w:rsid w:val="006C1FEB"/>
    <w:rPr>
      <w:rFonts w:eastAsia="Times New Roman"/>
      <w:iCs/>
      <w:color w:val="auto"/>
      <w:szCs w:val="18"/>
    </w:rPr>
  </w:style>
  <w:style w:type="paragraph" w:customStyle="1" w:styleId="a2">
    <w:name w:val="ЧГУ Нум список"/>
    <w:basedOn w:val="a1"/>
    <w:link w:val="afe"/>
    <w:qFormat/>
    <w:rsid w:val="006C1FEB"/>
    <w:pPr>
      <w:numPr>
        <w:numId w:val="31"/>
      </w:numPr>
      <w:tabs>
        <w:tab w:val="clear" w:pos="851"/>
      </w:tabs>
      <w:ind w:left="0" w:firstLine="425"/>
    </w:pPr>
    <w:rPr>
      <w:rFonts w:eastAsia="Times New Roman"/>
    </w:rPr>
  </w:style>
  <w:style w:type="character" w:customStyle="1" w:styleId="afe">
    <w:name w:val="ЧГУ Нум список Знак"/>
    <w:basedOn w:val="a6"/>
    <w:link w:val="a2"/>
    <w:rsid w:val="006C1FEB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0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s://www.docker.com/" TargetMode="External"/><Relationship Id="rId45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hyperlink" Target="https://codeassist.google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1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habr.com/ru/companies/otus/articles/705482/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2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CHSU\2026%20&#1064;&#1072;&#1073;&#1083;&#1086;&#1085;%20&#1042;&#1050;&#1056;-0.6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449EF-9C8A-4365-B5A9-BBEDC9DE3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 Шаблон ВКР-0.6.dotx</Template>
  <TotalTime>3628</TotalTime>
  <Pages>68</Pages>
  <Words>14081</Words>
  <Characters>80263</Characters>
  <Application>Microsoft Office Word</Application>
  <DocSecurity>0</DocSecurity>
  <Lines>668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237</cp:revision>
  <dcterms:created xsi:type="dcterms:W3CDTF">2026-03-17T11:23:00Z</dcterms:created>
  <dcterms:modified xsi:type="dcterms:W3CDTF">2026-04-19T21:05:00Z</dcterms:modified>
</cp:coreProperties>
</file>