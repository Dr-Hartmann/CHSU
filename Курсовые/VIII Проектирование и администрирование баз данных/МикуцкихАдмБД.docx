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447A7" w14:textId="77777777" w:rsidR="00B12C9E" w:rsidRDefault="00B12C9E"/>
    <w:tbl>
      <w:tblPr>
        <w:tblW w:w="0" w:type="auto"/>
        <w:tblLook w:val="01E0" w:firstRow="1" w:lastRow="1" w:firstColumn="1" w:lastColumn="1" w:noHBand="0" w:noVBand="0"/>
      </w:tblPr>
      <w:tblGrid>
        <w:gridCol w:w="2546"/>
        <w:gridCol w:w="6"/>
        <w:gridCol w:w="6796"/>
        <w:gridCol w:w="6"/>
      </w:tblGrid>
      <w:tr w:rsidR="002F7378" w:rsidRPr="007912ED" w14:paraId="1FC65065" w14:textId="77777777" w:rsidTr="005752DF">
        <w:trPr>
          <w:gridAfter w:val="1"/>
          <w:wAfter w:w="6" w:type="dxa"/>
        </w:trPr>
        <w:tc>
          <w:tcPr>
            <w:tcW w:w="2546" w:type="dxa"/>
          </w:tcPr>
          <w:p w14:paraId="18F185D0" w14:textId="77777777" w:rsidR="002F7378" w:rsidRPr="007912ED" w:rsidRDefault="002F7378" w:rsidP="00E854E1">
            <w:pPr>
              <w:ind w:firstLine="0"/>
              <w:jc w:val="left"/>
              <w:rPr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>Институт (факультет)</w:t>
            </w:r>
          </w:p>
        </w:tc>
        <w:tc>
          <w:tcPr>
            <w:tcW w:w="6802" w:type="dxa"/>
            <w:gridSpan w:val="2"/>
            <w:tcBorders>
              <w:bottom w:val="single" w:sz="4" w:space="0" w:color="auto"/>
            </w:tcBorders>
          </w:tcPr>
          <w:p w14:paraId="04A7431D" w14:textId="77777777" w:rsidR="002F7378" w:rsidRPr="007912ED" w:rsidRDefault="002F7378" w:rsidP="00E854E1">
            <w:pPr>
              <w:ind w:firstLine="0"/>
              <w:jc w:val="center"/>
            </w:pPr>
            <w:r w:rsidRPr="007912ED">
              <w:t>Институт информационных технологий</w:t>
            </w:r>
          </w:p>
        </w:tc>
      </w:tr>
      <w:tr w:rsidR="002F7378" w:rsidRPr="007912ED" w14:paraId="3E4CA846" w14:textId="77777777" w:rsidTr="0007357F">
        <w:tc>
          <w:tcPr>
            <w:tcW w:w="2552" w:type="dxa"/>
            <w:gridSpan w:val="2"/>
          </w:tcPr>
          <w:p w14:paraId="1606EBE7" w14:textId="77777777" w:rsidR="002F7378" w:rsidRPr="007912ED" w:rsidRDefault="002F7378" w:rsidP="00E854E1">
            <w:pPr>
              <w:ind w:firstLine="0"/>
              <w:jc w:val="left"/>
              <w:rPr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>Кафедра</w:t>
            </w:r>
          </w:p>
        </w:tc>
        <w:tc>
          <w:tcPr>
            <w:tcW w:w="68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294B767" w14:textId="77777777" w:rsidR="002F7378" w:rsidRPr="007912ED" w:rsidRDefault="002F7378" w:rsidP="00E854E1">
            <w:pPr>
              <w:ind w:firstLine="0"/>
              <w:jc w:val="center"/>
            </w:pPr>
            <w:r w:rsidRPr="007912ED">
              <w:t>М</w:t>
            </w:r>
            <w:r w:rsidR="00FF4427">
              <w:t>атематическо</w:t>
            </w:r>
            <w:r w:rsidR="00793633">
              <w:t>го</w:t>
            </w:r>
            <w:r w:rsidR="00FF4427">
              <w:t xml:space="preserve"> и программно</w:t>
            </w:r>
            <w:r w:rsidR="00793633">
              <w:t>го</w:t>
            </w:r>
            <w:r w:rsidR="00FF4427">
              <w:t xml:space="preserve"> обеспечени</w:t>
            </w:r>
            <w:r w:rsidR="00793633">
              <w:t>я</w:t>
            </w:r>
            <w:r w:rsidRPr="007912ED">
              <w:t xml:space="preserve"> ЭВМ</w:t>
            </w:r>
          </w:p>
        </w:tc>
      </w:tr>
    </w:tbl>
    <w:p w14:paraId="1DE049F4" w14:textId="77777777" w:rsidR="002F7378" w:rsidRDefault="002F7378" w:rsidP="00471AE9"/>
    <w:p w14:paraId="661564C0" w14:textId="77777777" w:rsidR="00B12C9E" w:rsidRPr="00242693" w:rsidRDefault="00B12C9E" w:rsidP="00471AE9"/>
    <w:p w14:paraId="4081E092" w14:textId="0CC94D9C" w:rsidR="002F7378" w:rsidRPr="00CA1C26" w:rsidRDefault="00985806" w:rsidP="00500AB9">
      <w:pPr>
        <w:ind w:firstLine="0"/>
        <w:jc w:val="center"/>
      </w:pPr>
      <w:r w:rsidRPr="009F210F">
        <w:t>КУРСОВОЙ ПРОЕКТ</w:t>
      </w:r>
    </w:p>
    <w:p w14:paraId="51910D17" w14:textId="77777777" w:rsidR="002F7378" w:rsidRDefault="002F7378" w:rsidP="00471AE9"/>
    <w:p w14:paraId="35227207" w14:textId="77777777" w:rsidR="00B12C9E" w:rsidRPr="00242693" w:rsidRDefault="00B12C9E" w:rsidP="00471AE9"/>
    <w:tbl>
      <w:tblPr>
        <w:tblW w:w="0" w:type="auto"/>
        <w:tblLook w:val="01E0" w:firstRow="1" w:lastRow="1" w:firstColumn="1" w:lastColumn="1" w:noHBand="0" w:noVBand="0"/>
      </w:tblPr>
      <w:tblGrid>
        <w:gridCol w:w="1418"/>
        <w:gridCol w:w="8016"/>
      </w:tblGrid>
      <w:tr w:rsidR="002F7378" w:rsidRPr="005252A9" w14:paraId="1F9BE4B0" w14:textId="77777777" w:rsidTr="0054419F">
        <w:tc>
          <w:tcPr>
            <w:tcW w:w="1418" w:type="dxa"/>
            <w:tcBorders>
              <w:bottom w:val="single" w:sz="4" w:space="0" w:color="auto"/>
            </w:tcBorders>
            <w:vAlign w:val="bottom"/>
          </w:tcPr>
          <w:p w14:paraId="44B01335" w14:textId="12059714" w:rsidR="002F7378" w:rsidRPr="005252A9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  <w:r w:rsidRPr="005252A9">
              <w:rPr>
                <w:sz w:val="24"/>
                <w:szCs w:val="24"/>
              </w:rPr>
              <w:t xml:space="preserve">по </w:t>
            </w:r>
            <w:r w:rsidR="00280A30" w:rsidRPr="005252A9">
              <w:rPr>
                <w:sz w:val="24"/>
                <w:szCs w:val="24"/>
              </w:rPr>
              <w:t>модулю</w:t>
            </w:r>
          </w:p>
        </w:tc>
        <w:tc>
          <w:tcPr>
            <w:tcW w:w="8016" w:type="dxa"/>
            <w:tcBorders>
              <w:bottom w:val="single" w:sz="4" w:space="0" w:color="auto"/>
            </w:tcBorders>
            <w:vAlign w:val="bottom"/>
          </w:tcPr>
          <w:p w14:paraId="31DDA8A7" w14:textId="0A542D3B" w:rsidR="002F7378" w:rsidRPr="005252A9" w:rsidRDefault="00317A7A" w:rsidP="00582A1E">
            <w:pPr>
              <w:ind w:firstLine="0"/>
              <w:jc w:val="center"/>
            </w:pPr>
            <w:r w:rsidRPr="005252A9">
              <w:t>Проектирование систем управления данными</w:t>
            </w:r>
          </w:p>
        </w:tc>
      </w:tr>
      <w:tr w:rsidR="002F7378" w:rsidRPr="005252A9" w14:paraId="54D05BCC" w14:textId="77777777" w:rsidTr="0054419F">
        <w:tc>
          <w:tcPr>
            <w:tcW w:w="1418" w:type="dxa"/>
            <w:vAlign w:val="bottom"/>
          </w:tcPr>
          <w:p w14:paraId="3AA0FB7F" w14:textId="77777777" w:rsidR="002F7378" w:rsidRPr="005252A9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  <w:r w:rsidRPr="005252A9">
              <w:rPr>
                <w:sz w:val="24"/>
                <w:szCs w:val="24"/>
              </w:rPr>
              <w:t>на тему</w:t>
            </w:r>
          </w:p>
        </w:tc>
        <w:tc>
          <w:tcPr>
            <w:tcW w:w="801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DCFC85" w14:textId="6B5FDB73" w:rsidR="002F7378" w:rsidRPr="005252A9" w:rsidRDefault="00755457" w:rsidP="00582A1E">
            <w:pPr>
              <w:spacing w:before="240"/>
              <w:ind w:firstLine="0"/>
              <w:jc w:val="center"/>
            </w:pPr>
            <w:r w:rsidRPr="005252A9">
              <w:t>Проектирование информационной системы</w:t>
            </w:r>
          </w:p>
        </w:tc>
      </w:tr>
      <w:tr w:rsidR="002F7378" w:rsidRPr="005252A9" w14:paraId="3D6E5921" w14:textId="77777777" w:rsidTr="0054419F">
        <w:tc>
          <w:tcPr>
            <w:tcW w:w="9434" w:type="dxa"/>
            <w:gridSpan w:val="2"/>
            <w:tcBorders>
              <w:bottom w:val="single" w:sz="4" w:space="0" w:color="auto"/>
            </w:tcBorders>
            <w:vAlign w:val="bottom"/>
          </w:tcPr>
          <w:p w14:paraId="585E8703" w14:textId="32CDCD3B" w:rsidR="002F7378" w:rsidRPr="005252A9" w:rsidRDefault="0088126E" w:rsidP="001C5864">
            <w:pPr>
              <w:ind w:firstLine="0"/>
              <w:jc w:val="center"/>
            </w:pPr>
            <w:r w:rsidRPr="005252A9">
              <w:t>«</w:t>
            </w:r>
            <w:r w:rsidR="0054419F" w:rsidRPr="005252A9">
              <w:t>Интеллектуальный VR-тренажёр</w:t>
            </w:r>
          </w:p>
        </w:tc>
      </w:tr>
      <w:tr w:rsidR="0054419F" w:rsidRPr="00421220" w14:paraId="3AB9F65F" w14:textId="77777777" w:rsidTr="0054419F">
        <w:tc>
          <w:tcPr>
            <w:tcW w:w="94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9EB607" w14:textId="3FEDAD16" w:rsidR="0054419F" w:rsidRPr="005252A9" w:rsidRDefault="001B6FA1" w:rsidP="0054419F">
            <w:pPr>
              <w:ind w:firstLine="0"/>
              <w:jc w:val="center"/>
            </w:pPr>
            <w:r w:rsidRPr="005252A9">
              <w:t>операторов аппаратов</w:t>
            </w:r>
            <w:r>
              <w:t xml:space="preserve"> химических производств</w:t>
            </w:r>
            <w:r w:rsidR="0054419F" w:rsidRPr="005252A9">
              <w:t>»</w:t>
            </w:r>
          </w:p>
        </w:tc>
      </w:tr>
    </w:tbl>
    <w:p w14:paraId="4D5E1510" w14:textId="77777777" w:rsidR="00500AB9" w:rsidRDefault="00500AB9" w:rsidP="00471AE9"/>
    <w:p w14:paraId="321D2150" w14:textId="77777777" w:rsidR="00B12C9E" w:rsidRDefault="00B12C9E" w:rsidP="00471AE9"/>
    <w:p w14:paraId="75312259" w14:textId="77777777" w:rsidR="00823247" w:rsidRDefault="00823247" w:rsidP="00471AE9"/>
    <w:tbl>
      <w:tblPr>
        <w:tblW w:w="4891" w:type="dxa"/>
        <w:tblInd w:w="4962" w:type="dxa"/>
        <w:tblLayout w:type="fixed"/>
        <w:tblLook w:val="00A0" w:firstRow="1" w:lastRow="0" w:firstColumn="1" w:lastColumn="0" w:noHBand="0" w:noVBand="0"/>
      </w:tblPr>
      <w:tblGrid>
        <w:gridCol w:w="1417"/>
        <w:gridCol w:w="1701"/>
        <w:gridCol w:w="1773"/>
      </w:tblGrid>
      <w:tr w:rsidR="002F7378" w:rsidRPr="00421220" w14:paraId="13F5E67F" w14:textId="77777777" w:rsidTr="0007357F">
        <w:trPr>
          <w:cantSplit/>
        </w:trPr>
        <w:tc>
          <w:tcPr>
            <w:tcW w:w="4891" w:type="dxa"/>
            <w:gridSpan w:val="3"/>
            <w:tcBorders>
              <w:bottom w:val="single" w:sz="4" w:space="0" w:color="808080"/>
            </w:tcBorders>
            <w:vAlign w:val="center"/>
          </w:tcPr>
          <w:p w14:paraId="2D5AEAFE" w14:textId="77777777" w:rsidR="002F7378" w:rsidRPr="00500AB9" w:rsidRDefault="002F7378" w:rsidP="00500AB9">
            <w:pPr>
              <w:ind w:firstLine="0"/>
              <w:jc w:val="left"/>
              <w:rPr>
                <w:b/>
                <w:sz w:val="24"/>
                <w:szCs w:val="24"/>
              </w:rPr>
            </w:pPr>
            <w:r w:rsidRPr="00500AB9">
              <w:rPr>
                <w:sz w:val="24"/>
                <w:szCs w:val="24"/>
              </w:rPr>
              <w:t>Выполнил студент группы</w:t>
            </w:r>
          </w:p>
        </w:tc>
      </w:tr>
      <w:tr w:rsidR="001D7EB3" w:rsidRPr="00421220" w14:paraId="5AFD00F5" w14:textId="77777777" w:rsidTr="001D7EB3">
        <w:trPr>
          <w:cantSplit/>
        </w:trPr>
        <w:tc>
          <w:tcPr>
            <w:tcW w:w="3118" w:type="dxa"/>
            <w:gridSpan w:val="2"/>
            <w:tcBorders>
              <w:bottom w:val="single" w:sz="4" w:space="0" w:color="808080"/>
            </w:tcBorders>
            <w:vAlign w:val="center"/>
          </w:tcPr>
          <w:p w14:paraId="5B984FE8" w14:textId="44B9E488" w:rsidR="001D7EB3" w:rsidRPr="009F210F" w:rsidRDefault="001A0853" w:rsidP="00500AB9">
            <w:pPr>
              <w:ind w:firstLine="0"/>
              <w:jc w:val="center"/>
              <w:rPr>
                <w:i/>
                <w:sz w:val="20"/>
                <w:szCs w:val="20"/>
              </w:rPr>
            </w:pPr>
            <w:r>
              <w:t>1ПИб-02-1оп-22</w:t>
            </w:r>
          </w:p>
        </w:tc>
        <w:tc>
          <w:tcPr>
            <w:tcW w:w="1773" w:type="dxa"/>
            <w:tcBorders>
              <w:bottom w:val="single" w:sz="4" w:space="0" w:color="808080"/>
            </w:tcBorders>
            <w:vAlign w:val="center"/>
          </w:tcPr>
          <w:p w14:paraId="7D3E52D7" w14:textId="77777777" w:rsidR="001D7EB3" w:rsidRPr="009F210F" w:rsidRDefault="001D7EB3" w:rsidP="00500AB9">
            <w:pPr>
              <w:ind w:firstLine="0"/>
              <w:jc w:val="center"/>
              <w:rPr>
                <w:i/>
                <w:iCs/>
                <w:sz w:val="20"/>
                <w:szCs w:val="20"/>
              </w:rPr>
            </w:pPr>
            <w:r w:rsidRPr="009F210F">
              <w:rPr>
                <w:i/>
                <w:iCs/>
                <w:sz w:val="20"/>
                <w:szCs w:val="20"/>
              </w:rPr>
              <w:t>группа</w:t>
            </w:r>
          </w:p>
        </w:tc>
      </w:tr>
      <w:tr w:rsidR="002F7378" w:rsidRPr="00421220" w14:paraId="14301DBE" w14:textId="77777777" w:rsidTr="0007357F">
        <w:trPr>
          <w:cantSplit/>
        </w:trPr>
        <w:tc>
          <w:tcPr>
            <w:tcW w:w="4891" w:type="dxa"/>
            <w:gridSpan w:val="3"/>
            <w:tcBorders>
              <w:bottom w:val="single" w:sz="4" w:space="0" w:color="808080"/>
            </w:tcBorders>
            <w:vAlign w:val="center"/>
          </w:tcPr>
          <w:p w14:paraId="371AA4C6" w14:textId="77777777" w:rsidR="002F7378" w:rsidRPr="009F210F" w:rsidRDefault="002F7378" w:rsidP="00500AB9">
            <w:pPr>
              <w:ind w:firstLine="0"/>
              <w:rPr>
                <w:sz w:val="20"/>
                <w:szCs w:val="20"/>
              </w:rPr>
            </w:pPr>
            <w:r w:rsidRPr="009F210F">
              <w:rPr>
                <w:sz w:val="20"/>
                <w:szCs w:val="20"/>
              </w:rPr>
              <w:t>направления подготовки (специальности)</w:t>
            </w:r>
          </w:p>
        </w:tc>
      </w:tr>
      <w:tr w:rsidR="00A00C1F" w:rsidRPr="00421220" w14:paraId="776B3F31" w14:textId="77777777" w:rsidTr="00A00C1F">
        <w:trPr>
          <w:cantSplit/>
        </w:trPr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14F1C563" w14:textId="77777777" w:rsidR="00A00C1F" w:rsidRPr="009F210F" w:rsidRDefault="00A00C1F" w:rsidP="00500AB9">
            <w:pPr>
              <w:ind w:firstLine="0"/>
              <w:jc w:val="right"/>
            </w:pPr>
            <w:r w:rsidRPr="009F210F">
              <w:t>09.03.04</w:t>
            </w:r>
          </w:p>
        </w:tc>
        <w:tc>
          <w:tcPr>
            <w:tcW w:w="3474" w:type="dxa"/>
            <w:gridSpan w:val="2"/>
            <w:tcBorders>
              <w:bottom w:val="single" w:sz="4" w:space="0" w:color="auto"/>
            </w:tcBorders>
            <w:vAlign w:val="center"/>
          </w:tcPr>
          <w:p w14:paraId="1A2E25C2" w14:textId="77777777" w:rsidR="00A00C1F" w:rsidRPr="009F210F" w:rsidRDefault="00A00C1F" w:rsidP="00582A1E">
            <w:pPr>
              <w:ind w:firstLine="0"/>
              <w:jc w:val="center"/>
            </w:pPr>
            <w:r w:rsidRPr="009F210F">
              <w:t>Программная инженерия</w:t>
            </w:r>
          </w:p>
        </w:tc>
      </w:tr>
      <w:tr w:rsidR="002F7378" w:rsidRPr="00421220" w14:paraId="66E2566C" w14:textId="77777777" w:rsidTr="0007357F">
        <w:trPr>
          <w:cantSplit/>
        </w:trPr>
        <w:tc>
          <w:tcPr>
            <w:tcW w:w="4891" w:type="dxa"/>
            <w:gridSpan w:val="3"/>
            <w:tcBorders>
              <w:top w:val="single" w:sz="4" w:space="0" w:color="auto"/>
            </w:tcBorders>
            <w:vAlign w:val="center"/>
          </w:tcPr>
          <w:p w14:paraId="68643216" w14:textId="77777777" w:rsidR="002F7378" w:rsidRPr="00500AB9" w:rsidRDefault="002F7378" w:rsidP="00500AB9">
            <w:pPr>
              <w:ind w:firstLine="0"/>
              <w:jc w:val="center"/>
              <w:rPr>
                <w:b/>
                <w:i/>
                <w:iCs/>
                <w:sz w:val="20"/>
                <w:szCs w:val="20"/>
              </w:rPr>
            </w:pPr>
            <w:r w:rsidRPr="00500AB9">
              <w:rPr>
                <w:i/>
                <w:iCs/>
                <w:sz w:val="20"/>
                <w:szCs w:val="20"/>
              </w:rPr>
              <w:t>шифр, наименование</w:t>
            </w:r>
          </w:p>
        </w:tc>
      </w:tr>
      <w:tr w:rsidR="002F7378" w:rsidRPr="00421220" w14:paraId="5394E27D" w14:textId="77777777" w:rsidTr="0007357F">
        <w:trPr>
          <w:cantSplit/>
        </w:trPr>
        <w:tc>
          <w:tcPr>
            <w:tcW w:w="4891" w:type="dxa"/>
            <w:gridSpan w:val="3"/>
            <w:tcBorders>
              <w:bottom w:val="single" w:sz="4" w:space="0" w:color="auto"/>
            </w:tcBorders>
            <w:vAlign w:val="center"/>
          </w:tcPr>
          <w:p w14:paraId="141A64AC" w14:textId="1AA29572" w:rsidR="002F7378" w:rsidRPr="00F72554" w:rsidRDefault="009F210F" w:rsidP="00500AB9">
            <w:pPr>
              <w:ind w:firstLine="0"/>
              <w:jc w:val="center"/>
              <w:rPr>
                <w:highlight w:val="yellow"/>
              </w:rPr>
            </w:pPr>
            <w:r>
              <w:t>Микуцких Григорий Андреевич</w:t>
            </w:r>
          </w:p>
        </w:tc>
      </w:tr>
      <w:tr w:rsidR="002F7378" w:rsidRPr="00421220" w14:paraId="51A03710" w14:textId="77777777" w:rsidTr="0007357F">
        <w:trPr>
          <w:cantSplit/>
        </w:trPr>
        <w:tc>
          <w:tcPr>
            <w:tcW w:w="4891" w:type="dxa"/>
            <w:gridSpan w:val="3"/>
            <w:tcBorders>
              <w:top w:val="single" w:sz="4" w:space="0" w:color="auto"/>
            </w:tcBorders>
          </w:tcPr>
          <w:p w14:paraId="11C1C49B" w14:textId="77777777" w:rsidR="002F7378" w:rsidRPr="00500AB9" w:rsidRDefault="002F7378" w:rsidP="00500AB9">
            <w:pPr>
              <w:ind w:firstLine="0"/>
              <w:jc w:val="center"/>
              <w:rPr>
                <w:i/>
                <w:iCs/>
                <w:sz w:val="20"/>
                <w:szCs w:val="20"/>
              </w:rPr>
            </w:pPr>
            <w:r w:rsidRPr="00500AB9">
              <w:rPr>
                <w:i/>
                <w:iCs/>
                <w:sz w:val="20"/>
                <w:szCs w:val="20"/>
              </w:rPr>
              <w:t>фамилия, имя, отчество</w:t>
            </w:r>
          </w:p>
        </w:tc>
      </w:tr>
    </w:tbl>
    <w:p w14:paraId="638E2377" w14:textId="77777777" w:rsidR="00B12C9E" w:rsidRPr="00242693" w:rsidRDefault="00B12C9E" w:rsidP="00471AE9"/>
    <w:tbl>
      <w:tblPr>
        <w:tblW w:w="4891" w:type="dxa"/>
        <w:tblInd w:w="4962" w:type="dxa"/>
        <w:tblLayout w:type="fixed"/>
        <w:tblLook w:val="00A0" w:firstRow="1" w:lastRow="0" w:firstColumn="1" w:lastColumn="0" w:noHBand="0" w:noVBand="0"/>
      </w:tblPr>
      <w:tblGrid>
        <w:gridCol w:w="4891"/>
      </w:tblGrid>
      <w:tr w:rsidR="002F7378" w:rsidRPr="00421220" w14:paraId="7606E61C" w14:textId="77777777" w:rsidTr="0007357F">
        <w:trPr>
          <w:cantSplit/>
        </w:trPr>
        <w:tc>
          <w:tcPr>
            <w:tcW w:w="4891" w:type="dxa"/>
            <w:vAlign w:val="center"/>
          </w:tcPr>
          <w:p w14:paraId="1D94F1A4" w14:textId="77777777" w:rsidR="002F7378" w:rsidRPr="00582A1E" w:rsidRDefault="002F7378" w:rsidP="00582A1E">
            <w:pPr>
              <w:ind w:firstLine="0"/>
              <w:jc w:val="left"/>
              <w:rPr>
                <w:b/>
                <w:sz w:val="24"/>
                <w:szCs w:val="24"/>
              </w:rPr>
            </w:pPr>
            <w:r w:rsidRPr="00582A1E">
              <w:rPr>
                <w:sz w:val="24"/>
                <w:szCs w:val="24"/>
              </w:rPr>
              <w:t>Руководитель</w:t>
            </w:r>
          </w:p>
        </w:tc>
      </w:tr>
      <w:tr w:rsidR="002926E8" w:rsidRPr="00421220" w14:paraId="587B1197" w14:textId="77777777" w:rsidTr="0007357F">
        <w:trPr>
          <w:cantSplit/>
        </w:trPr>
        <w:tc>
          <w:tcPr>
            <w:tcW w:w="4891" w:type="dxa"/>
            <w:tcBorders>
              <w:bottom w:val="single" w:sz="4" w:space="0" w:color="808080"/>
            </w:tcBorders>
            <w:vAlign w:val="center"/>
          </w:tcPr>
          <w:p w14:paraId="01B6AF98" w14:textId="1D5AAE3C" w:rsidR="002926E8" w:rsidRPr="00F72554" w:rsidRDefault="002926E8" w:rsidP="002926E8">
            <w:pPr>
              <w:ind w:firstLine="0"/>
              <w:jc w:val="center"/>
              <w:rPr>
                <w:highlight w:val="yellow"/>
              </w:rPr>
            </w:pPr>
            <w:r w:rsidRPr="00967561">
              <w:t>Селяничев Олег Леонидович</w:t>
            </w:r>
          </w:p>
        </w:tc>
      </w:tr>
      <w:tr w:rsidR="002926E8" w:rsidRPr="00421220" w14:paraId="3FAA50F3" w14:textId="77777777" w:rsidTr="0007357F">
        <w:trPr>
          <w:cantSplit/>
        </w:trPr>
        <w:tc>
          <w:tcPr>
            <w:tcW w:w="4891" w:type="dxa"/>
            <w:tcBorders>
              <w:bottom w:val="single" w:sz="4" w:space="0" w:color="808080"/>
            </w:tcBorders>
            <w:vAlign w:val="center"/>
          </w:tcPr>
          <w:p w14:paraId="045EB09E" w14:textId="77777777" w:rsidR="002926E8" w:rsidRPr="002926E8" w:rsidRDefault="002926E8" w:rsidP="002926E8">
            <w:pPr>
              <w:ind w:firstLine="0"/>
              <w:jc w:val="center"/>
              <w:rPr>
                <w:b/>
                <w:i/>
                <w:iCs/>
                <w:sz w:val="20"/>
                <w:szCs w:val="20"/>
              </w:rPr>
            </w:pPr>
            <w:r w:rsidRPr="002926E8">
              <w:rPr>
                <w:i/>
                <w:iCs/>
                <w:sz w:val="20"/>
                <w:szCs w:val="20"/>
              </w:rPr>
              <w:t>фамилия, имя, отчество</w:t>
            </w:r>
          </w:p>
        </w:tc>
      </w:tr>
      <w:tr w:rsidR="002926E8" w:rsidRPr="00421220" w14:paraId="35A9D6A4" w14:textId="77777777" w:rsidTr="0007357F">
        <w:trPr>
          <w:cantSplit/>
        </w:trPr>
        <w:tc>
          <w:tcPr>
            <w:tcW w:w="4891" w:type="dxa"/>
            <w:tcBorders>
              <w:bottom w:val="single" w:sz="4" w:space="0" w:color="808080"/>
            </w:tcBorders>
            <w:vAlign w:val="center"/>
          </w:tcPr>
          <w:p w14:paraId="03F052EC" w14:textId="13612016" w:rsidR="002926E8" w:rsidRPr="002926E8" w:rsidRDefault="005252A9" w:rsidP="002926E8">
            <w:pPr>
              <w:ind w:firstLine="0"/>
              <w:jc w:val="center"/>
            </w:pPr>
            <w:r>
              <w:t>Д</w:t>
            </w:r>
            <w:r w:rsidR="002926E8" w:rsidRPr="002926E8">
              <w:t>оцент</w:t>
            </w:r>
          </w:p>
        </w:tc>
      </w:tr>
      <w:tr w:rsidR="002926E8" w:rsidRPr="00421220" w14:paraId="338B4CF1" w14:textId="77777777" w:rsidTr="0007357F">
        <w:trPr>
          <w:cantSplit/>
        </w:trPr>
        <w:tc>
          <w:tcPr>
            <w:tcW w:w="4891" w:type="dxa"/>
            <w:tcBorders>
              <w:top w:val="single" w:sz="4" w:space="0" w:color="808080"/>
            </w:tcBorders>
          </w:tcPr>
          <w:p w14:paraId="4F9C202D" w14:textId="77777777" w:rsidR="002926E8" w:rsidRPr="002926E8" w:rsidRDefault="002926E8" w:rsidP="002926E8">
            <w:pPr>
              <w:ind w:firstLine="0"/>
              <w:jc w:val="center"/>
              <w:rPr>
                <w:i/>
                <w:iCs/>
                <w:sz w:val="20"/>
                <w:szCs w:val="20"/>
              </w:rPr>
            </w:pPr>
            <w:r w:rsidRPr="002926E8">
              <w:rPr>
                <w:i/>
                <w:iCs/>
                <w:sz w:val="20"/>
                <w:szCs w:val="20"/>
              </w:rPr>
              <w:t>должность</w:t>
            </w:r>
          </w:p>
        </w:tc>
      </w:tr>
    </w:tbl>
    <w:p w14:paraId="006E410F" w14:textId="77777777" w:rsidR="00B12C9E" w:rsidRPr="00242693" w:rsidRDefault="00B12C9E" w:rsidP="00471AE9"/>
    <w:tbl>
      <w:tblPr>
        <w:tblW w:w="4891" w:type="dxa"/>
        <w:tblInd w:w="4962" w:type="dxa"/>
        <w:tblLayout w:type="fixed"/>
        <w:tblLook w:val="00A0" w:firstRow="1" w:lastRow="0" w:firstColumn="1" w:lastColumn="0" w:noHBand="0" w:noVBand="0"/>
      </w:tblPr>
      <w:tblGrid>
        <w:gridCol w:w="4891"/>
      </w:tblGrid>
      <w:tr w:rsidR="002F7378" w:rsidRPr="007912ED" w14:paraId="3CED9CB5" w14:textId="77777777" w:rsidTr="0007357F">
        <w:trPr>
          <w:cantSplit/>
        </w:trPr>
        <w:tc>
          <w:tcPr>
            <w:tcW w:w="4891" w:type="dxa"/>
            <w:vAlign w:val="center"/>
          </w:tcPr>
          <w:p w14:paraId="449FAE46" w14:textId="77777777" w:rsidR="002F7378" w:rsidRPr="007912ED" w:rsidRDefault="002F7378" w:rsidP="00582A1E">
            <w:pPr>
              <w:ind w:firstLine="0"/>
              <w:jc w:val="left"/>
              <w:rPr>
                <w:b/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 xml:space="preserve">Дата представления работы </w:t>
            </w:r>
          </w:p>
        </w:tc>
      </w:tr>
      <w:tr w:rsidR="002F7378" w:rsidRPr="007912ED" w14:paraId="0D3B16D4" w14:textId="77777777" w:rsidTr="0007357F">
        <w:trPr>
          <w:cantSplit/>
        </w:trPr>
        <w:tc>
          <w:tcPr>
            <w:tcW w:w="4891" w:type="dxa"/>
          </w:tcPr>
          <w:p w14:paraId="02A19E1B" w14:textId="77777777" w:rsidR="002F7378" w:rsidRPr="007912ED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>«______»</w:t>
            </w:r>
            <w:r w:rsidR="00CD6BDF" w:rsidRPr="007912ED">
              <w:rPr>
                <w:sz w:val="24"/>
                <w:szCs w:val="24"/>
              </w:rPr>
              <w:t xml:space="preserve"> </w:t>
            </w:r>
            <w:r w:rsidRPr="007912ED">
              <w:rPr>
                <w:sz w:val="24"/>
                <w:szCs w:val="24"/>
              </w:rPr>
              <w:t>_________________ 2026 г.</w:t>
            </w:r>
          </w:p>
        </w:tc>
      </w:tr>
      <w:tr w:rsidR="002F7378" w:rsidRPr="007912ED" w14:paraId="7F2CFA48" w14:textId="77777777" w:rsidTr="0007357F">
        <w:trPr>
          <w:cantSplit/>
        </w:trPr>
        <w:tc>
          <w:tcPr>
            <w:tcW w:w="4891" w:type="dxa"/>
          </w:tcPr>
          <w:p w14:paraId="2EE76C28" w14:textId="77777777" w:rsidR="002F7378" w:rsidRPr="007912ED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2F7378" w:rsidRPr="007912ED" w14:paraId="10A44B60" w14:textId="77777777" w:rsidTr="0007357F">
        <w:trPr>
          <w:cantSplit/>
        </w:trPr>
        <w:tc>
          <w:tcPr>
            <w:tcW w:w="4891" w:type="dxa"/>
          </w:tcPr>
          <w:p w14:paraId="7B8AA336" w14:textId="77777777" w:rsidR="002F7378" w:rsidRPr="007912ED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 xml:space="preserve">Заключение о допуске к защите </w:t>
            </w:r>
          </w:p>
        </w:tc>
      </w:tr>
      <w:tr w:rsidR="002F7378" w:rsidRPr="007912ED" w14:paraId="4D1152A8" w14:textId="77777777" w:rsidTr="0007357F">
        <w:trPr>
          <w:cantSplit/>
        </w:trPr>
        <w:tc>
          <w:tcPr>
            <w:tcW w:w="4891" w:type="dxa"/>
            <w:tcBorders>
              <w:bottom w:val="single" w:sz="4" w:space="0" w:color="auto"/>
            </w:tcBorders>
          </w:tcPr>
          <w:p w14:paraId="09EC65FD" w14:textId="77777777" w:rsidR="002F7378" w:rsidRPr="007912ED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2F7378" w:rsidRPr="007912ED" w14:paraId="17D4C360" w14:textId="77777777" w:rsidTr="0007357F">
        <w:trPr>
          <w:cantSplit/>
        </w:trPr>
        <w:tc>
          <w:tcPr>
            <w:tcW w:w="4891" w:type="dxa"/>
            <w:tcBorders>
              <w:bottom w:val="single" w:sz="4" w:space="0" w:color="auto"/>
            </w:tcBorders>
          </w:tcPr>
          <w:p w14:paraId="2C9CD644" w14:textId="77777777" w:rsidR="002F7378" w:rsidRPr="007912ED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2F7378" w:rsidRPr="007912ED" w14:paraId="41AF168E" w14:textId="77777777" w:rsidTr="0007357F">
        <w:trPr>
          <w:cantSplit/>
        </w:trPr>
        <w:tc>
          <w:tcPr>
            <w:tcW w:w="4891" w:type="dxa"/>
            <w:tcBorders>
              <w:bottom w:val="single" w:sz="4" w:space="0" w:color="auto"/>
            </w:tcBorders>
          </w:tcPr>
          <w:p w14:paraId="5857F717" w14:textId="77777777" w:rsidR="002F7378" w:rsidRPr="007912ED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2F7378" w:rsidRPr="007912ED" w14:paraId="4741E8B8" w14:textId="77777777" w:rsidTr="0007357F">
        <w:trPr>
          <w:cantSplit/>
        </w:trPr>
        <w:tc>
          <w:tcPr>
            <w:tcW w:w="4891" w:type="dxa"/>
            <w:tcBorders>
              <w:top w:val="single" w:sz="4" w:space="0" w:color="auto"/>
            </w:tcBorders>
          </w:tcPr>
          <w:p w14:paraId="75012052" w14:textId="77777777" w:rsidR="002F7378" w:rsidRPr="007912ED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2F7378" w:rsidRPr="007912ED" w14:paraId="2A3082E8" w14:textId="77777777" w:rsidTr="0007357F">
        <w:trPr>
          <w:cantSplit/>
        </w:trPr>
        <w:tc>
          <w:tcPr>
            <w:tcW w:w="4891" w:type="dxa"/>
          </w:tcPr>
          <w:p w14:paraId="4689A94B" w14:textId="77777777" w:rsidR="002F7378" w:rsidRPr="007912ED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>Оценка _______________, _______________</w:t>
            </w:r>
            <w:r w:rsidR="00582A1E" w:rsidRPr="007912ED">
              <w:rPr>
                <w:sz w:val="24"/>
                <w:szCs w:val="24"/>
              </w:rPr>
              <w:t>_</w:t>
            </w:r>
          </w:p>
        </w:tc>
      </w:tr>
      <w:tr w:rsidR="002F7378" w:rsidRPr="007912ED" w14:paraId="76F3DC32" w14:textId="77777777" w:rsidTr="0007357F">
        <w:trPr>
          <w:cantSplit/>
        </w:trPr>
        <w:tc>
          <w:tcPr>
            <w:tcW w:w="4891" w:type="dxa"/>
          </w:tcPr>
          <w:p w14:paraId="221ABDE6" w14:textId="77777777" w:rsidR="002F7378" w:rsidRPr="007912ED" w:rsidRDefault="002F7378" w:rsidP="00582A1E">
            <w:pPr>
              <w:ind w:firstLine="0"/>
              <w:jc w:val="right"/>
              <w:rPr>
                <w:i/>
                <w:iCs/>
                <w:sz w:val="20"/>
                <w:szCs w:val="20"/>
              </w:rPr>
            </w:pPr>
            <w:r w:rsidRPr="007912ED">
              <w:rPr>
                <w:i/>
                <w:iCs/>
                <w:sz w:val="20"/>
                <w:szCs w:val="20"/>
              </w:rPr>
              <w:t>количество баллов</w:t>
            </w:r>
          </w:p>
        </w:tc>
      </w:tr>
      <w:tr w:rsidR="002F7378" w:rsidRPr="007912ED" w14:paraId="0CC30551" w14:textId="77777777" w:rsidTr="0007357F">
        <w:trPr>
          <w:cantSplit/>
        </w:trPr>
        <w:tc>
          <w:tcPr>
            <w:tcW w:w="4891" w:type="dxa"/>
          </w:tcPr>
          <w:p w14:paraId="04535A7C" w14:textId="77777777" w:rsidR="002F7378" w:rsidRPr="007912ED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>Подпись преподавателя_________________</w:t>
            </w:r>
          </w:p>
        </w:tc>
      </w:tr>
    </w:tbl>
    <w:p w14:paraId="30AFA5BB" w14:textId="183B8460" w:rsidR="002F7378" w:rsidRDefault="002F7378" w:rsidP="00471AE9"/>
    <w:p w14:paraId="0449A7C4" w14:textId="77777777" w:rsidR="00823247" w:rsidRDefault="00823247" w:rsidP="00471AE9"/>
    <w:tbl>
      <w:tblPr>
        <w:tblStyle w:val="af1"/>
        <w:tblW w:w="0" w:type="auto"/>
        <w:tblInd w:w="38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8"/>
        <w:gridCol w:w="776"/>
      </w:tblGrid>
      <w:tr w:rsidR="002F7378" w:rsidRPr="007912ED" w14:paraId="5C87E53B" w14:textId="77777777" w:rsidTr="002F7378">
        <w:tc>
          <w:tcPr>
            <w:tcW w:w="1558" w:type="dxa"/>
          </w:tcPr>
          <w:p w14:paraId="5D75BE57" w14:textId="77777777" w:rsidR="002F7378" w:rsidRPr="007912ED" w:rsidRDefault="002F7378" w:rsidP="00500AB9">
            <w:pPr>
              <w:ind w:firstLine="0"/>
              <w:jc w:val="center"/>
              <w:rPr>
                <w:sz w:val="28"/>
                <w:szCs w:val="28"/>
              </w:rPr>
            </w:pPr>
            <w:r w:rsidRPr="007912ED">
              <w:rPr>
                <w:sz w:val="28"/>
                <w:szCs w:val="28"/>
              </w:rPr>
              <w:t>Череповец,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0913ED6B" w14:textId="77777777" w:rsidR="002F7378" w:rsidRPr="007912ED" w:rsidRDefault="002F7378" w:rsidP="00500AB9">
            <w:pPr>
              <w:ind w:firstLine="0"/>
              <w:jc w:val="center"/>
              <w:rPr>
                <w:sz w:val="28"/>
                <w:szCs w:val="28"/>
              </w:rPr>
            </w:pPr>
            <w:r w:rsidRPr="007912ED">
              <w:rPr>
                <w:sz w:val="28"/>
                <w:szCs w:val="28"/>
              </w:rPr>
              <w:t>2026</w:t>
            </w:r>
          </w:p>
        </w:tc>
      </w:tr>
      <w:tr w:rsidR="002F7378" w:rsidRPr="00421220" w14:paraId="030F5954" w14:textId="77777777" w:rsidTr="00BE7AD9">
        <w:trPr>
          <w:trHeight w:val="109"/>
        </w:trPr>
        <w:tc>
          <w:tcPr>
            <w:tcW w:w="1558" w:type="dxa"/>
          </w:tcPr>
          <w:p w14:paraId="6471ED96" w14:textId="77777777" w:rsidR="002F7378" w:rsidRPr="007912ED" w:rsidRDefault="002F7378" w:rsidP="00500AB9">
            <w:pPr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776" w:type="dxa"/>
            <w:tcBorders>
              <w:top w:val="single" w:sz="4" w:space="0" w:color="auto"/>
            </w:tcBorders>
          </w:tcPr>
          <w:p w14:paraId="01B47594" w14:textId="77777777" w:rsidR="002F7378" w:rsidRPr="00500AB9" w:rsidRDefault="002F7378" w:rsidP="00500AB9">
            <w:pPr>
              <w:ind w:firstLine="0"/>
              <w:jc w:val="center"/>
              <w:rPr>
                <w:i/>
                <w:iCs/>
                <w:sz w:val="20"/>
                <w:szCs w:val="20"/>
              </w:rPr>
            </w:pPr>
            <w:r w:rsidRPr="007912ED">
              <w:rPr>
                <w:i/>
                <w:iCs/>
                <w:sz w:val="20"/>
                <w:szCs w:val="20"/>
              </w:rPr>
              <w:t>год</w:t>
            </w:r>
          </w:p>
        </w:tc>
      </w:tr>
    </w:tbl>
    <w:p w14:paraId="7EE2A595" w14:textId="77777777" w:rsidR="002F7378" w:rsidRDefault="002F7378" w:rsidP="00471AE9"/>
    <w:p w14:paraId="57F75390" w14:textId="77777777" w:rsidR="002F7378" w:rsidRDefault="002F7378" w:rsidP="00471AE9">
      <w:pPr>
        <w:sectPr w:rsidR="002F7378" w:rsidSect="002F7378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134" w:right="567" w:bottom="1134" w:left="1701" w:header="708" w:footer="708" w:gutter="0"/>
          <w:cols w:space="708"/>
          <w:titlePg/>
          <w:docGrid w:linePitch="381"/>
        </w:sectPr>
      </w:pPr>
    </w:p>
    <w:sdt>
      <w:sdtPr>
        <w:id w:val="-49229558"/>
        <w:docPartObj>
          <w:docPartGallery w:val="Table of Contents"/>
          <w:docPartUnique/>
        </w:docPartObj>
      </w:sdtPr>
      <w:sdtContent>
        <w:p w14:paraId="464D990C" w14:textId="77777777" w:rsidR="0051182E" w:rsidRPr="0051182E" w:rsidRDefault="0051182E" w:rsidP="00060690">
          <w:pPr>
            <w:spacing w:line="480" w:lineRule="auto"/>
            <w:ind w:firstLine="0"/>
            <w:jc w:val="center"/>
          </w:pPr>
          <w:r w:rsidRPr="0051182E">
            <w:t>Оглавление</w:t>
          </w:r>
        </w:p>
        <w:p w14:paraId="765E3BDA" w14:textId="6EB8855B" w:rsidR="001B6FA1" w:rsidRDefault="0051182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66712" w:history="1">
            <w:r w:rsidR="001B6FA1" w:rsidRPr="00E76B58">
              <w:rPr>
                <w:rStyle w:val="a6"/>
                <w:noProof/>
              </w:rPr>
              <w:t>Введение</w:t>
            </w:r>
            <w:r w:rsidR="001B6FA1">
              <w:rPr>
                <w:noProof/>
                <w:webHidden/>
              </w:rPr>
              <w:tab/>
            </w:r>
            <w:r w:rsidR="001B6FA1">
              <w:rPr>
                <w:noProof/>
                <w:webHidden/>
              </w:rPr>
              <w:fldChar w:fldCharType="begin"/>
            </w:r>
            <w:r w:rsidR="001B6FA1">
              <w:rPr>
                <w:noProof/>
                <w:webHidden/>
              </w:rPr>
              <w:instrText xml:space="preserve"> PAGEREF _Toc227966712 \h </w:instrText>
            </w:r>
            <w:r w:rsidR="001B6FA1">
              <w:rPr>
                <w:noProof/>
                <w:webHidden/>
              </w:rPr>
            </w:r>
            <w:r w:rsidR="001B6FA1">
              <w:rPr>
                <w:noProof/>
                <w:webHidden/>
              </w:rPr>
              <w:fldChar w:fldCharType="separate"/>
            </w:r>
            <w:r w:rsidR="001B6FA1">
              <w:rPr>
                <w:noProof/>
                <w:webHidden/>
              </w:rPr>
              <w:t>3</w:t>
            </w:r>
            <w:r w:rsidR="001B6FA1">
              <w:rPr>
                <w:noProof/>
                <w:webHidden/>
              </w:rPr>
              <w:fldChar w:fldCharType="end"/>
            </w:r>
          </w:hyperlink>
        </w:p>
        <w:p w14:paraId="182B1468" w14:textId="7652D334" w:rsidR="001B6FA1" w:rsidRDefault="001B6FA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13" w:history="1">
            <w:r w:rsidRPr="00E76B58">
              <w:rPr>
                <w:rStyle w:val="a6"/>
                <w:noProof/>
              </w:rPr>
              <w:t>1.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_Toc227966713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A9726" w14:textId="56357F7B" w:rsidR="001B6FA1" w:rsidRDefault="001B6FA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14" w:history="1">
            <w:r w:rsidRPr="00E76B58">
              <w:rPr>
                <w:rStyle w:val="a6"/>
                <w:noProof/>
              </w:rPr>
              <w:t>2. Выбор жизненного цикла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_Toc227966714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55D93" w14:textId="2A640799" w:rsidR="001B6FA1" w:rsidRDefault="001B6FA1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15" w:history="1">
            <w:r w:rsidRPr="00E76B58">
              <w:rPr>
                <w:rStyle w:val="a6"/>
                <w:noProof/>
              </w:rPr>
              <w:t>2.1. Стихийная (учебная, студенческая)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_Toc227966715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3C942" w14:textId="141D2D1E" w:rsidR="001B6FA1" w:rsidRDefault="001B6FA1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16" w:history="1">
            <w:r w:rsidRPr="00E76B58">
              <w:rPr>
                <w:rStyle w:val="a6"/>
                <w:noProof/>
              </w:rPr>
              <w:t>2.2. Каскадная (waterfall – водопадная)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_Toc227966716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CE8A8" w14:textId="4B87F979" w:rsidR="001B6FA1" w:rsidRDefault="001B6FA1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17" w:history="1">
            <w:r w:rsidRPr="00E76B58">
              <w:rPr>
                <w:rStyle w:val="a6"/>
                <w:noProof/>
              </w:rPr>
              <w:t>2.3. Пошаговая с промежуточным контролем (инкрементная)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_Toc227966717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63C4A" w14:textId="59446B17" w:rsidR="001B6FA1" w:rsidRDefault="001B6FA1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18" w:history="1">
            <w:r w:rsidRPr="00E76B58">
              <w:rPr>
                <w:rStyle w:val="a6"/>
                <w:noProof/>
              </w:rPr>
              <w:t>2.4. Спиральная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_Toc227966718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3B2C1" w14:textId="6B6C8653" w:rsidR="001B6FA1" w:rsidRDefault="001B6FA1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19" w:history="1">
            <w:r w:rsidRPr="00E76B58">
              <w:rPr>
                <w:rStyle w:val="a6"/>
                <w:noProof/>
              </w:rPr>
              <w:t>2.5. V-модель (верификации и валидации)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_Toc227966719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D8815" w14:textId="69B69E33" w:rsidR="001B6FA1" w:rsidRDefault="001B6FA1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20" w:history="1">
            <w:r w:rsidRPr="00E76B58">
              <w:rPr>
                <w:rStyle w:val="a6"/>
                <w:noProof/>
              </w:rPr>
              <w:t>2.6. RAD-модель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_Toc227966720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A4BAC" w14:textId="2C518419" w:rsidR="001B6FA1" w:rsidRDefault="001B6FA1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21" w:history="1">
            <w:r w:rsidRPr="00E76B58">
              <w:rPr>
                <w:rStyle w:val="a6"/>
                <w:noProof/>
              </w:rPr>
              <w:t>2.7.</w:t>
            </w:r>
            <w:r w:rsidRPr="00E76B58">
              <w:rPr>
                <w:rStyle w:val="a6"/>
                <w:noProof/>
                <w:lang w:val="en-US"/>
              </w:rPr>
              <w:t xml:space="preserve"> Agile-манифест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_Toc227966721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5C83F" w14:textId="4E454A26" w:rsidR="001B6FA1" w:rsidRDefault="001B6FA1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22" w:history="1">
            <w:r w:rsidRPr="00E76B58">
              <w:rPr>
                <w:rStyle w:val="a6"/>
                <w:noProof/>
                <w:lang w:val="en-US"/>
              </w:rPr>
              <w:t>2.8.</w:t>
            </w:r>
            <w:r w:rsidRPr="00E76B58">
              <w:rPr>
                <w:rStyle w:val="a6"/>
                <w:noProof/>
              </w:rPr>
              <w:t xml:space="preserve"> Методология</w:t>
            </w:r>
            <w:r w:rsidRPr="00E76B58">
              <w:rPr>
                <w:rStyle w:val="a6"/>
                <w:noProof/>
                <w:lang w:val="en-US"/>
              </w:rPr>
              <w:t xml:space="preserve"> Rational Unifi ed Process (RUP)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_Toc227966722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FECA8" w14:textId="435A334B" w:rsidR="001B6FA1" w:rsidRDefault="001B6FA1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23" w:history="1">
            <w:r w:rsidRPr="00E76B58">
              <w:rPr>
                <w:rStyle w:val="a6"/>
                <w:noProof/>
              </w:rPr>
              <w:t>2.9. Extreme Programming (XP)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_Toc227966723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6C5B8" w14:textId="4B3D8FEE" w:rsidR="001B6FA1" w:rsidRDefault="001B6FA1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24" w:history="1">
            <w:r w:rsidRPr="00E76B58">
              <w:rPr>
                <w:rStyle w:val="a6"/>
                <w:noProof/>
              </w:rPr>
              <w:t xml:space="preserve">2.10. DevOps- и </w:t>
            </w:r>
            <w:r w:rsidRPr="00E76B58">
              <w:rPr>
                <w:rStyle w:val="a6"/>
                <w:noProof/>
                <w:lang w:val="en-US"/>
              </w:rPr>
              <w:t>DevSecOps-</w:t>
            </w:r>
            <w:r w:rsidRPr="00E76B58">
              <w:rPr>
                <w:rStyle w:val="a6"/>
                <w:noProof/>
              </w:rPr>
              <w:t>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_Toc227966724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BF1C4" w14:textId="33CAC361" w:rsidR="001B6FA1" w:rsidRDefault="001B6FA1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25" w:history="1">
            <w:r w:rsidRPr="00E76B58">
              <w:rPr>
                <w:rStyle w:val="a6"/>
                <w:noProof/>
              </w:rPr>
              <w:t>2.11. Выбор модели жизненного цикла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_Toc227966725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6E8CF" w14:textId="553047C0" w:rsidR="001B6FA1" w:rsidRDefault="001B6FA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26" w:history="1">
            <w:r w:rsidRPr="00E76B58">
              <w:rPr>
                <w:rStyle w:val="a6"/>
                <w:noProof/>
              </w:rPr>
              <w:t>3. Этапы жизненного цикла информационной системы «</w:t>
            </w:r>
            <w:r w:rsidRPr="00E76B58">
              <w:rPr>
                <w:rStyle w:val="a6"/>
                <w:noProof/>
                <w:lang w:val="en-US"/>
              </w:rPr>
              <w:t>DevSecOps</w:t>
            </w:r>
            <w:r w:rsidRPr="00E76B58">
              <w:rPr>
                <w:rStyle w:val="a6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_Toc227966726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E29BC" w14:textId="727D8D54" w:rsidR="001B6FA1" w:rsidRDefault="001B6FA1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27" w:history="1">
            <w:r w:rsidRPr="00E76B58">
              <w:rPr>
                <w:rStyle w:val="a6"/>
                <w:noProof/>
              </w:rPr>
              <w:t>3.1. Этап «Планирование» (1 неделя)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_Toc227966727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3F7A6" w14:textId="673BD79C" w:rsidR="001B6FA1" w:rsidRDefault="001B6FA1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28" w:history="1">
            <w:r w:rsidRPr="00E76B58">
              <w:rPr>
                <w:rStyle w:val="a6"/>
                <w:noProof/>
              </w:rPr>
              <w:t>3.2. Этап «Сборка» (2 недели)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_Toc227966728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079CB" w14:textId="5AC34BE3" w:rsidR="001B6FA1" w:rsidRDefault="001B6FA1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29" w:history="1">
            <w:r w:rsidRPr="00E76B58">
              <w:rPr>
                <w:rStyle w:val="a6"/>
                <w:noProof/>
              </w:rPr>
              <w:t>3.3. Этап «Тестирование» (половина дня)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_Toc227966729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D1619" w14:textId="629245A0" w:rsidR="001B6FA1" w:rsidRDefault="001B6FA1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30" w:history="1">
            <w:r w:rsidRPr="00E76B58">
              <w:rPr>
                <w:rStyle w:val="a6"/>
                <w:noProof/>
              </w:rPr>
              <w:t>3.4. Этап «Развёртывание» (1 день)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_Toc227966730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57D24" w14:textId="4E12A345" w:rsidR="001B6FA1" w:rsidRDefault="001B6FA1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31" w:history="1">
            <w:r w:rsidRPr="00E76B58">
              <w:rPr>
                <w:rStyle w:val="a6"/>
                <w:noProof/>
              </w:rPr>
              <w:t>3.5. Этап «Эксплуатация» (до нового витка или изъятия)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_Toc227966731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ED9E5" w14:textId="749A8840" w:rsidR="001B6FA1" w:rsidRDefault="001B6FA1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32" w:history="1">
            <w:r w:rsidRPr="00E76B58">
              <w:rPr>
                <w:rStyle w:val="a6"/>
                <w:noProof/>
              </w:rPr>
              <w:t>3.6. Мониторинг (до нового витка или изъятия)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_Toc227966732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A14DC" w14:textId="350B34BD" w:rsidR="001B6FA1" w:rsidRDefault="001B6FA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33" w:history="1">
            <w:r w:rsidRPr="00E76B58">
              <w:rPr>
                <w:rStyle w:val="a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_Toc227966733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F20A0" w14:textId="1D68A699" w:rsidR="001B6FA1" w:rsidRDefault="001B6FA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34" w:history="1">
            <w:r w:rsidRPr="00E76B58">
              <w:rPr>
                <w:rStyle w:val="a6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_Toc227966734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378C3" w14:textId="53446FB4" w:rsidR="001B6FA1" w:rsidRDefault="001B6FA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35" w:history="1">
            <w:r w:rsidRPr="00E76B58">
              <w:rPr>
                <w:rStyle w:val="a6"/>
                <w:noProof/>
              </w:rPr>
              <w:t>Приложение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_Toc227966735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C9420" w14:textId="68D3CC63" w:rsidR="001B6FA1" w:rsidRDefault="001B6FA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36" w:history="1">
            <w:r w:rsidRPr="00E76B58">
              <w:rPr>
                <w:rStyle w:val="a6"/>
                <w:noProof/>
              </w:rPr>
              <w:t>Приложение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_Toc227966736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B6DD0" w14:textId="3F76E786" w:rsidR="001B6FA1" w:rsidRDefault="001B6FA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37" w:history="1">
            <w:r w:rsidRPr="00E76B58">
              <w:rPr>
                <w:rStyle w:val="a6"/>
                <w:noProof/>
              </w:rPr>
              <w:t>Приложение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_Toc227966737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542D6" w14:textId="18208467" w:rsidR="0051182E" w:rsidRDefault="0051182E" w:rsidP="00EC4F88">
          <w:r>
            <w:fldChar w:fldCharType="end"/>
          </w:r>
        </w:p>
      </w:sdtContent>
    </w:sdt>
    <w:p w14:paraId="20E20B7F" w14:textId="77777777" w:rsidR="00F72554" w:rsidRPr="00F72554" w:rsidRDefault="00F72554" w:rsidP="00EC4F88">
      <w:pPr>
        <w:rPr>
          <w:highlight w:val="yellow"/>
        </w:rPr>
      </w:pPr>
      <w:r w:rsidRPr="00F72554">
        <w:rPr>
          <w:highlight w:val="yellow"/>
        </w:rPr>
        <w:t>Приложение 1. Техническое задание</w:t>
      </w:r>
    </w:p>
    <w:p w14:paraId="180BFC69" w14:textId="2C9EF234" w:rsidR="00F72554" w:rsidRPr="00F72554" w:rsidRDefault="00F72554" w:rsidP="00EC4F88">
      <w:pPr>
        <w:rPr>
          <w:highlight w:val="yellow"/>
        </w:rPr>
      </w:pPr>
      <w:r w:rsidRPr="00F72554">
        <w:rPr>
          <w:highlight w:val="yellow"/>
        </w:rPr>
        <w:t xml:space="preserve">Приложение </w:t>
      </w:r>
      <w:r w:rsidR="00583A50">
        <w:rPr>
          <w:highlight w:val="yellow"/>
        </w:rPr>
        <w:t>2</w:t>
      </w:r>
      <w:r w:rsidRPr="00F72554">
        <w:rPr>
          <w:highlight w:val="yellow"/>
        </w:rPr>
        <w:t>. Текст программы</w:t>
      </w:r>
    </w:p>
    <w:p w14:paraId="6E75B141" w14:textId="6E5471AF" w:rsidR="00F72554" w:rsidRPr="00F72554" w:rsidRDefault="00F72554" w:rsidP="00EC4F88">
      <w:pPr>
        <w:rPr>
          <w:highlight w:val="yellow"/>
        </w:rPr>
      </w:pPr>
      <w:r w:rsidRPr="00F72554">
        <w:rPr>
          <w:highlight w:val="yellow"/>
        </w:rPr>
        <w:t xml:space="preserve">Приложение </w:t>
      </w:r>
      <w:r w:rsidR="00583A50">
        <w:rPr>
          <w:highlight w:val="yellow"/>
        </w:rPr>
        <w:t>3</w:t>
      </w:r>
      <w:r w:rsidRPr="00F72554">
        <w:rPr>
          <w:highlight w:val="yellow"/>
        </w:rPr>
        <w:t>. Руководство пользователя</w:t>
      </w:r>
    </w:p>
    <w:p w14:paraId="63B2B379" w14:textId="77777777" w:rsidR="002F7378" w:rsidRDefault="002F7378" w:rsidP="00471AE9"/>
    <w:p w14:paraId="7E3E94EE" w14:textId="77777777" w:rsidR="00EC4F88" w:rsidRDefault="00EC4F88" w:rsidP="00471AE9">
      <w:pPr>
        <w:sectPr w:rsidR="00EC4F88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41E468BE" w14:textId="77777777" w:rsidR="002F7378" w:rsidRPr="00414E9E" w:rsidRDefault="002F7378" w:rsidP="00007B1B">
      <w:pPr>
        <w:pStyle w:val="1"/>
        <w:numPr>
          <w:ilvl w:val="0"/>
          <w:numId w:val="0"/>
        </w:numPr>
      </w:pPr>
      <w:bookmarkStart w:id="0" w:name="_Toc212904229"/>
      <w:bookmarkStart w:id="1" w:name="_Toc227966712"/>
      <w:r w:rsidRPr="006D606E">
        <w:lastRenderedPageBreak/>
        <w:t>Введение</w:t>
      </w:r>
      <w:bookmarkEnd w:id="0"/>
      <w:bookmarkEnd w:id="1"/>
    </w:p>
    <w:p w14:paraId="09B21196" w14:textId="70B19299" w:rsidR="00CE676E" w:rsidRPr="00A20240" w:rsidRDefault="00CE676E" w:rsidP="00CE676E">
      <w:r w:rsidRPr="00770DC0">
        <w:t>Современный этап развития информационных технологий характеризуется постоянным повышением спроса на высокие технологии для автоматизации рутинных задач.</w:t>
      </w:r>
      <w:r>
        <w:t xml:space="preserve"> </w:t>
      </w:r>
      <w:r w:rsidRPr="00770DC0">
        <w:t xml:space="preserve">Не являются исключением </w:t>
      </w:r>
      <w:r>
        <w:t xml:space="preserve">и </w:t>
      </w:r>
      <w:r w:rsidRPr="00CE676E">
        <w:t>автоматизированны</w:t>
      </w:r>
      <w:r>
        <w:t>е</w:t>
      </w:r>
      <w:r w:rsidRPr="00CE676E">
        <w:t xml:space="preserve"> систем</w:t>
      </w:r>
      <w:r>
        <w:t>ы</w:t>
      </w:r>
      <w:r w:rsidRPr="00CE676E">
        <w:t xml:space="preserve"> управления технологическими процессами (АСУТП)</w:t>
      </w:r>
      <w:r w:rsidRPr="00770DC0">
        <w:t>.</w:t>
      </w:r>
    </w:p>
    <w:p w14:paraId="5474D42E" w14:textId="1D2DA472" w:rsidR="00CE676E" w:rsidRDefault="00F325F8" w:rsidP="001B4459">
      <w:r>
        <w:t>Ч</w:t>
      </w:r>
      <w:r w:rsidR="00CE676E">
        <w:t xml:space="preserve">тобы отработать </w:t>
      </w:r>
      <w:r w:rsidR="00CE676E" w:rsidRPr="00CE676E">
        <w:t>навыки управления</w:t>
      </w:r>
      <w:r w:rsidR="00CE676E">
        <w:t xml:space="preserve"> АСУТП в производственной среде, современное образование всё больше использует цифровые инструменты, одним из которых являются </w:t>
      </w:r>
      <w:r w:rsidR="001B4459">
        <w:t xml:space="preserve">интеллектуальные </w:t>
      </w:r>
      <w:r w:rsidR="004145E5">
        <w:t xml:space="preserve">тренажёры </w:t>
      </w:r>
      <w:r w:rsidR="00CE676E">
        <w:t>виртуальн</w:t>
      </w:r>
      <w:r w:rsidR="004145E5">
        <w:t>ой реальности</w:t>
      </w:r>
      <w:r w:rsidR="00CE676E">
        <w:t>.</w:t>
      </w:r>
    </w:p>
    <w:p w14:paraId="1E488B49" w14:textId="78CEBBED" w:rsidR="001B4459" w:rsidRPr="001B4459" w:rsidRDefault="00CE676E" w:rsidP="001B4459">
      <w:r>
        <w:t xml:space="preserve">Такие </w:t>
      </w:r>
      <w:r w:rsidR="001B4459">
        <w:t xml:space="preserve">интеллектуальные </w:t>
      </w:r>
      <w:r>
        <w:t xml:space="preserve">тренажёры работают при помощи специализированных для производственных нужд «сценариев». </w:t>
      </w:r>
      <w:r w:rsidR="006D606E">
        <w:t>С</w:t>
      </w:r>
      <w:r w:rsidR="002F7378" w:rsidRPr="00770DC0">
        <w:t xml:space="preserve"> ростом объёма</w:t>
      </w:r>
      <w:r w:rsidR="006D606E">
        <w:t xml:space="preserve"> данных</w:t>
      </w:r>
      <w:r w:rsidR="002F7378" w:rsidRPr="00770DC0">
        <w:t xml:space="preserve"> </w:t>
      </w:r>
      <w:r>
        <w:t xml:space="preserve">в нормативных документах </w:t>
      </w:r>
      <w:r w:rsidR="007628AF">
        <w:t xml:space="preserve">и параметров </w:t>
      </w:r>
      <w:r>
        <w:t>в сценариях</w:t>
      </w:r>
      <w:r w:rsidR="00E13288">
        <w:t xml:space="preserve"> </w:t>
      </w:r>
      <w:r w:rsidR="00E810F4" w:rsidRPr="00E810F4">
        <w:t>возникают проблемы избыточности</w:t>
      </w:r>
      <w:r w:rsidR="00E810F4">
        <w:t xml:space="preserve">, </w:t>
      </w:r>
      <w:r w:rsidR="00E810F4" w:rsidRPr="00E810F4">
        <w:t>дублирования</w:t>
      </w:r>
      <w:r w:rsidR="00E810F4">
        <w:t xml:space="preserve"> и </w:t>
      </w:r>
      <w:r w:rsidR="00E810F4" w:rsidRPr="00E810F4">
        <w:t>рутинности поиск</w:t>
      </w:r>
      <w:r w:rsidR="00E810F4">
        <w:t>а</w:t>
      </w:r>
      <w:r w:rsidR="00E810F4" w:rsidRPr="00E810F4">
        <w:t xml:space="preserve"> и обработк</w:t>
      </w:r>
      <w:r w:rsidR="00E810F4">
        <w:t>и</w:t>
      </w:r>
      <w:r w:rsidR="00E810F4" w:rsidRPr="00E810F4">
        <w:t xml:space="preserve"> информации, недостаточной безопасностью конфиденциальной информации и ограниченной масштабируемостью системы, поэтому </w:t>
      </w:r>
      <w:r w:rsidR="00E810F4">
        <w:t>используемые</w:t>
      </w:r>
      <w:r w:rsidR="00E810F4" w:rsidRPr="00E810F4">
        <w:t xml:space="preserve"> методы хранения и обработки информации, такие как электронные таблицы, всё чаще оказываются неэффективными и не отвечают постоянно растущим требованиям.</w:t>
      </w:r>
    </w:p>
    <w:p w14:paraId="6801271F" w14:textId="420EF305" w:rsidR="004145E5" w:rsidRDefault="004145E5" w:rsidP="004145E5">
      <w:r w:rsidRPr="00A965AF">
        <w:t>С данной проблемой столкнул</w:t>
      </w:r>
      <w:r w:rsidR="00F5146A" w:rsidRPr="00A965AF">
        <w:t xml:space="preserve">ся </w:t>
      </w:r>
      <w:r w:rsidR="00F5146A" w:rsidRPr="00A965AF">
        <w:rPr>
          <w:lang w:eastAsia="ru-RU"/>
        </w:rPr>
        <w:t>отдел 3D-визуализации и аддитивных технологий</w:t>
      </w:r>
      <w:r w:rsidRPr="00A965AF">
        <w:t xml:space="preserve"> АО «НИУИФ им. профессора Я.В. Самойлова».</w:t>
      </w:r>
    </w:p>
    <w:p w14:paraId="0DE0677E" w14:textId="57401C93" w:rsidR="00FA2AD4" w:rsidRDefault="007628AF" w:rsidP="00FA2AD4">
      <w:bookmarkStart w:id="2" w:name="_Hlk224025921"/>
      <w:r w:rsidRPr="007628AF">
        <w:t>АО «НИУИФ</w:t>
      </w:r>
      <w:r>
        <w:t>»</w:t>
      </w:r>
      <w:r w:rsidR="00FA2AD4">
        <w:t xml:space="preserve"> </w:t>
      </w:r>
      <w:bookmarkEnd w:id="2"/>
      <w:r w:rsidR="00FA2AD4">
        <w:t xml:space="preserve">специализируется </w:t>
      </w:r>
      <w:r w:rsidR="00FA2AD4" w:rsidRPr="00157DD0">
        <w:t>на исследованиях в области технологий переработки фосфатного сырья и производства фосфорной и серной кислот, фосфор- и азотсодержащих минеральных удобрений</w:t>
      </w:r>
      <w:r w:rsidR="00B9178B">
        <w:t xml:space="preserve"> </w:t>
      </w:r>
      <w:r w:rsidR="000121CA">
        <w:t>[</w:t>
      </w:r>
      <w:r w:rsidR="00B32467">
        <w:t>9</w:t>
      </w:r>
      <w:r w:rsidR="00B9178B" w:rsidRPr="00B9178B">
        <w:t>]</w:t>
      </w:r>
      <w:r w:rsidR="006D606E">
        <w:t xml:space="preserve">, и для обучения своего персонала используются интеллектуальные </w:t>
      </w:r>
      <w:r w:rsidR="006D606E">
        <w:rPr>
          <w:lang w:val="en-US"/>
        </w:rPr>
        <w:t>VR</w:t>
      </w:r>
      <w:r w:rsidR="006D606E" w:rsidRPr="006D606E">
        <w:t>-</w:t>
      </w:r>
      <w:r w:rsidR="006D606E">
        <w:t>тренажёры</w:t>
      </w:r>
      <w:r w:rsidR="00FA2AD4">
        <w:t>.</w:t>
      </w:r>
    </w:p>
    <w:p w14:paraId="2604319C" w14:textId="61D8AA11" w:rsidR="00A03BE8" w:rsidRDefault="006F6703" w:rsidP="006D606E">
      <w:r>
        <w:t>В рамках отдела</w:t>
      </w:r>
      <w:r w:rsidR="00B64EB9">
        <w:t xml:space="preserve"> </w:t>
      </w:r>
      <w:r w:rsidR="00B64EB9" w:rsidRPr="00B64EB9">
        <w:t>3D-визуализации и аддитивных технологий</w:t>
      </w:r>
      <w:r>
        <w:t xml:space="preserve"> ведётся разработка генератора сценариев с использованием технологий искусственного интеллекта (ИИ). </w:t>
      </w:r>
      <w:r w:rsidR="00B64EB9">
        <w:t>Для его работы</w:t>
      </w:r>
      <w:r>
        <w:t xml:space="preserve"> необходимо </w:t>
      </w:r>
      <w:r w:rsidR="00F325F8">
        <w:t>хранить и обрабатывать промежуточные результаты генераций</w:t>
      </w:r>
      <w:r w:rsidR="00A03BE8">
        <w:t>, включающих как новые сценарии, так и доработки уже существующих версий</w:t>
      </w:r>
      <w:r w:rsidR="00EB048C">
        <w:t>.</w:t>
      </w:r>
    </w:p>
    <w:p w14:paraId="59DB8FCC" w14:textId="683CC5D3" w:rsidR="006D606E" w:rsidRDefault="00EB048C" w:rsidP="006D606E">
      <w:r>
        <w:t>Однако о</w:t>
      </w:r>
      <w:r w:rsidR="006D606E">
        <w:t xml:space="preserve">казалось, что </w:t>
      </w:r>
      <w:r w:rsidR="00DC3C84">
        <w:t xml:space="preserve">объекты сценария, </w:t>
      </w:r>
      <w:r w:rsidR="00040ACA">
        <w:t>действия</w:t>
      </w:r>
      <w:r w:rsidR="00DC3C84">
        <w:t xml:space="preserve"> персонала</w:t>
      </w:r>
      <w:r w:rsidR="00040ACA">
        <w:t xml:space="preserve"> и </w:t>
      </w:r>
      <w:r w:rsidR="006D606E">
        <w:t>необходимые математические расчёты пишутся в едином файле формата «</w:t>
      </w:r>
      <w:r w:rsidR="006D606E" w:rsidRPr="006D606E">
        <w:t>.</w:t>
      </w:r>
      <w:r w:rsidR="006D606E">
        <w:rPr>
          <w:lang w:val="en-US"/>
        </w:rPr>
        <w:t>xlsm</w:t>
      </w:r>
      <w:r w:rsidR="006D606E">
        <w:t>»</w:t>
      </w:r>
      <w:r w:rsidR="006D606E" w:rsidRPr="006D606E">
        <w:t xml:space="preserve">, </w:t>
      </w:r>
      <w:r w:rsidR="006D606E">
        <w:t>то есть в электронной таблице с поддержкой макросов</w:t>
      </w:r>
      <w:r w:rsidR="00040ACA">
        <w:t>. Д</w:t>
      </w:r>
      <w:r w:rsidR="00B3736C">
        <w:t xml:space="preserve">оступ к </w:t>
      </w:r>
      <w:r w:rsidR="00040ACA">
        <w:t>таким данным</w:t>
      </w:r>
      <w:r w:rsidR="00B3736C">
        <w:t xml:space="preserve"> неорганизован</w:t>
      </w:r>
      <w:r>
        <w:t xml:space="preserve"> и</w:t>
      </w:r>
      <w:r w:rsidR="00B3736C">
        <w:t xml:space="preserve"> незащищён от</w:t>
      </w:r>
      <w:r>
        <w:t xml:space="preserve"> ввода</w:t>
      </w:r>
      <w:r w:rsidR="00B3736C">
        <w:t xml:space="preserve"> данных ложного формата</w:t>
      </w:r>
      <w:r w:rsidR="00B3736C" w:rsidRPr="00B3736C">
        <w:t>.</w:t>
      </w:r>
    </w:p>
    <w:p w14:paraId="3E3AEC17" w14:textId="352FE0B9" w:rsidR="004145E5" w:rsidRDefault="004145E5" w:rsidP="004145E5">
      <w:pPr>
        <w:ind w:firstLine="426"/>
        <w:textAlignment w:val="baseline"/>
      </w:pPr>
      <w:r w:rsidRPr="005638E5">
        <w:rPr>
          <w:rFonts w:cs="Times New Roman"/>
          <w:lang w:eastAsia="ru-RU"/>
        </w:rPr>
        <w:t xml:space="preserve">Использование современных технологий </w:t>
      </w:r>
      <w:r>
        <w:rPr>
          <w:rFonts w:cs="Times New Roman"/>
          <w:lang w:eastAsia="ru-RU"/>
        </w:rPr>
        <w:t>структурированного хранения</w:t>
      </w:r>
      <w:r w:rsidRPr="005638E5">
        <w:rPr>
          <w:rFonts w:cs="Times New Roman"/>
          <w:lang w:eastAsia="ru-RU"/>
        </w:rPr>
        <w:t xml:space="preserve"> и </w:t>
      </w:r>
      <w:r>
        <w:rPr>
          <w:rFonts w:cs="Times New Roman"/>
          <w:lang w:eastAsia="ru-RU"/>
        </w:rPr>
        <w:t xml:space="preserve">непрерывного доступа </w:t>
      </w:r>
      <w:r w:rsidRPr="005638E5">
        <w:rPr>
          <w:rFonts w:cs="Times New Roman"/>
          <w:lang w:eastAsia="ru-RU"/>
        </w:rPr>
        <w:t>позвол</w:t>
      </w:r>
      <w:r w:rsidR="00EB048C">
        <w:rPr>
          <w:rFonts w:cs="Times New Roman"/>
          <w:lang w:eastAsia="ru-RU"/>
        </w:rPr>
        <w:t>и</w:t>
      </w:r>
      <w:r w:rsidRPr="005638E5">
        <w:rPr>
          <w:rFonts w:cs="Times New Roman"/>
          <w:lang w:eastAsia="ru-RU"/>
        </w:rPr>
        <w:t xml:space="preserve">т </w:t>
      </w:r>
      <w:r>
        <w:rPr>
          <w:rFonts w:cs="Times New Roman"/>
          <w:lang w:eastAsia="ru-RU"/>
        </w:rPr>
        <w:t>оптимизировать</w:t>
      </w:r>
      <w:r w:rsidRPr="005638E5">
        <w:rPr>
          <w:rFonts w:cs="Times New Roman"/>
          <w:lang w:eastAsia="ru-RU"/>
        </w:rPr>
        <w:t xml:space="preserve"> процесс</w:t>
      </w:r>
      <w:r>
        <w:rPr>
          <w:rFonts w:cs="Times New Roman"/>
          <w:lang w:eastAsia="ru-RU"/>
        </w:rPr>
        <w:t xml:space="preserve"> разработки сценариев и поможет о</w:t>
      </w:r>
      <w:r>
        <w:t xml:space="preserve">тказаться </w:t>
      </w:r>
      <w:r w:rsidRPr="00770DC0">
        <w:t>от использования</w:t>
      </w:r>
      <w:r>
        <w:t xml:space="preserve"> электронных таблиц.</w:t>
      </w:r>
    </w:p>
    <w:p w14:paraId="323F092A" w14:textId="65EB1ACF" w:rsidR="002F7378" w:rsidRDefault="002F7378" w:rsidP="00471AE9">
      <w:r w:rsidRPr="00770DC0">
        <w:t xml:space="preserve">Таким образом, необходимо создать </w:t>
      </w:r>
      <w:r w:rsidR="00CA2851" w:rsidRPr="00CA2851">
        <w:t>систе</w:t>
      </w:r>
      <w:r w:rsidR="00CA2851">
        <w:t>му</w:t>
      </w:r>
      <w:r w:rsidR="00CA2851" w:rsidRPr="00CA2851">
        <w:t xml:space="preserve"> управления данными</w:t>
      </w:r>
      <w:r w:rsidR="00CA2851">
        <w:t xml:space="preserve"> о</w:t>
      </w:r>
      <w:r w:rsidR="00B3736C" w:rsidRPr="00B3736C">
        <w:t xml:space="preserve"> </w:t>
      </w:r>
      <w:r w:rsidR="00B3736C">
        <w:t>сценариях и их отдельных этапах</w:t>
      </w:r>
      <w:r w:rsidR="00CA2851">
        <w:t>.</w:t>
      </w:r>
      <w:r w:rsidRPr="00770DC0">
        <w:t xml:space="preserve"> Целевыми пользователями </w:t>
      </w:r>
      <w:r w:rsidR="00EE10DA">
        <w:t>системы</w:t>
      </w:r>
      <w:r w:rsidRPr="00770DC0">
        <w:t xml:space="preserve"> являются </w:t>
      </w:r>
      <w:r w:rsidR="00B3736C" w:rsidRPr="00040ACA">
        <w:t>сотрудники</w:t>
      </w:r>
      <w:r w:rsidR="00A965AF">
        <w:t xml:space="preserve"> </w:t>
      </w:r>
      <w:r w:rsidR="00A965AF">
        <w:rPr>
          <w:lang w:eastAsia="ru-RU"/>
        </w:rPr>
        <w:t>о</w:t>
      </w:r>
      <w:r w:rsidR="00A965AF" w:rsidRPr="004F4B6A">
        <w:rPr>
          <w:lang w:eastAsia="ru-RU"/>
        </w:rPr>
        <w:t>тдел</w:t>
      </w:r>
      <w:r w:rsidR="00A965AF">
        <w:rPr>
          <w:lang w:eastAsia="ru-RU"/>
        </w:rPr>
        <w:t>а</w:t>
      </w:r>
      <w:r w:rsidR="00A965AF" w:rsidRPr="004F4B6A">
        <w:rPr>
          <w:lang w:eastAsia="ru-RU"/>
        </w:rPr>
        <w:t xml:space="preserve"> 3D-визуализации и аддитивных технологий</w:t>
      </w:r>
      <w:r w:rsidR="00B3736C" w:rsidRPr="00040ACA">
        <w:t xml:space="preserve"> </w:t>
      </w:r>
      <w:r w:rsidR="006F3A81" w:rsidRPr="00A965AF">
        <w:t>компании АО «НИУИФ»</w:t>
      </w:r>
      <w:r w:rsidRPr="00A965AF">
        <w:t>. Разрабатываемая</w:t>
      </w:r>
      <w:r w:rsidRPr="00770DC0">
        <w:t xml:space="preserve"> </w:t>
      </w:r>
      <w:r w:rsidR="006F3A81">
        <w:t>система</w:t>
      </w:r>
      <w:r w:rsidRPr="00770DC0">
        <w:t xml:space="preserve"> будет содержать </w:t>
      </w:r>
      <w:r w:rsidR="00D52585">
        <w:t>базу данны</w:t>
      </w:r>
      <w:r w:rsidR="00E412F4">
        <w:t>х и</w:t>
      </w:r>
      <w:r w:rsidR="006F3A81">
        <w:t xml:space="preserve"> </w:t>
      </w:r>
      <w:r w:rsidR="00E412F4">
        <w:t>приложение для взаимодействия с ней</w:t>
      </w:r>
      <w:r w:rsidR="006F3A81">
        <w:t>.</w:t>
      </w:r>
    </w:p>
    <w:p w14:paraId="478372D0" w14:textId="77777777" w:rsidR="00DC3C84" w:rsidRDefault="00DC3C84" w:rsidP="00471AE9"/>
    <w:p w14:paraId="6BB63C73" w14:textId="77777777" w:rsidR="00F325F8" w:rsidRPr="00770DC0" w:rsidRDefault="00F325F8" w:rsidP="00471AE9"/>
    <w:p w14:paraId="374F6920" w14:textId="77777777" w:rsidR="002F7378" w:rsidRDefault="002F7378" w:rsidP="00471AE9">
      <w:pPr>
        <w:sectPr w:rsidR="002F7378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7C80B46F" w14:textId="77777777" w:rsidR="00414E9E" w:rsidRPr="006A73AA" w:rsidRDefault="00414E9E" w:rsidP="00060690">
      <w:pPr>
        <w:pStyle w:val="1"/>
      </w:pPr>
      <w:bookmarkStart w:id="3" w:name="_Toc227966713"/>
      <w:r w:rsidRPr="006A73AA">
        <w:lastRenderedPageBreak/>
        <w:t>Описание предметной области</w:t>
      </w:r>
      <w:bookmarkEnd w:id="3"/>
    </w:p>
    <w:p w14:paraId="2E293506" w14:textId="0AB6B910" w:rsidR="00EB048C" w:rsidRDefault="00EB048C" w:rsidP="00EB048C">
      <w:pPr>
        <w:ind w:firstLine="426"/>
        <w:textAlignment w:val="baseline"/>
        <w:rPr>
          <w:rFonts w:cs="Times New Roman"/>
          <w:lang w:eastAsia="ru-RU"/>
        </w:rPr>
      </w:pPr>
      <w:r w:rsidRPr="00EB048C">
        <w:rPr>
          <w:rFonts w:cs="Times New Roman"/>
          <w:lang w:eastAsia="ru-RU"/>
        </w:rPr>
        <w:t xml:space="preserve">Несмотря на широкое использование систем управления данными в подразделениях компании АО «НИУИФ», в течение начальных стадий ведения проектов целесообразнее использовать простые для понимания инструменты хранения и обработки информации, например, </w:t>
      </w:r>
      <w:r w:rsidR="00DC3C84">
        <w:rPr>
          <w:rFonts w:cs="Times New Roman"/>
          <w:lang w:eastAsia="ru-RU"/>
        </w:rPr>
        <w:t xml:space="preserve">электронные таблицы, </w:t>
      </w:r>
      <w:r w:rsidRPr="00EB048C">
        <w:rPr>
          <w:rFonts w:cs="Times New Roman"/>
          <w:lang w:eastAsia="ru-RU"/>
        </w:rPr>
        <w:t>текстовые документы форматов «.txt» и набирающем популярность «.md» (Markdown).</w:t>
      </w:r>
    </w:p>
    <w:p w14:paraId="5A712389" w14:textId="77777777" w:rsidR="00A22A53" w:rsidRPr="008974F8" w:rsidRDefault="00A22A53" w:rsidP="00A22A53">
      <w:pPr>
        <w:ind w:firstLine="426"/>
        <w:textAlignment w:val="baseline"/>
        <w:rPr>
          <w:rFonts w:cs="Times New Roman"/>
          <w:lang w:eastAsia="ru-RU"/>
        </w:rPr>
      </w:pPr>
      <w:r>
        <w:rPr>
          <w:rFonts w:cs="Times New Roman"/>
          <w:lang w:eastAsia="ru-RU"/>
        </w:rPr>
        <w:t>Н</w:t>
      </w:r>
      <w:r w:rsidRPr="008974F8">
        <w:rPr>
          <w:rFonts w:cs="Times New Roman"/>
          <w:lang w:eastAsia="ru-RU"/>
        </w:rPr>
        <w:t>а одном из первых этапов разработки обучающего тренаж</w:t>
      </w:r>
      <w:r>
        <w:rPr>
          <w:rFonts w:cs="Times New Roman"/>
          <w:lang w:eastAsia="ru-RU"/>
        </w:rPr>
        <w:t>ё</w:t>
      </w:r>
      <w:r w:rsidRPr="008974F8">
        <w:rPr>
          <w:rFonts w:cs="Times New Roman"/>
          <w:lang w:eastAsia="ru-RU"/>
        </w:rPr>
        <w:t>ра</w:t>
      </w:r>
      <w:r>
        <w:rPr>
          <w:rFonts w:cs="Times New Roman"/>
          <w:lang w:eastAsia="ru-RU"/>
        </w:rPr>
        <w:t xml:space="preserve"> </w:t>
      </w:r>
      <w:r w:rsidRPr="008974F8">
        <w:rPr>
          <w:rFonts w:cs="Times New Roman"/>
          <w:lang w:eastAsia="ru-RU"/>
        </w:rPr>
        <w:t xml:space="preserve">необходимо спроектировать возможные </w:t>
      </w:r>
      <w:r>
        <w:rPr>
          <w:rFonts w:cs="Times New Roman"/>
          <w:lang w:eastAsia="ru-RU"/>
        </w:rPr>
        <w:t xml:space="preserve">действия сотрудников и </w:t>
      </w:r>
      <w:r w:rsidRPr="008974F8">
        <w:rPr>
          <w:rFonts w:cs="Times New Roman"/>
          <w:lang w:eastAsia="ru-RU"/>
        </w:rPr>
        <w:t xml:space="preserve">сценарии </w:t>
      </w:r>
      <w:r>
        <w:rPr>
          <w:rFonts w:cs="Times New Roman"/>
          <w:lang w:eastAsia="ru-RU"/>
        </w:rPr>
        <w:t xml:space="preserve">их </w:t>
      </w:r>
      <w:r w:rsidRPr="008974F8">
        <w:rPr>
          <w:rFonts w:cs="Times New Roman"/>
          <w:lang w:eastAsia="ru-RU"/>
        </w:rPr>
        <w:t>обучения.</w:t>
      </w:r>
    </w:p>
    <w:p w14:paraId="7359E348" w14:textId="44E8556A" w:rsidR="00A22A53" w:rsidRDefault="00A22A53" w:rsidP="00A22A53">
      <w:pPr>
        <w:ind w:firstLine="426"/>
        <w:textAlignment w:val="baseline"/>
        <w:rPr>
          <w:rFonts w:cs="Times New Roman"/>
          <w:lang w:eastAsia="ru-RU"/>
        </w:rPr>
      </w:pPr>
      <w:r>
        <w:rPr>
          <w:rFonts w:cs="Times New Roman"/>
          <w:lang w:eastAsia="ru-RU"/>
        </w:rPr>
        <w:t xml:space="preserve">Сценарий в тренажёрах – это </w:t>
      </w:r>
      <w:r w:rsidRPr="006A73AA">
        <w:rPr>
          <w:rFonts w:cs="Times New Roman"/>
          <w:lang w:eastAsia="ru-RU"/>
        </w:rPr>
        <w:t>последовательности событий и действий, которые описывают взаимодействие пользователя с системой обучения</w:t>
      </w:r>
      <w:r>
        <w:rPr>
          <w:rFonts w:cs="Times New Roman"/>
          <w:lang w:eastAsia="ru-RU"/>
        </w:rPr>
        <w:t>, отражая некоторую моделируемую систему [7]</w:t>
      </w:r>
      <w:r w:rsidRPr="006A73AA">
        <w:rPr>
          <w:rFonts w:cs="Times New Roman"/>
          <w:lang w:eastAsia="ru-RU"/>
        </w:rPr>
        <w:t>.</w:t>
      </w:r>
    </w:p>
    <w:p w14:paraId="4FCF6EAB" w14:textId="6D66C366" w:rsidR="00941BC3" w:rsidRDefault="00941BC3" w:rsidP="00941BC3">
      <w:r w:rsidRPr="006C5A17">
        <w:t>Сначала сценарист на основе регламента</w:t>
      </w:r>
      <w:r>
        <w:t xml:space="preserve"> цеха</w:t>
      </w:r>
      <w:r w:rsidRPr="006C5A17">
        <w:t xml:space="preserve"> пишет последовательность действий</w:t>
      </w:r>
      <w:r>
        <w:t xml:space="preserve"> </w:t>
      </w:r>
      <w:r w:rsidRPr="006C5A17">
        <w:t>(само действие, дополнительная информация, тесты, аудио</w:t>
      </w:r>
      <w:r>
        <w:t>-</w:t>
      </w:r>
      <w:r w:rsidRPr="006C5A17">
        <w:t xml:space="preserve">диалоги, какие картинки </w:t>
      </w:r>
      <w:r w:rsidR="008D4A7F">
        <w:t>отобразить</w:t>
      </w:r>
      <w:r w:rsidRPr="006C5A17">
        <w:t xml:space="preserve">, анимацию </w:t>
      </w:r>
      <w:r>
        <w:t>воспроизвести и прочее</w:t>
      </w:r>
      <w:r w:rsidRPr="006C5A17">
        <w:t>)</w:t>
      </w:r>
      <w:r>
        <w:t>.</w:t>
      </w:r>
    </w:p>
    <w:p w14:paraId="0CE1DC5C" w14:textId="543EE2A5" w:rsidR="00941BC3" w:rsidRPr="008D4A7F" w:rsidRDefault="00941BC3" w:rsidP="008D4A7F">
      <w:r>
        <w:t>П</w:t>
      </w:r>
      <w:r w:rsidRPr="006C5A17">
        <w:t>осле</w:t>
      </w:r>
      <w:r>
        <w:t xml:space="preserve"> результат работы сценариста</w:t>
      </w:r>
      <w:r w:rsidRPr="006C5A17">
        <w:t xml:space="preserve"> смотрит утвержда</w:t>
      </w:r>
      <w:r>
        <w:t>ющий</w:t>
      </w:r>
      <w:r w:rsidRPr="006C5A17">
        <w:t xml:space="preserve"> и выда</w:t>
      </w:r>
      <w:r>
        <w:t>ё</w:t>
      </w:r>
      <w:r w:rsidRPr="006C5A17">
        <w:t xml:space="preserve">т корректировки, </w:t>
      </w:r>
      <w:r>
        <w:t>«сценарий»</w:t>
      </w:r>
      <w:r w:rsidRPr="006C5A17">
        <w:t xml:space="preserve"> отправляется в цех, его проверяют</w:t>
      </w:r>
      <w:r>
        <w:t xml:space="preserve"> и </w:t>
      </w:r>
      <w:r w:rsidRPr="006C5A17">
        <w:t>согласовывают.</w:t>
      </w:r>
      <w:r w:rsidR="008D4A7F">
        <w:t xml:space="preserve"> </w:t>
      </w:r>
      <w:r>
        <w:t>С</w:t>
      </w:r>
      <w:r w:rsidRPr="006C5A17">
        <w:t xml:space="preserve">ценарист </w:t>
      </w:r>
      <w:r>
        <w:t>принимает и правит недочёты,</w:t>
      </w:r>
      <w:r w:rsidRPr="006C5A17">
        <w:t xml:space="preserve"> а дальше происходит сборка</w:t>
      </w:r>
      <w:r>
        <w:t xml:space="preserve"> сцены программистом</w:t>
      </w:r>
      <w:r w:rsidR="008D4A7F">
        <w:t>-дизайнером</w:t>
      </w:r>
      <w:r>
        <w:t>.</w:t>
      </w:r>
    </w:p>
    <w:p w14:paraId="24258DAB" w14:textId="4F160D79" w:rsidR="00941BC3" w:rsidRDefault="00941BC3" w:rsidP="00941BC3">
      <w:pPr>
        <w:ind w:firstLine="426"/>
        <w:textAlignment w:val="baseline"/>
      </w:pPr>
      <w:r w:rsidRPr="00846644">
        <w:rPr>
          <w:lang w:eastAsia="ru-RU"/>
        </w:rPr>
        <w:t>Разработка сценария требует полного соответствия</w:t>
      </w:r>
      <w:r w:rsidR="008D4A7F">
        <w:rPr>
          <w:lang w:eastAsia="ru-RU"/>
        </w:rPr>
        <w:t xml:space="preserve"> регламентам цеха</w:t>
      </w:r>
      <w:r w:rsidRPr="00846644">
        <w:rPr>
          <w:lang w:eastAsia="ru-RU"/>
        </w:rPr>
        <w:t>. Проработка каждого сценария занимает время, а любое изменение нормативных документов, возможных действий персонала и требований к решению задач на производстве требует пересмотра всех уже имеющихся сценариев.</w:t>
      </w:r>
      <w:r>
        <w:rPr>
          <w:lang w:eastAsia="ru-RU"/>
        </w:rPr>
        <w:t xml:space="preserve"> </w:t>
      </w:r>
      <w:r>
        <w:t xml:space="preserve">Для </w:t>
      </w:r>
      <w:r w:rsidR="008D4A7F">
        <w:t>обработки</w:t>
      </w:r>
      <w:r>
        <w:t xml:space="preserve"> 100 сценариев вручную требуется полная рабочая неделя и опытный специалист в целевой предметной области.</w:t>
      </w:r>
    </w:p>
    <w:p w14:paraId="35F4C0CE" w14:textId="248E7B7A" w:rsidR="00782061" w:rsidRPr="006145F0" w:rsidRDefault="00AE182D" w:rsidP="006145F0">
      <w:pPr>
        <w:rPr>
          <w:lang w:eastAsia="ru-RU"/>
        </w:rPr>
      </w:pPr>
      <w:r w:rsidRPr="00182D1D">
        <w:rPr>
          <w:lang w:eastAsia="ru-RU"/>
        </w:rPr>
        <w:t>После создания</w:t>
      </w:r>
      <w:r w:rsidR="00F5146A">
        <w:rPr>
          <w:lang w:eastAsia="ru-RU"/>
        </w:rPr>
        <w:t xml:space="preserve"> набора </w:t>
      </w:r>
      <w:r w:rsidR="00836991">
        <w:rPr>
          <w:lang w:eastAsia="ru-RU"/>
        </w:rPr>
        <w:t>инструкций сотрудников</w:t>
      </w:r>
      <w:r w:rsidRPr="00182D1D">
        <w:rPr>
          <w:lang w:eastAsia="ru-RU"/>
        </w:rPr>
        <w:t xml:space="preserve"> и нескольк</w:t>
      </w:r>
      <w:r>
        <w:rPr>
          <w:lang w:eastAsia="ru-RU"/>
        </w:rPr>
        <w:t>их</w:t>
      </w:r>
      <w:r w:rsidRPr="00182D1D">
        <w:rPr>
          <w:lang w:eastAsia="ru-RU"/>
        </w:rPr>
        <w:t xml:space="preserve"> прототипов</w:t>
      </w:r>
      <w:r w:rsidR="00F5146A">
        <w:rPr>
          <w:lang w:eastAsia="ru-RU"/>
        </w:rPr>
        <w:t xml:space="preserve"> сценариев</w:t>
      </w:r>
      <w:r w:rsidRPr="00182D1D">
        <w:rPr>
          <w:lang w:eastAsia="ru-RU"/>
        </w:rPr>
        <w:t xml:space="preserve">, в </w:t>
      </w:r>
      <w:r w:rsidR="004F4B6A">
        <w:rPr>
          <w:lang w:eastAsia="ru-RU"/>
        </w:rPr>
        <w:t>о</w:t>
      </w:r>
      <w:r w:rsidR="004F4B6A" w:rsidRPr="004F4B6A">
        <w:rPr>
          <w:lang w:eastAsia="ru-RU"/>
        </w:rPr>
        <w:t>тдел</w:t>
      </w:r>
      <w:r w:rsidR="004F4B6A">
        <w:rPr>
          <w:lang w:eastAsia="ru-RU"/>
        </w:rPr>
        <w:t>е</w:t>
      </w:r>
      <w:r w:rsidR="004F4B6A" w:rsidRPr="004F4B6A">
        <w:rPr>
          <w:lang w:eastAsia="ru-RU"/>
        </w:rPr>
        <w:t xml:space="preserve"> 3D-визуализации и аддитивных технологий</w:t>
      </w:r>
      <w:r w:rsidRPr="004F4B6A">
        <w:rPr>
          <w:lang w:eastAsia="ru-RU"/>
        </w:rPr>
        <w:t xml:space="preserve"> АО «НИУИФ»</w:t>
      </w:r>
      <w:r w:rsidRPr="00182D1D">
        <w:rPr>
          <w:lang w:eastAsia="ru-RU"/>
        </w:rPr>
        <w:t xml:space="preserve"> возникла потребность создания </w:t>
      </w:r>
      <w:r w:rsidR="00EE610B">
        <w:rPr>
          <w:lang w:eastAsia="ru-RU"/>
        </w:rPr>
        <w:t>проработанного</w:t>
      </w:r>
      <w:r w:rsidR="004F4B6A">
        <w:rPr>
          <w:lang w:eastAsia="ru-RU"/>
        </w:rPr>
        <w:t xml:space="preserve"> </w:t>
      </w:r>
      <w:r w:rsidR="00F5146A">
        <w:rPr>
          <w:lang w:eastAsia="ru-RU"/>
        </w:rPr>
        <w:t xml:space="preserve">нелинейного </w:t>
      </w:r>
      <w:r w:rsidRPr="00182D1D">
        <w:rPr>
          <w:lang w:eastAsia="ru-RU"/>
        </w:rPr>
        <w:t>дерева решений.</w:t>
      </w:r>
    </w:p>
    <w:p w14:paraId="076C1C6F" w14:textId="1C2E9685" w:rsidR="00AE182D" w:rsidRDefault="00AE182D" w:rsidP="00AE182D">
      <w:pPr>
        <w:ind w:firstLine="426"/>
        <w:textAlignment w:val="baseline"/>
        <w:rPr>
          <w:rFonts w:cs="Times New Roman"/>
          <w:lang w:eastAsia="ru-RU"/>
        </w:rPr>
      </w:pPr>
      <w:r w:rsidRPr="00182D1D">
        <w:rPr>
          <w:rFonts w:cs="Times New Roman"/>
          <w:lang w:eastAsia="ru-RU"/>
        </w:rPr>
        <w:t>Дерево решений — это графический инструмент моделирования сценариев, который визуализирует возможные последствия серии взаимосвязанных решений и вероятностных событий</w:t>
      </w:r>
      <w:r w:rsidR="00EE610B">
        <w:rPr>
          <w:rFonts w:cs="Times New Roman"/>
          <w:lang w:eastAsia="ru-RU"/>
        </w:rPr>
        <w:t xml:space="preserve"> </w:t>
      </w:r>
      <w:r w:rsidR="001B2F5E">
        <w:rPr>
          <w:rFonts w:cs="Times New Roman"/>
          <w:lang w:eastAsia="ru-RU"/>
        </w:rPr>
        <w:t>[10]</w:t>
      </w:r>
      <w:r w:rsidRPr="00182D1D">
        <w:rPr>
          <w:rFonts w:cs="Times New Roman"/>
          <w:lang w:eastAsia="ru-RU"/>
        </w:rPr>
        <w:t>.</w:t>
      </w:r>
    </w:p>
    <w:p w14:paraId="598B71D7" w14:textId="3EC18EF6" w:rsidR="00AE182D" w:rsidRPr="00182D1D" w:rsidRDefault="00AE182D" w:rsidP="00AE182D">
      <w:pPr>
        <w:ind w:firstLine="426"/>
        <w:textAlignment w:val="baseline"/>
        <w:rPr>
          <w:rFonts w:cs="Times New Roman"/>
          <w:lang w:eastAsia="ru-RU"/>
        </w:rPr>
      </w:pPr>
      <w:r w:rsidRPr="00182D1D">
        <w:rPr>
          <w:rFonts w:cs="Times New Roman"/>
          <w:lang w:eastAsia="ru-RU"/>
        </w:rPr>
        <w:t xml:space="preserve">Структура дерева решений состоит из следующих элементов </w:t>
      </w:r>
      <w:r w:rsidR="001B2F5E">
        <w:rPr>
          <w:rFonts w:cs="Times New Roman"/>
          <w:lang w:eastAsia="ru-RU"/>
        </w:rPr>
        <w:t>[10]</w:t>
      </w:r>
      <w:r w:rsidRPr="00182D1D">
        <w:rPr>
          <w:rFonts w:cs="Times New Roman"/>
          <w:lang w:eastAsia="ru-RU"/>
        </w:rPr>
        <w:t>:</w:t>
      </w:r>
    </w:p>
    <w:p w14:paraId="559B22B1" w14:textId="77777777" w:rsidR="00AE182D" w:rsidRDefault="00AE182D">
      <w:pPr>
        <w:numPr>
          <w:ilvl w:val="0"/>
          <w:numId w:val="32"/>
        </w:numPr>
        <w:ind w:firstLine="426"/>
        <w:textAlignment w:val="baseline"/>
        <w:rPr>
          <w:rFonts w:cs="Times New Roman"/>
          <w:lang w:eastAsia="ru-RU"/>
        </w:rPr>
      </w:pPr>
      <w:r w:rsidRPr="00182D1D">
        <w:rPr>
          <w:rFonts w:cs="Times New Roman"/>
          <w:lang w:eastAsia="ru-RU"/>
        </w:rPr>
        <w:t>узлы решений — точки, где лицо, принимающее решение, должно выбрать один из нескольких вариантов действий;</w:t>
      </w:r>
    </w:p>
    <w:p w14:paraId="3B8EB51F" w14:textId="77777777" w:rsidR="00AE182D" w:rsidRDefault="00AE182D">
      <w:pPr>
        <w:numPr>
          <w:ilvl w:val="0"/>
          <w:numId w:val="32"/>
        </w:numPr>
        <w:ind w:firstLine="426"/>
        <w:textAlignment w:val="baseline"/>
        <w:rPr>
          <w:rFonts w:cs="Times New Roman"/>
          <w:lang w:eastAsia="ru-RU"/>
        </w:rPr>
      </w:pPr>
      <w:r w:rsidRPr="00182D1D">
        <w:rPr>
          <w:rFonts w:cs="Times New Roman"/>
          <w:lang w:eastAsia="ru-RU"/>
        </w:rPr>
        <w:t>узлы вероятностей — точки, где исход определяется случайными событиями с известными или оцениваемыми вероятностями;</w:t>
      </w:r>
    </w:p>
    <w:p w14:paraId="6CC7316A" w14:textId="77777777" w:rsidR="00AE182D" w:rsidRDefault="00AE182D">
      <w:pPr>
        <w:numPr>
          <w:ilvl w:val="0"/>
          <w:numId w:val="32"/>
        </w:numPr>
        <w:ind w:firstLine="426"/>
        <w:textAlignment w:val="baseline"/>
        <w:rPr>
          <w:rFonts w:cs="Times New Roman"/>
          <w:lang w:eastAsia="ru-RU"/>
        </w:rPr>
      </w:pPr>
      <w:r>
        <w:rPr>
          <w:rFonts w:cs="Times New Roman"/>
          <w:lang w:eastAsia="ru-RU"/>
        </w:rPr>
        <w:t>в</w:t>
      </w:r>
      <w:r w:rsidRPr="00182D1D">
        <w:rPr>
          <w:rFonts w:cs="Times New Roman"/>
          <w:lang w:eastAsia="ru-RU"/>
        </w:rPr>
        <w:t>етви — линии, соединяющие узлы и представляющие различные возможные пути</w:t>
      </w:r>
      <w:r>
        <w:rPr>
          <w:rFonts w:cs="Times New Roman"/>
          <w:lang w:eastAsia="ru-RU"/>
        </w:rPr>
        <w:t>;</w:t>
      </w:r>
    </w:p>
    <w:p w14:paraId="7E1E5C84" w14:textId="6F8C9FAB" w:rsidR="00201F57" w:rsidRPr="00201F57" w:rsidRDefault="00AE182D" w:rsidP="00201F57">
      <w:pPr>
        <w:numPr>
          <w:ilvl w:val="0"/>
          <w:numId w:val="32"/>
        </w:numPr>
        <w:ind w:firstLine="426"/>
        <w:textAlignment w:val="baseline"/>
        <w:rPr>
          <w:rFonts w:cs="Times New Roman"/>
          <w:lang w:eastAsia="ru-RU"/>
        </w:rPr>
      </w:pPr>
      <w:r w:rsidRPr="00182D1D">
        <w:rPr>
          <w:rFonts w:cs="Times New Roman"/>
          <w:lang w:eastAsia="ru-RU"/>
        </w:rPr>
        <w:t>терминальные узлы — конечные точки, представляющие итоговые результаты или последствия</w:t>
      </w:r>
      <w:r>
        <w:rPr>
          <w:rFonts w:cs="Times New Roman"/>
          <w:lang w:eastAsia="ru-RU"/>
        </w:rPr>
        <w:t>.</w:t>
      </w:r>
    </w:p>
    <w:p w14:paraId="336F2268" w14:textId="5451F2B0" w:rsidR="00201F57" w:rsidRDefault="00201F57" w:rsidP="00201F57">
      <w:pPr>
        <w:rPr>
          <w:lang w:eastAsia="ru-RU"/>
        </w:rPr>
      </w:pPr>
      <w:r>
        <w:rPr>
          <w:lang w:eastAsia="ru-RU"/>
        </w:rPr>
        <w:t>Вручную отслеживать изменения в документации и переписывать сценарии оказалось трудно, поэтому за соблюдением актуальности сценариев и созданием новых планируется внедрить большую языковую модель искусственного интеллекта (</w:t>
      </w:r>
      <w:r>
        <w:rPr>
          <w:lang w:val="en-US" w:eastAsia="ru-RU"/>
        </w:rPr>
        <w:t>LLM</w:t>
      </w:r>
      <w:r>
        <w:rPr>
          <w:lang w:eastAsia="ru-RU"/>
        </w:rPr>
        <w:t>)</w:t>
      </w:r>
      <w:r w:rsidRPr="00846644">
        <w:rPr>
          <w:lang w:eastAsia="ru-RU"/>
        </w:rPr>
        <w:t>.</w:t>
      </w:r>
    </w:p>
    <w:p w14:paraId="08494317" w14:textId="076BB686" w:rsidR="00846644" w:rsidRDefault="00AE7B49" w:rsidP="00D45BD2">
      <w:pPr>
        <w:rPr>
          <w:lang w:eastAsia="ru-RU"/>
        </w:rPr>
      </w:pPr>
      <w:r>
        <w:rPr>
          <w:lang w:eastAsia="ru-RU"/>
        </w:rPr>
        <w:lastRenderedPageBreak/>
        <w:t>Д</w:t>
      </w:r>
      <w:r w:rsidR="00D45BD2">
        <w:rPr>
          <w:lang w:eastAsia="ru-RU"/>
        </w:rPr>
        <w:t>ля</w:t>
      </w:r>
      <w:r w:rsidR="008840B4">
        <w:rPr>
          <w:lang w:eastAsia="ru-RU"/>
        </w:rPr>
        <w:t xml:space="preserve"> того, чтобы система, отвечающая за генерацию сценариев, </w:t>
      </w:r>
      <w:r w:rsidR="004F72F9">
        <w:rPr>
          <w:lang w:eastAsia="ru-RU"/>
        </w:rPr>
        <w:t>могла отслеживать пользовательские сессии</w:t>
      </w:r>
      <w:r w:rsidR="004A2A02">
        <w:rPr>
          <w:lang w:eastAsia="ru-RU"/>
        </w:rPr>
        <w:t xml:space="preserve"> и</w:t>
      </w:r>
      <w:r w:rsidR="004F72F9">
        <w:rPr>
          <w:lang w:eastAsia="ru-RU"/>
        </w:rPr>
        <w:t xml:space="preserve"> сохранять версии сгенерированных сценариев</w:t>
      </w:r>
      <w:r w:rsidR="004A2A02">
        <w:rPr>
          <w:lang w:eastAsia="ru-RU"/>
        </w:rPr>
        <w:t>, необходимо х</w:t>
      </w:r>
      <w:r w:rsidR="00F2282F">
        <w:rPr>
          <w:lang w:eastAsia="ru-RU"/>
        </w:rPr>
        <w:t>ранить информацию о всех отправленных запросах</w:t>
      </w:r>
      <w:r w:rsidR="00D45BD2">
        <w:rPr>
          <w:lang w:eastAsia="ru-RU"/>
        </w:rPr>
        <w:t xml:space="preserve"> и терминальных узлах: сессий</w:t>
      </w:r>
      <w:r w:rsidR="00A64159">
        <w:rPr>
          <w:lang w:eastAsia="ru-RU"/>
        </w:rPr>
        <w:t xml:space="preserve"> (</w:t>
      </w:r>
      <w:r w:rsidR="00D45BD2">
        <w:rPr>
          <w:lang w:eastAsia="ru-RU"/>
        </w:rPr>
        <w:t>ссылок на крайние запросы</w:t>
      </w:r>
      <w:r w:rsidR="00A64159">
        <w:rPr>
          <w:lang w:eastAsia="ru-RU"/>
        </w:rPr>
        <w:t>)</w:t>
      </w:r>
      <w:r w:rsidR="00D45BD2">
        <w:rPr>
          <w:lang w:eastAsia="ru-RU"/>
        </w:rPr>
        <w:t xml:space="preserve">, чтобы можно было </w:t>
      </w:r>
      <w:r w:rsidR="0025532E">
        <w:rPr>
          <w:lang w:eastAsia="ru-RU"/>
        </w:rPr>
        <w:t>добиться версионирования сценариев. Версионирование позволяет вернуться к отдельным этапам создания сценариев и повести процесс в другое направление.</w:t>
      </w:r>
    </w:p>
    <w:p w14:paraId="10782767" w14:textId="12A75B13" w:rsidR="00A22A53" w:rsidRDefault="00A22A53" w:rsidP="00A22A53">
      <w:pPr>
        <w:ind w:firstLine="426"/>
        <w:textAlignment w:val="baseline"/>
        <w:rPr>
          <w:rFonts w:cs="Times New Roman"/>
          <w:lang w:eastAsia="ru-RU"/>
        </w:rPr>
      </w:pPr>
      <w:r>
        <w:rPr>
          <w:rFonts w:cs="Times New Roman"/>
          <w:lang w:eastAsia="ru-RU"/>
        </w:rPr>
        <w:t>С</w:t>
      </w:r>
      <w:r>
        <w:rPr>
          <w:rFonts w:cs="Times New Roman"/>
          <w:lang w:eastAsia="ru-RU"/>
        </w:rPr>
        <w:t>тановится необходимым разделение и структурирование</w:t>
      </w:r>
      <w:r>
        <w:rPr>
          <w:rFonts w:cs="Times New Roman"/>
          <w:lang w:eastAsia="ru-RU"/>
        </w:rPr>
        <w:t xml:space="preserve"> данных</w:t>
      </w:r>
      <w:r>
        <w:rPr>
          <w:rFonts w:cs="Times New Roman"/>
          <w:lang w:eastAsia="ru-RU"/>
        </w:rPr>
        <w:t>, исключая «ручные передачи» сценариев в формате, непригодном для автоматизации процесса. Для обеспечения хранения и непрерывного доступа к данным используют базы данных.</w:t>
      </w:r>
    </w:p>
    <w:p w14:paraId="6C8C621F" w14:textId="29F9D1B2" w:rsidR="00A22A53" w:rsidRPr="00597769" w:rsidRDefault="00A22A53" w:rsidP="00A22A53">
      <w:pPr>
        <w:ind w:firstLine="426"/>
        <w:textAlignment w:val="baseline"/>
        <w:rPr>
          <w:rFonts w:cs="Times New Roman"/>
          <w:lang w:eastAsia="ru-RU"/>
        </w:rPr>
      </w:pPr>
      <w:r w:rsidRPr="00700BB7">
        <w:rPr>
          <w:rFonts w:cs="Times New Roman"/>
          <w:lang w:eastAsia="ru-RU"/>
        </w:rPr>
        <w:t>Данные — поддающееся различной интерпретации представление информации в формализованном виде, пригодном для передачи, связи, или обработки</w:t>
      </w:r>
      <w:r>
        <w:rPr>
          <w:rFonts w:cs="Times New Roman"/>
          <w:lang w:eastAsia="ru-RU"/>
        </w:rPr>
        <w:t xml:space="preserve"> [6, </w:t>
      </w:r>
      <w:r w:rsidRPr="00597769">
        <w:rPr>
          <w:rFonts w:cs="Times New Roman"/>
          <w:lang w:eastAsia="ru-RU"/>
        </w:rPr>
        <w:t>с.6]</w:t>
      </w:r>
      <w:r w:rsidR="006A45FE">
        <w:rPr>
          <w:rFonts w:cs="Times New Roman"/>
          <w:lang w:eastAsia="ru-RU"/>
        </w:rPr>
        <w:t>.</w:t>
      </w:r>
    </w:p>
    <w:p w14:paraId="75426DB8" w14:textId="378FC578" w:rsidR="00A22A53" w:rsidRPr="00A22A53" w:rsidRDefault="00A22A53" w:rsidP="00A22A53">
      <w:pPr>
        <w:ind w:firstLine="426"/>
        <w:textAlignment w:val="baseline"/>
        <w:rPr>
          <w:rFonts w:cs="Times New Roman"/>
          <w:lang w:eastAsia="ru-RU"/>
        </w:rPr>
      </w:pPr>
      <w:r w:rsidRPr="00597769">
        <w:rPr>
          <w:rFonts w:cs="Times New Roman"/>
          <w:lang w:eastAsia="ru-RU"/>
        </w:rPr>
        <w:t>База данных (БД)</w:t>
      </w:r>
      <w:r>
        <w:rPr>
          <w:rFonts w:cs="Times New Roman"/>
          <w:lang w:eastAsia="ru-RU"/>
        </w:rPr>
        <w:t xml:space="preserve"> </w:t>
      </w:r>
      <w:r w:rsidRPr="00597769">
        <w:rPr>
          <w:rFonts w:cs="Times New Roman"/>
          <w:lang w:eastAsia="ru-RU"/>
        </w:rPr>
        <w:t>— совокупность данных, организованных в соответствии с концептуальной структурой, описывающей характеристики этих данных и взаимоотношения между соответствующими сущностями и поддерживающей одну или более областей применения</w:t>
      </w:r>
      <w:r>
        <w:rPr>
          <w:rFonts w:cs="Times New Roman"/>
          <w:lang w:eastAsia="ru-RU"/>
        </w:rPr>
        <w:t xml:space="preserve"> [6, с.6</w:t>
      </w:r>
      <w:r w:rsidRPr="00597769">
        <w:rPr>
          <w:rFonts w:cs="Times New Roman"/>
          <w:lang w:eastAsia="ru-RU"/>
        </w:rPr>
        <w:t>].</w:t>
      </w:r>
    </w:p>
    <w:p w14:paraId="1E64B5C8" w14:textId="5A3B3B7C" w:rsidR="006145F0" w:rsidRPr="00A64159" w:rsidRDefault="00A22A53" w:rsidP="00583641">
      <w:pPr>
        <w:ind w:firstLine="426"/>
        <w:textAlignment w:val="baseline"/>
        <w:rPr>
          <w:rFonts w:cs="Times New Roman"/>
          <w:lang w:eastAsia="ru-RU"/>
        </w:rPr>
      </w:pPr>
      <w:r>
        <w:rPr>
          <w:rFonts w:cs="Times New Roman"/>
          <w:lang w:eastAsia="ru-RU"/>
        </w:rPr>
        <w:t>П</w:t>
      </w:r>
      <w:r w:rsidR="0025532E" w:rsidRPr="00A64159">
        <w:rPr>
          <w:rFonts w:cs="Times New Roman"/>
          <w:lang w:eastAsia="ru-RU"/>
        </w:rPr>
        <w:t xml:space="preserve">ри </w:t>
      </w:r>
      <w:r w:rsidR="006145F0" w:rsidRPr="00A64159">
        <w:rPr>
          <w:rFonts w:cs="Times New Roman"/>
          <w:lang w:eastAsia="ru-RU"/>
        </w:rPr>
        <w:t>проектировани</w:t>
      </w:r>
      <w:r w:rsidR="0025532E" w:rsidRPr="00A64159">
        <w:rPr>
          <w:rFonts w:cs="Times New Roman"/>
          <w:lang w:eastAsia="ru-RU"/>
        </w:rPr>
        <w:t>и</w:t>
      </w:r>
      <w:r w:rsidR="006145F0" w:rsidRPr="00A64159">
        <w:rPr>
          <w:rFonts w:cs="Times New Roman"/>
          <w:lang w:eastAsia="ru-RU"/>
        </w:rPr>
        <w:t xml:space="preserve"> БД определ</w:t>
      </w:r>
      <w:r w:rsidR="0025532E" w:rsidRPr="00A64159">
        <w:rPr>
          <w:rFonts w:cs="Times New Roman"/>
          <w:lang w:eastAsia="ru-RU"/>
        </w:rPr>
        <w:t xml:space="preserve">ены </w:t>
      </w:r>
      <w:r>
        <w:rPr>
          <w:rFonts w:cs="Times New Roman"/>
          <w:lang w:eastAsia="ru-RU"/>
        </w:rPr>
        <w:t>ключевые</w:t>
      </w:r>
      <w:r w:rsidR="006145F0" w:rsidRPr="00A64159">
        <w:rPr>
          <w:rFonts w:cs="Times New Roman"/>
          <w:lang w:eastAsia="ru-RU"/>
        </w:rPr>
        <w:t xml:space="preserve"> </w:t>
      </w:r>
      <w:r w:rsidR="00216823">
        <w:rPr>
          <w:rFonts w:cs="Times New Roman"/>
          <w:lang w:eastAsia="ru-RU"/>
        </w:rPr>
        <w:t>объекты</w:t>
      </w:r>
      <w:r w:rsidR="006145F0" w:rsidRPr="00A64159">
        <w:rPr>
          <w:rFonts w:cs="Times New Roman"/>
          <w:lang w:eastAsia="ru-RU"/>
        </w:rPr>
        <w:t xml:space="preserve"> предметной области</w:t>
      </w:r>
      <w:r w:rsidR="006F6703" w:rsidRPr="00A64159">
        <w:rPr>
          <w:rFonts w:cs="Times New Roman"/>
          <w:lang w:eastAsia="ru-RU"/>
        </w:rPr>
        <w:t>:</w:t>
      </w:r>
    </w:p>
    <w:p w14:paraId="75DDD00D" w14:textId="5A4772C2" w:rsidR="006F6703" w:rsidRPr="00A64159" w:rsidRDefault="00F418EB">
      <w:pPr>
        <w:numPr>
          <w:ilvl w:val="0"/>
          <w:numId w:val="42"/>
        </w:numPr>
        <w:rPr>
          <w:lang w:eastAsia="ru-RU"/>
        </w:rPr>
      </w:pPr>
      <w:r w:rsidRPr="00A64159">
        <w:rPr>
          <w:lang w:eastAsia="ru-RU"/>
        </w:rPr>
        <w:t>Д</w:t>
      </w:r>
      <w:r w:rsidR="006F6703" w:rsidRPr="00A64159">
        <w:rPr>
          <w:lang w:eastAsia="ru-RU"/>
        </w:rPr>
        <w:t>ействи</w:t>
      </w:r>
      <w:r w:rsidR="00A22A53">
        <w:rPr>
          <w:lang w:eastAsia="ru-RU"/>
        </w:rPr>
        <w:t>е</w:t>
      </w:r>
      <w:r w:rsidR="0025532E" w:rsidRPr="00A64159">
        <w:rPr>
          <w:lang w:eastAsia="ru-RU"/>
        </w:rPr>
        <w:t xml:space="preserve"> – отдельны</w:t>
      </w:r>
      <w:r w:rsidR="00A22A53">
        <w:rPr>
          <w:lang w:eastAsia="ru-RU"/>
        </w:rPr>
        <w:t>й</w:t>
      </w:r>
      <w:r w:rsidR="0025532E" w:rsidRPr="00A64159">
        <w:rPr>
          <w:lang w:eastAsia="ru-RU"/>
        </w:rPr>
        <w:t xml:space="preserve"> этап, кото</w:t>
      </w:r>
      <w:r w:rsidR="00B76A02">
        <w:rPr>
          <w:lang w:eastAsia="ru-RU"/>
        </w:rPr>
        <w:t>р</w:t>
      </w:r>
      <w:r w:rsidR="0025532E" w:rsidRPr="00A64159">
        <w:rPr>
          <w:lang w:eastAsia="ru-RU"/>
        </w:rPr>
        <w:t>ы</w:t>
      </w:r>
      <w:r w:rsidR="00A22A53">
        <w:rPr>
          <w:lang w:eastAsia="ru-RU"/>
        </w:rPr>
        <w:t>й</w:t>
      </w:r>
      <w:r w:rsidR="0025532E" w:rsidRPr="00A64159">
        <w:rPr>
          <w:lang w:eastAsia="ru-RU"/>
        </w:rPr>
        <w:t xml:space="preserve"> может и/или должен выполнять сотрудник для решения рабочих задач</w:t>
      </w:r>
      <w:r w:rsidR="006F6703" w:rsidRPr="00A64159">
        <w:rPr>
          <w:lang w:eastAsia="ru-RU"/>
        </w:rPr>
        <w:t>;</w:t>
      </w:r>
    </w:p>
    <w:p w14:paraId="59836866" w14:textId="64CC3A2D" w:rsidR="006F6703" w:rsidRPr="00A64159" w:rsidRDefault="00F418EB">
      <w:pPr>
        <w:numPr>
          <w:ilvl w:val="0"/>
          <w:numId w:val="42"/>
        </w:numPr>
        <w:rPr>
          <w:lang w:eastAsia="ru-RU"/>
        </w:rPr>
      </w:pPr>
      <w:r w:rsidRPr="00A64159">
        <w:rPr>
          <w:lang w:eastAsia="ru-RU"/>
        </w:rPr>
        <w:t>С</w:t>
      </w:r>
      <w:r w:rsidR="006F6703" w:rsidRPr="00A64159">
        <w:rPr>
          <w:lang w:eastAsia="ru-RU"/>
        </w:rPr>
        <w:t>ценари</w:t>
      </w:r>
      <w:r w:rsidR="00A22A53">
        <w:rPr>
          <w:lang w:eastAsia="ru-RU"/>
        </w:rPr>
        <w:t xml:space="preserve">й </w:t>
      </w:r>
      <w:r w:rsidRPr="00A64159">
        <w:rPr>
          <w:lang w:eastAsia="ru-RU"/>
        </w:rPr>
        <w:t xml:space="preserve">– набор, </w:t>
      </w:r>
      <w:r w:rsidR="00201F57">
        <w:rPr>
          <w:lang w:eastAsia="ru-RU"/>
        </w:rPr>
        <w:t>состоящи</w:t>
      </w:r>
      <w:r w:rsidR="00A22A53">
        <w:rPr>
          <w:lang w:eastAsia="ru-RU"/>
        </w:rPr>
        <w:t>й</w:t>
      </w:r>
      <w:r w:rsidRPr="00A64159">
        <w:rPr>
          <w:lang w:eastAsia="ru-RU"/>
        </w:rPr>
        <w:t xml:space="preserve"> из </w:t>
      </w:r>
      <w:r w:rsidR="00201F57">
        <w:rPr>
          <w:lang w:eastAsia="ru-RU"/>
        </w:rPr>
        <w:t>объектов</w:t>
      </w:r>
      <w:r w:rsidR="00A22A53">
        <w:rPr>
          <w:lang w:eastAsia="ru-RU"/>
        </w:rPr>
        <w:t xml:space="preserve"> </w:t>
      </w:r>
      <w:r w:rsidR="00A22A53" w:rsidRPr="00A64159">
        <w:rPr>
          <w:lang w:eastAsia="ru-RU"/>
        </w:rPr>
        <w:t>Действий</w:t>
      </w:r>
      <w:r w:rsidR="006F6703" w:rsidRPr="00A64159">
        <w:rPr>
          <w:lang w:eastAsia="ru-RU"/>
        </w:rPr>
        <w:t>;</w:t>
      </w:r>
    </w:p>
    <w:p w14:paraId="2148FDA1" w14:textId="68724309" w:rsidR="006F6703" w:rsidRDefault="00F418EB">
      <w:pPr>
        <w:numPr>
          <w:ilvl w:val="0"/>
          <w:numId w:val="42"/>
        </w:numPr>
        <w:rPr>
          <w:lang w:eastAsia="ru-RU"/>
        </w:rPr>
      </w:pPr>
      <w:r w:rsidRPr="00A64159">
        <w:rPr>
          <w:lang w:eastAsia="ru-RU"/>
        </w:rPr>
        <w:t>Запрос –</w:t>
      </w:r>
      <w:r w:rsidR="00B76A02">
        <w:rPr>
          <w:lang w:eastAsia="ru-RU"/>
        </w:rPr>
        <w:t xml:space="preserve"> </w:t>
      </w:r>
      <w:r w:rsidRPr="00A64159">
        <w:rPr>
          <w:lang w:eastAsia="ru-RU"/>
        </w:rPr>
        <w:t>пользовател</w:t>
      </w:r>
      <w:r w:rsidR="00B76A02">
        <w:rPr>
          <w:lang w:eastAsia="ru-RU"/>
        </w:rPr>
        <w:t>ьский ввод</w:t>
      </w:r>
      <w:r w:rsidRPr="00A64159">
        <w:rPr>
          <w:lang w:eastAsia="ru-RU"/>
        </w:rPr>
        <w:t xml:space="preserve"> (как текст, так и документы), котор</w:t>
      </w:r>
      <w:r w:rsidR="00B76A02">
        <w:rPr>
          <w:lang w:eastAsia="ru-RU"/>
        </w:rPr>
        <w:t>ый</w:t>
      </w:r>
      <w:r w:rsidRPr="00A64159">
        <w:rPr>
          <w:lang w:eastAsia="ru-RU"/>
        </w:rPr>
        <w:t xml:space="preserve"> отправляется к </w:t>
      </w:r>
      <w:r w:rsidRPr="00A64159">
        <w:rPr>
          <w:lang w:val="en-US" w:eastAsia="ru-RU"/>
        </w:rPr>
        <w:t>LLM</w:t>
      </w:r>
      <w:r w:rsidRPr="00A64159">
        <w:rPr>
          <w:lang w:eastAsia="ru-RU"/>
        </w:rPr>
        <w:t xml:space="preserve"> для генерации сценария, причём</w:t>
      </w:r>
      <w:r w:rsidR="00192416" w:rsidRPr="00A64159">
        <w:rPr>
          <w:lang w:eastAsia="ru-RU"/>
        </w:rPr>
        <w:t xml:space="preserve"> </w:t>
      </w:r>
      <w:r w:rsidRPr="00A64159">
        <w:rPr>
          <w:lang w:eastAsia="ru-RU"/>
        </w:rPr>
        <w:t>один запрос равен одному ответу</w:t>
      </w:r>
      <w:r w:rsidR="00E0789D" w:rsidRPr="00A64159">
        <w:rPr>
          <w:lang w:eastAsia="ru-RU"/>
        </w:rPr>
        <w:t xml:space="preserve"> – Сценарию</w:t>
      </w:r>
      <w:r w:rsidR="006F6703" w:rsidRPr="00A64159">
        <w:rPr>
          <w:lang w:eastAsia="ru-RU"/>
        </w:rPr>
        <w:t>;</w:t>
      </w:r>
    </w:p>
    <w:p w14:paraId="357F64C7" w14:textId="0C5534B0" w:rsidR="00B76A02" w:rsidRPr="00A64159" w:rsidRDefault="00B76A02" w:rsidP="006A45FE">
      <w:pPr>
        <w:numPr>
          <w:ilvl w:val="0"/>
          <w:numId w:val="42"/>
        </w:numPr>
        <w:rPr>
          <w:lang w:eastAsia="ru-RU"/>
        </w:rPr>
      </w:pPr>
      <w:r>
        <w:rPr>
          <w:lang w:eastAsia="ru-RU"/>
        </w:rPr>
        <w:t>Контекст</w:t>
      </w:r>
      <w:r w:rsidRPr="00A64159">
        <w:rPr>
          <w:lang w:eastAsia="ru-RU"/>
        </w:rPr>
        <w:t xml:space="preserve"> – </w:t>
      </w:r>
      <w:r>
        <w:rPr>
          <w:lang w:eastAsia="ru-RU"/>
        </w:rPr>
        <w:t xml:space="preserve">найденная </w:t>
      </w:r>
      <w:r w:rsidRPr="00A64159">
        <w:rPr>
          <w:lang w:eastAsia="ru-RU"/>
        </w:rPr>
        <w:t xml:space="preserve">информация </w:t>
      </w:r>
      <w:r>
        <w:rPr>
          <w:lang w:eastAsia="ru-RU"/>
        </w:rPr>
        <w:t>в нормативных документах, которая была использована для генерации Сценария, причём контекст связан с Запросом, на который он был найден как соответствующий</w:t>
      </w:r>
      <w:r w:rsidRPr="00A64159">
        <w:rPr>
          <w:lang w:eastAsia="ru-RU"/>
        </w:rPr>
        <w:t>;</w:t>
      </w:r>
    </w:p>
    <w:p w14:paraId="0836C489" w14:textId="6257A1A5" w:rsidR="006F6703" w:rsidRPr="00A64159" w:rsidRDefault="00192416">
      <w:pPr>
        <w:numPr>
          <w:ilvl w:val="0"/>
          <w:numId w:val="42"/>
        </w:numPr>
        <w:rPr>
          <w:lang w:eastAsia="ru-RU"/>
        </w:rPr>
      </w:pPr>
      <w:r w:rsidRPr="00A64159">
        <w:rPr>
          <w:lang w:eastAsia="ru-RU"/>
        </w:rPr>
        <w:t xml:space="preserve">Сессии – ссылки на крайние </w:t>
      </w:r>
      <w:r w:rsidR="00B76A02">
        <w:rPr>
          <w:lang w:eastAsia="ru-RU"/>
        </w:rPr>
        <w:t>З</w:t>
      </w:r>
      <w:r w:rsidRPr="00A64159">
        <w:rPr>
          <w:lang w:eastAsia="ru-RU"/>
        </w:rPr>
        <w:t xml:space="preserve">апросы </w:t>
      </w:r>
      <w:r w:rsidR="00E0789D" w:rsidRPr="00A64159">
        <w:rPr>
          <w:lang w:eastAsia="ru-RU"/>
        </w:rPr>
        <w:t xml:space="preserve">при генерации </w:t>
      </w:r>
      <w:r w:rsidR="00B76A02">
        <w:rPr>
          <w:lang w:eastAsia="ru-RU"/>
        </w:rPr>
        <w:t>С</w:t>
      </w:r>
      <w:r w:rsidR="00E0789D" w:rsidRPr="00A64159">
        <w:rPr>
          <w:lang w:eastAsia="ru-RU"/>
        </w:rPr>
        <w:t>ценария</w:t>
      </w:r>
      <w:r w:rsidR="00B76A02">
        <w:rPr>
          <w:lang w:eastAsia="ru-RU"/>
        </w:rPr>
        <w:t xml:space="preserve"> для версионирования</w:t>
      </w:r>
      <w:r w:rsidR="006F6703" w:rsidRPr="00A64159">
        <w:rPr>
          <w:lang w:eastAsia="ru-RU"/>
        </w:rPr>
        <w:t>.</w:t>
      </w:r>
    </w:p>
    <w:p w14:paraId="711BA650" w14:textId="6D49DD81" w:rsidR="00E0789D" w:rsidRPr="00A64159" w:rsidRDefault="00A22A53" w:rsidP="009B0D6C">
      <w:pPr>
        <w:textAlignment w:val="baseline"/>
        <w:rPr>
          <w:rFonts w:cs="Times New Roman"/>
          <w:lang w:eastAsia="ru-RU"/>
        </w:rPr>
      </w:pPr>
      <w:r w:rsidRPr="00A64159">
        <w:rPr>
          <w:rFonts w:cs="Times New Roman"/>
          <w:lang w:eastAsia="ru-RU"/>
        </w:rPr>
        <w:t>Таким образом,</w:t>
      </w:r>
      <w:r>
        <w:rPr>
          <w:rFonts w:cs="Times New Roman"/>
          <w:lang w:eastAsia="ru-RU"/>
        </w:rPr>
        <w:t xml:space="preserve"> п</w:t>
      </w:r>
      <w:r w:rsidR="00E0789D" w:rsidRPr="00A64159">
        <w:rPr>
          <w:rFonts w:cs="Times New Roman"/>
          <w:lang w:eastAsia="ru-RU"/>
        </w:rPr>
        <w:t xml:space="preserve">оставлена цель разработки системы управления данными, </w:t>
      </w:r>
      <w:r w:rsidR="00AE7B49" w:rsidRPr="00A64159">
        <w:rPr>
          <w:rFonts w:cs="Times New Roman"/>
          <w:lang w:eastAsia="ru-RU"/>
        </w:rPr>
        <w:t xml:space="preserve">и </w:t>
      </w:r>
      <w:r w:rsidR="00E0789D" w:rsidRPr="00A64159">
        <w:rPr>
          <w:rFonts w:cs="Times New Roman"/>
          <w:lang w:eastAsia="ru-RU"/>
        </w:rPr>
        <w:t xml:space="preserve">для этого обычно делают клиент-серверное приложение, которое позволит взаимодействовать с удалённой базой данных через </w:t>
      </w:r>
      <w:r w:rsidR="007770A8" w:rsidRPr="00A64159">
        <w:rPr>
          <w:rFonts w:cs="Times New Roman"/>
          <w:lang w:eastAsia="ru-RU"/>
        </w:rPr>
        <w:t>графический</w:t>
      </w:r>
      <w:r w:rsidR="00E0789D" w:rsidRPr="00A64159">
        <w:rPr>
          <w:rFonts w:cs="Times New Roman"/>
          <w:lang w:eastAsia="ru-RU"/>
        </w:rPr>
        <w:t xml:space="preserve"> интерфейс.</w:t>
      </w:r>
    </w:p>
    <w:p w14:paraId="4F801EEC" w14:textId="1BFA6C5B" w:rsidR="00700BB7" w:rsidRPr="00A64159" w:rsidRDefault="00287976" w:rsidP="009B0D6C">
      <w:pPr>
        <w:textAlignment w:val="baseline"/>
        <w:rPr>
          <w:rFonts w:cs="Times New Roman"/>
          <w:lang w:eastAsia="ru-RU"/>
        </w:rPr>
      </w:pPr>
      <w:r w:rsidRPr="00A64159">
        <w:rPr>
          <w:rFonts w:cs="Times New Roman"/>
          <w:lang w:eastAsia="ru-RU"/>
        </w:rPr>
        <w:t>Были поставлены следующие задачи:</w:t>
      </w:r>
    </w:p>
    <w:p w14:paraId="6ECD9402" w14:textId="719535CA" w:rsidR="00E0789D" w:rsidRPr="00A64159" w:rsidRDefault="00E0789D">
      <w:pPr>
        <w:pStyle w:val="ab"/>
        <w:numPr>
          <w:ilvl w:val="0"/>
          <w:numId w:val="43"/>
        </w:numPr>
        <w:textAlignment w:val="baseline"/>
        <w:rPr>
          <w:rFonts w:cs="Times New Roman"/>
          <w:lang w:eastAsia="ru-RU"/>
        </w:rPr>
      </w:pPr>
      <w:r w:rsidRPr="00A64159">
        <w:rPr>
          <w:rFonts w:cs="Times New Roman"/>
          <w:lang w:eastAsia="ru-RU"/>
        </w:rPr>
        <w:t>развернуть локальную базу данных (для имитации подключения к сервису базы данных заказчика);</w:t>
      </w:r>
    </w:p>
    <w:p w14:paraId="4DD7E184" w14:textId="480FBACD" w:rsidR="00287976" w:rsidRPr="00A64159" w:rsidRDefault="00E0789D">
      <w:pPr>
        <w:pStyle w:val="ab"/>
        <w:numPr>
          <w:ilvl w:val="0"/>
          <w:numId w:val="43"/>
        </w:numPr>
        <w:textAlignment w:val="baseline"/>
        <w:rPr>
          <w:rFonts w:cs="Times New Roman"/>
          <w:lang w:eastAsia="ru-RU"/>
        </w:rPr>
      </w:pPr>
      <w:r w:rsidRPr="00A64159">
        <w:rPr>
          <w:rFonts w:cs="Times New Roman"/>
          <w:lang w:eastAsia="ru-RU"/>
        </w:rPr>
        <w:t xml:space="preserve">разработать серверное приложение, которое даст доступ к интерфейсу базы данных и </w:t>
      </w:r>
      <w:r w:rsidR="007770A8" w:rsidRPr="00A64159">
        <w:rPr>
          <w:rFonts w:cs="Times New Roman"/>
          <w:lang w:eastAsia="ru-RU"/>
        </w:rPr>
        <w:t xml:space="preserve">обеспечит </w:t>
      </w:r>
      <w:r w:rsidR="0095154D">
        <w:rPr>
          <w:rFonts w:cs="Times New Roman"/>
          <w:lang w:val="en-US" w:eastAsia="ru-RU"/>
        </w:rPr>
        <w:t>C</w:t>
      </w:r>
      <w:r w:rsidR="007770A8" w:rsidRPr="00A64159">
        <w:rPr>
          <w:rFonts w:cs="Times New Roman"/>
          <w:lang w:val="en-US" w:eastAsia="ru-RU"/>
        </w:rPr>
        <w:t>RUD</w:t>
      </w:r>
      <w:r w:rsidR="007770A8" w:rsidRPr="00A64159">
        <w:rPr>
          <w:rFonts w:cs="Times New Roman"/>
          <w:lang w:eastAsia="ru-RU"/>
        </w:rPr>
        <w:t>-операции для сущностей предметной области</w:t>
      </w:r>
      <w:r w:rsidR="00287976" w:rsidRPr="00A64159">
        <w:rPr>
          <w:rFonts w:cs="Times New Roman"/>
          <w:lang w:eastAsia="ru-RU"/>
        </w:rPr>
        <w:t>;</w:t>
      </w:r>
    </w:p>
    <w:p w14:paraId="36E2E451" w14:textId="52F54A73" w:rsidR="00287976" w:rsidRPr="00A64159" w:rsidRDefault="007770A8">
      <w:pPr>
        <w:pStyle w:val="ab"/>
        <w:numPr>
          <w:ilvl w:val="0"/>
          <w:numId w:val="43"/>
        </w:numPr>
        <w:textAlignment w:val="baseline"/>
        <w:rPr>
          <w:rFonts w:cs="Times New Roman"/>
          <w:lang w:eastAsia="ru-RU"/>
        </w:rPr>
      </w:pPr>
      <w:r w:rsidRPr="00A64159">
        <w:rPr>
          <w:rFonts w:cs="Times New Roman"/>
          <w:lang w:eastAsia="ru-RU"/>
        </w:rPr>
        <w:t xml:space="preserve">разработать </w:t>
      </w:r>
      <w:r w:rsidR="0095154D">
        <w:rPr>
          <w:rFonts w:cs="Times New Roman"/>
          <w:lang w:eastAsia="ru-RU"/>
        </w:rPr>
        <w:t xml:space="preserve">концепт </w:t>
      </w:r>
      <w:r w:rsidRPr="00A64159">
        <w:rPr>
          <w:rFonts w:cs="Times New Roman"/>
          <w:lang w:eastAsia="ru-RU"/>
        </w:rPr>
        <w:t>клиентско</w:t>
      </w:r>
      <w:r w:rsidR="0095154D">
        <w:rPr>
          <w:rFonts w:cs="Times New Roman"/>
          <w:lang w:eastAsia="ru-RU"/>
        </w:rPr>
        <w:t>го</w:t>
      </w:r>
      <w:r w:rsidRPr="00A64159">
        <w:rPr>
          <w:rFonts w:cs="Times New Roman"/>
          <w:lang w:eastAsia="ru-RU"/>
        </w:rPr>
        <w:t xml:space="preserve"> приложени</w:t>
      </w:r>
      <w:r w:rsidR="0095154D">
        <w:rPr>
          <w:rFonts w:cs="Times New Roman"/>
          <w:lang w:eastAsia="ru-RU"/>
        </w:rPr>
        <w:t>я</w:t>
      </w:r>
      <w:r w:rsidRPr="00A64159">
        <w:rPr>
          <w:rFonts w:cs="Times New Roman"/>
          <w:lang w:eastAsia="ru-RU"/>
        </w:rPr>
        <w:t xml:space="preserve"> с графическим интерфейсом, которое обращается к серверному приложению для взаимодействия с базой данных.</w:t>
      </w:r>
    </w:p>
    <w:p w14:paraId="228B546A" w14:textId="6619BD21" w:rsidR="00417186" w:rsidRDefault="00417186" w:rsidP="009B0D6C">
      <w:r w:rsidRPr="00A64159">
        <w:t>Перед разработкой информационной системы</w:t>
      </w:r>
      <w:r w:rsidR="0095154D">
        <w:t xml:space="preserve"> (ИС)</w:t>
      </w:r>
      <w:r w:rsidRPr="00A64159">
        <w:t>, позволяющей решить</w:t>
      </w:r>
      <w:r w:rsidRPr="00590B95">
        <w:t xml:space="preserve"> поставленные задачи, необходимо </w:t>
      </w:r>
      <w:r w:rsidR="00D71B32" w:rsidRPr="00590B95">
        <w:t xml:space="preserve">определиться с её </w:t>
      </w:r>
      <w:r w:rsidRPr="00590B95">
        <w:t>модель</w:t>
      </w:r>
      <w:r w:rsidR="00D71B32" w:rsidRPr="00590B95">
        <w:t>ю</w:t>
      </w:r>
      <w:r w:rsidRPr="00590B95">
        <w:t xml:space="preserve"> жизненного цикла.</w:t>
      </w:r>
    </w:p>
    <w:p w14:paraId="43A592B9" w14:textId="77777777" w:rsidR="007770A8" w:rsidRPr="000C4E41" w:rsidRDefault="007770A8" w:rsidP="009B0D6C"/>
    <w:p w14:paraId="7FF3DB9B" w14:textId="77777777" w:rsidR="002F7378" w:rsidRDefault="002F7378" w:rsidP="00457630"/>
    <w:p w14:paraId="493CC551" w14:textId="77777777" w:rsidR="002F7378" w:rsidRDefault="002F7378" w:rsidP="00471AE9">
      <w:pPr>
        <w:sectPr w:rsidR="002F7378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3B6A7F94" w14:textId="4F88F9E0" w:rsidR="002F7378" w:rsidRPr="007471A9" w:rsidRDefault="00F63530" w:rsidP="009375B6">
      <w:pPr>
        <w:pStyle w:val="1"/>
      </w:pPr>
      <w:bookmarkStart w:id="4" w:name="_Toc227966714"/>
      <w:r w:rsidRPr="007471A9">
        <w:lastRenderedPageBreak/>
        <w:t>Выбор жизненного цикла информационной системы</w:t>
      </w:r>
      <w:bookmarkEnd w:id="4"/>
    </w:p>
    <w:p w14:paraId="26AE9F71" w14:textId="6D77AA26" w:rsidR="00C91FE8" w:rsidRDefault="00C91FE8" w:rsidP="00C91FE8">
      <w:r w:rsidRPr="00C91FE8">
        <w:t>Разработка программного обеспечения</w:t>
      </w:r>
      <w:r w:rsidR="002D64B4">
        <w:t xml:space="preserve"> (ПО)</w:t>
      </w:r>
      <w:r w:rsidRPr="00C91FE8">
        <w:t xml:space="preserve"> — это сложный и многоэтапный процесс, требующий планирования, координации и управления. Одним из аспектов разработки является выбор подходящего жизненного цикла </w:t>
      </w:r>
      <w:r w:rsidR="002D64B4">
        <w:t>ПО.</w:t>
      </w:r>
    </w:p>
    <w:p w14:paraId="63CE983C" w14:textId="7F117B72" w:rsidR="002D64B4" w:rsidRPr="002D64B4" w:rsidRDefault="002D64B4" w:rsidP="002D64B4">
      <w:r>
        <w:t>Жизненный цикл</w:t>
      </w:r>
      <w:r w:rsidR="003C09DE">
        <w:t xml:space="preserve"> (ЖЦ)</w:t>
      </w:r>
      <w:r>
        <w:t xml:space="preserve"> – это</w:t>
      </w:r>
      <w:r w:rsidRPr="002D64B4">
        <w:t xml:space="preserve"> развитие системы, продукции, ус</w:t>
      </w:r>
      <w:r>
        <w:t>луги, проекта или другой создаваемой человеком сущности от замысла до списания</w:t>
      </w:r>
      <w:r w:rsidR="003C09DE">
        <w:t>,</w:t>
      </w:r>
      <w:r>
        <w:t xml:space="preserve"> </w:t>
      </w:r>
      <w:r w:rsidRPr="002D64B4">
        <w:t xml:space="preserve">&lt;…&gt; это не временный период существования, а процесс последовательного изменения состояния, обусловленный видом производимых воздействий </w:t>
      </w:r>
      <w:r w:rsidR="009047A3">
        <w:t xml:space="preserve">[2, </w:t>
      </w:r>
      <w:r w:rsidR="003C09DE">
        <w:t>с.6</w:t>
      </w:r>
      <w:r w:rsidRPr="002D64B4">
        <w:t>]</w:t>
      </w:r>
      <w:r w:rsidR="003C09DE">
        <w:t>.</w:t>
      </w:r>
    </w:p>
    <w:p w14:paraId="4F3AC535" w14:textId="2517096F" w:rsidR="001256F5" w:rsidRPr="00216823" w:rsidRDefault="001256F5" w:rsidP="001256F5">
      <w:r w:rsidRPr="001256F5">
        <w:t>Жизненный цикл программного обеспечения</w:t>
      </w:r>
      <w:r w:rsidR="002D64B4">
        <w:t xml:space="preserve"> (ЖЦПО)</w:t>
      </w:r>
      <w:r w:rsidR="00193562">
        <w:t xml:space="preserve"> </w:t>
      </w:r>
      <w:r w:rsidRPr="001256F5">
        <w:t xml:space="preserve">– непрерывный процесс, начинающийся </w:t>
      </w:r>
      <w:r w:rsidRPr="001256F5">
        <w:rPr>
          <w:lang w:val="en-US"/>
        </w:rPr>
        <w:t>c</w:t>
      </w:r>
      <w:r w:rsidRPr="001256F5">
        <w:t xml:space="preserve"> момента появления идеи создания </w:t>
      </w:r>
      <w:r w:rsidRPr="00522F12">
        <w:t xml:space="preserve">некоторого </w:t>
      </w:r>
      <w:r w:rsidR="002D64B4">
        <w:t xml:space="preserve">ПО </w:t>
      </w:r>
      <w:r w:rsidRPr="00522F12">
        <w:t>и</w:t>
      </w:r>
      <w:r w:rsidRPr="001256F5">
        <w:t xml:space="preserve"> </w:t>
      </w:r>
      <w:r w:rsidRPr="00216823">
        <w:t>заканчивающийся в момент его полного изъятия фирмой-разработчиком или фирмой, выполнявшей сопровождение</w:t>
      </w:r>
      <w:r w:rsidR="008144DC" w:rsidRPr="00216823">
        <w:t xml:space="preserve"> </w:t>
      </w:r>
      <w:r w:rsidR="00B03E16" w:rsidRPr="00216823">
        <w:t xml:space="preserve">[5, </w:t>
      </w:r>
      <w:r w:rsidR="00BE1177" w:rsidRPr="00216823">
        <w:t>с.</w:t>
      </w:r>
      <w:r w:rsidR="008144DC" w:rsidRPr="00216823">
        <w:t>19]</w:t>
      </w:r>
      <w:r w:rsidRPr="00216823">
        <w:t>.</w:t>
      </w:r>
    </w:p>
    <w:p w14:paraId="4E7E0041" w14:textId="219650EF" w:rsidR="00703E38" w:rsidRPr="00216823" w:rsidRDefault="00703E38" w:rsidP="00522F12">
      <w:r w:rsidRPr="00216823">
        <w:t>Состав процессов жизненного цикла регламентируется международным стандартом ISO/IEC/IEEE 12207:2017 «</w:t>
      </w:r>
      <w:r w:rsidRPr="003C603F">
        <w:rPr>
          <w:lang w:val="en-US"/>
        </w:rPr>
        <w:t>Systems and software engineering — Software life cycle processes</w:t>
      </w:r>
      <w:r w:rsidRPr="00216823">
        <w:t>» (</w:t>
      </w:r>
      <w:r w:rsidR="002D64B4" w:rsidRPr="00216823">
        <w:t>«Системная и программная инженерия. Процессы жизненного цикла систем»</w:t>
      </w:r>
      <w:r w:rsidRPr="00216823">
        <w:t>)</w:t>
      </w:r>
      <w:r w:rsidR="003C09DE" w:rsidRPr="00216823">
        <w:t>;</w:t>
      </w:r>
      <w:r w:rsidRPr="00216823">
        <w:t xml:space="preserve"> в России</w:t>
      </w:r>
      <w:r w:rsidR="003C09DE" w:rsidRPr="00216823">
        <w:t>:</w:t>
      </w:r>
      <w:r w:rsidRPr="00216823">
        <w:t xml:space="preserve"> ГОСТ Р ИСО/МЭК/ИИЭЭ 12207-2024.</w:t>
      </w:r>
    </w:p>
    <w:p w14:paraId="64E6EBBB" w14:textId="2813188A" w:rsidR="001F6B9E" w:rsidRDefault="001F6B9E" w:rsidP="001F6B9E">
      <w:r w:rsidRPr="00216823">
        <w:t>Суть управления жизненным циклом заключается в том, чтобы сделать процесс разработки прозрачным. Если мы не понимаем, на какой</w:t>
      </w:r>
      <w:r>
        <w:t xml:space="preserve"> стадии находимся, мы не можем гарантировать качество продукта. Стандарты жизненного цикла предоставляют общий язык для заказчиков и разработчиков, определяя входные и выходные документы для каждого этапа.</w:t>
      </w:r>
    </w:p>
    <w:p w14:paraId="3BBFDC69" w14:textId="32FC539B" w:rsidR="00F14D2C" w:rsidRDefault="00F14D2C" w:rsidP="00F14D2C">
      <w:r>
        <w:t>В основе любого жизненного цикла лежат модели и методологии, разработанные на их основе.</w:t>
      </w:r>
    </w:p>
    <w:p w14:paraId="4A348BAA" w14:textId="5C8DC098" w:rsidR="00522F12" w:rsidRDefault="00522F12" w:rsidP="00F14D2C">
      <w:bookmarkStart w:id="5" w:name="_Hlk227778409"/>
      <w:r>
        <w:t xml:space="preserve">Модель жизненного цикла информационной системы – </w:t>
      </w:r>
      <w:r w:rsidR="00AC004C">
        <w:t xml:space="preserve">это </w:t>
      </w:r>
      <w:r w:rsidR="00F14D2C">
        <w:t>структура процессов и действий, связанных с жизненным циклом, организуемых в стадии, которые также служат в качестве общей ссылки для установления связей и взаимопонимания сторон</w:t>
      </w:r>
      <w:r w:rsidR="00F14D2C" w:rsidRPr="0014613F">
        <w:t xml:space="preserve"> </w:t>
      </w:r>
      <w:r w:rsidR="009047A3">
        <w:t xml:space="preserve">[2, </w:t>
      </w:r>
      <w:r w:rsidR="00F14D2C">
        <w:t>с.16</w:t>
      </w:r>
      <w:r w:rsidR="0014613F" w:rsidRPr="0014613F">
        <w:t>]</w:t>
      </w:r>
      <w:r>
        <w:t>.</w:t>
      </w:r>
    </w:p>
    <w:bookmarkEnd w:id="5"/>
    <w:p w14:paraId="2974F86A" w14:textId="54E9577D" w:rsidR="00F14D2C" w:rsidRDefault="00F14D2C" w:rsidP="00F14D2C">
      <w:r>
        <w:t xml:space="preserve">Под стадией в данном контексте понимается «часть процесса создания ПО, ограниченная определёнными временными рамками и заканчивающаяся выпуском конкретного продукта (моделей, программных компонентов, документации), определяемого заданными для данной стадии требованиями». Стадии в модели могут перекрываться и (или) повторяться циклически в соответствии с областью применения, размером, сложностью, потребностью в изменениях и возможностях </w:t>
      </w:r>
      <w:r w:rsidR="009047A3">
        <w:t xml:space="preserve">[2, </w:t>
      </w:r>
      <w:r>
        <w:t>с.16</w:t>
      </w:r>
      <w:r w:rsidRPr="0014613F">
        <w:t>]</w:t>
      </w:r>
      <w:r>
        <w:t>.</w:t>
      </w:r>
    </w:p>
    <w:p w14:paraId="1185477E" w14:textId="2CC6DB9D" w:rsidR="00F14D2C" w:rsidRDefault="00F14D2C" w:rsidP="00F14D2C">
      <w:r>
        <w:t>Границы каждой стадии ЖЦПО определены некоторыми моментами времени (точки завершения работ и принятия решений), в которые необходимо принимать определённые критические решения и, следовательно, достигать определённых ключевых целе</w:t>
      </w:r>
      <w:r w:rsidRPr="002569A8">
        <w:t xml:space="preserve">й </w:t>
      </w:r>
      <w:r w:rsidR="00B03E16" w:rsidRPr="002569A8">
        <w:t xml:space="preserve">[5, </w:t>
      </w:r>
      <w:r w:rsidRPr="002569A8">
        <w:t>с.19].</w:t>
      </w:r>
    </w:p>
    <w:p w14:paraId="09A98087" w14:textId="36EF9EA8" w:rsidR="001256F5" w:rsidRPr="001256F5" w:rsidRDefault="006C17F0" w:rsidP="006C17F0">
      <w:r>
        <w:t xml:space="preserve">На данный момент в литературе описаны различные типы или классы моделей ЖЦ. Примеры этих типов моделей </w:t>
      </w:r>
      <w:r w:rsidRPr="002569A8">
        <w:t>известны под такими наименованиями, как каскадная, пошаговая, эволюционная</w:t>
      </w:r>
      <w:r w:rsidR="00D71B32" w:rsidRPr="002569A8">
        <w:t>,</w:t>
      </w:r>
      <w:r w:rsidRPr="002569A8">
        <w:t xml:space="preserve"> спиральная разработка</w:t>
      </w:r>
      <w:r w:rsidR="00D71B32" w:rsidRPr="002569A8">
        <w:t xml:space="preserve"> и так далее</w:t>
      </w:r>
      <w:r w:rsidRPr="002569A8">
        <w:t>. В последнее время</w:t>
      </w:r>
      <w:r w:rsidR="00D71B32" w:rsidRPr="002569A8">
        <w:t>,</w:t>
      </w:r>
      <w:r w:rsidRPr="002569A8">
        <w:t xml:space="preserve"> в связи с появлением экстремального программирования</w:t>
      </w:r>
      <w:r w:rsidR="00D71B32" w:rsidRPr="002569A8">
        <w:t>,</w:t>
      </w:r>
      <w:r w:rsidRPr="002569A8">
        <w:t xml:space="preserve"> появился ещё ряд моделей жизненного цикла</w:t>
      </w:r>
      <w:r w:rsidR="00D71B32" w:rsidRPr="002569A8">
        <w:t xml:space="preserve"> </w:t>
      </w:r>
      <w:r w:rsidR="00B03E16" w:rsidRPr="002569A8">
        <w:t xml:space="preserve">[5, </w:t>
      </w:r>
      <w:r w:rsidR="00D71B32" w:rsidRPr="002569A8">
        <w:t>с.20]</w:t>
      </w:r>
      <w:r w:rsidRPr="002569A8">
        <w:t>.</w:t>
      </w:r>
    </w:p>
    <w:p w14:paraId="26202610" w14:textId="7AAF4DC9" w:rsidR="00114AFE" w:rsidRPr="00193562" w:rsidRDefault="00114AFE" w:rsidP="009375B6"/>
    <w:p w14:paraId="245F2DA0" w14:textId="1C8488D4" w:rsidR="001256F5" w:rsidRPr="0020205C" w:rsidRDefault="00D14ABA" w:rsidP="00AC67EE">
      <w:pPr>
        <w:pStyle w:val="2"/>
      </w:pPr>
      <w:bookmarkStart w:id="6" w:name="_Toc227966715"/>
      <w:r w:rsidRPr="0020205C">
        <w:lastRenderedPageBreak/>
        <w:t>Стихийная</w:t>
      </w:r>
      <w:r w:rsidR="0020205C">
        <w:t xml:space="preserve"> (</w:t>
      </w:r>
      <w:r w:rsidR="00D71B32">
        <w:t xml:space="preserve">учебная, </w:t>
      </w:r>
      <w:r w:rsidR="0020205C">
        <w:t>студенческая) модель</w:t>
      </w:r>
      <w:bookmarkEnd w:id="6"/>
    </w:p>
    <w:p w14:paraId="698E908F" w14:textId="1352F135" w:rsidR="00D14ABA" w:rsidRPr="00D14ABA" w:rsidRDefault="0020205C" w:rsidP="0020205C">
      <w:r>
        <w:t xml:space="preserve">Стихийная модель (часто называемая «Кодирование и устранение ошибок» или </w:t>
      </w:r>
      <w:r w:rsidRPr="003C603F">
        <w:rPr>
          <w:lang w:val="en-US"/>
        </w:rPr>
        <w:t>Code and Fix</w:t>
      </w:r>
      <w:r>
        <w:t>) — это самая ранняя и примитивная модель жизненного цикла, в которой процесс разработки практически не структурирован. Разработчики сразу приступают к написанию кода, а затем исправляют ошибки по мере их обнаружения до тех пор, пока продукт не будет готов или не закончатся ресурсы.</w:t>
      </w:r>
    </w:p>
    <w:p w14:paraId="2517936B" w14:textId="41E2A6C3" w:rsidR="001256F5" w:rsidRDefault="0020205C" w:rsidP="001256F5">
      <w:r w:rsidRPr="0020205C">
        <w:t>В эпоху зарождения программирования</w:t>
      </w:r>
      <w:r>
        <w:t xml:space="preserve"> (</w:t>
      </w:r>
      <w:r w:rsidRPr="00D14ABA">
        <w:t>1950-е г</w:t>
      </w:r>
      <w:r>
        <w:t>оды)</w:t>
      </w:r>
      <w:r w:rsidRPr="0020205C">
        <w:t xml:space="preserve"> задачи были относительно простыми, программы писались одним человеком или крошечными группами, а вычислительные мощности были ограничены. Сегодня эта модель всё ещё встречается в учебных проектах, малых стартапах или при создании быстрых прототипов</w:t>
      </w:r>
      <w:r w:rsidR="003348E6">
        <w:t xml:space="preserve"> </w:t>
      </w:r>
      <w:r w:rsidR="00C267FF">
        <w:t>[11]</w:t>
      </w:r>
      <w:r w:rsidR="003348E6" w:rsidRPr="003348E6">
        <w:t xml:space="preserve"> (</w:t>
      </w:r>
      <w:r w:rsidR="003348E6">
        <w:t>рис. 1</w:t>
      </w:r>
      <w:r w:rsidR="003348E6" w:rsidRPr="003348E6">
        <w:t>)</w:t>
      </w:r>
      <w:r w:rsidRPr="0020205C">
        <w:t>.</w:t>
      </w:r>
    </w:p>
    <w:p w14:paraId="741C2A1F" w14:textId="77777777" w:rsidR="003348E6" w:rsidRDefault="003348E6" w:rsidP="003348E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63D219E" wp14:editId="2E79AB23">
            <wp:extent cx="2662277" cy="1356360"/>
            <wp:effectExtent l="0" t="0" r="5080" b="0"/>
            <wp:docPr id="16" name="Рисунок 1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68" t="25076" r="12340" b="14747"/>
                    <a:stretch/>
                  </pic:blipFill>
                  <pic:spPr bwMode="auto">
                    <a:xfrm>
                      <a:off x="0" y="0"/>
                      <a:ext cx="2823076" cy="1438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4870A" w14:textId="4629C960" w:rsidR="003348E6" w:rsidRDefault="003348E6" w:rsidP="003348E6">
      <w:pPr>
        <w:pStyle w:val="af9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47197">
        <w:rPr>
          <w:noProof/>
        </w:rPr>
        <w:t>1</w:t>
      </w:r>
      <w:r>
        <w:fldChar w:fldCharType="end"/>
      </w:r>
      <w:r>
        <w:t>. Пример стихийной модели</w:t>
      </w:r>
    </w:p>
    <w:p w14:paraId="659F801E" w14:textId="77777777" w:rsidR="003348E6" w:rsidRPr="003348E6" w:rsidRDefault="003348E6" w:rsidP="003348E6"/>
    <w:p w14:paraId="095A306A" w14:textId="1E828D58" w:rsidR="0020205C" w:rsidRDefault="0020205C" w:rsidP="0020205C">
      <w:r>
        <w:t>Достоинства:</w:t>
      </w:r>
    </w:p>
    <w:p w14:paraId="64000CCD" w14:textId="78100A06" w:rsidR="0020205C" w:rsidRDefault="0020205C">
      <w:pPr>
        <w:numPr>
          <w:ilvl w:val="0"/>
          <w:numId w:val="27"/>
        </w:numPr>
      </w:pPr>
      <w:r>
        <w:t>нет затрат на планирование, анализ, проектирование и составление документации;</w:t>
      </w:r>
    </w:p>
    <w:p w14:paraId="70F7FA73" w14:textId="6F0A66ED" w:rsidR="0020205C" w:rsidRDefault="0020205C">
      <w:pPr>
        <w:numPr>
          <w:ilvl w:val="0"/>
          <w:numId w:val="27"/>
        </w:numPr>
      </w:pPr>
      <w:r>
        <w:t>работа над кодом начинается сразу, видимый прогресс появляется в первый же день;</w:t>
      </w:r>
    </w:p>
    <w:p w14:paraId="744FEFC8" w14:textId="3F9A4AD8" w:rsidR="0020205C" w:rsidRDefault="0020205C">
      <w:pPr>
        <w:numPr>
          <w:ilvl w:val="0"/>
          <w:numId w:val="27"/>
        </w:numPr>
      </w:pPr>
      <w:r>
        <w:t>разработчик не связан рамками стандартов, регламентов или строгих требований;</w:t>
      </w:r>
    </w:p>
    <w:p w14:paraId="7F6E2415" w14:textId="203F14AA" w:rsidR="0020205C" w:rsidRDefault="0020205C">
      <w:pPr>
        <w:numPr>
          <w:ilvl w:val="0"/>
          <w:numId w:val="27"/>
        </w:numPr>
      </w:pPr>
      <w:r>
        <w:t>подходит для написания простых скриптов или исследовательских программ (</w:t>
      </w:r>
      <w:r w:rsidRPr="003C603F">
        <w:rPr>
          <w:lang w:val="en-US"/>
        </w:rPr>
        <w:t>research code</w:t>
      </w:r>
      <w:r>
        <w:t>), которые не планируется долго эксплуатировать</w:t>
      </w:r>
      <w:r w:rsidR="003348E6">
        <w:t xml:space="preserve"> </w:t>
      </w:r>
      <w:r w:rsidR="00C267FF">
        <w:t>[11]</w:t>
      </w:r>
      <w:r>
        <w:t>.</w:t>
      </w:r>
    </w:p>
    <w:p w14:paraId="3F6B37A9" w14:textId="01A1038C" w:rsidR="0020205C" w:rsidRDefault="0020205C" w:rsidP="0020205C">
      <w:r>
        <w:t>Недостатки:</w:t>
      </w:r>
    </w:p>
    <w:p w14:paraId="7BEA82A8" w14:textId="4294452B" w:rsidR="0020205C" w:rsidRDefault="0020205C">
      <w:pPr>
        <w:numPr>
          <w:ilvl w:val="0"/>
          <w:numId w:val="26"/>
        </w:numPr>
      </w:pPr>
      <w:r>
        <w:t>невозможно точно определить сроки завершения и итоговую стоимость проекта;</w:t>
      </w:r>
    </w:p>
    <w:p w14:paraId="6EA3734B" w14:textId="7DFB5412" w:rsidR="0020205C" w:rsidRDefault="0020205C">
      <w:pPr>
        <w:numPr>
          <w:ilvl w:val="0"/>
          <w:numId w:val="26"/>
        </w:numPr>
      </w:pPr>
      <w:r>
        <w:t>из-за отсутствия этапа проектирования код быстро превращается в «спагетти», и каждое новое исправление порождает новые ошибки;</w:t>
      </w:r>
    </w:p>
    <w:p w14:paraId="0F8B05A7" w14:textId="7169E244" w:rsidR="0020205C" w:rsidRDefault="0020205C">
      <w:pPr>
        <w:numPr>
          <w:ilvl w:val="0"/>
          <w:numId w:val="26"/>
        </w:numPr>
      </w:pPr>
      <w:r>
        <w:t>продукт практически невозможно передать другому разработчику из-за отсутствия документации;</w:t>
      </w:r>
    </w:p>
    <w:p w14:paraId="63647F74" w14:textId="40FBCBD1" w:rsidR="0020205C" w:rsidRDefault="0020205C">
      <w:pPr>
        <w:numPr>
          <w:ilvl w:val="0"/>
          <w:numId w:val="26"/>
        </w:numPr>
      </w:pPr>
      <w:r>
        <w:t>продукт тестируется хаотично, многие дефекты остаются глубоко в логике системы;</w:t>
      </w:r>
    </w:p>
    <w:p w14:paraId="64867F27" w14:textId="7276D642" w:rsidR="0020205C" w:rsidRDefault="0020205C">
      <w:pPr>
        <w:numPr>
          <w:ilvl w:val="0"/>
          <w:numId w:val="26"/>
        </w:numPr>
      </w:pPr>
      <w:r>
        <w:t>когда проект разрастается, он часто достигает «точки невозврата», после которой проще переписать всё с нуля, чем пытаться развивать текущий код</w:t>
      </w:r>
      <w:r w:rsidR="003348E6">
        <w:t xml:space="preserve"> </w:t>
      </w:r>
      <w:r w:rsidR="00C267FF">
        <w:t>[11]</w:t>
      </w:r>
      <w:r>
        <w:t>.</w:t>
      </w:r>
    </w:p>
    <w:p w14:paraId="39B91CD9" w14:textId="77777777" w:rsidR="0020205C" w:rsidRPr="0020205C" w:rsidRDefault="0020205C" w:rsidP="001256F5"/>
    <w:p w14:paraId="2A05BB43" w14:textId="6B84B83E" w:rsidR="00AA6678" w:rsidRPr="007471A9" w:rsidRDefault="00A6785C" w:rsidP="00AC67EE">
      <w:pPr>
        <w:pStyle w:val="2"/>
      </w:pPr>
      <w:bookmarkStart w:id="7" w:name="_Toc227966716"/>
      <w:r w:rsidRPr="007471A9">
        <w:t>Каскадная (</w:t>
      </w:r>
      <w:r w:rsidRPr="003C603F">
        <w:rPr>
          <w:lang w:val="en-US"/>
        </w:rPr>
        <w:t>waterfall</w:t>
      </w:r>
      <w:r w:rsidRPr="007471A9">
        <w:t xml:space="preserve"> – водопадная) модель</w:t>
      </w:r>
      <w:bookmarkEnd w:id="7"/>
    </w:p>
    <w:p w14:paraId="466C86A2" w14:textId="0034AC62" w:rsidR="0077680D" w:rsidRDefault="0077680D" w:rsidP="0077680D">
      <w:r>
        <w:t>Одним</w:t>
      </w:r>
      <w:r w:rsidRPr="00B12C9E">
        <w:rPr>
          <w:lang w:val="en-US"/>
        </w:rPr>
        <w:t xml:space="preserve"> </w:t>
      </w:r>
      <w:r>
        <w:t>из</w:t>
      </w:r>
      <w:r w:rsidRPr="00B12C9E">
        <w:rPr>
          <w:lang w:val="en-US"/>
        </w:rPr>
        <w:t xml:space="preserve"> </w:t>
      </w:r>
      <w:r>
        <w:t>первых</w:t>
      </w:r>
      <w:r w:rsidRPr="00B12C9E">
        <w:rPr>
          <w:lang w:val="en-US"/>
        </w:rPr>
        <w:t xml:space="preserve"> </w:t>
      </w:r>
      <w:r>
        <w:t>ЖЦ</w:t>
      </w:r>
      <w:r w:rsidRPr="00B12C9E">
        <w:rPr>
          <w:lang w:val="en-US"/>
        </w:rPr>
        <w:t xml:space="preserve"> </w:t>
      </w:r>
      <w:r>
        <w:t>ИС</w:t>
      </w:r>
      <w:r w:rsidRPr="00B12C9E">
        <w:rPr>
          <w:lang w:val="en-US"/>
        </w:rPr>
        <w:t xml:space="preserve"> </w:t>
      </w:r>
      <w:r>
        <w:t>описал</w:t>
      </w:r>
      <w:r w:rsidRPr="00B12C9E">
        <w:rPr>
          <w:lang w:val="en-US"/>
        </w:rPr>
        <w:t xml:space="preserve"> </w:t>
      </w:r>
      <w:r>
        <w:t>Уинстон</w:t>
      </w:r>
      <w:r w:rsidRPr="00B12C9E">
        <w:rPr>
          <w:lang w:val="en-US"/>
        </w:rPr>
        <w:t xml:space="preserve"> </w:t>
      </w:r>
      <w:r>
        <w:t>У</w:t>
      </w:r>
      <w:r w:rsidRPr="00B12C9E">
        <w:rPr>
          <w:lang w:val="en-US"/>
        </w:rPr>
        <w:t xml:space="preserve">. </w:t>
      </w:r>
      <w:r>
        <w:t>Ройс</w:t>
      </w:r>
      <w:r w:rsidRPr="00B12C9E">
        <w:rPr>
          <w:lang w:val="en-US"/>
        </w:rPr>
        <w:t xml:space="preserve"> </w:t>
      </w:r>
      <w:r>
        <w:t>в</w:t>
      </w:r>
      <w:r w:rsidRPr="00B12C9E">
        <w:rPr>
          <w:lang w:val="en-US"/>
        </w:rPr>
        <w:t xml:space="preserve"> </w:t>
      </w:r>
      <w:r>
        <w:t>статье</w:t>
      </w:r>
      <w:r w:rsidRPr="00B12C9E">
        <w:rPr>
          <w:lang w:val="en-US"/>
        </w:rPr>
        <w:t xml:space="preserve"> «</w:t>
      </w:r>
      <w:r w:rsidRPr="0077680D">
        <w:rPr>
          <w:lang w:val="en-US"/>
        </w:rPr>
        <w:t>Managing</w:t>
      </w:r>
      <w:r w:rsidRPr="00B12C9E">
        <w:rPr>
          <w:lang w:val="en-US"/>
        </w:rPr>
        <w:t xml:space="preserve"> </w:t>
      </w:r>
      <w:r w:rsidRPr="0077680D">
        <w:rPr>
          <w:lang w:val="en-US"/>
        </w:rPr>
        <w:t>the</w:t>
      </w:r>
      <w:r w:rsidRPr="00B12C9E">
        <w:rPr>
          <w:lang w:val="en-US"/>
        </w:rPr>
        <w:t xml:space="preserve"> </w:t>
      </w:r>
      <w:r w:rsidRPr="0077680D">
        <w:rPr>
          <w:lang w:val="en-US"/>
        </w:rPr>
        <w:t>Development</w:t>
      </w:r>
      <w:r w:rsidRPr="00B12C9E">
        <w:rPr>
          <w:lang w:val="en-US"/>
        </w:rPr>
        <w:t xml:space="preserve"> </w:t>
      </w:r>
      <w:r w:rsidRPr="0077680D">
        <w:rPr>
          <w:lang w:val="en-US"/>
        </w:rPr>
        <w:t>of</w:t>
      </w:r>
      <w:r w:rsidRPr="00B12C9E">
        <w:rPr>
          <w:lang w:val="en-US"/>
        </w:rPr>
        <w:t xml:space="preserve"> </w:t>
      </w:r>
      <w:r w:rsidRPr="0077680D">
        <w:rPr>
          <w:lang w:val="en-US"/>
        </w:rPr>
        <w:t>Large</w:t>
      </w:r>
      <w:r w:rsidRPr="00B12C9E">
        <w:rPr>
          <w:lang w:val="en-US"/>
        </w:rPr>
        <w:t xml:space="preserve"> </w:t>
      </w:r>
      <w:r w:rsidRPr="0077680D">
        <w:rPr>
          <w:lang w:val="en-US"/>
        </w:rPr>
        <w:t>Software</w:t>
      </w:r>
      <w:r w:rsidRPr="00B12C9E">
        <w:rPr>
          <w:lang w:val="en-US"/>
        </w:rPr>
        <w:t xml:space="preserve"> </w:t>
      </w:r>
      <w:r w:rsidRPr="0077680D">
        <w:rPr>
          <w:lang w:val="en-US"/>
        </w:rPr>
        <w:t>Systems</w:t>
      </w:r>
      <w:r w:rsidRPr="00B12C9E">
        <w:rPr>
          <w:lang w:val="en-US"/>
        </w:rPr>
        <w:t>».</w:t>
      </w:r>
      <w:r w:rsidR="00686EC2" w:rsidRPr="00B12C9E">
        <w:rPr>
          <w:lang w:val="en-US"/>
        </w:rPr>
        <w:t xml:space="preserve"> </w:t>
      </w:r>
      <w:r w:rsidR="006C17F0">
        <w:t>И</w:t>
      </w:r>
      <w:r w:rsidR="00686EC2">
        <w:t xml:space="preserve">спользовался в </w:t>
      </w:r>
      <w:r w:rsidR="00686EC2" w:rsidRPr="00686EC2">
        <w:t>1970</w:t>
      </w:r>
      <w:r w:rsidR="00686EC2">
        <w:t>-</w:t>
      </w:r>
      <w:r w:rsidR="00686EC2" w:rsidRPr="00686EC2">
        <w:t>1985</w:t>
      </w:r>
      <w:r w:rsidR="00686EC2">
        <w:t xml:space="preserve">-х </w:t>
      </w:r>
      <w:r w:rsidR="00686EC2" w:rsidRPr="00686EC2">
        <w:t>го</w:t>
      </w:r>
      <w:r w:rsidR="00686EC2">
        <w:t>дах</w:t>
      </w:r>
      <w:r w:rsidR="006C17F0">
        <w:t xml:space="preserve"> и именно он считается классическим </w:t>
      </w:r>
      <w:r w:rsidR="009047A3">
        <w:t xml:space="preserve">[2, </w:t>
      </w:r>
      <w:r w:rsidR="006C17F0">
        <w:t>с.7</w:t>
      </w:r>
      <w:r w:rsidR="006C17F0" w:rsidRPr="0014613F">
        <w:t>]</w:t>
      </w:r>
      <w:r w:rsidR="006C17F0">
        <w:t>.</w:t>
      </w:r>
    </w:p>
    <w:p w14:paraId="1D0BBFDC" w14:textId="070D8B4F" w:rsidR="00890DAD" w:rsidRPr="002569A8" w:rsidRDefault="0077680D" w:rsidP="0077680D">
      <w:r>
        <w:lastRenderedPageBreak/>
        <w:t>Особенностью данной структуры является то, что переход от одной стадии к другой осуществляется строго последовательно и</w:t>
      </w:r>
      <w:r w:rsidR="00890DAD">
        <w:t xml:space="preserve"> после того, как полностью будут завершены проектные </w:t>
      </w:r>
      <w:r w:rsidR="00890DAD" w:rsidRPr="002569A8">
        <w:t>операции предыдущей стадии и получены все исходные данные для следующей стадии</w:t>
      </w:r>
      <w:r w:rsidR="00C35021" w:rsidRPr="002569A8">
        <w:t xml:space="preserve"> </w:t>
      </w:r>
      <w:r w:rsidR="00B03E16" w:rsidRPr="002569A8">
        <w:t xml:space="preserve">[5, </w:t>
      </w:r>
      <w:r w:rsidR="00DD5217" w:rsidRPr="002569A8">
        <w:t>с</w:t>
      </w:r>
      <w:r w:rsidR="00D143DE" w:rsidRPr="002569A8">
        <w:t>.</w:t>
      </w:r>
      <w:r w:rsidR="0014613F" w:rsidRPr="002569A8">
        <w:t>22]</w:t>
      </w:r>
      <w:r w:rsidR="003348E6" w:rsidRPr="002569A8">
        <w:t xml:space="preserve"> (рис. 2)</w:t>
      </w:r>
      <w:r w:rsidR="0014613F" w:rsidRPr="002569A8">
        <w:t>.</w:t>
      </w:r>
    </w:p>
    <w:p w14:paraId="7C855F4B" w14:textId="3F736199" w:rsidR="00C35021" w:rsidRPr="002569A8" w:rsidRDefault="0077680D" w:rsidP="003348E6">
      <w:pPr>
        <w:keepNext/>
        <w:ind w:firstLine="0"/>
        <w:jc w:val="center"/>
      </w:pPr>
      <w:r w:rsidRPr="002569A8">
        <w:rPr>
          <w:noProof/>
        </w:rPr>
        <w:drawing>
          <wp:inline distT="0" distB="0" distL="0" distR="0" wp14:anchorId="487401CC" wp14:editId="222F6A3E">
            <wp:extent cx="4173573" cy="317500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2680" cy="321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49CB" w14:textId="2B8D877E" w:rsidR="00C35021" w:rsidRPr="002569A8" w:rsidRDefault="00C35021" w:rsidP="003348E6">
      <w:pPr>
        <w:pStyle w:val="af9"/>
      </w:pPr>
      <w:r w:rsidRPr="002569A8">
        <w:t xml:space="preserve">Рис. </w:t>
      </w:r>
      <w:r w:rsidRPr="002569A8">
        <w:fldChar w:fldCharType="begin"/>
      </w:r>
      <w:r w:rsidRPr="002569A8">
        <w:instrText xml:space="preserve"> SEQ Рис. \* ARABIC </w:instrText>
      </w:r>
      <w:r w:rsidRPr="002569A8">
        <w:fldChar w:fldCharType="separate"/>
      </w:r>
      <w:r w:rsidR="00347197">
        <w:rPr>
          <w:noProof/>
        </w:rPr>
        <w:t>2</w:t>
      </w:r>
      <w:r w:rsidRPr="002569A8">
        <w:fldChar w:fldCharType="end"/>
      </w:r>
      <w:r w:rsidRPr="002569A8">
        <w:t>. Пример каскадной модели</w:t>
      </w:r>
      <w:r w:rsidR="0077680D" w:rsidRPr="002569A8">
        <w:t xml:space="preserve"> (классической модели ЖЦ) по У. Ройсу</w:t>
      </w:r>
    </w:p>
    <w:p w14:paraId="7C2C894C" w14:textId="77777777" w:rsidR="00A40120" w:rsidRPr="002569A8" w:rsidRDefault="00A40120" w:rsidP="00C35021"/>
    <w:p w14:paraId="4878ED3F" w14:textId="77777777" w:rsidR="00A40120" w:rsidRPr="002569A8" w:rsidRDefault="00A40120" w:rsidP="00C35021">
      <w:r w:rsidRPr="002569A8">
        <w:t>К достоинствам модели относятся:</w:t>
      </w:r>
    </w:p>
    <w:p w14:paraId="38D4688B" w14:textId="62909085" w:rsidR="00A40120" w:rsidRPr="002569A8" w:rsidRDefault="00A40120">
      <w:pPr>
        <w:numPr>
          <w:ilvl w:val="0"/>
          <w:numId w:val="13"/>
        </w:numPr>
        <w:ind w:left="0" w:firstLine="426"/>
      </w:pPr>
      <w:r w:rsidRPr="002569A8">
        <w:t>устойчивость к изменению кадрового состава</w:t>
      </w:r>
      <w:r w:rsidR="004A7303" w:rsidRPr="002569A8">
        <w:t xml:space="preserve"> —</w:t>
      </w:r>
      <w:r w:rsidRPr="002569A8">
        <w:t xml:space="preserve"> разработчики могут приходить и уходить на протяжении всего жизненного цикла проекта, но благодаря подробному документированию это практически не влияет на сроки исполнения проекта </w:t>
      </w:r>
      <w:r w:rsidR="009047A3" w:rsidRPr="002569A8">
        <w:t xml:space="preserve">[2, </w:t>
      </w:r>
      <w:r w:rsidRPr="002569A8">
        <w:t>с.17];</w:t>
      </w:r>
    </w:p>
    <w:p w14:paraId="5F808DF5" w14:textId="6217C138" w:rsidR="00A40120" w:rsidRPr="002569A8" w:rsidRDefault="00A40120">
      <w:pPr>
        <w:numPr>
          <w:ilvl w:val="0"/>
          <w:numId w:val="13"/>
        </w:numPr>
        <w:ind w:left="0" w:firstLine="426"/>
      </w:pPr>
      <w:r w:rsidRPr="002569A8">
        <w:t>дисциплин</w:t>
      </w:r>
      <w:r w:rsidR="005172A5" w:rsidRPr="002569A8">
        <w:t>а</w:t>
      </w:r>
      <w:r w:rsidR="004A7303" w:rsidRPr="002569A8">
        <w:t xml:space="preserve"> —</w:t>
      </w:r>
      <w:r w:rsidRPr="002569A8">
        <w:t xml:space="preserve"> заставляет разработчиков, вовлечённых в проект, быть дисциплинированными, оставаться в рамках намеченного плана, а при необходимости в общей модели добавляется орган управления, ответственный за принятие решений, исполнители же обязаны работать в рамках системы </w:t>
      </w:r>
      <w:r w:rsidR="009047A3" w:rsidRPr="002569A8">
        <w:t xml:space="preserve">[2, </w:t>
      </w:r>
      <w:r w:rsidRPr="002569A8">
        <w:t>с.17];</w:t>
      </w:r>
    </w:p>
    <w:p w14:paraId="74003AA1" w14:textId="2736DF55" w:rsidR="00A40120" w:rsidRPr="002569A8" w:rsidRDefault="00A40120">
      <w:pPr>
        <w:numPr>
          <w:ilvl w:val="0"/>
          <w:numId w:val="13"/>
        </w:numPr>
        <w:ind w:left="0" w:firstLine="426"/>
      </w:pPr>
      <w:r w:rsidRPr="002569A8">
        <w:t>гибкость на ранних этапах</w:t>
      </w:r>
      <w:r w:rsidR="004A7303" w:rsidRPr="002569A8">
        <w:t xml:space="preserve"> —</w:t>
      </w:r>
      <w:r w:rsidRPr="002569A8">
        <w:t xml:space="preserve"> изменения в первых трех фазах могут быть сделаны немедленно и с минимальными усилиями, поскольку они не подкреплены кодом, что позволяет заказчику и исполнителю иметь значительный временной запас для кардинального изменения концепции работы ПО </w:t>
      </w:r>
      <w:r w:rsidR="009047A3" w:rsidRPr="002569A8">
        <w:t xml:space="preserve">[2, </w:t>
      </w:r>
      <w:r w:rsidRPr="002569A8">
        <w:t>с.17];</w:t>
      </w:r>
    </w:p>
    <w:p w14:paraId="1DF147E1" w14:textId="65747144" w:rsidR="00A40120" w:rsidRPr="002569A8" w:rsidRDefault="00A40120">
      <w:pPr>
        <w:numPr>
          <w:ilvl w:val="0"/>
          <w:numId w:val="13"/>
        </w:numPr>
        <w:ind w:left="0" w:firstLine="426"/>
      </w:pPr>
      <w:r w:rsidRPr="002569A8">
        <w:t>ориентация на сроки и финансы</w:t>
      </w:r>
      <w:r w:rsidR="004A7303" w:rsidRPr="002569A8">
        <w:t xml:space="preserve"> —</w:t>
      </w:r>
      <w:r w:rsidRPr="002569A8">
        <w:t xml:space="preserve"> благодаря тому, что каждый этап полностью очерчивает контур будущего ПО, все разработчики понимают свою роль, границы работы и сроки исполнения, что позволяет оперировать реальными цифрами перед заказчиком и делает модель проекта привлекательной.</w:t>
      </w:r>
    </w:p>
    <w:p w14:paraId="37E9D34B" w14:textId="77777777" w:rsidR="00A21A52" w:rsidRPr="002569A8" w:rsidRDefault="00A21A52" w:rsidP="00A21A52">
      <w:r w:rsidRPr="002569A8">
        <w:t>Недостатки модели:</w:t>
      </w:r>
    </w:p>
    <w:p w14:paraId="022266AA" w14:textId="585B76C2" w:rsidR="00A21A52" w:rsidRPr="002569A8" w:rsidRDefault="00A21A52">
      <w:pPr>
        <w:numPr>
          <w:ilvl w:val="0"/>
          <w:numId w:val="10"/>
        </w:numPr>
        <w:ind w:left="0" w:firstLine="426"/>
      </w:pPr>
      <w:r w:rsidRPr="002569A8">
        <w:t xml:space="preserve">неточные спецификации, уточнение которых в процессе разработки может привести к необходимости пересмотра уже принятых решений </w:t>
      </w:r>
      <w:r w:rsidR="00B03E16" w:rsidRPr="002569A8">
        <w:t xml:space="preserve">[5, </w:t>
      </w:r>
      <w:r w:rsidR="00DD5217" w:rsidRPr="002569A8">
        <w:t>с</w:t>
      </w:r>
      <w:r w:rsidRPr="002569A8">
        <w:t>.22];</w:t>
      </w:r>
    </w:p>
    <w:p w14:paraId="69A53B65" w14:textId="6B92CEFB" w:rsidR="00A21A52" w:rsidRPr="002569A8" w:rsidRDefault="00A21A52">
      <w:pPr>
        <w:numPr>
          <w:ilvl w:val="0"/>
          <w:numId w:val="10"/>
        </w:numPr>
        <w:ind w:left="0" w:firstLine="426"/>
      </w:pPr>
      <w:r w:rsidRPr="002569A8">
        <w:t>неадаптивная структура ПО</w:t>
      </w:r>
      <w:r w:rsidR="004A7303" w:rsidRPr="002569A8">
        <w:t xml:space="preserve"> — </w:t>
      </w:r>
      <w:r w:rsidRPr="002569A8">
        <w:t xml:space="preserve">на первых этапах модель водопада может быть гибкой, но если на фазе тестирования выявляются проблемы в общей структуре — это влечёт за собой плачевные последствия в виде сорванных сроков </w:t>
      </w:r>
      <w:r w:rsidRPr="002569A8">
        <w:lastRenderedPageBreak/>
        <w:t xml:space="preserve">и даже отказов заказчика; более гибкие методологии используют тестирование в качестве фундаментальной операции, происходящей непрерывно </w:t>
      </w:r>
      <w:r w:rsidR="009047A3" w:rsidRPr="002569A8">
        <w:t xml:space="preserve">[2, </w:t>
      </w:r>
      <w:r w:rsidRPr="002569A8">
        <w:t>с.18];</w:t>
      </w:r>
    </w:p>
    <w:p w14:paraId="44BF95D2" w14:textId="216EE0EE" w:rsidR="00A21A52" w:rsidRPr="002569A8" w:rsidRDefault="00A21A52">
      <w:pPr>
        <w:numPr>
          <w:ilvl w:val="0"/>
          <w:numId w:val="10"/>
        </w:numPr>
        <w:ind w:left="0" w:firstLine="426"/>
      </w:pPr>
      <w:r w:rsidRPr="002569A8">
        <w:t xml:space="preserve">изменение требований заказчика непосредственно в процессе разработки приводит к необходимости возврата назад </w:t>
      </w:r>
      <w:r w:rsidR="00B03E16" w:rsidRPr="002569A8">
        <w:t xml:space="preserve">[5, </w:t>
      </w:r>
      <w:r w:rsidRPr="002569A8">
        <w:t>с.22];</w:t>
      </w:r>
    </w:p>
    <w:p w14:paraId="02E48DA0" w14:textId="091DFA9D" w:rsidR="00A21A52" w:rsidRPr="002569A8" w:rsidRDefault="00A21A52">
      <w:pPr>
        <w:numPr>
          <w:ilvl w:val="0"/>
          <w:numId w:val="10"/>
        </w:numPr>
        <w:ind w:left="0" w:firstLine="426"/>
      </w:pPr>
      <w:r w:rsidRPr="002569A8">
        <w:t>игнорирует конечного пользователя</w:t>
      </w:r>
      <w:r w:rsidR="005172A5" w:rsidRPr="002569A8">
        <w:t>:</w:t>
      </w:r>
      <w:r w:rsidRPr="002569A8">
        <w:t xml:space="preserve"> чем ниже продвигается процесс в водопаде, тем меньше в нем роль заказчика, а внесение каких-либо изменений в функциональность ПО запускает всю цепочку этапов заново, поэтому продукты, полученные по каскадной модели, далеки от ориентации на массового пользователя </w:t>
      </w:r>
      <w:r w:rsidR="009047A3" w:rsidRPr="002569A8">
        <w:t xml:space="preserve">[2, </w:t>
      </w:r>
      <w:r w:rsidRPr="002569A8">
        <w:t>с.18];</w:t>
      </w:r>
    </w:p>
    <w:p w14:paraId="16BCD597" w14:textId="65DEA7C5" w:rsidR="00F13DEC" w:rsidRPr="002569A8" w:rsidRDefault="00F13DEC">
      <w:pPr>
        <w:numPr>
          <w:ilvl w:val="0"/>
          <w:numId w:val="10"/>
        </w:numPr>
        <w:ind w:left="0" w:firstLine="426"/>
      </w:pPr>
      <w:r w:rsidRPr="002569A8">
        <w:t>сложность параллельного ведения работ по проекту</w:t>
      </w:r>
      <w:r w:rsidR="00A21A52" w:rsidRPr="002569A8">
        <w:t xml:space="preserve"> </w:t>
      </w:r>
      <w:r w:rsidR="00B03E16" w:rsidRPr="002569A8">
        <w:t xml:space="preserve">[5, </w:t>
      </w:r>
      <w:r w:rsidR="00A21A52" w:rsidRPr="002569A8">
        <w:t>с.22]</w:t>
      </w:r>
      <w:r w:rsidRPr="002569A8">
        <w:t>;</w:t>
      </w:r>
    </w:p>
    <w:p w14:paraId="15AECA30" w14:textId="3D37E11B" w:rsidR="00AA6678" w:rsidRPr="002569A8" w:rsidRDefault="00F13DEC">
      <w:pPr>
        <w:numPr>
          <w:ilvl w:val="0"/>
          <w:numId w:val="10"/>
        </w:numPr>
        <w:ind w:left="0" w:firstLine="426"/>
      </w:pPr>
      <w:r w:rsidRPr="002569A8">
        <w:t>отсутствие удовлетворительных средств описания разработки на стадиях постановки задачи, анализа и проектирования</w:t>
      </w:r>
      <w:r w:rsidR="0014613F" w:rsidRPr="002569A8">
        <w:t xml:space="preserve"> </w:t>
      </w:r>
      <w:r w:rsidR="00B03E16" w:rsidRPr="002569A8">
        <w:t xml:space="preserve">[5, </w:t>
      </w:r>
      <w:r w:rsidR="00D143DE" w:rsidRPr="002569A8">
        <w:t>с.</w:t>
      </w:r>
      <w:r w:rsidR="0014613F" w:rsidRPr="002569A8">
        <w:t>22].</w:t>
      </w:r>
    </w:p>
    <w:p w14:paraId="497BCC18" w14:textId="77777777" w:rsidR="00C21406" w:rsidRPr="002569A8" w:rsidRDefault="00C21406" w:rsidP="009375B6"/>
    <w:p w14:paraId="6D8F5ED0" w14:textId="18027AD0" w:rsidR="000550B0" w:rsidRPr="002569A8" w:rsidRDefault="00560E03" w:rsidP="00AC67EE">
      <w:pPr>
        <w:pStyle w:val="2"/>
      </w:pPr>
      <w:bookmarkStart w:id="8" w:name="_Toc227966717"/>
      <w:r w:rsidRPr="002569A8">
        <w:t xml:space="preserve">Пошаговая с промежуточным контролем </w:t>
      </w:r>
      <w:r w:rsidR="00F13DEC" w:rsidRPr="002569A8">
        <w:t>(</w:t>
      </w:r>
      <w:r w:rsidRPr="002569A8">
        <w:t>инкрементная</w:t>
      </w:r>
      <w:r w:rsidR="00F13DEC" w:rsidRPr="002569A8">
        <w:t>)</w:t>
      </w:r>
      <w:r w:rsidR="00EE10DA" w:rsidRPr="002569A8">
        <w:t xml:space="preserve"> модель</w:t>
      </w:r>
      <w:bookmarkEnd w:id="8"/>
    </w:p>
    <w:p w14:paraId="410CAE09" w14:textId="71C6DF06" w:rsidR="00890DAD" w:rsidRPr="00874A0F" w:rsidRDefault="00090968" w:rsidP="00890DAD">
      <w:r w:rsidRPr="002569A8">
        <w:t>Предложена Уинстоном Ройсом</w:t>
      </w:r>
      <w:r w:rsidR="00890DAD" w:rsidRPr="002569A8">
        <w:t xml:space="preserve"> в</w:t>
      </w:r>
      <w:r w:rsidRPr="002569A8">
        <w:t xml:space="preserve"> 1970 году в своей статье «</w:t>
      </w:r>
      <w:r w:rsidRPr="002569A8">
        <w:rPr>
          <w:lang w:val="en-US"/>
        </w:rPr>
        <w:t>Managing</w:t>
      </w:r>
      <w:r w:rsidRPr="002569A8">
        <w:t xml:space="preserve"> </w:t>
      </w:r>
      <w:r w:rsidRPr="002569A8">
        <w:rPr>
          <w:lang w:val="en-US"/>
        </w:rPr>
        <w:t>the</w:t>
      </w:r>
      <w:r w:rsidRPr="002569A8">
        <w:t xml:space="preserve"> </w:t>
      </w:r>
      <w:r w:rsidRPr="002569A8">
        <w:rPr>
          <w:lang w:val="en-US"/>
        </w:rPr>
        <w:t>Development</w:t>
      </w:r>
      <w:r w:rsidRPr="002569A8">
        <w:t xml:space="preserve"> </w:t>
      </w:r>
      <w:r w:rsidRPr="002569A8">
        <w:rPr>
          <w:lang w:val="en-US"/>
        </w:rPr>
        <w:t>of</w:t>
      </w:r>
      <w:r w:rsidRPr="002569A8">
        <w:t xml:space="preserve"> </w:t>
      </w:r>
      <w:r w:rsidRPr="002569A8">
        <w:rPr>
          <w:lang w:val="en-US"/>
        </w:rPr>
        <w:t>Large</w:t>
      </w:r>
      <w:r w:rsidRPr="002569A8">
        <w:t xml:space="preserve"> </w:t>
      </w:r>
      <w:r w:rsidRPr="002569A8">
        <w:rPr>
          <w:lang w:val="en-US"/>
        </w:rPr>
        <w:t>Software</w:t>
      </w:r>
      <w:r w:rsidRPr="002569A8">
        <w:t xml:space="preserve"> </w:t>
      </w:r>
      <w:r w:rsidRPr="002569A8">
        <w:rPr>
          <w:lang w:val="en-US"/>
        </w:rPr>
        <w:t>Systems</w:t>
      </w:r>
      <w:r w:rsidRPr="002569A8">
        <w:t>», где предложил вводить циклы обратной связи между соседними этапами</w:t>
      </w:r>
      <w:r w:rsidR="0014613F" w:rsidRPr="002569A8">
        <w:t>.</w:t>
      </w:r>
      <w:r w:rsidR="00874A0F" w:rsidRPr="002569A8">
        <w:t xml:space="preserve"> Позже эта концепция</w:t>
      </w:r>
      <w:r w:rsidR="00874A0F" w:rsidRPr="00874A0F">
        <w:t xml:space="preserve"> легла в основу более сложных итерационных и инкрементных моделей</w:t>
      </w:r>
      <w:r w:rsidR="00874A0F">
        <w:t>.</w:t>
      </w:r>
    </w:p>
    <w:p w14:paraId="7BC5F511" w14:textId="28514BA4" w:rsidR="00560E03" w:rsidRDefault="003F04FA" w:rsidP="003F04FA">
      <w:r>
        <w:t>В начале работы над проектом определяются все основные требования к системе, после чего выполняется её разработка в виде последовательности версий. При этом каждая версия является законченным и работоспособным продуктом. Первая версия реализует часть запланированных возможностей, следующая версия реализует дополнительные возможности и т</w:t>
      </w:r>
      <w:r w:rsidR="00560E03">
        <w:t xml:space="preserve">ак </w:t>
      </w:r>
      <w:r>
        <w:t>д</w:t>
      </w:r>
      <w:r w:rsidR="00560E03">
        <w:t>алее</w:t>
      </w:r>
      <w:r>
        <w:t xml:space="preserve">, пока не будет получена полная система </w:t>
      </w:r>
      <w:r w:rsidR="009047A3">
        <w:t xml:space="preserve">[2, </w:t>
      </w:r>
      <w:r>
        <w:t>с.20</w:t>
      </w:r>
      <w:r w:rsidRPr="0014613F">
        <w:t>]</w:t>
      </w:r>
      <w:r w:rsidR="00560E03">
        <w:t>.</w:t>
      </w:r>
    </w:p>
    <w:p w14:paraId="43E677AF" w14:textId="26F997D7" w:rsidR="003F04FA" w:rsidRDefault="00560E03" w:rsidP="003F04FA">
      <w:r>
        <w:t xml:space="preserve">Разработка ведётся циклами (итерациями). В конце каждой итерации получается работающая, но не полная версия системы, которая постепенно развивается. Каждый этап должен быть результирующим </w:t>
      </w:r>
      <w:r w:rsidR="009047A3">
        <w:t xml:space="preserve">[2, </w:t>
      </w:r>
      <w:r>
        <w:t>с.20</w:t>
      </w:r>
      <w:r w:rsidRPr="0014613F">
        <w:t>]</w:t>
      </w:r>
      <w:r>
        <w:t xml:space="preserve"> </w:t>
      </w:r>
      <w:r w:rsidR="002A4EEB">
        <w:t xml:space="preserve">(рис. </w:t>
      </w:r>
      <w:r w:rsidR="003348E6">
        <w:t>3</w:t>
      </w:r>
      <w:r w:rsidR="002A4EEB">
        <w:t>)</w:t>
      </w:r>
      <w:r w:rsidR="003F04FA">
        <w:t>.</w:t>
      </w:r>
    </w:p>
    <w:p w14:paraId="2E64C8C1" w14:textId="77777777" w:rsidR="002A4EEB" w:rsidRDefault="002A4EEB" w:rsidP="003348E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57F8831" wp14:editId="2EA7252C">
            <wp:extent cx="4768055" cy="21564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055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653F3" w14:textId="00092444" w:rsidR="002A4EEB" w:rsidRDefault="002A4EEB" w:rsidP="003348E6">
      <w:pPr>
        <w:pStyle w:val="af9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47197">
        <w:rPr>
          <w:noProof/>
        </w:rPr>
        <w:t>3</w:t>
      </w:r>
      <w:r>
        <w:fldChar w:fldCharType="end"/>
      </w:r>
      <w:r>
        <w:t>. Пример модели с промежуточным контролем</w:t>
      </w:r>
    </w:p>
    <w:p w14:paraId="1513A9C6" w14:textId="77777777" w:rsidR="002A4EEB" w:rsidRDefault="002A4EEB" w:rsidP="003F04FA"/>
    <w:p w14:paraId="59AD621B" w14:textId="38145D9F" w:rsidR="003F04FA" w:rsidRDefault="003F04FA" w:rsidP="003F04FA">
      <w:r>
        <w:t>Применение данной модели ЖЦ характерно для разработки сложных и комплексных систем, для которых имеется чёткое видение того, что собой должен представлять конечный результат — информационную систему. Разработка версиями ведётся в силу разного рода причин:</w:t>
      </w:r>
    </w:p>
    <w:p w14:paraId="27FAE0DB" w14:textId="77777777" w:rsidR="003F04FA" w:rsidRDefault="003F04FA">
      <w:pPr>
        <w:numPr>
          <w:ilvl w:val="0"/>
          <w:numId w:val="16"/>
        </w:numPr>
        <w:ind w:left="0" w:firstLine="426"/>
      </w:pPr>
      <w:r>
        <w:t>отсутствия у заказчика возможности сразу профинансировать весь проект;</w:t>
      </w:r>
    </w:p>
    <w:p w14:paraId="15369CF2" w14:textId="77777777" w:rsidR="002A4EEB" w:rsidRDefault="003F04FA">
      <w:pPr>
        <w:numPr>
          <w:ilvl w:val="0"/>
          <w:numId w:val="16"/>
        </w:numPr>
        <w:ind w:left="0" w:firstLine="426"/>
      </w:pPr>
      <w:r>
        <w:lastRenderedPageBreak/>
        <w:t>отсутствия у разработчика необходимых ресурсов для реализации сложного проекта в сжатые сроки;</w:t>
      </w:r>
    </w:p>
    <w:p w14:paraId="6D98DE46" w14:textId="2D250FAA" w:rsidR="003F04FA" w:rsidRDefault="003F04FA">
      <w:pPr>
        <w:numPr>
          <w:ilvl w:val="0"/>
          <w:numId w:val="16"/>
        </w:numPr>
        <w:ind w:left="0" w:firstLine="426"/>
      </w:pPr>
      <w:r>
        <w:t>требований поэтапного внедрения и освоения продукта конечными пользователями, в случае если внедрение всей системы</w:t>
      </w:r>
      <w:r w:rsidR="002A4EEB">
        <w:t xml:space="preserve"> </w:t>
      </w:r>
      <w:r>
        <w:t>сразу может вызвать у е</w:t>
      </w:r>
      <w:r w:rsidR="002A4EEB">
        <w:t>ё</w:t>
      </w:r>
      <w:r>
        <w:t xml:space="preserve"> пользователей неприятие и только затормозить процесс перехода на новые технологии</w:t>
      </w:r>
      <w:r w:rsidR="00201098">
        <w:t xml:space="preserve"> </w:t>
      </w:r>
      <w:r w:rsidR="009047A3">
        <w:t xml:space="preserve">[2, </w:t>
      </w:r>
      <w:r w:rsidR="00201098">
        <w:t>с.20</w:t>
      </w:r>
      <w:r w:rsidR="00201098" w:rsidRPr="0014613F">
        <w:t>]</w:t>
      </w:r>
      <w:r>
        <w:t>.</w:t>
      </w:r>
    </w:p>
    <w:p w14:paraId="25CB2760" w14:textId="24F88B00" w:rsidR="003F04FA" w:rsidRDefault="003F04FA" w:rsidP="003F04FA">
      <w:r>
        <w:t>Достоинства и недостатки этой модели аналогичны тем, что были</w:t>
      </w:r>
      <w:r w:rsidR="002A4EEB">
        <w:t xml:space="preserve"> </w:t>
      </w:r>
      <w:r>
        <w:t>отмечены для каскадной модели, но в отличие от каскадной модели заказчик может раньше увидеть результаты. Уже по результатам</w:t>
      </w:r>
      <w:r w:rsidR="002A4EEB">
        <w:t xml:space="preserve"> </w:t>
      </w:r>
      <w:r>
        <w:t>разработки и внедрения первой версии он может незначительно изменить требования к разработке, отказаться от не</w:t>
      </w:r>
      <w:r w:rsidR="002A4EEB">
        <w:t>ё</w:t>
      </w:r>
      <w:r>
        <w:t xml:space="preserve"> или предложить</w:t>
      </w:r>
      <w:r w:rsidR="002A4EEB">
        <w:t xml:space="preserve"> </w:t>
      </w:r>
      <w:r>
        <w:t>разработку более совершенного продукта с заключением нового</w:t>
      </w:r>
      <w:r w:rsidR="002A4EEB">
        <w:t xml:space="preserve"> </w:t>
      </w:r>
      <w:r>
        <w:t>договора</w:t>
      </w:r>
      <w:r w:rsidR="00201098">
        <w:t xml:space="preserve"> </w:t>
      </w:r>
      <w:r w:rsidR="009047A3">
        <w:t xml:space="preserve">[2, </w:t>
      </w:r>
      <w:r w:rsidR="00201098">
        <w:t>с.20</w:t>
      </w:r>
      <w:r w:rsidR="00201098" w:rsidRPr="0014613F">
        <w:t>]</w:t>
      </w:r>
      <w:r>
        <w:t>.</w:t>
      </w:r>
    </w:p>
    <w:p w14:paraId="2AD7C82C" w14:textId="77777777" w:rsidR="00F13DEC" w:rsidRDefault="00F13DEC" w:rsidP="00F13DEC">
      <w:r>
        <w:t xml:space="preserve">Достоинства: </w:t>
      </w:r>
    </w:p>
    <w:p w14:paraId="7DEB6743" w14:textId="2D02C6B9" w:rsidR="00F13DEC" w:rsidRDefault="00F13DEC">
      <w:pPr>
        <w:numPr>
          <w:ilvl w:val="0"/>
          <w:numId w:val="9"/>
        </w:numPr>
        <w:ind w:left="0" w:firstLine="426"/>
      </w:pPr>
      <w:r>
        <w:t>заказчику не нужно ждать полного завершения разработки;</w:t>
      </w:r>
    </w:p>
    <w:p w14:paraId="4AE5662E" w14:textId="1A6FACC0" w:rsidR="00F13DEC" w:rsidRDefault="00F13DEC">
      <w:pPr>
        <w:numPr>
          <w:ilvl w:val="0"/>
          <w:numId w:val="9"/>
        </w:numPr>
        <w:ind w:left="0" w:firstLine="426"/>
      </w:pPr>
      <w:r>
        <w:t>заказчик может использовать компоненты системы, которые получены на первых шагах как прототипы;</w:t>
      </w:r>
    </w:p>
    <w:p w14:paraId="5D8DE1D4" w14:textId="2CD4350F" w:rsidR="00F13DEC" w:rsidRDefault="00F13DEC">
      <w:pPr>
        <w:numPr>
          <w:ilvl w:val="0"/>
          <w:numId w:val="9"/>
        </w:numPr>
        <w:ind w:left="0" w:firstLine="426"/>
      </w:pPr>
      <w:r>
        <w:t>контроль после завершения каждого этапа позволяет учитывать изменения требований пользователей во времени;</w:t>
      </w:r>
    </w:p>
    <w:p w14:paraId="271D6A2B" w14:textId="5C0FECEC" w:rsidR="00F13DEC" w:rsidRDefault="00F13DEC">
      <w:pPr>
        <w:numPr>
          <w:ilvl w:val="0"/>
          <w:numId w:val="9"/>
        </w:numPr>
        <w:ind w:left="0" w:firstLine="426"/>
      </w:pPr>
      <w:r>
        <w:t>межэтапные корректировки обеспечивают меньшую трудоёмкость по сравнению с каскадной моделью.</w:t>
      </w:r>
    </w:p>
    <w:p w14:paraId="4EA05BF0" w14:textId="4C26A416" w:rsidR="00F13DEC" w:rsidRDefault="00F13DEC" w:rsidP="00F13DEC">
      <w:r>
        <w:t>Недостатки:</w:t>
      </w:r>
    </w:p>
    <w:p w14:paraId="422218F8" w14:textId="0365ECE2" w:rsidR="00F13DEC" w:rsidRDefault="00F13DEC">
      <w:pPr>
        <w:numPr>
          <w:ilvl w:val="0"/>
          <w:numId w:val="9"/>
        </w:numPr>
        <w:ind w:left="0" w:firstLine="426"/>
      </w:pPr>
      <w:r>
        <w:t>сложность отображения системных требований и компонентов больших размеров;</w:t>
      </w:r>
    </w:p>
    <w:p w14:paraId="3124BE08" w14:textId="610FD85E" w:rsidR="00F13DEC" w:rsidRDefault="00F13DEC">
      <w:pPr>
        <w:numPr>
          <w:ilvl w:val="0"/>
          <w:numId w:val="9"/>
        </w:numPr>
        <w:ind w:left="0" w:firstLine="426"/>
      </w:pPr>
      <w:r>
        <w:t>сложность распределения общих системных функций по компонентам;</w:t>
      </w:r>
    </w:p>
    <w:p w14:paraId="699B0DDF" w14:textId="0432DD04" w:rsidR="00F13DEC" w:rsidRDefault="00F13DEC">
      <w:pPr>
        <w:numPr>
          <w:ilvl w:val="0"/>
          <w:numId w:val="9"/>
        </w:numPr>
        <w:ind w:left="0" w:firstLine="426"/>
      </w:pPr>
      <w:r>
        <w:t>разработка никогда не будет завершена, постоянно находясь в состоянии уточнения и усовершенствования;</w:t>
      </w:r>
    </w:p>
    <w:p w14:paraId="7C702376" w14:textId="238B1E7B" w:rsidR="00F13DEC" w:rsidRDefault="00F13DEC">
      <w:pPr>
        <w:numPr>
          <w:ilvl w:val="0"/>
          <w:numId w:val="9"/>
        </w:numPr>
        <w:ind w:left="0" w:firstLine="426"/>
      </w:pPr>
      <w:r>
        <w:t xml:space="preserve">оценка рисков после прохождения каждой итерации связана с </w:t>
      </w:r>
      <w:r w:rsidR="005172A5">
        <w:t>дополнительными</w:t>
      </w:r>
      <w:r>
        <w:t xml:space="preserve"> затратами;</w:t>
      </w:r>
    </w:p>
    <w:p w14:paraId="0701EFCD" w14:textId="203B6EE6" w:rsidR="000550B0" w:rsidRPr="002569A8" w:rsidRDefault="00F13DEC">
      <w:pPr>
        <w:numPr>
          <w:ilvl w:val="0"/>
          <w:numId w:val="9"/>
        </w:numPr>
        <w:ind w:left="0" w:firstLine="426"/>
      </w:pPr>
      <w:r w:rsidRPr="002569A8">
        <w:t>большое количество промежуточных циклов может привести к необходимости в обработке дополнительной документации</w:t>
      </w:r>
      <w:r w:rsidR="0014613F" w:rsidRPr="002569A8">
        <w:t xml:space="preserve"> </w:t>
      </w:r>
      <w:r w:rsidR="00B03E16" w:rsidRPr="002569A8">
        <w:t xml:space="preserve">[5, </w:t>
      </w:r>
      <w:r w:rsidR="00D143DE" w:rsidRPr="002569A8">
        <w:t>с.</w:t>
      </w:r>
      <w:r w:rsidR="0014613F" w:rsidRPr="002569A8">
        <w:t>23].</w:t>
      </w:r>
    </w:p>
    <w:p w14:paraId="16B2CE2C" w14:textId="77777777" w:rsidR="002A4EEB" w:rsidRPr="002569A8" w:rsidRDefault="002A4EEB" w:rsidP="009375B6"/>
    <w:p w14:paraId="70593EB9" w14:textId="37A46C3F" w:rsidR="000550B0" w:rsidRPr="002569A8" w:rsidRDefault="00193562" w:rsidP="00AC67EE">
      <w:pPr>
        <w:pStyle w:val="2"/>
      </w:pPr>
      <w:bookmarkStart w:id="9" w:name="_Toc227966718"/>
      <w:r w:rsidRPr="002569A8">
        <w:t>Спиральная модель</w:t>
      </w:r>
      <w:bookmarkEnd w:id="9"/>
    </w:p>
    <w:p w14:paraId="4B327F5E" w14:textId="1011ACF5" w:rsidR="00D121B3" w:rsidRPr="002569A8" w:rsidRDefault="00CD22B0" w:rsidP="00D121B3">
      <w:r w:rsidRPr="002569A8">
        <w:t>Спиральная модель (эволюционная, или итерационная) автора Барри Боэм, 1986–1988 гг., подразумевает разработку в виде последовательности версий, но в начале проекта определены не все требования. Требования уточняются в результате разработки версий</w:t>
      </w:r>
      <w:r w:rsidR="00D121B3" w:rsidRPr="002569A8">
        <w:t xml:space="preserve"> </w:t>
      </w:r>
      <w:r w:rsidR="009047A3" w:rsidRPr="002569A8">
        <w:t xml:space="preserve">[2, </w:t>
      </w:r>
      <w:r w:rsidR="00D121B3" w:rsidRPr="002569A8">
        <w:t>с.22].</w:t>
      </w:r>
    </w:p>
    <w:p w14:paraId="2AC82257" w14:textId="529BEC79" w:rsidR="000550B0" w:rsidRPr="002569A8" w:rsidRDefault="00495B84" w:rsidP="00D121B3">
      <w:r w:rsidRPr="002569A8">
        <w:t>Она основана на классическом цикле Деминга PDCA (</w:t>
      </w:r>
      <w:r w:rsidRPr="003C603F">
        <w:rPr>
          <w:lang w:val="en-US"/>
        </w:rPr>
        <w:t>plan-do-check-act</w:t>
      </w:r>
      <w:r w:rsidRPr="002569A8">
        <w:t xml:space="preserve">). При использовании этой модели ИС создаётся в несколько итераций (витков спирали) методом прототипирования. На каждом витке спирали выполняется создание очередной версии продукта, уточняются требования проекта, определяется его качество и планируются работы следующего витка. Особое внимание уделяется начальным этапам разработки – анализу и проектированию, где реализуемость тех или иных технических решений проверяется и обосновывается посредством создания прототипов (макетирования) (рис. </w:t>
      </w:r>
      <w:r w:rsidR="001410F8" w:rsidRPr="002569A8">
        <w:t>4</w:t>
      </w:r>
      <w:r w:rsidRPr="002569A8">
        <w:t xml:space="preserve">) </w:t>
      </w:r>
      <w:r w:rsidR="009047A3" w:rsidRPr="002569A8">
        <w:t xml:space="preserve">[2, </w:t>
      </w:r>
      <w:r w:rsidR="00D121B3" w:rsidRPr="002569A8">
        <w:t>с.23].</w:t>
      </w:r>
    </w:p>
    <w:p w14:paraId="47B4DDCF" w14:textId="77777777" w:rsidR="0088126E" w:rsidRPr="002569A8" w:rsidRDefault="00CD22B0" w:rsidP="0088126E">
      <w:pPr>
        <w:keepNext/>
        <w:ind w:firstLine="0"/>
        <w:jc w:val="center"/>
      </w:pPr>
      <w:r w:rsidRPr="002569A8">
        <w:rPr>
          <w:noProof/>
        </w:rPr>
        <w:lastRenderedPageBreak/>
        <w:drawing>
          <wp:inline distT="0" distB="0" distL="0" distR="0" wp14:anchorId="0383C43D" wp14:editId="13A74353">
            <wp:extent cx="5303739" cy="484094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5849" cy="489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2312" w14:textId="01641A21" w:rsidR="000550B0" w:rsidRPr="002569A8" w:rsidRDefault="0088126E" w:rsidP="0088126E">
      <w:pPr>
        <w:pStyle w:val="af9"/>
      </w:pPr>
      <w:r w:rsidRPr="002569A8">
        <w:t xml:space="preserve">Рис. </w:t>
      </w:r>
      <w:r w:rsidRPr="002569A8">
        <w:fldChar w:fldCharType="begin"/>
      </w:r>
      <w:r w:rsidRPr="002569A8">
        <w:instrText xml:space="preserve"> SEQ Рис. \* ARABIC </w:instrText>
      </w:r>
      <w:r w:rsidRPr="002569A8">
        <w:fldChar w:fldCharType="separate"/>
      </w:r>
      <w:r w:rsidR="00347197">
        <w:rPr>
          <w:noProof/>
        </w:rPr>
        <w:t>4</w:t>
      </w:r>
      <w:r w:rsidRPr="002569A8">
        <w:fldChar w:fldCharType="end"/>
      </w:r>
      <w:r w:rsidRPr="002569A8">
        <w:t xml:space="preserve">. </w:t>
      </w:r>
      <w:r w:rsidR="00495B84" w:rsidRPr="002569A8">
        <w:t>Пример спиральной модели</w:t>
      </w:r>
    </w:p>
    <w:p w14:paraId="1FE1AB96" w14:textId="77777777" w:rsidR="00495B84" w:rsidRPr="002569A8" w:rsidRDefault="00495B84" w:rsidP="009375B6"/>
    <w:p w14:paraId="02FCE185" w14:textId="1B70E921" w:rsidR="00D121B3" w:rsidRPr="002569A8" w:rsidRDefault="00D121B3" w:rsidP="00D121B3">
      <w:r w:rsidRPr="002569A8">
        <w:t>Достоинства модели</w:t>
      </w:r>
      <w:r w:rsidR="00E06E83" w:rsidRPr="002569A8">
        <w:t xml:space="preserve"> </w:t>
      </w:r>
      <w:r w:rsidR="009047A3" w:rsidRPr="002569A8">
        <w:t xml:space="preserve">[2, </w:t>
      </w:r>
      <w:r w:rsidR="00E06E83" w:rsidRPr="002569A8">
        <w:t>с.24]</w:t>
      </w:r>
      <w:r w:rsidRPr="002569A8">
        <w:t>:</w:t>
      </w:r>
    </w:p>
    <w:p w14:paraId="34E884B4" w14:textId="77777777" w:rsidR="00D121B3" w:rsidRPr="002569A8" w:rsidRDefault="00D121B3">
      <w:pPr>
        <w:numPr>
          <w:ilvl w:val="0"/>
          <w:numId w:val="15"/>
        </w:numPr>
        <w:ind w:left="0" w:firstLine="426"/>
      </w:pPr>
      <w:r w:rsidRPr="002569A8">
        <w:t>позволяет быстрее показать пользователям системы работоспособный продукт, тем самым активизируя процесс уточнения и дополнения требований;</w:t>
      </w:r>
    </w:p>
    <w:p w14:paraId="54872317" w14:textId="4188B730" w:rsidR="00D121B3" w:rsidRPr="002569A8" w:rsidRDefault="00D121B3">
      <w:pPr>
        <w:numPr>
          <w:ilvl w:val="0"/>
          <w:numId w:val="15"/>
        </w:numPr>
        <w:ind w:left="0" w:firstLine="426"/>
      </w:pPr>
      <w:r w:rsidRPr="002569A8">
        <w:t>заинтересовать большое количество пользователей, обеспечивая быстрое продвижение следующих версий продукта на рынке;</w:t>
      </w:r>
    </w:p>
    <w:p w14:paraId="1A147C77" w14:textId="77777777" w:rsidR="00D121B3" w:rsidRPr="002569A8" w:rsidRDefault="00D121B3">
      <w:pPr>
        <w:numPr>
          <w:ilvl w:val="0"/>
          <w:numId w:val="15"/>
        </w:numPr>
        <w:ind w:left="0" w:firstLine="426"/>
      </w:pPr>
      <w:r w:rsidRPr="002569A8">
        <w:t>допускает изменение требований при разработке системы;</w:t>
      </w:r>
    </w:p>
    <w:p w14:paraId="34D09000" w14:textId="77777777" w:rsidR="00D121B3" w:rsidRPr="002569A8" w:rsidRDefault="00D121B3">
      <w:pPr>
        <w:numPr>
          <w:ilvl w:val="0"/>
          <w:numId w:val="15"/>
        </w:numPr>
        <w:ind w:left="0" w:firstLine="426"/>
      </w:pPr>
      <w:r w:rsidRPr="002569A8">
        <w:t>обеспечивает большую гибкость в управлении проектом;</w:t>
      </w:r>
    </w:p>
    <w:p w14:paraId="6BC697B3" w14:textId="77777777" w:rsidR="00D121B3" w:rsidRPr="002569A8" w:rsidRDefault="00D121B3">
      <w:pPr>
        <w:numPr>
          <w:ilvl w:val="0"/>
          <w:numId w:val="15"/>
        </w:numPr>
        <w:ind w:left="0" w:firstLine="426"/>
      </w:pPr>
      <w:r w:rsidRPr="002569A8">
        <w:t>позволяет получить более надёжную и устойчивую систему, так как по мере развития системы ошибки обнаруживаются слабые места и исправляются на каждой итерации;</w:t>
      </w:r>
    </w:p>
    <w:p w14:paraId="754217AE" w14:textId="2686F4DB" w:rsidR="00D121B3" w:rsidRPr="002569A8" w:rsidRDefault="00D121B3">
      <w:pPr>
        <w:numPr>
          <w:ilvl w:val="0"/>
          <w:numId w:val="15"/>
        </w:numPr>
        <w:ind w:left="0" w:firstLine="426"/>
      </w:pPr>
      <w:r w:rsidRPr="002569A8">
        <w:t>позволяет ускорить формирование и уточнение спецификаций за счёт появления практики использования продукта;</w:t>
      </w:r>
    </w:p>
    <w:p w14:paraId="68B1AF10" w14:textId="77777777" w:rsidR="00D121B3" w:rsidRPr="002569A8" w:rsidRDefault="00D121B3">
      <w:pPr>
        <w:numPr>
          <w:ilvl w:val="0"/>
          <w:numId w:val="15"/>
        </w:numPr>
        <w:ind w:left="0" w:firstLine="426"/>
      </w:pPr>
      <w:r w:rsidRPr="002569A8">
        <w:t>позволяет совершенствовать процесс разработки — анализ, проводимый в каждой итерации, позволяет провести оценку того, что должно быть изменено в организации разработки, и улучшить её на следующей итерации;</w:t>
      </w:r>
    </w:p>
    <w:p w14:paraId="157418D7" w14:textId="1EBDC55E" w:rsidR="00D121B3" w:rsidRPr="002569A8" w:rsidRDefault="00D121B3">
      <w:pPr>
        <w:numPr>
          <w:ilvl w:val="0"/>
          <w:numId w:val="15"/>
        </w:numPr>
        <w:ind w:left="0" w:firstLine="426"/>
      </w:pPr>
      <w:r w:rsidRPr="002569A8">
        <w:t>позволяет уменьшить вероятность морального устаревания системы за время разработки.</w:t>
      </w:r>
    </w:p>
    <w:p w14:paraId="2BE4041E" w14:textId="22B8D018" w:rsidR="00D121B3" w:rsidRPr="002569A8" w:rsidRDefault="00D121B3">
      <w:pPr>
        <w:numPr>
          <w:ilvl w:val="0"/>
          <w:numId w:val="15"/>
        </w:numPr>
        <w:ind w:left="0" w:firstLine="426"/>
      </w:pPr>
      <w:r w:rsidRPr="002569A8">
        <w:t>уменьшаются риски заказчика, так как заказчик может с минимальными для себя финансовыми потерями завершить развитие неперспективного проекта.</w:t>
      </w:r>
    </w:p>
    <w:p w14:paraId="657EC0AC" w14:textId="510A225D" w:rsidR="00D121B3" w:rsidRPr="002569A8" w:rsidRDefault="00D121B3" w:rsidP="00D121B3">
      <w:r w:rsidRPr="002569A8">
        <w:lastRenderedPageBreak/>
        <w:t>Недостатки модели</w:t>
      </w:r>
      <w:r w:rsidR="00E06E83" w:rsidRPr="002569A8">
        <w:rPr>
          <w:lang w:val="en-US"/>
        </w:rPr>
        <w:t xml:space="preserve"> </w:t>
      </w:r>
      <w:r w:rsidR="009047A3" w:rsidRPr="002569A8">
        <w:t xml:space="preserve">[2, </w:t>
      </w:r>
      <w:r w:rsidR="00E06E83" w:rsidRPr="002569A8">
        <w:t>с.2</w:t>
      </w:r>
      <w:r w:rsidR="00E06E83" w:rsidRPr="002569A8">
        <w:rPr>
          <w:lang w:val="en-US"/>
        </w:rPr>
        <w:t>4</w:t>
      </w:r>
      <w:r w:rsidR="00E06E83" w:rsidRPr="002569A8">
        <w:t>]</w:t>
      </w:r>
      <w:r w:rsidRPr="002569A8">
        <w:t>:</w:t>
      </w:r>
    </w:p>
    <w:p w14:paraId="0EB7B01A" w14:textId="77777777" w:rsidR="00D121B3" w:rsidRPr="002569A8" w:rsidRDefault="00D121B3">
      <w:pPr>
        <w:numPr>
          <w:ilvl w:val="0"/>
          <w:numId w:val="15"/>
        </w:numPr>
        <w:ind w:left="0" w:firstLine="426"/>
      </w:pPr>
      <w:r w:rsidRPr="002569A8">
        <w:t>увеличивается неопределённость в перспективах развития проекта;</w:t>
      </w:r>
    </w:p>
    <w:p w14:paraId="522C7F6B" w14:textId="205F210B" w:rsidR="00D121B3" w:rsidRPr="002569A8" w:rsidRDefault="00D121B3">
      <w:pPr>
        <w:numPr>
          <w:ilvl w:val="0"/>
          <w:numId w:val="15"/>
        </w:numPr>
        <w:ind w:left="0" w:firstLine="426"/>
      </w:pPr>
      <w:r w:rsidRPr="002569A8">
        <w:t>затруднены операции временного и ресурсного планирования всего проекта</w:t>
      </w:r>
      <w:r w:rsidR="00FE4F17" w:rsidRPr="002569A8">
        <w:t>:</w:t>
      </w:r>
      <w:r w:rsidRPr="002569A8">
        <w:t xml:space="preserve"> переход осуществляется в соответствии с планом, даже если не вся запланированная работа выполнена, план составляется на основе статистических данных, полученных в предыдущих проектах, и личного опыта разработчиков.</w:t>
      </w:r>
    </w:p>
    <w:p w14:paraId="4A117829" w14:textId="1065218D" w:rsidR="00CD22B0" w:rsidRPr="002569A8" w:rsidRDefault="00CD22B0" w:rsidP="00495B84">
      <w:r w:rsidRPr="002569A8">
        <w:t xml:space="preserve">На рис. </w:t>
      </w:r>
      <w:r w:rsidR="001410F8" w:rsidRPr="002569A8">
        <w:t>5</w:t>
      </w:r>
      <w:r w:rsidRPr="002569A8">
        <w:t xml:space="preserve"> приведены в сравнении графики зависимости уровня рисков от времени разработки для каскадного и итерационного подходов.</w:t>
      </w:r>
    </w:p>
    <w:p w14:paraId="748F57C7" w14:textId="3E9C519A" w:rsidR="00495B84" w:rsidRPr="002569A8" w:rsidRDefault="00CD22B0" w:rsidP="00495B84">
      <w:pPr>
        <w:keepNext/>
        <w:ind w:firstLine="0"/>
        <w:jc w:val="center"/>
      </w:pPr>
      <w:r w:rsidRPr="002569A8">
        <w:rPr>
          <w:noProof/>
        </w:rPr>
        <w:drawing>
          <wp:inline distT="0" distB="0" distL="0" distR="0" wp14:anchorId="0D8B0A4E" wp14:editId="3B67E24F">
            <wp:extent cx="1990165" cy="1214346"/>
            <wp:effectExtent l="0" t="0" r="0" b="5080"/>
            <wp:docPr id="10" name="Рисунок 1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858" cy="1229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AEDC6" w14:textId="7097106F" w:rsidR="00495B84" w:rsidRPr="002569A8" w:rsidRDefault="00495B84" w:rsidP="0088126E">
      <w:pPr>
        <w:pStyle w:val="af9"/>
      </w:pPr>
      <w:r w:rsidRPr="002569A8">
        <w:t xml:space="preserve">Рис. </w:t>
      </w:r>
      <w:r w:rsidRPr="002569A8">
        <w:fldChar w:fldCharType="begin"/>
      </w:r>
      <w:r w:rsidRPr="002569A8">
        <w:instrText xml:space="preserve"> SEQ Рис. \* ARABIC </w:instrText>
      </w:r>
      <w:r w:rsidRPr="002569A8">
        <w:fldChar w:fldCharType="separate"/>
      </w:r>
      <w:r w:rsidR="00347197">
        <w:rPr>
          <w:noProof/>
        </w:rPr>
        <w:t>5</w:t>
      </w:r>
      <w:r w:rsidRPr="002569A8">
        <w:fldChar w:fldCharType="end"/>
      </w:r>
      <w:r w:rsidRPr="002569A8">
        <w:t xml:space="preserve">. </w:t>
      </w:r>
      <w:r w:rsidR="005D5576">
        <w:t>Сравнение р</w:t>
      </w:r>
      <w:r w:rsidR="00CD22B0" w:rsidRPr="002569A8">
        <w:t>иск</w:t>
      </w:r>
      <w:r w:rsidR="005D5576">
        <w:t>ов</w:t>
      </w:r>
      <w:r w:rsidR="00CD22B0" w:rsidRPr="002569A8">
        <w:t xml:space="preserve"> при разработке каскад</w:t>
      </w:r>
      <w:r w:rsidR="005D5576">
        <w:t>ом</w:t>
      </w:r>
      <w:r w:rsidR="00CD22B0" w:rsidRPr="002569A8">
        <w:t xml:space="preserve"> и итераци</w:t>
      </w:r>
      <w:r w:rsidR="005D5576">
        <w:t>ями</w:t>
      </w:r>
    </w:p>
    <w:p w14:paraId="5E07EBF0" w14:textId="77777777" w:rsidR="003F04FA" w:rsidRPr="002569A8" w:rsidRDefault="003F04FA" w:rsidP="003F04FA"/>
    <w:p w14:paraId="70F33BB6" w14:textId="77777777" w:rsidR="003F04FA" w:rsidRPr="002569A8" w:rsidRDefault="003F04FA" w:rsidP="003F04FA">
      <w:pPr>
        <w:pStyle w:val="2"/>
      </w:pPr>
      <w:bookmarkStart w:id="10" w:name="_Toc227966719"/>
      <w:r w:rsidRPr="002569A8">
        <w:t>V-модель (верификации и валидации)</w:t>
      </w:r>
      <w:bookmarkEnd w:id="10"/>
    </w:p>
    <w:p w14:paraId="3E46BA0A" w14:textId="67A20459" w:rsidR="003F04FA" w:rsidRPr="002569A8" w:rsidRDefault="003F04FA" w:rsidP="003F04FA">
      <w:r w:rsidRPr="002569A8">
        <w:t xml:space="preserve">V‑модель — это улучшенная версия классической каскадной модели, которая имеет специфику проектов для государственных органов: фиксированные требования, стоимость и время. В модели на каждом этапе происходит контроль текущего процесса, для того чтобы убедиться в возможности перехода на следующий уровень. Тестирование начинается ещё со стадии написания требований, причём для каждого последующего этапа предусмотрен свой уровень тестового покрытия </w:t>
      </w:r>
      <w:r w:rsidR="009047A3" w:rsidRPr="002569A8">
        <w:t xml:space="preserve">[2, </w:t>
      </w:r>
      <w:r w:rsidRPr="002569A8">
        <w:t xml:space="preserve">с.18]. Слева – этапы разработки (сверху вниз), справа – соответствующие этапы тестирования (снизу вверх) (рис. </w:t>
      </w:r>
      <w:r w:rsidR="001410F8" w:rsidRPr="002569A8">
        <w:t>6</w:t>
      </w:r>
      <w:r w:rsidRPr="002569A8">
        <w:t>).</w:t>
      </w:r>
    </w:p>
    <w:p w14:paraId="3A5BF477" w14:textId="23075C92" w:rsidR="003F04FA" w:rsidRPr="002569A8" w:rsidRDefault="003F04FA" w:rsidP="003F04FA">
      <w:pPr>
        <w:keepNext/>
        <w:ind w:firstLine="0"/>
        <w:jc w:val="center"/>
      </w:pPr>
      <w:r w:rsidRPr="002569A8">
        <w:rPr>
          <w:noProof/>
        </w:rPr>
        <w:drawing>
          <wp:inline distT="0" distB="0" distL="0" distR="0" wp14:anchorId="29EA4BAE" wp14:editId="5BCEA69A">
            <wp:extent cx="5211074" cy="3557708"/>
            <wp:effectExtent l="0" t="0" r="889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242" cy="373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E431B" w14:textId="0C1BD3EB" w:rsidR="003F04FA" w:rsidRPr="002569A8" w:rsidRDefault="003F04FA" w:rsidP="003F04FA">
      <w:pPr>
        <w:pStyle w:val="af9"/>
      </w:pPr>
      <w:r w:rsidRPr="002569A8">
        <w:t xml:space="preserve">Рис. </w:t>
      </w:r>
      <w:r w:rsidRPr="002569A8">
        <w:fldChar w:fldCharType="begin"/>
      </w:r>
      <w:r w:rsidRPr="002569A8">
        <w:instrText xml:space="preserve"> SEQ Рис. \* ARABIC </w:instrText>
      </w:r>
      <w:r w:rsidRPr="002569A8">
        <w:fldChar w:fldCharType="separate"/>
      </w:r>
      <w:r w:rsidR="00347197">
        <w:rPr>
          <w:noProof/>
        </w:rPr>
        <w:t>6</w:t>
      </w:r>
      <w:r w:rsidRPr="002569A8">
        <w:fldChar w:fldCharType="end"/>
      </w:r>
      <w:r w:rsidRPr="002569A8">
        <w:t>. Пример V-модел</w:t>
      </w:r>
      <w:r w:rsidR="004946A4">
        <w:t>и</w:t>
      </w:r>
    </w:p>
    <w:p w14:paraId="422166C2" w14:textId="77777777" w:rsidR="003F04FA" w:rsidRPr="002569A8" w:rsidRDefault="003F04FA" w:rsidP="003F04FA"/>
    <w:p w14:paraId="166FF560" w14:textId="77777777" w:rsidR="003F04FA" w:rsidRPr="002569A8" w:rsidRDefault="003F04FA" w:rsidP="003F04FA">
      <w:r w:rsidRPr="002569A8">
        <w:lastRenderedPageBreak/>
        <w:t>Преимущества:</w:t>
      </w:r>
    </w:p>
    <w:p w14:paraId="60250FA2" w14:textId="77777777" w:rsidR="003F04FA" w:rsidRPr="002569A8" w:rsidRDefault="003F04FA">
      <w:pPr>
        <w:numPr>
          <w:ilvl w:val="0"/>
          <w:numId w:val="11"/>
        </w:numPr>
        <w:ind w:left="0" w:firstLine="426"/>
      </w:pPr>
      <w:r w:rsidRPr="002569A8">
        <w:t>строгая последовательность этапов;</w:t>
      </w:r>
    </w:p>
    <w:p w14:paraId="08D596B1" w14:textId="77777777" w:rsidR="003F04FA" w:rsidRPr="002569A8" w:rsidRDefault="003F04FA">
      <w:pPr>
        <w:numPr>
          <w:ilvl w:val="0"/>
          <w:numId w:val="11"/>
        </w:numPr>
        <w:ind w:left="0" w:firstLine="426"/>
      </w:pPr>
      <w:r w:rsidRPr="002569A8">
        <w:t>тестирование (верификация и валидация) планируется параллельно с этапами проектирования и спецификации, что гарантирует, что все требования будут покрыты тестами;</w:t>
      </w:r>
    </w:p>
    <w:p w14:paraId="0502B9CE" w14:textId="67AE71B3" w:rsidR="003F04FA" w:rsidRPr="002569A8" w:rsidRDefault="003F04FA">
      <w:pPr>
        <w:numPr>
          <w:ilvl w:val="0"/>
          <w:numId w:val="11"/>
        </w:numPr>
        <w:ind w:left="0" w:firstLine="426"/>
      </w:pPr>
      <w:r w:rsidRPr="002569A8">
        <w:t xml:space="preserve"> улучшенный, по сравнению с каскадной моделью, </w:t>
      </w:r>
      <w:r w:rsidR="003C603F" w:rsidRPr="002569A8">
        <w:t>тайм-менеджмент</w:t>
      </w:r>
      <w:r w:rsidRPr="002569A8">
        <w:t>;</w:t>
      </w:r>
    </w:p>
    <w:p w14:paraId="549EBB79" w14:textId="77777777" w:rsidR="003F04FA" w:rsidRPr="002569A8" w:rsidRDefault="003F04FA">
      <w:pPr>
        <w:numPr>
          <w:ilvl w:val="0"/>
          <w:numId w:val="11"/>
        </w:numPr>
        <w:ind w:left="0" w:firstLine="426"/>
      </w:pPr>
      <w:r w:rsidRPr="002569A8">
        <w:t>ошибки, особенно на уровне требований и архитектуры, обнаруживаются раньше, чем в каскадной модели, когда их исправление обходится дешевле;</w:t>
      </w:r>
    </w:p>
    <w:p w14:paraId="688AEE2A" w14:textId="77777777" w:rsidR="003F04FA" w:rsidRPr="002569A8" w:rsidRDefault="003F04FA">
      <w:pPr>
        <w:numPr>
          <w:ilvl w:val="0"/>
          <w:numId w:val="11"/>
        </w:numPr>
        <w:ind w:left="0" w:firstLine="426"/>
      </w:pPr>
      <w:r w:rsidRPr="002569A8">
        <w:t>подходит для проектов с фиксированными и чётко определёнными требованиями, где цена ошибки высока (например, системы управления в медицине, авиации, автомобилестроении).</w:t>
      </w:r>
    </w:p>
    <w:p w14:paraId="34DFBFF6" w14:textId="77777777" w:rsidR="003F04FA" w:rsidRPr="002569A8" w:rsidRDefault="003F04FA" w:rsidP="003F04FA">
      <w:r w:rsidRPr="002569A8">
        <w:t>Недостатки:</w:t>
      </w:r>
    </w:p>
    <w:p w14:paraId="06D42021" w14:textId="77777777" w:rsidR="003F04FA" w:rsidRPr="002569A8" w:rsidRDefault="003F04FA">
      <w:pPr>
        <w:numPr>
          <w:ilvl w:val="0"/>
          <w:numId w:val="11"/>
        </w:numPr>
        <w:ind w:left="0" w:firstLine="426"/>
      </w:pPr>
      <w:r w:rsidRPr="002569A8">
        <w:t>недостаточный анализ рисков;</w:t>
      </w:r>
    </w:p>
    <w:p w14:paraId="12E14AB6" w14:textId="77777777" w:rsidR="003F04FA" w:rsidRPr="002569A8" w:rsidRDefault="003F04FA">
      <w:pPr>
        <w:numPr>
          <w:ilvl w:val="0"/>
          <w:numId w:val="11"/>
        </w:numPr>
        <w:ind w:left="0" w:firstLine="426"/>
      </w:pPr>
      <w:r w:rsidRPr="002569A8">
        <w:t>значительные изменения требуют обновления большого количества документов и повторного прохождения предыдущих этапов (как и каскадная);</w:t>
      </w:r>
    </w:p>
    <w:p w14:paraId="67FBEED9" w14:textId="77777777" w:rsidR="003F04FA" w:rsidRPr="002569A8" w:rsidRDefault="003F04FA">
      <w:pPr>
        <w:numPr>
          <w:ilvl w:val="0"/>
          <w:numId w:val="11"/>
        </w:numPr>
        <w:ind w:left="0" w:firstLine="426"/>
      </w:pPr>
      <w:r w:rsidRPr="002569A8">
        <w:t>прототип создаётся только на этапе кодирования, то есть в середине или ближе к концу процесса, а значит заказчик не видит работающей системы до тех пор, пока не будет завершена реализация;</w:t>
      </w:r>
    </w:p>
    <w:p w14:paraId="4706E6A7" w14:textId="77777777" w:rsidR="003F04FA" w:rsidRPr="002569A8" w:rsidRDefault="003F04FA">
      <w:pPr>
        <w:numPr>
          <w:ilvl w:val="0"/>
          <w:numId w:val="11"/>
        </w:numPr>
        <w:ind w:left="0" w:firstLine="426"/>
      </w:pPr>
      <w:r w:rsidRPr="002569A8">
        <w:t>не подходит для больших, долгосрочных и сложных проектов с неясными требованиями;</w:t>
      </w:r>
    </w:p>
    <w:p w14:paraId="6ECB7D1E" w14:textId="77777777" w:rsidR="003F04FA" w:rsidRPr="002569A8" w:rsidRDefault="003F04FA">
      <w:pPr>
        <w:numPr>
          <w:ilvl w:val="0"/>
          <w:numId w:val="11"/>
        </w:numPr>
        <w:ind w:left="0" w:firstLine="426"/>
      </w:pPr>
      <w:r w:rsidRPr="002569A8">
        <w:t>нет работы с параллельными событиями и возможности динамического внесения изменений.</w:t>
      </w:r>
    </w:p>
    <w:p w14:paraId="0F8BC9AF" w14:textId="77777777" w:rsidR="003F04FA" w:rsidRPr="002569A8" w:rsidRDefault="003F04FA" w:rsidP="003F04FA">
      <w:r w:rsidRPr="002569A8">
        <w:t>Когда рекомендуется использовать V‑модель:</w:t>
      </w:r>
    </w:p>
    <w:p w14:paraId="00C4F3B4" w14:textId="447E05D1" w:rsidR="003F04FA" w:rsidRPr="002569A8" w:rsidRDefault="003F04FA">
      <w:pPr>
        <w:numPr>
          <w:ilvl w:val="0"/>
          <w:numId w:val="14"/>
        </w:numPr>
        <w:ind w:left="0" w:firstLine="426"/>
      </w:pPr>
      <w:r w:rsidRPr="002569A8">
        <w:t>в проектах, в которых существуют временны</w:t>
      </w:r>
      <w:r w:rsidR="00A214DD" w:rsidRPr="002569A8">
        <w:t>́</w:t>
      </w:r>
      <w:r w:rsidRPr="002569A8">
        <w:t>е и финансовые ограничения;</w:t>
      </w:r>
    </w:p>
    <w:p w14:paraId="0B0BAD85" w14:textId="6938D150" w:rsidR="00B80075" w:rsidRPr="002569A8" w:rsidRDefault="003F04FA">
      <w:pPr>
        <w:numPr>
          <w:ilvl w:val="0"/>
          <w:numId w:val="14"/>
        </w:numPr>
        <w:ind w:left="0" w:firstLine="426"/>
      </w:pPr>
      <w:r w:rsidRPr="002569A8">
        <w:t>для задач, которые предполагают более широкое, по сравнению с каскадной моделью, тестовое покрытие.</w:t>
      </w:r>
    </w:p>
    <w:p w14:paraId="7770ED00" w14:textId="1F7365B6" w:rsidR="00110D9A" w:rsidRPr="002569A8" w:rsidRDefault="00110D9A" w:rsidP="00110D9A"/>
    <w:p w14:paraId="42411FCC" w14:textId="77777777" w:rsidR="00110D9A" w:rsidRPr="002569A8" w:rsidRDefault="00110D9A" w:rsidP="00110D9A">
      <w:pPr>
        <w:pStyle w:val="2"/>
      </w:pPr>
      <w:bookmarkStart w:id="11" w:name="_Toc227966720"/>
      <w:r w:rsidRPr="002569A8">
        <w:t>RAD-модель</w:t>
      </w:r>
      <w:bookmarkEnd w:id="11"/>
    </w:p>
    <w:p w14:paraId="576DA641" w14:textId="4F782B4B" w:rsidR="00110D9A" w:rsidRPr="002569A8" w:rsidRDefault="00110D9A" w:rsidP="00110D9A">
      <w:r w:rsidRPr="002569A8">
        <w:t xml:space="preserve">Методология </w:t>
      </w:r>
      <w:r w:rsidRPr="002569A8">
        <w:rPr>
          <w:lang w:val="en-US"/>
        </w:rPr>
        <w:t>RAD</w:t>
      </w:r>
      <w:r w:rsidRPr="002569A8">
        <w:t xml:space="preserve"> (</w:t>
      </w:r>
      <w:r w:rsidRPr="002569A8">
        <w:rPr>
          <w:lang w:val="en-US"/>
        </w:rPr>
        <w:t>Rapid</w:t>
      </w:r>
      <w:r w:rsidRPr="002569A8">
        <w:t xml:space="preserve"> </w:t>
      </w:r>
      <w:r w:rsidRPr="002569A8">
        <w:rPr>
          <w:lang w:val="en-US"/>
        </w:rPr>
        <w:t>Application</w:t>
      </w:r>
      <w:r w:rsidRPr="002569A8">
        <w:t xml:space="preserve"> </w:t>
      </w:r>
      <w:r w:rsidRPr="002569A8">
        <w:rPr>
          <w:lang w:val="en-US"/>
        </w:rPr>
        <w:t>Development</w:t>
      </w:r>
      <w:r w:rsidRPr="002569A8">
        <w:t xml:space="preserve">) ориентирована на быструю разработку приложения итеративно, с максимально простой архитектурой, минимальными издержками на процесс, максимально используя готовые компоненты и мощные инструменты. Имеет ограничение на длительность проекта — 60–90 дней </w:t>
      </w:r>
      <w:r w:rsidR="009047A3" w:rsidRPr="002569A8">
        <w:t xml:space="preserve">[2, </w:t>
      </w:r>
      <w:r w:rsidRPr="002569A8">
        <w:t>с.25].</w:t>
      </w:r>
    </w:p>
    <w:p w14:paraId="249000F4" w14:textId="36CC4D41" w:rsidR="00110D9A" w:rsidRDefault="00110D9A" w:rsidP="00110D9A">
      <w:r w:rsidRPr="002569A8">
        <w:t>RAD предполагает, что разработка ПО осуществляется небольшой командой разработчиков за срок порядка трех-четырёх месяцев путём</w:t>
      </w:r>
      <w:r>
        <w:t xml:space="preserve"> использования инкрементного прототипирования с применением инструментальных средств визуального моделирования и разработки. Технология RAD предусматривает активное привлечение заказчика уже на ранних стадиях обследования организации, выработки требований к системе. Это означает, что дополнительные затраты на сопровождение сразу после поставки будут значительно меньше. Таким образом, полное время от начала разработки до получения приемлемого продукта при использовании этого метода значительно сокращается </w:t>
      </w:r>
      <w:r w:rsidR="009047A3">
        <w:t xml:space="preserve">[2, </w:t>
      </w:r>
      <w:r>
        <w:t>с.25</w:t>
      </w:r>
      <w:r w:rsidRPr="0014613F">
        <w:t>]</w:t>
      </w:r>
      <w:r>
        <w:t xml:space="preserve"> (рис. </w:t>
      </w:r>
      <w:r w:rsidR="001410F8">
        <w:t>7</w:t>
      </w:r>
      <w:r w:rsidR="00EF3838">
        <w:t>-</w:t>
      </w:r>
      <w:r w:rsidR="001410F8">
        <w:t>8</w:t>
      </w:r>
      <w:r>
        <w:t>).</w:t>
      </w:r>
    </w:p>
    <w:p w14:paraId="25AF252B" w14:textId="77777777" w:rsidR="00EF3838" w:rsidRDefault="00EF3838" w:rsidP="00EF3838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A4D8668" wp14:editId="142F37CB">
            <wp:extent cx="3142769" cy="1868762"/>
            <wp:effectExtent l="0" t="0" r="635" b="0"/>
            <wp:docPr id="13" name="Рисунок 1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007"/>
                    <a:stretch/>
                  </pic:blipFill>
                  <pic:spPr bwMode="auto">
                    <a:xfrm>
                      <a:off x="0" y="0"/>
                      <a:ext cx="3207849" cy="19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61170" w14:textId="672BFAD9" w:rsidR="00EF3838" w:rsidRPr="00EF3838" w:rsidRDefault="00EF3838" w:rsidP="00EF3838">
      <w:pPr>
        <w:pStyle w:val="af9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47197">
        <w:rPr>
          <w:noProof/>
        </w:rPr>
        <w:t>7</w:t>
      </w:r>
      <w:r>
        <w:fldChar w:fldCharType="end"/>
      </w:r>
      <w:r>
        <w:t xml:space="preserve">. Пример </w:t>
      </w:r>
      <w:r>
        <w:rPr>
          <w:lang w:val="en-US"/>
        </w:rPr>
        <w:t>RAD</w:t>
      </w:r>
      <w:r>
        <w:t>-модели</w:t>
      </w:r>
    </w:p>
    <w:p w14:paraId="564FCB1B" w14:textId="77777777" w:rsidR="00EF3838" w:rsidRDefault="00EF3838" w:rsidP="00110D9A"/>
    <w:p w14:paraId="4381555A" w14:textId="77777777" w:rsidR="00110D9A" w:rsidRDefault="00110D9A" w:rsidP="00110D9A">
      <w:pPr>
        <w:keepNext/>
        <w:ind w:firstLine="0"/>
        <w:jc w:val="center"/>
      </w:pPr>
      <w:r w:rsidRPr="00AC568D">
        <w:rPr>
          <w:noProof/>
        </w:rPr>
        <w:drawing>
          <wp:inline distT="0" distB="0" distL="0" distR="0" wp14:anchorId="27B460CB" wp14:editId="12891E4C">
            <wp:extent cx="2443523" cy="1253633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14931" cy="129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26D3" w14:textId="636F13D3" w:rsidR="00110D9A" w:rsidRPr="00AC568D" w:rsidRDefault="00110D9A" w:rsidP="00110D9A">
      <w:pPr>
        <w:pStyle w:val="af9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47197">
        <w:rPr>
          <w:noProof/>
        </w:rPr>
        <w:t>8</w:t>
      </w:r>
      <w:r>
        <w:fldChar w:fldCharType="end"/>
      </w:r>
      <w:r>
        <w:t xml:space="preserve">. Сравнение </w:t>
      </w:r>
      <w:r>
        <w:rPr>
          <w:lang w:val="en-US"/>
        </w:rPr>
        <w:t>RAD</w:t>
      </w:r>
      <w:r w:rsidRPr="00AC568D">
        <w:t xml:space="preserve">- </w:t>
      </w:r>
      <w:r>
        <w:t>и каскадной моделей</w:t>
      </w:r>
    </w:p>
    <w:p w14:paraId="41425148" w14:textId="77777777" w:rsidR="00110D9A" w:rsidRDefault="00110D9A" w:rsidP="00110D9A"/>
    <w:p w14:paraId="38E49621" w14:textId="193BD1DE" w:rsidR="000E2661" w:rsidRDefault="000E2661" w:rsidP="000E2661">
      <w:r>
        <w:t>Преимущества:</w:t>
      </w:r>
    </w:p>
    <w:p w14:paraId="690C2914" w14:textId="157A8B39" w:rsidR="000E2661" w:rsidRDefault="000E2661">
      <w:pPr>
        <w:numPr>
          <w:ilvl w:val="0"/>
          <w:numId w:val="25"/>
        </w:numPr>
      </w:pPr>
      <w:r>
        <w:t>благодаря использованию мощных инструментальных средств, время цикла разработки для всего проекта можно сократить;</w:t>
      </w:r>
    </w:p>
    <w:p w14:paraId="59D65592" w14:textId="4D271CE7" w:rsidR="000E2661" w:rsidRDefault="000E2661">
      <w:pPr>
        <w:numPr>
          <w:ilvl w:val="0"/>
          <w:numId w:val="25"/>
        </w:numPr>
      </w:pPr>
      <w:r>
        <w:t>требуется меньшее количество специалистов, т</w:t>
      </w:r>
      <w:r w:rsidR="000F3EC4">
        <w:t xml:space="preserve">ак </w:t>
      </w:r>
      <w:r>
        <w:t>к</w:t>
      </w:r>
      <w:r w:rsidR="000F3EC4">
        <w:t>ак</w:t>
      </w:r>
      <w:r>
        <w:t xml:space="preserve"> специалисты хорошо владеют предметной областью;</w:t>
      </w:r>
    </w:p>
    <w:p w14:paraId="4E9A421C" w14:textId="23702710" w:rsidR="000E2661" w:rsidRDefault="000E2661">
      <w:pPr>
        <w:numPr>
          <w:ilvl w:val="0"/>
          <w:numId w:val="25"/>
        </w:numPr>
      </w:pPr>
      <w:r>
        <w:t>уменьшаются затраты и риск, связанный с соблюдением графика;</w:t>
      </w:r>
    </w:p>
    <w:p w14:paraId="50208FC9" w14:textId="679ECADE" w:rsidR="000E2661" w:rsidRDefault="000E2661">
      <w:pPr>
        <w:numPr>
          <w:ilvl w:val="0"/>
          <w:numId w:val="25"/>
        </w:numPr>
      </w:pPr>
      <w:r>
        <w:t>в состав каждого временного блока входит анализ, проектирование и внедрение фазы отделены от действий;</w:t>
      </w:r>
    </w:p>
    <w:p w14:paraId="01B6E654" w14:textId="5E24916E" w:rsidR="000E2661" w:rsidRDefault="000E2661">
      <w:pPr>
        <w:numPr>
          <w:ilvl w:val="0"/>
          <w:numId w:val="25"/>
        </w:numPr>
      </w:pPr>
      <w:r>
        <w:t>основное внимание переносится с документации на код, причём при этом справедлив принцип получаете то, что видите;</w:t>
      </w:r>
    </w:p>
    <w:p w14:paraId="1C199A2F" w14:textId="578150D7" w:rsidR="000E2661" w:rsidRDefault="000E2661">
      <w:pPr>
        <w:numPr>
          <w:ilvl w:val="0"/>
          <w:numId w:val="25"/>
        </w:numPr>
      </w:pPr>
      <w:r>
        <w:t>используются современные методы моделирования данных</w:t>
      </w:r>
      <w:r w:rsidRPr="000E2661">
        <w:t xml:space="preserve"> </w:t>
      </w:r>
      <w:r w:rsidR="00C267FF">
        <w:t>[12]</w:t>
      </w:r>
      <w:r w:rsidRPr="000E2661">
        <w:t>.</w:t>
      </w:r>
    </w:p>
    <w:p w14:paraId="3D229953" w14:textId="01F250D2" w:rsidR="000E2661" w:rsidRDefault="000E2661" w:rsidP="000E2661">
      <w:r>
        <w:t>Недостатки RAD:</w:t>
      </w:r>
    </w:p>
    <w:p w14:paraId="6691055B" w14:textId="2B29E992" w:rsidR="000E2661" w:rsidRDefault="000E2661">
      <w:pPr>
        <w:numPr>
          <w:ilvl w:val="0"/>
          <w:numId w:val="24"/>
        </w:numPr>
      </w:pPr>
      <w:r>
        <w:t>пользователь должен всегда принимать участие на всех этапах разработке;</w:t>
      </w:r>
    </w:p>
    <w:p w14:paraId="3A9E0A5C" w14:textId="6CFD7CE2" w:rsidR="000E2661" w:rsidRDefault="000E2661">
      <w:pPr>
        <w:numPr>
          <w:ilvl w:val="0"/>
          <w:numId w:val="24"/>
        </w:numPr>
      </w:pPr>
      <w:r>
        <w:t>необходимо достаточное количество высококвалифицированных и хорошо обученных разработчиков;</w:t>
      </w:r>
    </w:p>
    <w:p w14:paraId="0F06C8B1" w14:textId="6D4E2836" w:rsidR="000E2661" w:rsidRDefault="000E2661">
      <w:pPr>
        <w:numPr>
          <w:ilvl w:val="0"/>
          <w:numId w:val="24"/>
        </w:numPr>
      </w:pPr>
      <w:r>
        <w:t>использование модели может оказаться неудачным в случае, если отсутствуют пригодные для повторного использования компоненты;</w:t>
      </w:r>
    </w:p>
    <w:p w14:paraId="50B8E284" w14:textId="1FE8D1D3" w:rsidR="000E2661" w:rsidRDefault="000E2661">
      <w:pPr>
        <w:numPr>
          <w:ilvl w:val="0"/>
          <w:numId w:val="24"/>
        </w:numPr>
      </w:pPr>
      <w:r>
        <w:t>жёсткие временные ограничения;</w:t>
      </w:r>
    </w:p>
    <w:p w14:paraId="4D875A0E" w14:textId="0AA4F073" w:rsidR="000E2661" w:rsidRDefault="000E2661">
      <w:pPr>
        <w:numPr>
          <w:ilvl w:val="0"/>
          <w:numId w:val="24"/>
        </w:numPr>
      </w:pPr>
      <w:r>
        <w:t>существует риск, что работа над проектом никогда не будет завершена</w:t>
      </w:r>
      <w:r w:rsidRPr="000E2661">
        <w:t xml:space="preserve"> </w:t>
      </w:r>
      <w:r w:rsidR="00C267FF">
        <w:t>[12]</w:t>
      </w:r>
      <w:r w:rsidRPr="000E2661">
        <w:t>.</w:t>
      </w:r>
    </w:p>
    <w:p w14:paraId="18BAFB5C" w14:textId="01809B56" w:rsidR="000E2661" w:rsidRDefault="000E2661" w:rsidP="000E2661">
      <w:r>
        <w:t>Область применения RAD:</w:t>
      </w:r>
    </w:p>
    <w:p w14:paraId="20C400A8" w14:textId="029412E1" w:rsidR="000E2661" w:rsidRDefault="000E2661">
      <w:pPr>
        <w:numPr>
          <w:ilvl w:val="0"/>
          <w:numId w:val="23"/>
        </w:numPr>
      </w:pPr>
      <w:r>
        <w:t>в системах, которые поддаются моделированию основанных на использовании компонентных объектов, а также в масштабируемых системах;</w:t>
      </w:r>
    </w:p>
    <w:p w14:paraId="05B32525" w14:textId="227D2662" w:rsidR="000E2661" w:rsidRDefault="000E2661">
      <w:pPr>
        <w:numPr>
          <w:ilvl w:val="0"/>
          <w:numId w:val="23"/>
        </w:numPr>
      </w:pPr>
      <w:r>
        <w:t>в системах, требования для которых в достаточной мере хорошо известны;</w:t>
      </w:r>
    </w:p>
    <w:p w14:paraId="7A5CFA4D" w14:textId="5BAB77EE" w:rsidR="000E2661" w:rsidRDefault="000E2661">
      <w:pPr>
        <w:numPr>
          <w:ilvl w:val="0"/>
          <w:numId w:val="23"/>
        </w:numPr>
      </w:pPr>
      <w:r>
        <w:t>в случаях, когда конечный пользователь может принимать участие в процессе разработки на протяжении всего жизненного цикла;</w:t>
      </w:r>
    </w:p>
    <w:p w14:paraId="55C3F3D1" w14:textId="403B6902" w:rsidR="000E2661" w:rsidRDefault="000E2661">
      <w:pPr>
        <w:numPr>
          <w:ilvl w:val="0"/>
          <w:numId w:val="23"/>
        </w:numPr>
      </w:pPr>
      <w:r>
        <w:lastRenderedPageBreak/>
        <w:t>при выполнении проектов, разработка которых должна быть выполнена в сокращённые сроки;</w:t>
      </w:r>
    </w:p>
    <w:p w14:paraId="588AA758" w14:textId="291E2F92" w:rsidR="000E2661" w:rsidRDefault="000E2661">
      <w:pPr>
        <w:numPr>
          <w:ilvl w:val="0"/>
          <w:numId w:val="23"/>
        </w:numPr>
      </w:pPr>
      <w:r>
        <w:t>когда пригодные к повторному использованию части можно получить из автоматических хранилищ программных продуктов;</w:t>
      </w:r>
    </w:p>
    <w:p w14:paraId="5088E80C" w14:textId="17CBB6D8" w:rsidR="000E2661" w:rsidRDefault="000E2661">
      <w:pPr>
        <w:numPr>
          <w:ilvl w:val="0"/>
          <w:numId w:val="23"/>
        </w:numPr>
      </w:pPr>
      <w:r>
        <w:t>в системах, которые предназначены для концептуальной проверки, являются некритическими или имеют небольшой размер, когда затраты и соблюдение графика не являются самым важным вопросом в системах, в которых не требуются достижение высокой производительности, особенно достигаемая посредством использования настройки интерфейсов;</w:t>
      </w:r>
    </w:p>
    <w:p w14:paraId="14A5622F" w14:textId="14FEAADC" w:rsidR="00110D9A" w:rsidRDefault="000E2661">
      <w:pPr>
        <w:numPr>
          <w:ilvl w:val="0"/>
          <w:numId w:val="23"/>
        </w:numPr>
      </w:pPr>
      <w:r>
        <w:t>когда команде</w:t>
      </w:r>
      <w:r w:rsidR="00726501">
        <w:t xml:space="preserve"> разработчиков</w:t>
      </w:r>
      <w:r>
        <w:t xml:space="preserve"> знакома предметная область</w:t>
      </w:r>
      <w:r w:rsidRPr="000E2661">
        <w:t xml:space="preserve"> </w:t>
      </w:r>
      <w:r w:rsidR="00C267FF">
        <w:t>[12]</w:t>
      </w:r>
      <w:r w:rsidRPr="000E2661">
        <w:t>.</w:t>
      </w:r>
    </w:p>
    <w:p w14:paraId="1979D219" w14:textId="77777777" w:rsidR="000E2661" w:rsidRDefault="000E2661" w:rsidP="000E2661"/>
    <w:p w14:paraId="2A31A20B" w14:textId="665DAD41" w:rsidR="00B80075" w:rsidRPr="007471A9" w:rsidRDefault="00321890" w:rsidP="00EE10DA">
      <w:pPr>
        <w:pStyle w:val="2"/>
      </w:pPr>
      <w:bookmarkStart w:id="12" w:name="_Toc227966721"/>
      <w:r w:rsidRPr="007471A9">
        <w:rPr>
          <w:lang w:val="en-US"/>
        </w:rPr>
        <w:t>Agile</w:t>
      </w:r>
      <w:r w:rsidR="00110D9A" w:rsidRPr="007471A9">
        <w:rPr>
          <w:lang w:val="en-US"/>
        </w:rPr>
        <w:t>-манифест</w:t>
      </w:r>
      <w:bookmarkEnd w:id="12"/>
    </w:p>
    <w:p w14:paraId="4E6A533E" w14:textId="18AE5E75" w:rsidR="00321890" w:rsidRPr="00110D9A" w:rsidRDefault="00321890" w:rsidP="00321890">
      <w:r w:rsidRPr="00110D9A">
        <w:t xml:space="preserve">В феврале 2001 г. семнадцать человек, ИТ-специалисты и разработчики, составили небольшой документ — </w:t>
      </w:r>
      <w:r w:rsidRPr="00321890">
        <w:rPr>
          <w:lang w:val="en-US"/>
        </w:rPr>
        <w:t>Agile</w:t>
      </w:r>
      <w:r w:rsidRPr="00110D9A">
        <w:t>-манифест, который стал</w:t>
      </w:r>
      <w:r w:rsidR="00FF7D0F">
        <w:t xml:space="preserve"> </w:t>
      </w:r>
      <w:r w:rsidRPr="00110D9A">
        <w:t>новацией в разработке программного обеспечения и положил начало</w:t>
      </w:r>
      <w:r w:rsidR="00FF7D0F">
        <w:t xml:space="preserve"> </w:t>
      </w:r>
      <w:r w:rsidRPr="00110D9A">
        <w:t>ряду практических подходов к программированию</w:t>
      </w:r>
      <w:r w:rsidR="00FF7D0F">
        <w:t xml:space="preserve"> </w:t>
      </w:r>
      <w:r w:rsidR="009047A3">
        <w:t xml:space="preserve">[2, </w:t>
      </w:r>
      <w:r w:rsidR="00FF7D0F">
        <w:t>с.26</w:t>
      </w:r>
      <w:r w:rsidR="00FF7D0F" w:rsidRPr="0014613F">
        <w:t>]</w:t>
      </w:r>
      <w:r w:rsidR="00FF7D0F">
        <w:t>.</w:t>
      </w:r>
    </w:p>
    <w:p w14:paraId="3CDACDF2" w14:textId="30EA2419" w:rsidR="00321890" w:rsidRPr="00110D9A" w:rsidRDefault="00321890" w:rsidP="00321890">
      <w:r w:rsidRPr="00110D9A">
        <w:t xml:space="preserve">С английского </w:t>
      </w:r>
      <w:r w:rsidRPr="00321890">
        <w:rPr>
          <w:lang w:val="en-US"/>
        </w:rPr>
        <w:t>agile</w:t>
      </w:r>
      <w:r w:rsidRPr="00110D9A">
        <w:t xml:space="preserve"> переводится как «подвижный, быстрый, проворный», но в русской ИТ-лексике за этой группой методологий закрепилось определение «гибкие». </w:t>
      </w:r>
      <w:r w:rsidRPr="00321890">
        <w:rPr>
          <w:lang w:val="en-US"/>
        </w:rPr>
        <w:t>Agile</w:t>
      </w:r>
      <w:r w:rsidRPr="00110D9A">
        <w:t>-подход динамично организует</w:t>
      </w:r>
      <w:r w:rsidR="00FF7D0F">
        <w:t xml:space="preserve"> </w:t>
      </w:r>
      <w:r w:rsidRPr="00110D9A">
        <w:t>программирование, постоянно адаптируя проект к новым обстоятельствам и требованиям</w:t>
      </w:r>
      <w:r w:rsidR="00FF7D0F">
        <w:t xml:space="preserve"> </w:t>
      </w:r>
      <w:r w:rsidR="009047A3">
        <w:t xml:space="preserve">[2, </w:t>
      </w:r>
      <w:r w:rsidR="00FF7D0F">
        <w:t>с.26</w:t>
      </w:r>
      <w:r w:rsidR="00FF7D0F" w:rsidRPr="0014613F">
        <w:t>]</w:t>
      </w:r>
      <w:r w:rsidR="00FF7D0F">
        <w:t>.</w:t>
      </w:r>
    </w:p>
    <w:p w14:paraId="73BE7C51" w14:textId="4CBD936A" w:rsidR="00321890" w:rsidRDefault="00321890" w:rsidP="00321890">
      <w:r w:rsidRPr="00110D9A">
        <w:t>Разработка проходит через ряд циклов — итераций. Каждая итерация — это фактически отдельный проект, где разрабатываются фрагменты программы, улучшается функциональность, добавляются новые возможности</w:t>
      </w:r>
      <w:r w:rsidR="00EF3838" w:rsidRPr="00EF3838">
        <w:t xml:space="preserve"> (</w:t>
      </w:r>
      <w:r w:rsidR="00EF3838">
        <w:t xml:space="preserve">рис. </w:t>
      </w:r>
      <w:r w:rsidR="000F3EC4">
        <w:t>9</w:t>
      </w:r>
      <w:r w:rsidR="00EF3838" w:rsidRPr="00EF3838">
        <w:t>)</w:t>
      </w:r>
      <w:r w:rsidRPr="00110D9A">
        <w:t>.</w:t>
      </w:r>
    </w:p>
    <w:p w14:paraId="4C411B55" w14:textId="77777777" w:rsidR="00EF3838" w:rsidRDefault="00EF3838" w:rsidP="00EF3838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337CFC8" wp14:editId="2F5DCF9C">
            <wp:extent cx="5586292" cy="1894126"/>
            <wp:effectExtent l="0" t="0" r="0" b="0"/>
            <wp:docPr id="14" name="Рисунок 1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53" b="5455"/>
                    <a:stretch/>
                  </pic:blipFill>
                  <pic:spPr bwMode="auto">
                    <a:xfrm>
                      <a:off x="0" y="0"/>
                      <a:ext cx="5615271" cy="1903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EDC61B" w14:textId="67F075AB" w:rsidR="00EF3838" w:rsidRPr="00EF3838" w:rsidRDefault="00EF3838" w:rsidP="00EF3838">
      <w:pPr>
        <w:pStyle w:val="af9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47197">
        <w:rPr>
          <w:noProof/>
        </w:rPr>
        <w:t>9</w:t>
      </w:r>
      <w:r>
        <w:fldChar w:fldCharType="end"/>
      </w:r>
      <w:r>
        <w:t xml:space="preserve">. Пример </w:t>
      </w:r>
      <w:r>
        <w:rPr>
          <w:lang w:val="en-US"/>
        </w:rPr>
        <w:t>Agile</w:t>
      </w:r>
      <w:r w:rsidRPr="00E54D19">
        <w:t>-</w:t>
      </w:r>
      <w:r>
        <w:t>модели</w:t>
      </w:r>
    </w:p>
    <w:p w14:paraId="339F441E" w14:textId="77777777" w:rsidR="00EF3838" w:rsidRPr="00110D9A" w:rsidRDefault="00EF3838" w:rsidP="00321890"/>
    <w:p w14:paraId="65120E92" w14:textId="0496C96A" w:rsidR="00321890" w:rsidRPr="00110D9A" w:rsidRDefault="00321890" w:rsidP="00321890">
      <w:r w:rsidRPr="00110D9A">
        <w:t>Гибкая методология — это не алгоритм разработки, а набор идей</w:t>
      </w:r>
      <w:r w:rsidR="00FF7D0F">
        <w:t xml:space="preserve"> </w:t>
      </w:r>
      <w:r w:rsidRPr="00110D9A">
        <w:t>и принципов, на которых основаны конкретные практические решения. Можно считать это особой философией, которая зада</w:t>
      </w:r>
      <w:r w:rsidR="00FF7D0F">
        <w:t>ё</w:t>
      </w:r>
      <w:r w:rsidRPr="00110D9A">
        <w:t>т вектор,</w:t>
      </w:r>
      <w:r w:rsidR="00FF7D0F">
        <w:t xml:space="preserve"> </w:t>
      </w:r>
      <w:r w:rsidRPr="00110D9A">
        <w:t>а не предписывает действия</w:t>
      </w:r>
      <w:r w:rsidR="00212DC6">
        <w:t xml:space="preserve"> </w:t>
      </w:r>
      <w:r w:rsidR="009047A3">
        <w:t xml:space="preserve">[2, </w:t>
      </w:r>
      <w:r w:rsidR="00212DC6">
        <w:t>с.26</w:t>
      </w:r>
      <w:r w:rsidR="00212DC6" w:rsidRPr="0014613F">
        <w:t>]</w:t>
      </w:r>
      <w:r w:rsidR="00212DC6">
        <w:t>.</w:t>
      </w:r>
    </w:p>
    <w:p w14:paraId="58BCED58" w14:textId="3052434C" w:rsidR="00110D9A" w:rsidRDefault="00110D9A" w:rsidP="00110D9A">
      <w:r>
        <w:t xml:space="preserve">Четыре центральных идеи </w:t>
      </w:r>
      <w:r w:rsidRPr="003C603F">
        <w:rPr>
          <w:lang w:val="en-US"/>
        </w:rPr>
        <w:t>Agile Manifesto</w:t>
      </w:r>
      <w:r>
        <w:t xml:space="preserve"> </w:t>
      </w:r>
      <w:r w:rsidR="00FF7D0F">
        <w:t xml:space="preserve">(рис. </w:t>
      </w:r>
      <w:r w:rsidR="000F3EC4">
        <w:t>10</w:t>
      </w:r>
      <w:r w:rsidR="00FF7D0F">
        <w:t>)</w:t>
      </w:r>
      <w:r>
        <w:t>:</w:t>
      </w:r>
    </w:p>
    <w:p w14:paraId="62EA3F81" w14:textId="2B7B0F01" w:rsidR="00110D9A" w:rsidRDefault="00110D9A">
      <w:pPr>
        <w:numPr>
          <w:ilvl w:val="0"/>
          <w:numId w:val="20"/>
        </w:numPr>
      </w:pPr>
      <w:r>
        <w:t>люди и взаимодействие важнее, чем процессы и инструменты;</w:t>
      </w:r>
    </w:p>
    <w:p w14:paraId="4F931F57" w14:textId="26756D22" w:rsidR="00110D9A" w:rsidRDefault="00110D9A">
      <w:pPr>
        <w:numPr>
          <w:ilvl w:val="0"/>
          <w:numId w:val="20"/>
        </w:numPr>
      </w:pPr>
      <w:r>
        <w:t>работающее ПО важнее, чем исчерпывающая документация;</w:t>
      </w:r>
    </w:p>
    <w:p w14:paraId="5A262086" w14:textId="6BDD0153" w:rsidR="00110D9A" w:rsidRDefault="00110D9A">
      <w:pPr>
        <w:numPr>
          <w:ilvl w:val="0"/>
          <w:numId w:val="20"/>
        </w:numPr>
      </w:pPr>
      <w:r>
        <w:t>сотрудничество с заказчиком важнее, чем согласование условий контракта;</w:t>
      </w:r>
    </w:p>
    <w:p w14:paraId="03BA9F4F" w14:textId="405B5C16" w:rsidR="00110D9A" w:rsidRDefault="00110D9A">
      <w:pPr>
        <w:numPr>
          <w:ilvl w:val="0"/>
          <w:numId w:val="20"/>
        </w:numPr>
      </w:pPr>
      <w:r>
        <w:t>готовность к изменениям важнее, чем следование первоначальному плану.</w:t>
      </w:r>
    </w:p>
    <w:p w14:paraId="6CED13C8" w14:textId="77777777" w:rsidR="00FF7D0F" w:rsidRDefault="00FF7D0F" w:rsidP="00FF7D0F">
      <w:pPr>
        <w:keepNext/>
        <w:ind w:firstLine="0"/>
        <w:jc w:val="center"/>
      </w:pPr>
      <w:r w:rsidRPr="00110D9A">
        <w:rPr>
          <w:noProof/>
          <w:lang w:val="en-US"/>
        </w:rPr>
        <w:lastRenderedPageBreak/>
        <w:drawing>
          <wp:inline distT="0" distB="0" distL="0" distR="0" wp14:anchorId="14C1ECE0" wp14:editId="3F7EC0CE">
            <wp:extent cx="2666352" cy="1796143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14867" cy="18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DFC8" w14:textId="56917C42" w:rsidR="00FF7D0F" w:rsidRPr="000F3EC4" w:rsidRDefault="00FF7D0F" w:rsidP="00FF7D0F">
      <w:pPr>
        <w:pStyle w:val="af9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47197">
        <w:rPr>
          <w:noProof/>
        </w:rPr>
        <w:t>10</w:t>
      </w:r>
      <w:r>
        <w:fldChar w:fldCharType="end"/>
      </w:r>
      <w:r>
        <w:t xml:space="preserve">. </w:t>
      </w:r>
      <w:r w:rsidR="000F3EC4">
        <w:t xml:space="preserve">Сравнение </w:t>
      </w:r>
      <w:r w:rsidR="000F3EC4" w:rsidRPr="003C603F">
        <w:rPr>
          <w:lang w:val="en-US"/>
        </w:rPr>
        <w:t>Agile</w:t>
      </w:r>
      <w:r w:rsidR="000F3EC4">
        <w:t>- и каскадной моделей</w:t>
      </w:r>
    </w:p>
    <w:p w14:paraId="2701036C" w14:textId="77777777" w:rsidR="00FF7D0F" w:rsidRDefault="00FF7D0F" w:rsidP="00110D9A"/>
    <w:p w14:paraId="6A5E4BCE" w14:textId="0583A942" w:rsidR="00110D9A" w:rsidRDefault="00110D9A" w:rsidP="00110D9A">
      <w:r>
        <w:t xml:space="preserve">Принципы </w:t>
      </w:r>
      <w:r w:rsidRPr="003C603F">
        <w:rPr>
          <w:lang w:val="en-US"/>
        </w:rPr>
        <w:t>Agile</w:t>
      </w:r>
      <w:r>
        <w:t>:</w:t>
      </w:r>
    </w:p>
    <w:p w14:paraId="42CAF84E" w14:textId="2FC87A8D" w:rsidR="00321890" w:rsidRPr="00110D9A" w:rsidRDefault="00110D9A">
      <w:pPr>
        <w:numPr>
          <w:ilvl w:val="0"/>
          <w:numId w:val="34"/>
        </w:numPr>
      </w:pPr>
      <w:r>
        <w:t>задача высшего приоритета — регулярно и как можно раньше</w:t>
      </w:r>
      <w:r w:rsidR="00FF7D0F">
        <w:t xml:space="preserve"> </w:t>
      </w:r>
      <w:r>
        <w:t>удовлетворять потребности заказчика, предоставляя ему программное обеспечение;</w:t>
      </w:r>
    </w:p>
    <w:p w14:paraId="719E0444" w14:textId="392EE6DA" w:rsidR="00110D9A" w:rsidRDefault="00110D9A">
      <w:pPr>
        <w:numPr>
          <w:ilvl w:val="0"/>
          <w:numId w:val="34"/>
        </w:numPr>
      </w:pPr>
      <w:r>
        <w:t>учитывать, что требования могут измениться на любом этапе</w:t>
      </w:r>
      <w:r w:rsidR="00FF7D0F">
        <w:t xml:space="preserve"> </w:t>
      </w:r>
      <w:r>
        <w:t>разработки</w:t>
      </w:r>
      <w:r w:rsidR="00FF7D0F">
        <w:t>;</w:t>
      </w:r>
      <w:r>
        <w:t xml:space="preserve"> </w:t>
      </w:r>
      <w:r w:rsidR="00FF7D0F">
        <w:t>е</w:t>
      </w:r>
      <w:r>
        <w:t>сли изменения быстро вносятся в проект, заказчик может получить конкурентные преимущества;</w:t>
      </w:r>
    </w:p>
    <w:p w14:paraId="56169698" w14:textId="575AFBA8" w:rsidR="00110D9A" w:rsidRDefault="00110D9A">
      <w:pPr>
        <w:numPr>
          <w:ilvl w:val="0"/>
          <w:numId w:val="34"/>
        </w:numPr>
      </w:pPr>
      <w:r>
        <w:t>выпускать версии готовой программы как можно чаще — с промежутком от двух недель до двух месяцев;</w:t>
      </w:r>
    </w:p>
    <w:p w14:paraId="3B9C22A8" w14:textId="58753A4A" w:rsidR="00110D9A" w:rsidRDefault="00110D9A">
      <w:pPr>
        <w:numPr>
          <w:ilvl w:val="0"/>
          <w:numId w:val="34"/>
        </w:numPr>
      </w:pPr>
      <w:r>
        <w:t>ежедневно вместе работать над проектом — разработчикам и заказчикам;</w:t>
      </w:r>
    </w:p>
    <w:p w14:paraId="0ABBDD68" w14:textId="244A160E" w:rsidR="00110D9A" w:rsidRDefault="00110D9A">
      <w:pPr>
        <w:numPr>
          <w:ilvl w:val="0"/>
          <w:numId w:val="34"/>
        </w:numPr>
      </w:pPr>
      <w:r>
        <w:t>поручить работу мотивированным профессионалам</w:t>
      </w:r>
      <w:r w:rsidR="00FF7D0F">
        <w:t>; о</w:t>
      </w:r>
      <w:r>
        <w:t>беспечить</w:t>
      </w:r>
      <w:r w:rsidR="00FF7D0F">
        <w:t xml:space="preserve"> </w:t>
      </w:r>
      <w:r>
        <w:t>поддержку и условия, довериться им, и работа будет сделана;</w:t>
      </w:r>
    </w:p>
    <w:p w14:paraId="642998B3" w14:textId="493CE383" w:rsidR="00110D9A" w:rsidRDefault="00110D9A">
      <w:pPr>
        <w:numPr>
          <w:ilvl w:val="0"/>
          <w:numId w:val="34"/>
        </w:numPr>
      </w:pPr>
      <w:r>
        <w:t>общаться напрямую — это самый эффективный способ взаимодействия внутри команды и вне е</w:t>
      </w:r>
      <w:r w:rsidR="00FF7D0F">
        <w:t>ё</w:t>
      </w:r>
      <w:r>
        <w:t>;</w:t>
      </w:r>
    </w:p>
    <w:p w14:paraId="2AD3F487" w14:textId="3FF0FCEB" w:rsidR="00110D9A" w:rsidRDefault="00110D9A">
      <w:pPr>
        <w:numPr>
          <w:ilvl w:val="0"/>
          <w:numId w:val="34"/>
        </w:numPr>
      </w:pPr>
      <w:r>
        <w:t>считать главным показателем прогресса работающий продукт;</w:t>
      </w:r>
    </w:p>
    <w:p w14:paraId="2058AF4B" w14:textId="1B23A588" w:rsidR="00110D9A" w:rsidRDefault="00110D9A">
      <w:pPr>
        <w:numPr>
          <w:ilvl w:val="0"/>
          <w:numId w:val="34"/>
        </w:numPr>
      </w:pPr>
      <w:r>
        <w:t>поддерживать постоянный ритм работы — касается и разработчиков, и заказчиков;</w:t>
      </w:r>
    </w:p>
    <w:p w14:paraId="05499855" w14:textId="419203EF" w:rsidR="00110D9A" w:rsidRDefault="00110D9A">
      <w:pPr>
        <w:numPr>
          <w:ilvl w:val="0"/>
          <w:numId w:val="34"/>
        </w:numPr>
      </w:pPr>
      <w:r>
        <w:t>уделять пристальное внимание техническому совершенству и качеству проектирования — это повышает гибкость проекта;</w:t>
      </w:r>
    </w:p>
    <w:p w14:paraId="73659E50" w14:textId="0467E763" w:rsidR="00110D9A" w:rsidRDefault="00110D9A">
      <w:pPr>
        <w:numPr>
          <w:ilvl w:val="0"/>
          <w:numId w:val="34"/>
        </w:numPr>
      </w:pPr>
      <w:r>
        <w:t>минимизировать лишнюю работу;</w:t>
      </w:r>
    </w:p>
    <w:p w14:paraId="1C774E10" w14:textId="19ADC423" w:rsidR="00110D9A" w:rsidRDefault="00110D9A">
      <w:pPr>
        <w:numPr>
          <w:ilvl w:val="0"/>
          <w:numId w:val="34"/>
        </w:numPr>
      </w:pPr>
      <w:r>
        <w:t>стремиться к самоорганизующейся команде — в ней рождаются наиболее эффективные и качественные решения;</w:t>
      </w:r>
    </w:p>
    <w:p w14:paraId="66FD575D" w14:textId="15F74D2C" w:rsidR="00321890" w:rsidRPr="00110D9A" w:rsidRDefault="00110D9A">
      <w:pPr>
        <w:numPr>
          <w:ilvl w:val="0"/>
          <w:numId w:val="34"/>
        </w:numPr>
      </w:pPr>
      <w:r>
        <w:t>всем участникам команды постоянно искать способы повышать</w:t>
      </w:r>
      <w:r w:rsidR="00FF7D0F">
        <w:t xml:space="preserve"> </w:t>
      </w:r>
      <w:r>
        <w:t>эффективность работы</w:t>
      </w:r>
      <w:r w:rsidR="00212DC6">
        <w:t xml:space="preserve"> </w:t>
      </w:r>
      <w:r w:rsidR="009047A3">
        <w:t xml:space="preserve">[2, </w:t>
      </w:r>
      <w:r w:rsidR="00212DC6">
        <w:t>с.27</w:t>
      </w:r>
      <w:r w:rsidR="00212DC6" w:rsidRPr="0014613F">
        <w:t>]</w:t>
      </w:r>
      <w:r w:rsidR="00212DC6">
        <w:t>.</w:t>
      </w:r>
    </w:p>
    <w:p w14:paraId="41073C4E" w14:textId="49C5CD59" w:rsidR="00321890" w:rsidRDefault="004B4AC4" w:rsidP="00321890">
      <w:r>
        <w:t>М</w:t>
      </w:r>
      <w:r w:rsidR="00321890">
        <w:t>ожно отметить следующие основные преимущества гибких методологий:</w:t>
      </w:r>
    </w:p>
    <w:p w14:paraId="4DA15D98" w14:textId="438D73B3" w:rsidR="00321890" w:rsidRDefault="00321890">
      <w:pPr>
        <w:numPr>
          <w:ilvl w:val="0"/>
          <w:numId w:val="19"/>
        </w:numPr>
      </w:pPr>
      <w:r>
        <w:t>программный продукт готов к использованию на самых ранних этапах его разработки, пусть и не с полной функциональностью;</w:t>
      </w:r>
    </w:p>
    <w:p w14:paraId="42906137" w14:textId="09C80B8D" w:rsidR="00321890" w:rsidRDefault="00321890">
      <w:pPr>
        <w:numPr>
          <w:ilvl w:val="0"/>
          <w:numId w:val="19"/>
        </w:numPr>
      </w:pPr>
      <w:r>
        <w:t>разработчики постоянно в контакте с заказчиком и пользователем и всегда знают, что именно требуется от программы, могут оперативно реагировать на новые потребности пользователя и пожелания к продукту;</w:t>
      </w:r>
    </w:p>
    <w:p w14:paraId="4F41168D" w14:textId="36FD7C29" w:rsidR="00321890" w:rsidRDefault="00321890">
      <w:pPr>
        <w:numPr>
          <w:ilvl w:val="0"/>
          <w:numId w:val="19"/>
        </w:numPr>
      </w:pPr>
      <w:r>
        <w:t>нет ж</w:t>
      </w:r>
      <w:r w:rsidR="007E4115">
        <w:t>ё</w:t>
      </w:r>
      <w:r>
        <w:t>стких рамок, поэтому программный продукт постоянно</w:t>
      </w:r>
      <w:r w:rsidR="007E4115">
        <w:t xml:space="preserve"> </w:t>
      </w:r>
      <w:r>
        <w:t>изменяется и улучшается, становится эффективнее и привлекательнее для пользователя;</w:t>
      </w:r>
    </w:p>
    <w:p w14:paraId="3623A867" w14:textId="13DFB933" w:rsidR="00321890" w:rsidRDefault="00321890">
      <w:pPr>
        <w:numPr>
          <w:ilvl w:val="0"/>
          <w:numId w:val="19"/>
        </w:numPr>
      </w:pPr>
      <w:r>
        <w:t>заказчик и пользователь в этой схеме выступают не столько как</w:t>
      </w:r>
      <w:r w:rsidR="007E4115">
        <w:t xml:space="preserve"> </w:t>
      </w:r>
      <w:r>
        <w:t>инвесторы, сколько как партн</w:t>
      </w:r>
      <w:r w:rsidR="007E4115">
        <w:t>ё</w:t>
      </w:r>
      <w:r>
        <w:t>ры и идейные вдохновители</w:t>
      </w:r>
      <w:r w:rsidR="00212DC6">
        <w:t xml:space="preserve"> </w:t>
      </w:r>
      <w:r w:rsidR="009047A3">
        <w:t xml:space="preserve">[2, </w:t>
      </w:r>
      <w:r w:rsidR="00212DC6">
        <w:t>с.39</w:t>
      </w:r>
      <w:r w:rsidR="00212DC6" w:rsidRPr="0014613F">
        <w:t>]</w:t>
      </w:r>
      <w:r>
        <w:t>.</w:t>
      </w:r>
    </w:p>
    <w:p w14:paraId="110051EF" w14:textId="55213F28" w:rsidR="00321890" w:rsidRDefault="00321890" w:rsidP="00321890">
      <w:r>
        <w:lastRenderedPageBreak/>
        <w:t>К недостаткам гибких методологий можно отнести:</w:t>
      </w:r>
    </w:p>
    <w:p w14:paraId="35C9CCB6" w14:textId="325105D4" w:rsidR="00321890" w:rsidRDefault="00321890">
      <w:pPr>
        <w:numPr>
          <w:ilvl w:val="0"/>
          <w:numId w:val="19"/>
        </w:numPr>
      </w:pPr>
      <w:r>
        <w:t>отсутствие уверенности в том, что программа когда-нибудь будет завершена, т</w:t>
      </w:r>
      <w:r w:rsidR="004A7303">
        <w:t xml:space="preserve">ак </w:t>
      </w:r>
      <w:r>
        <w:t>к</w:t>
      </w:r>
      <w:r w:rsidR="004A7303">
        <w:t>ак</w:t>
      </w:r>
      <w:r>
        <w:t xml:space="preserve"> после каждой итерации и у разработчика,</w:t>
      </w:r>
      <w:r w:rsidR="001128CF">
        <w:t xml:space="preserve"> </w:t>
      </w:r>
      <w:r>
        <w:t>и у пользователя будут возникать новые идеи, как сделать продукт ещ</w:t>
      </w:r>
      <w:r w:rsidR="001128CF">
        <w:t>ё</w:t>
      </w:r>
      <w:r>
        <w:t xml:space="preserve"> лучше, — разработка грозит растянуться на годы;</w:t>
      </w:r>
    </w:p>
    <w:p w14:paraId="5EC80143" w14:textId="74AEFA12" w:rsidR="00321890" w:rsidRDefault="00321890">
      <w:pPr>
        <w:numPr>
          <w:ilvl w:val="0"/>
          <w:numId w:val="19"/>
        </w:numPr>
      </w:pPr>
      <w:r>
        <w:t>большинство участников проекта со стороны пользователей могут на ранних этапах сформулировать множество требований</w:t>
      </w:r>
      <w:r w:rsidR="001128CF">
        <w:t xml:space="preserve"> </w:t>
      </w:r>
      <w:r>
        <w:t>к программе и будут ожидать, что все они будут реализованы</w:t>
      </w:r>
      <w:r w:rsidR="001128CF">
        <w:t xml:space="preserve"> </w:t>
      </w:r>
      <w:r>
        <w:t>в ближайших итерациях;</w:t>
      </w:r>
    </w:p>
    <w:p w14:paraId="2E974A21" w14:textId="46A06590" w:rsidR="00321890" w:rsidRDefault="00321890">
      <w:pPr>
        <w:numPr>
          <w:ilvl w:val="0"/>
          <w:numId w:val="19"/>
        </w:numPr>
      </w:pPr>
      <w:r>
        <w:t>строительство без чертежей — отсутствие генерального плана,</w:t>
      </w:r>
      <w:r w:rsidR="001128CF">
        <w:t xml:space="preserve"> </w:t>
      </w:r>
      <w:r>
        <w:t>концепции программы, единой структуры</w:t>
      </w:r>
      <w:r w:rsidR="001128CF">
        <w:t>;</w:t>
      </w:r>
    </w:p>
    <w:p w14:paraId="0F95622F" w14:textId="42E97A9B" w:rsidR="00321890" w:rsidRDefault="00321890">
      <w:pPr>
        <w:numPr>
          <w:ilvl w:val="0"/>
          <w:numId w:val="19"/>
        </w:numPr>
      </w:pPr>
      <w:r>
        <w:t xml:space="preserve">ритм работы в </w:t>
      </w:r>
      <w:r w:rsidRPr="003C603F">
        <w:rPr>
          <w:lang w:val="en-US"/>
        </w:rPr>
        <w:t>Agile</w:t>
      </w:r>
      <w:r>
        <w:t xml:space="preserve"> очень напряженный, нововведения изобретаются на лету, реализовывать их надо быстро, реагировать моментально и действовать оперативно, нет времени взвешивать за и против</w:t>
      </w:r>
      <w:r w:rsidR="00212DC6">
        <w:t xml:space="preserve"> </w:t>
      </w:r>
      <w:r w:rsidR="009047A3">
        <w:t xml:space="preserve">[2, </w:t>
      </w:r>
      <w:r w:rsidR="00212DC6">
        <w:t>с.39</w:t>
      </w:r>
      <w:r w:rsidR="00212DC6" w:rsidRPr="0014613F">
        <w:t>]</w:t>
      </w:r>
      <w:r w:rsidR="00212DC6">
        <w:t>.</w:t>
      </w:r>
    </w:p>
    <w:p w14:paraId="70E46609" w14:textId="402C959E" w:rsidR="00321890" w:rsidRDefault="00321890" w:rsidP="00321890">
      <w:r>
        <w:t>Методологии класса Agile хорошо себя покажут, если</w:t>
      </w:r>
      <w:r w:rsidR="00212DC6">
        <w:t xml:space="preserve"> </w:t>
      </w:r>
      <w:r w:rsidR="009047A3">
        <w:t xml:space="preserve">[2, </w:t>
      </w:r>
      <w:r w:rsidR="00212DC6">
        <w:t>с.39</w:t>
      </w:r>
      <w:r w:rsidR="00212DC6" w:rsidRPr="0014613F">
        <w:t>]</w:t>
      </w:r>
      <w:r>
        <w:t>:</w:t>
      </w:r>
    </w:p>
    <w:p w14:paraId="5A507DC6" w14:textId="46AFC2D1" w:rsidR="00B80075" w:rsidRDefault="00321890">
      <w:pPr>
        <w:numPr>
          <w:ilvl w:val="0"/>
          <w:numId w:val="35"/>
        </w:numPr>
      </w:pPr>
      <w:r>
        <w:t>в команде работают опытные и квалифицированные специалисты, умеющие действовать сообща и помогать друг другу;</w:t>
      </w:r>
    </w:p>
    <w:p w14:paraId="29418207" w14:textId="1E2E5FCE" w:rsidR="00321890" w:rsidRPr="00321890" w:rsidRDefault="00321890">
      <w:pPr>
        <w:numPr>
          <w:ilvl w:val="0"/>
          <w:numId w:val="35"/>
        </w:numPr>
      </w:pPr>
      <w:r w:rsidRPr="00321890">
        <w:t>у заказчика нет ясного представления, как должна выглядеть</w:t>
      </w:r>
      <w:r w:rsidR="001128CF">
        <w:t xml:space="preserve"> </w:t>
      </w:r>
      <w:r w:rsidRPr="00321890">
        <w:t>программа, но он готов участвовать в совместной работе, чтобы развивать и улучшать продукт;</w:t>
      </w:r>
    </w:p>
    <w:p w14:paraId="51261ECF" w14:textId="3F98EEDF" w:rsidR="00321890" w:rsidRPr="00321890" w:rsidRDefault="00321890">
      <w:pPr>
        <w:numPr>
          <w:ilvl w:val="0"/>
          <w:numId w:val="35"/>
        </w:numPr>
      </w:pPr>
      <w:r w:rsidRPr="00321890">
        <w:t>сфера применения продукта постоянно меняется, часто возникают новые потребности и задачи;</w:t>
      </w:r>
    </w:p>
    <w:p w14:paraId="3E78C3FD" w14:textId="55F150FE" w:rsidR="00321890" w:rsidRPr="00321890" w:rsidRDefault="00321890">
      <w:pPr>
        <w:numPr>
          <w:ilvl w:val="0"/>
          <w:numId w:val="35"/>
        </w:numPr>
      </w:pPr>
      <w:r w:rsidRPr="00321890">
        <w:t>нет конкретных сроков, к которым продукт должен быть заверш</w:t>
      </w:r>
      <w:r w:rsidR="001128CF">
        <w:t>ё</w:t>
      </w:r>
      <w:r w:rsidRPr="00321890">
        <w:t>н, и ж</w:t>
      </w:r>
      <w:r w:rsidR="001128CF">
        <w:t>ё</w:t>
      </w:r>
      <w:r w:rsidRPr="00321890">
        <w:t>стких ограничений бюджета;</w:t>
      </w:r>
    </w:p>
    <w:p w14:paraId="38BBD942" w14:textId="24D4C26D" w:rsidR="00321890" w:rsidRPr="00321890" w:rsidRDefault="00321890">
      <w:pPr>
        <w:numPr>
          <w:ilvl w:val="0"/>
          <w:numId w:val="35"/>
        </w:numPr>
      </w:pPr>
      <w:r w:rsidRPr="00321890">
        <w:t>работоспособную программу необходимо получить как можно</w:t>
      </w:r>
      <w:r w:rsidR="001128CF">
        <w:t xml:space="preserve"> </w:t>
      </w:r>
      <w:r w:rsidRPr="00321890">
        <w:t>скорее.</w:t>
      </w:r>
    </w:p>
    <w:p w14:paraId="6A6C4111" w14:textId="77777777" w:rsidR="00110D9A" w:rsidRDefault="00110D9A" w:rsidP="00110D9A"/>
    <w:p w14:paraId="56091466" w14:textId="77777777" w:rsidR="00110D9A" w:rsidRPr="007471A9" w:rsidRDefault="00110D9A" w:rsidP="00110D9A">
      <w:pPr>
        <w:pStyle w:val="2"/>
        <w:rPr>
          <w:lang w:val="en-US"/>
        </w:rPr>
      </w:pPr>
      <w:bookmarkStart w:id="13" w:name="_Toc227966722"/>
      <w:r w:rsidRPr="007471A9">
        <w:t>Методология</w:t>
      </w:r>
      <w:r w:rsidRPr="007471A9">
        <w:rPr>
          <w:lang w:val="en-US"/>
        </w:rPr>
        <w:t xml:space="preserve"> Rational Unifi ed Process (RUP)</w:t>
      </w:r>
      <w:bookmarkEnd w:id="13"/>
    </w:p>
    <w:p w14:paraId="3560641F" w14:textId="5819E3DA" w:rsidR="00110D9A" w:rsidRDefault="00110D9A" w:rsidP="00110D9A">
      <w:r>
        <w:t xml:space="preserve">В 2001 г. вышла методология разработки от компании IBM, называющаяся </w:t>
      </w:r>
      <w:r w:rsidRPr="003C603F">
        <w:rPr>
          <w:lang w:val="en-US"/>
        </w:rPr>
        <w:t>Rational Unified Process (RUP)</w:t>
      </w:r>
      <w:r>
        <w:t xml:space="preserve">, которая описывает, как эффективно использовать коммерчески проверенные подходы к разработке программного обеспечения. RUP обеспечивает членов команды руководящими принципами, шаблонами и инструментальными наставлениями, необходимыми для всей команды, чтобы в полной мере воспользоваться следующими практиками </w:t>
      </w:r>
      <w:r w:rsidR="009047A3">
        <w:t xml:space="preserve">[2, </w:t>
      </w:r>
      <w:r>
        <w:t>с.22</w:t>
      </w:r>
      <w:r w:rsidRPr="0014613F">
        <w:t>]</w:t>
      </w:r>
      <w:r>
        <w:t>:</w:t>
      </w:r>
    </w:p>
    <w:p w14:paraId="4DEDD5A6" w14:textId="77777777" w:rsidR="00110D9A" w:rsidRDefault="00110D9A">
      <w:pPr>
        <w:numPr>
          <w:ilvl w:val="0"/>
          <w:numId w:val="17"/>
        </w:numPr>
        <w:ind w:left="0" w:firstLine="426"/>
      </w:pPr>
      <w:r>
        <w:t>разрабатывайте программное обеспечение итеративно;</w:t>
      </w:r>
    </w:p>
    <w:p w14:paraId="382A19B9" w14:textId="77777777" w:rsidR="00110D9A" w:rsidRDefault="00110D9A">
      <w:pPr>
        <w:numPr>
          <w:ilvl w:val="0"/>
          <w:numId w:val="17"/>
        </w:numPr>
        <w:ind w:left="0" w:firstLine="426"/>
      </w:pPr>
      <w:r>
        <w:t>управляйте требованиями;</w:t>
      </w:r>
    </w:p>
    <w:p w14:paraId="42298E92" w14:textId="77777777" w:rsidR="00110D9A" w:rsidRDefault="00110D9A">
      <w:pPr>
        <w:numPr>
          <w:ilvl w:val="0"/>
          <w:numId w:val="17"/>
        </w:numPr>
        <w:ind w:left="0" w:firstLine="426"/>
      </w:pPr>
      <w:r>
        <w:t>используйте компонентную архитектуру;</w:t>
      </w:r>
    </w:p>
    <w:p w14:paraId="4F4F5200" w14:textId="77777777" w:rsidR="00110D9A" w:rsidRDefault="00110D9A">
      <w:pPr>
        <w:numPr>
          <w:ilvl w:val="0"/>
          <w:numId w:val="17"/>
        </w:numPr>
        <w:ind w:left="0" w:firstLine="426"/>
      </w:pPr>
      <w:r>
        <w:t>визуализируйте модель программы;</w:t>
      </w:r>
    </w:p>
    <w:p w14:paraId="3109B779" w14:textId="77777777" w:rsidR="00110D9A" w:rsidRDefault="00110D9A">
      <w:pPr>
        <w:numPr>
          <w:ilvl w:val="0"/>
          <w:numId w:val="17"/>
        </w:numPr>
        <w:ind w:left="0" w:firstLine="426"/>
      </w:pPr>
      <w:r>
        <w:t>проверяйте качество программы;</w:t>
      </w:r>
    </w:p>
    <w:p w14:paraId="5CD05EE4" w14:textId="77777777" w:rsidR="00110D9A" w:rsidRDefault="00110D9A">
      <w:pPr>
        <w:numPr>
          <w:ilvl w:val="0"/>
          <w:numId w:val="17"/>
        </w:numPr>
        <w:ind w:left="0" w:firstLine="426"/>
      </w:pPr>
      <w:r>
        <w:t>контролируйте изменения программы.</w:t>
      </w:r>
    </w:p>
    <w:p w14:paraId="40D54B09" w14:textId="5F053504" w:rsidR="00110D9A" w:rsidRDefault="00C87D7D" w:rsidP="00110D9A">
      <w:r>
        <w:t>В</w:t>
      </w:r>
      <w:r w:rsidR="00110D9A" w:rsidRPr="00B80075">
        <w:t>ключ</w:t>
      </w:r>
      <w:r>
        <w:t>ает</w:t>
      </w:r>
      <w:r w:rsidR="00110D9A" w:rsidRPr="00B80075">
        <w:t xml:space="preserve"> четыре фазы: начало, исследование, построение и внедрение. Каждая фаза может быть разбита на итерации, в результате которых выпускается версия для внутреннего или внешнего использования.</w:t>
      </w:r>
      <w:r w:rsidR="00110D9A">
        <w:t xml:space="preserve"> </w:t>
      </w:r>
      <w:r w:rsidR="00110D9A" w:rsidRPr="00B80075">
        <w:t>Прохождение через четыре основные фазы называется циклом разработки,</w:t>
      </w:r>
      <w:r w:rsidR="00110D9A">
        <w:t xml:space="preserve"> </w:t>
      </w:r>
      <w:r w:rsidR="00110D9A" w:rsidRPr="00B80075">
        <w:t>каждый цикл завершается генерацией версии системы. Если после этого</w:t>
      </w:r>
      <w:r w:rsidR="00110D9A">
        <w:t xml:space="preserve"> </w:t>
      </w:r>
      <w:r w:rsidR="00110D9A" w:rsidRPr="00B80075">
        <w:t xml:space="preserve">работа над проектом не прекращается, то полученный продукт снова минует те же фазы. Суть работы в рамках </w:t>
      </w:r>
      <w:r w:rsidR="00110D9A" w:rsidRPr="00B80075">
        <w:rPr>
          <w:lang w:val="en-US"/>
        </w:rPr>
        <w:t>RUP</w:t>
      </w:r>
      <w:r w:rsidR="00110D9A" w:rsidRPr="00B80075">
        <w:t xml:space="preserve"> — это</w:t>
      </w:r>
      <w:r w:rsidR="00110D9A">
        <w:t xml:space="preserve"> </w:t>
      </w:r>
      <w:r w:rsidR="00110D9A" w:rsidRPr="00B80075">
        <w:t xml:space="preserve">создание и сопровождение моделей на базе </w:t>
      </w:r>
      <w:r w:rsidR="00110D9A" w:rsidRPr="00B80075">
        <w:rPr>
          <w:lang w:val="en-US"/>
        </w:rPr>
        <w:t>UML</w:t>
      </w:r>
      <w:r w:rsidR="00110D9A">
        <w:t xml:space="preserve"> </w:t>
      </w:r>
      <w:r w:rsidR="009E6017">
        <w:t xml:space="preserve">[1, </w:t>
      </w:r>
      <w:r w:rsidR="00110D9A">
        <w:t>с.35</w:t>
      </w:r>
      <w:r w:rsidR="00110D9A" w:rsidRPr="00005051">
        <w:t>]</w:t>
      </w:r>
      <w:r w:rsidR="00110D9A">
        <w:t>.</w:t>
      </w:r>
    </w:p>
    <w:p w14:paraId="51AC7BEC" w14:textId="6587112D" w:rsidR="00110D9A" w:rsidRDefault="00110D9A" w:rsidP="00110D9A">
      <w:r>
        <w:lastRenderedPageBreak/>
        <w:t xml:space="preserve">Ядро RUP составляют следующие рабочие процессы (рис. </w:t>
      </w:r>
      <w:r w:rsidR="000F3EC4">
        <w:t>11</w:t>
      </w:r>
      <w:r>
        <w:t xml:space="preserve">), среди которых 6 процессов инжиниринга и 3 вспомогательных процесса </w:t>
      </w:r>
      <w:r w:rsidR="009047A3">
        <w:t xml:space="preserve">[2, </w:t>
      </w:r>
      <w:r>
        <w:t>с.23</w:t>
      </w:r>
      <w:r w:rsidRPr="0014613F">
        <w:t>]</w:t>
      </w:r>
      <w:r>
        <w:t>:</w:t>
      </w:r>
    </w:p>
    <w:p w14:paraId="611AFCE6" w14:textId="77777777" w:rsidR="00110D9A" w:rsidRDefault="00110D9A">
      <w:pPr>
        <w:numPr>
          <w:ilvl w:val="0"/>
          <w:numId w:val="17"/>
        </w:numPr>
        <w:ind w:left="0" w:firstLine="426"/>
      </w:pPr>
      <w:r>
        <w:t>бизнес-моделирование (Business Modeling);</w:t>
      </w:r>
    </w:p>
    <w:p w14:paraId="63650089" w14:textId="77777777" w:rsidR="00110D9A" w:rsidRDefault="00110D9A">
      <w:pPr>
        <w:numPr>
          <w:ilvl w:val="0"/>
          <w:numId w:val="17"/>
        </w:numPr>
        <w:ind w:left="0" w:firstLine="426"/>
      </w:pPr>
      <w:r>
        <w:t>требования (Requirements);</w:t>
      </w:r>
    </w:p>
    <w:p w14:paraId="34D260B6" w14:textId="77777777" w:rsidR="00110D9A" w:rsidRDefault="00110D9A">
      <w:pPr>
        <w:numPr>
          <w:ilvl w:val="0"/>
          <w:numId w:val="17"/>
        </w:numPr>
        <w:ind w:left="0" w:firstLine="426"/>
      </w:pPr>
      <w:r>
        <w:t>анализ и дизайн (Analysis &amp; Design);</w:t>
      </w:r>
    </w:p>
    <w:p w14:paraId="05D4F0E6" w14:textId="77777777" w:rsidR="00110D9A" w:rsidRDefault="00110D9A">
      <w:pPr>
        <w:numPr>
          <w:ilvl w:val="0"/>
          <w:numId w:val="17"/>
        </w:numPr>
        <w:ind w:left="0" w:firstLine="426"/>
      </w:pPr>
      <w:r>
        <w:t>реализация (Implementation);</w:t>
      </w:r>
    </w:p>
    <w:p w14:paraId="552A65AB" w14:textId="77777777" w:rsidR="00110D9A" w:rsidRDefault="00110D9A">
      <w:pPr>
        <w:numPr>
          <w:ilvl w:val="0"/>
          <w:numId w:val="17"/>
        </w:numPr>
        <w:ind w:left="0" w:firstLine="426"/>
      </w:pPr>
      <w:r>
        <w:t>тестирование (Test);</w:t>
      </w:r>
    </w:p>
    <w:p w14:paraId="568B4136" w14:textId="77777777" w:rsidR="00110D9A" w:rsidRDefault="00110D9A">
      <w:pPr>
        <w:numPr>
          <w:ilvl w:val="0"/>
          <w:numId w:val="17"/>
        </w:numPr>
        <w:ind w:left="0" w:firstLine="426"/>
      </w:pPr>
      <w:r>
        <w:t>развёртывание (Deployment);</w:t>
      </w:r>
    </w:p>
    <w:p w14:paraId="3751AAA1" w14:textId="77777777" w:rsidR="00110D9A" w:rsidRDefault="00110D9A">
      <w:pPr>
        <w:numPr>
          <w:ilvl w:val="0"/>
          <w:numId w:val="17"/>
        </w:numPr>
        <w:ind w:left="0" w:firstLine="426"/>
      </w:pPr>
      <w:r>
        <w:t>управление проектами (Project Management);</w:t>
      </w:r>
    </w:p>
    <w:p w14:paraId="530BBF8C" w14:textId="77777777" w:rsidR="00110D9A" w:rsidRDefault="00110D9A">
      <w:pPr>
        <w:numPr>
          <w:ilvl w:val="0"/>
          <w:numId w:val="17"/>
        </w:numPr>
        <w:ind w:left="0" w:firstLine="426"/>
      </w:pPr>
      <w:r>
        <w:t>конфигурация и изменение (Configuration &amp; Change);</w:t>
      </w:r>
    </w:p>
    <w:p w14:paraId="04C04EA1" w14:textId="77777777" w:rsidR="00110D9A" w:rsidRDefault="00110D9A">
      <w:pPr>
        <w:numPr>
          <w:ilvl w:val="0"/>
          <w:numId w:val="17"/>
        </w:numPr>
        <w:ind w:left="0" w:firstLine="426"/>
      </w:pPr>
      <w:r>
        <w:t>управление (Management);</w:t>
      </w:r>
    </w:p>
    <w:p w14:paraId="60953820" w14:textId="77777777" w:rsidR="00110D9A" w:rsidRPr="00B80075" w:rsidRDefault="00110D9A">
      <w:pPr>
        <w:numPr>
          <w:ilvl w:val="0"/>
          <w:numId w:val="17"/>
        </w:numPr>
        <w:ind w:left="0" w:firstLine="426"/>
      </w:pPr>
      <w:r>
        <w:t>среда (Environment).</w:t>
      </w:r>
    </w:p>
    <w:p w14:paraId="579701F5" w14:textId="77777777" w:rsidR="00110D9A" w:rsidRDefault="00110D9A" w:rsidP="00110D9A">
      <w:pPr>
        <w:keepNext/>
        <w:ind w:firstLine="0"/>
        <w:jc w:val="center"/>
      </w:pPr>
      <w:r w:rsidRPr="00ED529D">
        <w:rPr>
          <w:noProof/>
        </w:rPr>
        <w:drawing>
          <wp:inline distT="0" distB="0" distL="0" distR="0" wp14:anchorId="451CF317" wp14:editId="6A6CF677">
            <wp:extent cx="4255703" cy="2743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2476" b="1634"/>
                    <a:stretch/>
                  </pic:blipFill>
                  <pic:spPr bwMode="auto">
                    <a:xfrm>
                      <a:off x="0" y="0"/>
                      <a:ext cx="4301674" cy="2772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30824" w14:textId="0A466BC8" w:rsidR="00110D9A" w:rsidRPr="00ED529D" w:rsidRDefault="00110D9A" w:rsidP="00110D9A">
      <w:pPr>
        <w:pStyle w:val="af9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47197">
        <w:rPr>
          <w:noProof/>
        </w:rPr>
        <w:t>11</w:t>
      </w:r>
      <w:r>
        <w:fldChar w:fldCharType="end"/>
      </w:r>
      <w:r>
        <w:t xml:space="preserve">. Пример </w:t>
      </w:r>
      <w:r>
        <w:rPr>
          <w:lang w:val="en-US"/>
        </w:rPr>
        <w:t>RUP</w:t>
      </w:r>
      <w:r w:rsidRPr="000756E7">
        <w:t>-</w:t>
      </w:r>
      <w:r>
        <w:t>модели</w:t>
      </w:r>
    </w:p>
    <w:p w14:paraId="2B9C265B" w14:textId="77777777" w:rsidR="00B80075" w:rsidRPr="00B80075" w:rsidRDefault="00B80075" w:rsidP="00B80075"/>
    <w:p w14:paraId="68C579A0" w14:textId="5A0C7000" w:rsidR="00B80075" w:rsidRPr="007471A9" w:rsidRDefault="00B80075" w:rsidP="00EE10DA">
      <w:pPr>
        <w:pStyle w:val="2"/>
      </w:pPr>
      <w:bookmarkStart w:id="14" w:name="_Toc227966723"/>
      <w:r w:rsidRPr="007471A9">
        <w:t>Extreme Programming (XP)</w:t>
      </w:r>
      <w:bookmarkEnd w:id="14"/>
    </w:p>
    <w:p w14:paraId="422398EB" w14:textId="6438D9EE" w:rsidR="00AE3C72" w:rsidRDefault="00615D78" w:rsidP="00AE3C72">
      <w:r>
        <w:t>В</w:t>
      </w:r>
      <w:r w:rsidRPr="00AE3C72">
        <w:t xml:space="preserve"> 1996 г.</w:t>
      </w:r>
      <w:r>
        <w:t xml:space="preserve"> </w:t>
      </w:r>
      <w:r w:rsidRPr="00615D78">
        <w:t>Кент Бек</w:t>
      </w:r>
      <w:r>
        <w:t xml:space="preserve"> </w:t>
      </w:r>
      <w:r w:rsidRPr="00AE3C72">
        <w:t>сформирова</w:t>
      </w:r>
      <w:r>
        <w:t>л м</w:t>
      </w:r>
      <w:r w:rsidR="00AE3C72">
        <w:t>етодологи</w:t>
      </w:r>
      <w:r>
        <w:t>ю</w:t>
      </w:r>
      <w:r w:rsidR="00AE3C72">
        <w:t xml:space="preserve"> экстремального программирования</w:t>
      </w:r>
      <w:r>
        <w:t xml:space="preserve"> (eXtreme Programming –</w:t>
      </w:r>
      <w:r w:rsidRPr="00615D78">
        <w:t xml:space="preserve"> </w:t>
      </w:r>
      <w:r>
        <w:rPr>
          <w:lang w:val="en-US"/>
        </w:rPr>
        <w:t>XP</w:t>
      </w:r>
      <w:r>
        <w:t>), которая была</w:t>
      </w:r>
      <w:r w:rsidR="00AE3C72">
        <w:t xml:space="preserve"> и ориентирована на разработку </w:t>
      </w:r>
      <w:r>
        <w:t>ИС</w:t>
      </w:r>
      <w:r w:rsidR="00AE3C72">
        <w:t xml:space="preserve"> группами малого и среднего размера в условиях неопределённых или быстро изменяющихся требований.</w:t>
      </w:r>
    </w:p>
    <w:p w14:paraId="040F1575" w14:textId="6F5DCF39" w:rsidR="00AE3C72" w:rsidRDefault="00AE3C72" w:rsidP="00AE3C72">
      <w:r>
        <w:t xml:space="preserve">В основе методологии лежит командная работа, эффективная коммуникация между заказчиком и исполнителем в течение всего проекта по разработке ИС, а разработка ведётся с использованием последовательно дорабатываемых прототипов, что приближает её к спиральной модели ЖЦ </w:t>
      </w:r>
      <w:r w:rsidR="009E6017">
        <w:t xml:space="preserve">[1, </w:t>
      </w:r>
      <w:r>
        <w:t>с.35</w:t>
      </w:r>
      <w:r w:rsidRPr="00005051">
        <w:t>]</w:t>
      </w:r>
      <w:r>
        <w:t>.</w:t>
      </w:r>
    </w:p>
    <w:p w14:paraId="6AAE4BD5" w14:textId="72F4C753" w:rsidR="00AE3C72" w:rsidRDefault="00AE3C72" w:rsidP="00AE3C72">
      <w:r>
        <w:t>Практики XP следующие</w:t>
      </w:r>
      <w:r w:rsidR="002A79EA">
        <w:t xml:space="preserve"> (рис. </w:t>
      </w:r>
      <w:r w:rsidR="00B86EA3">
        <w:t>12</w:t>
      </w:r>
      <w:r w:rsidR="002A79EA">
        <w:t>)</w:t>
      </w:r>
      <w:r>
        <w:t>:</w:t>
      </w:r>
    </w:p>
    <w:p w14:paraId="3BA009C3" w14:textId="1858CC29" w:rsidR="00AE3C72" w:rsidRDefault="00AE3C72">
      <w:pPr>
        <w:numPr>
          <w:ilvl w:val="0"/>
          <w:numId w:val="18"/>
        </w:numPr>
        <w:tabs>
          <w:tab w:val="left" w:pos="851"/>
        </w:tabs>
        <w:ind w:left="0" w:firstLine="426"/>
      </w:pPr>
      <w:r>
        <w:t>планирование;</w:t>
      </w:r>
    </w:p>
    <w:p w14:paraId="7FDB0105" w14:textId="04AA06A1" w:rsidR="00B80075" w:rsidRDefault="00AE3C72">
      <w:pPr>
        <w:numPr>
          <w:ilvl w:val="0"/>
          <w:numId w:val="18"/>
        </w:numPr>
        <w:tabs>
          <w:tab w:val="left" w:pos="851"/>
        </w:tabs>
        <w:ind w:left="0" w:firstLine="426"/>
      </w:pPr>
      <w:r>
        <w:t>тестирование;</w:t>
      </w:r>
    </w:p>
    <w:p w14:paraId="25639F76" w14:textId="09CD0FAE" w:rsidR="00AE3C72" w:rsidRDefault="00AE3C72">
      <w:pPr>
        <w:numPr>
          <w:ilvl w:val="0"/>
          <w:numId w:val="18"/>
        </w:numPr>
        <w:tabs>
          <w:tab w:val="left" w:pos="851"/>
        </w:tabs>
        <w:ind w:left="0" w:firstLine="426"/>
      </w:pPr>
      <w:r>
        <w:t>парное программирование;</w:t>
      </w:r>
    </w:p>
    <w:p w14:paraId="79E93167" w14:textId="1ADF3ABD" w:rsidR="00AE3C72" w:rsidRDefault="00AE3C72">
      <w:pPr>
        <w:numPr>
          <w:ilvl w:val="0"/>
          <w:numId w:val="18"/>
        </w:numPr>
        <w:tabs>
          <w:tab w:val="left" w:pos="851"/>
        </w:tabs>
        <w:ind w:left="0" w:firstLine="426"/>
      </w:pPr>
      <w:r>
        <w:t>рефакторинги;</w:t>
      </w:r>
    </w:p>
    <w:p w14:paraId="02193DD3" w14:textId="00DD24CE" w:rsidR="00AE3C72" w:rsidRDefault="00AE3C72">
      <w:pPr>
        <w:numPr>
          <w:ilvl w:val="0"/>
          <w:numId w:val="18"/>
        </w:numPr>
        <w:tabs>
          <w:tab w:val="left" w:pos="851"/>
        </w:tabs>
        <w:ind w:left="0" w:firstLine="426"/>
      </w:pPr>
      <w:r>
        <w:t>простой дизайн;</w:t>
      </w:r>
    </w:p>
    <w:p w14:paraId="1D656F71" w14:textId="3ED99288" w:rsidR="00AE3C72" w:rsidRDefault="00AE3C72">
      <w:pPr>
        <w:numPr>
          <w:ilvl w:val="0"/>
          <w:numId w:val="18"/>
        </w:numPr>
        <w:tabs>
          <w:tab w:val="left" w:pos="851"/>
        </w:tabs>
        <w:ind w:left="0" w:firstLine="426"/>
      </w:pPr>
      <w:r>
        <w:t>коллективное владение кодом;</w:t>
      </w:r>
    </w:p>
    <w:p w14:paraId="577106D6" w14:textId="3BD73EE1" w:rsidR="00AE3C72" w:rsidRDefault="00AE3C72">
      <w:pPr>
        <w:numPr>
          <w:ilvl w:val="0"/>
          <w:numId w:val="18"/>
        </w:numPr>
        <w:tabs>
          <w:tab w:val="left" w:pos="851"/>
        </w:tabs>
        <w:ind w:left="0" w:firstLine="426"/>
      </w:pPr>
      <w:r>
        <w:t>постоянные (непрерывные) интеграции кода;</w:t>
      </w:r>
    </w:p>
    <w:p w14:paraId="262026D8" w14:textId="4B940A04" w:rsidR="00AE3C72" w:rsidRDefault="00AE3C72">
      <w:pPr>
        <w:numPr>
          <w:ilvl w:val="0"/>
          <w:numId w:val="18"/>
        </w:numPr>
        <w:tabs>
          <w:tab w:val="left" w:pos="851"/>
        </w:tabs>
        <w:ind w:left="0" w:firstLine="426"/>
      </w:pPr>
      <w:r>
        <w:lastRenderedPageBreak/>
        <w:t>заказчик в команде;</w:t>
      </w:r>
    </w:p>
    <w:p w14:paraId="3A7F03E9" w14:textId="095111D9" w:rsidR="00AE3C72" w:rsidRDefault="00AE3C72">
      <w:pPr>
        <w:numPr>
          <w:ilvl w:val="0"/>
          <w:numId w:val="18"/>
        </w:numPr>
        <w:tabs>
          <w:tab w:val="left" w:pos="851"/>
        </w:tabs>
        <w:ind w:left="0" w:firstLine="426"/>
      </w:pPr>
      <w:r>
        <w:t>частые выпуски версий;</w:t>
      </w:r>
    </w:p>
    <w:p w14:paraId="35C5DA83" w14:textId="062675DF" w:rsidR="00AE3C72" w:rsidRDefault="00AE3C72">
      <w:pPr>
        <w:numPr>
          <w:ilvl w:val="0"/>
          <w:numId w:val="18"/>
        </w:numPr>
        <w:tabs>
          <w:tab w:val="left" w:pos="851"/>
        </w:tabs>
        <w:ind w:left="0" w:firstLine="426"/>
      </w:pPr>
      <w:r>
        <w:t>40‑часовая рабочая неделя;</w:t>
      </w:r>
    </w:p>
    <w:p w14:paraId="025C9767" w14:textId="0C849CCB" w:rsidR="00AE3C72" w:rsidRDefault="00AE3C72">
      <w:pPr>
        <w:numPr>
          <w:ilvl w:val="0"/>
          <w:numId w:val="18"/>
        </w:numPr>
        <w:tabs>
          <w:tab w:val="left" w:pos="851"/>
        </w:tabs>
        <w:ind w:left="0" w:firstLine="426"/>
      </w:pPr>
      <w:r>
        <w:t>стандарты кодирования;</w:t>
      </w:r>
    </w:p>
    <w:p w14:paraId="4EF01804" w14:textId="13D06056" w:rsidR="00AE3C72" w:rsidRDefault="00AE3C72">
      <w:pPr>
        <w:numPr>
          <w:ilvl w:val="0"/>
          <w:numId w:val="18"/>
        </w:numPr>
        <w:tabs>
          <w:tab w:val="left" w:pos="851"/>
        </w:tabs>
        <w:ind w:left="0" w:firstLine="426"/>
      </w:pPr>
      <w:r>
        <w:t>метафора системы.</w:t>
      </w:r>
    </w:p>
    <w:p w14:paraId="4950911B" w14:textId="77777777" w:rsidR="00C464D5" w:rsidRDefault="00C464D5" w:rsidP="0074701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554C2DA" wp14:editId="5B1B31EE">
            <wp:extent cx="5094515" cy="2808650"/>
            <wp:effectExtent l="0" t="0" r="0" b="0"/>
            <wp:docPr id="12" name="Рисунок 1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1" t="5240" r="1872" b="1787"/>
                    <a:stretch/>
                  </pic:blipFill>
                  <pic:spPr bwMode="auto">
                    <a:xfrm>
                      <a:off x="0" y="0"/>
                      <a:ext cx="5237083" cy="2887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3752A3" w14:textId="0A24DEDD" w:rsidR="00B80075" w:rsidRPr="00C464D5" w:rsidRDefault="00C464D5" w:rsidP="0074701E">
      <w:pPr>
        <w:pStyle w:val="af9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47197">
        <w:rPr>
          <w:noProof/>
        </w:rPr>
        <w:t>12</w:t>
      </w:r>
      <w:r>
        <w:fldChar w:fldCharType="end"/>
      </w:r>
      <w:r>
        <w:t xml:space="preserve">. Пример </w:t>
      </w:r>
      <w:r>
        <w:rPr>
          <w:lang w:val="en-US"/>
        </w:rPr>
        <w:t>XP</w:t>
      </w:r>
      <w:r w:rsidRPr="00E54D19">
        <w:t>-</w:t>
      </w:r>
      <w:r>
        <w:t>модели</w:t>
      </w:r>
    </w:p>
    <w:p w14:paraId="0DB363AE" w14:textId="77777777" w:rsidR="00AC568D" w:rsidRDefault="00AC568D" w:rsidP="009130D9"/>
    <w:p w14:paraId="3BB089A7" w14:textId="6BC1FDEE" w:rsidR="00C464D5" w:rsidRDefault="00C464D5" w:rsidP="00C464D5">
      <w:r>
        <w:t>Преимущества экстремального программирования имеют смысл, когда команда полноценно использует хотя бы одну из практик XP:</w:t>
      </w:r>
    </w:p>
    <w:p w14:paraId="7E9D988A" w14:textId="51DC2CBE" w:rsidR="00C464D5" w:rsidRDefault="00C464D5">
      <w:pPr>
        <w:numPr>
          <w:ilvl w:val="0"/>
          <w:numId w:val="22"/>
        </w:numPr>
      </w:pPr>
      <w:r>
        <w:t>заказчик получает именно тот продукт, который ему нужен, даже если в начале разработки сам точно не представляет его конечный вид;</w:t>
      </w:r>
    </w:p>
    <w:p w14:paraId="7EF1F445" w14:textId="11835B95" w:rsidR="00C464D5" w:rsidRDefault="00C464D5">
      <w:pPr>
        <w:numPr>
          <w:ilvl w:val="0"/>
          <w:numId w:val="22"/>
        </w:numPr>
      </w:pPr>
      <w:r>
        <w:t>команда быстро вносит изменения в код и добавляет новую функциональность за счёт простого дизайна кода, частого планирования и релизов;</w:t>
      </w:r>
    </w:p>
    <w:p w14:paraId="2334EAF0" w14:textId="60F1098C" w:rsidR="00C464D5" w:rsidRDefault="00C464D5">
      <w:pPr>
        <w:numPr>
          <w:ilvl w:val="0"/>
          <w:numId w:val="22"/>
        </w:numPr>
      </w:pPr>
      <w:r>
        <w:t>код всегда работает за счёт постоянного тестирования и непрерывной интеграции;</w:t>
      </w:r>
    </w:p>
    <w:p w14:paraId="4025B402" w14:textId="72333D1F" w:rsidR="00C464D5" w:rsidRDefault="00C464D5">
      <w:pPr>
        <w:numPr>
          <w:ilvl w:val="0"/>
          <w:numId w:val="22"/>
        </w:numPr>
      </w:pPr>
      <w:r>
        <w:t>команда легко поддерживает код, т</w:t>
      </w:r>
      <w:r w:rsidR="002569A8">
        <w:t xml:space="preserve">ак </w:t>
      </w:r>
      <w:r>
        <w:t>к</w:t>
      </w:r>
      <w:r w:rsidR="002569A8">
        <w:t>ак</w:t>
      </w:r>
      <w:r>
        <w:t xml:space="preserve"> он написан по единому стандарту и постоянно</w:t>
      </w:r>
      <w:r w:rsidR="002569A8">
        <w:t xml:space="preserve"> переписывается</w:t>
      </w:r>
      <w:r>
        <w:t>;</w:t>
      </w:r>
    </w:p>
    <w:p w14:paraId="01777AC3" w14:textId="4F44EC72" w:rsidR="00C464D5" w:rsidRDefault="00C464D5">
      <w:pPr>
        <w:numPr>
          <w:ilvl w:val="0"/>
          <w:numId w:val="22"/>
        </w:numPr>
      </w:pPr>
      <w:r>
        <w:t>быстрый темп разработки за счёт парного программирования, отсутствия переработок, присутствия заказчика в команде;</w:t>
      </w:r>
    </w:p>
    <w:p w14:paraId="5FAD29A2" w14:textId="222FB944" w:rsidR="00C464D5" w:rsidRDefault="00C464D5">
      <w:pPr>
        <w:numPr>
          <w:ilvl w:val="0"/>
          <w:numId w:val="22"/>
        </w:numPr>
      </w:pPr>
      <w:r>
        <w:t>высокое качество кода;</w:t>
      </w:r>
    </w:p>
    <w:p w14:paraId="11231ECC" w14:textId="60136640" w:rsidR="00C464D5" w:rsidRDefault="00C464D5">
      <w:pPr>
        <w:numPr>
          <w:ilvl w:val="0"/>
          <w:numId w:val="22"/>
        </w:numPr>
      </w:pPr>
      <w:r>
        <w:t>снижаются риски, связанные с разработкой, т.к. ответственность за проект распределяется равномерно и уход/приход члена команды не разрушит процесс</w:t>
      </w:r>
      <w:r w:rsidR="00020ECA">
        <w:t>;</w:t>
      </w:r>
    </w:p>
    <w:p w14:paraId="0C1857DA" w14:textId="34ABA39F" w:rsidR="00C464D5" w:rsidRDefault="00C464D5">
      <w:pPr>
        <w:numPr>
          <w:ilvl w:val="0"/>
          <w:numId w:val="22"/>
        </w:numPr>
      </w:pPr>
      <w:r>
        <w:t>затраты на разработку ниже, так как команда ориентирована на код, а не на документацию и собрания</w:t>
      </w:r>
      <w:r w:rsidR="00020ECA">
        <w:t xml:space="preserve"> </w:t>
      </w:r>
      <w:r w:rsidR="00C267FF">
        <w:t>[13]</w:t>
      </w:r>
      <w:r w:rsidR="00020ECA">
        <w:t>.</w:t>
      </w:r>
    </w:p>
    <w:p w14:paraId="0FBDEEC4" w14:textId="3F5FF504" w:rsidR="00C464D5" w:rsidRDefault="00C464D5" w:rsidP="00C464D5">
      <w:r>
        <w:t>Несмотря на все плюсы, XP не всегда работает и имеет ряд слабых мест:</w:t>
      </w:r>
    </w:p>
    <w:p w14:paraId="047D9FC3" w14:textId="5F47793C" w:rsidR="00C464D5" w:rsidRDefault="00C464D5">
      <w:pPr>
        <w:numPr>
          <w:ilvl w:val="0"/>
          <w:numId w:val="21"/>
        </w:numPr>
      </w:pPr>
      <w:r>
        <w:t>успех проекта зависит от вовлеченности заказчика, которой не так просто добиться;</w:t>
      </w:r>
    </w:p>
    <w:p w14:paraId="6266A50C" w14:textId="5402EA62" w:rsidR="00C464D5" w:rsidRDefault="00C464D5">
      <w:pPr>
        <w:numPr>
          <w:ilvl w:val="0"/>
          <w:numId w:val="21"/>
        </w:numPr>
      </w:pPr>
      <w:r>
        <w:t>трудно предугадать затраты времени на проект, т.к. в начале никто не знает полного списка требований;</w:t>
      </w:r>
    </w:p>
    <w:p w14:paraId="16D6B9D1" w14:textId="0E04D71B" w:rsidR="00C464D5" w:rsidRDefault="00C464D5">
      <w:pPr>
        <w:numPr>
          <w:ilvl w:val="0"/>
          <w:numId w:val="21"/>
        </w:numPr>
      </w:pPr>
      <w:r>
        <w:lastRenderedPageBreak/>
        <w:t>успех XP сильно зависит от уровня программистов, методология работает только с senior</w:t>
      </w:r>
      <w:r w:rsidR="002569A8">
        <w:t>-</w:t>
      </w:r>
      <w:r>
        <w:t>специалистами;</w:t>
      </w:r>
    </w:p>
    <w:p w14:paraId="46A35573" w14:textId="3CEAC673" w:rsidR="00C464D5" w:rsidRDefault="00C464D5">
      <w:pPr>
        <w:numPr>
          <w:ilvl w:val="0"/>
          <w:numId w:val="21"/>
        </w:numPr>
      </w:pPr>
      <w:r>
        <w:t>менеджмент негативно относится к парному программированию, не понимая, почему он должен оплачивать двух программистов вместо одного;</w:t>
      </w:r>
    </w:p>
    <w:p w14:paraId="03120468" w14:textId="15CBF349" w:rsidR="00C464D5" w:rsidRDefault="00C464D5">
      <w:pPr>
        <w:numPr>
          <w:ilvl w:val="0"/>
          <w:numId w:val="21"/>
        </w:numPr>
      </w:pPr>
      <w:r>
        <w:t>регулярные встречи с программистами дорого обходятся заказчикам;</w:t>
      </w:r>
    </w:p>
    <w:p w14:paraId="653FC546" w14:textId="4C40F243" w:rsidR="00C464D5" w:rsidRDefault="00C464D5">
      <w:pPr>
        <w:numPr>
          <w:ilvl w:val="0"/>
          <w:numId w:val="21"/>
        </w:numPr>
      </w:pPr>
      <w:r>
        <w:t>требует слишком сильных культурных изменений, чтобы не контролировать каждую задачу;</w:t>
      </w:r>
    </w:p>
    <w:p w14:paraId="5A7FF0D0" w14:textId="729ADDC3" w:rsidR="00C464D5" w:rsidRDefault="00C464D5">
      <w:pPr>
        <w:numPr>
          <w:ilvl w:val="0"/>
          <w:numId w:val="21"/>
        </w:numPr>
      </w:pPr>
      <w:r>
        <w:t>из-за недостатка структуры и документации не подходит для крупных проектов;</w:t>
      </w:r>
    </w:p>
    <w:p w14:paraId="16B95AFD" w14:textId="16B20B78" w:rsidR="00C464D5" w:rsidRDefault="00C464D5">
      <w:pPr>
        <w:numPr>
          <w:ilvl w:val="0"/>
          <w:numId w:val="21"/>
        </w:numPr>
      </w:pPr>
      <w:r>
        <w:t>так как гибкие методологии функционально-ориентированные, нефункциональные требования к качеству продукта сложно описать в виде пользовательских историй</w:t>
      </w:r>
      <w:r w:rsidR="00020ECA">
        <w:t xml:space="preserve"> </w:t>
      </w:r>
      <w:r w:rsidR="00C267FF">
        <w:t>[13]</w:t>
      </w:r>
      <w:r w:rsidR="00020ECA">
        <w:t>.</w:t>
      </w:r>
    </w:p>
    <w:p w14:paraId="4EBF2934" w14:textId="77777777" w:rsidR="00ED37DD" w:rsidRPr="00ED37DD" w:rsidRDefault="00ED37DD" w:rsidP="00ED37DD"/>
    <w:p w14:paraId="6834E942" w14:textId="5F1B1F82" w:rsidR="00EA606A" w:rsidRPr="00B93358" w:rsidRDefault="00EA606A" w:rsidP="00EE10DA">
      <w:pPr>
        <w:pStyle w:val="2"/>
      </w:pPr>
      <w:bookmarkStart w:id="15" w:name="_Toc227966724"/>
      <w:r w:rsidRPr="00B93358">
        <w:t xml:space="preserve">DevOps- и </w:t>
      </w:r>
      <w:r w:rsidRPr="00B93358">
        <w:rPr>
          <w:lang w:val="en-US"/>
        </w:rPr>
        <w:t>DevSecOps-</w:t>
      </w:r>
      <w:r w:rsidRPr="00B93358">
        <w:t>модели</w:t>
      </w:r>
      <w:bookmarkEnd w:id="15"/>
    </w:p>
    <w:p w14:paraId="0778396E" w14:textId="524C9524" w:rsidR="00E54D19" w:rsidRPr="00E54D19" w:rsidRDefault="00184033" w:rsidP="00E54D19">
      <w:r w:rsidRPr="00184033">
        <w:t xml:space="preserve">DevOps (Development Operation) — методология активного взаимодействия специалистов по разработке со специалистами по обслуживанию и взаимная интеграция их рабочих процессов друг в друга для обеспечения непрерывного качества продукта </w:t>
      </w:r>
      <w:r w:rsidR="002125A6">
        <w:t>[6</w:t>
      </w:r>
      <w:r w:rsidRPr="00184033">
        <w:t>] (</w:t>
      </w:r>
      <w:r>
        <w:t>непрерывного жизненного цикла ИС</w:t>
      </w:r>
      <w:r w:rsidRPr="00184033">
        <w:t>)</w:t>
      </w:r>
      <w:r w:rsidR="005061BD" w:rsidRPr="005061BD">
        <w:t xml:space="preserve"> (</w:t>
      </w:r>
      <w:r w:rsidR="005061BD">
        <w:t>рис. 13</w:t>
      </w:r>
      <w:r w:rsidR="005061BD" w:rsidRPr="005061BD">
        <w:t>)</w:t>
      </w:r>
      <w:r w:rsidRPr="00184033">
        <w:t xml:space="preserve">. </w:t>
      </w:r>
      <w:r w:rsidR="00CE61A7">
        <w:t xml:space="preserve">Ввёл термин </w:t>
      </w:r>
      <w:r w:rsidR="00CE61A7" w:rsidRPr="00CE61A7">
        <w:t>Патрик Дебуа</w:t>
      </w:r>
      <w:r>
        <w:t xml:space="preserve"> в </w:t>
      </w:r>
      <w:r w:rsidRPr="00CE61A7">
        <w:t>2009 г</w:t>
      </w:r>
      <w:r>
        <w:t>оду</w:t>
      </w:r>
      <w:r w:rsidR="00CE61A7">
        <w:t>.</w:t>
      </w:r>
    </w:p>
    <w:p w14:paraId="11591570" w14:textId="512C5F71" w:rsidR="00E54D19" w:rsidRDefault="00E54D19" w:rsidP="00EA606A">
      <w:r w:rsidRPr="00E54D19">
        <w:t>Основная цель — ускорить выпуск продуктов, автоматизировать процессы</w:t>
      </w:r>
      <w:r w:rsidR="00497CBD">
        <w:t xml:space="preserve"> </w:t>
      </w:r>
      <w:r w:rsidR="00497CBD" w:rsidRPr="00497CBD">
        <w:t>разв</w:t>
      </w:r>
      <w:r w:rsidR="00497CBD">
        <w:t>ё</w:t>
      </w:r>
      <w:r w:rsidR="00497CBD" w:rsidRPr="00497CBD">
        <w:t>ртывани</w:t>
      </w:r>
      <w:r w:rsidR="00497CBD">
        <w:t>я</w:t>
      </w:r>
      <w:r w:rsidR="00497CBD" w:rsidRPr="00497CBD">
        <w:t xml:space="preserve"> и интеграци</w:t>
      </w:r>
      <w:r w:rsidR="00497CBD">
        <w:t>и</w:t>
      </w:r>
      <w:r w:rsidR="009A466D" w:rsidRPr="009A466D">
        <w:t xml:space="preserve"> (</w:t>
      </w:r>
      <w:r w:rsidR="009A466D">
        <w:rPr>
          <w:lang w:val="en-US"/>
        </w:rPr>
        <w:t>CI</w:t>
      </w:r>
      <w:r w:rsidR="009A466D" w:rsidRPr="009A466D">
        <w:t>/</w:t>
      </w:r>
      <w:r w:rsidR="009A466D">
        <w:rPr>
          <w:lang w:val="en-US"/>
        </w:rPr>
        <w:t>CD</w:t>
      </w:r>
      <w:r w:rsidR="009A466D" w:rsidRPr="009A466D">
        <w:t>)</w:t>
      </w:r>
      <w:r w:rsidRPr="00E54D19">
        <w:t xml:space="preserve"> и улучшить взаимодействие команд</w:t>
      </w:r>
      <w:r w:rsidR="009A466D" w:rsidRPr="009A466D">
        <w:t xml:space="preserve"> </w:t>
      </w:r>
      <w:r w:rsidR="00C267FF">
        <w:t>[14]</w:t>
      </w:r>
      <w:r w:rsidRPr="00E54D19">
        <w:t>.</w:t>
      </w:r>
    </w:p>
    <w:p w14:paraId="11EDA6BF" w14:textId="3F2041B5" w:rsidR="00497CBD" w:rsidRDefault="00497CBD" w:rsidP="00497CBD">
      <w:r w:rsidRPr="00E54D19">
        <w:rPr>
          <w:lang w:val="en-US"/>
        </w:rPr>
        <w:t>DevSecOps</w:t>
      </w:r>
      <w:r w:rsidRPr="00E54D19">
        <w:t xml:space="preserve"> – развитие концепции </w:t>
      </w:r>
      <w:r w:rsidRPr="00E54D19">
        <w:rPr>
          <w:lang w:val="en-US"/>
        </w:rPr>
        <w:t>DevOps</w:t>
      </w:r>
      <w:r w:rsidRPr="00E54D19">
        <w:t>, где помимо автоматизации затрагиваются вопросы обеспечения качества и надёжности кода</w:t>
      </w:r>
      <w:r w:rsidR="00BE4F8D">
        <w:t xml:space="preserve"> (</w:t>
      </w:r>
      <w:r w:rsidR="00BE4F8D" w:rsidRPr="00BE4F8D">
        <w:t>Security</w:t>
      </w:r>
      <w:r w:rsidR="00BE4F8D">
        <w:t>)</w:t>
      </w:r>
      <w:r w:rsidR="009A466D" w:rsidRPr="009A466D">
        <w:t xml:space="preserve"> </w:t>
      </w:r>
      <w:r w:rsidR="00C267FF">
        <w:t>[14]</w:t>
      </w:r>
      <w:r w:rsidRPr="00E54D19">
        <w:t>.</w:t>
      </w:r>
    </w:p>
    <w:p w14:paraId="6039DF3B" w14:textId="4F01986C" w:rsidR="009130D9" w:rsidRDefault="00B305B5" w:rsidP="009130D9">
      <w:pPr>
        <w:keepNext/>
        <w:ind w:firstLine="0"/>
        <w:jc w:val="center"/>
      </w:pPr>
      <w:bookmarkStart w:id="16" w:name="_Hlk224481342"/>
      <w:r>
        <w:rPr>
          <w:noProof/>
        </w:rPr>
        <w:drawing>
          <wp:inline distT="0" distB="0" distL="0" distR="0" wp14:anchorId="0135DA89" wp14:editId="0DBF61F4">
            <wp:extent cx="5823857" cy="2791907"/>
            <wp:effectExtent l="0" t="0" r="5715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43" b="8948"/>
                    <a:stretch/>
                  </pic:blipFill>
                  <pic:spPr bwMode="auto">
                    <a:xfrm>
                      <a:off x="0" y="0"/>
                      <a:ext cx="5906803" cy="28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9B6FD2" w14:textId="604A4FA9" w:rsidR="009130D9" w:rsidRPr="009130D9" w:rsidRDefault="009130D9" w:rsidP="009130D9">
      <w:pPr>
        <w:pStyle w:val="af9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47197">
        <w:rPr>
          <w:noProof/>
        </w:rPr>
        <w:t>13</w:t>
      </w:r>
      <w:r>
        <w:fldChar w:fldCharType="end"/>
      </w:r>
      <w:r w:rsidRPr="00184033">
        <w:t>.</w:t>
      </w:r>
      <w:r>
        <w:t xml:space="preserve"> Пример </w:t>
      </w:r>
      <w:r w:rsidRPr="009130D9">
        <w:t>DevSecOps-модели</w:t>
      </w:r>
    </w:p>
    <w:bookmarkEnd w:id="16"/>
    <w:p w14:paraId="1D452C20" w14:textId="77777777" w:rsidR="009130D9" w:rsidRDefault="009130D9" w:rsidP="00EA606A"/>
    <w:p w14:paraId="24C798D9" w14:textId="47C3CD52" w:rsidR="00497CBD" w:rsidRDefault="00497CBD" w:rsidP="00497CBD">
      <w:bookmarkStart w:id="17" w:name="_Hlk224480969"/>
      <w:r>
        <w:t>Методология DevOps включает в себя</w:t>
      </w:r>
      <w:r w:rsidR="009A466D" w:rsidRPr="009A466D">
        <w:t xml:space="preserve"> </w:t>
      </w:r>
      <w:r w:rsidR="00C267FF">
        <w:t>[14]</w:t>
      </w:r>
      <w:r>
        <w:t>:</w:t>
      </w:r>
    </w:p>
    <w:p w14:paraId="58287150" w14:textId="6CF4609B" w:rsidR="00497CBD" w:rsidRDefault="00497CBD">
      <w:pPr>
        <w:numPr>
          <w:ilvl w:val="0"/>
          <w:numId w:val="28"/>
        </w:numPr>
        <w:ind w:left="0" w:firstLine="426"/>
      </w:pPr>
      <w:r>
        <w:t>непрерывную интеграцию</w:t>
      </w:r>
      <w:r w:rsidRPr="00497CBD">
        <w:t xml:space="preserve"> (CI </w:t>
      </w:r>
      <w:r>
        <w:t>–</w:t>
      </w:r>
      <w:r w:rsidRPr="00497CBD">
        <w:t xml:space="preserve"> Continuous Integration)</w:t>
      </w:r>
      <w:r>
        <w:t>, в которой происходит кодирование</w:t>
      </w:r>
      <w:r w:rsidR="00E76F59" w:rsidRPr="00E76F59">
        <w:t>, при котор</w:t>
      </w:r>
      <w:r w:rsidR="00E76F59">
        <w:t>ом</w:t>
      </w:r>
      <w:r w:rsidR="00E76F59" w:rsidRPr="00E76F59">
        <w:t xml:space="preserve"> в код вносятся небольшие изменения с частыми </w:t>
      </w:r>
      <w:r w:rsidR="00E76F59">
        <w:t>фиксациями</w:t>
      </w:r>
      <w:r>
        <w:t>, сборка, интеграция и тестирование.</w:t>
      </w:r>
    </w:p>
    <w:p w14:paraId="228FF8E2" w14:textId="32CEB027" w:rsidR="00497CBD" w:rsidRDefault="00497CBD">
      <w:pPr>
        <w:numPr>
          <w:ilvl w:val="0"/>
          <w:numId w:val="28"/>
        </w:numPr>
        <w:ind w:left="0" w:firstLine="426"/>
      </w:pPr>
      <w:r>
        <w:t>непрерывную поставку</w:t>
      </w:r>
      <w:r w:rsidRPr="00497CBD">
        <w:t xml:space="preserve"> (CD – Continuous Delivery)</w:t>
      </w:r>
      <w:r>
        <w:t>, которая включает в себя непрерывную интеграцию, но в основном фокусируется на выпусках продукта.</w:t>
      </w:r>
    </w:p>
    <w:p w14:paraId="2EE56D7D" w14:textId="251A74EF" w:rsidR="00497CBD" w:rsidRDefault="00497CBD">
      <w:pPr>
        <w:numPr>
          <w:ilvl w:val="0"/>
          <w:numId w:val="28"/>
        </w:numPr>
        <w:ind w:left="0" w:firstLine="426"/>
      </w:pPr>
      <w:r>
        <w:lastRenderedPageBreak/>
        <w:t>непрерывное развёртывание</w:t>
      </w:r>
      <w:r w:rsidRPr="00497CBD">
        <w:t xml:space="preserve"> (CD </w:t>
      </w:r>
      <w:r>
        <w:t>–</w:t>
      </w:r>
      <w:r w:rsidRPr="00497CBD">
        <w:t xml:space="preserve"> Continuous Deployment)</w:t>
      </w:r>
      <w:r>
        <w:t>, которое направлено на автоматизацию выпусков проектов.</w:t>
      </w:r>
    </w:p>
    <w:p w14:paraId="5E895EC6" w14:textId="06B8E987" w:rsidR="00EA606A" w:rsidRDefault="00497CBD" w:rsidP="00EA606A">
      <w:r>
        <w:t xml:space="preserve">Практика </w:t>
      </w:r>
      <w:r w:rsidRPr="00497CBD">
        <w:t>CI/CD также относится и к</w:t>
      </w:r>
      <w:r w:rsidR="00C87D7D">
        <w:t xml:space="preserve"> </w:t>
      </w:r>
      <w:r w:rsidR="00C87D7D" w:rsidRPr="00C87D7D">
        <w:t>Agile-практикам</w:t>
      </w:r>
      <w:r w:rsidRPr="00497CBD">
        <w:t>: автоматизация раз</w:t>
      </w:r>
      <w:r>
        <w:t>вё</w:t>
      </w:r>
      <w:r w:rsidRPr="00497CBD">
        <w:t>ртывания позволяет разработчикам сосредоточиться на реализации бизнес-требований, на качестве кода и безопасности.</w:t>
      </w:r>
    </w:p>
    <w:p w14:paraId="7C9F2C50" w14:textId="5031D5DC" w:rsidR="00B6618F" w:rsidRDefault="00B6618F" w:rsidP="00B6618F">
      <w:r>
        <w:t xml:space="preserve">Основная цель правил, описанных в DevSecOps </w:t>
      </w:r>
      <w:r w:rsidR="008F29F0">
        <w:t>Uuid</w:t>
      </w:r>
      <w:r>
        <w:t>eline, — обеспечить безопасность</w:t>
      </w:r>
      <w:r w:rsidR="00E558A2">
        <w:t xml:space="preserve"> </w:t>
      </w:r>
      <w:r w:rsidR="00226261">
        <w:t>[15]</w:t>
      </w:r>
      <w:r>
        <w:t>:</w:t>
      </w:r>
    </w:p>
    <w:p w14:paraId="0173FBAB" w14:textId="3B7416D4" w:rsidR="00B6618F" w:rsidRPr="00B6618F" w:rsidRDefault="00B6618F">
      <w:pPr>
        <w:numPr>
          <w:ilvl w:val="0"/>
          <w:numId w:val="29"/>
        </w:numPr>
      </w:pPr>
      <w:r>
        <w:t>кода</w:t>
      </w:r>
      <w:r w:rsidRPr="00B6618F">
        <w:rPr>
          <w:lang w:val="en-US"/>
        </w:rPr>
        <w:t xml:space="preserve"> (Custom Code Security)</w:t>
      </w:r>
      <w:r>
        <w:t>;</w:t>
      </w:r>
    </w:p>
    <w:p w14:paraId="598A734F" w14:textId="39320E73" w:rsidR="00B6618F" w:rsidRPr="00B6618F" w:rsidRDefault="00B6618F">
      <w:pPr>
        <w:numPr>
          <w:ilvl w:val="0"/>
          <w:numId w:val="29"/>
        </w:numPr>
        <w:rPr>
          <w:lang w:val="en-US"/>
        </w:rPr>
      </w:pPr>
      <w:r>
        <w:t>цепочки</w:t>
      </w:r>
      <w:r w:rsidRPr="00B6618F">
        <w:rPr>
          <w:lang w:val="en-US"/>
        </w:rPr>
        <w:t xml:space="preserve"> </w:t>
      </w:r>
      <w:r>
        <w:t>поставок</w:t>
      </w:r>
      <w:r w:rsidRPr="00B6618F">
        <w:rPr>
          <w:lang w:val="en-US"/>
        </w:rPr>
        <w:t xml:space="preserve"> (Supply Chain Security);</w:t>
      </w:r>
    </w:p>
    <w:p w14:paraId="2F7693A4" w14:textId="77777777" w:rsidR="00B6618F" w:rsidRDefault="00B6618F">
      <w:pPr>
        <w:numPr>
          <w:ilvl w:val="0"/>
          <w:numId w:val="29"/>
        </w:numPr>
      </w:pPr>
      <w:r>
        <w:t>среды исполнения (Runtime Protection).</w:t>
      </w:r>
    </w:p>
    <w:p w14:paraId="7CEC336F" w14:textId="7C585000" w:rsidR="00B6618F" w:rsidRDefault="00B6618F" w:rsidP="00B6618F">
      <w:r>
        <w:t>При этом на каждой стадии нужны свои меры и подходы</w:t>
      </w:r>
      <w:r w:rsidR="00E558A2" w:rsidRPr="00E558A2">
        <w:t xml:space="preserve"> </w:t>
      </w:r>
      <w:r w:rsidR="00226261">
        <w:t>[15]</w:t>
      </w:r>
      <w:r>
        <w:t>:</w:t>
      </w:r>
    </w:p>
    <w:p w14:paraId="5E9EB6B4" w14:textId="15B0B4A2" w:rsidR="00B6618F" w:rsidRDefault="00B6618F">
      <w:pPr>
        <w:numPr>
          <w:ilvl w:val="0"/>
          <w:numId w:val="29"/>
        </w:numPr>
      </w:pPr>
      <w:r>
        <w:t>Init (стадия инициализации) –</w:t>
      </w:r>
      <w:r w:rsidRPr="00B6618F">
        <w:t xml:space="preserve"> нет кода, </w:t>
      </w:r>
      <w:r>
        <w:t>но есть</w:t>
      </w:r>
      <w:r w:rsidRPr="00B6618F">
        <w:t xml:space="preserve"> идея будущего продукта</w:t>
      </w:r>
      <w:r>
        <w:t>;</w:t>
      </w:r>
    </w:p>
    <w:p w14:paraId="09D3FAE6" w14:textId="648CDD64" w:rsidR="00B6618F" w:rsidRPr="00B6618F" w:rsidRDefault="00B6618F">
      <w:pPr>
        <w:numPr>
          <w:ilvl w:val="0"/>
          <w:numId w:val="29"/>
        </w:numPr>
      </w:pPr>
      <w:r w:rsidRPr="00B6618F">
        <w:rPr>
          <w:lang w:val="en-US"/>
        </w:rPr>
        <w:t>Pre</w:t>
      </w:r>
      <w:r w:rsidRPr="00B6618F">
        <w:t>-</w:t>
      </w:r>
      <w:r w:rsidRPr="00B6618F">
        <w:rPr>
          <w:lang w:val="en-US"/>
        </w:rPr>
        <w:t>commit</w:t>
      </w:r>
      <w:r>
        <w:t xml:space="preserve"> – </w:t>
      </w:r>
      <w:r w:rsidRPr="00B6618F">
        <w:t>провер</w:t>
      </w:r>
      <w:r>
        <w:t>ка</w:t>
      </w:r>
      <w:r w:rsidRPr="00B6618F">
        <w:t xml:space="preserve"> безопасност</w:t>
      </w:r>
      <w:r>
        <w:t>и</w:t>
      </w:r>
      <w:r w:rsidRPr="00B6618F">
        <w:t xml:space="preserve"> на стадии, когда код написан, но ещ</w:t>
      </w:r>
      <w:r>
        <w:t>ё</w:t>
      </w:r>
      <w:r w:rsidRPr="00B6618F">
        <w:t xml:space="preserve"> не попал в систему контроля версий</w:t>
      </w:r>
      <w:r>
        <w:t>;</w:t>
      </w:r>
    </w:p>
    <w:p w14:paraId="244D056D" w14:textId="3EFDD65F" w:rsidR="00B6618F" w:rsidRPr="00B6618F" w:rsidRDefault="00B6618F">
      <w:pPr>
        <w:numPr>
          <w:ilvl w:val="0"/>
          <w:numId w:val="29"/>
        </w:numPr>
      </w:pPr>
      <w:r w:rsidRPr="00B6618F">
        <w:rPr>
          <w:lang w:val="en-US"/>
        </w:rPr>
        <w:t>Commit</w:t>
      </w:r>
      <w:r>
        <w:t xml:space="preserve"> (</w:t>
      </w:r>
      <w:r w:rsidRPr="00B6618F">
        <w:rPr>
          <w:lang w:val="en-US"/>
        </w:rPr>
        <w:t>CI</w:t>
      </w:r>
      <w:r>
        <w:t xml:space="preserve">) – </w:t>
      </w:r>
      <w:r w:rsidRPr="00B6618F">
        <w:t>код становится доступным для пользователей (даже если репозиторий закрыт и доступ к коду есть у ограниченного количества людей)</w:t>
      </w:r>
      <w:r>
        <w:t>;</w:t>
      </w:r>
    </w:p>
    <w:p w14:paraId="39D5DF18" w14:textId="4BE10469" w:rsidR="00B6618F" w:rsidRPr="0069536F" w:rsidRDefault="00B6618F">
      <w:pPr>
        <w:numPr>
          <w:ilvl w:val="0"/>
          <w:numId w:val="29"/>
        </w:numPr>
      </w:pPr>
      <w:r>
        <w:t>С</w:t>
      </w:r>
      <w:r w:rsidRPr="00B6618F">
        <w:rPr>
          <w:lang w:val="en-US"/>
        </w:rPr>
        <w:t>ontinuous</w:t>
      </w:r>
      <w:r w:rsidRPr="0069536F">
        <w:t>-</w:t>
      </w:r>
      <w:r w:rsidRPr="00B6618F">
        <w:rPr>
          <w:lang w:val="en-US"/>
        </w:rPr>
        <w:t>Delivery</w:t>
      </w:r>
      <w:r>
        <w:t xml:space="preserve"> (</w:t>
      </w:r>
      <w:r w:rsidRPr="00B6618F">
        <w:rPr>
          <w:lang w:val="en-US"/>
        </w:rPr>
        <w:t>CD</w:t>
      </w:r>
      <w:r>
        <w:t>)</w:t>
      </w:r>
      <w:r w:rsidR="0069536F">
        <w:t xml:space="preserve"> – </w:t>
      </w:r>
      <w:r w:rsidR="0069536F" w:rsidRPr="0069536F">
        <w:t>построение безопасной конфигурации API</w:t>
      </w:r>
      <w:r w:rsidRPr="0069536F">
        <w:t>;</w:t>
      </w:r>
    </w:p>
    <w:p w14:paraId="5CDC73E8" w14:textId="5B0D3DD2" w:rsidR="00B6618F" w:rsidRPr="0069536F" w:rsidRDefault="00B6618F">
      <w:pPr>
        <w:numPr>
          <w:ilvl w:val="0"/>
          <w:numId w:val="29"/>
        </w:numPr>
      </w:pPr>
      <w:r w:rsidRPr="00B6618F">
        <w:rPr>
          <w:lang w:val="en-US"/>
        </w:rPr>
        <w:t>Deploy</w:t>
      </w:r>
      <w:r w:rsidRPr="0069536F">
        <w:t>-</w:t>
      </w:r>
      <w:r w:rsidRPr="00B6618F">
        <w:rPr>
          <w:lang w:val="en-US"/>
        </w:rPr>
        <w:t>CD</w:t>
      </w:r>
      <w:r w:rsidRPr="0069536F">
        <w:t>-</w:t>
      </w:r>
      <w:r w:rsidRPr="00B6618F">
        <w:rPr>
          <w:lang w:val="en-US"/>
        </w:rPr>
        <w:t>Colive</w:t>
      </w:r>
      <w:r w:rsidR="0069536F">
        <w:t xml:space="preserve"> – </w:t>
      </w:r>
      <w:r w:rsidR="00E558A2" w:rsidRPr="00E558A2">
        <w:t>организация надёжного хранения ключей и сертификатов и безопасности приложения с точки зрения Cloud-Native-подхода</w:t>
      </w:r>
      <w:r w:rsidRPr="0069536F">
        <w:t>;</w:t>
      </w:r>
    </w:p>
    <w:p w14:paraId="10578378" w14:textId="773FE984" w:rsidR="00B6618F" w:rsidRPr="0069536F" w:rsidRDefault="00B6618F">
      <w:pPr>
        <w:numPr>
          <w:ilvl w:val="0"/>
          <w:numId w:val="29"/>
        </w:numPr>
      </w:pPr>
      <w:r w:rsidRPr="00B6618F">
        <w:rPr>
          <w:lang w:val="en-US"/>
        </w:rPr>
        <w:t>Operation</w:t>
      </w:r>
      <w:r w:rsidR="00E558A2">
        <w:t xml:space="preserve"> (</w:t>
      </w:r>
      <w:r w:rsidR="00E558A2" w:rsidRPr="00E558A2">
        <w:t>Runtime</w:t>
      </w:r>
      <w:r w:rsidR="00E558A2">
        <w:t>)</w:t>
      </w:r>
      <w:r w:rsidR="0069536F">
        <w:t xml:space="preserve"> –</w:t>
      </w:r>
      <w:r w:rsidR="00E558A2">
        <w:t>тестирование, логирование, мониторинг</w:t>
      </w:r>
      <w:r w:rsidRPr="0069536F">
        <w:t>;</w:t>
      </w:r>
    </w:p>
    <w:p w14:paraId="1DFB823B" w14:textId="4C51C6D4" w:rsidR="00311E91" w:rsidRPr="0069536F" w:rsidRDefault="00B6618F">
      <w:pPr>
        <w:numPr>
          <w:ilvl w:val="0"/>
          <w:numId w:val="29"/>
        </w:numPr>
      </w:pPr>
      <w:r w:rsidRPr="00B6618F">
        <w:rPr>
          <w:lang w:val="en-US"/>
        </w:rPr>
        <w:t>Governance</w:t>
      </w:r>
      <w:r w:rsidRPr="0069536F">
        <w:t xml:space="preserve"> (</w:t>
      </w:r>
      <w:r>
        <w:t>стадия</w:t>
      </w:r>
      <w:r w:rsidRPr="0069536F">
        <w:t xml:space="preserve"> </w:t>
      </w:r>
      <w:r>
        <w:t>управления</w:t>
      </w:r>
      <w:r w:rsidRPr="0069536F">
        <w:t>)</w:t>
      </w:r>
      <w:r w:rsidR="0069536F">
        <w:t xml:space="preserve"> – практики процессного управления (регламентируются организацией-разработчиком)</w:t>
      </w:r>
      <w:r w:rsidRPr="0069536F">
        <w:t>.</w:t>
      </w:r>
    </w:p>
    <w:p w14:paraId="49E695F8" w14:textId="5DED1266" w:rsidR="009A466D" w:rsidRDefault="009A466D" w:rsidP="00EA606A">
      <w:r>
        <w:t>Достоинства</w:t>
      </w:r>
      <w:r w:rsidR="00E558A2">
        <w:rPr>
          <w:lang w:val="en-US"/>
        </w:rPr>
        <w:t xml:space="preserve"> </w:t>
      </w:r>
      <w:r w:rsidR="00226261">
        <w:rPr>
          <w:lang w:val="en-US"/>
        </w:rPr>
        <w:t>[15]</w:t>
      </w:r>
      <w:r>
        <w:t>:</w:t>
      </w:r>
    </w:p>
    <w:p w14:paraId="20A658E6" w14:textId="77777777" w:rsidR="00B93358" w:rsidRDefault="00B93358">
      <w:pPr>
        <w:numPr>
          <w:ilvl w:val="0"/>
          <w:numId w:val="28"/>
        </w:numPr>
        <w:ind w:left="0" w:firstLine="426"/>
      </w:pPr>
      <w:r>
        <w:t>обнаружение проблем безопасности происходит уже на этапе написания кода, а не после развёртывания, например, инструменты статического анализа кода (SAST) могут автоматически выявить SQL-инъекцию в новой функции поиска до того, как она попадёт в тестовую среду;</w:t>
      </w:r>
    </w:p>
    <w:p w14:paraId="2EAA0826" w14:textId="77777777" w:rsidR="00B93358" w:rsidRDefault="00B93358">
      <w:pPr>
        <w:numPr>
          <w:ilvl w:val="0"/>
          <w:numId w:val="28"/>
        </w:numPr>
        <w:ind w:left="0" w:firstLine="426"/>
      </w:pPr>
      <w:r>
        <w:t>благодаря регулярным автоматизированным проверкам команда избегает неожиданных проблем перед релизом;</w:t>
      </w:r>
    </w:p>
    <w:p w14:paraId="16A88EA2" w14:textId="77777777" w:rsidR="00B93358" w:rsidRDefault="00B93358">
      <w:pPr>
        <w:numPr>
          <w:ilvl w:val="0"/>
          <w:numId w:val="28"/>
        </w:numPr>
        <w:ind w:left="0" w:firstLine="426"/>
      </w:pPr>
      <w:r>
        <w:t>секреты, такие как API-ключи, пароли и сертификаты, часто оказываются в коде или логах, — DevSecOps помогает предотвращать их утечки;</w:t>
      </w:r>
    </w:p>
    <w:p w14:paraId="5EA0ACD7" w14:textId="77777777" w:rsidR="00B93358" w:rsidRDefault="00B93358">
      <w:pPr>
        <w:numPr>
          <w:ilvl w:val="0"/>
          <w:numId w:val="28"/>
        </w:numPr>
        <w:ind w:left="0" w:firstLine="426"/>
      </w:pPr>
      <w:r>
        <w:t>автоматизированные проверки помогают выполнить стандарты PCI DSS, ISO 27001, NIST и другие без дополнительных задержек;</w:t>
      </w:r>
    </w:p>
    <w:p w14:paraId="04EB1C14" w14:textId="77777777" w:rsidR="00B93358" w:rsidRDefault="00B93358">
      <w:pPr>
        <w:numPr>
          <w:ilvl w:val="0"/>
          <w:numId w:val="28"/>
        </w:numPr>
        <w:ind w:left="0" w:firstLine="426"/>
      </w:pPr>
      <w:r>
        <w:t>автоматическое сканирование, контроль конфигураций и управление уязвимостями снижают нагрузку на разработчиков и команды безопасности;</w:t>
      </w:r>
    </w:p>
    <w:p w14:paraId="578EA2D6" w14:textId="5B3D07A6" w:rsidR="009A466D" w:rsidRDefault="00B93358">
      <w:pPr>
        <w:numPr>
          <w:ilvl w:val="0"/>
          <w:numId w:val="28"/>
        </w:numPr>
        <w:ind w:left="0" w:firstLine="426"/>
      </w:pPr>
      <w:r>
        <w:t>при традиционном подходе специалисты по безопасности изолированы от остальных команд и подключаются лишь на поздних стадиях работы над продуктом, а DevSecOps, объединяя сотрудников различных департаментов, устраняет этот барьер и уменьшает риск конфликтов, которые часто возникают, если проверка безопасности происходит в финале</w:t>
      </w:r>
      <w:r w:rsidR="00C34A89">
        <w:t xml:space="preserve"> разработки</w:t>
      </w:r>
      <w:r>
        <w:t>.</w:t>
      </w:r>
    </w:p>
    <w:p w14:paraId="18EEF221" w14:textId="57F71B4C" w:rsidR="009130D9" w:rsidRPr="009A466D" w:rsidRDefault="009A466D" w:rsidP="00EA606A">
      <w:r>
        <w:t>Недостатки</w:t>
      </w:r>
      <w:r w:rsidR="00E558A2">
        <w:rPr>
          <w:lang w:val="en-US"/>
        </w:rPr>
        <w:t xml:space="preserve"> </w:t>
      </w:r>
      <w:r w:rsidR="00226261">
        <w:rPr>
          <w:lang w:val="en-US"/>
        </w:rPr>
        <w:t>[15]</w:t>
      </w:r>
      <w:r>
        <w:t>:</w:t>
      </w:r>
    </w:p>
    <w:p w14:paraId="35D8E24E" w14:textId="77777777" w:rsidR="00B93358" w:rsidRDefault="00B93358">
      <w:pPr>
        <w:numPr>
          <w:ilvl w:val="0"/>
          <w:numId w:val="28"/>
        </w:numPr>
        <w:ind w:left="0" w:firstLine="426"/>
      </w:pPr>
      <w:r>
        <w:t>и</w:t>
      </w:r>
      <w:r w:rsidRPr="00B93358">
        <w:t>нструменты анализа безопасности (</w:t>
      </w:r>
      <w:r w:rsidRPr="00B93358">
        <w:rPr>
          <w:lang w:val="en-US"/>
        </w:rPr>
        <w:t>SAST</w:t>
      </w:r>
      <w:r w:rsidRPr="00B93358">
        <w:t xml:space="preserve">, </w:t>
      </w:r>
      <w:r w:rsidRPr="00B93358">
        <w:rPr>
          <w:lang w:val="en-US"/>
        </w:rPr>
        <w:t>DAST</w:t>
      </w:r>
      <w:r w:rsidRPr="00B93358">
        <w:t xml:space="preserve">, </w:t>
      </w:r>
      <w:r w:rsidRPr="00B93358">
        <w:rPr>
          <w:lang w:val="en-US"/>
        </w:rPr>
        <w:t>SCA</w:t>
      </w:r>
      <w:r w:rsidRPr="00B93358">
        <w:t xml:space="preserve">) могут значительно увеличивать время выполнения </w:t>
      </w:r>
      <w:r w:rsidRPr="00B93358">
        <w:rPr>
          <w:lang w:val="en-US"/>
        </w:rPr>
        <w:t>CI</w:t>
      </w:r>
      <w:r w:rsidRPr="00B93358">
        <w:t>/</w:t>
      </w:r>
      <w:r w:rsidRPr="00B93358">
        <w:rPr>
          <w:lang w:val="en-US"/>
        </w:rPr>
        <w:t>CD</w:t>
      </w:r>
      <w:r w:rsidRPr="00B93358">
        <w:t>-пайплайнов</w:t>
      </w:r>
      <w:r>
        <w:t>;</w:t>
      </w:r>
    </w:p>
    <w:p w14:paraId="3565E6B7" w14:textId="77777777" w:rsidR="00B93358" w:rsidRDefault="00B93358">
      <w:pPr>
        <w:numPr>
          <w:ilvl w:val="0"/>
          <w:numId w:val="28"/>
        </w:numPr>
        <w:ind w:left="0" w:firstLine="426"/>
      </w:pPr>
      <w:r>
        <w:lastRenderedPageBreak/>
        <w:t>е</w:t>
      </w:r>
      <w:r w:rsidRPr="00B93358">
        <w:t xml:space="preserve">сли система безопасности генерирует слишком много </w:t>
      </w:r>
      <w:r w:rsidRPr="00B93358">
        <w:rPr>
          <w:lang w:val="en-US"/>
        </w:rPr>
        <w:t>false</w:t>
      </w:r>
      <w:r w:rsidRPr="00B93358">
        <w:t xml:space="preserve"> </w:t>
      </w:r>
      <w:r w:rsidRPr="00B93358">
        <w:rPr>
          <w:lang w:val="en-US"/>
        </w:rPr>
        <w:t>positives</w:t>
      </w:r>
      <w:r w:rsidRPr="00B93358">
        <w:t>, это снижает доверие к ней и перегружает разработчиков</w:t>
      </w:r>
      <w:r>
        <w:t>;</w:t>
      </w:r>
    </w:p>
    <w:p w14:paraId="3EEB41FD" w14:textId="77777777" w:rsidR="00B93358" w:rsidRDefault="00B93358">
      <w:pPr>
        <w:numPr>
          <w:ilvl w:val="0"/>
          <w:numId w:val="28"/>
        </w:numPr>
        <w:ind w:left="0" w:firstLine="426"/>
      </w:pPr>
      <w:r>
        <w:t>н</w:t>
      </w:r>
      <w:r w:rsidRPr="00B93358">
        <w:t>е все системы (</w:t>
      </w:r>
      <w:r w:rsidRPr="00B93358">
        <w:rPr>
          <w:lang w:val="en-US"/>
        </w:rPr>
        <w:t>Jenkins</w:t>
      </w:r>
      <w:r w:rsidRPr="00B93358">
        <w:t xml:space="preserve">, </w:t>
      </w:r>
      <w:r w:rsidRPr="00B93358">
        <w:rPr>
          <w:lang w:val="en-US"/>
        </w:rPr>
        <w:t>GitLab</w:t>
      </w:r>
      <w:r w:rsidRPr="00B93358">
        <w:t xml:space="preserve"> </w:t>
      </w:r>
      <w:r w:rsidRPr="00B93358">
        <w:rPr>
          <w:lang w:val="en-US"/>
        </w:rPr>
        <w:t>CI</w:t>
      </w:r>
      <w:r w:rsidRPr="00B93358">
        <w:t>/</w:t>
      </w:r>
      <w:r w:rsidRPr="00B93358">
        <w:rPr>
          <w:lang w:val="en-US"/>
        </w:rPr>
        <w:t>CD</w:t>
      </w:r>
      <w:r w:rsidRPr="00B93358">
        <w:t xml:space="preserve">, </w:t>
      </w:r>
      <w:r w:rsidRPr="00B93358">
        <w:rPr>
          <w:lang w:val="en-US"/>
        </w:rPr>
        <w:t>GitHub</w:t>
      </w:r>
      <w:r w:rsidRPr="00B93358">
        <w:t xml:space="preserve"> </w:t>
      </w:r>
      <w:r w:rsidRPr="00B93358">
        <w:rPr>
          <w:lang w:val="en-US"/>
        </w:rPr>
        <w:t>Actions</w:t>
      </w:r>
      <w:r w:rsidRPr="00B93358">
        <w:t>) легко поддерживают интеграцию инструментов безопасности</w:t>
      </w:r>
      <w:r>
        <w:t>;</w:t>
      </w:r>
    </w:p>
    <w:p w14:paraId="1C93AC7B" w14:textId="77777777" w:rsidR="00B93358" w:rsidRDefault="00B93358">
      <w:pPr>
        <w:numPr>
          <w:ilvl w:val="0"/>
          <w:numId w:val="28"/>
        </w:numPr>
        <w:ind w:left="0" w:firstLine="426"/>
      </w:pPr>
      <w:r w:rsidRPr="00B93358">
        <w:rPr>
          <w:lang w:val="en-US"/>
        </w:rPr>
        <w:t>DevSecOps</w:t>
      </w:r>
      <w:r w:rsidRPr="00B93358">
        <w:t xml:space="preserve"> требует глубоких знаний в области как разработки, так и безопасности, что может тормозить процесс внедрения</w:t>
      </w:r>
      <w:r>
        <w:t>;</w:t>
      </w:r>
    </w:p>
    <w:p w14:paraId="61472B39" w14:textId="5908A412" w:rsidR="00B93358" w:rsidRPr="00B93358" w:rsidRDefault="00B93358">
      <w:pPr>
        <w:numPr>
          <w:ilvl w:val="0"/>
          <w:numId w:val="28"/>
        </w:numPr>
        <w:ind w:left="0" w:firstLine="426"/>
      </w:pPr>
      <w:r>
        <w:t>м</w:t>
      </w:r>
      <w:r w:rsidRPr="00B93358">
        <w:t>ногие организации придерживаются старых методик, где проверки безопасности стартуют только на заключительных этапах разработки, что создаёт дополнительные риски и замедляет процесс</w:t>
      </w:r>
      <w:r>
        <w:t>.</w:t>
      </w:r>
    </w:p>
    <w:bookmarkEnd w:id="17"/>
    <w:p w14:paraId="378263D5" w14:textId="77777777" w:rsidR="009A466D" w:rsidRPr="00B93358" w:rsidRDefault="009A466D" w:rsidP="00EA606A"/>
    <w:p w14:paraId="4D9CB9E9" w14:textId="045C6900" w:rsidR="00EE10DA" w:rsidRPr="007952E1" w:rsidRDefault="00EE10DA" w:rsidP="00EE10DA">
      <w:pPr>
        <w:pStyle w:val="2"/>
      </w:pPr>
      <w:bookmarkStart w:id="18" w:name="_Toc227966725"/>
      <w:r w:rsidRPr="007952E1">
        <w:t>Выбор модели жизненного цикла</w:t>
      </w:r>
      <w:bookmarkEnd w:id="18"/>
    </w:p>
    <w:p w14:paraId="63211315" w14:textId="3556ABC2" w:rsidR="00DE1CA0" w:rsidRDefault="00DE1CA0" w:rsidP="007136A9">
      <w:pPr>
        <w:ind w:firstLine="426"/>
      </w:pPr>
      <w:r>
        <w:t>Пр</w:t>
      </w:r>
      <w:r w:rsidR="007136A9">
        <w:t>оведено сравнение</w:t>
      </w:r>
      <w:r>
        <w:t xml:space="preserve"> достоинств</w:t>
      </w:r>
      <w:r w:rsidR="007136A9">
        <w:t xml:space="preserve"> </w:t>
      </w:r>
      <w:r>
        <w:t>и недостатк</w:t>
      </w:r>
      <w:r w:rsidR="007136A9">
        <w:t>ов</w:t>
      </w:r>
      <w:r>
        <w:t xml:space="preserve"> </w:t>
      </w:r>
      <w:r w:rsidR="007136A9">
        <w:t xml:space="preserve">вышеописанных </w:t>
      </w:r>
      <w:r>
        <w:t xml:space="preserve">моделей </w:t>
      </w:r>
      <w:r w:rsidR="007136A9">
        <w:t xml:space="preserve">жизненного цикла информационной системы </w:t>
      </w:r>
      <w:r>
        <w:t>(табл.</w:t>
      </w:r>
      <w:r w:rsidR="007136A9">
        <w:t xml:space="preserve"> </w:t>
      </w:r>
      <w:r w:rsidR="001D0B75">
        <w:t>1</w:t>
      </w:r>
      <w:r>
        <w:t>)</w:t>
      </w:r>
      <w:r w:rsidR="008F76C1">
        <w:t>, где 1 – это самый низкий показатель (недостаток), а 5 – самый высокий показатель (преимущество)</w:t>
      </w:r>
      <w:r>
        <w:t>.</w:t>
      </w:r>
    </w:p>
    <w:p w14:paraId="3EBE64A2" w14:textId="122486FA" w:rsidR="00DE1CA0" w:rsidRDefault="00DE1CA0" w:rsidP="007136A9">
      <w:pPr>
        <w:ind w:firstLine="0"/>
        <w:jc w:val="right"/>
      </w:pPr>
      <w:r>
        <w:t xml:space="preserve">Таблица </w:t>
      </w:r>
      <w:r w:rsidR="001D0B75">
        <w:t>1</w:t>
      </w:r>
    </w:p>
    <w:p w14:paraId="29277BF6" w14:textId="77777777" w:rsidR="00DE1CA0" w:rsidRDefault="00DE1CA0" w:rsidP="007136A9">
      <w:pPr>
        <w:jc w:val="center"/>
      </w:pPr>
      <w:r>
        <w:t>Сравнение моделей ЖЦ ИС</w:t>
      </w:r>
    </w:p>
    <w:tbl>
      <w:tblPr>
        <w:tblW w:w="963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5"/>
        <w:gridCol w:w="1276"/>
        <w:gridCol w:w="1559"/>
        <w:gridCol w:w="2126"/>
        <w:gridCol w:w="1418"/>
        <w:gridCol w:w="1417"/>
      </w:tblGrid>
      <w:tr w:rsidR="007952E1" w:rsidRPr="000E25EA" w14:paraId="16E19335" w14:textId="7B2D7BBC" w:rsidTr="007952E1">
        <w:trPr>
          <w:trHeight w:val="576"/>
        </w:trPr>
        <w:tc>
          <w:tcPr>
            <w:tcW w:w="1835" w:type="dxa"/>
            <w:shd w:val="clear" w:color="auto" w:fill="auto"/>
            <w:vAlign w:val="center"/>
          </w:tcPr>
          <w:p w14:paraId="6ACB4F6D" w14:textId="77777777" w:rsidR="007952E1" w:rsidRPr="00D94CEB" w:rsidRDefault="007952E1" w:rsidP="008F76C1">
            <w:pPr>
              <w:ind w:firstLine="22"/>
              <w:jc w:val="center"/>
              <w:rPr>
                <w:sz w:val="24"/>
                <w:szCs w:val="24"/>
              </w:rPr>
            </w:pPr>
            <w:r w:rsidRPr="00D94CEB">
              <w:rPr>
                <w:sz w:val="24"/>
                <w:szCs w:val="24"/>
              </w:rPr>
              <w:t>Модель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4B2F83E" w14:textId="77777777" w:rsidR="007952E1" w:rsidRPr="00D94CEB" w:rsidRDefault="007952E1" w:rsidP="008F76C1">
            <w:pPr>
              <w:ind w:firstLine="22"/>
              <w:jc w:val="center"/>
              <w:rPr>
                <w:sz w:val="24"/>
                <w:szCs w:val="24"/>
              </w:rPr>
            </w:pPr>
            <w:r w:rsidRPr="00D94CEB">
              <w:rPr>
                <w:sz w:val="24"/>
                <w:szCs w:val="24"/>
              </w:rPr>
              <w:t>Гибкость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B156100" w14:textId="77777777" w:rsidR="007952E1" w:rsidRDefault="007952E1" w:rsidP="008F76C1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</w:t>
            </w:r>
            <w:r w:rsidRPr="008F76C1">
              <w:rPr>
                <w:sz w:val="24"/>
                <w:szCs w:val="24"/>
              </w:rPr>
              <w:t>правление</w:t>
            </w:r>
          </w:p>
          <w:p w14:paraId="7D2F2692" w14:textId="6C2463CB" w:rsidR="007952E1" w:rsidRPr="00D94CEB" w:rsidRDefault="007952E1" w:rsidP="008F76C1">
            <w:pPr>
              <w:ind w:firstLine="22"/>
              <w:jc w:val="center"/>
              <w:rPr>
                <w:sz w:val="24"/>
                <w:szCs w:val="24"/>
              </w:rPr>
            </w:pPr>
            <w:r w:rsidRPr="008F76C1">
              <w:rPr>
                <w:sz w:val="24"/>
                <w:szCs w:val="24"/>
              </w:rPr>
              <w:t>рисками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DB546F8" w14:textId="353DEFA5" w:rsidR="007952E1" w:rsidRDefault="007952E1" w:rsidP="008F76C1">
            <w:pPr>
              <w:ind w:firstLine="22"/>
              <w:jc w:val="center"/>
              <w:rPr>
                <w:sz w:val="24"/>
                <w:szCs w:val="24"/>
              </w:rPr>
            </w:pPr>
            <w:r w:rsidRPr="00D94CEB">
              <w:rPr>
                <w:sz w:val="24"/>
                <w:szCs w:val="24"/>
              </w:rPr>
              <w:t>Стоимость</w:t>
            </w:r>
            <w:r>
              <w:rPr>
                <w:sz w:val="24"/>
                <w:szCs w:val="24"/>
              </w:rPr>
              <w:t xml:space="preserve"> одного</w:t>
            </w:r>
          </w:p>
          <w:p w14:paraId="14E7ACEC" w14:textId="7E704CC4" w:rsidR="007952E1" w:rsidRPr="00D94CEB" w:rsidRDefault="007952E1" w:rsidP="008F76C1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цикла для </w:t>
            </w:r>
            <w:r w:rsidRPr="008F76C1">
              <w:rPr>
                <w:sz w:val="24"/>
                <w:szCs w:val="24"/>
              </w:rPr>
              <w:t>MVP</w:t>
            </w:r>
          </w:p>
        </w:tc>
        <w:tc>
          <w:tcPr>
            <w:tcW w:w="1418" w:type="dxa"/>
            <w:vAlign w:val="center"/>
          </w:tcPr>
          <w:p w14:paraId="2F87EB94" w14:textId="77777777" w:rsidR="007952E1" w:rsidRDefault="007952E1" w:rsidP="007952E1">
            <w:pPr>
              <w:ind w:firstLine="22"/>
              <w:jc w:val="center"/>
              <w:rPr>
                <w:sz w:val="24"/>
                <w:szCs w:val="24"/>
              </w:rPr>
            </w:pPr>
            <w:r w:rsidRPr="007952E1">
              <w:rPr>
                <w:sz w:val="24"/>
                <w:szCs w:val="24"/>
              </w:rPr>
              <w:t>Сложность</w:t>
            </w:r>
          </w:p>
          <w:p w14:paraId="51422C71" w14:textId="5395A92C" w:rsidR="007952E1" w:rsidRDefault="007952E1" w:rsidP="007952E1">
            <w:pPr>
              <w:ind w:firstLine="22"/>
              <w:jc w:val="center"/>
              <w:rPr>
                <w:sz w:val="24"/>
                <w:szCs w:val="24"/>
              </w:rPr>
            </w:pPr>
            <w:r w:rsidRPr="007952E1">
              <w:rPr>
                <w:sz w:val="24"/>
                <w:szCs w:val="24"/>
              </w:rPr>
              <w:t>управления</w:t>
            </w:r>
          </w:p>
        </w:tc>
        <w:tc>
          <w:tcPr>
            <w:tcW w:w="1417" w:type="dxa"/>
            <w:vAlign w:val="center"/>
          </w:tcPr>
          <w:p w14:paraId="64EF4410" w14:textId="0F6C854A" w:rsidR="007952E1" w:rsidRDefault="007952E1" w:rsidP="008F76C1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Участие</w:t>
            </w:r>
          </w:p>
          <w:p w14:paraId="1AF0D49C" w14:textId="5AE38196" w:rsidR="007952E1" w:rsidRPr="00D94CEB" w:rsidRDefault="007952E1" w:rsidP="008F76C1">
            <w:pPr>
              <w:ind w:firstLine="22"/>
              <w:jc w:val="center"/>
              <w:rPr>
                <w:sz w:val="24"/>
                <w:szCs w:val="24"/>
              </w:rPr>
            </w:pPr>
            <w:r w:rsidRPr="008F76C1">
              <w:rPr>
                <w:sz w:val="24"/>
                <w:szCs w:val="24"/>
              </w:rPr>
              <w:t>заказчика</w:t>
            </w:r>
          </w:p>
        </w:tc>
      </w:tr>
      <w:tr w:rsidR="007952E1" w:rsidRPr="000E25EA" w14:paraId="7933C071" w14:textId="24191B26" w:rsidTr="007952E1">
        <w:trPr>
          <w:trHeight w:val="288"/>
        </w:trPr>
        <w:tc>
          <w:tcPr>
            <w:tcW w:w="1835" w:type="dxa"/>
            <w:shd w:val="clear" w:color="auto" w:fill="auto"/>
          </w:tcPr>
          <w:p w14:paraId="66D917F1" w14:textId="7B0BD7D0" w:rsidR="007952E1" w:rsidRPr="00D94CEB" w:rsidRDefault="007952E1" w:rsidP="007136A9">
            <w:pPr>
              <w:ind w:firstLine="22"/>
              <w:rPr>
                <w:sz w:val="24"/>
                <w:szCs w:val="24"/>
              </w:rPr>
            </w:pPr>
            <w:r w:rsidRPr="000007E7">
              <w:rPr>
                <w:sz w:val="24"/>
                <w:szCs w:val="24"/>
              </w:rPr>
              <w:t>Стихийная</w:t>
            </w:r>
          </w:p>
        </w:tc>
        <w:tc>
          <w:tcPr>
            <w:tcW w:w="1276" w:type="dxa"/>
            <w:shd w:val="clear" w:color="auto" w:fill="auto"/>
          </w:tcPr>
          <w:p w14:paraId="31786187" w14:textId="0436F496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59" w:type="dxa"/>
            <w:shd w:val="clear" w:color="auto" w:fill="auto"/>
          </w:tcPr>
          <w:p w14:paraId="00884097" w14:textId="720587E6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26" w:type="dxa"/>
            <w:shd w:val="clear" w:color="auto" w:fill="auto"/>
          </w:tcPr>
          <w:p w14:paraId="06229ED3" w14:textId="241F4AE9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5D49432E" w14:textId="32EDF51E" w:rsidR="007952E1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7233364D" w14:textId="72AFCC9B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7952E1" w:rsidRPr="000E25EA" w14:paraId="28D8FEFC" w14:textId="31B71C56" w:rsidTr="007952E1">
        <w:trPr>
          <w:trHeight w:val="300"/>
        </w:trPr>
        <w:tc>
          <w:tcPr>
            <w:tcW w:w="1835" w:type="dxa"/>
            <w:shd w:val="clear" w:color="auto" w:fill="auto"/>
          </w:tcPr>
          <w:p w14:paraId="516AB8CD" w14:textId="36F6A4AC" w:rsidR="007952E1" w:rsidRPr="000007E7" w:rsidRDefault="007952E1" w:rsidP="007136A9">
            <w:pPr>
              <w:ind w:firstLine="2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Каскадная</w:t>
            </w:r>
          </w:p>
        </w:tc>
        <w:tc>
          <w:tcPr>
            <w:tcW w:w="1276" w:type="dxa"/>
            <w:shd w:val="clear" w:color="auto" w:fill="auto"/>
          </w:tcPr>
          <w:p w14:paraId="064073E8" w14:textId="4B51DC3C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shd w:val="clear" w:color="auto" w:fill="auto"/>
          </w:tcPr>
          <w:p w14:paraId="4E95E931" w14:textId="593B7365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26" w:type="dxa"/>
            <w:shd w:val="clear" w:color="auto" w:fill="auto"/>
          </w:tcPr>
          <w:p w14:paraId="681FD91C" w14:textId="5F898870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14:paraId="311158CF" w14:textId="6DE1601B" w:rsidR="007952E1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17" w:type="dxa"/>
          </w:tcPr>
          <w:p w14:paraId="58C6EC87" w14:textId="5EA312B3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7952E1" w:rsidRPr="000E25EA" w14:paraId="6628CC5B" w14:textId="626CD65A" w:rsidTr="007952E1">
        <w:trPr>
          <w:trHeight w:val="288"/>
        </w:trPr>
        <w:tc>
          <w:tcPr>
            <w:tcW w:w="1835" w:type="dxa"/>
            <w:shd w:val="clear" w:color="auto" w:fill="auto"/>
          </w:tcPr>
          <w:p w14:paraId="27BACE08" w14:textId="7E4D49F2" w:rsidR="007952E1" w:rsidRPr="00D94CEB" w:rsidRDefault="007952E1" w:rsidP="007136A9">
            <w:pPr>
              <w:ind w:firstLine="2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Инкрементная</w:t>
            </w:r>
          </w:p>
        </w:tc>
        <w:tc>
          <w:tcPr>
            <w:tcW w:w="1276" w:type="dxa"/>
            <w:shd w:val="clear" w:color="auto" w:fill="auto"/>
          </w:tcPr>
          <w:p w14:paraId="447EE37F" w14:textId="1E7AB70D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59" w:type="dxa"/>
            <w:shd w:val="clear" w:color="auto" w:fill="auto"/>
          </w:tcPr>
          <w:p w14:paraId="4635035C" w14:textId="58C6D8CF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26" w:type="dxa"/>
            <w:shd w:val="clear" w:color="auto" w:fill="auto"/>
          </w:tcPr>
          <w:p w14:paraId="7ACEAF52" w14:textId="3A440894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18" w:type="dxa"/>
          </w:tcPr>
          <w:p w14:paraId="7A15E7A5" w14:textId="7A30CE56" w:rsidR="007952E1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17" w:type="dxa"/>
          </w:tcPr>
          <w:p w14:paraId="04681656" w14:textId="0188D9BD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7952E1" w:rsidRPr="000E25EA" w14:paraId="6B45CBAB" w14:textId="282D9A57" w:rsidTr="007952E1">
        <w:trPr>
          <w:trHeight w:val="288"/>
        </w:trPr>
        <w:tc>
          <w:tcPr>
            <w:tcW w:w="1835" w:type="dxa"/>
            <w:shd w:val="clear" w:color="auto" w:fill="auto"/>
          </w:tcPr>
          <w:p w14:paraId="4634AABB" w14:textId="76597E14" w:rsidR="007952E1" w:rsidRPr="000007E7" w:rsidRDefault="007952E1" w:rsidP="007136A9">
            <w:pPr>
              <w:ind w:firstLine="22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Спиральная</w:t>
            </w:r>
          </w:p>
        </w:tc>
        <w:tc>
          <w:tcPr>
            <w:tcW w:w="1276" w:type="dxa"/>
            <w:shd w:val="clear" w:color="auto" w:fill="auto"/>
          </w:tcPr>
          <w:p w14:paraId="6D86A272" w14:textId="64CD2B9D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59" w:type="dxa"/>
            <w:shd w:val="clear" w:color="auto" w:fill="auto"/>
          </w:tcPr>
          <w:p w14:paraId="6414C629" w14:textId="62B49586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126" w:type="dxa"/>
            <w:shd w:val="clear" w:color="auto" w:fill="auto"/>
          </w:tcPr>
          <w:p w14:paraId="0C030790" w14:textId="5F09F213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18" w:type="dxa"/>
          </w:tcPr>
          <w:p w14:paraId="71D291B5" w14:textId="3D68B40D" w:rsidR="007952E1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7886BED0" w14:textId="3564A9CB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7952E1" w:rsidRPr="000E25EA" w14:paraId="427C7035" w14:textId="64532F24" w:rsidTr="007952E1">
        <w:trPr>
          <w:trHeight w:val="288"/>
        </w:trPr>
        <w:tc>
          <w:tcPr>
            <w:tcW w:w="1835" w:type="dxa"/>
            <w:shd w:val="clear" w:color="auto" w:fill="auto"/>
          </w:tcPr>
          <w:p w14:paraId="6FA34D57" w14:textId="6246C312" w:rsidR="007952E1" w:rsidRPr="000007E7" w:rsidRDefault="007952E1" w:rsidP="007136A9">
            <w:pPr>
              <w:ind w:firstLine="22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1276" w:type="dxa"/>
            <w:shd w:val="clear" w:color="auto" w:fill="auto"/>
          </w:tcPr>
          <w:p w14:paraId="66DAE3EF" w14:textId="2E0F0139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shd w:val="clear" w:color="auto" w:fill="auto"/>
          </w:tcPr>
          <w:p w14:paraId="16B85826" w14:textId="28D4F39B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26" w:type="dxa"/>
            <w:shd w:val="clear" w:color="auto" w:fill="auto"/>
          </w:tcPr>
          <w:p w14:paraId="391A56B0" w14:textId="1B98BAB7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14:paraId="6CC5E718" w14:textId="0BDFC646" w:rsidR="007952E1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17" w:type="dxa"/>
          </w:tcPr>
          <w:p w14:paraId="66446266" w14:textId="362CB91A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7952E1" w:rsidRPr="000E25EA" w14:paraId="5C6D307F" w14:textId="687FD997" w:rsidTr="007952E1">
        <w:trPr>
          <w:trHeight w:val="300"/>
        </w:trPr>
        <w:tc>
          <w:tcPr>
            <w:tcW w:w="1835" w:type="dxa"/>
            <w:shd w:val="clear" w:color="auto" w:fill="auto"/>
          </w:tcPr>
          <w:p w14:paraId="3AE98C07" w14:textId="24408960" w:rsidR="007952E1" w:rsidRPr="00D94CEB" w:rsidRDefault="007952E1" w:rsidP="007136A9">
            <w:pPr>
              <w:ind w:firstLine="22"/>
              <w:rPr>
                <w:sz w:val="24"/>
                <w:szCs w:val="24"/>
              </w:rPr>
            </w:pPr>
            <w:r w:rsidRPr="000007E7">
              <w:rPr>
                <w:sz w:val="24"/>
                <w:szCs w:val="24"/>
              </w:rPr>
              <w:t>RAD</w:t>
            </w:r>
          </w:p>
        </w:tc>
        <w:tc>
          <w:tcPr>
            <w:tcW w:w="1276" w:type="dxa"/>
            <w:shd w:val="clear" w:color="auto" w:fill="auto"/>
          </w:tcPr>
          <w:p w14:paraId="2CADBC2A" w14:textId="10AEC3B9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59" w:type="dxa"/>
            <w:shd w:val="clear" w:color="auto" w:fill="auto"/>
          </w:tcPr>
          <w:p w14:paraId="327696B0" w14:textId="5BB4C52D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26" w:type="dxa"/>
            <w:shd w:val="clear" w:color="auto" w:fill="auto"/>
          </w:tcPr>
          <w:p w14:paraId="0A7F9B15" w14:textId="4D3FC2F7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41A97295" w14:textId="22C61039" w:rsidR="007952E1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0BCB5D56" w14:textId="7F3F7CF3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7952E1" w:rsidRPr="000E25EA" w14:paraId="55A633C0" w14:textId="13C859CD" w:rsidTr="007952E1">
        <w:trPr>
          <w:trHeight w:val="288"/>
        </w:trPr>
        <w:tc>
          <w:tcPr>
            <w:tcW w:w="1835" w:type="dxa"/>
            <w:shd w:val="clear" w:color="auto" w:fill="auto"/>
          </w:tcPr>
          <w:p w14:paraId="63EA56FE" w14:textId="74C7713E" w:rsidR="007952E1" w:rsidRPr="000007E7" w:rsidRDefault="007952E1" w:rsidP="007136A9">
            <w:pPr>
              <w:ind w:firstLine="22"/>
              <w:rPr>
                <w:sz w:val="24"/>
                <w:szCs w:val="24"/>
                <w:lang w:val="en-US"/>
              </w:rPr>
            </w:pPr>
            <w:r w:rsidRPr="000007E7">
              <w:rPr>
                <w:sz w:val="24"/>
                <w:szCs w:val="24"/>
              </w:rPr>
              <w:t>Agil</w:t>
            </w:r>
            <w:r>
              <w:rPr>
                <w:sz w:val="24"/>
                <w:szCs w:val="24"/>
                <w:lang w:val="en-US"/>
              </w:rPr>
              <w:t>e</w:t>
            </w:r>
          </w:p>
        </w:tc>
        <w:tc>
          <w:tcPr>
            <w:tcW w:w="1276" w:type="dxa"/>
            <w:shd w:val="clear" w:color="auto" w:fill="auto"/>
          </w:tcPr>
          <w:p w14:paraId="30184CD4" w14:textId="1B9745C9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59" w:type="dxa"/>
            <w:shd w:val="clear" w:color="auto" w:fill="auto"/>
          </w:tcPr>
          <w:p w14:paraId="61F52F85" w14:textId="40FD272A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126" w:type="dxa"/>
            <w:shd w:val="clear" w:color="auto" w:fill="auto"/>
          </w:tcPr>
          <w:p w14:paraId="162CF456" w14:textId="22275852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18" w:type="dxa"/>
          </w:tcPr>
          <w:p w14:paraId="66D5C001" w14:textId="2369154E" w:rsidR="007952E1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0829D1BC" w14:textId="1C9DA528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7952E1" w:rsidRPr="000E25EA" w14:paraId="3C02D486" w14:textId="475FDEFB" w:rsidTr="007952E1">
        <w:trPr>
          <w:trHeight w:val="288"/>
        </w:trPr>
        <w:tc>
          <w:tcPr>
            <w:tcW w:w="1835" w:type="dxa"/>
            <w:shd w:val="clear" w:color="auto" w:fill="auto"/>
          </w:tcPr>
          <w:p w14:paraId="641C228B" w14:textId="4CD9A752" w:rsidR="007952E1" w:rsidRPr="00D94CEB" w:rsidRDefault="007952E1" w:rsidP="007136A9">
            <w:pPr>
              <w:ind w:firstLine="22"/>
              <w:rPr>
                <w:sz w:val="24"/>
                <w:szCs w:val="24"/>
              </w:rPr>
            </w:pPr>
            <w:r w:rsidRPr="000007E7">
              <w:rPr>
                <w:sz w:val="24"/>
                <w:szCs w:val="24"/>
              </w:rPr>
              <w:t>RUP</w:t>
            </w:r>
          </w:p>
        </w:tc>
        <w:tc>
          <w:tcPr>
            <w:tcW w:w="1276" w:type="dxa"/>
            <w:shd w:val="clear" w:color="auto" w:fill="auto"/>
          </w:tcPr>
          <w:p w14:paraId="26660783" w14:textId="155CDEA1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59" w:type="dxa"/>
            <w:shd w:val="clear" w:color="auto" w:fill="auto"/>
          </w:tcPr>
          <w:p w14:paraId="0F49230D" w14:textId="4AD44B9A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126" w:type="dxa"/>
            <w:shd w:val="clear" w:color="auto" w:fill="auto"/>
          </w:tcPr>
          <w:p w14:paraId="03D275EE" w14:textId="5A740C6B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18" w:type="dxa"/>
          </w:tcPr>
          <w:p w14:paraId="29DA1722" w14:textId="11630677" w:rsidR="007952E1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43FA1A2D" w14:textId="3133C35A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7952E1" w:rsidRPr="000E25EA" w14:paraId="4F75B9C9" w14:textId="6CCB05C3" w:rsidTr="007952E1">
        <w:trPr>
          <w:trHeight w:val="288"/>
        </w:trPr>
        <w:tc>
          <w:tcPr>
            <w:tcW w:w="1835" w:type="dxa"/>
            <w:shd w:val="clear" w:color="auto" w:fill="auto"/>
          </w:tcPr>
          <w:p w14:paraId="539FE0D6" w14:textId="4EC51F68" w:rsidR="007952E1" w:rsidRPr="00D94CEB" w:rsidRDefault="007952E1" w:rsidP="007136A9">
            <w:pPr>
              <w:ind w:firstLine="22"/>
              <w:rPr>
                <w:sz w:val="24"/>
                <w:szCs w:val="24"/>
              </w:rPr>
            </w:pPr>
            <w:r w:rsidRPr="000007E7">
              <w:rPr>
                <w:sz w:val="24"/>
                <w:szCs w:val="24"/>
              </w:rPr>
              <w:t>XP</w:t>
            </w:r>
          </w:p>
        </w:tc>
        <w:tc>
          <w:tcPr>
            <w:tcW w:w="1276" w:type="dxa"/>
            <w:shd w:val="clear" w:color="auto" w:fill="auto"/>
          </w:tcPr>
          <w:p w14:paraId="37814883" w14:textId="26D57937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59" w:type="dxa"/>
            <w:shd w:val="clear" w:color="auto" w:fill="auto"/>
          </w:tcPr>
          <w:p w14:paraId="2F564533" w14:textId="4D652883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126" w:type="dxa"/>
            <w:shd w:val="clear" w:color="auto" w:fill="auto"/>
          </w:tcPr>
          <w:p w14:paraId="1BA97838" w14:textId="310D3B6A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1FB9C522" w14:textId="1EFBAE64" w:rsidR="007952E1" w:rsidRDefault="007952E1" w:rsidP="007952E1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43A90CBD" w14:textId="2EB6391C" w:rsidR="007952E1" w:rsidRPr="00D94CEB" w:rsidRDefault="007952E1" w:rsidP="007952E1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7952E1" w:rsidRPr="000E25EA" w14:paraId="473FED25" w14:textId="475A9516" w:rsidTr="007952E1">
        <w:trPr>
          <w:trHeight w:val="300"/>
        </w:trPr>
        <w:tc>
          <w:tcPr>
            <w:tcW w:w="1835" w:type="dxa"/>
            <w:shd w:val="clear" w:color="auto" w:fill="auto"/>
          </w:tcPr>
          <w:p w14:paraId="72652BC2" w14:textId="50332337" w:rsidR="007952E1" w:rsidRPr="00D94CEB" w:rsidRDefault="007952E1" w:rsidP="007136A9">
            <w:pPr>
              <w:ind w:firstLine="22"/>
              <w:rPr>
                <w:sz w:val="24"/>
                <w:szCs w:val="24"/>
              </w:rPr>
            </w:pPr>
            <w:r w:rsidRPr="0017780D">
              <w:rPr>
                <w:sz w:val="24"/>
                <w:szCs w:val="24"/>
              </w:rPr>
              <w:t>DevSecOps</w:t>
            </w:r>
          </w:p>
        </w:tc>
        <w:tc>
          <w:tcPr>
            <w:tcW w:w="1276" w:type="dxa"/>
            <w:shd w:val="clear" w:color="auto" w:fill="auto"/>
          </w:tcPr>
          <w:p w14:paraId="2E4CA637" w14:textId="66980BB2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59" w:type="dxa"/>
            <w:shd w:val="clear" w:color="auto" w:fill="auto"/>
          </w:tcPr>
          <w:p w14:paraId="26D788C2" w14:textId="3CD01410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126" w:type="dxa"/>
            <w:shd w:val="clear" w:color="auto" w:fill="auto"/>
          </w:tcPr>
          <w:p w14:paraId="35A648B4" w14:textId="63AD237A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238A0F38" w14:textId="385DFDC8" w:rsidR="007952E1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79165271" w14:textId="34CC7AA6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</w:tbl>
    <w:p w14:paraId="620767E5" w14:textId="77777777" w:rsidR="00DE1CA0" w:rsidRDefault="00DE1CA0" w:rsidP="007136A9"/>
    <w:p w14:paraId="257833B4" w14:textId="5C116B31" w:rsidR="00A05931" w:rsidRPr="0003197F" w:rsidRDefault="00555059" w:rsidP="00EE10DA">
      <w:r>
        <w:t>Б</w:t>
      </w:r>
      <w:r w:rsidR="00193562">
        <w:t xml:space="preserve">ыло принято решение использовать </w:t>
      </w:r>
      <w:r w:rsidR="00992CAE" w:rsidRPr="00992CAE">
        <w:t>DevSecOps</w:t>
      </w:r>
      <w:r w:rsidR="00992CAE">
        <w:t>-</w:t>
      </w:r>
      <w:r w:rsidR="00193562">
        <w:t>модель жизненного цикла</w:t>
      </w:r>
      <w:r w:rsidR="007136A9">
        <w:t>, так как предлагает быстрое прототипирование</w:t>
      </w:r>
      <w:r w:rsidR="00A05931">
        <w:t xml:space="preserve">, </w:t>
      </w:r>
      <w:r w:rsidR="005C5CD7">
        <w:t>бесконечное повторение циклов разработки и развёртывания</w:t>
      </w:r>
      <w:r w:rsidR="00A05931">
        <w:t xml:space="preserve"> (</w:t>
      </w:r>
      <w:r w:rsidR="00C34A89">
        <w:t>последние</w:t>
      </w:r>
      <w:r w:rsidR="00A05931">
        <w:t>, в свою очередь, заранее настроены и выполняются автоматически</w:t>
      </w:r>
      <w:r w:rsidR="00C34A89">
        <w:t xml:space="preserve"> при каждом коммите в главную ветку системы контроля версий</w:t>
      </w:r>
      <w:r w:rsidR="00A05931">
        <w:t>)</w:t>
      </w:r>
      <w:r>
        <w:t xml:space="preserve">, </w:t>
      </w:r>
      <w:r w:rsidR="00A05931">
        <w:t>приемлемую степень</w:t>
      </w:r>
      <w:r>
        <w:t xml:space="preserve"> </w:t>
      </w:r>
      <w:r w:rsidR="007136A9">
        <w:t>вовлечённост</w:t>
      </w:r>
      <w:r w:rsidR="00A05931">
        <w:t>и</w:t>
      </w:r>
      <w:r w:rsidR="007136A9">
        <w:t xml:space="preserve"> заказчика и</w:t>
      </w:r>
      <w:r w:rsidR="00C34A89">
        <w:t>, возможно,</w:t>
      </w:r>
      <w:r w:rsidR="007136A9">
        <w:t xml:space="preserve"> </w:t>
      </w:r>
      <w:r w:rsidR="005C5CD7">
        <w:t>будущих</w:t>
      </w:r>
      <w:r w:rsidR="007136A9">
        <w:t xml:space="preserve"> пользователей, позволяя сконцентрироваться на разработке ПО короткими спринтами</w:t>
      </w:r>
      <w:r w:rsidR="00C34A89">
        <w:t xml:space="preserve"> и практически ежедневными выпусками</w:t>
      </w:r>
      <w:r w:rsidR="00A05931">
        <w:t>.</w:t>
      </w:r>
      <w:r w:rsidR="0003197F">
        <w:t xml:space="preserve"> </w:t>
      </w:r>
      <w:bookmarkStart w:id="19" w:name="_Hlk224480868"/>
      <w:r w:rsidR="0003197F">
        <w:t xml:space="preserve">Также уделяется много внимания безопасности при написании кода: статические анализаторы, вроде </w:t>
      </w:r>
      <w:r w:rsidR="0003197F">
        <w:rPr>
          <w:lang w:val="en-US"/>
        </w:rPr>
        <w:t>SonarQube</w:t>
      </w:r>
      <w:r w:rsidR="0003197F">
        <w:t>, сканируют код на предмет уязвимых шаблонов и ошибок интерфейса между модулями ПО, чего обычный компилятор языка высокого уровня может не делать.</w:t>
      </w:r>
      <w:bookmarkEnd w:id="19"/>
    </w:p>
    <w:p w14:paraId="55C7C474" w14:textId="22D3769D" w:rsidR="00EE10DA" w:rsidRDefault="0068253F" w:rsidP="00EE10DA">
      <w:r>
        <w:t>При этом</w:t>
      </w:r>
      <w:r w:rsidR="007136A9">
        <w:t xml:space="preserve"> </w:t>
      </w:r>
      <w:r>
        <w:t>за</w:t>
      </w:r>
      <w:r w:rsidR="007136A9">
        <w:t xml:space="preserve"> </w:t>
      </w:r>
      <w:r>
        <w:t>сборку и тестирование итогового приложения отвечают автоматизированные системы (например,</w:t>
      </w:r>
      <w:r w:rsidR="002569A8">
        <w:t xml:space="preserve"> агенты </w:t>
      </w:r>
      <w:r w:rsidR="002569A8">
        <w:rPr>
          <w:lang w:val="en-US"/>
        </w:rPr>
        <w:t>CI</w:t>
      </w:r>
      <w:r w:rsidR="002569A8" w:rsidRPr="002569A8">
        <w:t>/</w:t>
      </w:r>
      <w:r w:rsidR="002569A8">
        <w:rPr>
          <w:lang w:val="en-US"/>
        </w:rPr>
        <w:t>CD</w:t>
      </w:r>
      <w:r w:rsidR="002569A8" w:rsidRPr="002569A8">
        <w:t xml:space="preserve"> </w:t>
      </w:r>
      <w:r w:rsidR="002569A8">
        <w:rPr>
          <w:lang w:val="en-US"/>
        </w:rPr>
        <w:t>GitFlic</w:t>
      </w:r>
      <w:r>
        <w:t xml:space="preserve">), один раз написав правила для </w:t>
      </w:r>
      <w:r w:rsidR="006F1FC0">
        <w:t xml:space="preserve">них </w:t>
      </w:r>
      <w:r>
        <w:t>в специализированных конфигурационных файлах</w:t>
      </w:r>
      <w:r w:rsidR="004E4AC8">
        <w:t xml:space="preserve"> (инфраструктура как код)</w:t>
      </w:r>
      <w:r>
        <w:t>.</w:t>
      </w:r>
    </w:p>
    <w:p w14:paraId="155414C1" w14:textId="77777777" w:rsidR="002F7378" w:rsidRDefault="002F7378" w:rsidP="009375B6"/>
    <w:p w14:paraId="55ACFA5E" w14:textId="77777777" w:rsidR="002F7378" w:rsidRDefault="002F7378" w:rsidP="00471AE9">
      <w:pPr>
        <w:sectPr w:rsidR="002F7378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680DC236" w14:textId="45118A53" w:rsidR="00627F32" w:rsidRPr="004E4AC8" w:rsidRDefault="00F63530" w:rsidP="00C3779A">
      <w:pPr>
        <w:pStyle w:val="1"/>
      </w:pPr>
      <w:bookmarkStart w:id="20" w:name="_Toc227966726"/>
      <w:r w:rsidRPr="004E4AC8">
        <w:lastRenderedPageBreak/>
        <w:t>Этапы жизненного цикла информационной системы «</w:t>
      </w:r>
      <w:r w:rsidR="004E4AC8" w:rsidRPr="004E4AC8">
        <w:rPr>
          <w:lang w:val="en-US"/>
        </w:rPr>
        <w:t>DevSecOps</w:t>
      </w:r>
      <w:r w:rsidRPr="004E4AC8">
        <w:t>»</w:t>
      </w:r>
      <w:bookmarkEnd w:id="20"/>
    </w:p>
    <w:p w14:paraId="33C61F45" w14:textId="68541ADF" w:rsidR="004E4AC8" w:rsidRDefault="004E4AC8" w:rsidP="004E4AC8">
      <w:bookmarkStart w:id="21" w:name="_Toc212903538"/>
      <w:r>
        <w:rPr>
          <w:lang w:val="en-US"/>
        </w:rPr>
        <w:t>DevSecOps</w:t>
      </w:r>
      <w:r w:rsidRPr="004E4AC8">
        <w:t>-</w:t>
      </w:r>
      <w:r>
        <w:t xml:space="preserve">модель </w:t>
      </w:r>
      <w:r w:rsidR="00821E62">
        <w:t>ЖЦПО (см. рис. 13)</w:t>
      </w:r>
      <w:r>
        <w:t xml:space="preserve"> включает следующие этапы:</w:t>
      </w:r>
    </w:p>
    <w:p w14:paraId="52AA70E8" w14:textId="0EBBDF1F" w:rsidR="004E4AC8" w:rsidRDefault="00033973">
      <w:pPr>
        <w:numPr>
          <w:ilvl w:val="0"/>
          <w:numId w:val="36"/>
        </w:numPr>
      </w:pPr>
      <w:r>
        <w:t xml:space="preserve">планирование </w:t>
      </w:r>
      <w:r w:rsidR="004E4AC8" w:rsidRPr="00D676E6">
        <w:t>(Plan &amp; Design)</w:t>
      </w:r>
      <w:r w:rsidR="004E4AC8">
        <w:t>:</w:t>
      </w:r>
    </w:p>
    <w:p w14:paraId="6FBA6220" w14:textId="06E9D63F" w:rsidR="004E4AC8" w:rsidRDefault="004E4AC8">
      <w:pPr>
        <w:numPr>
          <w:ilvl w:val="0"/>
          <w:numId w:val="37"/>
        </w:numPr>
      </w:pPr>
      <w:r>
        <w:t>а</w:t>
      </w:r>
      <w:r w:rsidRPr="00D676E6">
        <w:t>нализ угроз для модели данных (Threat Modeling</w:t>
      </w:r>
      <w:r w:rsidR="00D02D29">
        <w:t>: кто имеет возможность менять доменную область?</w:t>
      </w:r>
      <w:r w:rsidRPr="00D676E6">
        <w:t>)</w:t>
      </w:r>
      <w:r>
        <w:t>;</w:t>
      </w:r>
    </w:p>
    <w:p w14:paraId="67F53EC2" w14:textId="4DB31C06" w:rsidR="00EA6BC7" w:rsidRDefault="00EA6BC7">
      <w:pPr>
        <w:numPr>
          <w:ilvl w:val="0"/>
          <w:numId w:val="37"/>
        </w:numPr>
      </w:pPr>
      <w:r>
        <w:t>ф</w:t>
      </w:r>
      <w:r w:rsidRPr="00EA6BC7">
        <w:t>ормирование требований к шифрованию данных «в покое» (at rest) и при передаче (in transit)</w:t>
      </w:r>
      <w:r>
        <w:t xml:space="preserve"> (</w:t>
      </w:r>
      <w:r w:rsidRPr="00EA6BC7">
        <w:t>Security Requirements</w:t>
      </w:r>
      <w:r>
        <w:t>);</w:t>
      </w:r>
    </w:p>
    <w:p w14:paraId="59C8D9D6" w14:textId="62B52852" w:rsidR="00B63389" w:rsidRDefault="00B63389">
      <w:pPr>
        <w:numPr>
          <w:ilvl w:val="0"/>
          <w:numId w:val="38"/>
        </w:numPr>
      </w:pPr>
      <w:r>
        <w:t>поиск секретов в системе контроля версий (</w:t>
      </w:r>
      <w:r w:rsidR="00A13B18" w:rsidRPr="00A13B18">
        <w:t>Linting &amp;</w:t>
      </w:r>
      <w:r w:rsidR="00A13B18">
        <w:t xml:space="preserve"> </w:t>
      </w:r>
      <w:r w:rsidRPr="00EA6BC7">
        <w:t>Pre-commit Hooks</w:t>
      </w:r>
      <w:r>
        <w:t>);</w:t>
      </w:r>
    </w:p>
    <w:p w14:paraId="2FBA805A" w14:textId="77777777" w:rsidR="00B63389" w:rsidRDefault="00B63389">
      <w:pPr>
        <w:numPr>
          <w:ilvl w:val="0"/>
          <w:numId w:val="38"/>
        </w:numPr>
      </w:pPr>
      <w:r>
        <w:t>п</w:t>
      </w:r>
      <w:r w:rsidRPr="00EA6BC7">
        <w:t>роверка зависимостей серверной части и UI-фреймворков на уязвимости (</w:t>
      </w:r>
      <w:r w:rsidRPr="000E21A2">
        <w:rPr>
          <w:lang w:val="en-US"/>
        </w:rPr>
        <w:t>SCA</w:t>
      </w:r>
      <w:r w:rsidRPr="00EA6BC7">
        <w:t xml:space="preserve">, </w:t>
      </w:r>
      <w:r w:rsidRPr="000E21A2">
        <w:rPr>
          <w:lang w:val="en-US"/>
        </w:rPr>
        <w:t>Software</w:t>
      </w:r>
      <w:r w:rsidRPr="00EA6BC7">
        <w:t xml:space="preserve"> </w:t>
      </w:r>
      <w:r w:rsidRPr="000E21A2">
        <w:rPr>
          <w:lang w:val="en-US"/>
        </w:rPr>
        <w:t>Composition</w:t>
      </w:r>
      <w:r w:rsidRPr="00EA6BC7">
        <w:t xml:space="preserve"> </w:t>
      </w:r>
      <w:r w:rsidRPr="000E21A2">
        <w:rPr>
          <w:lang w:val="en-US"/>
        </w:rPr>
        <w:t>Analysis</w:t>
      </w:r>
      <w:r w:rsidRPr="00EA6BC7">
        <w:t>);</w:t>
      </w:r>
    </w:p>
    <w:p w14:paraId="264D75FE" w14:textId="33227168" w:rsidR="00481923" w:rsidRDefault="00481923">
      <w:pPr>
        <w:numPr>
          <w:ilvl w:val="0"/>
          <w:numId w:val="38"/>
        </w:numPr>
      </w:pPr>
      <w:r>
        <w:t>о</w:t>
      </w:r>
      <w:r w:rsidRPr="00D676E6">
        <w:t>пределение правил доступа и ограничений на уровне дизайна</w:t>
      </w:r>
      <w:r>
        <w:t xml:space="preserve"> программного обеспечения (</w:t>
      </w:r>
      <w:r w:rsidRPr="00D676E6">
        <w:t>PaC</w:t>
      </w:r>
      <w:r>
        <w:t xml:space="preserve">, </w:t>
      </w:r>
      <w:r w:rsidRPr="00481923">
        <w:t>Schema</w:t>
      </w:r>
      <w:r>
        <w:t xml:space="preserve"> </w:t>
      </w:r>
      <w:r w:rsidRPr="00D676E6">
        <w:t>Policy as Code</w:t>
      </w:r>
      <w:r>
        <w:t>, «п</w:t>
      </w:r>
      <w:r w:rsidRPr="00D676E6">
        <w:t>олитика как код</w:t>
      </w:r>
      <w:r>
        <w:t>»);</w:t>
      </w:r>
    </w:p>
    <w:p w14:paraId="025A371A" w14:textId="16B30161" w:rsidR="004E4AC8" w:rsidRDefault="00033973">
      <w:pPr>
        <w:numPr>
          <w:ilvl w:val="0"/>
          <w:numId w:val="36"/>
        </w:numPr>
      </w:pPr>
      <w:r>
        <w:t xml:space="preserve">сборка </w:t>
      </w:r>
      <w:r w:rsidR="004E4AC8">
        <w:t>(Build):</w:t>
      </w:r>
    </w:p>
    <w:p w14:paraId="107EA506" w14:textId="5E6C1397" w:rsidR="00481923" w:rsidRDefault="00481923">
      <w:pPr>
        <w:numPr>
          <w:ilvl w:val="0"/>
          <w:numId w:val="38"/>
        </w:numPr>
      </w:pPr>
      <w:r w:rsidRPr="00481923">
        <w:t>Unit-тесты логики генерации</w:t>
      </w:r>
      <w:r>
        <w:t xml:space="preserve"> структур данных и методов обработки;</w:t>
      </w:r>
    </w:p>
    <w:p w14:paraId="227BCA87" w14:textId="1EE6025C" w:rsidR="00A13B18" w:rsidRPr="000E21A2" w:rsidRDefault="00A13B18">
      <w:pPr>
        <w:numPr>
          <w:ilvl w:val="0"/>
          <w:numId w:val="38"/>
        </w:numPr>
      </w:pPr>
      <w:r>
        <w:t>проверка кода интерфейса клиентской и серверной частей на уязвимости (</w:t>
      </w:r>
      <w:r w:rsidRPr="00D676E6">
        <w:t>SAST</w:t>
      </w:r>
      <w:r>
        <w:t xml:space="preserve">, </w:t>
      </w:r>
      <w:r w:rsidRPr="00D676E6">
        <w:t>Static Analysis</w:t>
      </w:r>
      <w:r>
        <w:t xml:space="preserve">, «статический анализ», например, </w:t>
      </w:r>
      <w:r w:rsidRPr="006A42D5">
        <w:t>SonarQube</w:t>
      </w:r>
      <w:r>
        <w:t>);</w:t>
      </w:r>
    </w:p>
    <w:p w14:paraId="32C054D7" w14:textId="179A5722" w:rsidR="00EA6BC7" w:rsidRDefault="004E4AC8">
      <w:pPr>
        <w:numPr>
          <w:ilvl w:val="0"/>
          <w:numId w:val="36"/>
        </w:numPr>
      </w:pPr>
      <w:r>
        <w:t>тестирование (Test):</w:t>
      </w:r>
    </w:p>
    <w:p w14:paraId="5904C0C2" w14:textId="5631F5EF" w:rsidR="004E4AC8" w:rsidRDefault="00EA6BC7">
      <w:pPr>
        <w:numPr>
          <w:ilvl w:val="0"/>
          <w:numId w:val="39"/>
        </w:numPr>
      </w:pPr>
      <w:r>
        <w:t>с</w:t>
      </w:r>
      <w:r w:rsidRPr="00EA6BC7">
        <w:t xml:space="preserve">канирование запущенного API сервера на типичные уязвимости </w:t>
      </w:r>
      <w:r w:rsidR="00AF32B2">
        <w:t>из «</w:t>
      </w:r>
      <w:r w:rsidRPr="00EA6BC7">
        <w:t>OWASP Top 10</w:t>
      </w:r>
      <w:r w:rsidR="00AF32B2">
        <w:t>»</w:t>
      </w:r>
      <w:r w:rsidR="004E4AC8" w:rsidRPr="000E21A2">
        <w:t xml:space="preserve"> (DAST</w:t>
      </w:r>
      <w:r w:rsidR="004E4AC8">
        <w:t xml:space="preserve">, </w:t>
      </w:r>
      <w:r w:rsidR="004E4AC8" w:rsidRPr="000E21A2">
        <w:t>Dynamic Analysis)</w:t>
      </w:r>
      <w:r w:rsidR="004E4AC8">
        <w:t>;</w:t>
      </w:r>
    </w:p>
    <w:p w14:paraId="79B59319" w14:textId="68763E76" w:rsidR="00EA6BC7" w:rsidRDefault="00EA6BC7">
      <w:pPr>
        <w:numPr>
          <w:ilvl w:val="0"/>
          <w:numId w:val="39"/>
        </w:numPr>
      </w:pPr>
      <w:r>
        <w:t>п</w:t>
      </w:r>
      <w:r w:rsidRPr="00EA6BC7">
        <w:t>роверка того, что автоматическое разв</w:t>
      </w:r>
      <w:r>
        <w:t>ё</w:t>
      </w:r>
      <w:r w:rsidRPr="00EA6BC7">
        <w:t xml:space="preserve">ртывание </w:t>
      </w:r>
      <w:r>
        <w:t>базы данных</w:t>
      </w:r>
      <w:r w:rsidRPr="00EA6BC7">
        <w:t xml:space="preserve"> не сбрасывает настройки прав доступа</w:t>
      </w:r>
      <w:r>
        <w:t xml:space="preserve"> (</w:t>
      </w:r>
      <w:r w:rsidRPr="00EA6BC7">
        <w:t>Database Migration Testing</w:t>
      </w:r>
      <w:r>
        <w:t>);</w:t>
      </w:r>
    </w:p>
    <w:p w14:paraId="583E17F3" w14:textId="77777777" w:rsidR="004E4AC8" w:rsidRDefault="004E4AC8">
      <w:pPr>
        <w:numPr>
          <w:ilvl w:val="0"/>
          <w:numId w:val="39"/>
        </w:numPr>
      </w:pPr>
      <w:r>
        <w:t>подача некорректных данных в систему управления сущностями для выявления ошибок преобразований в доменные сущности (</w:t>
      </w:r>
      <w:r w:rsidRPr="00CA1C9A">
        <w:t>Fuzz Testing</w:t>
      </w:r>
      <w:r>
        <w:t>);</w:t>
      </w:r>
    </w:p>
    <w:p w14:paraId="6129B944" w14:textId="0203B643" w:rsidR="004E4AC8" w:rsidRPr="00CA1C9A" w:rsidRDefault="004E4AC8">
      <w:pPr>
        <w:numPr>
          <w:ilvl w:val="0"/>
          <w:numId w:val="36"/>
        </w:numPr>
      </w:pPr>
      <w:r>
        <w:t>развёртывание</w:t>
      </w:r>
      <w:r w:rsidRPr="00D95055">
        <w:t xml:space="preserve"> (</w:t>
      </w:r>
      <w:r w:rsidRPr="00D676E6">
        <w:rPr>
          <w:lang w:val="en-US"/>
        </w:rPr>
        <w:t>Release</w:t>
      </w:r>
      <w:r w:rsidRPr="00D95055">
        <w:t xml:space="preserve"> &amp; </w:t>
      </w:r>
      <w:r w:rsidRPr="00D676E6">
        <w:rPr>
          <w:lang w:val="en-US"/>
        </w:rPr>
        <w:t>Deploy</w:t>
      </w:r>
      <w:r w:rsidRPr="00D95055">
        <w:t>)</w:t>
      </w:r>
      <w:r>
        <w:t>:</w:t>
      </w:r>
    </w:p>
    <w:p w14:paraId="0DF9B824" w14:textId="58CEBBCE" w:rsidR="00AF32B2" w:rsidRDefault="00AF32B2">
      <w:pPr>
        <w:numPr>
          <w:ilvl w:val="0"/>
          <w:numId w:val="40"/>
        </w:numPr>
      </w:pPr>
      <w:r>
        <w:t>и</w:t>
      </w:r>
      <w:r w:rsidRPr="00AF32B2">
        <w:t>спользование хранилищ (например, HashiCorp Vault) вместо конфигурационных файлов</w:t>
      </w:r>
      <w:r>
        <w:t xml:space="preserve"> (</w:t>
      </w:r>
      <w:r w:rsidRPr="00AF32B2">
        <w:t>Secrets Management</w:t>
      </w:r>
      <w:r>
        <w:t>);</w:t>
      </w:r>
    </w:p>
    <w:p w14:paraId="18B54670" w14:textId="695E13A9" w:rsidR="004E4AC8" w:rsidRDefault="004E4AC8">
      <w:pPr>
        <w:numPr>
          <w:ilvl w:val="0"/>
          <w:numId w:val="40"/>
        </w:numPr>
      </w:pPr>
      <w:r>
        <w:t>проверка</w:t>
      </w:r>
      <w:r w:rsidRPr="00CA1C9A">
        <w:t xml:space="preserve"> </w:t>
      </w:r>
      <w:r>
        <w:t>конфигураций</w:t>
      </w:r>
      <w:r w:rsidR="00AF32B2">
        <w:t xml:space="preserve"> клиентского и серверного приложений</w:t>
      </w:r>
      <w:r w:rsidRPr="00CA1C9A">
        <w:t xml:space="preserve"> </w:t>
      </w:r>
      <w:r>
        <w:t>перед</w:t>
      </w:r>
      <w:r w:rsidRPr="00CA1C9A">
        <w:t xml:space="preserve"> </w:t>
      </w:r>
      <w:r>
        <w:t>выгрузкой на целевой сервер</w:t>
      </w:r>
      <w:r w:rsidR="00AF32B2">
        <w:t xml:space="preserve"> </w:t>
      </w:r>
      <w:r w:rsidRPr="00CA1C9A">
        <w:t>(</w:t>
      </w:r>
      <w:r w:rsidRPr="00CA1C9A">
        <w:rPr>
          <w:lang w:val="en-US"/>
        </w:rPr>
        <w:t>Infrastructure</w:t>
      </w:r>
      <w:r w:rsidRPr="00CA1C9A">
        <w:t xml:space="preserve"> </w:t>
      </w:r>
      <w:r w:rsidRPr="00CA1C9A">
        <w:rPr>
          <w:lang w:val="en-US"/>
        </w:rPr>
        <w:t>as</w:t>
      </w:r>
      <w:r w:rsidRPr="00CA1C9A">
        <w:t xml:space="preserve"> </w:t>
      </w:r>
      <w:r w:rsidRPr="00CA1C9A">
        <w:rPr>
          <w:lang w:val="en-US"/>
        </w:rPr>
        <w:t>Code</w:t>
      </w:r>
      <w:r w:rsidRPr="00CA1C9A">
        <w:t xml:space="preserve"> </w:t>
      </w:r>
      <w:r w:rsidRPr="00CA1C9A">
        <w:rPr>
          <w:lang w:val="en-US"/>
        </w:rPr>
        <w:t>Scanning</w:t>
      </w:r>
      <w:r w:rsidR="00AF32B2">
        <w:t xml:space="preserve">, </w:t>
      </w:r>
      <w:r w:rsidR="00AF32B2" w:rsidRPr="00AF32B2">
        <w:t>CIS Benchmarks</w:t>
      </w:r>
      <w:r w:rsidRPr="00CA1C9A">
        <w:t>)</w:t>
      </w:r>
      <w:r>
        <w:t>;</w:t>
      </w:r>
    </w:p>
    <w:p w14:paraId="7D5BFD44" w14:textId="77777777" w:rsidR="004E4AC8" w:rsidRDefault="004E4AC8">
      <w:pPr>
        <w:numPr>
          <w:ilvl w:val="0"/>
          <w:numId w:val="40"/>
        </w:numPr>
      </w:pPr>
      <w:r>
        <w:t>фиксация изменений доверенными лицами с проверкой подписи криптографическим ключом (</w:t>
      </w:r>
      <w:r w:rsidRPr="00CA1C9A">
        <w:t>Signed Commits</w:t>
      </w:r>
      <w:r>
        <w:t>);</w:t>
      </w:r>
    </w:p>
    <w:p w14:paraId="1931A3B0" w14:textId="32F64586" w:rsidR="00AF32B2" w:rsidRDefault="00AF32B2">
      <w:pPr>
        <w:numPr>
          <w:ilvl w:val="0"/>
          <w:numId w:val="40"/>
        </w:numPr>
      </w:pPr>
      <w:r>
        <w:t>п</w:t>
      </w:r>
      <w:r w:rsidRPr="00AF32B2">
        <w:t xml:space="preserve">ринцип неизменяемости </w:t>
      </w:r>
      <w:r>
        <w:t>кода и конфигураций</w:t>
      </w:r>
      <w:r w:rsidRPr="00AF32B2">
        <w:t xml:space="preserve"> после </w:t>
      </w:r>
      <w:r>
        <w:t>развёртывания (</w:t>
      </w:r>
      <w:r w:rsidRPr="00AF32B2">
        <w:t>Immutable Infrastructure</w:t>
      </w:r>
      <w:r>
        <w:t>)</w:t>
      </w:r>
      <w:r w:rsidRPr="00AF32B2">
        <w:t>.</w:t>
      </w:r>
    </w:p>
    <w:p w14:paraId="4D101DF3" w14:textId="1CCDE735" w:rsidR="004E4AC8" w:rsidRDefault="004E4AC8">
      <w:pPr>
        <w:numPr>
          <w:ilvl w:val="0"/>
          <w:numId w:val="36"/>
        </w:numPr>
      </w:pPr>
      <w:r>
        <w:t>эксплуатация</w:t>
      </w:r>
      <w:r w:rsidR="00481923">
        <w:t xml:space="preserve"> </w:t>
      </w:r>
      <w:r>
        <w:t>(Operate):</w:t>
      </w:r>
    </w:p>
    <w:p w14:paraId="6C96E32E" w14:textId="49721C8C" w:rsidR="00AF32B2" w:rsidRDefault="00AF32B2">
      <w:pPr>
        <w:numPr>
          <w:ilvl w:val="0"/>
          <w:numId w:val="41"/>
        </w:numPr>
      </w:pPr>
      <w:r>
        <w:t>л</w:t>
      </w:r>
      <w:r w:rsidRPr="00AF32B2">
        <w:t xml:space="preserve">огирование всех изменений в определениях сущностей и структуре </w:t>
      </w:r>
      <w:r>
        <w:t>базы данных (</w:t>
      </w:r>
      <w:r w:rsidRPr="00AF32B2">
        <w:t>Audit Logging</w:t>
      </w:r>
      <w:r>
        <w:t>);</w:t>
      </w:r>
    </w:p>
    <w:p w14:paraId="7DE776D1" w14:textId="11FED7B3" w:rsidR="004E4AC8" w:rsidRDefault="00AF32B2" w:rsidP="004070B1">
      <w:pPr>
        <w:numPr>
          <w:ilvl w:val="0"/>
          <w:numId w:val="41"/>
        </w:numPr>
      </w:pPr>
      <w:r>
        <w:t>о</w:t>
      </w:r>
      <w:r w:rsidRPr="00AF32B2">
        <w:t xml:space="preserve">тслеживание расхождений между эталонной моделью данных и реальным состоянием </w:t>
      </w:r>
      <w:r>
        <w:t>базы данных (</w:t>
      </w:r>
      <w:r w:rsidRPr="00AF32B2">
        <w:t>Drift Detection</w:t>
      </w:r>
      <w:r>
        <w:t>);</w:t>
      </w:r>
    </w:p>
    <w:p w14:paraId="12F0D8E3" w14:textId="7C9F3128" w:rsidR="004070B1" w:rsidRDefault="004070B1" w:rsidP="00114AFE">
      <w:r>
        <w:t>6) мониторинг (Monitor):</w:t>
      </w:r>
    </w:p>
    <w:p w14:paraId="0A65E39B" w14:textId="250B5A22" w:rsidR="004070B1" w:rsidRDefault="004070B1" w:rsidP="004070B1">
      <w:pPr>
        <w:numPr>
          <w:ilvl w:val="0"/>
          <w:numId w:val="41"/>
        </w:numPr>
      </w:pPr>
      <w:r>
        <w:t>мониторинг попыток несанкционированного изменения структур данных (Runtime Protection);</w:t>
      </w:r>
    </w:p>
    <w:p w14:paraId="7FD4FF83" w14:textId="6D3CE089" w:rsidR="004070B1" w:rsidRDefault="004070B1" w:rsidP="00421770">
      <w:pPr>
        <w:numPr>
          <w:ilvl w:val="0"/>
          <w:numId w:val="41"/>
        </w:numPr>
      </w:pPr>
      <w:r>
        <w:t>м</w:t>
      </w:r>
      <w:r w:rsidRPr="00AF32B2">
        <w:t>ониторинг подозрительной активности между клиентом и сервером</w:t>
      </w:r>
      <w:r>
        <w:t xml:space="preserve"> (</w:t>
      </w:r>
      <w:r w:rsidRPr="00AF32B2">
        <w:t>SIEM Integration</w:t>
      </w:r>
      <w:r>
        <w:t>)</w:t>
      </w:r>
      <w:r w:rsidRPr="00AF32B2">
        <w:t>.</w:t>
      </w:r>
    </w:p>
    <w:p w14:paraId="2A5578BC" w14:textId="77777777" w:rsidR="004070B1" w:rsidRPr="00C14440" w:rsidRDefault="004070B1" w:rsidP="00114AFE"/>
    <w:p w14:paraId="069D30EF" w14:textId="7BB2A048" w:rsidR="00AA6678" w:rsidRPr="006620E2" w:rsidRDefault="00114AFE" w:rsidP="00AC67EE">
      <w:pPr>
        <w:pStyle w:val="2"/>
      </w:pPr>
      <w:bookmarkStart w:id="22" w:name="_Toc227966727"/>
      <w:bookmarkEnd w:id="21"/>
      <w:r w:rsidRPr="006620E2">
        <w:lastRenderedPageBreak/>
        <w:t>Этап «</w:t>
      </w:r>
      <w:r w:rsidR="00033973" w:rsidRPr="006620E2">
        <w:t>Планирование</w:t>
      </w:r>
      <w:r w:rsidRPr="006620E2">
        <w:t>»</w:t>
      </w:r>
      <w:r w:rsidR="00244E56" w:rsidRPr="006620E2">
        <w:t xml:space="preserve"> (</w:t>
      </w:r>
      <w:r w:rsidR="00EA3218" w:rsidRPr="006620E2">
        <w:t>1</w:t>
      </w:r>
      <w:r w:rsidR="00244E56" w:rsidRPr="006620E2">
        <w:t xml:space="preserve"> недел</w:t>
      </w:r>
      <w:r w:rsidR="00EA3218" w:rsidRPr="006620E2">
        <w:t>я</w:t>
      </w:r>
      <w:r w:rsidR="00244E56" w:rsidRPr="006620E2">
        <w:t>)</w:t>
      </w:r>
      <w:bookmarkEnd w:id="22"/>
    </w:p>
    <w:p w14:paraId="20985D34" w14:textId="4B095A4C" w:rsidR="00E71119" w:rsidRPr="006620E2" w:rsidRDefault="003169F3" w:rsidP="00E71119">
      <w:r w:rsidRPr="006620E2">
        <w:t>Необходимо определиться с потребностями</w:t>
      </w:r>
      <w:r>
        <w:t xml:space="preserve"> заказчика</w:t>
      </w:r>
      <w:r w:rsidR="006620E2" w:rsidRPr="006620E2">
        <w:t xml:space="preserve">, </w:t>
      </w:r>
      <w:r>
        <w:t>выделить точки взаимодействия с конечным пользователем, кто будет администратором БД, и кто будет иметь возможность менять схему отношений</w:t>
      </w:r>
      <w:r w:rsidR="006620E2" w:rsidRPr="006620E2">
        <w:t xml:space="preserve"> </w:t>
      </w:r>
      <w:r w:rsidR="006620E2">
        <w:t>БД</w:t>
      </w:r>
      <w:r w:rsidR="006620E2" w:rsidRPr="006620E2">
        <w:t>.</w:t>
      </w:r>
    </w:p>
    <w:p w14:paraId="402B5436" w14:textId="5C83780B" w:rsidR="001355A3" w:rsidRDefault="001355A3" w:rsidP="000F0A3E">
      <w:r w:rsidRPr="001355A3">
        <w:t>В случае попадания на этот этап перед выпуском «мажорной» версии</w:t>
      </w:r>
      <w:r w:rsidR="000F0A3E">
        <w:t>, то есть версии продукта формата «</w:t>
      </w:r>
      <w:r w:rsidR="000F0A3E">
        <w:rPr>
          <w:lang w:val="en-US"/>
        </w:rPr>
        <w:t>X</w:t>
      </w:r>
      <w:r w:rsidR="000F0A3E" w:rsidRPr="003F7FC7">
        <w:t>.</w:t>
      </w:r>
      <w:r w:rsidR="000F0A3E">
        <w:rPr>
          <w:lang w:val="en-US"/>
        </w:rPr>
        <w:t>Y</w:t>
      </w:r>
      <w:r w:rsidR="000F0A3E" w:rsidRPr="003F7FC7">
        <w:t>.</w:t>
      </w:r>
      <w:r w:rsidR="000F0A3E">
        <w:rPr>
          <w:lang w:val="en-US"/>
        </w:rPr>
        <w:t>Z</w:t>
      </w:r>
      <w:r w:rsidR="000F0A3E">
        <w:t>», где</w:t>
      </w:r>
      <w:r w:rsidR="000F0A3E" w:rsidRPr="003F7FC7">
        <w:t xml:space="preserve"> </w:t>
      </w:r>
      <w:r w:rsidR="000F0A3E">
        <w:rPr>
          <w:lang w:val="en-US"/>
        </w:rPr>
        <w:t>X</w:t>
      </w:r>
      <w:r w:rsidR="000F0A3E">
        <w:t xml:space="preserve"> увеличивается на 1 и обнуляет </w:t>
      </w:r>
      <w:r w:rsidR="000F0A3E">
        <w:rPr>
          <w:lang w:val="en-US"/>
        </w:rPr>
        <w:t>Y</w:t>
      </w:r>
      <w:r w:rsidR="000F0A3E" w:rsidRPr="003F7FC7">
        <w:t xml:space="preserve"> </w:t>
      </w:r>
      <w:r w:rsidR="000F0A3E">
        <w:t xml:space="preserve">и </w:t>
      </w:r>
      <w:r w:rsidR="000F0A3E">
        <w:rPr>
          <w:lang w:val="en-US"/>
        </w:rPr>
        <w:t>Z</w:t>
      </w:r>
      <w:r w:rsidR="000F0A3E">
        <w:t>,</w:t>
      </w:r>
      <w:r w:rsidRPr="001355A3">
        <w:t xml:space="preserve"> необходимо провести тестирование системы фокус-группой из потенциальных пользователей для выявления предпочтений к пользовательскому интерфейсу и найденным ошибкам в процессе использования предвыпускных версий.</w:t>
      </w:r>
    </w:p>
    <w:p w14:paraId="13B7F186" w14:textId="77777777" w:rsidR="00114AFE" w:rsidRPr="00C14440" w:rsidRDefault="00114AFE" w:rsidP="00114AFE"/>
    <w:p w14:paraId="0C28503E" w14:textId="3DD00B1D" w:rsidR="00E71119" w:rsidRPr="00C94CB0" w:rsidRDefault="00E71119" w:rsidP="00E71119">
      <w:pPr>
        <w:pStyle w:val="2"/>
      </w:pPr>
      <w:bookmarkStart w:id="23" w:name="_Toc227966728"/>
      <w:r w:rsidRPr="00C94CB0">
        <w:t>Этап «</w:t>
      </w:r>
      <w:r w:rsidR="00421770">
        <w:t>Сборка</w:t>
      </w:r>
      <w:r w:rsidRPr="00C94CB0">
        <w:t>»</w:t>
      </w:r>
      <w:r w:rsidR="00EA3218" w:rsidRPr="00C94CB0">
        <w:t xml:space="preserve"> (2 недели)</w:t>
      </w:r>
      <w:bookmarkEnd w:id="23"/>
    </w:p>
    <w:p w14:paraId="5460F018" w14:textId="5F3CBB3E" w:rsidR="00114AFE" w:rsidRDefault="00114AFE" w:rsidP="00114AFE">
      <w:r>
        <w:t xml:space="preserve">На </w:t>
      </w:r>
      <w:r w:rsidR="00012781">
        <w:t xml:space="preserve">этом </w:t>
      </w:r>
      <w:r>
        <w:t xml:space="preserve">этапе необходимо спроектировать </w:t>
      </w:r>
      <w:r w:rsidR="00CE0BB0">
        <w:t xml:space="preserve">БД для хранения информации </w:t>
      </w:r>
      <w:r w:rsidR="0092340B">
        <w:t>согласно описанию предметной области в пункте 1</w:t>
      </w:r>
      <w:r>
        <w:t xml:space="preserve">. </w:t>
      </w:r>
      <w:r w:rsidR="00297200" w:rsidRPr="00297200">
        <w:t>Наиболее популярным и простым решением является реляционная БД</w:t>
      </w:r>
      <w:r w:rsidR="00297200">
        <w:t xml:space="preserve">. </w:t>
      </w:r>
      <w:r>
        <w:t xml:space="preserve">Для проектирования </w:t>
      </w:r>
      <w:r w:rsidR="008C14FE">
        <w:t>БД</w:t>
      </w:r>
      <w:r>
        <w:t xml:space="preserve"> </w:t>
      </w:r>
      <w:r w:rsidR="00EC4F88">
        <w:t>можно</w:t>
      </w:r>
      <w:r>
        <w:t xml:space="preserve"> использ</w:t>
      </w:r>
      <w:r w:rsidR="00EC4F88">
        <w:t>овать</w:t>
      </w:r>
      <w:r>
        <w:t xml:space="preserve"> специализированные </w:t>
      </w:r>
      <w:r>
        <w:rPr>
          <w:lang w:val="en-US"/>
        </w:rPr>
        <w:t>CASE</w:t>
      </w:r>
      <w:r w:rsidRPr="00935C39">
        <w:t>-</w:t>
      </w:r>
      <w:r>
        <w:t>средства.</w:t>
      </w:r>
    </w:p>
    <w:p w14:paraId="7FD974C0" w14:textId="360EBD38" w:rsidR="00114AFE" w:rsidRPr="000F0A3E" w:rsidRDefault="00114AFE" w:rsidP="00114AFE">
      <w:r w:rsidRPr="00114AFE">
        <w:rPr>
          <w:lang w:val="en-US"/>
        </w:rPr>
        <w:t>CASE</w:t>
      </w:r>
      <w:r w:rsidRPr="00114AFE">
        <w:t>-технологии</w:t>
      </w:r>
      <w:r w:rsidR="008C14FE">
        <w:t xml:space="preserve"> (</w:t>
      </w:r>
      <w:r w:rsidR="008C14FE" w:rsidRPr="008C14FE">
        <w:t>Computer-Aided Software Engineering</w:t>
      </w:r>
      <w:r w:rsidR="008C14FE">
        <w:t>)</w:t>
      </w:r>
      <w:r w:rsidRPr="00114AFE">
        <w:t xml:space="preserve"> </w:t>
      </w:r>
      <w:r w:rsidR="00452417">
        <w:t>–</w:t>
      </w:r>
      <w:r w:rsidRPr="00114AFE">
        <w:t xml:space="preserve"> совокупность</w:t>
      </w:r>
      <w:r w:rsidR="00452417">
        <w:t xml:space="preserve"> </w:t>
      </w:r>
      <w:r w:rsidRPr="00114AFE">
        <w:t>методологий анализа,</w:t>
      </w:r>
      <w:r>
        <w:t xml:space="preserve"> </w:t>
      </w:r>
      <w:r w:rsidRPr="00114AFE">
        <w:t>проектирования, разработки и сопровождения сложных программных систем</w:t>
      </w:r>
      <w:r>
        <w:t>, которые поддерживаются комплексом взаимосвязанных средств автоматизации. В основе любой CASE-технологии лежит парадигма/методология/</w:t>
      </w:r>
      <w:r w:rsidR="00EC4F88">
        <w:t>метод/</w:t>
      </w:r>
      <w:r>
        <w:t>нотация/</w:t>
      </w:r>
      <w:r w:rsidRPr="000F0A3E">
        <w:t xml:space="preserve">средство </w:t>
      </w:r>
      <w:r w:rsidR="00B03E16" w:rsidRPr="000F0A3E">
        <w:t xml:space="preserve">[5, </w:t>
      </w:r>
      <w:r w:rsidR="00D143DE" w:rsidRPr="000F0A3E">
        <w:t>с.</w:t>
      </w:r>
      <w:r w:rsidRPr="000F0A3E">
        <w:t>25].</w:t>
      </w:r>
    </w:p>
    <w:p w14:paraId="2B0E4530" w14:textId="15BEAB52" w:rsidR="008C14FE" w:rsidRPr="000F0A3E" w:rsidRDefault="008C14FE" w:rsidP="008C14FE">
      <w:r w:rsidRPr="000F0A3E">
        <w:t xml:space="preserve">Методология строится на базе некоторого подхода и определяет шаги работы, их последовательность, а также правила распределения и назначения методов. Метод определяет выполнение шага работы </w:t>
      </w:r>
      <w:r w:rsidR="00B03E16" w:rsidRPr="000F0A3E">
        <w:t xml:space="preserve">[5, </w:t>
      </w:r>
      <w:r w:rsidR="00D143DE" w:rsidRPr="000F0A3E">
        <w:t>с.</w:t>
      </w:r>
      <w:r w:rsidRPr="000F0A3E">
        <w:t>25].</w:t>
      </w:r>
    </w:p>
    <w:p w14:paraId="163B9931" w14:textId="70BA1423" w:rsidR="008C14FE" w:rsidRPr="00AC616A" w:rsidRDefault="008C14FE" w:rsidP="008C14FE">
      <w:r w:rsidRPr="000F0A3E">
        <w:t>Нотацие</w:t>
      </w:r>
      <w:r>
        <w:t xml:space="preserve">й </w:t>
      </w:r>
      <w:r w:rsidRPr="00AC616A">
        <w:t>называют систему обозначений, используемых для описания некоторого класса моделей. Нотации бывают графические (предоставление моделей в виде графов, диаграмм, таблиц, схем и т.п.) и текстовые (описания моделей на формальных и естественных языках)</w:t>
      </w:r>
      <w:r w:rsidR="00C94CB0">
        <w:t xml:space="preserve"> </w:t>
      </w:r>
      <w:r w:rsidR="00B03E16" w:rsidRPr="00AC616A">
        <w:t xml:space="preserve">[5, </w:t>
      </w:r>
      <w:r w:rsidR="00D143DE" w:rsidRPr="00AC616A">
        <w:t>с.</w:t>
      </w:r>
      <w:r w:rsidR="00597D22" w:rsidRPr="00AC616A">
        <w:t>25].</w:t>
      </w:r>
    </w:p>
    <w:p w14:paraId="254ED232" w14:textId="58DAC578" w:rsidR="00C94CB0" w:rsidRDefault="008C14FE" w:rsidP="008C14FE">
      <w:r w:rsidRPr="00AC616A">
        <w:t xml:space="preserve">Средства – инструментарий для поддержки </w:t>
      </w:r>
      <w:r w:rsidR="00C94CB0">
        <w:t>методов</w:t>
      </w:r>
      <w:r w:rsidRPr="00AC616A">
        <w:t xml:space="preserve"> создания и редактирования графического проекта, организации проекта в виде иерархии уровней абстракции,</w:t>
      </w:r>
      <w:r w:rsidR="00C94CB0">
        <w:t xml:space="preserve"> </w:t>
      </w:r>
      <w:r w:rsidRPr="00AC616A">
        <w:t>также проверки соответствия компонентов разных уровней.</w:t>
      </w:r>
    </w:p>
    <w:p w14:paraId="4B32784D" w14:textId="747AC7C5" w:rsidR="008C14FE" w:rsidRPr="00AC616A" w:rsidRDefault="008C14FE" w:rsidP="008C14FE">
      <w:r w:rsidRPr="00AC616A">
        <w:t>Различают</w:t>
      </w:r>
      <w:r w:rsidR="00597D22" w:rsidRPr="00AC616A">
        <w:t xml:space="preserve"> четыре поколения </w:t>
      </w:r>
      <w:r w:rsidR="00597D22" w:rsidRPr="00AC616A">
        <w:rPr>
          <w:lang w:val="en-US"/>
        </w:rPr>
        <w:t>CASE</w:t>
      </w:r>
      <w:r w:rsidR="00597D22" w:rsidRPr="00AC616A">
        <w:t>-средств</w:t>
      </w:r>
      <w:r w:rsidRPr="00AC616A">
        <w:t>:</w:t>
      </w:r>
    </w:p>
    <w:p w14:paraId="64A7C69D" w14:textId="594E1142" w:rsidR="008C14FE" w:rsidRPr="00AC616A" w:rsidRDefault="008C14FE">
      <w:pPr>
        <w:numPr>
          <w:ilvl w:val="0"/>
          <w:numId w:val="12"/>
        </w:numPr>
        <w:ind w:left="0" w:firstLine="426"/>
      </w:pPr>
      <w:r w:rsidRPr="00AC616A">
        <w:t>CASE-средства анализа требований, проектирования спецификаций и структуры, редактирования интерфейсов</w:t>
      </w:r>
      <w:r w:rsidR="00597D22" w:rsidRPr="00AC616A">
        <w:t xml:space="preserve"> </w:t>
      </w:r>
      <w:r w:rsidR="00B03E16" w:rsidRPr="00AC616A">
        <w:t xml:space="preserve">[5, </w:t>
      </w:r>
      <w:r w:rsidR="00D143DE" w:rsidRPr="00AC616A">
        <w:t>с.</w:t>
      </w:r>
      <w:r w:rsidR="00597D22" w:rsidRPr="00AC616A">
        <w:t>25]</w:t>
      </w:r>
      <w:r w:rsidRPr="00AC616A">
        <w:t xml:space="preserve"> (CASE-I, 1980-е годы), которые </w:t>
      </w:r>
      <w:r w:rsidR="00597D22" w:rsidRPr="00AC616A">
        <w:t>в</w:t>
      </w:r>
      <w:r w:rsidRPr="00AC616A">
        <w:t>ключали инструменты для создания диаграмм потоков данных (DFD) и ER-диаграмм («сущность-связь»)</w:t>
      </w:r>
      <w:r w:rsidR="00597D22" w:rsidRPr="00AC616A">
        <w:t>: CASE.Аналитик (отечественное), Excelerator</w:t>
      </w:r>
      <w:r w:rsidRPr="00AC616A">
        <w:t>;</w:t>
      </w:r>
    </w:p>
    <w:p w14:paraId="4C672EC0" w14:textId="3FE3423A" w:rsidR="00501F1B" w:rsidRPr="00AC616A" w:rsidRDefault="008C14FE">
      <w:pPr>
        <w:numPr>
          <w:ilvl w:val="0"/>
          <w:numId w:val="12"/>
        </w:numPr>
        <w:ind w:left="0" w:firstLine="426"/>
      </w:pPr>
      <w:r w:rsidRPr="00AC616A">
        <w:t xml:space="preserve">CASE-средства генерации исходных текстов и реализации интегрированного окружения поддержки полного жизненного цикла разработки программного обеспечения </w:t>
      </w:r>
      <w:r w:rsidR="00B03E16" w:rsidRPr="00AC616A">
        <w:t xml:space="preserve">[5, </w:t>
      </w:r>
      <w:r w:rsidR="00D143DE" w:rsidRPr="00AC616A">
        <w:t>с.</w:t>
      </w:r>
      <w:r w:rsidR="00597D22" w:rsidRPr="00AC616A">
        <w:t xml:space="preserve">25] </w:t>
      </w:r>
      <w:r w:rsidRPr="00AC616A">
        <w:t>(CASE-II</w:t>
      </w:r>
      <w:r w:rsidR="00597D22" w:rsidRPr="00AC616A">
        <w:t>, начало 1990-х</w:t>
      </w:r>
      <w:r w:rsidRPr="00AC616A">
        <w:t>)</w:t>
      </w:r>
      <w:r w:rsidR="00597D22" w:rsidRPr="00AC616A">
        <w:t>, в которых появилась поддержка конкретных методологий разработки</w:t>
      </w:r>
      <w:r w:rsidR="00452417">
        <w:t>,</w:t>
      </w:r>
      <w:r w:rsidR="00597D22" w:rsidRPr="00AC616A">
        <w:t xml:space="preserve"> интеграция со средами реализации (генерация схем БД: Telelogic, AllFusion (BPwin/ERwin</w:t>
      </w:r>
      <w:r w:rsidR="00452417">
        <w:t>)</w:t>
      </w:r>
      <w:r w:rsidR="00597D22" w:rsidRPr="00AC616A">
        <w:t>);</w:t>
      </w:r>
    </w:p>
    <w:p w14:paraId="5549C833" w14:textId="77777777" w:rsidR="00EC4F88" w:rsidRDefault="00501F1B">
      <w:pPr>
        <w:numPr>
          <w:ilvl w:val="0"/>
          <w:numId w:val="12"/>
        </w:numPr>
        <w:ind w:left="0" w:firstLine="426"/>
      </w:pPr>
      <w:r w:rsidRPr="00501F1B">
        <w:t>CASE-средства</w:t>
      </w:r>
      <w:r>
        <w:t xml:space="preserve"> объектно-ориентированного проектирования (ООП) и комплексной поддержки жизненного цикла (</w:t>
      </w:r>
      <w:r>
        <w:rPr>
          <w:lang w:val="en-US"/>
        </w:rPr>
        <w:t>CASE</w:t>
      </w:r>
      <w:r w:rsidRPr="00501F1B">
        <w:t xml:space="preserve">- </w:t>
      </w:r>
      <w:r>
        <w:t>III</w:t>
      </w:r>
      <w:r w:rsidRPr="00501F1B">
        <w:t>, середина 1990-х–2000-е</w:t>
      </w:r>
      <w:r>
        <w:t>), включающие стандартизацию на базе языка UML и предлагающие версионный контроль с глубокой интеграцией с другими средствами разработки:</w:t>
      </w:r>
      <w:r w:rsidRPr="00501F1B">
        <w:t xml:space="preserve"> </w:t>
      </w:r>
      <w:r w:rsidRPr="00501F1B">
        <w:rPr>
          <w:lang w:val="en-US"/>
        </w:rPr>
        <w:t>IBM</w:t>
      </w:r>
      <w:r w:rsidRPr="00501F1B">
        <w:t xml:space="preserve"> </w:t>
      </w:r>
      <w:r w:rsidRPr="00501F1B">
        <w:rPr>
          <w:lang w:val="en-US"/>
        </w:rPr>
        <w:t>Rational</w:t>
      </w:r>
      <w:r w:rsidRPr="00501F1B">
        <w:t xml:space="preserve"> </w:t>
      </w:r>
      <w:r w:rsidRPr="00501F1B">
        <w:rPr>
          <w:lang w:val="en-US"/>
        </w:rPr>
        <w:t>Rose</w:t>
      </w:r>
      <w:r w:rsidRPr="00501F1B">
        <w:t xml:space="preserve">, </w:t>
      </w:r>
      <w:r w:rsidRPr="00501F1B">
        <w:rPr>
          <w:lang w:val="en-US"/>
        </w:rPr>
        <w:t>Oracle</w:t>
      </w:r>
      <w:r w:rsidRPr="00501F1B">
        <w:t xml:space="preserve"> </w:t>
      </w:r>
      <w:r w:rsidRPr="00501F1B">
        <w:rPr>
          <w:lang w:val="en-US"/>
        </w:rPr>
        <w:t>Designer</w:t>
      </w:r>
      <w:r>
        <w:t>;</w:t>
      </w:r>
    </w:p>
    <w:p w14:paraId="0F481718" w14:textId="5125BF16" w:rsidR="008C14FE" w:rsidRPr="00501F1B" w:rsidRDefault="00501F1B">
      <w:pPr>
        <w:numPr>
          <w:ilvl w:val="0"/>
          <w:numId w:val="12"/>
        </w:numPr>
        <w:ind w:left="0" w:firstLine="426"/>
      </w:pPr>
      <w:r w:rsidRPr="00501F1B">
        <w:lastRenderedPageBreak/>
        <w:t>CASE-средства</w:t>
      </w:r>
      <w:r>
        <w:t>, использующие о</w:t>
      </w:r>
      <w:r w:rsidRPr="00501F1B">
        <w:t>блачные технологии</w:t>
      </w:r>
      <w:r w:rsidR="00EC4F88">
        <w:t xml:space="preserve"> для</w:t>
      </w:r>
      <w:r w:rsidRPr="00501F1B">
        <w:t xml:space="preserve"> совместн</w:t>
      </w:r>
      <w:r w:rsidR="00EC4F88">
        <w:t>ой</w:t>
      </w:r>
      <w:r w:rsidRPr="00501F1B">
        <w:t xml:space="preserve"> работ</w:t>
      </w:r>
      <w:r w:rsidR="00EC4F88">
        <w:t>ы, искусственный интеллект и машинное обучение для автоматизации рутинных задач: Enterprise-платформы с поддержкой DevOps и AI-ассистентов.</w:t>
      </w:r>
    </w:p>
    <w:p w14:paraId="4BC73CC0" w14:textId="577B72CC" w:rsidR="00C01DE3" w:rsidRDefault="00C01DE3" w:rsidP="00C01DE3">
      <w:r>
        <w:t xml:space="preserve">Было выбрано </w:t>
      </w:r>
      <w:r>
        <w:rPr>
          <w:lang w:val="en-US"/>
        </w:rPr>
        <w:t>CASE</w:t>
      </w:r>
      <w:r>
        <w:t xml:space="preserve">-средство </w:t>
      </w:r>
      <w:r w:rsidRPr="00E951FF">
        <w:t>ERwin</w:t>
      </w:r>
      <w:r>
        <w:t>. Первым преимуществом является использование формируемый средством документов, на основании которых производится проектирование</w:t>
      </w:r>
      <w:r w:rsidR="00EC4F88">
        <w:t xml:space="preserve"> </w:t>
      </w:r>
      <w:r>
        <w:t>БД</w:t>
      </w:r>
      <w:r w:rsidRPr="00C01DE3">
        <w:t>.</w:t>
      </w:r>
      <w:r w:rsidR="00C94CB0">
        <w:t xml:space="preserve"> </w:t>
      </w:r>
      <w:r>
        <w:t>Вторым преимуществом является возможность создания диаграмм структуры БД, позволяющих автоматически решать вопросы, связанные с сохранением её целостности</w:t>
      </w:r>
      <w:r w:rsidRPr="00C01DE3">
        <w:t>.</w:t>
      </w:r>
      <w:r w:rsidR="00C94CB0">
        <w:t xml:space="preserve"> </w:t>
      </w:r>
      <w:r>
        <w:t>Третье преимущество заключается в независимости логической модели</w:t>
      </w:r>
      <w:r w:rsidRPr="00C01DE3">
        <w:t xml:space="preserve"> </w:t>
      </w:r>
      <w:r>
        <w:t>от используемой СУБД</w:t>
      </w:r>
      <w:r w:rsidR="00C94CB0">
        <w:t xml:space="preserve">. </w:t>
      </w:r>
      <w:r>
        <w:t>Кроме того, ER</w:t>
      </w:r>
      <w:r>
        <w:rPr>
          <w:lang w:val="en-US"/>
        </w:rPr>
        <w:t>w</w:t>
      </w:r>
      <w:r w:rsidR="00CE0BB0">
        <w:rPr>
          <w:lang w:val="en-US"/>
        </w:rPr>
        <w:t>in</w:t>
      </w:r>
      <w:r>
        <w:t xml:space="preserve"> предоставляет возможность формирования отчётов, отра</w:t>
      </w:r>
      <w:r w:rsidR="00CE0BB0">
        <w:t>ж</w:t>
      </w:r>
      <w:r>
        <w:t>ающих текущее состояние процесса проектирования БД</w:t>
      </w:r>
      <w:r w:rsidR="00CE0BB0">
        <w:t xml:space="preserve"> </w:t>
      </w:r>
      <w:r w:rsidR="00B32467">
        <w:t xml:space="preserve">[8, </w:t>
      </w:r>
      <w:r w:rsidR="00D143DE">
        <w:t>с.</w:t>
      </w:r>
      <w:r w:rsidR="00CE0BB0" w:rsidRPr="00C01DE3">
        <w:t>66].</w:t>
      </w:r>
    </w:p>
    <w:p w14:paraId="61BA555A" w14:textId="77777777" w:rsidR="007E0DE9" w:rsidRDefault="007E0DE9" w:rsidP="007E0DE9">
      <w:r>
        <w:t>Были определены следующие сущности (табл. 2).</w:t>
      </w:r>
    </w:p>
    <w:p w14:paraId="44694B04" w14:textId="77777777" w:rsidR="007E0DE9" w:rsidRDefault="007E0DE9" w:rsidP="007E0DE9">
      <w:pPr>
        <w:jc w:val="right"/>
      </w:pPr>
      <w:r>
        <w:t>Таблица 2</w:t>
      </w:r>
    </w:p>
    <w:p w14:paraId="166FB2D2" w14:textId="77777777" w:rsidR="007E0DE9" w:rsidRDefault="007E0DE9" w:rsidP="007E0DE9">
      <w:pPr>
        <w:ind w:firstLine="0"/>
        <w:jc w:val="center"/>
      </w:pPr>
      <w:r>
        <w:t>Описание сущностей</w:t>
      </w:r>
    </w:p>
    <w:tbl>
      <w:tblPr>
        <w:tblStyle w:val="af1"/>
        <w:tblW w:w="9741" w:type="dxa"/>
        <w:jc w:val="center"/>
        <w:tblLook w:val="04A0" w:firstRow="1" w:lastRow="0" w:firstColumn="1" w:lastColumn="0" w:noHBand="0" w:noVBand="1"/>
      </w:tblPr>
      <w:tblGrid>
        <w:gridCol w:w="2010"/>
        <w:gridCol w:w="7731"/>
      </w:tblGrid>
      <w:tr w:rsidR="007E0DE9" w14:paraId="188D807D" w14:textId="77777777" w:rsidTr="00483004">
        <w:trPr>
          <w:jc w:val="center"/>
        </w:trPr>
        <w:tc>
          <w:tcPr>
            <w:tcW w:w="2010" w:type="dxa"/>
          </w:tcPr>
          <w:p w14:paraId="562BD803" w14:textId="77777777" w:rsidR="007E0DE9" w:rsidRPr="002D442F" w:rsidRDefault="007E0DE9" w:rsidP="00483004">
            <w:pPr>
              <w:ind w:firstLine="0"/>
              <w:jc w:val="center"/>
              <w:rPr>
                <w:sz w:val="24"/>
                <w:szCs w:val="24"/>
              </w:rPr>
            </w:pPr>
            <w:r w:rsidRPr="002D442F">
              <w:rPr>
                <w:sz w:val="24"/>
                <w:szCs w:val="24"/>
              </w:rPr>
              <w:t>Сущность</w:t>
            </w:r>
          </w:p>
        </w:tc>
        <w:tc>
          <w:tcPr>
            <w:tcW w:w="7731" w:type="dxa"/>
          </w:tcPr>
          <w:p w14:paraId="6B0ACDFE" w14:textId="77777777" w:rsidR="007E0DE9" w:rsidRPr="002D442F" w:rsidRDefault="007E0DE9" w:rsidP="00483004">
            <w:pPr>
              <w:ind w:firstLine="0"/>
              <w:jc w:val="center"/>
              <w:rPr>
                <w:sz w:val="24"/>
                <w:szCs w:val="24"/>
              </w:rPr>
            </w:pPr>
            <w:r w:rsidRPr="002D442F">
              <w:rPr>
                <w:sz w:val="24"/>
                <w:szCs w:val="24"/>
              </w:rPr>
              <w:t>Описание</w:t>
            </w:r>
          </w:p>
        </w:tc>
      </w:tr>
      <w:tr w:rsidR="007E0DE9" w14:paraId="4E670C8B" w14:textId="77777777" w:rsidTr="00483004">
        <w:trPr>
          <w:jc w:val="center"/>
        </w:trPr>
        <w:tc>
          <w:tcPr>
            <w:tcW w:w="2010" w:type="dxa"/>
          </w:tcPr>
          <w:p w14:paraId="0786EE97" w14:textId="77777777" w:rsidR="007E0DE9" w:rsidRPr="002D442F" w:rsidRDefault="007E0DE9" w:rsidP="00483004">
            <w:pPr>
              <w:ind w:firstLine="0"/>
              <w:jc w:val="left"/>
              <w:rPr>
                <w:sz w:val="24"/>
                <w:szCs w:val="24"/>
              </w:rPr>
            </w:pPr>
            <w:r w:rsidRPr="002D442F">
              <w:rPr>
                <w:sz w:val="24"/>
                <w:szCs w:val="24"/>
              </w:rPr>
              <w:t>Объекты</w:t>
            </w:r>
          </w:p>
        </w:tc>
        <w:tc>
          <w:tcPr>
            <w:tcW w:w="7731" w:type="dxa"/>
          </w:tcPr>
          <w:p w14:paraId="5E7BCCA7" w14:textId="77777777" w:rsidR="007E0DE9" w:rsidRPr="002D442F" w:rsidRDefault="007E0DE9" w:rsidP="0048300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Оборудование, ситуации, люди и прочее</w:t>
            </w:r>
            <w:r w:rsidRPr="008348B2">
              <w:rPr>
                <w:sz w:val="24"/>
                <w:szCs w:val="24"/>
              </w:rPr>
              <w:t xml:space="preserve">, с </w:t>
            </w:r>
            <w:r>
              <w:rPr>
                <w:sz w:val="24"/>
                <w:szCs w:val="24"/>
              </w:rPr>
              <w:t>чем</w:t>
            </w:r>
            <w:r w:rsidRPr="008348B2">
              <w:rPr>
                <w:sz w:val="24"/>
                <w:szCs w:val="24"/>
              </w:rPr>
              <w:t xml:space="preserve"> происходит взаимодействие.</w:t>
            </w:r>
          </w:p>
        </w:tc>
      </w:tr>
      <w:tr w:rsidR="007E0DE9" w14:paraId="4C66C588" w14:textId="77777777" w:rsidTr="00483004">
        <w:trPr>
          <w:jc w:val="center"/>
        </w:trPr>
        <w:tc>
          <w:tcPr>
            <w:tcW w:w="2010" w:type="dxa"/>
          </w:tcPr>
          <w:p w14:paraId="6258FD39" w14:textId="77777777" w:rsidR="007E0DE9" w:rsidRPr="002D442F" w:rsidRDefault="007E0DE9" w:rsidP="00483004">
            <w:pPr>
              <w:ind w:firstLine="0"/>
              <w:jc w:val="left"/>
              <w:rPr>
                <w:sz w:val="24"/>
                <w:szCs w:val="24"/>
              </w:rPr>
            </w:pPr>
            <w:r w:rsidRPr="002D442F">
              <w:rPr>
                <w:sz w:val="24"/>
                <w:szCs w:val="24"/>
              </w:rPr>
              <w:t>Действия</w:t>
            </w:r>
          </w:p>
        </w:tc>
        <w:tc>
          <w:tcPr>
            <w:tcW w:w="7731" w:type="dxa"/>
          </w:tcPr>
          <w:p w14:paraId="0AF74D8D" w14:textId="77777777" w:rsidR="007E0DE9" w:rsidRPr="002D442F" w:rsidRDefault="007E0DE9" w:rsidP="0048300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Pr="00A50E29">
              <w:rPr>
                <w:sz w:val="24"/>
                <w:szCs w:val="24"/>
              </w:rPr>
              <w:t>еречень элементарных операций, которые можно совершить.</w:t>
            </w:r>
          </w:p>
        </w:tc>
      </w:tr>
      <w:tr w:rsidR="007E0DE9" w14:paraId="2BEDF1FF" w14:textId="77777777" w:rsidTr="00483004">
        <w:trPr>
          <w:jc w:val="center"/>
        </w:trPr>
        <w:tc>
          <w:tcPr>
            <w:tcW w:w="2010" w:type="dxa"/>
          </w:tcPr>
          <w:p w14:paraId="1DB4CBCC" w14:textId="77777777" w:rsidR="007E0DE9" w:rsidRPr="002D442F" w:rsidRDefault="007E0DE9" w:rsidP="00483004">
            <w:pPr>
              <w:ind w:firstLine="0"/>
              <w:jc w:val="left"/>
              <w:rPr>
                <w:sz w:val="24"/>
                <w:szCs w:val="24"/>
              </w:rPr>
            </w:pPr>
            <w:r w:rsidRPr="002D442F">
              <w:rPr>
                <w:sz w:val="24"/>
                <w:szCs w:val="24"/>
              </w:rPr>
              <w:t>Шаги</w:t>
            </w:r>
          </w:p>
        </w:tc>
        <w:tc>
          <w:tcPr>
            <w:tcW w:w="7731" w:type="dxa"/>
          </w:tcPr>
          <w:p w14:paraId="3BFB1F56" w14:textId="77777777" w:rsidR="007E0DE9" w:rsidRPr="002D442F" w:rsidRDefault="007E0DE9" w:rsidP="00483004">
            <w:pPr>
              <w:ind w:firstLine="0"/>
              <w:jc w:val="left"/>
              <w:rPr>
                <w:sz w:val="24"/>
                <w:szCs w:val="24"/>
              </w:rPr>
            </w:pPr>
            <w:r w:rsidRPr="00A50E29">
              <w:rPr>
                <w:sz w:val="24"/>
                <w:szCs w:val="24"/>
              </w:rPr>
              <w:t>Связующая таблица, которая объединяет конкретное действие с конкретным объектом с заданными параметрами.</w:t>
            </w:r>
          </w:p>
        </w:tc>
      </w:tr>
      <w:tr w:rsidR="007E0DE9" w14:paraId="4327BDE4" w14:textId="77777777" w:rsidTr="00483004">
        <w:trPr>
          <w:jc w:val="center"/>
        </w:trPr>
        <w:tc>
          <w:tcPr>
            <w:tcW w:w="2010" w:type="dxa"/>
          </w:tcPr>
          <w:p w14:paraId="62698F9D" w14:textId="77777777" w:rsidR="007E0DE9" w:rsidRPr="002D442F" w:rsidRDefault="007E0DE9" w:rsidP="00483004">
            <w:pPr>
              <w:ind w:firstLine="0"/>
              <w:jc w:val="left"/>
              <w:rPr>
                <w:sz w:val="24"/>
                <w:szCs w:val="24"/>
              </w:rPr>
            </w:pPr>
            <w:r w:rsidRPr="002D442F">
              <w:rPr>
                <w:sz w:val="24"/>
                <w:szCs w:val="24"/>
              </w:rPr>
              <w:t>Сценарии</w:t>
            </w:r>
          </w:p>
        </w:tc>
        <w:tc>
          <w:tcPr>
            <w:tcW w:w="7731" w:type="dxa"/>
          </w:tcPr>
          <w:p w14:paraId="06B75AEC" w14:textId="77777777" w:rsidR="007E0DE9" w:rsidRPr="002D442F" w:rsidRDefault="007E0DE9" w:rsidP="00483004">
            <w:pPr>
              <w:ind w:firstLine="0"/>
              <w:jc w:val="left"/>
              <w:rPr>
                <w:sz w:val="24"/>
                <w:szCs w:val="24"/>
              </w:rPr>
            </w:pPr>
            <w:r w:rsidRPr="00A50E29">
              <w:rPr>
                <w:sz w:val="24"/>
                <w:szCs w:val="24"/>
              </w:rPr>
              <w:t>Хранит контекст взаимодействия с LLM, запросы пользователя и структуру дерева версий</w:t>
            </w:r>
            <w:r>
              <w:rPr>
                <w:sz w:val="24"/>
                <w:szCs w:val="24"/>
              </w:rPr>
              <w:t>.</w:t>
            </w:r>
          </w:p>
        </w:tc>
      </w:tr>
      <w:tr w:rsidR="007E0DE9" w14:paraId="39CDFD42" w14:textId="77777777" w:rsidTr="00483004">
        <w:trPr>
          <w:jc w:val="center"/>
        </w:trPr>
        <w:tc>
          <w:tcPr>
            <w:tcW w:w="2010" w:type="dxa"/>
          </w:tcPr>
          <w:p w14:paraId="66ACA978" w14:textId="77777777" w:rsidR="007E0DE9" w:rsidRPr="002D442F" w:rsidRDefault="007E0DE9" w:rsidP="00483004">
            <w:pPr>
              <w:ind w:firstLine="0"/>
              <w:jc w:val="left"/>
              <w:rPr>
                <w:sz w:val="24"/>
                <w:szCs w:val="24"/>
              </w:rPr>
            </w:pPr>
            <w:r w:rsidRPr="002D442F">
              <w:rPr>
                <w:sz w:val="24"/>
                <w:szCs w:val="24"/>
              </w:rPr>
              <w:t>ШагиСценариев</w:t>
            </w:r>
          </w:p>
        </w:tc>
        <w:tc>
          <w:tcPr>
            <w:tcW w:w="7731" w:type="dxa"/>
          </w:tcPr>
          <w:p w14:paraId="08EE520A" w14:textId="77777777" w:rsidR="007E0DE9" w:rsidRPr="002D442F" w:rsidRDefault="007E0DE9" w:rsidP="00483004">
            <w:pPr>
              <w:ind w:firstLine="0"/>
              <w:jc w:val="left"/>
              <w:rPr>
                <w:sz w:val="24"/>
                <w:szCs w:val="24"/>
              </w:rPr>
            </w:pPr>
            <w:r w:rsidRPr="00A50E29">
              <w:rPr>
                <w:sz w:val="24"/>
                <w:szCs w:val="24"/>
              </w:rPr>
              <w:t>Связующая таблица (многие-ко-многим), которая определяет порядок и настройки конкретных шагов внутри определённого сценария (версии).</w:t>
            </w:r>
          </w:p>
        </w:tc>
      </w:tr>
      <w:tr w:rsidR="007E0DE9" w14:paraId="599DAD8D" w14:textId="77777777" w:rsidTr="00483004">
        <w:trPr>
          <w:jc w:val="center"/>
        </w:trPr>
        <w:tc>
          <w:tcPr>
            <w:tcW w:w="2010" w:type="dxa"/>
          </w:tcPr>
          <w:p w14:paraId="2E79AC96" w14:textId="77777777" w:rsidR="007E0DE9" w:rsidRPr="002D442F" w:rsidRDefault="007E0DE9" w:rsidP="00483004">
            <w:pPr>
              <w:ind w:firstLine="0"/>
              <w:jc w:val="left"/>
              <w:rPr>
                <w:sz w:val="24"/>
                <w:szCs w:val="24"/>
              </w:rPr>
            </w:pPr>
            <w:r w:rsidRPr="002D442F">
              <w:rPr>
                <w:sz w:val="24"/>
                <w:szCs w:val="24"/>
              </w:rPr>
              <w:t>Сессии</w:t>
            </w:r>
          </w:p>
        </w:tc>
        <w:tc>
          <w:tcPr>
            <w:tcW w:w="7731" w:type="dxa"/>
          </w:tcPr>
          <w:p w14:paraId="0CDEC7A5" w14:textId="77777777" w:rsidR="007E0DE9" w:rsidRPr="001E3870" w:rsidRDefault="007E0DE9" w:rsidP="0048300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Указатели на последние сессии (вроде </w:t>
            </w:r>
            <w:r>
              <w:rPr>
                <w:sz w:val="24"/>
                <w:szCs w:val="24"/>
                <w:lang w:val="en-US"/>
              </w:rPr>
              <w:t>HEAD</w:t>
            </w:r>
            <w:r w:rsidRPr="001E387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в системе </w:t>
            </w:r>
            <w:r>
              <w:rPr>
                <w:sz w:val="24"/>
                <w:szCs w:val="24"/>
                <w:lang w:val="en-US"/>
              </w:rPr>
              <w:t>GIT</w:t>
            </w:r>
            <w:r>
              <w:rPr>
                <w:sz w:val="24"/>
                <w:szCs w:val="24"/>
              </w:rPr>
              <w:t>)</w:t>
            </w:r>
            <w:r w:rsidRPr="001E387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для отслеживания версий Сценариев.</w:t>
            </w:r>
          </w:p>
        </w:tc>
      </w:tr>
    </w:tbl>
    <w:p w14:paraId="1117E54C" w14:textId="77777777" w:rsidR="007E0DE9" w:rsidRDefault="007E0DE9" w:rsidP="007E0DE9"/>
    <w:p w14:paraId="3D11BA5F" w14:textId="5A839000" w:rsidR="00012781" w:rsidRDefault="00012781" w:rsidP="00C01DE3">
      <w:r>
        <w:t xml:space="preserve">В ходе первой итерации была составлена следующая </w:t>
      </w:r>
      <w:r w:rsidR="00CA7D73">
        <w:rPr>
          <w:lang w:val="en-US"/>
        </w:rPr>
        <w:t>ER</w:t>
      </w:r>
      <w:r w:rsidR="00CA7D73" w:rsidRPr="00CA7D73">
        <w:t>-</w:t>
      </w:r>
      <w:r w:rsidR="00CA7D73">
        <w:t xml:space="preserve">диаграмма с помощью </w:t>
      </w:r>
      <w:r w:rsidR="00CA7D73">
        <w:rPr>
          <w:lang w:val="en-US"/>
        </w:rPr>
        <w:t>ERwin</w:t>
      </w:r>
      <w:r w:rsidR="00CA7D73" w:rsidRPr="00CA7D73">
        <w:t xml:space="preserve"> (</w:t>
      </w:r>
      <w:r w:rsidR="00CA7D73">
        <w:t xml:space="preserve">рис. </w:t>
      </w:r>
      <w:r w:rsidR="006620E2">
        <w:t>14</w:t>
      </w:r>
      <w:r w:rsidR="00CA7D73">
        <w:t>).</w:t>
      </w:r>
    </w:p>
    <w:p w14:paraId="08815CE1" w14:textId="68B1AA20" w:rsidR="003169F3" w:rsidRPr="00A759A3" w:rsidRDefault="008E183B" w:rsidP="003169F3">
      <w:pPr>
        <w:keepNext/>
        <w:ind w:firstLine="0"/>
        <w:jc w:val="center"/>
      </w:pPr>
      <w:r w:rsidRPr="008E183B">
        <w:rPr>
          <w:noProof/>
        </w:rPr>
        <w:drawing>
          <wp:inline distT="0" distB="0" distL="0" distR="0" wp14:anchorId="02D88151" wp14:editId="67D73FE7">
            <wp:extent cx="5640542" cy="3335867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46710" cy="33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281E" w14:textId="5CBB1B40" w:rsidR="00CA7D73" w:rsidRPr="003169F3" w:rsidRDefault="003169F3" w:rsidP="003169F3">
      <w:pPr>
        <w:pStyle w:val="af9"/>
      </w:pPr>
      <w:r w:rsidRPr="00A759A3">
        <w:t xml:space="preserve">Рис. </w:t>
      </w:r>
      <w:r w:rsidRPr="00A759A3">
        <w:fldChar w:fldCharType="begin"/>
      </w:r>
      <w:r w:rsidRPr="00A759A3">
        <w:instrText xml:space="preserve"> SEQ Рис. \* ARABIC </w:instrText>
      </w:r>
      <w:r w:rsidRPr="00A759A3">
        <w:fldChar w:fldCharType="separate"/>
      </w:r>
      <w:r w:rsidR="00347197" w:rsidRPr="00A759A3">
        <w:rPr>
          <w:noProof/>
        </w:rPr>
        <w:t>14</w:t>
      </w:r>
      <w:r w:rsidRPr="00A759A3">
        <w:fldChar w:fldCharType="end"/>
      </w:r>
      <w:r w:rsidRPr="00A759A3">
        <w:t xml:space="preserve">. </w:t>
      </w:r>
      <w:r w:rsidR="00E37D6E">
        <w:t xml:space="preserve">Логическое представление </w:t>
      </w:r>
      <w:r w:rsidRPr="00A759A3">
        <w:rPr>
          <w:lang w:val="en-US"/>
        </w:rPr>
        <w:t>ER</w:t>
      </w:r>
      <w:r w:rsidRPr="00A759A3">
        <w:t>-диаграмм</w:t>
      </w:r>
      <w:r w:rsidR="00E37D6E">
        <w:t>ы</w:t>
      </w:r>
      <w:r w:rsidRPr="00A759A3">
        <w:t xml:space="preserve"> предметной области</w:t>
      </w:r>
    </w:p>
    <w:p w14:paraId="2184D1AD" w14:textId="0A634010" w:rsidR="00421770" w:rsidRDefault="00DC23F5" w:rsidP="00E37D6E">
      <w:r>
        <w:lastRenderedPageBreak/>
        <w:t xml:space="preserve">Было составлено описание сущностей на </w:t>
      </w:r>
      <w:r w:rsidR="00421770">
        <w:t>логическом</w:t>
      </w:r>
      <w:r>
        <w:t xml:space="preserve"> уровне (табл. 3-8).</w:t>
      </w:r>
    </w:p>
    <w:p w14:paraId="4922CB6B" w14:textId="77777777" w:rsidR="00B477EC" w:rsidRDefault="00B477EC" w:rsidP="00E37D6E"/>
    <w:p w14:paraId="361AA62C" w14:textId="5F5A2D32" w:rsidR="00DC23F5" w:rsidRDefault="00DC23F5" w:rsidP="00DC23F5">
      <w:pPr>
        <w:jc w:val="right"/>
      </w:pPr>
      <w:r>
        <w:t>Таблица 3</w:t>
      </w:r>
    </w:p>
    <w:p w14:paraId="3765C8AA" w14:textId="77777777" w:rsidR="00DC23F5" w:rsidRPr="00297200" w:rsidRDefault="00DC23F5" w:rsidP="00DC23F5">
      <w:pPr>
        <w:ind w:firstLine="0"/>
        <w:jc w:val="center"/>
      </w:pPr>
      <w:r>
        <w:t>Описание сущности «Объекты»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389"/>
        <w:gridCol w:w="4143"/>
      </w:tblGrid>
      <w:tr w:rsidR="00421770" w14:paraId="32FA5661" w14:textId="77777777" w:rsidTr="00483004">
        <w:trPr>
          <w:jc w:val="center"/>
        </w:trPr>
        <w:tc>
          <w:tcPr>
            <w:tcW w:w="1389" w:type="dxa"/>
          </w:tcPr>
          <w:p w14:paraId="56D00410" w14:textId="77777777" w:rsidR="00421770" w:rsidRPr="00E37D6E" w:rsidRDefault="00421770" w:rsidP="00483004">
            <w:pPr>
              <w:ind w:firstLine="0"/>
              <w:jc w:val="center"/>
              <w:rPr>
                <w:sz w:val="24"/>
                <w:szCs w:val="24"/>
              </w:rPr>
            </w:pPr>
            <w:r w:rsidRPr="00E37D6E">
              <w:rPr>
                <w:sz w:val="24"/>
                <w:szCs w:val="24"/>
              </w:rPr>
              <w:t>Атрибут</w:t>
            </w:r>
          </w:p>
        </w:tc>
        <w:tc>
          <w:tcPr>
            <w:tcW w:w="4143" w:type="dxa"/>
          </w:tcPr>
          <w:p w14:paraId="6D1CCAA5" w14:textId="77777777" w:rsidR="00421770" w:rsidRPr="00E37D6E" w:rsidRDefault="00421770" w:rsidP="00483004">
            <w:pPr>
              <w:ind w:firstLine="0"/>
              <w:jc w:val="center"/>
              <w:rPr>
                <w:sz w:val="24"/>
                <w:szCs w:val="24"/>
              </w:rPr>
            </w:pPr>
            <w:r w:rsidRPr="00E37D6E">
              <w:rPr>
                <w:sz w:val="24"/>
                <w:szCs w:val="24"/>
              </w:rPr>
              <w:t>Описание</w:t>
            </w:r>
          </w:p>
        </w:tc>
      </w:tr>
      <w:tr w:rsidR="00421770" w14:paraId="3ECD8B03" w14:textId="77777777" w:rsidTr="00483004">
        <w:trPr>
          <w:jc w:val="center"/>
        </w:trPr>
        <w:tc>
          <w:tcPr>
            <w:tcW w:w="1389" w:type="dxa"/>
          </w:tcPr>
          <w:p w14:paraId="48D0A5F3" w14:textId="375DAD9E" w:rsidR="00421770" w:rsidRPr="00E37D6E" w:rsidRDefault="00E37D6E" w:rsidP="0048300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Id</w:t>
            </w:r>
            <w:r w:rsidRPr="00E37D6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Объекта</w:t>
            </w:r>
          </w:p>
        </w:tc>
        <w:tc>
          <w:tcPr>
            <w:tcW w:w="4143" w:type="dxa"/>
          </w:tcPr>
          <w:p w14:paraId="1A5BAC79" w14:textId="77777777" w:rsidR="00421770" w:rsidRPr="00E37D6E" w:rsidRDefault="00421770" w:rsidP="00483004">
            <w:pPr>
              <w:ind w:firstLine="0"/>
              <w:jc w:val="left"/>
              <w:rPr>
                <w:sz w:val="24"/>
                <w:szCs w:val="24"/>
              </w:rPr>
            </w:pPr>
            <w:r w:rsidRPr="00E37D6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Уникальный идентификатор записи</w:t>
            </w:r>
          </w:p>
        </w:tc>
      </w:tr>
      <w:tr w:rsidR="00421770" w14:paraId="41D89A21" w14:textId="77777777" w:rsidTr="00483004">
        <w:trPr>
          <w:jc w:val="center"/>
        </w:trPr>
        <w:tc>
          <w:tcPr>
            <w:tcW w:w="1389" w:type="dxa"/>
          </w:tcPr>
          <w:p w14:paraId="6E5AC170" w14:textId="1CAEBCFF" w:rsidR="00421770" w:rsidRPr="00E37D6E" w:rsidRDefault="00E37D6E" w:rsidP="00483004">
            <w:pPr>
              <w:ind w:firstLine="0"/>
              <w:jc w:val="left"/>
              <w:rPr>
                <w:sz w:val="24"/>
                <w:szCs w:val="24"/>
              </w:rPr>
            </w:pPr>
            <w:r w:rsidRPr="00E37D6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Создано</w:t>
            </w:r>
          </w:p>
        </w:tc>
        <w:tc>
          <w:tcPr>
            <w:tcW w:w="4143" w:type="dxa"/>
          </w:tcPr>
          <w:p w14:paraId="01BD7834" w14:textId="77777777" w:rsidR="00421770" w:rsidRPr="00E37D6E" w:rsidRDefault="00421770" w:rsidP="00483004">
            <w:pPr>
              <w:ind w:firstLine="0"/>
              <w:jc w:val="left"/>
              <w:rPr>
                <w:sz w:val="24"/>
                <w:szCs w:val="24"/>
              </w:rPr>
            </w:pPr>
            <w:r w:rsidRPr="00E37D6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Дата и время создания записи</w:t>
            </w:r>
          </w:p>
        </w:tc>
      </w:tr>
      <w:tr w:rsidR="00421770" w:rsidRPr="008B4775" w14:paraId="1A110576" w14:textId="77777777" w:rsidTr="00483004">
        <w:trPr>
          <w:jc w:val="center"/>
        </w:trPr>
        <w:tc>
          <w:tcPr>
            <w:tcW w:w="1389" w:type="dxa"/>
          </w:tcPr>
          <w:p w14:paraId="2D9DA8D9" w14:textId="339F315C" w:rsidR="00421770" w:rsidRPr="00E37D6E" w:rsidRDefault="00E37D6E" w:rsidP="00483004">
            <w:pPr>
              <w:ind w:firstLine="0"/>
              <w:jc w:val="left"/>
              <w:rPr>
                <w:sz w:val="24"/>
                <w:szCs w:val="24"/>
              </w:rPr>
            </w:pPr>
            <w:r w:rsidRPr="00E37D6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Изменено</w:t>
            </w:r>
          </w:p>
        </w:tc>
        <w:tc>
          <w:tcPr>
            <w:tcW w:w="4143" w:type="dxa"/>
          </w:tcPr>
          <w:p w14:paraId="43FC4AF1" w14:textId="77777777" w:rsidR="00421770" w:rsidRPr="00E37D6E" w:rsidRDefault="00421770" w:rsidP="00483004">
            <w:pPr>
              <w:ind w:firstLine="0"/>
              <w:jc w:val="left"/>
              <w:rPr>
                <w:sz w:val="24"/>
                <w:szCs w:val="24"/>
              </w:rPr>
            </w:pPr>
            <w:r w:rsidRPr="00E37D6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Дата и время последнего обновления</w:t>
            </w:r>
          </w:p>
        </w:tc>
      </w:tr>
      <w:tr w:rsidR="00421770" w14:paraId="74BBA1C6" w14:textId="77777777" w:rsidTr="00483004">
        <w:trPr>
          <w:jc w:val="center"/>
        </w:trPr>
        <w:tc>
          <w:tcPr>
            <w:tcW w:w="1389" w:type="dxa"/>
          </w:tcPr>
          <w:p w14:paraId="2F3D0912" w14:textId="6079EC9C" w:rsidR="00421770" w:rsidRPr="00E37D6E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E37D6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4143" w:type="dxa"/>
          </w:tcPr>
          <w:p w14:paraId="1B9EAD79" w14:textId="7FEC5B24" w:rsidR="00421770" w:rsidRPr="00E37D6E" w:rsidRDefault="00B07777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И</w:t>
            </w:r>
            <w:r w:rsidR="00421770" w:rsidRPr="00E37D6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мя объекта из регламента</w:t>
            </w:r>
          </w:p>
        </w:tc>
      </w:tr>
    </w:tbl>
    <w:p w14:paraId="5D3A1905" w14:textId="77777777" w:rsidR="00DC23F5" w:rsidRDefault="00DC23F5" w:rsidP="00DC23F5"/>
    <w:p w14:paraId="18DECAD5" w14:textId="77777777" w:rsidR="00DC23F5" w:rsidRDefault="00DC23F5" w:rsidP="00DC23F5">
      <w:pPr>
        <w:jc w:val="right"/>
      </w:pPr>
      <w:r>
        <w:t>Таблица 4</w:t>
      </w:r>
    </w:p>
    <w:p w14:paraId="36180414" w14:textId="77777777" w:rsidR="00DC23F5" w:rsidRPr="00297200" w:rsidRDefault="00DC23F5" w:rsidP="00DC23F5">
      <w:pPr>
        <w:ind w:firstLine="0"/>
        <w:jc w:val="center"/>
      </w:pPr>
      <w:r>
        <w:t>Описание сущности «Действия»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389"/>
        <w:gridCol w:w="4143"/>
      </w:tblGrid>
      <w:tr w:rsidR="00421770" w14:paraId="6B3FB099" w14:textId="77777777" w:rsidTr="00483004">
        <w:trPr>
          <w:jc w:val="center"/>
        </w:trPr>
        <w:tc>
          <w:tcPr>
            <w:tcW w:w="1389" w:type="dxa"/>
          </w:tcPr>
          <w:p w14:paraId="52613DAB" w14:textId="77777777" w:rsidR="00421770" w:rsidRPr="005D5519" w:rsidRDefault="00421770" w:rsidP="00483004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Атрибут</w:t>
            </w:r>
          </w:p>
        </w:tc>
        <w:tc>
          <w:tcPr>
            <w:tcW w:w="4143" w:type="dxa"/>
          </w:tcPr>
          <w:p w14:paraId="2BA2D099" w14:textId="77777777" w:rsidR="00421770" w:rsidRPr="005D5519" w:rsidRDefault="00421770" w:rsidP="00483004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Описание</w:t>
            </w:r>
          </w:p>
        </w:tc>
      </w:tr>
      <w:tr w:rsidR="00421770" w:rsidRPr="008B4775" w14:paraId="78548947" w14:textId="77777777" w:rsidTr="00483004">
        <w:tblPrEx>
          <w:jc w:val="left"/>
        </w:tblPrEx>
        <w:tc>
          <w:tcPr>
            <w:tcW w:w="1389" w:type="dxa"/>
            <w:hideMark/>
          </w:tcPr>
          <w:p w14:paraId="0566BE2B" w14:textId="05810C2F" w:rsidR="00421770" w:rsidRPr="00E37D6E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Id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Действия</w:t>
            </w:r>
          </w:p>
        </w:tc>
        <w:tc>
          <w:tcPr>
            <w:tcW w:w="4143" w:type="dxa"/>
            <w:hideMark/>
          </w:tcPr>
          <w:p w14:paraId="233D66B4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Уникальный идентификатор записи</w:t>
            </w:r>
          </w:p>
        </w:tc>
      </w:tr>
      <w:tr w:rsidR="00421770" w:rsidRPr="008B4775" w14:paraId="03C11D34" w14:textId="77777777" w:rsidTr="00483004">
        <w:tblPrEx>
          <w:jc w:val="left"/>
        </w:tblPrEx>
        <w:tc>
          <w:tcPr>
            <w:tcW w:w="1389" w:type="dxa"/>
            <w:hideMark/>
          </w:tcPr>
          <w:p w14:paraId="5E2370F0" w14:textId="59ADB5A4" w:rsidR="00421770" w:rsidRPr="008B4775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Создано</w:t>
            </w:r>
          </w:p>
        </w:tc>
        <w:tc>
          <w:tcPr>
            <w:tcW w:w="4143" w:type="dxa"/>
            <w:hideMark/>
          </w:tcPr>
          <w:p w14:paraId="5E91F85E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Дата и время создания записи</w:t>
            </w:r>
          </w:p>
        </w:tc>
      </w:tr>
      <w:tr w:rsidR="00421770" w:rsidRPr="008B4775" w14:paraId="26549161" w14:textId="77777777" w:rsidTr="00483004">
        <w:tblPrEx>
          <w:jc w:val="left"/>
        </w:tblPrEx>
        <w:tc>
          <w:tcPr>
            <w:tcW w:w="1389" w:type="dxa"/>
            <w:hideMark/>
          </w:tcPr>
          <w:p w14:paraId="2289F888" w14:textId="03C7C70B" w:rsidR="00421770" w:rsidRPr="008B4775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Изменено</w:t>
            </w:r>
          </w:p>
        </w:tc>
        <w:tc>
          <w:tcPr>
            <w:tcW w:w="4143" w:type="dxa"/>
            <w:hideMark/>
          </w:tcPr>
          <w:p w14:paraId="6650D553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Дата и время последнего обновления</w:t>
            </w:r>
          </w:p>
        </w:tc>
      </w:tr>
      <w:tr w:rsidR="00421770" w:rsidRPr="008B4775" w14:paraId="15E3BA06" w14:textId="77777777" w:rsidTr="00483004">
        <w:tblPrEx>
          <w:jc w:val="left"/>
        </w:tblPrEx>
        <w:tc>
          <w:tcPr>
            <w:tcW w:w="1389" w:type="dxa"/>
            <w:hideMark/>
          </w:tcPr>
          <w:p w14:paraId="4C5A930C" w14:textId="339BBA8F" w:rsidR="00421770" w:rsidRPr="008B4775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4143" w:type="dxa"/>
            <w:hideMark/>
          </w:tcPr>
          <w:p w14:paraId="192840CA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Название единицы действия</w:t>
            </w:r>
          </w:p>
        </w:tc>
      </w:tr>
    </w:tbl>
    <w:p w14:paraId="5C643026" w14:textId="77777777" w:rsidR="00DC23F5" w:rsidRDefault="00DC23F5" w:rsidP="00DC23F5"/>
    <w:p w14:paraId="0A9815F2" w14:textId="77777777" w:rsidR="00DC23F5" w:rsidRDefault="00DC23F5" w:rsidP="00DC23F5">
      <w:pPr>
        <w:jc w:val="right"/>
      </w:pPr>
      <w:r>
        <w:t>Таблица 5</w:t>
      </w:r>
    </w:p>
    <w:p w14:paraId="078EAD39" w14:textId="77777777" w:rsidR="00DC23F5" w:rsidRPr="00297200" w:rsidRDefault="00DC23F5" w:rsidP="00DC23F5">
      <w:pPr>
        <w:ind w:firstLine="0"/>
        <w:jc w:val="center"/>
      </w:pPr>
      <w:r>
        <w:t>Описание сущности «Шаги»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389"/>
        <w:gridCol w:w="4143"/>
      </w:tblGrid>
      <w:tr w:rsidR="00421770" w14:paraId="2B52E151" w14:textId="77777777" w:rsidTr="00483004">
        <w:trPr>
          <w:jc w:val="center"/>
        </w:trPr>
        <w:tc>
          <w:tcPr>
            <w:tcW w:w="1389" w:type="dxa"/>
          </w:tcPr>
          <w:p w14:paraId="0798220D" w14:textId="77777777" w:rsidR="00421770" w:rsidRPr="005D5519" w:rsidRDefault="00421770" w:rsidP="00483004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Атрибут</w:t>
            </w:r>
          </w:p>
        </w:tc>
        <w:tc>
          <w:tcPr>
            <w:tcW w:w="4143" w:type="dxa"/>
          </w:tcPr>
          <w:p w14:paraId="424F6DEC" w14:textId="77777777" w:rsidR="00421770" w:rsidRPr="005D5519" w:rsidRDefault="00421770" w:rsidP="00483004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Описание</w:t>
            </w:r>
          </w:p>
        </w:tc>
      </w:tr>
      <w:tr w:rsidR="00421770" w14:paraId="5D548E9B" w14:textId="77777777" w:rsidTr="00483004">
        <w:trPr>
          <w:jc w:val="center"/>
        </w:trPr>
        <w:tc>
          <w:tcPr>
            <w:tcW w:w="1389" w:type="dxa"/>
          </w:tcPr>
          <w:p w14:paraId="259AA8E2" w14:textId="3E36C7C2" w:rsidR="00421770" w:rsidRPr="00E37D6E" w:rsidRDefault="00E37D6E" w:rsidP="0048300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Id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Шага</w:t>
            </w:r>
          </w:p>
        </w:tc>
        <w:tc>
          <w:tcPr>
            <w:tcW w:w="4143" w:type="dxa"/>
          </w:tcPr>
          <w:p w14:paraId="74C109A1" w14:textId="77777777" w:rsidR="00421770" w:rsidRPr="005D5519" w:rsidRDefault="00421770" w:rsidP="00483004">
            <w:pPr>
              <w:ind w:firstLine="0"/>
              <w:jc w:val="left"/>
              <w:rPr>
                <w:sz w:val="24"/>
                <w:szCs w:val="24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Уникальный идентификатор записи</w:t>
            </w:r>
          </w:p>
        </w:tc>
      </w:tr>
      <w:tr w:rsidR="00421770" w14:paraId="41FE5995" w14:textId="77777777" w:rsidTr="00483004">
        <w:trPr>
          <w:jc w:val="center"/>
        </w:trPr>
        <w:tc>
          <w:tcPr>
            <w:tcW w:w="1389" w:type="dxa"/>
          </w:tcPr>
          <w:p w14:paraId="0FEFB3AB" w14:textId="38D65152" w:rsidR="00421770" w:rsidRPr="005D5519" w:rsidRDefault="00E37D6E" w:rsidP="0048300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Создано</w:t>
            </w:r>
          </w:p>
        </w:tc>
        <w:tc>
          <w:tcPr>
            <w:tcW w:w="4143" w:type="dxa"/>
          </w:tcPr>
          <w:p w14:paraId="2EE7BAD3" w14:textId="77777777" w:rsidR="00421770" w:rsidRPr="005D5519" w:rsidRDefault="00421770" w:rsidP="00483004">
            <w:pPr>
              <w:ind w:firstLine="0"/>
              <w:jc w:val="left"/>
              <w:rPr>
                <w:sz w:val="24"/>
                <w:szCs w:val="24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Дата и время создания записи</w:t>
            </w:r>
          </w:p>
        </w:tc>
      </w:tr>
      <w:tr w:rsidR="00421770" w14:paraId="6F57699B" w14:textId="77777777" w:rsidTr="00483004">
        <w:trPr>
          <w:jc w:val="center"/>
        </w:trPr>
        <w:tc>
          <w:tcPr>
            <w:tcW w:w="1389" w:type="dxa"/>
          </w:tcPr>
          <w:p w14:paraId="55BF934D" w14:textId="01DB2A68" w:rsidR="00421770" w:rsidRPr="005D5519" w:rsidRDefault="00E37D6E" w:rsidP="0048300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Изменено</w:t>
            </w:r>
          </w:p>
        </w:tc>
        <w:tc>
          <w:tcPr>
            <w:tcW w:w="4143" w:type="dxa"/>
          </w:tcPr>
          <w:p w14:paraId="03E1A5C3" w14:textId="77777777" w:rsidR="00421770" w:rsidRPr="005D5519" w:rsidRDefault="00421770" w:rsidP="00483004">
            <w:pPr>
              <w:ind w:firstLine="0"/>
              <w:jc w:val="left"/>
              <w:rPr>
                <w:sz w:val="24"/>
                <w:szCs w:val="24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Дата и время последнего обновления</w:t>
            </w:r>
          </w:p>
        </w:tc>
      </w:tr>
      <w:tr w:rsidR="00421770" w14:paraId="7261B78D" w14:textId="77777777" w:rsidTr="00483004">
        <w:trPr>
          <w:jc w:val="center"/>
        </w:trPr>
        <w:tc>
          <w:tcPr>
            <w:tcW w:w="1389" w:type="dxa"/>
          </w:tcPr>
          <w:p w14:paraId="37FE538C" w14:textId="616D139E" w:rsidR="00421770" w:rsidRPr="005D5519" w:rsidRDefault="00E37D6E" w:rsidP="0048300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Id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Действия</w:t>
            </w:r>
          </w:p>
        </w:tc>
        <w:tc>
          <w:tcPr>
            <w:tcW w:w="4143" w:type="dxa"/>
          </w:tcPr>
          <w:p w14:paraId="1FDA967D" w14:textId="77777777" w:rsidR="00421770" w:rsidRPr="005D5519" w:rsidRDefault="00421770" w:rsidP="00483004">
            <w:pPr>
              <w:ind w:firstLine="0"/>
              <w:jc w:val="left"/>
              <w:rPr>
                <w:sz w:val="24"/>
                <w:szCs w:val="24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Внешний ключ на таблицу действий</w:t>
            </w:r>
          </w:p>
        </w:tc>
      </w:tr>
      <w:tr w:rsidR="00421770" w14:paraId="3F7B0088" w14:textId="77777777" w:rsidTr="00483004">
        <w:trPr>
          <w:jc w:val="center"/>
        </w:trPr>
        <w:tc>
          <w:tcPr>
            <w:tcW w:w="1389" w:type="dxa"/>
          </w:tcPr>
          <w:p w14:paraId="29CB8294" w14:textId="06CC3C6D" w:rsidR="00421770" w:rsidRPr="00E37D6E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Id</w:t>
            </w:r>
            <w:r w:rsidRPr="00E37D6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Объекта</w:t>
            </w:r>
          </w:p>
        </w:tc>
        <w:tc>
          <w:tcPr>
            <w:tcW w:w="4143" w:type="dxa"/>
          </w:tcPr>
          <w:p w14:paraId="32A2E2EB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Внешний ключ на таблицу объектов</w:t>
            </w:r>
          </w:p>
        </w:tc>
      </w:tr>
    </w:tbl>
    <w:p w14:paraId="6CD029B6" w14:textId="77777777" w:rsidR="00DC23F5" w:rsidRDefault="00DC23F5" w:rsidP="00DC23F5"/>
    <w:p w14:paraId="08DD0FD3" w14:textId="77777777" w:rsidR="00DC23F5" w:rsidRDefault="00DC23F5" w:rsidP="00DC23F5">
      <w:pPr>
        <w:ind w:firstLine="0"/>
        <w:jc w:val="right"/>
      </w:pPr>
      <w:r>
        <w:t>Таблица 6</w:t>
      </w:r>
    </w:p>
    <w:p w14:paraId="23B4C9ED" w14:textId="77777777" w:rsidR="00DC23F5" w:rsidRPr="00297200" w:rsidRDefault="00DC23F5" w:rsidP="00DC23F5">
      <w:pPr>
        <w:ind w:firstLine="0"/>
        <w:jc w:val="center"/>
      </w:pPr>
      <w:r>
        <w:t>Описание сущности «Сценарии»</w:t>
      </w:r>
    </w:p>
    <w:tbl>
      <w:tblPr>
        <w:tblStyle w:val="af1"/>
        <w:tblW w:w="8934" w:type="dxa"/>
        <w:jc w:val="center"/>
        <w:tblLook w:val="04A0" w:firstRow="1" w:lastRow="0" w:firstColumn="1" w:lastColumn="0" w:noHBand="0" w:noVBand="1"/>
      </w:tblPr>
      <w:tblGrid>
        <w:gridCol w:w="2911"/>
        <w:gridCol w:w="6023"/>
      </w:tblGrid>
      <w:tr w:rsidR="00421770" w14:paraId="23796A92" w14:textId="77777777" w:rsidTr="00E37D6E">
        <w:trPr>
          <w:jc w:val="center"/>
        </w:trPr>
        <w:tc>
          <w:tcPr>
            <w:tcW w:w="2911" w:type="dxa"/>
          </w:tcPr>
          <w:p w14:paraId="69B34C62" w14:textId="77777777" w:rsidR="00421770" w:rsidRPr="005D5519" w:rsidRDefault="00421770" w:rsidP="00483004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Атрибут</w:t>
            </w:r>
          </w:p>
        </w:tc>
        <w:tc>
          <w:tcPr>
            <w:tcW w:w="6023" w:type="dxa"/>
          </w:tcPr>
          <w:p w14:paraId="1BFDEA39" w14:textId="77777777" w:rsidR="00421770" w:rsidRPr="005D5519" w:rsidRDefault="00421770" w:rsidP="00483004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Описание</w:t>
            </w:r>
          </w:p>
        </w:tc>
      </w:tr>
      <w:tr w:rsidR="00421770" w:rsidRPr="008B4775" w14:paraId="15966781" w14:textId="77777777" w:rsidTr="00E37D6E">
        <w:tblPrEx>
          <w:jc w:val="left"/>
        </w:tblPrEx>
        <w:tc>
          <w:tcPr>
            <w:tcW w:w="2911" w:type="dxa"/>
            <w:hideMark/>
          </w:tcPr>
          <w:p w14:paraId="03FA2282" w14:textId="5A4E7D59" w:rsidR="00421770" w:rsidRPr="00E37D6E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Id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Сценария</w:t>
            </w:r>
          </w:p>
        </w:tc>
        <w:tc>
          <w:tcPr>
            <w:tcW w:w="6023" w:type="dxa"/>
            <w:hideMark/>
          </w:tcPr>
          <w:p w14:paraId="644DDD05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Уникальный идентификатор записи</w:t>
            </w:r>
          </w:p>
        </w:tc>
      </w:tr>
      <w:tr w:rsidR="00421770" w:rsidRPr="008B4775" w14:paraId="44A57F32" w14:textId="77777777" w:rsidTr="00E37D6E">
        <w:tblPrEx>
          <w:jc w:val="left"/>
        </w:tblPrEx>
        <w:tc>
          <w:tcPr>
            <w:tcW w:w="2911" w:type="dxa"/>
            <w:hideMark/>
          </w:tcPr>
          <w:p w14:paraId="460D8E3D" w14:textId="756EDA78" w:rsidR="00421770" w:rsidRPr="008B4775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Создано</w:t>
            </w:r>
          </w:p>
        </w:tc>
        <w:tc>
          <w:tcPr>
            <w:tcW w:w="6023" w:type="dxa"/>
            <w:hideMark/>
          </w:tcPr>
          <w:p w14:paraId="2A32D5EF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Дата и время создания записи</w:t>
            </w:r>
          </w:p>
        </w:tc>
      </w:tr>
      <w:tr w:rsidR="00421770" w:rsidRPr="008B4775" w14:paraId="0AA5BB92" w14:textId="77777777" w:rsidTr="00E37D6E">
        <w:tblPrEx>
          <w:jc w:val="left"/>
        </w:tblPrEx>
        <w:tc>
          <w:tcPr>
            <w:tcW w:w="2911" w:type="dxa"/>
            <w:hideMark/>
          </w:tcPr>
          <w:p w14:paraId="1C0D741D" w14:textId="3E9FC7CB" w:rsidR="00421770" w:rsidRPr="008B4775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Изменено</w:t>
            </w:r>
          </w:p>
        </w:tc>
        <w:tc>
          <w:tcPr>
            <w:tcW w:w="6023" w:type="dxa"/>
            <w:hideMark/>
          </w:tcPr>
          <w:p w14:paraId="79AACFB7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Дата и время последнего обновления</w:t>
            </w:r>
          </w:p>
        </w:tc>
      </w:tr>
      <w:tr w:rsidR="00421770" w:rsidRPr="008B4775" w14:paraId="65EABFDF" w14:textId="77777777" w:rsidTr="00E37D6E">
        <w:tblPrEx>
          <w:jc w:val="left"/>
        </w:tblPrEx>
        <w:tc>
          <w:tcPr>
            <w:tcW w:w="2911" w:type="dxa"/>
            <w:hideMark/>
          </w:tcPr>
          <w:p w14:paraId="5313948D" w14:textId="417BFF89" w:rsidR="00421770" w:rsidRPr="00E37D6E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Id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РодительскогоСценария</w:t>
            </w:r>
          </w:p>
        </w:tc>
        <w:tc>
          <w:tcPr>
            <w:tcW w:w="6023" w:type="dxa"/>
            <w:hideMark/>
          </w:tcPr>
          <w:p w14:paraId="1E91405D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Ссылка на родительский сценарий (для ветвления)</w:t>
            </w:r>
          </w:p>
        </w:tc>
      </w:tr>
      <w:tr w:rsidR="00421770" w:rsidRPr="008B4775" w14:paraId="288BC0A6" w14:textId="77777777" w:rsidTr="00E37D6E">
        <w:tblPrEx>
          <w:jc w:val="left"/>
        </w:tblPrEx>
        <w:tc>
          <w:tcPr>
            <w:tcW w:w="2911" w:type="dxa"/>
            <w:hideMark/>
          </w:tcPr>
          <w:p w14:paraId="79CFAB4B" w14:textId="788D8B14" w:rsidR="00421770" w:rsidRPr="008B4775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ЗапросПользователя</w:t>
            </w:r>
          </w:p>
        </w:tc>
        <w:tc>
          <w:tcPr>
            <w:tcW w:w="6023" w:type="dxa"/>
            <w:hideMark/>
          </w:tcPr>
          <w:p w14:paraId="17185003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Текст запроса, эмбеддинги и ссылки на S3</w:t>
            </w:r>
          </w:p>
        </w:tc>
      </w:tr>
      <w:tr w:rsidR="00421770" w:rsidRPr="008B4775" w14:paraId="098977FE" w14:textId="77777777" w:rsidTr="00E37D6E">
        <w:tblPrEx>
          <w:jc w:val="left"/>
        </w:tblPrEx>
        <w:tc>
          <w:tcPr>
            <w:tcW w:w="2911" w:type="dxa"/>
            <w:hideMark/>
          </w:tcPr>
          <w:p w14:paraId="146A7786" w14:textId="552D1908" w:rsidR="00421770" w:rsidRPr="00E37D6E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Контекст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Llm</w:t>
            </w:r>
          </w:p>
        </w:tc>
        <w:tc>
          <w:tcPr>
            <w:tcW w:w="6023" w:type="dxa"/>
            <w:hideMark/>
          </w:tcPr>
          <w:p w14:paraId="40964AC0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Полный ответ и технический контекст модели</w:t>
            </w:r>
          </w:p>
        </w:tc>
      </w:tr>
      <w:tr w:rsidR="00421770" w:rsidRPr="008B4775" w14:paraId="6C78CFE2" w14:textId="77777777" w:rsidTr="00E37D6E">
        <w:tblPrEx>
          <w:jc w:val="left"/>
        </w:tblPrEx>
        <w:tc>
          <w:tcPr>
            <w:tcW w:w="2911" w:type="dxa"/>
            <w:hideMark/>
          </w:tcPr>
          <w:p w14:paraId="79CD0F88" w14:textId="18639AFB" w:rsidR="00421770" w:rsidRPr="008B4775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КоличествоДочерних</w:t>
            </w:r>
          </w:p>
        </w:tc>
        <w:tc>
          <w:tcPr>
            <w:tcW w:w="6023" w:type="dxa"/>
            <w:hideMark/>
          </w:tcPr>
          <w:p w14:paraId="1EB8F949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Количество дочерних элементов (для логики удаления)</w:t>
            </w:r>
          </w:p>
        </w:tc>
      </w:tr>
    </w:tbl>
    <w:p w14:paraId="621E8212" w14:textId="4D07104C" w:rsidR="00421770" w:rsidRDefault="00421770" w:rsidP="00E37D6E">
      <w:pPr>
        <w:spacing w:line="360" w:lineRule="auto"/>
        <w:ind w:firstLine="0"/>
        <w:jc w:val="left"/>
      </w:pPr>
    </w:p>
    <w:p w14:paraId="38FDBA55" w14:textId="3A762963" w:rsidR="00DC23F5" w:rsidRDefault="00DC23F5" w:rsidP="00DC23F5">
      <w:pPr>
        <w:ind w:firstLine="0"/>
        <w:jc w:val="right"/>
      </w:pPr>
      <w:r>
        <w:t>Таблица 7</w:t>
      </w:r>
    </w:p>
    <w:p w14:paraId="78E227D1" w14:textId="77777777" w:rsidR="00DC23F5" w:rsidRPr="00297200" w:rsidRDefault="00DC23F5" w:rsidP="00DC23F5">
      <w:pPr>
        <w:ind w:firstLine="0"/>
        <w:jc w:val="center"/>
      </w:pPr>
      <w:r>
        <w:t>Описание сущности «ШагиСценариев»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999"/>
        <w:gridCol w:w="4188"/>
      </w:tblGrid>
      <w:tr w:rsidR="00421770" w14:paraId="638044E0" w14:textId="77777777" w:rsidTr="00E37D6E">
        <w:trPr>
          <w:jc w:val="center"/>
        </w:trPr>
        <w:tc>
          <w:tcPr>
            <w:tcW w:w="1999" w:type="dxa"/>
          </w:tcPr>
          <w:p w14:paraId="171E6E12" w14:textId="77777777" w:rsidR="00421770" w:rsidRPr="005D5519" w:rsidRDefault="00421770" w:rsidP="00483004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Атрибут</w:t>
            </w:r>
          </w:p>
        </w:tc>
        <w:tc>
          <w:tcPr>
            <w:tcW w:w="4188" w:type="dxa"/>
          </w:tcPr>
          <w:p w14:paraId="6A81C480" w14:textId="77777777" w:rsidR="00421770" w:rsidRPr="005D5519" w:rsidRDefault="00421770" w:rsidP="00483004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Описание</w:t>
            </w:r>
          </w:p>
        </w:tc>
      </w:tr>
      <w:tr w:rsidR="00421770" w:rsidRPr="008B4775" w14:paraId="2DA125B3" w14:textId="77777777" w:rsidTr="00421770">
        <w:tblPrEx>
          <w:jc w:val="left"/>
        </w:tblPrEx>
        <w:tc>
          <w:tcPr>
            <w:tcW w:w="0" w:type="auto"/>
            <w:hideMark/>
          </w:tcPr>
          <w:p w14:paraId="4ADF2F19" w14:textId="05193A8B" w:rsidR="00421770" w:rsidRPr="008B4775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E37D6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IdШагиСценарии</w:t>
            </w:r>
          </w:p>
        </w:tc>
        <w:tc>
          <w:tcPr>
            <w:tcW w:w="4188" w:type="dxa"/>
            <w:hideMark/>
          </w:tcPr>
          <w:p w14:paraId="08685AE2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Уникальный идентификатор записи</w:t>
            </w:r>
          </w:p>
        </w:tc>
      </w:tr>
      <w:tr w:rsidR="00421770" w:rsidRPr="008B4775" w14:paraId="64504F79" w14:textId="77777777" w:rsidTr="00421770">
        <w:tblPrEx>
          <w:jc w:val="left"/>
        </w:tblPrEx>
        <w:tc>
          <w:tcPr>
            <w:tcW w:w="0" w:type="auto"/>
            <w:hideMark/>
          </w:tcPr>
          <w:p w14:paraId="1A3010FB" w14:textId="40B7F0B3" w:rsidR="00421770" w:rsidRPr="008B4775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Создано</w:t>
            </w:r>
          </w:p>
        </w:tc>
        <w:tc>
          <w:tcPr>
            <w:tcW w:w="4188" w:type="dxa"/>
            <w:hideMark/>
          </w:tcPr>
          <w:p w14:paraId="72FBC0FB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Дата и время создания записи</w:t>
            </w:r>
          </w:p>
        </w:tc>
      </w:tr>
      <w:tr w:rsidR="00421770" w:rsidRPr="008B4775" w14:paraId="7CFBC231" w14:textId="77777777" w:rsidTr="00421770">
        <w:tblPrEx>
          <w:jc w:val="left"/>
        </w:tblPrEx>
        <w:tc>
          <w:tcPr>
            <w:tcW w:w="0" w:type="auto"/>
            <w:hideMark/>
          </w:tcPr>
          <w:p w14:paraId="7805AF9E" w14:textId="7D839E2C" w:rsidR="00421770" w:rsidRPr="008B4775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Изменено</w:t>
            </w:r>
          </w:p>
        </w:tc>
        <w:tc>
          <w:tcPr>
            <w:tcW w:w="4188" w:type="dxa"/>
            <w:hideMark/>
          </w:tcPr>
          <w:p w14:paraId="6791F3EA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Дата и время последнего обновления</w:t>
            </w:r>
          </w:p>
        </w:tc>
      </w:tr>
      <w:tr w:rsidR="00421770" w:rsidRPr="008B4775" w14:paraId="5599BB42" w14:textId="77777777" w:rsidTr="00421770">
        <w:tblPrEx>
          <w:jc w:val="left"/>
        </w:tblPrEx>
        <w:tc>
          <w:tcPr>
            <w:tcW w:w="0" w:type="auto"/>
            <w:hideMark/>
          </w:tcPr>
          <w:p w14:paraId="6DD7081C" w14:textId="6110166B" w:rsidR="00421770" w:rsidRPr="008B4775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Id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Сценария</w:t>
            </w:r>
          </w:p>
        </w:tc>
        <w:tc>
          <w:tcPr>
            <w:tcW w:w="4188" w:type="dxa"/>
            <w:hideMark/>
          </w:tcPr>
          <w:p w14:paraId="724D602C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Внешний ключ на таблицу сценариев</w:t>
            </w:r>
          </w:p>
        </w:tc>
      </w:tr>
      <w:tr w:rsidR="00421770" w:rsidRPr="008B4775" w14:paraId="5A98E188" w14:textId="77777777" w:rsidTr="00421770">
        <w:tblPrEx>
          <w:jc w:val="left"/>
        </w:tblPrEx>
        <w:trPr>
          <w:trHeight w:val="63"/>
        </w:trPr>
        <w:tc>
          <w:tcPr>
            <w:tcW w:w="0" w:type="auto"/>
            <w:hideMark/>
          </w:tcPr>
          <w:p w14:paraId="05B1A58D" w14:textId="551963FE" w:rsidR="00421770" w:rsidRPr="008B4775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Id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Шага</w:t>
            </w:r>
          </w:p>
        </w:tc>
        <w:tc>
          <w:tcPr>
            <w:tcW w:w="4188" w:type="dxa"/>
            <w:hideMark/>
          </w:tcPr>
          <w:p w14:paraId="372C6A94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Внешний ключ на таблицу шагов</w:t>
            </w:r>
          </w:p>
        </w:tc>
      </w:tr>
      <w:tr w:rsidR="00421770" w:rsidRPr="008B4775" w14:paraId="70EE549C" w14:textId="77777777" w:rsidTr="00421770">
        <w:tblPrEx>
          <w:jc w:val="left"/>
        </w:tblPrEx>
        <w:tc>
          <w:tcPr>
            <w:tcW w:w="0" w:type="auto"/>
            <w:hideMark/>
          </w:tcPr>
          <w:p w14:paraId="36111492" w14:textId="7854C6B2" w:rsidR="00421770" w:rsidRPr="00E37D6E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Порядок</w:t>
            </w:r>
          </w:p>
        </w:tc>
        <w:tc>
          <w:tcPr>
            <w:tcW w:w="4188" w:type="dxa"/>
            <w:hideMark/>
          </w:tcPr>
          <w:p w14:paraId="16675403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Порядковый номер шага в сценарии</w:t>
            </w:r>
          </w:p>
        </w:tc>
      </w:tr>
    </w:tbl>
    <w:p w14:paraId="0230D5F8" w14:textId="77777777" w:rsidR="00DC23F5" w:rsidRDefault="00DC23F5" w:rsidP="00DC23F5"/>
    <w:p w14:paraId="268D30C9" w14:textId="77777777" w:rsidR="00DC23F5" w:rsidRDefault="00DC23F5" w:rsidP="00DC23F5">
      <w:pPr>
        <w:ind w:firstLine="0"/>
        <w:jc w:val="right"/>
      </w:pPr>
      <w:r>
        <w:lastRenderedPageBreak/>
        <w:t>Таблица 8</w:t>
      </w:r>
    </w:p>
    <w:p w14:paraId="11955083" w14:textId="77777777" w:rsidR="00DC23F5" w:rsidRPr="00297200" w:rsidRDefault="00DC23F5" w:rsidP="00DC23F5">
      <w:pPr>
        <w:ind w:firstLine="0"/>
        <w:jc w:val="center"/>
      </w:pPr>
      <w:r>
        <w:t>Описание сущности «Сессии»</w:t>
      </w:r>
    </w:p>
    <w:tbl>
      <w:tblPr>
        <w:tblStyle w:val="af1"/>
        <w:tblW w:w="7575" w:type="dxa"/>
        <w:jc w:val="center"/>
        <w:tblLook w:val="04A0" w:firstRow="1" w:lastRow="0" w:firstColumn="1" w:lastColumn="0" w:noHBand="0" w:noVBand="1"/>
      </w:tblPr>
      <w:tblGrid>
        <w:gridCol w:w="1788"/>
        <w:gridCol w:w="5787"/>
      </w:tblGrid>
      <w:tr w:rsidR="00421770" w14:paraId="084CAE1C" w14:textId="77777777" w:rsidTr="00B477EC">
        <w:trPr>
          <w:jc w:val="center"/>
        </w:trPr>
        <w:tc>
          <w:tcPr>
            <w:tcW w:w="1788" w:type="dxa"/>
          </w:tcPr>
          <w:p w14:paraId="283E72A1" w14:textId="77777777" w:rsidR="00421770" w:rsidRPr="005D5519" w:rsidRDefault="00421770" w:rsidP="00483004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Атрибут</w:t>
            </w:r>
          </w:p>
        </w:tc>
        <w:tc>
          <w:tcPr>
            <w:tcW w:w="5787" w:type="dxa"/>
          </w:tcPr>
          <w:p w14:paraId="33E7526F" w14:textId="77777777" w:rsidR="00421770" w:rsidRPr="005D5519" w:rsidRDefault="00421770" w:rsidP="00483004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Описание</w:t>
            </w:r>
          </w:p>
        </w:tc>
      </w:tr>
      <w:tr w:rsidR="00421770" w:rsidRPr="008B4775" w14:paraId="205BA48D" w14:textId="77777777" w:rsidTr="00B477EC">
        <w:tblPrEx>
          <w:jc w:val="left"/>
        </w:tblPrEx>
        <w:tc>
          <w:tcPr>
            <w:tcW w:w="1788" w:type="dxa"/>
            <w:hideMark/>
          </w:tcPr>
          <w:p w14:paraId="00C02398" w14:textId="63E5E680" w:rsidR="00421770" w:rsidRPr="00B477EC" w:rsidRDefault="00B477EC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Id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Сессии</w:t>
            </w:r>
          </w:p>
        </w:tc>
        <w:tc>
          <w:tcPr>
            <w:tcW w:w="5787" w:type="dxa"/>
            <w:hideMark/>
          </w:tcPr>
          <w:p w14:paraId="4915A89F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Уникальный идентификатор записи</w:t>
            </w:r>
          </w:p>
        </w:tc>
      </w:tr>
      <w:tr w:rsidR="00421770" w:rsidRPr="008B4775" w14:paraId="6761E6C1" w14:textId="77777777" w:rsidTr="00B477EC">
        <w:tblPrEx>
          <w:jc w:val="left"/>
        </w:tblPrEx>
        <w:tc>
          <w:tcPr>
            <w:tcW w:w="1788" w:type="dxa"/>
            <w:hideMark/>
          </w:tcPr>
          <w:p w14:paraId="76C47309" w14:textId="09255D8A" w:rsidR="00421770" w:rsidRPr="008B4775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Создано</w:t>
            </w:r>
          </w:p>
        </w:tc>
        <w:tc>
          <w:tcPr>
            <w:tcW w:w="5787" w:type="dxa"/>
            <w:hideMark/>
          </w:tcPr>
          <w:p w14:paraId="25D8FD55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Дата и время создания записи</w:t>
            </w:r>
          </w:p>
        </w:tc>
      </w:tr>
      <w:tr w:rsidR="00421770" w:rsidRPr="008B4775" w14:paraId="7F9CF5AE" w14:textId="77777777" w:rsidTr="00B477EC">
        <w:tblPrEx>
          <w:jc w:val="left"/>
        </w:tblPrEx>
        <w:tc>
          <w:tcPr>
            <w:tcW w:w="1788" w:type="dxa"/>
            <w:hideMark/>
          </w:tcPr>
          <w:p w14:paraId="31DE67CF" w14:textId="7520D959" w:rsidR="00421770" w:rsidRPr="008B4775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Изменено</w:t>
            </w:r>
          </w:p>
        </w:tc>
        <w:tc>
          <w:tcPr>
            <w:tcW w:w="5787" w:type="dxa"/>
            <w:hideMark/>
          </w:tcPr>
          <w:p w14:paraId="2F4F387B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Дата и время последнего обновления</w:t>
            </w:r>
          </w:p>
        </w:tc>
      </w:tr>
      <w:tr w:rsidR="00B477EC" w:rsidRPr="008B4775" w14:paraId="6104BC65" w14:textId="77777777" w:rsidTr="00B477EC">
        <w:tblPrEx>
          <w:jc w:val="left"/>
        </w:tblPrEx>
        <w:tc>
          <w:tcPr>
            <w:tcW w:w="1788" w:type="dxa"/>
            <w:hideMark/>
          </w:tcPr>
          <w:p w14:paraId="3A2C4FE9" w14:textId="7D111861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Id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Сценария</w:t>
            </w:r>
          </w:p>
        </w:tc>
        <w:tc>
          <w:tcPr>
            <w:tcW w:w="5787" w:type="dxa"/>
            <w:hideMark/>
          </w:tcPr>
          <w:p w14:paraId="6832B042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Ссылка на актуальный узел сценария (аналог HEAD)</w:t>
            </w:r>
          </w:p>
        </w:tc>
      </w:tr>
      <w:tr w:rsidR="00421770" w:rsidRPr="008B4775" w14:paraId="63228F7C" w14:textId="77777777" w:rsidTr="00B477EC">
        <w:tblPrEx>
          <w:jc w:val="left"/>
        </w:tblPrEx>
        <w:tc>
          <w:tcPr>
            <w:tcW w:w="1788" w:type="dxa"/>
            <w:hideMark/>
          </w:tcPr>
          <w:p w14:paraId="0DBC51D3" w14:textId="1EB95CB7" w:rsidR="00421770" w:rsidRPr="008B4775" w:rsidRDefault="00B477EC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НазваниеКурса</w:t>
            </w:r>
          </w:p>
        </w:tc>
        <w:tc>
          <w:tcPr>
            <w:tcW w:w="5787" w:type="dxa"/>
            <w:hideMark/>
          </w:tcPr>
          <w:p w14:paraId="4FC93219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Название учебного курса</w:t>
            </w:r>
          </w:p>
        </w:tc>
      </w:tr>
    </w:tbl>
    <w:p w14:paraId="7D33CB8F" w14:textId="77777777" w:rsidR="00DC23F5" w:rsidRDefault="00DC23F5" w:rsidP="00937371"/>
    <w:p w14:paraId="29C72D16" w14:textId="2DCF1A61" w:rsidR="007E0DE9" w:rsidRDefault="007E0DE9" w:rsidP="00937371">
      <w:r>
        <w:t>Был выбран н</w:t>
      </w:r>
      <w:r w:rsidRPr="006620E2">
        <w:t>аиболее популярны</w:t>
      </w:r>
      <w:r>
        <w:t>й</w:t>
      </w:r>
      <w:r w:rsidRPr="006620E2">
        <w:t xml:space="preserve"> поставщик</w:t>
      </w:r>
      <w:r>
        <w:t xml:space="preserve"> </w:t>
      </w:r>
      <w:r w:rsidRPr="006620E2">
        <w:t>реляционн</w:t>
      </w:r>
      <w:r>
        <w:t>ой</w:t>
      </w:r>
      <w:r w:rsidRPr="006620E2">
        <w:t xml:space="preserve"> БД</w:t>
      </w:r>
      <w:r>
        <w:t xml:space="preserve">: </w:t>
      </w:r>
      <w:r w:rsidRPr="006620E2">
        <w:rPr>
          <w:lang w:val="en-US"/>
        </w:rPr>
        <w:t>PostgreSQL</w:t>
      </w:r>
      <w:r>
        <w:t>. Физическое представление логической модели предметной области представлено на рис. 15.</w:t>
      </w:r>
    </w:p>
    <w:p w14:paraId="4CF35FEF" w14:textId="04B713F3" w:rsidR="007E0DE9" w:rsidRPr="008F29F0" w:rsidRDefault="008F29F0" w:rsidP="007E0DE9">
      <w:pPr>
        <w:keepNext/>
        <w:ind w:firstLine="0"/>
        <w:jc w:val="center"/>
      </w:pPr>
      <w:r w:rsidRPr="008F29F0">
        <w:rPr>
          <w:noProof/>
        </w:rPr>
        <w:drawing>
          <wp:inline distT="0" distB="0" distL="0" distR="0" wp14:anchorId="7E84F6D0" wp14:editId="2F9A5CA2">
            <wp:extent cx="6120130" cy="287782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49FA" w14:textId="4C5E6C88" w:rsidR="007E0DE9" w:rsidRDefault="007E0DE9" w:rsidP="007E0DE9">
      <w:pPr>
        <w:pStyle w:val="af9"/>
      </w:pPr>
      <w:r w:rsidRPr="008F29F0">
        <w:t xml:space="preserve">Рис. </w:t>
      </w:r>
      <w:r w:rsidRPr="008F29F0">
        <w:fldChar w:fldCharType="begin"/>
      </w:r>
      <w:r w:rsidRPr="008F29F0">
        <w:instrText xml:space="preserve"> SEQ Рис. \* ARABIC </w:instrText>
      </w:r>
      <w:r w:rsidRPr="008F29F0">
        <w:fldChar w:fldCharType="separate"/>
      </w:r>
      <w:r w:rsidR="00347197" w:rsidRPr="008F29F0">
        <w:rPr>
          <w:noProof/>
        </w:rPr>
        <w:t>15</w:t>
      </w:r>
      <w:r w:rsidRPr="008F29F0">
        <w:fldChar w:fldCharType="end"/>
      </w:r>
      <w:r w:rsidRPr="008F29F0">
        <w:t>. Физическое представление ER-диаграммы предметной области</w:t>
      </w:r>
    </w:p>
    <w:p w14:paraId="70A4056E" w14:textId="77777777" w:rsidR="007E0DE9" w:rsidRDefault="007E0DE9" w:rsidP="00937371"/>
    <w:p w14:paraId="09584029" w14:textId="1196C745" w:rsidR="007E0DE9" w:rsidRPr="001912F5" w:rsidRDefault="007E0DE9" w:rsidP="001912F5">
      <w:pPr>
        <w:rPr>
          <w:lang w:val="en-US"/>
        </w:rPr>
      </w:pPr>
      <w:r>
        <w:t xml:space="preserve">Было составлено описание сущностей на физическом уровне (табл. </w:t>
      </w:r>
      <w:r w:rsidR="001912F5">
        <w:t>9</w:t>
      </w:r>
      <w:r>
        <w:t>-</w:t>
      </w:r>
      <w:r w:rsidR="001912F5">
        <w:t>14</w:t>
      </w:r>
      <w:r>
        <w:t>).</w:t>
      </w:r>
    </w:p>
    <w:p w14:paraId="71DEB25D" w14:textId="77777777" w:rsidR="008F29F0" w:rsidRDefault="008F29F0" w:rsidP="00DC23F5">
      <w:pPr>
        <w:jc w:val="right"/>
        <w:rPr>
          <w:lang w:val="en-US"/>
        </w:rPr>
      </w:pPr>
    </w:p>
    <w:p w14:paraId="14DD993E" w14:textId="4FE07B15" w:rsidR="00937371" w:rsidRDefault="00937371" w:rsidP="00DC23F5">
      <w:pPr>
        <w:jc w:val="right"/>
      </w:pPr>
      <w:r>
        <w:t xml:space="preserve">Таблица </w:t>
      </w:r>
      <w:r w:rsidR="001912F5">
        <w:t>9</w:t>
      </w:r>
    </w:p>
    <w:p w14:paraId="144C9BD8" w14:textId="77777777" w:rsidR="00937371" w:rsidRPr="00297200" w:rsidRDefault="00937371" w:rsidP="00DC23F5">
      <w:pPr>
        <w:ind w:firstLine="0"/>
        <w:jc w:val="center"/>
      </w:pPr>
      <w:r>
        <w:t>Описание сущности «Объекты»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389"/>
        <w:gridCol w:w="1336"/>
        <w:gridCol w:w="1046"/>
      </w:tblGrid>
      <w:tr w:rsidR="00B477EC" w14:paraId="2D56E2F7" w14:textId="77777777" w:rsidTr="00D57FE3">
        <w:trPr>
          <w:jc w:val="center"/>
        </w:trPr>
        <w:tc>
          <w:tcPr>
            <w:tcW w:w="1389" w:type="dxa"/>
          </w:tcPr>
          <w:p w14:paraId="113283CF" w14:textId="577EF7B2" w:rsidR="00B477EC" w:rsidRPr="00186259" w:rsidRDefault="00B477EC" w:rsidP="00B477EC">
            <w:pPr>
              <w:ind w:firstLine="0"/>
              <w:jc w:val="center"/>
              <w:rPr>
                <w:sz w:val="24"/>
                <w:szCs w:val="24"/>
                <w:highlight w:val="yellow"/>
              </w:rPr>
            </w:pPr>
            <w:r w:rsidRPr="00E37D6E">
              <w:rPr>
                <w:sz w:val="24"/>
                <w:szCs w:val="24"/>
              </w:rPr>
              <w:t>Атрибут</w:t>
            </w:r>
          </w:p>
        </w:tc>
        <w:tc>
          <w:tcPr>
            <w:tcW w:w="1336" w:type="dxa"/>
          </w:tcPr>
          <w:p w14:paraId="4FEFC6F9" w14:textId="77777777" w:rsidR="00B477EC" w:rsidRPr="005D5519" w:rsidRDefault="00B477EC" w:rsidP="00B477EC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Тип</w:t>
            </w:r>
          </w:p>
        </w:tc>
        <w:tc>
          <w:tcPr>
            <w:tcW w:w="1046" w:type="dxa"/>
          </w:tcPr>
          <w:p w14:paraId="7020973D" w14:textId="77777777" w:rsidR="00B477EC" w:rsidRPr="005D5519" w:rsidRDefault="00B477EC" w:rsidP="00B477EC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Размер</w:t>
            </w:r>
          </w:p>
        </w:tc>
      </w:tr>
      <w:tr w:rsidR="00B477EC" w14:paraId="15CC7058" w14:textId="77777777" w:rsidTr="00D57FE3">
        <w:trPr>
          <w:jc w:val="center"/>
        </w:trPr>
        <w:tc>
          <w:tcPr>
            <w:tcW w:w="1389" w:type="dxa"/>
          </w:tcPr>
          <w:p w14:paraId="7F651544" w14:textId="3CF15390" w:rsidR="00B477EC" w:rsidRPr="00186259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Id</w:t>
            </w:r>
            <w:r w:rsidRPr="00E37D6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Объекта</w:t>
            </w:r>
          </w:p>
        </w:tc>
        <w:tc>
          <w:tcPr>
            <w:tcW w:w="1336" w:type="dxa"/>
          </w:tcPr>
          <w:p w14:paraId="3ECEF155" w14:textId="7FE263BC" w:rsidR="00B477EC" w:rsidRPr="005D5519" w:rsidRDefault="00B477EC" w:rsidP="00B477E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u</w:t>
            </w: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uid</w:t>
            </w:r>
          </w:p>
        </w:tc>
        <w:tc>
          <w:tcPr>
            <w:tcW w:w="1046" w:type="dxa"/>
          </w:tcPr>
          <w:p w14:paraId="27201B84" w14:textId="77777777" w:rsidR="00B477EC" w:rsidRPr="005D5519" w:rsidRDefault="00B477EC" w:rsidP="00B477EC">
            <w:pPr>
              <w:ind w:firstLine="0"/>
              <w:jc w:val="left"/>
              <w:rPr>
                <w:sz w:val="24"/>
                <w:szCs w:val="24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36</w:t>
            </w:r>
          </w:p>
        </w:tc>
      </w:tr>
      <w:tr w:rsidR="00B477EC" w14:paraId="310FA33E" w14:textId="77777777" w:rsidTr="00D57FE3">
        <w:trPr>
          <w:jc w:val="center"/>
        </w:trPr>
        <w:tc>
          <w:tcPr>
            <w:tcW w:w="1389" w:type="dxa"/>
          </w:tcPr>
          <w:p w14:paraId="3632DC1A" w14:textId="111F845F" w:rsidR="00B477EC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highlight w:val="yellow"/>
                <w:lang w:eastAsia="ru-RU"/>
              </w:rPr>
            </w:pPr>
            <w:r w:rsidRPr="00E37D6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Создано</w:t>
            </w:r>
          </w:p>
        </w:tc>
        <w:tc>
          <w:tcPr>
            <w:tcW w:w="1336" w:type="dxa"/>
          </w:tcPr>
          <w:p w14:paraId="6B6D7FEA" w14:textId="77777777" w:rsidR="00B477EC" w:rsidRPr="005D5519" w:rsidRDefault="00B477EC" w:rsidP="00B477EC">
            <w:pPr>
              <w:ind w:firstLine="0"/>
              <w:jc w:val="left"/>
              <w:rPr>
                <w:sz w:val="24"/>
                <w:szCs w:val="24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1046" w:type="dxa"/>
          </w:tcPr>
          <w:p w14:paraId="0CB9055E" w14:textId="77777777" w:rsidR="00B477EC" w:rsidRPr="005D5519" w:rsidRDefault="00B477EC" w:rsidP="00B477E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-</w:t>
            </w:r>
          </w:p>
        </w:tc>
      </w:tr>
      <w:tr w:rsidR="00B477EC" w:rsidRPr="008B4775" w14:paraId="7D0BA95E" w14:textId="77777777" w:rsidTr="00D57FE3">
        <w:trPr>
          <w:jc w:val="center"/>
        </w:trPr>
        <w:tc>
          <w:tcPr>
            <w:tcW w:w="1389" w:type="dxa"/>
          </w:tcPr>
          <w:p w14:paraId="26D42FE1" w14:textId="0125E7D0" w:rsidR="00B477EC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highlight w:val="yellow"/>
                <w:lang w:eastAsia="ru-RU"/>
              </w:rPr>
            </w:pPr>
            <w:r w:rsidRPr="00E37D6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Изменено</w:t>
            </w:r>
          </w:p>
        </w:tc>
        <w:tc>
          <w:tcPr>
            <w:tcW w:w="1336" w:type="dxa"/>
          </w:tcPr>
          <w:p w14:paraId="673EA5EC" w14:textId="77777777" w:rsidR="00B477EC" w:rsidRPr="005D5519" w:rsidRDefault="00B477EC" w:rsidP="00B477EC">
            <w:pPr>
              <w:ind w:firstLine="0"/>
              <w:jc w:val="left"/>
              <w:rPr>
                <w:sz w:val="24"/>
                <w:szCs w:val="24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1046" w:type="dxa"/>
          </w:tcPr>
          <w:p w14:paraId="1388AAC3" w14:textId="77777777" w:rsidR="00B477EC" w:rsidRPr="005D5519" w:rsidRDefault="00B477EC" w:rsidP="00B477E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-</w:t>
            </w:r>
          </w:p>
        </w:tc>
      </w:tr>
      <w:tr w:rsidR="00B477EC" w14:paraId="08C29A87" w14:textId="77777777" w:rsidTr="00D57FE3">
        <w:trPr>
          <w:jc w:val="center"/>
        </w:trPr>
        <w:tc>
          <w:tcPr>
            <w:tcW w:w="1389" w:type="dxa"/>
          </w:tcPr>
          <w:p w14:paraId="178982D4" w14:textId="263ACBFD" w:rsidR="00B477EC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highlight w:val="yellow"/>
                <w:lang w:eastAsia="ru-RU"/>
              </w:rPr>
            </w:pPr>
            <w:r w:rsidRPr="00E37D6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1336" w:type="dxa"/>
          </w:tcPr>
          <w:p w14:paraId="7E25E41F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varchar</w:t>
            </w:r>
          </w:p>
        </w:tc>
        <w:tc>
          <w:tcPr>
            <w:tcW w:w="1046" w:type="dxa"/>
          </w:tcPr>
          <w:p w14:paraId="30E2D2ED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255</w:t>
            </w:r>
          </w:p>
        </w:tc>
      </w:tr>
    </w:tbl>
    <w:p w14:paraId="0EFD6717" w14:textId="77777777" w:rsidR="00B477EC" w:rsidRDefault="00B477EC" w:rsidP="00937371">
      <w:pPr>
        <w:jc w:val="right"/>
        <w:rPr>
          <w:lang w:val="en-US"/>
        </w:rPr>
      </w:pPr>
    </w:p>
    <w:p w14:paraId="4D7A8DE2" w14:textId="4537F6A1" w:rsidR="00937371" w:rsidRDefault="00937371" w:rsidP="00937371">
      <w:pPr>
        <w:jc w:val="right"/>
      </w:pPr>
      <w:r>
        <w:t xml:space="preserve">Таблица </w:t>
      </w:r>
      <w:r w:rsidR="001912F5">
        <w:t>10</w:t>
      </w:r>
    </w:p>
    <w:p w14:paraId="71A1EEFD" w14:textId="77777777" w:rsidR="00937371" w:rsidRPr="00297200" w:rsidRDefault="00937371" w:rsidP="00937371">
      <w:pPr>
        <w:ind w:firstLine="0"/>
        <w:jc w:val="center"/>
      </w:pPr>
      <w:r>
        <w:t>Описание сущности «Действия»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389"/>
        <w:gridCol w:w="1336"/>
        <w:gridCol w:w="1046"/>
      </w:tblGrid>
      <w:tr w:rsidR="001912F5" w14:paraId="05EA9E72" w14:textId="77777777" w:rsidTr="00483004">
        <w:trPr>
          <w:jc w:val="center"/>
        </w:trPr>
        <w:tc>
          <w:tcPr>
            <w:tcW w:w="1389" w:type="dxa"/>
          </w:tcPr>
          <w:p w14:paraId="6C5A6295" w14:textId="77777777" w:rsidR="001912F5" w:rsidRPr="005D5519" w:rsidRDefault="001912F5" w:rsidP="00483004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Атрибут</w:t>
            </w:r>
          </w:p>
        </w:tc>
        <w:tc>
          <w:tcPr>
            <w:tcW w:w="1336" w:type="dxa"/>
          </w:tcPr>
          <w:p w14:paraId="6284E5F0" w14:textId="77777777" w:rsidR="001912F5" w:rsidRPr="005D5519" w:rsidRDefault="001912F5" w:rsidP="00483004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Тип</w:t>
            </w:r>
          </w:p>
        </w:tc>
        <w:tc>
          <w:tcPr>
            <w:tcW w:w="1046" w:type="dxa"/>
          </w:tcPr>
          <w:p w14:paraId="0FC7FABB" w14:textId="77777777" w:rsidR="001912F5" w:rsidRPr="005D5519" w:rsidRDefault="001912F5" w:rsidP="00483004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Размер</w:t>
            </w:r>
          </w:p>
        </w:tc>
      </w:tr>
      <w:tr w:rsidR="001912F5" w:rsidRPr="008B4775" w14:paraId="55B48372" w14:textId="77777777" w:rsidTr="00483004">
        <w:tblPrEx>
          <w:jc w:val="left"/>
        </w:tblPrEx>
        <w:tc>
          <w:tcPr>
            <w:tcW w:w="1389" w:type="dxa"/>
            <w:hideMark/>
          </w:tcPr>
          <w:p w14:paraId="14CD2BF8" w14:textId="7CA514E9" w:rsidR="001912F5" w:rsidRPr="005968C0" w:rsidRDefault="005968C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Id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Действия</w:t>
            </w:r>
          </w:p>
        </w:tc>
        <w:tc>
          <w:tcPr>
            <w:tcW w:w="1336" w:type="dxa"/>
            <w:hideMark/>
          </w:tcPr>
          <w:p w14:paraId="1E1C978C" w14:textId="5AB5DAC1" w:rsidR="001912F5" w:rsidRPr="008B4775" w:rsidRDefault="005968C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u</w:t>
            </w:r>
            <w:r w:rsidR="001912F5"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uid</w:t>
            </w:r>
          </w:p>
        </w:tc>
        <w:tc>
          <w:tcPr>
            <w:tcW w:w="1046" w:type="dxa"/>
            <w:hideMark/>
          </w:tcPr>
          <w:p w14:paraId="601D0E25" w14:textId="77777777" w:rsidR="001912F5" w:rsidRPr="008B4775" w:rsidRDefault="001912F5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36</w:t>
            </w:r>
          </w:p>
        </w:tc>
      </w:tr>
      <w:tr w:rsidR="001912F5" w:rsidRPr="008B4775" w14:paraId="26757377" w14:textId="77777777" w:rsidTr="00483004">
        <w:tblPrEx>
          <w:jc w:val="left"/>
        </w:tblPrEx>
        <w:tc>
          <w:tcPr>
            <w:tcW w:w="1389" w:type="dxa"/>
            <w:hideMark/>
          </w:tcPr>
          <w:p w14:paraId="09239CBC" w14:textId="6FFE3202" w:rsidR="001912F5" w:rsidRPr="008B4775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Создано</w:t>
            </w:r>
          </w:p>
        </w:tc>
        <w:tc>
          <w:tcPr>
            <w:tcW w:w="1336" w:type="dxa"/>
            <w:hideMark/>
          </w:tcPr>
          <w:p w14:paraId="3640967D" w14:textId="77777777" w:rsidR="001912F5" w:rsidRPr="008B4775" w:rsidRDefault="001912F5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1046" w:type="dxa"/>
            <w:hideMark/>
          </w:tcPr>
          <w:p w14:paraId="55C29FB3" w14:textId="77777777" w:rsidR="001912F5" w:rsidRPr="008B4775" w:rsidRDefault="001912F5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-</w:t>
            </w:r>
          </w:p>
        </w:tc>
      </w:tr>
      <w:tr w:rsidR="001912F5" w:rsidRPr="008B4775" w14:paraId="33BE9156" w14:textId="77777777" w:rsidTr="00483004">
        <w:tblPrEx>
          <w:jc w:val="left"/>
        </w:tblPrEx>
        <w:tc>
          <w:tcPr>
            <w:tcW w:w="1389" w:type="dxa"/>
            <w:hideMark/>
          </w:tcPr>
          <w:p w14:paraId="02DB631E" w14:textId="6E0E2F9A" w:rsidR="001912F5" w:rsidRPr="008B4775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Изменено</w:t>
            </w:r>
          </w:p>
        </w:tc>
        <w:tc>
          <w:tcPr>
            <w:tcW w:w="1336" w:type="dxa"/>
            <w:hideMark/>
          </w:tcPr>
          <w:p w14:paraId="357622EE" w14:textId="77777777" w:rsidR="001912F5" w:rsidRPr="008B4775" w:rsidRDefault="001912F5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1046" w:type="dxa"/>
            <w:hideMark/>
          </w:tcPr>
          <w:p w14:paraId="3F1F6DA8" w14:textId="77777777" w:rsidR="001912F5" w:rsidRPr="008B4775" w:rsidRDefault="001912F5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-</w:t>
            </w:r>
          </w:p>
        </w:tc>
      </w:tr>
      <w:tr w:rsidR="001912F5" w:rsidRPr="008B4775" w14:paraId="70785A17" w14:textId="77777777" w:rsidTr="00483004">
        <w:tblPrEx>
          <w:jc w:val="left"/>
        </w:tblPrEx>
        <w:tc>
          <w:tcPr>
            <w:tcW w:w="1389" w:type="dxa"/>
            <w:hideMark/>
          </w:tcPr>
          <w:p w14:paraId="187A16EF" w14:textId="207D9D92" w:rsidR="001912F5" w:rsidRPr="008B4775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1336" w:type="dxa"/>
            <w:hideMark/>
          </w:tcPr>
          <w:p w14:paraId="1ECE7A83" w14:textId="77777777" w:rsidR="001912F5" w:rsidRPr="008B4775" w:rsidRDefault="001912F5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varchar</w:t>
            </w:r>
          </w:p>
        </w:tc>
        <w:tc>
          <w:tcPr>
            <w:tcW w:w="1046" w:type="dxa"/>
            <w:hideMark/>
          </w:tcPr>
          <w:p w14:paraId="6803AFB3" w14:textId="77777777" w:rsidR="001912F5" w:rsidRPr="008B4775" w:rsidRDefault="001912F5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255</w:t>
            </w:r>
          </w:p>
        </w:tc>
      </w:tr>
    </w:tbl>
    <w:p w14:paraId="54250C0E" w14:textId="77777777" w:rsidR="00937371" w:rsidRDefault="00937371" w:rsidP="00937371"/>
    <w:p w14:paraId="2C4C5DEA" w14:textId="5C51B28A" w:rsidR="00937371" w:rsidRDefault="00937371" w:rsidP="00937371">
      <w:pPr>
        <w:jc w:val="right"/>
      </w:pPr>
      <w:r>
        <w:lastRenderedPageBreak/>
        <w:t xml:space="preserve">Таблица </w:t>
      </w:r>
      <w:r w:rsidR="001912F5">
        <w:t>11</w:t>
      </w:r>
    </w:p>
    <w:p w14:paraId="08BB91E8" w14:textId="77777777" w:rsidR="00937371" w:rsidRPr="00297200" w:rsidRDefault="00937371" w:rsidP="00937371">
      <w:pPr>
        <w:ind w:firstLine="0"/>
        <w:jc w:val="center"/>
      </w:pPr>
      <w:r>
        <w:t>Описание сущности «Шаги»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389"/>
        <w:gridCol w:w="1336"/>
        <w:gridCol w:w="1046"/>
      </w:tblGrid>
      <w:tr w:rsidR="00B477EC" w14:paraId="04BE6C49" w14:textId="77777777" w:rsidTr="00981013">
        <w:trPr>
          <w:jc w:val="center"/>
        </w:trPr>
        <w:tc>
          <w:tcPr>
            <w:tcW w:w="1389" w:type="dxa"/>
          </w:tcPr>
          <w:p w14:paraId="25657173" w14:textId="50BFB24B" w:rsidR="00B477EC" w:rsidRPr="005D5519" w:rsidRDefault="00B477EC" w:rsidP="00B477EC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Атрибут</w:t>
            </w:r>
          </w:p>
        </w:tc>
        <w:tc>
          <w:tcPr>
            <w:tcW w:w="1336" w:type="dxa"/>
          </w:tcPr>
          <w:p w14:paraId="0E4996C9" w14:textId="77777777" w:rsidR="00B477EC" w:rsidRPr="005D5519" w:rsidRDefault="00B477EC" w:rsidP="00B477EC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Тип</w:t>
            </w:r>
          </w:p>
        </w:tc>
        <w:tc>
          <w:tcPr>
            <w:tcW w:w="1046" w:type="dxa"/>
          </w:tcPr>
          <w:p w14:paraId="4BF157B4" w14:textId="77777777" w:rsidR="00B477EC" w:rsidRPr="005D5519" w:rsidRDefault="00B477EC" w:rsidP="00B477EC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Размер</w:t>
            </w:r>
          </w:p>
        </w:tc>
      </w:tr>
      <w:tr w:rsidR="00B477EC" w14:paraId="27528A23" w14:textId="77777777" w:rsidTr="00981013">
        <w:trPr>
          <w:jc w:val="center"/>
        </w:trPr>
        <w:tc>
          <w:tcPr>
            <w:tcW w:w="1389" w:type="dxa"/>
          </w:tcPr>
          <w:p w14:paraId="7826C867" w14:textId="37AFF1F9" w:rsidR="00B477EC" w:rsidRPr="005968C0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Id</w:t>
            </w:r>
            <w:r w:rsidR="005968C0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Шага</w:t>
            </w:r>
          </w:p>
        </w:tc>
        <w:tc>
          <w:tcPr>
            <w:tcW w:w="1336" w:type="dxa"/>
          </w:tcPr>
          <w:p w14:paraId="5898E70A" w14:textId="74501358" w:rsidR="00B477EC" w:rsidRPr="005D5519" w:rsidRDefault="008F29F0" w:rsidP="00B477E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1046" w:type="dxa"/>
          </w:tcPr>
          <w:p w14:paraId="5EB02A45" w14:textId="77777777" w:rsidR="00B477EC" w:rsidRPr="005D5519" w:rsidRDefault="00B477EC" w:rsidP="00B477EC">
            <w:pPr>
              <w:ind w:firstLine="0"/>
              <w:jc w:val="left"/>
              <w:rPr>
                <w:sz w:val="24"/>
                <w:szCs w:val="24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36</w:t>
            </w:r>
          </w:p>
        </w:tc>
      </w:tr>
      <w:tr w:rsidR="00B477EC" w14:paraId="7E97BAC7" w14:textId="77777777" w:rsidTr="00981013">
        <w:trPr>
          <w:jc w:val="center"/>
        </w:trPr>
        <w:tc>
          <w:tcPr>
            <w:tcW w:w="1389" w:type="dxa"/>
          </w:tcPr>
          <w:p w14:paraId="590EAE8C" w14:textId="410D5BD4" w:rsidR="00B477EC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Создано</w:t>
            </w:r>
          </w:p>
        </w:tc>
        <w:tc>
          <w:tcPr>
            <w:tcW w:w="1336" w:type="dxa"/>
          </w:tcPr>
          <w:p w14:paraId="60C24722" w14:textId="77777777" w:rsidR="00B477EC" w:rsidRPr="005D5519" w:rsidRDefault="00B477EC" w:rsidP="00B477EC">
            <w:pPr>
              <w:ind w:firstLine="0"/>
              <w:jc w:val="left"/>
              <w:rPr>
                <w:sz w:val="24"/>
                <w:szCs w:val="24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1046" w:type="dxa"/>
          </w:tcPr>
          <w:p w14:paraId="7EA4427D" w14:textId="77777777" w:rsidR="00B477EC" w:rsidRPr="005D5519" w:rsidRDefault="00B477EC" w:rsidP="00B477E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-</w:t>
            </w:r>
          </w:p>
        </w:tc>
      </w:tr>
      <w:tr w:rsidR="00B477EC" w14:paraId="4DC0BC19" w14:textId="77777777" w:rsidTr="00981013">
        <w:trPr>
          <w:jc w:val="center"/>
        </w:trPr>
        <w:tc>
          <w:tcPr>
            <w:tcW w:w="1389" w:type="dxa"/>
          </w:tcPr>
          <w:p w14:paraId="1344E26B" w14:textId="3888AC22" w:rsidR="00B477EC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Изменено</w:t>
            </w:r>
          </w:p>
        </w:tc>
        <w:tc>
          <w:tcPr>
            <w:tcW w:w="1336" w:type="dxa"/>
          </w:tcPr>
          <w:p w14:paraId="062498AE" w14:textId="77777777" w:rsidR="00B477EC" w:rsidRPr="005D5519" w:rsidRDefault="00B477EC" w:rsidP="00B477EC">
            <w:pPr>
              <w:ind w:firstLine="0"/>
              <w:jc w:val="left"/>
              <w:rPr>
                <w:sz w:val="24"/>
                <w:szCs w:val="24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1046" w:type="dxa"/>
          </w:tcPr>
          <w:p w14:paraId="76023539" w14:textId="77777777" w:rsidR="00B477EC" w:rsidRPr="005D5519" w:rsidRDefault="00B477EC" w:rsidP="00B477E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-</w:t>
            </w:r>
          </w:p>
        </w:tc>
      </w:tr>
    </w:tbl>
    <w:p w14:paraId="5AEB7162" w14:textId="77777777" w:rsidR="00937371" w:rsidRDefault="00937371" w:rsidP="00937371"/>
    <w:p w14:paraId="1569AB0C" w14:textId="730FE7A5" w:rsidR="00937371" w:rsidRDefault="00937371" w:rsidP="00937371">
      <w:pPr>
        <w:ind w:firstLine="0"/>
        <w:jc w:val="right"/>
      </w:pPr>
      <w:r>
        <w:t xml:space="preserve">Таблица </w:t>
      </w:r>
      <w:r w:rsidR="001912F5">
        <w:t>12</w:t>
      </w:r>
    </w:p>
    <w:p w14:paraId="11D3BB29" w14:textId="77777777" w:rsidR="00937371" w:rsidRPr="00297200" w:rsidRDefault="00937371" w:rsidP="00937371">
      <w:pPr>
        <w:ind w:firstLine="0"/>
        <w:jc w:val="center"/>
      </w:pPr>
      <w:r>
        <w:t>Описание сущности «Сценарии»</w:t>
      </w:r>
    </w:p>
    <w:tbl>
      <w:tblPr>
        <w:tblStyle w:val="af1"/>
        <w:tblW w:w="5057" w:type="dxa"/>
        <w:jc w:val="center"/>
        <w:tblLook w:val="04A0" w:firstRow="1" w:lastRow="0" w:firstColumn="1" w:lastColumn="0" w:noHBand="0" w:noVBand="1"/>
      </w:tblPr>
      <w:tblGrid>
        <w:gridCol w:w="2911"/>
        <w:gridCol w:w="1216"/>
        <w:gridCol w:w="930"/>
      </w:tblGrid>
      <w:tr w:rsidR="00B477EC" w14:paraId="7CD06C0D" w14:textId="77777777" w:rsidTr="00B477EC">
        <w:trPr>
          <w:jc w:val="center"/>
        </w:trPr>
        <w:tc>
          <w:tcPr>
            <w:tcW w:w="2911" w:type="dxa"/>
          </w:tcPr>
          <w:p w14:paraId="0311DB19" w14:textId="4C2B86CA" w:rsidR="00B477EC" w:rsidRPr="005D5519" w:rsidRDefault="00B477EC" w:rsidP="00B477EC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Атрибут</w:t>
            </w:r>
          </w:p>
        </w:tc>
        <w:tc>
          <w:tcPr>
            <w:tcW w:w="1216" w:type="dxa"/>
          </w:tcPr>
          <w:p w14:paraId="14E29B92" w14:textId="77777777" w:rsidR="00B477EC" w:rsidRPr="005D5519" w:rsidRDefault="00B477EC" w:rsidP="00B477EC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Тип</w:t>
            </w:r>
          </w:p>
        </w:tc>
        <w:tc>
          <w:tcPr>
            <w:tcW w:w="930" w:type="dxa"/>
          </w:tcPr>
          <w:p w14:paraId="723F2DE4" w14:textId="77777777" w:rsidR="00B477EC" w:rsidRPr="005D5519" w:rsidRDefault="00B477EC" w:rsidP="00B477EC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Размер</w:t>
            </w:r>
          </w:p>
        </w:tc>
      </w:tr>
      <w:tr w:rsidR="00B477EC" w:rsidRPr="008B4775" w14:paraId="5AE595EC" w14:textId="77777777" w:rsidTr="00B477EC">
        <w:tblPrEx>
          <w:jc w:val="left"/>
        </w:tblPrEx>
        <w:tc>
          <w:tcPr>
            <w:tcW w:w="2911" w:type="dxa"/>
          </w:tcPr>
          <w:p w14:paraId="5DB8BCC0" w14:textId="3CDECBA6" w:rsidR="00B477EC" w:rsidRPr="008B4775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Id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Сценария</w:t>
            </w:r>
          </w:p>
        </w:tc>
        <w:tc>
          <w:tcPr>
            <w:tcW w:w="1216" w:type="dxa"/>
            <w:hideMark/>
          </w:tcPr>
          <w:p w14:paraId="18FCA217" w14:textId="74BC6361" w:rsidR="00B477EC" w:rsidRPr="008B4775" w:rsidRDefault="008F29F0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930" w:type="dxa"/>
            <w:hideMark/>
          </w:tcPr>
          <w:p w14:paraId="5934D53E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36</w:t>
            </w:r>
          </w:p>
        </w:tc>
      </w:tr>
      <w:tr w:rsidR="00B477EC" w:rsidRPr="008B4775" w14:paraId="54467A6D" w14:textId="77777777" w:rsidTr="00B477EC">
        <w:tblPrEx>
          <w:jc w:val="left"/>
        </w:tblPrEx>
        <w:tc>
          <w:tcPr>
            <w:tcW w:w="2911" w:type="dxa"/>
          </w:tcPr>
          <w:p w14:paraId="67B3237C" w14:textId="4A377818" w:rsidR="00B477EC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Создано</w:t>
            </w:r>
          </w:p>
        </w:tc>
        <w:tc>
          <w:tcPr>
            <w:tcW w:w="1216" w:type="dxa"/>
            <w:hideMark/>
          </w:tcPr>
          <w:p w14:paraId="2BAC55BB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930" w:type="dxa"/>
            <w:hideMark/>
          </w:tcPr>
          <w:p w14:paraId="7958872B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-</w:t>
            </w:r>
          </w:p>
        </w:tc>
      </w:tr>
      <w:tr w:rsidR="00B477EC" w:rsidRPr="008B4775" w14:paraId="0A8B09B7" w14:textId="77777777" w:rsidTr="00B477EC">
        <w:tblPrEx>
          <w:jc w:val="left"/>
        </w:tblPrEx>
        <w:tc>
          <w:tcPr>
            <w:tcW w:w="2911" w:type="dxa"/>
          </w:tcPr>
          <w:p w14:paraId="6DB555BB" w14:textId="4D0713EC" w:rsidR="00B477EC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Изменено</w:t>
            </w:r>
          </w:p>
        </w:tc>
        <w:tc>
          <w:tcPr>
            <w:tcW w:w="1216" w:type="dxa"/>
            <w:hideMark/>
          </w:tcPr>
          <w:p w14:paraId="02F6F8EA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930" w:type="dxa"/>
            <w:hideMark/>
          </w:tcPr>
          <w:p w14:paraId="452A805B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-</w:t>
            </w:r>
          </w:p>
        </w:tc>
      </w:tr>
      <w:tr w:rsidR="00B477EC" w:rsidRPr="008B4775" w14:paraId="6301E782" w14:textId="77777777" w:rsidTr="00B477EC">
        <w:tblPrEx>
          <w:jc w:val="left"/>
        </w:tblPrEx>
        <w:tc>
          <w:tcPr>
            <w:tcW w:w="2911" w:type="dxa"/>
          </w:tcPr>
          <w:p w14:paraId="7DB8FE90" w14:textId="23943175" w:rsidR="00B477EC" w:rsidRPr="008B4775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Id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РодительскогоСценария</w:t>
            </w:r>
          </w:p>
        </w:tc>
        <w:tc>
          <w:tcPr>
            <w:tcW w:w="1216" w:type="dxa"/>
            <w:hideMark/>
          </w:tcPr>
          <w:p w14:paraId="07DA6821" w14:textId="256F55A0" w:rsidR="00B477EC" w:rsidRPr="008B4775" w:rsidRDefault="008F29F0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930" w:type="dxa"/>
            <w:hideMark/>
          </w:tcPr>
          <w:p w14:paraId="0E580D46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36</w:t>
            </w:r>
          </w:p>
        </w:tc>
      </w:tr>
      <w:tr w:rsidR="00B477EC" w:rsidRPr="008B4775" w14:paraId="44CF83C8" w14:textId="77777777" w:rsidTr="00B477EC">
        <w:tblPrEx>
          <w:jc w:val="left"/>
        </w:tblPrEx>
        <w:tc>
          <w:tcPr>
            <w:tcW w:w="2911" w:type="dxa"/>
          </w:tcPr>
          <w:p w14:paraId="62FAFC75" w14:textId="073A1E7D" w:rsidR="00B477EC" w:rsidRPr="008B4775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ЗапросПользователя</w:t>
            </w:r>
          </w:p>
        </w:tc>
        <w:tc>
          <w:tcPr>
            <w:tcW w:w="1216" w:type="dxa"/>
            <w:hideMark/>
          </w:tcPr>
          <w:p w14:paraId="3F503F87" w14:textId="2F8B99A3" w:rsidR="00B477EC" w:rsidRPr="008B4775" w:rsidRDefault="008F29F0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varchar</w:t>
            </w:r>
          </w:p>
        </w:tc>
        <w:tc>
          <w:tcPr>
            <w:tcW w:w="930" w:type="dxa"/>
            <w:hideMark/>
          </w:tcPr>
          <w:p w14:paraId="56E5B14C" w14:textId="5FD28E8C" w:rsidR="00B477EC" w:rsidRPr="008F29F0" w:rsidRDefault="008F29F0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4096</w:t>
            </w:r>
          </w:p>
        </w:tc>
      </w:tr>
      <w:tr w:rsidR="00B477EC" w:rsidRPr="008B4775" w14:paraId="1CC852CC" w14:textId="77777777" w:rsidTr="00B477EC">
        <w:tblPrEx>
          <w:jc w:val="left"/>
        </w:tblPrEx>
        <w:tc>
          <w:tcPr>
            <w:tcW w:w="2911" w:type="dxa"/>
          </w:tcPr>
          <w:p w14:paraId="7FFF09CD" w14:textId="5BB051BD" w:rsidR="00B477EC" w:rsidRPr="008B4775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Контекст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Llm</w:t>
            </w:r>
          </w:p>
        </w:tc>
        <w:tc>
          <w:tcPr>
            <w:tcW w:w="1216" w:type="dxa"/>
            <w:hideMark/>
          </w:tcPr>
          <w:p w14:paraId="4A5157E6" w14:textId="1EA0B4BA" w:rsidR="00B477EC" w:rsidRPr="008B4775" w:rsidRDefault="008F29F0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varchar</w:t>
            </w:r>
          </w:p>
        </w:tc>
        <w:tc>
          <w:tcPr>
            <w:tcW w:w="930" w:type="dxa"/>
            <w:hideMark/>
          </w:tcPr>
          <w:p w14:paraId="506DBBBE" w14:textId="1E6C6C8E" w:rsidR="00B477EC" w:rsidRPr="008F29F0" w:rsidRDefault="008F29F0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4096</w:t>
            </w:r>
          </w:p>
        </w:tc>
      </w:tr>
      <w:tr w:rsidR="00B477EC" w:rsidRPr="008B4775" w14:paraId="5E9C4B75" w14:textId="77777777" w:rsidTr="00B477EC">
        <w:tblPrEx>
          <w:jc w:val="left"/>
        </w:tblPrEx>
        <w:tc>
          <w:tcPr>
            <w:tcW w:w="2911" w:type="dxa"/>
          </w:tcPr>
          <w:p w14:paraId="74532903" w14:textId="163C9F92" w:rsidR="00B477EC" w:rsidRPr="008B4775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КоличествоДочерних</w:t>
            </w:r>
          </w:p>
        </w:tc>
        <w:tc>
          <w:tcPr>
            <w:tcW w:w="1216" w:type="dxa"/>
            <w:hideMark/>
          </w:tcPr>
          <w:p w14:paraId="16BCE7B0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930" w:type="dxa"/>
            <w:hideMark/>
          </w:tcPr>
          <w:p w14:paraId="6E702084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-</w:t>
            </w:r>
          </w:p>
        </w:tc>
      </w:tr>
    </w:tbl>
    <w:p w14:paraId="5BBB956B" w14:textId="77777777" w:rsidR="008F29F0" w:rsidRDefault="008F29F0" w:rsidP="00937371">
      <w:pPr>
        <w:ind w:firstLine="0"/>
        <w:jc w:val="right"/>
        <w:rPr>
          <w:lang w:val="en-US"/>
        </w:rPr>
      </w:pPr>
    </w:p>
    <w:p w14:paraId="1A077029" w14:textId="3F5FDD5A" w:rsidR="00937371" w:rsidRDefault="00937371" w:rsidP="00937371">
      <w:pPr>
        <w:ind w:firstLine="0"/>
        <w:jc w:val="right"/>
      </w:pPr>
      <w:r>
        <w:t xml:space="preserve">Таблица </w:t>
      </w:r>
      <w:r w:rsidR="001912F5">
        <w:t>13</w:t>
      </w:r>
    </w:p>
    <w:p w14:paraId="2A6686B9" w14:textId="77777777" w:rsidR="00937371" w:rsidRPr="00297200" w:rsidRDefault="00937371" w:rsidP="00937371">
      <w:pPr>
        <w:ind w:firstLine="0"/>
        <w:jc w:val="center"/>
      </w:pPr>
      <w:r>
        <w:t>Описание сущности «ШагиСценариев»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999"/>
        <w:gridCol w:w="1336"/>
        <w:gridCol w:w="1046"/>
      </w:tblGrid>
      <w:tr w:rsidR="00B477EC" w14:paraId="013BF8C2" w14:textId="77777777" w:rsidTr="00B477EC">
        <w:trPr>
          <w:jc w:val="center"/>
        </w:trPr>
        <w:tc>
          <w:tcPr>
            <w:tcW w:w="1999" w:type="dxa"/>
          </w:tcPr>
          <w:p w14:paraId="0D30A04A" w14:textId="32136134" w:rsidR="00B477EC" w:rsidRPr="005D5519" w:rsidRDefault="00B477EC" w:rsidP="00B477EC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Атрибут</w:t>
            </w:r>
          </w:p>
        </w:tc>
        <w:tc>
          <w:tcPr>
            <w:tcW w:w="1336" w:type="dxa"/>
          </w:tcPr>
          <w:p w14:paraId="72D7A8DE" w14:textId="77777777" w:rsidR="00B477EC" w:rsidRPr="005D5519" w:rsidRDefault="00B477EC" w:rsidP="00B477EC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Тип</w:t>
            </w:r>
          </w:p>
        </w:tc>
        <w:tc>
          <w:tcPr>
            <w:tcW w:w="1046" w:type="dxa"/>
          </w:tcPr>
          <w:p w14:paraId="10755B4B" w14:textId="77777777" w:rsidR="00B477EC" w:rsidRPr="005D5519" w:rsidRDefault="00B477EC" w:rsidP="00B477EC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Размер</w:t>
            </w:r>
          </w:p>
        </w:tc>
      </w:tr>
      <w:tr w:rsidR="00B477EC" w:rsidRPr="008B4775" w14:paraId="63A9D415" w14:textId="77777777" w:rsidTr="00266959">
        <w:tblPrEx>
          <w:jc w:val="left"/>
        </w:tblPrEx>
        <w:tc>
          <w:tcPr>
            <w:tcW w:w="0" w:type="auto"/>
          </w:tcPr>
          <w:p w14:paraId="1D72CCCD" w14:textId="2C84C961" w:rsidR="00B477EC" w:rsidRPr="008B4775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E37D6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IdШагиСценарии</w:t>
            </w:r>
          </w:p>
        </w:tc>
        <w:tc>
          <w:tcPr>
            <w:tcW w:w="1336" w:type="dxa"/>
            <w:hideMark/>
          </w:tcPr>
          <w:p w14:paraId="722E724B" w14:textId="6A5AFB19" w:rsidR="00B477EC" w:rsidRPr="008B4775" w:rsidRDefault="008F29F0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1046" w:type="dxa"/>
            <w:hideMark/>
          </w:tcPr>
          <w:p w14:paraId="0B1FF294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36</w:t>
            </w:r>
          </w:p>
        </w:tc>
      </w:tr>
      <w:tr w:rsidR="00B477EC" w:rsidRPr="008B4775" w14:paraId="14157C5E" w14:textId="77777777" w:rsidTr="00266959">
        <w:tblPrEx>
          <w:jc w:val="left"/>
        </w:tblPrEx>
        <w:tc>
          <w:tcPr>
            <w:tcW w:w="0" w:type="auto"/>
          </w:tcPr>
          <w:p w14:paraId="023228F3" w14:textId="7D2E5EA2" w:rsidR="00B477EC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Создано</w:t>
            </w:r>
          </w:p>
        </w:tc>
        <w:tc>
          <w:tcPr>
            <w:tcW w:w="1336" w:type="dxa"/>
            <w:hideMark/>
          </w:tcPr>
          <w:p w14:paraId="1EE8B5A7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1046" w:type="dxa"/>
            <w:hideMark/>
          </w:tcPr>
          <w:p w14:paraId="339C73DC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-</w:t>
            </w:r>
          </w:p>
        </w:tc>
      </w:tr>
      <w:tr w:rsidR="00B477EC" w:rsidRPr="008B4775" w14:paraId="79AE87FD" w14:textId="77777777" w:rsidTr="00266959">
        <w:tblPrEx>
          <w:jc w:val="left"/>
        </w:tblPrEx>
        <w:tc>
          <w:tcPr>
            <w:tcW w:w="0" w:type="auto"/>
          </w:tcPr>
          <w:p w14:paraId="5F9A6A64" w14:textId="76F1693B" w:rsidR="00B477EC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Изменено</w:t>
            </w:r>
          </w:p>
        </w:tc>
        <w:tc>
          <w:tcPr>
            <w:tcW w:w="1336" w:type="dxa"/>
            <w:hideMark/>
          </w:tcPr>
          <w:p w14:paraId="12CFB06C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1046" w:type="dxa"/>
            <w:hideMark/>
          </w:tcPr>
          <w:p w14:paraId="282DA20D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-</w:t>
            </w:r>
          </w:p>
        </w:tc>
      </w:tr>
      <w:tr w:rsidR="00B477EC" w:rsidRPr="008B4775" w14:paraId="62303FA3" w14:textId="77777777" w:rsidTr="00266959">
        <w:tblPrEx>
          <w:jc w:val="left"/>
        </w:tblPrEx>
        <w:tc>
          <w:tcPr>
            <w:tcW w:w="0" w:type="auto"/>
          </w:tcPr>
          <w:p w14:paraId="3C145F90" w14:textId="265EEA5B" w:rsidR="00B477EC" w:rsidRPr="008B4775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Id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Сценария</w:t>
            </w:r>
          </w:p>
        </w:tc>
        <w:tc>
          <w:tcPr>
            <w:tcW w:w="1336" w:type="dxa"/>
            <w:hideMark/>
          </w:tcPr>
          <w:p w14:paraId="70C19E4B" w14:textId="731C2FF1" w:rsidR="00B477EC" w:rsidRPr="008B4775" w:rsidRDefault="008F29F0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1046" w:type="dxa"/>
            <w:hideMark/>
          </w:tcPr>
          <w:p w14:paraId="65ED7862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36</w:t>
            </w:r>
          </w:p>
        </w:tc>
      </w:tr>
      <w:tr w:rsidR="00B477EC" w:rsidRPr="008B4775" w14:paraId="014339EB" w14:textId="77777777" w:rsidTr="00266959">
        <w:tblPrEx>
          <w:jc w:val="left"/>
        </w:tblPrEx>
        <w:tc>
          <w:tcPr>
            <w:tcW w:w="0" w:type="auto"/>
          </w:tcPr>
          <w:p w14:paraId="275B35C0" w14:textId="22516A85" w:rsidR="00B477EC" w:rsidRPr="008B4775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Id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Шага</w:t>
            </w:r>
          </w:p>
        </w:tc>
        <w:tc>
          <w:tcPr>
            <w:tcW w:w="1336" w:type="dxa"/>
            <w:hideMark/>
          </w:tcPr>
          <w:p w14:paraId="3776ED89" w14:textId="0711EEA4" w:rsidR="00B477EC" w:rsidRPr="008B4775" w:rsidRDefault="008F29F0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1046" w:type="dxa"/>
            <w:hideMark/>
          </w:tcPr>
          <w:p w14:paraId="14E71CA9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36</w:t>
            </w:r>
          </w:p>
        </w:tc>
      </w:tr>
      <w:tr w:rsidR="00B477EC" w:rsidRPr="008B4775" w14:paraId="494370F1" w14:textId="77777777" w:rsidTr="00266959">
        <w:tblPrEx>
          <w:jc w:val="left"/>
        </w:tblPrEx>
        <w:tc>
          <w:tcPr>
            <w:tcW w:w="0" w:type="auto"/>
          </w:tcPr>
          <w:p w14:paraId="6CAB68C5" w14:textId="28703268" w:rsidR="00B477EC" w:rsidRPr="008B4775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Порядок</w:t>
            </w:r>
          </w:p>
        </w:tc>
        <w:tc>
          <w:tcPr>
            <w:tcW w:w="1336" w:type="dxa"/>
            <w:hideMark/>
          </w:tcPr>
          <w:p w14:paraId="3D6202B0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046" w:type="dxa"/>
            <w:hideMark/>
          </w:tcPr>
          <w:p w14:paraId="55D0E08D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-</w:t>
            </w:r>
          </w:p>
        </w:tc>
      </w:tr>
    </w:tbl>
    <w:p w14:paraId="3B50A0B9" w14:textId="77777777" w:rsidR="00937371" w:rsidRDefault="00937371" w:rsidP="00937371"/>
    <w:p w14:paraId="1F32A483" w14:textId="7E930614" w:rsidR="00937371" w:rsidRDefault="00937371" w:rsidP="00937371">
      <w:pPr>
        <w:ind w:firstLine="0"/>
        <w:jc w:val="right"/>
      </w:pPr>
      <w:r>
        <w:t xml:space="preserve">Таблица </w:t>
      </w:r>
      <w:r w:rsidR="001912F5">
        <w:t>14</w:t>
      </w:r>
    </w:p>
    <w:p w14:paraId="74DDFE1E" w14:textId="77777777" w:rsidR="00937371" w:rsidRPr="00297200" w:rsidRDefault="00937371" w:rsidP="00937371">
      <w:pPr>
        <w:ind w:firstLine="0"/>
        <w:jc w:val="center"/>
      </w:pPr>
      <w:r>
        <w:t>Описание сущности «Сессии»</w:t>
      </w:r>
    </w:p>
    <w:tbl>
      <w:tblPr>
        <w:tblStyle w:val="af1"/>
        <w:tblW w:w="4043" w:type="dxa"/>
        <w:jc w:val="center"/>
        <w:tblLook w:val="04A0" w:firstRow="1" w:lastRow="0" w:firstColumn="1" w:lastColumn="0" w:noHBand="0" w:noVBand="1"/>
      </w:tblPr>
      <w:tblGrid>
        <w:gridCol w:w="1788"/>
        <w:gridCol w:w="1269"/>
        <w:gridCol w:w="986"/>
      </w:tblGrid>
      <w:tr w:rsidR="00B477EC" w14:paraId="3C0EF6A8" w14:textId="77777777" w:rsidTr="00B477EC">
        <w:trPr>
          <w:jc w:val="center"/>
        </w:trPr>
        <w:tc>
          <w:tcPr>
            <w:tcW w:w="1788" w:type="dxa"/>
          </w:tcPr>
          <w:p w14:paraId="240D4A05" w14:textId="1EBF1392" w:rsidR="00B477EC" w:rsidRPr="005D5519" w:rsidRDefault="00B477EC" w:rsidP="00B477EC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Атрибут</w:t>
            </w:r>
          </w:p>
        </w:tc>
        <w:tc>
          <w:tcPr>
            <w:tcW w:w="1269" w:type="dxa"/>
          </w:tcPr>
          <w:p w14:paraId="311B5393" w14:textId="77777777" w:rsidR="00B477EC" w:rsidRPr="005D5519" w:rsidRDefault="00B477EC" w:rsidP="00B477EC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Тип</w:t>
            </w:r>
          </w:p>
        </w:tc>
        <w:tc>
          <w:tcPr>
            <w:tcW w:w="986" w:type="dxa"/>
          </w:tcPr>
          <w:p w14:paraId="49B83D28" w14:textId="77777777" w:rsidR="00B477EC" w:rsidRPr="005D5519" w:rsidRDefault="00B477EC" w:rsidP="00B477EC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Размер</w:t>
            </w:r>
          </w:p>
        </w:tc>
      </w:tr>
      <w:tr w:rsidR="00B477EC" w:rsidRPr="008B4775" w14:paraId="1156252F" w14:textId="77777777" w:rsidTr="00B477EC">
        <w:tblPrEx>
          <w:jc w:val="left"/>
        </w:tblPrEx>
        <w:tc>
          <w:tcPr>
            <w:tcW w:w="1788" w:type="dxa"/>
          </w:tcPr>
          <w:p w14:paraId="4650FF8D" w14:textId="235E94FE" w:rsidR="00B477EC" w:rsidRPr="008B4775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Id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Сессии</w:t>
            </w:r>
          </w:p>
        </w:tc>
        <w:tc>
          <w:tcPr>
            <w:tcW w:w="1269" w:type="dxa"/>
            <w:hideMark/>
          </w:tcPr>
          <w:p w14:paraId="5B538444" w14:textId="5ADC800B" w:rsidR="00B477EC" w:rsidRPr="008B4775" w:rsidRDefault="008F29F0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986" w:type="dxa"/>
            <w:hideMark/>
          </w:tcPr>
          <w:p w14:paraId="3AE57F6C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36</w:t>
            </w:r>
          </w:p>
        </w:tc>
      </w:tr>
      <w:tr w:rsidR="00B477EC" w:rsidRPr="008B4775" w14:paraId="75AAAB33" w14:textId="77777777" w:rsidTr="00B477EC">
        <w:tblPrEx>
          <w:jc w:val="left"/>
        </w:tblPrEx>
        <w:tc>
          <w:tcPr>
            <w:tcW w:w="1788" w:type="dxa"/>
          </w:tcPr>
          <w:p w14:paraId="4370A9E6" w14:textId="7E869CA7" w:rsidR="00B477EC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Создано</w:t>
            </w:r>
          </w:p>
        </w:tc>
        <w:tc>
          <w:tcPr>
            <w:tcW w:w="1269" w:type="dxa"/>
            <w:hideMark/>
          </w:tcPr>
          <w:p w14:paraId="30E620DA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986" w:type="dxa"/>
            <w:hideMark/>
          </w:tcPr>
          <w:p w14:paraId="657C8943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-</w:t>
            </w:r>
          </w:p>
        </w:tc>
      </w:tr>
      <w:tr w:rsidR="00B477EC" w:rsidRPr="008B4775" w14:paraId="71F1BB44" w14:textId="77777777" w:rsidTr="00B477EC">
        <w:tblPrEx>
          <w:jc w:val="left"/>
        </w:tblPrEx>
        <w:tc>
          <w:tcPr>
            <w:tcW w:w="1788" w:type="dxa"/>
          </w:tcPr>
          <w:p w14:paraId="3A46BE73" w14:textId="0D349E58" w:rsidR="00B477EC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Изменено</w:t>
            </w:r>
          </w:p>
        </w:tc>
        <w:tc>
          <w:tcPr>
            <w:tcW w:w="1269" w:type="dxa"/>
            <w:hideMark/>
          </w:tcPr>
          <w:p w14:paraId="7879831C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986" w:type="dxa"/>
            <w:hideMark/>
          </w:tcPr>
          <w:p w14:paraId="08B7101C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-</w:t>
            </w:r>
          </w:p>
        </w:tc>
      </w:tr>
      <w:tr w:rsidR="00B477EC" w:rsidRPr="008B4775" w14:paraId="212E370E" w14:textId="77777777" w:rsidTr="00B477EC">
        <w:tblPrEx>
          <w:jc w:val="left"/>
        </w:tblPrEx>
        <w:tc>
          <w:tcPr>
            <w:tcW w:w="1788" w:type="dxa"/>
          </w:tcPr>
          <w:p w14:paraId="26D0F2CD" w14:textId="36AB4A32" w:rsidR="00B477EC" w:rsidRPr="008B4775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Id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Сценария</w:t>
            </w:r>
          </w:p>
        </w:tc>
        <w:tc>
          <w:tcPr>
            <w:tcW w:w="1269" w:type="dxa"/>
            <w:hideMark/>
          </w:tcPr>
          <w:p w14:paraId="78D03A29" w14:textId="3908199D" w:rsidR="00B477EC" w:rsidRPr="008B4775" w:rsidRDefault="008F29F0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986" w:type="dxa"/>
            <w:hideMark/>
          </w:tcPr>
          <w:p w14:paraId="22152B63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36</w:t>
            </w:r>
          </w:p>
        </w:tc>
      </w:tr>
      <w:tr w:rsidR="00B477EC" w:rsidRPr="008B4775" w14:paraId="4E7D5860" w14:textId="77777777" w:rsidTr="00B477EC">
        <w:tblPrEx>
          <w:jc w:val="left"/>
        </w:tblPrEx>
        <w:tc>
          <w:tcPr>
            <w:tcW w:w="1788" w:type="dxa"/>
          </w:tcPr>
          <w:p w14:paraId="396B3C1A" w14:textId="644A2ACA" w:rsidR="00B477EC" w:rsidRPr="008B4775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НазваниеКурса</w:t>
            </w:r>
          </w:p>
        </w:tc>
        <w:tc>
          <w:tcPr>
            <w:tcW w:w="1269" w:type="dxa"/>
            <w:hideMark/>
          </w:tcPr>
          <w:p w14:paraId="57DF6346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varchar</w:t>
            </w:r>
          </w:p>
        </w:tc>
        <w:tc>
          <w:tcPr>
            <w:tcW w:w="986" w:type="dxa"/>
            <w:hideMark/>
          </w:tcPr>
          <w:p w14:paraId="346CD6E8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255</w:t>
            </w:r>
          </w:p>
        </w:tc>
      </w:tr>
    </w:tbl>
    <w:p w14:paraId="48B8455D" w14:textId="77777777" w:rsidR="007C3BC7" w:rsidRDefault="007C3BC7" w:rsidP="00C01DE3"/>
    <w:p w14:paraId="208D7032" w14:textId="0CF547D4" w:rsidR="00AE0AD2" w:rsidRPr="00CE1721" w:rsidRDefault="00AE0AD2" w:rsidP="00AE0AD2">
      <w:r w:rsidRPr="00AE0AD2">
        <w:t>Для написания программы использова</w:t>
      </w:r>
      <w:r w:rsidR="008B0EBB">
        <w:t>лись</w:t>
      </w:r>
      <w:r w:rsidRPr="00AE0AD2">
        <w:t xml:space="preserve"> язык высокого уровня «</w:t>
      </w:r>
      <w:r w:rsidRPr="00AE0AD2">
        <w:rPr>
          <w:lang w:val="en-US"/>
        </w:rPr>
        <w:t>C</w:t>
      </w:r>
      <w:r w:rsidRPr="00AE0AD2">
        <w:t xml:space="preserve">#», </w:t>
      </w:r>
      <w:r>
        <w:t>фреймворки</w:t>
      </w:r>
      <w:r w:rsidRPr="00AE0AD2">
        <w:t xml:space="preserve"> «</w:t>
      </w:r>
      <w:r>
        <w:rPr>
          <w:lang w:val="en-US"/>
        </w:rPr>
        <w:t>ASP</w:t>
      </w:r>
      <w:r w:rsidRPr="00AE0AD2">
        <w:t xml:space="preserve"> .</w:t>
      </w:r>
      <w:r>
        <w:rPr>
          <w:lang w:val="en-US"/>
        </w:rPr>
        <w:t>NET</w:t>
      </w:r>
      <w:r w:rsidRPr="00AE0AD2">
        <w:t xml:space="preserve"> </w:t>
      </w:r>
      <w:r>
        <w:rPr>
          <w:lang w:val="en-US"/>
        </w:rPr>
        <w:t>Core</w:t>
      </w:r>
      <w:r w:rsidRPr="00AE0AD2">
        <w:t>» и «</w:t>
      </w:r>
      <w:r>
        <w:rPr>
          <w:lang w:val="en-US"/>
        </w:rPr>
        <w:t>Entity</w:t>
      </w:r>
      <w:r w:rsidRPr="00AE0AD2">
        <w:t xml:space="preserve"> </w:t>
      </w:r>
      <w:r>
        <w:rPr>
          <w:lang w:val="en-US"/>
        </w:rPr>
        <w:t>Framework</w:t>
      </w:r>
      <w:r w:rsidRPr="00AE0AD2">
        <w:t xml:space="preserve"> </w:t>
      </w:r>
      <w:r>
        <w:rPr>
          <w:lang w:val="en-US"/>
        </w:rPr>
        <w:t>Core</w:t>
      </w:r>
      <w:r w:rsidRPr="00AE0AD2">
        <w:t>»</w:t>
      </w:r>
      <w:r w:rsidR="00CE1721" w:rsidRPr="00CE1721">
        <w:t>.</w:t>
      </w:r>
    </w:p>
    <w:p w14:paraId="7CAECCFA" w14:textId="1637163F" w:rsidR="00AE0AD2" w:rsidRDefault="00AE0AD2" w:rsidP="00AE0AD2">
      <w:r w:rsidRPr="00AE0AD2">
        <w:t xml:space="preserve">Язык </w:t>
      </w:r>
      <w:r w:rsidR="008B0EBB">
        <w:t xml:space="preserve">высокого уровня </w:t>
      </w:r>
      <w:r w:rsidRPr="00AE0AD2">
        <w:rPr>
          <w:lang w:val="en-US"/>
        </w:rPr>
        <w:t>C</w:t>
      </w:r>
      <w:r w:rsidRPr="00AE0AD2">
        <w:t xml:space="preserve"># – это один из самых мощных, быстро развивающихся и востребованных языков в ИТ-отрасли. В настоящий момент на нем пишутся самые различные приложения: от небольших десктопных программ до крупных </w:t>
      </w:r>
      <w:r w:rsidRPr="00AE0AD2">
        <w:rPr>
          <w:lang w:val="en-US"/>
        </w:rPr>
        <w:t>web</w:t>
      </w:r>
      <w:r w:rsidRPr="00AE0AD2">
        <w:t xml:space="preserve">-порталов и </w:t>
      </w:r>
      <w:r w:rsidRPr="00AE0AD2">
        <w:rPr>
          <w:lang w:val="en-US"/>
        </w:rPr>
        <w:t>web</w:t>
      </w:r>
      <w:r w:rsidRPr="00AE0AD2">
        <w:t>-сервисов, обслуживающих ежедневно миллионы пользователей. Объектно-ориентированный подход позволяет решить задачи по построению крупных, но в тоже время гибких, масштабируемых и расширяемых приложений</w:t>
      </w:r>
      <w:r w:rsidR="008176EA">
        <w:t xml:space="preserve"> </w:t>
      </w:r>
      <w:r w:rsidR="008176EA" w:rsidRPr="008176EA">
        <w:t>[1</w:t>
      </w:r>
      <w:r w:rsidR="00DF1283">
        <w:t>7</w:t>
      </w:r>
      <w:r w:rsidR="008176EA" w:rsidRPr="008176EA">
        <w:t>]</w:t>
      </w:r>
      <w:r w:rsidR="00CE1721" w:rsidRPr="00CE1721">
        <w:t>.</w:t>
      </w:r>
    </w:p>
    <w:p w14:paraId="13E02002" w14:textId="175D3631" w:rsidR="008B0EBB" w:rsidRDefault="008B0EBB" w:rsidP="00AE0AD2">
      <w:r w:rsidRPr="008B0EBB">
        <w:rPr>
          <w:lang w:val="en-US"/>
        </w:rPr>
        <w:lastRenderedPageBreak/>
        <w:t>ASP</w:t>
      </w:r>
      <w:r w:rsidRPr="008B0EBB">
        <w:t>.</w:t>
      </w:r>
      <w:r w:rsidRPr="008B0EBB">
        <w:rPr>
          <w:lang w:val="en-US"/>
        </w:rPr>
        <w:t>NET</w:t>
      </w:r>
      <w:r w:rsidRPr="008B0EBB">
        <w:t xml:space="preserve"> </w:t>
      </w:r>
      <w:r w:rsidRPr="008B0EBB">
        <w:rPr>
          <w:lang w:val="en-US"/>
        </w:rPr>
        <w:t>Core</w:t>
      </w:r>
      <w:r w:rsidRPr="008B0EBB">
        <w:t xml:space="preserve"> — кроссплатформенный фреймворк для создания веб-приложений и </w:t>
      </w:r>
      <w:r w:rsidRPr="008B0EBB">
        <w:rPr>
          <w:lang w:val="en-US"/>
        </w:rPr>
        <w:t>API</w:t>
      </w:r>
      <w:r w:rsidRPr="008B0EBB">
        <w:t xml:space="preserve"> на платформе .</w:t>
      </w:r>
      <w:r w:rsidRPr="008B0EBB">
        <w:rPr>
          <w:lang w:val="en-US"/>
        </w:rPr>
        <w:t>NET</w:t>
      </w:r>
      <w:r w:rsidRPr="008B0EBB">
        <w:t xml:space="preserve"> с открытым исходным кодом. </w:t>
      </w:r>
      <w:r w:rsidRPr="001B6FA1">
        <w:t xml:space="preserve">Разработан компанией </w:t>
      </w:r>
      <w:r w:rsidRPr="008B0EBB">
        <w:rPr>
          <w:lang w:val="en-US"/>
        </w:rPr>
        <w:t>Microsoft</w:t>
      </w:r>
      <w:r w:rsidRPr="001B6FA1">
        <w:t xml:space="preserve"> как часть экосистемы .</w:t>
      </w:r>
      <w:r w:rsidRPr="008B0EBB">
        <w:rPr>
          <w:lang w:val="en-US"/>
        </w:rPr>
        <w:t>NET</w:t>
      </w:r>
      <w:r w:rsidRPr="001B6FA1">
        <w:t xml:space="preserve"> [18].</w:t>
      </w:r>
    </w:p>
    <w:p w14:paraId="54C8F223" w14:textId="66CE6E45" w:rsidR="008B0EBB" w:rsidRPr="008B0EBB" w:rsidRDefault="008B0EBB" w:rsidP="00AE0AD2">
      <w:r w:rsidRPr="008B0EBB">
        <w:rPr>
          <w:lang w:val="en-US"/>
        </w:rPr>
        <w:t>Entity</w:t>
      </w:r>
      <w:r w:rsidRPr="008B0EBB">
        <w:t xml:space="preserve"> </w:t>
      </w:r>
      <w:r w:rsidRPr="008B0EBB">
        <w:rPr>
          <w:lang w:val="en-US"/>
        </w:rPr>
        <w:t>Framework</w:t>
      </w:r>
      <w:r w:rsidRPr="008B0EBB">
        <w:t xml:space="preserve"> </w:t>
      </w:r>
      <w:r w:rsidRPr="008B0EBB">
        <w:rPr>
          <w:lang w:val="en-US"/>
        </w:rPr>
        <w:t>Core</w:t>
      </w:r>
      <w:r w:rsidRPr="008B0EBB">
        <w:t xml:space="preserve"> (</w:t>
      </w:r>
      <w:r w:rsidRPr="008B0EBB">
        <w:rPr>
          <w:lang w:val="en-US"/>
        </w:rPr>
        <w:t>EF</w:t>
      </w:r>
      <w:r w:rsidRPr="008B0EBB">
        <w:t xml:space="preserve"> </w:t>
      </w:r>
      <w:r w:rsidRPr="008B0EBB">
        <w:rPr>
          <w:lang w:val="en-US"/>
        </w:rPr>
        <w:t>Core</w:t>
      </w:r>
      <w:r w:rsidRPr="008B0EBB">
        <w:t xml:space="preserve">) — это легковесная, расширяемая и кроссплатформенная версия технологии доступа к данным </w:t>
      </w:r>
      <w:r w:rsidRPr="008B0EBB">
        <w:rPr>
          <w:lang w:val="en-US"/>
        </w:rPr>
        <w:t>Entity</w:t>
      </w:r>
      <w:r w:rsidRPr="008B0EBB">
        <w:t xml:space="preserve"> </w:t>
      </w:r>
      <w:r w:rsidRPr="008B0EBB">
        <w:rPr>
          <w:lang w:val="en-US"/>
        </w:rPr>
        <w:t>Framework</w:t>
      </w:r>
      <w:r w:rsidRPr="008B0EBB">
        <w:t xml:space="preserve"> с открытым исходным кодом. </w:t>
      </w:r>
      <w:r w:rsidRPr="008B0EBB">
        <w:rPr>
          <w:lang w:val="en-US"/>
        </w:rPr>
        <w:t>EF</w:t>
      </w:r>
      <w:r w:rsidRPr="008B0EBB">
        <w:t xml:space="preserve"> </w:t>
      </w:r>
      <w:r w:rsidRPr="008B0EBB">
        <w:rPr>
          <w:lang w:val="en-US"/>
        </w:rPr>
        <w:t>Core</w:t>
      </w:r>
      <w:r w:rsidRPr="008B0EBB">
        <w:t xml:space="preserve"> используется в качестве объектно-реляционного модуля сопоставления (</w:t>
      </w:r>
      <w:r w:rsidRPr="008B0EBB">
        <w:rPr>
          <w:lang w:val="en-US"/>
        </w:rPr>
        <w:t>O</w:t>
      </w:r>
      <w:r w:rsidRPr="008B0EBB">
        <w:t>/</w:t>
      </w:r>
      <w:r w:rsidRPr="008B0EBB">
        <w:rPr>
          <w:lang w:val="en-US"/>
        </w:rPr>
        <w:t>RM</w:t>
      </w:r>
      <w:r w:rsidRPr="008B0EBB">
        <w:t>) и позволяет разработчикам .</w:t>
      </w:r>
      <w:r w:rsidRPr="008B0EBB">
        <w:rPr>
          <w:lang w:val="en-US"/>
        </w:rPr>
        <w:t>NET</w:t>
      </w:r>
      <w:r w:rsidRPr="008B0EBB">
        <w:t xml:space="preserve"> работать с базой данных с помощью объектов .</w:t>
      </w:r>
      <w:r w:rsidRPr="008B0EBB">
        <w:rPr>
          <w:lang w:val="en-US"/>
        </w:rPr>
        <w:t>NET</w:t>
      </w:r>
      <w:r w:rsidRPr="008B0EBB">
        <w:t xml:space="preserve"> [1</w:t>
      </w:r>
      <w:r w:rsidR="00DF1283">
        <w:t>9</w:t>
      </w:r>
      <w:r w:rsidRPr="008B0EBB">
        <w:t>].</w:t>
      </w:r>
    </w:p>
    <w:p w14:paraId="04E28013" w14:textId="75272974" w:rsidR="00CE1721" w:rsidRPr="00CE1721" w:rsidRDefault="00CE1721" w:rsidP="00AE0AD2">
      <w:r w:rsidRPr="00CE1721">
        <w:t xml:space="preserve">Для разработки программы использовалась среда </w:t>
      </w:r>
      <w:r w:rsidRPr="00CE1721">
        <w:rPr>
          <w:lang w:val="en-US"/>
        </w:rPr>
        <w:t>Visual</w:t>
      </w:r>
      <w:r w:rsidRPr="00CE1721">
        <w:t xml:space="preserve"> </w:t>
      </w:r>
      <w:r w:rsidRPr="00CE1721">
        <w:rPr>
          <w:lang w:val="en-US"/>
        </w:rPr>
        <w:t>Studio</w:t>
      </w:r>
      <w:r w:rsidRPr="00CE1721">
        <w:t xml:space="preserve"> 2026, так как она поддерживает множество языков программирования и библиотек, удобную отладку и тестирование, а также подсветку синтаксиса.</w:t>
      </w:r>
    </w:p>
    <w:p w14:paraId="31815752" w14:textId="24C38AC1" w:rsidR="00AE0AD2" w:rsidRPr="00AE0AD2" w:rsidRDefault="00AE0AD2" w:rsidP="00AE0AD2">
      <w:r w:rsidRPr="00AE0AD2">
        <w:t xml:space="preserve">Для безопасной разработки ПО с фиксацией стадий разработки во времени используют системы контроля версий. Для этого был выбран </w:t>
      </w:r>
      <w:r w:rsidRPr="00AE0AD2">
        <w:rPr>
          <w:lang w:val="en-US"/>
        </w:rPr>
        <w:t>Git</w:t>
      </w:r>
      <w:r w:rsidRPr="00AE0AD2">
        <w:t>.</w:t>
      </w:r>
    </w:p>
    <w:p w14:paraId="172740EA" w14:textId="7517A6A9" w:rsidR="00AE0AD2" w:rsidRPr="00AE0AD2" w:rsidRDefault="00AE0AD2" w:rsidP="00AE0AD2">
      <w:r w:rsidRPr="00AE0AD2">
        <w:rPr>
          <w:lang w:val="en-US"/>
        </w:rPr>
        <w:t>Git</w:t>
      </w:r>
      <w:r w:rsidRPr="00AE0AD2">
        <w:t xml:space="preserve"> — это система контроля версий, которая хранит данные в виде набора снимков файловой системы. При каждом «коммите» (</w:t>
      </w:r>
      <w:r w:rsidRPr="00AE0AD2">
        <w:rPr>
          <w:lang w:val="en-US"/>
        </w:rPr>
        <w:t>commit</w:t>
      </w:r>
      <w:r w:rsidRPr="00AE0AD2">
        <w:t xml:space="preserve">) </w:t>
      </w:r>
      <w:r w:rsidRPr="00AE0AD2">
        <w:rPr>
          <w:lang w:val="en-US"/>
        </w:rPr>
        <w:t>Git</w:t>
      </w:r>
      <w:r w:rsidRPr="00AE0AD2">
        <w:t xml:space="preserve"> запоминает состояние всех файлов проекта, при этом если файлы не изменились, система не дублирует их, а создаёт ссылку на уже сохранённую версию.</w:t>
      </w:r>
    </w:p>
    <w:p w14:paraId="2F9E644E" w14:textId="3ACE4B30" w:rsidR="0051020A" w:rsidRPr="0051020A" w:rsidRDefault="0062599B" w:rsidP="0051020A">
      <w:r>
        <w:t xml:space="preserve">За сборку итоговой </w:t>
      </w:r>
      <w:r w:rsidRPr="00976040">
        <w:t xml:space="preserve">информационной системы отвечает </w:t>
      </w:r>
      <w:r w:rsidR="00976040">
        <w:t xml:space="preserve">хостинг системы контроля версий </w:t>
      </w:r>
      <w:r w:rsidR="0051020A" w:rsidRPr="0051020A">
        <w:rPr>
          <w:lang w:val="en-US"/>
        </w:rPr>
        <w:t>GitFlic</w:t>
      </w:r>
      <w:r w:rsidR="0051020A" w:rsidRPr="0051020A">
        <w:t xml:space="preserve"> – это российская облачная платформа для работы с кодом, основанная на системе контроля версий </w:t>
      </w:r>
      <w:r w:rsidR="0051020A" w:rsidRPr="0051020A">
        <w:rPr>
          <w:lang w:val="en-US"/>
        </w:rPr>
        <w:t>Git</w:t>
      </w:r>
      <w:r w:rsidR="00FC4BBB">
        <w:t xml:space="preserve"> </w:t>
      </w:r>
      <w:r w:rsidR="0051020A" w:rsidRPr="0051020A">
        <w:t>[</w:t>
      </w:r>
      <w:r w:rsidR="00C33E90">
        <w:t>16</w:t>
      </w:r>
      <w:r w:rsidR="0051020A" w:rsidRPr="0051020A">
        <w:t>].</w:t>
      </w:r>
    </w:p>
    <w:p w14:paraId="4D422817" w14:textId="688D61A4" w:rsidR="004204FA" w:rsidRDefault="0051020A" w:rsidP="0051020A">
      <w:r w:rsidRPr="0051020A">
        <w:t>Имеется возможность локального развёртывания, что позволяет соблюдать корпоративную тайну и использовать собственных агентов-</w:t>
      </w:r>
      <w:r w:rsidRPr="0051020A">
        <w:rPr>
          <w:lang w:val="en-US"/>
        </w:rPr>
        <w:t>CI</w:t>
      </w:r>
      <w:r w:rsidR="004204FA">
        <w:t>/</w:t>
      </w:r>
      <w:r w:rsidRPr="0051020A">
        <w:rPr>
          <w:lang w:val="en-US"/>
        </w:rPr>
        <w:t>CD</w:t>
      </w:r>
      <w:r w:rsidRPr="0051020A">
        <w:t>.</w:t>
      </w:r>
      <w:r w:rsidR="006620E2">
        <w:t xml:space="preserve"> </w:t>
      </w:r>
      <w:r w:rsidR="004204FA">
        <w:t>Для обеспечения сборки написан так называемый «пайплайн», описывающий этапы и правила сборки итогового артефакта, его тестирование и выгрузку.</w:t>
      </w:r>
    </w:p>
    <w:p w14:paraId="5A75AC91" w14:textId="7ED718F0" w:rsidR="004204FA" w:rsidRDefault="004204FA" w:rsidP="0051020A">
      <w:r>
        <w:t xml:space="preserve">На первом </w:t>
      </w:r>
      <w:r w:rsidR="00C63512">
        <w:t>ЖЦ</w:t>
      </w:r>
      <w:r>
        <w:t xml:space="preserve"> помимо развёртывания локального </w:t>
      </w:r>
      <w:r>
        <w:rPr>
          <w:lang w:val="en-US"/>
        </w:rPr>
        <w:t>GitFlic</w:t>
      </w:r>
      <w:r>
        <w:t xml:space="preserve"> необходимо развернуть для него так называемый «раннер» (</w:t>
      </w:r>
      <w:r>
        <w:rPr>
          <w:lang w:val="en-US"/>
        </w:rPr>
        <w:t>runner</w:t>
      </w:r>
      <w:r>
        <w:t>)</w:t>
      </w:r>
      <w:r w:rsidRPr="004204FA">
        <w:t>.</w:t>
      </w:r>
      <w:r w:rsidR="006620E2">
        <w:t xml:space="preserve"> </w:t>
      </w:r>
      <w:r>
        <w:t xml:space="preserve">Удобнее всего это делать с помощью </w:t>
      </w:r>
      <w:r>
        <w:rPr>
          <w:lang w:val="en-US"/>
        </w:rPr>
        <w:t>Docker</w:t>
      </w:r>
      <w:r w:rsidRPr="006620E2">
        <w:t>.</w:t>
      </w:r>
    </w:p>
    <w:p w14:paraId="28DE035E" w14:textId="5BBA18F4" w:rsidR="008B0EBB" w:rsidRDefault="008B0EBB" w:rsidP="008B0EBB">
      <w:r>
        <w:t>Для развёртывания итогового приложения использовался Docker.</w:t>
      </w:r>
    </w:p>
    <w:p w14:paraId="4EA6EF7D" w14:textId="0D5C30CB" w:rsidR="008B0EBB" w:rsidRPr="006620E2" w:rsidRDefault="008B0EBB" w:rsidP="008B0EBB">
      <w:r>
        <w:t>Docker — это открытая платформа для разработки, доставки и запуска приложений. Позволяет отделить приложения от инфраструктуры, чтобы можно было быстро выпускать ПО.</w:t>
      </w:r>
    </w:p>
    <w:p w14:paraId="48D4D461" w14:textId="79F17A98" w:rsidR="004204FA" w:rsidRDefault="004204FA" w:rsidP="0051020A">
      <w:r>
        <w:t>Проект содерж</w:t>
      </w:r>
      <w:r w:rsidR="00FC4BBB">
        <w:t>и</w:t>
      </w:r>
      <w:r>
        <w:t xml:space="preserve">т необходимые для сборки </w:t>
      </w:r>
      <w:r w:rsidR="00B07777">
        <w:t>«</w:t>
      </w:r>
      <w:r>
        <w:rPr>
          <w:lang w:val="en-US"/>
        </w:rPr>
        <w:t>Dockerfile</w:t>
      </w:r>
      <w:r w:rsidR="00B07777">
        <w:t>»</w:t>
      </w:r>
      <w:r w:rsidRPr="004204FA">
        <w:t xml:space="preserve"> </w:t>
      </w:r>
      <w:r>
        <w:t xml:space="preserve">и </w:t>
      </w:r>
      <w:r w:rsidR="00B07777">
        <w:t>«</w:t>
      </w:r>
      <w:r>
        <w:rPr>
          <w:lang w:val="en-US"/>
        </w:rPr>
        <w:t>compose</w:t>
      </w:r>
      <w:r w:rsidRPr="004204FA">
        <w:t>.</w:t>
      </w:r>
      <w:r>
        <w:rPr>
          <w:lang w:val="en-US"/>
        </w:rPr>
        <w:t>yaml</w:t>
      </w:r>
      <w:r w:rsidR="00B07777">
        <w:t>»</w:t>
      </w:r>
      <w:r w:rsidRPr="004204FA">
        <w:t xml:space="preserve">, </w:t>
      </w:r>
      <w:r>
        <w:t>описывающие этапы сборки</w:t>
      </w:r>
      <w:r w:rsidR="000E4954">
        <w:t xml:space="preserve">. Так как на предприятии отсутствует доступ к сети Интернет, необходимые зависимости и образы должны быть заранее установлены на хост-машину с установленным пакетом </w:t>
      </w:r>
      <w:r w:rsidR="000E4954">
        <w:rPr>
          <w:lang w:val="en-US"/>
        </w:rPr>
        <w:t>docker</w:t>
      </w:r>
      <w:r w:rsidR="000E4954" w:rsidRPr="000E4954">
        <w:t>.</w:t>
      </w:r>
    </w:p>
    <w:p w14:paraId="75B32458" w14:textId="688A541D" w:rsidR="00FC4BBB" w:rsidRPr="00C33E90" w:rsidRDefault="00FC4BBB" w:rsidP="0051020A">
      <w:r>
        <w:t>Подробнее про содержимое программы на первом витке ЖЦПО описано в «Приложение 2. Текст программы».</w:t>
      </w:r>
    </w:p>
    <w:p w14:paraId="67523C37" w14:textId="77777777" w:rsidR="001912F5" w:rsidRDefault="001912F5" w:rsidP="001912F5">
      <w:r>
        <w:t xml:space="preserve">В случае повторного попадания на этот этап необходимо определиться с новыми сущностями предметной области и их связями с текущей логической моделью. </w:t>
      </w:r>
      <w:r w:rsidRPr="004471F7">
        <w:t>Если новые объекты имеют ассоциации с существующими</w:t>
      </w:r>
      <w:r>
        <w:t xml:space="preserve"> (и не могут быть дублированы средствами синхронизации)</w:t>
      </w:r>
      <w:r w:rsidRPr="004471F7">
        <w:t xml:space="preserve"> или требуют переопределения текущей структуры, следует </w:t>
      </w:r>
      <w:r>
        <w:t>использовать</w:t>
      </w:r>
      <w:r w:rsidRPr="004471F7">
        <w:t xml:space="preserve"> процедуру миграции базы данных</w:t>
      </w:r>
      <w:r>
        <w:t xml:space="preserve"> соответствующими инструментами</w:t>
      </w:r>
      <w:r w:rsidRPr="004471F7">
        <w:t xml:space="preserve"> для приведения схемы отношений в соответствие с новыми требованиями. В случае, если новые бизнес-сущности </w:t>
      </w:r>
      <w:r w:rsidRPr="004471F7">
        <w:lastRenderedPageBreak/>
        <w:t xml:space="preserve">автономны и не затрагивают сложившуюся логику, целесообразно рассмотреть вынос </w:t>
      </w:r>
      <w:r>
        <w:t>нового</w:t>
      </w:r>
      <w:r w:rsidRPr="004471F7">
        <w:t xml:space="preserve"> функционала в отдельный микросервис.</w:t>
      </w:r>
    </w:p>
    <w:p w14:paraId="75FF89B1" w14:textId="137F8864" w:rsidR="001912F5" w:rsidRPr="001B6FA1" w:rsidRDefault="001912F5" w:rsidP="001912F5">
      <w:r>
        <w:t xml:space="preserve">В случае, если </w:t>
      </w:r>
      <w:r>
        <w:rPr>
          <w:lang w:val="en-US"/>
        </w:rPr>
        <w:t>PostgreSQL</w:t>
      </w:r>
      <w:r>
        <w:t xml:space="preserve"> не станет справляться с возросшей нагрузкой (имеются проблемы при суммарном размере хранимых данных больше 1Тб), необходимо рассмотреть переход к другому поставщику БД.</w:t>
      </w:r>
    </w:p>
    <w:p w14:paraId="088F5A28" w14:textId="0FFCF2E9" w:rsidR="000E4954" w:rsidRDefault="000E4954" w:rsidP="0051020A">
      <w:r>
        <w:t xml:space="preserve">На следующих витках по </w:t>
      </w:r>
      <w:r w:rsidR="007C3BC7">
        <w:t xml:space="preserve">мере </w:t>
      </w:r>
      <w:r>
        <w:t>необходимости нужно обновлять версии пакетов и образов для сборки.</w:t>
      </w:r>
    </w:p>
    <w:p w14:paraId="3FEE6F91" w14:textId="77777777" w:rsidR="008B0EBB" w:rsidRDefault="008B0EBB" w:rsidP="009375B6"/>
    <w:p w14:paraId="6663F9AD" w14:textId="55A6E49B" w:rsidR="00C01DE3" w:rsidRDefault="00C01DE3" w:rsidP="00C01DE3">
      <w:pPr>
        <w:pStyle w:val="2"/>
      </w:pPr>
      <w:bookmarkStart w:id="24" w:name="_Toc227966729"/>
      <w:r>
        <w:t>Этап «</w:t>
      </w:r>
      <w:r w:rsidR="00E71119">
        <w:t>Тестирование</w:t>
      </w:r>
      <w:r>
        <w:t>»</w:t>
      </w:r>
      <w:r w:rsidR="00244E56">
        <w:t xml:space="preserve"> (</w:t>
      </w:r>
      <w:r w:rsidR="00EA3218">
        <w:t>половина дня</w:t>
      </w:r>
      <w:r w:rsidR="00244E56">
        <w:t>)</w:t>
      </w:r>
      <w:bookmarkEnd w:id="24"/>
    </w:p>
    <w:p w14:paraId="3A5119DC" w14:textId="08EA5A6B" w:rsidR="0062599B" w:rsidRPr="006620E2" w:rsidRDefault="003741EA" w:rsidP="006620E2">
      <w:r>
        <w:t>За тестирование так же отвечает</w:t>
      </w:r>
      <w:r w:rsidR="00976040">
        <w:t xml:space="preserve"> </w:t>
      </w:r>
      <w:r>
        <w:rPr>
          <w:lang w:val="en-US"/>
        </w:rPr>
        <w:t>GitFlic</w:t>
      </w:r>
      <w:r w:rsidRPr="003741EA">
        <w:t xml:space="preserve"> </w:t>
      </w:r>
      <w:r>
        <w:t xml:space="preserve">на </w:t>
      </w:r>
      <w:r w:rsidRPr="006620E2">
        <w:t>этапе «</w:t>
      </w:r>
      <w:r w:rsidR="006620E2" w:rsidRPr="006620E2">
        <w:t>Сборки и проверки артефактов</w:t>
      </w:r>
      <w:r w:rsidRPr="006620E2">
        <w:t>»</w:t>
      </w:r>
      <w:r w:rsidR="006620E2">
        <w:t xml:space="preserve"> во время</w:t>
      </w:r>
      <w:r w:rsidRPr="006620E2">
        <w:t xml:space="preserve"> исполнения</w:t>
      </w:r>
      <w:r>
        <w:t xml:space="preserve"> </w:t>
      </w:r>
      <w:r w:rsidR="00976040">
        <w:rPr>
          <w:lang w:val="en-US"/>
        </w:rPr>
        <w:t>CI</w:t>
      </w:r>
      <w:r w:rsidR="00976040" w:rsidRPr="00976040">
        <w:t>/</w:t>
      </w:r>
      <w:r w:rsidR="00976040">
        <w:rPr>
          <w:lang w:val="en-US"/>
        </w:rPr>
        <w:t>CD</w:t>
      </w:r>
      <w:r w:rsidR="00976040" w:rsidRPr="00976040">
        <w:t xml:space="preserve"> </w:t>
      </w:r>
      <w:r w:rsidR="00976040">
        <w:t>конвейера. Тестирование включает</w:t>
      </w:r>
      <w:r w:rsidR="006620E2" w:rsidRPr="006620E2">
        <w:t xml:space="preserve"> </w:t>
      </w:r>
      <w:r w:rsidR="001D1420">
        <w:t>проверк</w:t>
      </w:r>
      <w:r w:rsidR="006620E2">
        <w:t>у</w:t>
      </w:r>
      <w:r w:rsidR="001D1420">
        <w:t xml:space="preserve"> </w:t>
      </w:r>
      <w:r w:rsidR="003F7FC7">
        <w:t xml:space="preserve">статическим анализатором </w:t>
      </w:r>
      <w:r w:rsidR="003F7FC7" w:rsidRPr="006620E2">
        <w:t>(</w:t>
      </w:r>
      <w:r w:rsidR="006620E2">
        <w:rPr>
          <w:lang w:val="en-US"/>
        </w:rPr>
        <w:t>SonarQube</w:t>
      </w:r>
      <w:r w:rsidR="003F7FC7" w:rsidRPr="006620E2">
        <w:t>)</w:t>
      </w:r>
      <w:r w:rsidR="006620E2">
        <w:t xml:space="preserve"> и </w:t>
      </w:r>
      <w:r w:rsidR="003F7FC7">
        <w:t>запуск</w:t>
      </w:r>
      <w:r w:rsidR="00C63512">
        <w:t xml:space="preserve"> модульных</w:t>
      </w:r>
      <w:r w:rsidR="003F7FC7">
        <w:t xml:space="preserve"> тестов приложени</w:t>
      </w:r>
      <w:r w:rsidR="006620E2">
        <w:t>я</w:t>
      </w:r>
      <w:r w:rsidR="00C63512">
        <w:t>.</w:t>
      </w:r>
    </w:p>
    <w:p w14:paraId="03AC330E" w14:textId="4B5BF76E" w:rsidR="003F7FC7" w:rsidRDefault="003F7FC7" w:rsidP="009375B6">
      <w:r>
        <w:t>Мероприятия ручного тестирования проводятся перед выпуском «мажорной» версии продукта</w:t>
      </w:r>
      <w:r w:rsidR="000F0A3E">
        <w:t xml:space="preserve">. </w:t>
      </w:r>
      <w:r>
        <w:t>Протестированное приложение помечается тегом «</w:t>
      </w:r>
      <w:r>
        <w:rPr>
          <w:lang w:val="en-US"/>
        </w:rPr>
        <w:t>X</w:t>
      </w:r>
      <w:r w:rsidRPr="003F7FC7">
        <w:t>.</w:t>
      </w:r>
      <w:r>
        <w:rPr>
          <w:lang w:val="en-US"/>
        </w:rPr>
        <w:t>Y</w:t>
      </w:r>
      <w:r w:rsidRPr="003F7FC7">
        <w:t>.</w:t>
      </w:r>
      <w:r>
        <w:rPr>
          <w:lang w:val="en-US"/>
        </w:rPr>
        <w:t>Z</w:t>
      </w:r>
      <w:r>
        <w:t>»</w:t>
      </w:r>
      <w:r w:rsidR="0048228F">
        <w:t xml:space="preserve">, причём </w:t>
      </w:r>
      <w:r w:rsidR="0048228F" w:rsidRPr="0048228F">
        <w:t xml:space="preserve">порядковый номер </w:t>
      </w:r>
      <w:r w:rsidR="0048228F">
        <w:t>будет</w:t>
      </w:r>
      <w:r w:rsidR="0048228F" w:rsidRPr="0048228F">
        <w:t xml:space="preserve"> старше версии предыдущего приложения</w:t>
      </w:r>
      <w:r w:rsidR="0048228F">
        <w:t xml:space="preserve">, и выгружается в </w:t>
      </w:r>
      <w:r w:rsidR="0048228F">
        <w:rPr>
          <w:lang w:val="en-US"/>
        </w:rPr>
        <w:t>GitFlic</w:t>
      </w:r>
      <w:r w:rsidR="0048228F" w:rsidRPr="0048228F">
        <w:t xml:space="preserve"> </w:t>
      </w:r>
      <w:r w:rsidR="0048228F">
        <w:t xml:space="preserve">в раздел релизов </w:t>
      </w:r>
      <w:r w:rsidRPr="003F7FC7">
        <w:t>(законченных версий продукта)</w:t>
      </w:r>
      <w:r w:rsidR="006E74D8">
        <w:t>.</w:t>
      </w:r>
    </w:p>
    <w:p w14:paraId="1B5AC2CD" w14:textId="179A462E" w:rsidR="00582306" w:rsidRDefault="00582306" w:rsidP="006E74D8"/>
    <w:p w14:paraId="5EDC4F3A" w14:textId="7962328D" w:rsidR="00E71119" w:rsidRDefault="00E71119" w:rsidP="00E71119">
      <w:pPr>
        <w:pStyle w:val="2"/>
      </w:pPr>
      <w:bookmarkStart w:id="25" w:name="_Toc227966730"/>
      <w:r>
        <w:t>Этап «</w:t>
      </w:r>
      <w:r w:rsidR="00D95055">
        <w:t>Р</w:t>
      </w:r>
      <w:r w:rsidR="00D95055" w:rsidRPr="00D95055">
        <w:t>азвёртывание</w:t>
      </w:r>
      <w:r>
        <w:t>»</w:t>
      </w:r>
      <w:r w:rsidR="00EA3218">
        <w:t xml:space="preserve"> (1 день)</w:t>
      </w:r>
      <w:bookmarkEnd w:id="25"/>
    </w:p>
    <w:p w14:paraId="0EB4FD67" w14:textId="6A15BD16" w:rsidR="00976040" w:rsidRDefault="008A7288" w:rsidP="00976040">
      <w:r>
        <w:t>Для внедрения в эксплуатацию</w:t>
      </w:r>
      <w:r w:rsidR="00976040">
        <w:t xml:space="preserve"> клиентского приложения</w:t>
      </w:r>
      <w:r>
        <w:t xml:space="preserve"> необходимо пройти в раздел релизов </w:t>
      </w:r>
      <w:r w:rsidR="00976040">
        <w:t xml:space="preserve">клиентского </w:t>
      </w:r>
      <w:r w:rsidR="003741EA">
        <w:t xml:space="preserve">репозитория на </w:t>
      </w:r>
      <w:r w:rsidR="003741EA">
        <w:rPr>
          <w:lang w:val="en-US"/>
        </w:rPr>
        <w:t>GitFlic</w:t>
      </w:r>
      <w:r w:rsidR="003741EA">
        <w:t>, скачать архив с единственным исполняемым файлом</w:t>
      </w:r>
      <w:r w:rsidR="00976040">
        <w:t>, распаковать.</w:t>
      </w:r>
    </w:p>
    <w:p w14:paraId="3764375D" w14:textId="5D57C42C" w:rsidR="001D1420" w:rsidRPr="00FF4BD9" w:rsidRDefault="00976040" w:rsidP="001D1420">
      <w:r>
        <w:t>Для внедрения в эксплуатацию серверного приложения необходимо</w:t>
      </w:r>
      <w:r w:rsidR="001D1420">
        <w:t xml:space="preserve"> </w:t>
      </w:r>
      <w:r w:rsidR="00FF4BD9">
        <w:t xml:space="preserve">сделать фиксацию изменений со специальным </w:t>
      </w:r>
      <w:r w:rsidR="001D1420" w:rsidRPr="00976040">
        <w:t>&lt;</w:t>
      </w:r>
      <w:r w:rsidR="001D1420">
        <w:rPr>
          <w:lang w:val="en-US"/>
        </w:rPr>
        <w:t>tag</w:t>
      </w:r>
      <w:r w:rsidR="001D1420" w:rsidRPr="00976040">
        <w:t>&gt;</w:t>
      </w:r>
      <w:r w:rsidR="001D1420">
        <w:t>: последовательность формата «</w:t>
      </w:r>
      <w:r w:rsidR="001D1420">
        <w:rPr>
          <w:lang w:val="en-US"/>
        </w:rPr>
        <w:t>X</w:t>
      </w:r>
      <w:r w:rsidR="001D1420" w:rsidRPr="001D1420">
        <w:t>.</w:t>
      </w:r>
      <w:r w:rsidR="0048228F">
        <w:rPr>
          <w:lang w:val="en-US"/>
        </w:rPr>
        <w:t>Y</w:t>
      </w:r>
      <w:r w:rsidR="001D1420" w:rsidRPr="001D1420">
        <w:t>.</w:t>
      </w:r>
      <w:r w:rsidR="0048228F">
        <w:rPr>
          <w:lang w:val="en-US"/>
        </w:rPr>
        <w:t>Z</w:t>
      </w:r>
      <w:r w:rsidR="001D1420">
        <w:t>».</w:t>
      </w:r>
      <w:r w:rsidR="00FF4BD9">
        <w:t xml:space="preserve"> Конвейер </w:t>
      </w:r>
      <w:r w:rsidR="00FF4BD9">
        <w:rPr>
          <w:lang w:val="en-US"/>
        </w:rPr>
        <w:t>GitFlic</w:t>
      </w:r>
      <w:r w:rsidR="00FF4BD9" w:rsidRPr="00FF4BD9">
        <w:t xml:space="preserve"> </w:t>
      </w:r>
      <w:r w:rsidR="00FF4BD9">
        <w:t>самостоятельно остановит работающее серверное приложение и запустит новую версию.</w:t>
      </w:r>
    </w:p>
    <w:p w14:paraId="3E113822" w14:textId="4981ED9F" w:rsidR="008A7288" w:rsidRDefault="008A7288" w:rsidP="00D95055"/>
    <w:p w14:paraId="49E861F2" w14:textId="4C0A5AD1" w:rsidR="00D95055" w:rsidRDefault="00D95055" w:rsidP="00D95055">
      <w:pPr>
        <w:pStyle w:val="2"/>
      </w:pPr>
      <w:bookmarkStart w:id="26" w:name="_Toc227966731"/>
      <w:r>
        <w:t>Этап «Э</w:t>
      </w:r>
      <w:r w:rsidRPr="00D95055">
        <w:t>ксплуатация</w:t>
      </w:r>
      <w:r>
        <w:t>»</w:t>
      </w:r>
      <w:r w:rsidR="00EA3218">
        <w:t xml:space="preserve"> (до нового витка или изъятия)</w:t>
      </w:r>
      <w:bookmarkEnd w:id="26"/>
    </w:p>
    <w:p w14:paraId="4C035B10" w14:textId="7D1A77A1" w:rsidR="0062599B" w:rsidRPr="00FF4BD9" w:rsidRDefault="00EA3218" w:rsidP="0062599B">
      <w:r>
        <w:t xml:space="preserve">Эксплуатация ПО представляет собой </w:t>
      </w:r>
      <w:r w:rsidR="00F84DAE">
        <w:t>заполнение таблицы возможных действий (поведения) персонала</w:t>
      </w:r>
      <w:r w:rsidR="00FF4BD9">
        <w:t xml:space="preserve"> согласно </w:t>
      </w:r>
      <w:r w:rsidR="00FF4BD9">
        <w:rPr>
          <w:lang w:val="en-US"/>
        </w:rPr>
        <w:t>ER</w:t>
      </w:r>
      <w:r w:rsidR="00FF4BD9" w:rsidRPr="00FF4BD9">
        <w:t>-</w:t>
      </w:r>
      <w:r w:rsidR="00FF4BD9">
        <w:t>диаграммы (см. рис. 14).</w:t>
      </w:r>
    </w:p>
    <w:p w14:paraId="02D20703" w14:textId="1FC1A9C9" w:rsidR="005B5D5A" w:rsidRDefault="00F84DAE" w:rsidP="00FC4BBB">
      <w:r w:rsidRPr="00635FD7">
        <w:t>На первом витке программа представляет собой</w:t>
      </w:r>
      <w:r w:rsidR="00186259">
        <w:t xml:space="preserve"> информационную</w:t>
      </w:r>
      <w:r w:rsidRPr="00635FD7">
        <w:t xml:space="preserve"> систему, </w:t>
      </w:r>
      <w:r w:rsidR="005B5D5A" w:rsidRPr="00635FD7">
        <w:t>для</w:t>
      </w:r>
      <w:r w:rsidRPr="00635FD7">
        <w:t xml:space="preserve"> которой</w:t>
      </w:r>
      <w:r w:rsidR="005B5D5A" w:rsidRPr="00635FD7">
        <w:t xml:space="preserve"> созданы </w:t>
      </w:r>
      <w:r w:rsidR="00C63512">
        <w:t xml:space="preserve">серверное </w:t>
      </w:r>
      <w:r w:rsidR="005B5D5A" w:rsidRPr="00635FD7">
        <w:t xml:space="preserve">приложение и </w:t>
      </w:r>
      <w:r w:rsidR="00C63512">
        <w:t xml:space="preserve">БД </w:t>
      </w:r>
      <w:r w:rsidR="005B5D5A" w:rsidRPr="00635FD7">
        <w:t xml:space="preserve">для неё из </w:t>
      </w:r>
      <w:r w:rsidR="00C63512">
        <w:t>шести</w:t>
      </w:r>
      <w:r w:rsidR="005B5D5A" w:rsidRPr="00635FD7">
        <w:t xml:space="preserve"> таблиц</w:t>
      </w:r>
      <w:r w:rsidR="00FC4BBB">
        <w:t xml:space="preserve"> (см. рис. 14).</w:t>
      </w:r>
    </w:p>
    <w:p w14:paraId="1B894903" w14:textId="7AD09A6A" w:rsidR="0062599B" w:rsidRDefault="00635FD7" w:rsidP="00C63512">
      <w:r w:rsidRPr="000E7534">
        <w:t xml:space="preserve">В серверном приложении доступны </w:t>
      </w:r>
      <w:r w:rsidRPr="000E7534">
        <w:rPr>
          <w:lang w:val="en-US"/>
        </w:rPr>
        <w:t>CRUD</w:t>
      </w:r>
      <w:r w:rsidRPr="000E7534">
        <w:t xml:space="preserve">-операции </w:t>
      </w:r>
      <w:r>
        <w:t>для всех таблиц,</w:t>
      </w:r>
      <w:r w:rsidR="00C63512">
        <w:t xml:space="preserve"> валидация </w:t>
      </w:r>
      <w:r w:rsidR="003178E2" w:rsidRPr="006620E2">
        <w:t>(проверит</w:t>
      </w:r>
      <w:r w:rsidR="003178E2">
        <w:t xml:space="preserve"> корректность) вводимых данных</w:t>
      </w:r>
      <w:r w:rsidR="00C63512">
        <w:t>, однако</w:t>
      </w:r>
      <w:r w:rsidR="003178E2">
        <w:t xml:space="preserve"> </w:t>
      </w:r>
      <w:r w:rsidR="00C63512">
        <w:t>н</w:t>
      </w:r>
      <w:r w:rsidR="005B5D5A" w:rsidRPr="00635FD7">
        <w:t>е реализовано каскадное удаление: если Действие</w:t>
      </w:r>
      <w:r w:rsidR="000E7534" w:rsidRPr="00635FD7">
        <w:t xml:space="preserve"> участвует в каком-либо Сценарии, а пользователь</w:t>
      </w:r>
      <w:r w:rsidR="000E7534">
        <w:t xml:space="preserve"> пытается его удалить, то приложение уведомит о наличии связи и не даст удалить связанную запись</w:t>
      </w:r>
      <w:r>
        <w:t>.</w:t>
      </w:r>
    </w:p>
    <w:p w14:paraId="096676F1" w14:textId="68269F97" w:rsidR="001912F5" w:rsidRDefault="00FC4BBB" w:rsidP="00FC4BBB">
      <w:r>
        <w:t xml:space="preserve">Подробнее про </w:t>
      </w:r>
      <w:r w:rsidR="00DF1283">
        <w:t xml:space="preserve">использование </w:t>
      </w:r>
      <w:r>
        <w:t>итогово</w:t>
      </w:r>
      <w:r w:rsidR="00DF1283">
        <w:t>го</w:t>
      </w:r>
      <w:r>
        <w:t xml:space="preserve"> приложени</w:t>
      </w:r>
      <w:r w:rsidR="00DF1283">
        <w:t>я</w:t>
      </w:r>
      <w:r>
        <w:t xml:space="preserve"> на первом витке ЖЦПО описано в «Приложение 3. Руководство пользователя».</w:t>
      </w:r>
    </w:p>
    <w:p w14:paraId="3763B18F" w14:textId="77777777" w:rsidR="00FC4BBB" w:rsidRPr="00FC4BBB" w:rsidRDefault="00FC4BBB" w:rsidP="002632AE"/>
    <w:p w14:paraId="4C2C8808" w14:textId="50CB4E59" w:rsidR="001912F5" w:rsidRPr="001912F5" w:rsidRDefault="001912F5" w:rsidP="001912F5">
      <w:pPr>
        <w:pStyle w:val="2"/>
      </w:pPr>
      <w:bookmarkStart w:id="27" w:name="_Toc227966732"/>
      <w:r>
        <w:t>М</w:t>
      </w:r>
      <w:r w:rsidRPr="00D95055">
        <w:t>ониторинг</w:t>
      </w:r>
      <w:r>
        <w:t xml:space="preserve"> (до нового витка или изъятия)</w:t>
      </w:r>
      <w:bookmarkEnd w:id="27"/>
    </w:p>
    <w:p w14:paraId="54FBAB57" w14:textId="3AEDB459" w:rsidR="002632AE" w:rsidRDefault="002632AE" w:rsidP="002632AE">
      <w:r>
        <w:t xml:space="preserve">Средства мониторинга и логирования внедрены не были. Данные процессы являются частью DevSecOps-модели и реализуются специализированными инструментами (такими, как Prometheus, Grafana, ELK Stack или Zabbix) в рамках </w:t>
      </w:r>
      <w:r>
        <w:lastRenderedPageBreak/>
        <w:t xml:space="preserve">критической </w:t>
      </w:r>
      <w:r w:rsidR="001D6503">
        <w:t xml:space="preserve">информационной </w:t>
      </w:r>
      <w:r>
        <w:t>инфраструктуры. Они необходимы для управления нагрузкой</w:t>
      </w:r>
      <w:r w:rsidR="00635FD7">
        <w:t xml:space="preserve"> и </w:t>
      </w:r>
      <w:r>
        <w:t xml:space="preserve">контроля пользовательских сессий, </w:t>
      </w:r>
      <w:r w:rsidR="001D6503">
        <w:t>что</w:t>
      </w:r>
      <w:r>
        <w:t xml:space="preserve"> на текущем этапе разработки не предусмотрено.</w:t>
      </w:r>
    </w:p>
    <w:p w14:paraId="011A70B9" w14:textId="06821059" w:rsidR="002F7378" w:rsidRDefault="002632AE" w:rsidP="009375B6">
      <w:r>
        <w:t xml:space="preserve">В случае масштабирования </w:t>
      </w:r>
      <w:r w:rsidR="00C63512">
        <w:t>ИС</w:t>
      </w:r>
      <w:r>
        <w:t xml:space="preserve"> и </w:t>
      </w:r>
      <w:r w:rsidR="001D6503">
        <w:t>запуска</w:t>
      </w:r>
      <w:r>
        <w:t xml:space="preserve"> н</w:t>
      </w:r>
      <w:r w:rsidR="001D6503">
        <w:t>овых</w:t>
      </w:r>
      <w:r>
        <w:t xml:space="preserve"> </w:t>
      </w:r>
      <w:r w:rsidR="001D6503">
        <w:t>витков</w:t>
      </w:r>
      <w:r>
        <w:t xml:space="preserve"> </w:t>
      </w:r>
      <w:r w:rsidR="00C63512">
        <w:t>ЖЦ</w:t>
      </w:r>
      <w:r>
        <w:t xml:space="preserve"> необходимо провести ревизию требований к отказоустойчивости. Внедрение централизованного сбора логов и метрик станет обязательным условием для обеспечения наблюдаемости и соответствия стандартам безопасности при работе с высоконагруженными узлами.</w:t>
      </w:r>
    </w:p>
    <w:p w14:paraId="34AE7990" w14:textId="77777777" w:rsidR="00C63512" w:rsidRDefault="00C63512" w:rsidP="009375B6"/>
    <w:p w14:paraId="6E6328F8" w14:textId="77777777" w:rsidR="00627F32" w:rsidRDefault="00627F32" w:rsidP="00471AE9">
      <w:pPr>
        <w:sectPr w:rsidR="00627F32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6D27A209" w14:textId="77777777" w:rsidR="002F7378" w:rsidRDefault="00627F32" w:rsidP="00AC34A1">
      <w:pPr>
        <w:pStyle w:val="1"/>
        <w:numPr>
          <w:ilvl w:val="0"/>
          <w:numId w:val="0"/>
        </w:numPr>
      </w:pPr>
      <w:bookmarkStart w:id="28" w:name="_Toc227966733"/>
      <w:r w:rsidRPr="00FD7A82">
        <w:lastRenderedPageBreak/>
        <w:t>Заключение</w:t>
      </w:r>
      <w:bookmarkEnd w:id="28"/>
    </w:p>
    <w:p w14:paraId="17FDA09C" w14:textId="3CD5AD91" w:rsidR="00556946" w:rsidRDefault="00556946" w:rsidP="000B7A6D">
      <w:r w:rsidRPr="00556946">
        <w:t xml:space="preserve">В </w:t>
      </w:r>
      <w:r>
        <w:t>ходе реализации</w:t>
      </w:r>
      <w:r w:rsidRPr="00556946">
        <w:t xml:space="preserve"> проекта была разработана система управления</w:t>
      </w:r>
      <w:r>
        <w:t xml:space="preserve"> </w:t>
      </w:r>
      <w:r w:rsidR="000B7A6D">
        <w:t>данными сценариев</w:t>
      </w:r>
      <w:r w:rsidR="00B544D1">
        <w:t xml:space="preserve"> информационной системы </w:t>
      </w:r>
      <w:r w:rsidR="000B7A6D">
        <w:t xml:space="preserve">«Интеллектуальный VR-тренажёр операторов аппаратов </w:t>
      </w:r>
      <w:r w:rsidR="001B6FA1">
        <w:t>химических производств</w:t>
      </w:r>
      <w:r w:rsidR="000B7A6D">
        <w:t>»</w:t>
      </w:r>
      <w:r w:rsidR="00E75111">
        <w:t xml:space="preserve"> </w:t>
      </w:r>
      <w:r w:rsidR="00800D1D">
        <w:t xml:space="preserve">для </w:t>
      </w:r>
      <w:r w:rsidR="00800D1D" w:rsidRPr="00800D1D">
        <w:t>отдел</w:t>
      </w:r>
      <w:r w:rsidR="00800D1D">
        <w:t>а</w:t>
      </w:r>
      <w:r w:rsidR="00800D1D" w:rsidRPr="00800D1D">
        <w:t xml:space="preserve"> 3D-визуализации и аддитивных технологий </w:t>
      </w:r>
      <w:r w:rsidR="00E75111" w:rsidRPr="00E75111">
        <w:t>АО «НИУИФ им. профессора Я.В. Самойлова»</w:t>
      </w:r>
      <w:r w:rsidR="000B7A6D">
        <w:t>.</w:t>
      </w:r>
    </w:p>
    <w:p w14:paraId="54962CAD" w14:textId="0C42C11A" w:rsidR="00B544D1" w:rsidRDefault="00B544D1" w:rsidP="00AC34A1">
      <w:r>
        <w:t>Был</w:t>
      </w:r>
      <w:r w:rsidR="00004C6D">
        <w:t>и</w:t>
      </w:r>
      <w:r>
        <w:t xml:space="preserve"> выявлен</w:t>
      </w:r>
      <w:r w:rsidR="00004C6D">
        <w:t>ы</w:t>
      </w:r>
      <w:r>
        <w:t xml:space="preserve"> проблем</w:t>
      </w:r>
      <w:r w:rsidR="00004C6D">
        <w:t xml:space="preserve">ы </w:t>
      </w:r>
      <w:r w:rsidR="00004C6D" w:rsidRPr="00004C6D">
        <w:t xml:space="preserve">избыточности, дублирования и рутинности поиска и обработки </w:t>
      </w:r>
      <w:r w:rsidR="00004C6D">
        <w:t>действий</w:t>
      </w:r>
      <w:r w:rsidR="00004C6D" w:rsidRPr="00004C6D">
        <w:t>, недостаточной безопасностью конфиденциальной информации и ограниченной масштабируемость</w:t>
      </w:r>
      <w:r w:rsidR="00004C6D">
        <w:t>ю</w:t>
      </w:r>
      <w:r w:rsidR="000B7A6D">
        <w:t xml:space="preserve"> при разработке сценариев</w:t>
      </w:r>
      <w:r w:rsidR="00004C6D">
        <w:t xml:space="preserve">. Причиной стало использование электронных таблиц с поддержкой макросов для хранения и обработки </w:t>
      </w:r>
      <w:r w:rsidR="00800D1D">
        <w:t xml:space="preserve">действий и </w:t>
      </w:r>
      <w:r w:rsidR="00004C6D">
        <w:t>дерев</w:t>
      </w:r>
      <w:r w:rsidR="00800D1D">
        <w:t>ьев</w:t>
      </w:r>
      <w:r w:rsidR="00004C6D">
        <w:t xml:space="preserve"> решений</w:t>
      </w:r>
      <w:r w:rsidR="00800D1D">
        <w:t xml:space="preserve"> при разработке сценариев</w:t>
      </w:r>
      <w:r>
        <w:t>.</w:t>
      </w:r>
    </w:p>
    <w:p w14:paraId="51C36A3B" w14:textId="4F919FA1" w:rsidR="00556946" w:rsidRPr="00556946" w:rsidRDefault="00627F32" w:rsidP="00556946">
      <w:r w:rsidRPr="00770DC0">
        <w:t>На этапе проектирования был проведён анализ предметной области, определены основные элементы системы и установлены связи между ними</w:t>
      </w:r>
      <w:r w:rsidR="00556946">
        <w:t xml:space="preserve">. Изучены понятие жизненного цикла информационной системы, </w:t>
      </w:r>
      <w:r w:rsidR="00004C6D">
        <w:t xml:space="preserve">описаны </w:t>
      </w:r>
      <w:r w:rsidR="00556946">
        <w:t xml:space="preserve">десять существующих моделей жизненного цикла и их стадии, проведена сравнительная характеристика моделей. </w:t>
      </w:r>
      <w:r w:rsidR="008400C5">
        <w:t>Была в</w:t>
      </w:r>
      <w:r w:rsidR="00556946">
        <w:t xml:space="preserve">ыбрана </w:t>
      </w:r>
      <w:r w:rsidR="00556946">
        <w:rPr>
          <w:lang w:val="en-US"/>
        </w:rPr>
        <w:t>DevSecOps</w:t>
      </w:r>
      <w:r w:rsidR="00556946">
        <w:t xml:space="preserve">-модель </w:t>
      </w:r>
      <w:r w:rsidR="00004C6D">
        <w:t xml:space="preserve">по </w:t>
      </w:r>
      <w:r w:rsidR="000B7A6D">
        <w:t xml:space="preserve">причине </w:t>
      </w:r>
      <w:r w:rsidR="000B7A6D" w:rsidRPr="000B7A6D">
        <w:t>быстро</w:t>
      </w:r>
      <w:r w:rsidR="000B7A6D">
        <w:t>го</w:t>
      </w:r>
      <w:r w:rsidR="000B7A6D" w:rsidRPr="000B7A6D">
        <w:t xml:space="preserve"> прототипировани</w:t>
      </w:r>
      <w:r w:rsidR="000B7A6D">
        <w:t xml:space="preserve">я, автоматизированного </w:t>
      </w:r>
      <w:r w:rsidR="000B7A6D" w:rsidRPr="000B7A6D">
        <w:t>развёртывания</w:t>
      </w:r>
      <w:r w:rsidR="000B7A6D">
        <w:t xml:space="preserve"> и </w:t>
      </w:r>
      <w:r w:rsidR="000B7A6D" w:rsidRPr="000B7A6D">
        <w:t>приемлем</w:t>
      </w:r>
      <w:r w:rsidR="000B7A6D">
        <w:t>ой</w:t>
      </w:r>
      <w:r w:rsidR="000B7A6D" w:rsidRPr="000B7A6D">
        <w:t xml:space="preserve"> степен</w:t>
      </w:r>
      <w:r w:rsidR="000B7A6D">
        <w:t>и</w:t>
      </w:r>
      <w:r w:rsidR="000B7A6D" w:rsidRPr="000B7A6D">
        <w:t xml:space="preserve"> вовлечённости заказчика</w:t>
      </w:r>
      <w:r w:rsidR="008400C5">
        <w:t>.</w:t>
      </w:r>
    </w:p>
    <w:p w14:paraId="4DA2D57E" w14:textId="6B393909" w:rsidR="00FA1D44" w:rsidRDefault="00627F32" w:rsidP="0091196C">
      <w:r w:rsidRPr="00770DC0">
        <w:t>На</w:t>
      </w:r>
      <w:r w:rsidR="008400C5">
        <w:t xml:space="preserve"> этапе</w:t>
      </w:r>
      <w:r w:rsidRPr="00770DC0">
        <w:t xml:space="preserve"> </w:t>
      </w:r>
      <w:r w:rsidR="00800D1D">
        <w:t>«</w:t>
      </w:r>
      <w:r w:rsidR="00800D1D" w:rsidRPr="00800D1D">
        <w:t>Разработк</w:t>
      </w:r>
      <w:r w:rsidR="00800D1D">
        <w:t>и»</w:t>
      </w:r>
      <w:r w:rsidR="000B7A6D">
        <w:t xml:space="preserve"> жизненного цикла</w:t>
      </w:r>
      <w:r w:rsidRPr="00770DC0">
        <w:t xml:space="preserve"> была создана ER-диаграмма. По логической модели</w:t>
      </w:r>
      <w:r w:rsidR="008400C5">
        <w:t xml:space="preserve"> была</w:t>
      </w:r>
      <w:r w:rsidRPr="00770DC0">
        <w:t xml:space="preserve"> создана</w:t>
      </w:r>
      <w:r w:rsidR="009044B9">
        <w:t xml:space="preserve"> физическая модель</w:t>
      </w:r>
      <w:r w:rsidR="008400C5">
        <w:t xml:space="preserve"> </w:t>
      </w:r>
      <w:r w:rsidRPr="00770DC0">
        <w:t>баз</w:t>
      </w:r>
      <w:r w:rsidR="009044B9">
        <w:t>ы</w:t>
      </w:r>
      <w:r w:rsidRPr="00770DC0">
        <w:t xml:space="preserve"> данных</w:t>
      </w:r>
      <w:r w:rsidR="009044B9">
        <w:t xml:space="preserve"> под управлением СУБД</w:t>
      </w:r>
      <w:r w:rsidR="00296E3E">
        <w:t xml:space="preserve"> </w:t>
      </w:r>
      <w:r w:rsidR="00296E3E">
        <w:rPr>
          <w:lang w:val="en-US"/>
        </w:rPr>
        <w:t>PostgreSQL</w:t>
      </w:r>
      <w:r w:rsidR="00296E3E" w:rsidRPr="00296E3E">
        <w:t>.</w:t>
      </w:r>
    </w:p>
    <w:p w14:paraId="6D5E446E" w14:textId="77777777" w:rsidR="00FA1D44" w:rsidRDefault="00296E3E" w:rsidP="0091196C">
      <w:r>
        <w:t>Разработано</w:t>
      </w:r>
      <w:r w:rsidR="0044798E">
        <w:t xml:space="preserve"> серверное приложение для взаимодействия с </w:t>
      </w:r>
      <w:r>
        <w:t>базой данных</w:t>
      </w:r>
      <w:r w:rsidR="0044798E">
        <w:t xml:space="preserve"> </w:t>
      </w:r>
      <w:r w:rsidR="0044798E" w:rsidRPr="008400C5">
        <w:t>на языке высокого у</w:t>
      </w:r>
      <w:r w:rsidR="0044798E" w:rsidRPr="0044798E">
        <w:t xml:space="preserve">ровня </w:t>
      </w:r>
      <w:r w:rsidR="0091196C">
        <w:rPr>
          <w:lang w:val="en-US"/>
        </w:rPr>
        <w:t>C</w:t>
      </w:r>
      <w:r w:rsidR="0091196C" w:rsidRPr="0091196C">
        <w:t>#</w:t>
      </w:r>
      <w:r w:rsidR="0044798E">
        <w:t xml:space="preserve"> с использованием </w:t>
      </w:r>
      <w:r w:rsidR="0044798E" w:rsidRPr="0044798E">
        <w:t>фреймвор</w:t>
      </w:r>
      <w:r w:rsidR="0044798E">
        <w:t xml:space="preserve">ков </w:t>
      </w:r>
      <w:r w:rsidR="0091196C" w:rsidRPr="0091196C">
        <w:rPr>
          <w:lang w:val="en-US"/>
        </w:rPr>
        <w:t>ASP</w:t>
      </w:r>
      <w:r w:rsidR="0091196C" w:rsidRPr="0091196C">
        <w:t xml:space="preserve"> .</w:t>
      </w:r>
      <w:r w:rsidR="0091196C" w:rsidRPr="0091196C">
        <w:rPr>
          <w:lang w:val="en-US"/>
        </w:rPr>
        <w:t>NET</w:t>
      </w:r>
      <w:r w:rsidR="0091196C" w:rsidRPr="0091196C">
        <w:t xml:space="preserve"> </w:t>
      </w:r>
      <w:r w:rsidR="0091196C" w:rsidRPr="0091196C">
        <w:rPr>
          <w:lang w:val="en-US"/>
        </w:rPr>
        <w:t>Core</w:t>
      </w:r>
      <w:r w:rsidR="0091196C" w:rsidRPr="0091196C">
        <w:t xml:space="preserve"> и </w:t>
      </w:r>
      <w:r w:rsidR="0091196C" w:rsidRPr="0091196C">
        <w:rPr>
          <w:lang w:val="en-US"/>
        </w:rPr>
        <w:t>Entity</w:t>
      </w:r>
      <w:r w:rsidR="0091196C" w:rsidRPr="0091196C">
        <w:t xml:space="preserve"> </w:t>
      </w:r>
      <w:r w:rsidR="0091196C" w:rsidRPr="0091196C">
        <w:rPr>
          <w:lang w:val="en-US"/>
        </w:rPr>
        <w:t>Framework</w:t>
      </w:r>
      <w:r w:rsidR="0091196C" w:rsidRPr="0091196C">
        <w:t xml:space="preserve"> </w:t>
      </w:r>
      <w:r w:rsidR="0091196C" w:rsidRPr="0091196C">
        <w:rPr>
          <w:lang w:val="en-US"/>
        </w:rPr>
        <w:t>Core</w:t>
      </w:r>
      <w:r w:rsidRPr="0091196C">
        <w:t>.</w:t>
      </w:r>
    </w:p>
    <w:p w14:paraId="01B73873" w14:textId="1A1D4A82" w:rsidR="00D97353" w:rsidRDefault="00D97353" w:rsidP="0091196C">
      <w:r>
        <w:t>Внедрение программы в текущем состоянии позволит создать фундамент для автоматизации создания сценариев для виртуальных тренажёров целевых цехов с помощью больших языковых моделей.</w:t>
      </w:r>
    </w:p>
    <w:p w14:paraId="11D18CCB" w14:textId="3A93927F" w:rsidR="002F7378" w:rsidRPr="00D97353" w:rsidRDefault="008400C5" w:rsidP="00AC34A1">
      <w:r>
        <w:t xml:space="preserve">На данный момент система проходит </w:t>
      </w:r>
      <w:r w:rsidR="00E75111">
        <w:t xml:space="preserve">оценку </w:t>
      </w:r>
      <w:r w:rsidR="00FD705C">
        <w:t>функционала</w:t>
      </w:r>
      <w:r w:rsidR="00800D1D">
        <w:t xml:space="preserve"> </w:t>
      </w:r>
      <w:r w:rsidR="00E75111">
        <w:t>сотрудник</w:t>
      </w:r>
      <w:r w:rsidR="00FD705C">
        <w:t>ами</w:t>
      </w:r>
      <w:r w:rsidR="00800D1D">
        <w:t xml:space="preserve"> </w:t>
      </w:r>
      <w:r w:rsidR="00800D1D" w:rsidRPr="00800D1D">
        <w:t>отдела 3D-визуализации и аддитивных технологий</w:t>
      </w:r>
      <w:r w:rsidR="00E75111">
        <w:t xml:space="preserve"> </w:t>
      </w:r>
      <w:r w:rsidR="00E75111" w:rsidRPr="00E75111">
        <w:t>компании АО «НИУИФ»</w:t>
      </w:r>
      <w:r w:rsidR="00E75111">
        <w:t>.</w:t>
      </w:r>
      <w:r w:rsidR="00D97353">
        <w:t xml:space="preserve"> При возникновении потребности в расширении схемы базы данных, масштабирование будет безболезненным по причине использования </w:t>
      </w:r>
      <w:r w:rsidR="00D97353">
        <w:rPr>
          <w:lang w:val="en-US"/>
        </w:rPr>
        <w:t>ORM</w:t>
      </w:r>
      <w:r w:rsidR="00D97353" w:rsidRPr="00D97353">
        <w:t>-</w:t>
      </w:r>
      <w:r w:rsidR="00D97353">
        <w:t>системы (</w:t>
      </w:r>
      <w:r w:rsidR="00D97353">
        <w:rPr>
          <w:lang w:val="en-US"/>
        </w:rPr>
        <w:t>EF</w:t>
      </w:r>
      <w:r w:rsidR="00D97353" w:rsidRPr="00D97353">
        <w:t xml:space="preserve"> </w:t>
      </w:r>
      <w:r w:rsidR="00D97353">
        <w:rPr>
          <w:lang w:val="en-US"/>
        </w:rPr>
        <w:t>Core</w:t>
      </w:r>
      <w:r w:rsidR="00D97353">
        <w:t>), которая автоматизирует миграции схем отношений</w:t>
      </w:r>
      <w:r w:rsidR="00EE2358" w:rsidRPr="00EE2358">
        <w:t xml:space="preserve"> </w:t>
      </w:r>
      <w:r w:rsidR="00EE2358">
        <w:t xml:space="preserve">на новую структуру и обратно </w:t>
      </w:r>
      <w:r w:rsidR="00EE2358" w:rsidRPr="00EE2358">
        <w:t>(</w:t>
      </w:r>
      <w:r w:rsidR="00EE2358">
        <w:t>в том числе на другую СУБД</w:t>
      </w:r>
      <w:r w:rsidR="00EE2358" w:rsidRPr="00EE2358">
        <w:t>)</w:t>
      </w:r>
      <w:r w:rsidR="00D97353">
        <w:t>, а также высокой степени декомпозиции модулей серверного приложения.</w:t>
      </w:r>
    </w:p>
    <w:p w14:paraId="2F12FDB2" w14:textId="77777777" w:rsidR="00627F32" w:rsidRPr="00770DC0" w:rsidRDefault="00627F32" w:rsidP="00AC34A1"/>
    <w:p w14:paraId="069B671D" w14:textId="77777777" w:rsidR="002F7378" w:rsidRPr="00770DC0" w:rsidRDefault="002F7378" w:rsidP="00AC34A1"/>
    <w:p w14:paraId="12CF8806" w14:textId="77777777" w:rsidR="00627F32" w:rsidRDefault="00627F32" w:rsidP="00471AE9">
      <w:pPr>
        <w:sectPr w:rsidR="00627F32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3EA20268" w14:textId="77777777" w:rsidR="00627F32" w:rsidRDefault="00627F32" w:rsidP="00AC34A1">
      <w:pPr>
        <w:pStyle w:val="1"/>
        <w:numPr>
          <w:ilvl w:val="0"/>
          <w:numId w:val="0"/>
        </w:numPr>
      </w:pPr>
      <w:bookmarkStart w:id="29" w:name="_Toc227966734"/>
      <w:r w:rsidRPr="00627F32">
        <w:lastRenderedPageBreak/>
        <w:t>Список литературы</w:t>
      </w:r>
      <w:bookmarkEnd w:id="29"/>
    </w:p>
    <w:p w14:paraId="23F2D7A9" w14:textId="0C0C4A39" w:rsidR="008F49F0" w:rsidRDefault="008F49F0">
      <w:pPr>
        <w:numPr>
          <w:ilvl w:val="0"/>
          <w:numId w:val="4"/>
        </w:numPr>
        <w:tabs>
          <w:tab w:val="left" w:pos="993"/>
        </w:tabs>
        <w:ind w:firstLine="426"/>
      </w:pPr>
      <w:r>
        <w:t xml:space="preserve">Берг, </w:t>
      </w:r>
      <w:r w:rsidRPr="003C09DE">
        <w:t>Дмитрий Борисович</w:t>
      </w:r>
      <w:r>
        <w:t>. Модели жизненного цикла : учеб</w:t>
      </w:r>
      <w:r w:rsidR="006B7081">
        <w:t>ное</w:t>
      </w:r>
      <w:r>
        <w:t xml:space="preserve"> пособие / Д. Б. Берг, Е. А. Ульянова, П. В. Добряк. — Екатеринбург : Изд-во Урал. ун-та, 2014. — 74</w:t>
      </w:r>
      <w:r w:rsidRPr="00700BB7">
        <w:t xml:space="preserve"> </w:t>
      </w:r>
      <w:r>
        <w:t>с.</w:t>
      </w:r>
    </w:p>
    <w:p w14:paraId="54ED86E1" w14:textId="4125B0D6" w:rsidR="008F49F0" w:rsidRDefault="008F49F0">
      <w:pPr>
        <w:numPr>
          <w:ilvl w:val="0"/>
          <w:numId w:val="4"/>
        </w:numPr>
        <w:tabs>
          <w:tab w:val="left" w:pos="993"/>
        </w:tabs>
        <w:ind w:firstLine="426"/>
      </w:pPr>
      <w:bookmarkStart w:id="30" w:name="_Hlk227778453"/>
      <w:r w:rsidRPr="003C09DE">
        <w:t>Берг, Дмитрий Борисович. Управление жизненным циклом информационных систем : учебное пособие / Д.Б. Берг, О.М. Зверева, А.Ю. Вишнякова ; М-во науки и высшего образования РФ. — Екатеринбург : Изд-во Урал. ун-та, 2022.— 94 с.</w:t>
      </w:r>
    </w:p>
    <w:bookmarkEnd w:id="30"/>
    <w:p w14:paraId="2A06761A" w14:textId="44BDB896" w:rsidR="008F49F0" w:rsidRDefault="008F49F0">
      <w:pPr>
        <w:numPr>
          <w:ilvl w:val="0"/>
          <w:numId w:val="4"/>
        </w:numPr>
      </w:pPr>
      <w:r w:rsidRPr="00782061">
        <w:t>Девяткин, Д. А. Построение ансамблей деревьев решений с использованием линейных и нелинейных разделителей : дис. на соискание учёной степени канд. физ.-мат. наук : 2.3.5 / Девяткин Дмитрий Алексеевич ; науч. рук. А. М. Коновалов ; Институт системного программирования им. В. П. Иванникова Рос. акад. наук. — Москва, 2022. — 115 с. — URL: https://www.ispras.ru/dcouncil/docs/diss/2022/devjatkin/dissertacija-devjatkin.pdf (дата обращения: 16.03.2026). — Текст : электронный</w:t>
      </w:r>
      <w:r w:rsidR="00576E35">
        <w:t>.</w:t>
      </w:r>
    </w:p>
    <w:p w14:paraId="7DD29AC5" w14:textId="4E6754BD" w:rsidR="00700BB7" w:rsidRPr="00782061" w:rsidRDefault="004B33A7">
      <w:pPr>
        <w:numPr>
          <w:ilvl w:val="0"/>
          <w:numId w:val="4"/>
        </w:numPr>
        <w:tabs>
          <w:tab w:val="left" w:pos="993"/>
        </w:tabs>
        <w:ind w:firstLine="426"/>
      </w:pPr>
      <w:r>
        <w:t>Е</w:t>
      </w:r>
      <w:r w:rsidRPr="004B33A7">
        <w:t>ршов, Е</w:t>
      </w:r>
      <w:r w:rsidR="006B7081">
        <w:t>.</w:t>
      </w:r>
      <w:r w:rsidR="002C459B">
        <w:t xml:space="preserve"> </w:t>
      </w:r>
      <w:r w:rsidRPr="004B33A7">
        <w:t>В. Методика и организация самостоятельной работы студентов: учебно-методическое пособие // Е.В. Ершов</w:t>
      </w:r>
      <w:r w:rsidR="006B7081" w:rsidRPr="006B7081">
        <w:t xml:space="preserve"> [и др.].</w:t>
      </w:r>
      <w:r w:rsidR="006B7081">
        <w:t xml:space="preserve"> </w:t>
      </w:r>
      <w:r w:rsidRPr="004B33A7">
        <w:t xml:space="preserve">– </w:t>
      </w:r>
      <w:r w:rsidR="006B7081" w:rsidRPr="006B7081">
        <w:t>Череповец :</w:t>
      </w:r>
      <w:r w:rsidR="006B7081">
        <w:t xml:space="preserve"> </w:t>
      </w:r>
      <w:r w:rsidRPr="004B33A7">
        <w:t>ФГБОУ ВПО «Череповецкий государственный университет», 2015. – 243 с.</w:t>
      </w:r>
    </w:p>
    <w:p w14:paraId="572C1406" w14:textId="562D07F7" w:rsidR="008F49F0" w:rsidRDefault="008F49F0">
      <w:pPr>
        <w:numPr>
          <w:ilvl w:val="0"/>
          <w:numId w:val="4"/>
        </w:numPr>
        <w:tabs>
          <w:tab w:val="left" w:pos="993"/>
        </w:tabs>
        <w:ind w:firstLine="426"/>
      </w:pPr>
      <w:r w:rsidRPr="00341DC0">
        <w:t>Иванова Г.</w:t>
      </w:r>
      <w:r w:rsidR="0083596F">
        <w:t xml:space="preserve"> </w:t>
      </w:r>
      <w:r w:rsidRPr="00341DC0">
        <w:t>С. Технология программирования: Учебник для вузов. - М.: Изд-во МГТУ им. Н.Э. Баумана, 2002. - 320 с.: ил. (Сер. Информатика в техническом университете.)</w:t>
      </w:r>
    </w:p>
    <w:p w14:paraId="59D56AD5" w14:textId="68C70868" w:rsidR="00700BB7" w:rsidRDefault="00700BB7">
      <w:pPr>
        <w:numPr>
          <w:ilvl w:val="0"/>
          <w:numId w:val="4"/>
        </w:numPr>
        <w:tabs>
          <w:tab w:val="left" w:pos="993"/>
        </w:tabs>
        <w:ind w:firstLine="426"/>
      </w:pPr>
      <w:r w:rsidRPr="00700BB7">
        <w:t>Куликов, С. C. Реляционные базы данных в примерах : практическое пособие для программистов и тестировщиков / С. С. Куликов. — Минск: Четыре четверти, 2020. — 424 с.</w:t>
      </w:r>
    </w:p>
    <w:p w14:paraId="6D498FCA" w14:textId="339E2C9E" w:rsidR="00425D9D" w:rsidRDefault="00425D9D">
      <w:pPr>
        <w:numPr>
          <w:ilvl w:val="0"/>
          <w:numId w:val="4"/>
        </w:numPr>
        <w:tabs>
          <w:tab w:val="left" w:pos="993"/>
        </w:tabs>
      </w:pPr>
      <w:r w:rsidRPr="006A73AA">
        <w:t>Семенченко Р. Д. Сценарии обучения в обучающих тренаж</w:t>
      </w:r>
      <w:r>
        <w:t>ё</w:t>
      </w:r>
      <w:r w:rsidRPr="006A73AA">
        <w:t>рах // Наука и современность. 2016. №44.</w:t>
      </w:r>
      <w:r>
        <w:t xml:space="preserve"> </w:t>
      </w:r>
      <w:r w:rsidRPr="0074701E">
        <w:t>– Электронный ресурс. – URL: «</w:t>
      </w:r>
      <w:r w:rsidRPr="006A73AA">
        <w:t>https://cyberleninka.ru/article/n/stsenarii-obucheniya-v-obuchayuschih-trenazherah</w:t>
      </w:r>
      <w:r>
        <w:t>».</w:t>
      </w:r>
      <w:r w:rsidRPr="006A73AA">
        <w:t xml:space="preserve"> (</w:t>
      </w:r>
      <w:r>
        <w:t>Д</w:t>
      </w:r>
      <w:r w:rsidRPr="006A73AA">
        <w:t>ата обращения: 10.03.2026).</w:t>
      </w:r>
    </w:p>
    <w:p w14:paraId="0DDB10F4" w14:textId="41B27DCD" w:rsidR="0020205C" w:rsidRDefault="008A01A6">
      <w:pPr>
        <w:numPr>
          <w:ilvl w:val="0"/>
          <w:numId w:val="4"/>
        </w:numPr>
        <w:tabs>
          <w:tab w:val="left" w:pos="993"/>
        </w:tabs>
        <w:ind w:firstLine="426"/>
      </w:pPr>
      <w:r>
        <w:t>Федотова Д.Э., Семенов Ю.Д., Чижик К.Н. CASE-технологии: Практикум. - М.: Горячая линия-Телеком, 2005.-160 с: ил.</w:t>
      </w:r>
    </w:p>
    <w:p w14:paraId="66561F7D" w14:textId="5F1E6F81" w:rsidR="00D96E43" w:rsidRPr="00B32467" w:rsidRDefault="00D96E43">
      <w:pPr>
        <w:numPr>
          <w:ilvl w:val="0"/>
          <w:numId w:val="4"/>
        </w:numPr>
        <w:tabs>
          <w:tab w:val="left" w:pos="993"/>
        </w:tabs>
        <w:ind w:firstLine="426"/>
      </w:pPr>
      <w:r w:rsidRPr="00B32467">
        <w:t>АО «НИУИФ им. профессора Я.В. Самойлова» | Специализация, адрес, телефоны – Электронный ресурс. – URL: «https://www.phosagro.ru/about/ holding_niuif/». (Дата обращения: 26.02.2026).</w:t>
      </w:r>
    </w:p>
    <w:p w14:paraId="257E82D5" w14:textId="2716C30C" w:rsidR="006B7081" w:rsidRDefault="006B7081">
      <w:pPr>
        <w:numPr>
          <w:ilvl w:val="0"/>
          <w:numId w:val="4"/>
        </w:numPr>
        <w:tabs>
          <w:tab w:val="left" w:pos="993"/>
        </w:tabs>
      </w:pPr>
      <w:r>
        <w:t xml:space="preserve">Что такое дерево решений и где его используют? / Хабр </w:t>
      </w:r>
      <w:r w:rsidRPr="0074701E">
        <w:t xml:space="preserve">– Электронный ресурс. </w:t>
      </w:r>
      <w:r w:rsidRPr="00624ED4">
        <w:rPr>
          <w:color w:val="auto"/>
        </w:rPr>
        <w:t>– URL: «</w:t>
      </w:r>
      <w:hyperlink r:id="rId27" w:history="1">
        <w:r w:rsidRPr="00624ED4">
          <w:rPr>
            <w:rStyle w:val="a6"/>
            <w:color w:val="auto"/>
            <w:u w:val="none"/>
          </w:rPr>
          <w:t>https://habr.com/ru/companies/productstar/articles/523044/</w:t>
        </w:r>
      </w:hyperlink>
      <w:r w:rsidRPr="00624ED4">
        <w:t>»</w:t>
      </w:r>
      <w:r>
        <w:t>.</w:t>
      </w:r>
      <w:r w:rsidRPr="00624ED4">
        <w:t xml:space="preserve"> (Дата обращения: </w:t>
      </w:r>
      <w:r>
        <w:t>10</w:t>
      </w:r>
      <w:r w:rsidRPr="00624ED4">
        <w:t>.0</w:t>
      </w:r>
      <w:r>
        <w:t>3</w:t>
      </w:r>
      <w:r w:rsidRPr="00624ED4">
        <w:t>.2026).</w:t>
      </w:r>
    </w:p>
    <w:p w14:paraId="3B63D3D3" w14:textId="0AA70A0E" w:rsidR="00B9178B" w:rsidRDefault="0020205C">
      <w:pPr>
        <w:numPr>
          <w:ilvl w:val="0"/>
          <w:numId w:val="4"/>
        </w:numPr>
        <w:tabs>
          <w:tab w:val="left" w:pos="993"/>
        </w:tabs>
        <w:ind w:firstLine="426"/>
      </w:pPr>
      <w:r>
        <w:t xml:space="preserve">Модель «Code &amp; Fix» </w:t>
      </w:r>
      <w:r w:rsidRPr="002300F6">
        <w:t>– Электронный ресурс. – URL: «</w:t>
      </w:r>
      <w:r>
        <w:t>https://studfile.net/preview/16493243/page:3/</w:t>
      </w:r>
      <w:bookmarkStart w:id="31" w:name="_Hlk222987631"/>
      <w:r w:rsidR="00F00878" w:rsidRPr="002300F6">
        <w:t>».</w:t>
      </w:r>
      <w:r w:rsidR="001F476C">
        <w:t xml:space="preserve"> (</w:t>
      </w:r>
      <w:r w:rsidRPr="0074701E">
        <w:t xml:space="preserve">Дата обращения: </w:t>
      </w:r>
      <w:r>
        <w:t>27.02.2026</w:t>
      </w:r>
      <w:r w:rsidR="001F476C">
        <w:t>).</w:t>
      </w:r>
      <w:bookmarkEnd w:id="31"/>
    </w:p>
    <w:p w14:paraId="6DA5832C" w14:textId="266CB6B8" w:rsidR="000E2661" w:rsidRPr="00B9178B" w:rsidRDefault="000E2661">
      <w:pPr>
        <w:numPr>
          <w:ilvl w:val="0"/>
          <w:numId w:val="4"/>
        </w:numPr>
        <w:tabs>
          <w:tab w:val="left" w:pos="993"/>
        </w:tabs>
        <w:ind w:firstLine="426"/>
      </w:pPr>
      <w:r>
        <w:t xml:space="preserve">Быстрая разработка приложений rad преимущества, недостатки, область применения </w:t>
      </w:r>
      <w:r w:rsidRPr="000E2661">
        <w:t>– Электронный ресурс. – URL: «</w:t>
      </w:r>
      <w:r>
        <w:t xml:space="preserve">https://studfile.net/preview/3240755/page:4/» </w:t>
      </w:r>
      <w:r w:rsidRPr="0074701E">
        <w:t xml:space="preserve">(Дата обращения: </w:t>
      </w:r>
      <w:r>
        <w:t>27.02.2026</w:t>
      </w:r>
      <w:r w:rsidRPr="0074701E">
        <w:t>)</w:t>
      </w:r>
      <w:r w:rsidR="00C267FF" w:rsidRPr="00C267FF">
        <w:t>.</w:t>
      </w:r>
    </w:p>
    <w:p w14:paraId="4C7C5E81" w14:textId="78ABC5D7" w:rsidR="007D2404" w:rsidRDefault="0074701E">
      <w:pPr>
        <w:numPr>
          <w:ilvl w:val="0"/>
          <w:numId w:val="4"/>
        </w:numPr>
        <w:tabs>
          <w:tab w:val="left" w:pos="993"/>
        </w:tabs>
        <w:ind w:firstLine="426"/>
      </w:pPr>
      <w:r>
        <w:t xml:space="preserve">Экстремальное программирование (XP) не для слабонервных </w:t>
      </w:r>
      <w:r w:rsidRPr="0074701E">
        <w:t>– Электронный ресурс. – URL: «</w:t>
      </w:r>
      <w:r>
        <w:t xml:space="preserve">https://worksection.com/blog/extreme-programming.html» </w:t>
      </w:r>
      <w:r w:rsidRPr="0074701E">
        <w:t xml:space="preserve">(Дата обращения: </w:t>
      </w:r>
      <w:r>
        <w:t>27.02.2026</w:t>
      </w:r>
      <w:r w:rsidRPr="0074701E">
        <w:t>).</w:t>
      </w:r>
    </w:p>
    <w:p w14:paraId="5A5A0FF2" w14:textId="4F31C885" w:rsidR="00E558A2" w:rsidRPr="00E558A2" w:rsidRDefault="007D2404">
      <w:pPr>
        <w:numPr>
          <w:ilvl w:val="0"/>
          <w:numId w:val="4"/>
        </w:numPr>
        <w:tabs>
          <w:tab w:val="left" w:pos="993"/>
        </w:tabs>
        <w:ind w:firstLine="426"/>
      </w:pPr>
      <w:r>
        <w:lastRenderedPageBreak/>
        <w:t xml:space="preserve">Какая разница между DevOps и DevSecOps? </w:t>
      </w:r>
      <w:r w:rsidRPr="0074701E">
        <w:t>– Электронный ресурс. – URL: «</w:t>
      </w:r>
      <w:r>
        <w:t xml:space="preserve">https://pvs-studio.ru/ru/blog/posts/0710/» </w:t>
      </w:r>
      <w:r w:rsidRPr="0074701E">
        <w:t xml:space="preserve">(Дата обращения: </w:t>
      </w:r>
      <w:r>
        <w:t>28.02.2026</w:t>
      </w:r>
      <w:r w:rsidRPr="0074701E">
        <w:t>).</w:t>
      </w:r>
    </w:p>
    <w:p w14:paraId="393A771C" w14:textId="42BE6EDB" w:rsidR="002864E6" w:rsidRDefault="00E558A2">
      <w:pPr>
        <w:numPr>
          <w:ilvl w:val="0"/>
          <w:numId w:val="4"/>
        </w:numPr>
        <w:tabs>
          <w:tab w:val="left" w:pos="993"/>
        </w:tabs>
        <w:ind w:firstLine="426"/>
      </w:pPr>
      <w:bookmarkStart w:id="32" w:name="_Hlk224481019"/>
      <w:r>
        <w:t xml:space="preserve">Знакомство с DevSecOps </w:t>
      </w:r>
      <w:r w:rsidR="008F29F0">
        <w:t>Uuid</w:t>
      </w:r>
      <w:r>
        <w:t>eline: правила организации безопасной разработки на уровне процессов / Хабр</w:t>
      </w:r>
      <w:r w:rsidRPr="00E558A2">
        <w:t xml:space="preserve"> </w:t>
      </w:r>
      <w:r w:rsidRPr="0074701E">
        <w:t>– Электронный ресурс. – URL: «</w:t>
      </w:r>
      <w:r>
        <w:t xml:space="preserve">https://habr.com/ru/companies/vk/articles/794164/» </w:t>
      </w:r>
      <w:r w:rsidRPr="0074701E">
        <w:t xml:space="preserve">(Дата обращения: </w:t>
      </w:r>
      <w:r>
        <w:t>28.02.2026</w:t>
      </w:r>
      <w:r w:rsidRPr="0074701E">
        <w:t>).</w:t>
      </w:r>
      <w:bookmarkEnd w:id="32"/>
    </w:p>
    <w:p w14:paraId="68A78D54" w14:textId="6D2ED6D8" w:rsidR="00C33E90" w:rsidRPr="008B0EBB" w:rsidRDefault="00C33E90">
      <w:pPr>
        <w:numPr>
          <w:ilvl w:val="0"/>
          <w:numId w:val="4"/>
        </w:numPr>
      </w:pPr>
      <w:r w:rsidRPr="00C33E90">
        <w:t>Облачный сервис хранения репозиториев исходного кода GitFlic – Электронный ресурс. – URL: «https://gitflic.ru/» (Дата обращения: 28.02.2026).</w:t>
      </w:r>
    </w:p>
    <w:p w14:paraId="152D332C" w14:textId="56FBEEB1" w:rsidR="007559D1" w:rsidRDefault="007559D1" w:rsidP="007559D1">
      <w:pPr>
        <w:numPr>
          <w:ilvl w:val="0"/>
          <w:numId w:val="4"/>
        </w:numPr>
      </w:pPr>
      <w:r>
        <w:t xml:space="preserve">C# — современный язык программирования с открытым исходным кодом | .NET </w:t>
      </w:r>
      <w:r w:rsidRPr="008B0EBB">
        <w:t xml:space="preserve">– </w:t>
      </w:r>
      <w:r w:rsidRPr="00C33E90">
        <w:t>Электронный</w:t>
      </w:r>
      <w:r w:rsidRPr="008B0EBB">
        <w:t xml:space="preserve"> </w:t>
      </w:r>
      <w:r w:rsidRPr="00C33E90">
        <w:t>ресурс</w:t>
      </w:r>
      <w:r w:rsidRPr="008B0EBB">
        <w:t xml:space="preserve">. – </w:t>
      </w:r>
      <w:r w:rsidRPr="008B0EBB">
        <w:rPr>
          <w:lang w:val="en-US"/>
        </w:rPr>
        <w:t>URL</w:t>
      </w:r>
      <w:r w:rsidRPr="008B0EBB">
        <w:t>: «</w:t>
      </w:r>
      <w:r>
        <w:t>https://dotnet.microsoft.com/ru-ru/languages/csharp</w:t>
      </w:r>
      <w:r w:rsidRPr="00C33E90">
        <w:t>» (Дата обращения: 28.02.2026).</w:t>
      </w:r>
    </w:p>
    <w:p w14:paraId="3B9B8C37" w14:textId="12DD4B49" w:rsidR="008B0EBB" w:rsidRDefault="008B0EBB" w:rsidP="00A56053">
      <w:pPr>
        <w:numPr>
          <w:ilvl w:val="0"/>
          <w:numId w:val="4"/>
        </w:numPr>
      </w:pPr>
      <w:r>
        <w:t>ASP.NET Core — платформа веб-разработки с открытым исходным кодом | .NET</w:t>
      </w:r>
      <w:r w:rsidRPr="008B0EBB">
        <w:t xml:space="preserve"> </w:t>
      </w:r>
      <w:r w:rsidRPr="008B0EBB">
        <w:rPr>
          <w:lang w:val="en-US"/>
        </w:rPr>
        <w:t>Learn</w:t>
      </w:r>
      <w:r w:rsidRPr="008B0EBB">
        <w:t xml:space="preserve"> – </w:t>
      </w:r>
      <w:r w:rsidRPr="00C33E90">
        <w:t>Электронный</w:t>
      </w:r>
      <w:r w:rsidRPr="008B0EBB">
        <w:t xml:space="preserve"> </w:t>
      </w:r>
      <w:r w:rsidRPr="00C33E90">
        <w:t>ресурс</w:t>
      </w:r>
      <w:r w:rsidRPr="008B0EBB">
        <w:t xml:space="preserve">. – </w:t>
      </w:r>
      <w:r w:rsidRPr="008B0EBB">
        <w:rPr>
          <w:lang w:val="en-US"/>
        </w:rPr>
        <w:t>URL</w:t>
      </w:r>
      <w:r w:rsidRPr="008B0EBB">
        <w:t>: «</w:t>
      </w:r>
      <w:r>
        <w:t>https://dotnet.microsoft.com/ru-ru/apps/aspnet</w:t>
      </w:r>
      <w:r w:rsidRPr="00C33E90">
        <w:t>» (Дата обращения: 28.02.2026).</w:t>
      </w:r>
    </w:p>
    <w:p w14:paraId="1422431A" w14:textId="57334BC4" w:rsidR="007559D1" w:rsidRPr="008B0EBB" w:rsidRDefault="007559D1" w:rsidP="007559D1">
      <w:pPr>
        <w:numPr>
          <w:ilvl w:val="0"/>
          <w:numId w:val="4"/>
        </w:numPr>
      </w:pPr>
      <w:r>
        <w:t>Обзор</w:t>
      </w:r>
      <w:r w:rsidRPr="008B0EBB">
        <w:t xml:space="preserve"> </w:t>
      </w:r>
      <w:r w:rsidRPr="008B0EBB">
        <w:rPr>
          <w:lang w:val="en-US"/>
        </w:rPr>
        <w:t>Entity</w:t>
      </w:r>
      <w:r w:rsidRPr="008B0EBB">
        <w:t xml:space="preserve"> </w:t>
      </w:r>
      <w:r w:rsidRPr="008B0EBB">
        <w:rPr>
          <w:lang w:val="en-US"/>
        </w:rPr>
        <w:t>Framework</w:t>
      </w:r>
      <w:r w:rsidRPr="008B0EBB">
        <w:t xml:space="preserve"> </w:t>
      </w:r>
      <w:r w:rsidRPr="008B0EBB">
        <w:rPr>
          <w:lang w:val="en-US"/>
        </w:rPr>
        <w:t>Core </w:t>
      </w:r>
      <w:r w:rsidRPr="008B0EBB">
        <w:t xml:space="preserve">— </w:t>
      </w:r>
      <w:r w:rsidRPr="008B0EBB">
        <w:rPr>
          <w:lang w:val="en-US"/>
        </w:rPr>
        <w:t>EF</w:t>
      </w:r>
      <w:r w:rsidRPr="008B0EBB">
        <w:t xml:space="preserve"> </w:t>
      </w:r>
      <w:r w:rsidRPr="008B0EBB">
        <w:rPr>
          <w:lang w:val="en-US"/>
        </w:rPr>
        <w:t>Core</w:t>
      </w:r>
      <w:r w:rsidRPr="008B0EBB">
        <w:t xml:space="preserve"> | </w:t>
      </w:r>
      <w:r w:rsidRPr="008B0EBB">
        <w:rPr>
          <w:lang w:val="en-US"/>
        </w:rPr>
        <w:t>Microsoft</w:t>
      </w:r>
      <w:r w:rsidRPr="008B0EBB">
        <w:t xml:space="preserve"> </w:t>
      </w:r>
      <w:r w:rsidRPr="008B0EBB">
        <w:rPr>
          <w:lang w:val="en-US"/>
        </w:rPr>
        <w:t>Learn</w:t>
      </w:r>
      <w:r w:rsidRPr="008B0EBB">
        <w:t xml:space="preserve"> – </w:t>
      </w:r>
      <w:r w:rsidRPr="00C33E90">
        <w:t>Электронный</w:t>
      </w:r>
      <w:r w:rsidRPr="008B0EBB">
        <w:t xml:space="preserve"> </w:t>
      </w:r>
      <w:r w:rsidRPr="00C33E90">
        <w:t>ресурс</w:t>
      </w:r>
      <w:r w:rsidRPr="008B0EBB">
        <w:t xml:space="preserve">. – </w:t>
      </w:r>
      <w:r w:rsidRPr="008B0EBB">
        <w:rPr>
          <w:lang w:val="en-US"/>
        </w:rPr>
        <w:t>URL</w:t>
      </w:r>
      <w:r w:rsidRPr="008B0EBB">
        <w:t>: «</w:t>
      </w:r>
      <w:r w:rsidRPr="008B0EBB">
        <w:rPr>
          <w:lang w:val="en-US"/>
        </w:rPr>
        <w:t>https</w:t>
      </w:r>
      <w:r w:rsidRPr="008B0EBB">
        <w:t>://</w:t>
      </w:r>
      <w:r w:rsidRPr="008B0EBB">
        <w:rPr>
          <w:lang w:val="en-US"/>
        </w:rPr>
        <w:t>learn</w:t>
      </w:r>
      <w:r w:rsidRPr="008B0EBB">
        <w:t>.</w:t>
      </w:r>
      <w:r w:rsidRPr="008B0EBB">
        <w:rPr>
          <w:lang w:val="en-US"/>
        </w:rPr>
        <w:t>microsoft</w:t>
      </w:r>
      <w:r w:rsidRPr="008B0EBB">
        <w:t>.</w:t>
      </w:r>
      <w:r w:rsidRPr="008B0EBB">
        <w:rPr>
          <w:lang w:val="en-US"/>
        </w:rPr>
        <w:t>com</w:t>
      </w:r>
      <w:r w:rsidRPr="008B0EBB">
        <w:t>/</w:t>
      </w:r>
      <w:r w:rsidRPr="008B0EBB">
        <w:rPr>
          <w:lang w:val="en-US"/>
        </w:rPr>
        <w:t>ru</w:t>
      </w:r>
      <w:r w:rsidRPr="008B0EBB">
        <w:t>-</w:t>
      </w:r>
      <w:r w:rsidRPr="008B0EBB">
        <w:rPr>
          <w:lang w:val="en-US"/>
        </w:rPr>
        <w:t>ru</w:t>
      </w:r>
      <w:r w:rsidRPr="008B0EBB">
        <w:t>/</w:t>
      </w:r>
      <w:r w:rsidRPr="008B0EBB">
        <w:rPr>
          <w:lang w:val="en-US"/>
        </w:rPr>
        <w:t>ef</w:t>
      </w:r>
      <w:r w:rsidRPr="008B0EBB">
        <w:t>/</w:t>
      </w:r>
      <w:r w:rsidRPr="008B0EBB">
        <w:rPr>
          <w:lang w:val="en-US"/>
        </w:rPr>
        <w:t>core</w:t>
      </w:r>
      <w:r w:rsidRPr="008B0EBB">
        <w:t>/</w:t>
      </w:r>
      <w:r w:rsidRPr="00C33E90">
        <w:t>» (Дата обращения: 28.02.2026).</w:t>
      </w:r>
    </w:p>
    <w:p w14:paraId="0A9CEA16" w14:textId="77777777" w:rsidR="00627F32" w:rsidRPr="008B0EBB" w:rsidRDefault="00627F32" w:rsidP="00471AE9"/>
    <w:p w14:paraId="40CCF481" w14:textId="77777777" w:rsidR="00627F32" w:rsidRPr="008B0EBB" w:rsidRDefault="00627F32" w:rsidP="00471AE9"/>
    <w:p w14:paraId="11CCE0A4" w14:textId="77777777" w:rsidR="00627F32" w:rsidRPr="008B0EBB" w:rsidRDefault="00627F32" w:rsidP="00471AE9">
      <w:pPr>
        <w:sectPr w:rsidR="00627F32" w:rsidRPr="008B0EBB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7BD2BD01" w14:textId="77777777" w:rsidR="00627F32" w:rsidRPr="008B0EBB" w:rsidRDefault="00627F32" w:rsidP="00471AE9">
      <w:pPr>
        <w:pStyle w:val="a0"/>
      </w:pPr>
      <w:bookmarkStart w:id="33" w:name="_Toc227966735"/>
      <w:bookmarkEnd w:id="33"/>
    </w:p>
    <w:p w14:paraId="5EA9CFDD" w14:textId="77777777" w:rsidR="00030F1E" w:rsidRPr="00421220" w:rsidRDefault="00030F1E" w:rsidP="00E066B4">
      <w:pPr>
        <w:ind w:firstLine="0"/>
        <w:jc w:val="center"/>
      </w:pPr>
      <w:r w:rsidRPr="00421220">
        <w:t>МИНОБРНАУКИ РОССИИ</w:t>
      </w:r>
    </w:p>
    <w:p w14:paraId="33983EE8" w14:textId="77777777" w:rsidR="00030F1E" w:rsidRPr="00421220" w:rsidRDefault="00030F1E" w:rsidP="00E066B4">
      <w:pPr>
        <w:ind w:firstLine="0"/>
        <w:jc w:val="center"/>
      </w:pPr>
      <w:r w:rsidRPr="00421220">
        <w:t>Федеральное государственное бюджетное</w:t>
      </w:r>
    </w:p>
    <w:p w14:paraId="72B21A27" w14:textId="77777777" w:rsidR="00030F1E" w:rsidRPr="00421220" w:rsidRDefault="00030F1E" w:rsidP="00E066B4">
      <w:pPr>
        <w:ind w:firstLine="0"/>
        <w:jc w:val="center"/>
      </w:pPr>
      <w:r w:rsidRPr="00421220">
        <w:t>образовательное учреждение высшего образования</w:t>
      </w:r>
    </w:p>
    <w:p w14:paraId="35A23C23" w14:textId="77777777" w:rsidR="00030F1E" w:rsidRPr="006464CE" w:rsidRDefault="00030F1E" w:rsidP="00E066B4">
      <w:pPr>
        <w:ind w:firstLine="0"/>
        <w:jc w:val="center"/>
      </w:pPr>
      <w:r w:rsidRPr="006464CE">
        <w:t>«ЧЕРЕПОВЕЦКИЙ ГОСУДАРСТВЕННЫЙ УНИВЕРСИТЕТ»</w:t>
      </w:r>
    </w:p>
    <w:p w14:paraId="2BE9C8D5" w14:textId="77777777" w:rsidR="00030F1E" w:rsidRPr="006464CE" w:rsidRDefault="00030F1E" w:rsidP="00471AE9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30F1E" w:rsidRPr="006464CE" w14:paraId="6862CAD2" w14:textId="77777777" w:rsidTr="00E066B4">
        <w:tc>
          <w:tcPr>
            <w:tcW w:w="96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CA5D1C" w14:textId="77777777" w:rsidR="00030F1E" w:rsidRPr="006464CE" w:rsidRDefault="00030F1E" w:rsidP="00E066B4">
            <w:pPr>
              <w:ind w:firstLine="0"/>
              <w:jc w:val="center"/>
              <w:rPr>
                <w:i/>
                <w:color w:val="auto"/>
                <w:sz w:val="28"/>
                <w:szCs w:val="28"/>
                <w:vertAlign w:val="superscript"/>
              </w:rPr>
            </w:pPr>
            <w:r w:rsidRPr="006464CE">
              <w:rPr>
                <w:sz w:val="28"/>
                <w:szCs w:val="28"/>
              </w:rPr>
              <w:t>Институт информационных технологий</w:t>
            </w:r>
          </w:p>
        </w:tc>
      </w:tr>
      <w:tr w:rsidR="00030F1E" w:rsidRPr="006464CE" w14:paraId="2985C21A" w14:textId="77777777" w:rsidTr="00E066B4">
        <w:tc>
          <w:tcPr>
            <w:tcW w:w="962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10BB75A" w14:textId="77777777" w:rsidR="00030F1E" w:rsidRPr="006464CE" w:rsidRDefault="00030F1E" w:rsidP="00E066B4">
            <w:pPr>
              <w:spacing w:line="360" w:lineRule="auto"/>
              <w:ind w:firstLine="0"/>
              <w:jc w:val="center"/>
              <w:rPr>
                <w:i/>
                <w:iCs/>
                <w:sz w:val="24"/>
                <w:szCs w:val="24"/>
              </w:rPr>
            </w:pPr>
            <w:r w:rsidRPr="006464CE">
              <w:rPr>
                <w:i/>
                <w:iCs/>
                <w:sz w:val="24"/>
                <w:szCs w:val="24"/>
              </w:rPr>
              <w:t>наименование института (факультета)</w:t>
            </w:r>
          </w:p>
        </w:tc>
      </w:tr>
      <w:tr w:rsidR="00030F1E" w:rsidRPr="006464CE" w14:paraId="012600F8" w14:textId="77777777" w:rsidTr="00E066B4">
        <w:tc>
          <w:tcPr>
            <w:tcW w:w="96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B742116" w14:textId="77777777" w:rsidR="00030F1E" w:rsidRPr="006464CE" w:rsidRDefault="00793633" w:rsidP="00E066B4">
            <w:pPr>
              <w:ind w:firstLine="0"/>
              <w:jc w:val="center"/>
              <w:rPr>
                <w:iCs/>
                <w:color w:val="000000"/>
                <w:sz w:val="28"/>
                <w:szCs w:val="28"/>
              </w:rPr>
            </w:pPr>
            <w:r w:rsidRPr="00793633">
              <w:rPr>
                <w:sz w:val="28"/>
                <w:szCs w:val="28"/>
              </w:rPr>
              <w:t>Математического и программного обеспечения</w:t>
            </w:r>
            <w:r w:rsidR="00030F1E" w:rsidRPr="006464CE">
              <w:rPr>
                <w:sz w:val="28"/>
                <w:szCs w:val="28"/>
              </w:rPr>
              <w:t xml:space="preserve"> ЭВМ</w:t>
            </w:r>
          </w:p>
        </w:tc>
      </w:tr>
      <w:tr w:rsidR="00030F1E" w14:paraId="56153088" w14:textId="77777777" w:rsidTr="00E066B4">
        <w:tc>
          <w:tcPr>
            <w:tcW w:w="962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9FFD182" w14:textId="77777777" w:rsidR="00030F1E" w:rsidRPr="00E066B4" w:rsidRDefault="00030F1E" w:rsidP="00E066B4">
            <w:pPr>
              <w:spacing w:line="360" w:lineRule="auto"/>
              <w:ind w:firstLine="0"/>
              <w:jc w:val="center"/>
              <w:rPr>
                <w:i/>
                <w:iCs/>
                <w:color w:val="auto"/>
                <w:sz w:val="24"/>
                <w:szCs w:val="24"/>
              </w:rPr>
            </w:pPr>
            <w:r w:rsidRPr="006464CE">
              <w:rPr>
                <w:i/>
                <w:iCs/>
                <w:sz w:val="24"/>
                <w:szCs w:val="24"/>
              </w:rPr>
              <w:t>наименование кафедры</w:t>
            </w:r>
          </w:p>
        </w:tc>
      </w:tr>
      <w:tr w:rsidR="00030F1E" w14:paraId="73576AEA" w14:textId="77777777" w:rsidTr="00E066B4">
        <w:tc>
          <w:tcPr>
            <w:tcW w:w="96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5F3C19D" w14:textId="4D2811AF" w:rsidR="00030F1E" w:rsidRPr="00E066B4" w:rsidRDefault="00317A7A" w:rsidP="00E066B4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Проектирование систем управления данными</w:t>
            </w:r>
          </w:p>
        </w:tc>
      </w:tr>
      <w:tr w:rsidR="00030F1E" w14:paraId="4BFE1B7C" w14:textId="77777777" w:rsidTr="00E066B4">
        <w:tc>
          <w:tcPr>
            <w:tcW w:w="962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BAD8CC3" w14:textId="4447871F" w:rsidR="00030F1E" w:rsidRPr="00E066B4" w:rsidRDefault="00030F1E" w:rsidP="00E066B4">
            <w:pPr>
              <w:ind w:firstLine="0"/>
              <w:jc w:val="center"/>
              <w:rPr>
                <w:i/>
                <w:iCs/>
                <w:color w:val="000000"/>
                <w:sz w:val="24"/>
                <w:szCs w:val="24"/>
                <w:highlight w:val="yellow"/>
              </w:rPr>
            </w:pPr>
            <w:r w:rsidRPr="005752DF">
              <w:rPr>
                <w:i/>
                <w:iCs/>
                <w:sz w:val="24"/>
                <w:szCs w:val="24"/>
              </w:rPr>
              <w:t>наименовани</w:t>
            </w:r>
            <w:r w:rsidRPr="009F210F">
              <w:rPr>
                <w:i/>
                <w:iCs/>
                <w:sz w:val="24"/>
                <w:szCs w:val="24"/>
              </w:rPr>
              <w:t xml:space="preserve">е </w:t>
            </w:r>
            <w:r w:rsidR="00280A30" w:rsidRPr="009F210F">
              <w:rPr>
                <w:i/>
                <w:iCs/>
                <w:sz w:val="24"/>
                <w:szCs w:val="24"/>
              </w:rPr>
              <w:t>модуля</w:t>
            </w:r>
            <w:r w:rsidRPr="009F210F">
              <w:rPr>
                <w:i/>
                <w:iCs/>
                <w:sz w:val="24"/>
                <w:szCs w:val="24"/>
              </w:rPr>
              <w:t xml:space="preserve"> в соответствии</w:t>
            </w:r>
            <w:r w:rsidRPr="005752DF">
              <w:rPr>
                <w:i/>
                <w:iCs/>
                <w:sz w:val="24"/>
                <w:szCs w:val="24"/>
              </w:rPr>
              <w:t xml:space="preserve"> с учебным планом</w:t>
            </w:r>
          </w:p>
        </w:tc>
      </w:tr>
    </w:tbl>
    <w:p w14:paraId="6E714D9E" w14:textId="77777777" w:rsidR="00030F1E" w:rsidRDefault="00030F1E" w:rsidP="00471AE9"/>
    <w:p w14:paraId="41B272E6" w14:textId="77777777" w:rsidR="00AF555B" w:rsidRPr="00A66844" w:rsidRDefault="00AF555B" w:rsidP="00471AE9"/>
    <w:p w14:paraId="0BBBA3FB" w14:textId="77777777" w:rsidR="00030F1E" w:rsidRPr="006464CE" w:rsidRDefault="00030F1E" w:rsidP="00C14C68">
      <w:pPr>
        <w:ind w:firstLine="0"/>
        <w:jc w:val="right"/>
      </w:pPr>
      <w:r w:rsidRPr="006464CE">
        <w:t>УТВЕРЖДАЮ</w:t>
      </w:r>
    </w:p>
    <w:p w14:paraId="388E9825" w14:textId="77777777" w:rsidR="00C14C68" w:rsidRPr="006464CE" w:rsidRDefault="00030F1E" w:rsidP="00C14C68">
      <w:pPr>
        <w:ind w:firstLine="0"/>
        <w:jc w:val="right"/>
      </w:pPr>
      <w:r w:rsidRPr="006464CE">
        <w:t>Зав. кафедрой МПО ЭВМ,</w:t>
      </w:r>
    </w:p>
    <w:p w14:paraId="516F939D" w14:textId="77777777" w:rsidR="001B21AA" w:rsidRPr="006464CE" w:rsidRDefault="00030F1E" w:rsidP="00C14C68">
      <w:pPr>
        <w:ind w:firstLine="0"/>
        <w:jc w:val="right"/>
      </w:pPr>
      <w:r w:rsidRPr="006464CE">
        <w:t>д.т.н., профессор __________ Ершов Е.В.</w:t>
      </w:r>
    </w:p>
    <w:p w14:paraId="407ED583" w14:textId="77777777" w:rsidR="00030F1E" w:rsidRPr="00A66844" w:rsidRDefault="00030F1E" w:rsidP="00C14C68">
      <w:pPr>
        <w:ind w:firstLine="0"/>
        <w:jc w:val="right"/>
      </w:pPr>
      <w:r w:rsidRPr="006464CE">
        <w:t>«___» _____________ 20</w:t>
      </w:r>
      <w:r w:rsidR="00EE1EE2" w:rsidRPr="006464CE">
        <w:t>26</w:t>
      </w:r>
      <w:r w:rsidRPr="006464CE">
        <w:t xml:space="preserve"> г.</w:t>
      </w:r>
    </w:p>
    <w:p w14:paraId="5CD1D682" w14:textId="77777777" w:rsidR="00EE1EE2" w:rsidRDefault="00EE1EE2" w:rsidP="00471AE9"/>
    <w:p w14:paraId="6333DFDE" w14:textId="77777777" w:rsidR="00AF555B" w:rsidRDefault="00AF555B" w:rsidP="00471AE9"/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36"/>
        <w:gridCol w:w="4230"/>
      </w:tblGrid>
      <w:tr w:rsidR="00EE1EE2" w14:paraId="3AAF27E1" w14:textId="77777777" w:rsidTr="00917A1B">
        <w:tc>
          <w:tcPr>
            <w:tcW w:w="9628" w:type="dxa"/>
            <w:gridSpan w:val="3"/>
          </w:tcPr>
          <w:p w14:paraId="721BFA73" w14:textId="77777777" w:rsidR="0054453A" w:rsidRPr="00E93904" w:rsidRDefault="0054453A" w:rsidP="00E066B4">
            <w:pPr>
              <w:ind w:firstLine="0"/>
              <w:jc w:val="center"/>
              <w:rPr>
                <w:sz w:val="28"/>
                <w:szCs w:val="28"/>
              </w:rPr>
            </w:pPr>
            <w:r w:rsidRPr="00E93904">
              <w:rPr>
                <w:sz w:val="28"/>
                <w:szCs w:val="28"/>
              </w:rPr>
              <w:t>Проектирование информационной системы</w:t>
            </w:r>
          </w:p>
          <w:p w14:paraId="7C200BF2" w14:textId="4BC8B708" w:rsidR="00726801" w:rsidRPr="00E93904" w:rsidRDefault="00726801" w:rsidP="00E066B4">
            <w:pPr>
              <w:ind w:firstLine="0"/>
              <w:jc w:val="center"/>
              <w:rPr>
                <w:sz w:val="28"/>
                <w:szCs w:val="28"/>
              </w:rPr>
            </w:pPr>
            <w:r w:rsidRPr="00E93904">
              <w:rPr>
                <w:sz w:val="28"/>
                <w:szCs w:val="28"/>
              </w:rPr>
              <w:t>«Интеллектуальный VR-тренажёр</w:t>
            </w:r>
          </w:p>
          <w:p w14:paraId="791F23D9" w14:textId="3C938982" w:rsidR="00EE1EE2" w:rsidRPr="00E93904" w:rsidRDefault="00DC4DB9" w:rsidP="00E066B4">
            <w:pPr>
              <w:ind w:firstLine="0"/>
              <w:jc w:val="center"/>
              <w:rPr>
                <w:sz w:val="28"/>
                <w:szCs w:val="28"/>
              </w:rPr>
            </w:pPr>
            <w:r w:rsidRPr="00E93904">
              <w:rPr>
                <w:sz w:val="28"/>
                <w:szCs w:val="28"/>
              </w:rPr>
              <w:t>операторов аппаратов</w:t>
            </w:r>
            <w:r>
              <w:rPr>
                <w:sz w:val="28"/>
                <w:szCs w:val="28"/>
              </w:rPr>
              <w:t xml:space="preserve"> </w:t>
            </w:r>
            <w:r w:rsidR="001B6FA1">
              <w:rPr>
                <w:sz w:val="28"/>
                <w:szCs w:val="28"/>
              </w:rPr>
              <w:t>химических производств</w:t>
            </w:r>
            <w:r w:rsidR="0054453A" w:rsidRPr="00E93904">
              <w:rPr>
                <w:sz w:val="28"/>
                <w:szCs w:val="28"/>
              </w:rPr>
              <w:t>»</w:t>
            </w:r>
          </w:p>
        </w:tc>
      </w:tr>
      <w:tr w:rsidR="00EE1EE2" w:rsidRPr="00AF555B" w14:paraId="607CD017" w14:textId="77777777" w:rsidTr="00917A1B">
        <w:tc>
          <w:tcPr>
            <w:tcW w:w="9628" w:type="dxa"/>
            <w:gridSpan w:val="3"/>
          </w:tcPr>
          <w:p w14:paraId="6C99B9E1" w14:textId="77777777" w:rsidR="00EE1EE2" w:rsidRPr="00E93904" w:rsidRDefault="00EE1EE2" w:rsidP="00E066B4">
            <w:pPr>
              <w:ind w:firstLine="0"/>
              <w:jc w:val="center"/>
              <w:rPr>
                <w:sz w:val="28"/>
                <w:szCs w:val="28"/>
              </w:rPr>
            </w:pPr>
          </w:p>
        </w:tc>
      </w:tr>
      <w:tr w:rsidR="00EE1EE2" w:rsidRPr="00AF555B" w14:paraId="77C802EE" w14:textId="77777777" w:rsidTr="00917A1B">
        <w:tc>
          <w:tcPr>
            <w:tcW w:w="9628" w:type="dxa"/>
            <w:gridSpan w:val="3"/>
          </w:tcPr>
          <w:p w14:paraId="2F47FD2A" w14:textId="4DEA2AF6" w:rsidR="00EE1EE2" w:rsidRPr="00E93904" w:rsidRDefault="00EE1EE2" w:rsidP="00E066B4">
            <w:pPr>
              <w:ind w:firstLine="0"/>
              <w:jc w:val="center"/>
              <w:rPr>
                <w:sz w:val="28"/>
                <w:szCs w:val="28"/>
              </w:rPr>
            </w:pPr>
            <w:r w:rsidRPr="00E93904">
              <w:rPr>
                <w:sz w:val="28"/>
                <w:szCs w:val="28"/>
              </w:rPr>
              <w:t>Техническое задание на курсов</w:t>
            </w:r>
            <w:r w:rsidR="009F210F" w:rsidRPr="00E93904">
              <w:rPr>
                <w:sz w:val="28"/>
                <w:szCs w:val="28"/>
              </w:rPr>
              <w:t xml:space="preserve">ой </w:t>
            </w:r>
            <w:r w:rsidR="009A7EDF" w:rsidRPr="00E93904">
              <w:rPr>
                <w:sz w:val="28"/>
                <w:szCs w:val="28"/>
              </w:rPr>
              <w:t>проект</w:t>
            </w:r>
          </w:p>
        </w:tc>
      </w:tr>
      <w:tr w:rsidR="00917A1B" w14:paraId="229CF005" w14:textId="77777777" w:rsidTr="00917A1B">
        <w:tc>
          <w:tcPr>
            <w:tcW w:w="4962" w:type="dxa"/>
          </w:tcPr>
          <w:p w14:paraId="4F255A06" w14:textId="77777777" w:rsidR="00917A1B" w:rsidRPr="00E066B4" w:rsidRDefault="00917A1B" w:rsidP="00E066B4">
            <w:pPr>
              <w:ind w:firstLine="0"/>
              <w:jc w:val="right"/>
              <w:rPr>
                <w:sz w:val="28"/>
                <w:szCs w:val="28"/>
              </w:rPr>
            </w:pPr>
            <w:r w:rsidRPr="00E066B4">
              <w:rPr>
                <w:sz w:val="28"/>
                <w:szCs w:val="28"/>
              </w:rPr>
              <w:t>Листов</w:t>
            </w:r>
          </w:p>
        </w:tc>
        <w:tc>
          <w:tcPr>
            <w:tcW w:w="436" w:type="dxa"/>
            <w:tcBorders>
              <w:bottom w:val="single" w:sz="4" w:space="0" w:color="auto"/>
            </w:tcBorders>
          </w:tcPr>
          <w:p w14:paraId="66FB71DE" w14:textId="6AC6535E" w:rsidR="00917A1B" w:rsidRPr="00E066B4" w:rsidRDefault="001C12F0" w:rsidP="00E066B4">
            <w:pPr>
              <w:ind w:firstLine="0"/>
              <w:jc w:val="center"/>
              <w:rPr>
                <w:sz w:val="28"/>
                <w:szCs w:val="28"/>
                <w:highlight w:val="yellow"/>
              </w:rPr>
            </w:pPr>
            <w:r w:rsidRPr="001C12F0">
              <w:rPr>
                <w:sz w:val="28"/>
                <w:szCs w:val="28"/>
              </w:rPr>
              <w:t>6</w:t>
            </w:r>
          </w:p>
        </w:tc>
        <w:tc>
          <w:tcPr>
            <w:tcW w:w="4230" w:type="dxa"/>
          </w:tcPr>
          <w:p w14:paraId="574C3BBF" w14:textId="77777777" w:rsidR="00917A1B" w:rsidRPr="00E066B4" w:rsidRDefault="00917A1B" w:rsidP="00E066B4">
            <w:pPr>
              <w:ind w:firstLine="0"/>
              <w:jc w:val="center"/>
              <w:rPr>
                <w:sz w:val="28"/>
                <w:szCs w:val="28"/>
              </w:rPr>
            </w:pPr>
          </w:p>
        </w:tc>
      </w:tr>
    </w:tbl>
    <w:p w14:paraId="79B0BD4A" w14:textId="77777777" w:rsidR="00030F1E" w:rsidRDefault="00030F1E" w:rsidP="00471AE9"/>
    <w:p w14:paraId="0C645467" w14:textId="77777777" w:rsidR="00AF555B" w:rsidRDefault="00AF555B" w:rsidP="00471AE9"/>
    <w:p w14:paraId="194EDB9A" w14:textId="77777777" w:rsidR="00AF555B" w:rsidRPr="001924D9" w:rsidRDefault="00AF555B" w:rsidP="00471AE9"/>
    <w:p w14:paraId="0C5AB90C" w14:textId="77777777" w:rsidR="00030F1E" w:rsidRPr="001924D9" w:rsidRDefault="00030F1E" w:rsidP="00471AE9"/>
    <w:tbl>
      <w:tblPr>
        <w:tblStyle w:val="af1"/>
        <w:tblW w:w="4676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2975"/>
      </w:tblGrid>
      <w:tr w:rsidR="00030F1E" w:rsidRPr="00A66844" w14:paraId="0C6722DD" w14:textId="77777777" w:rsidTr="00985806">
        <w:trPr>
          <w:jc w:val="right"/>
        </w:trPr>
        <w:tc>
          <w:tcPr>
            <w:tcW w:w="1701" w:type="dxa"/>
            <w:hideMark/>
          </w:tcPr>
          <w:p w14:paraId="0F79A9E6" w14:textId="77777777" w:rsidR="00030F1E" w:rsidRPr="00E066B4" w:rsidRDefault="00030F1E" w:rsidP="00E066B4">
            <w:pPr>
              <w:ind w:firstLine="0"/>
              <w:rPr>
                <w:sz w:val="24"/>
                <w:szCs w:val="24"/>
                <w:lang w:val="en-US"/>
              </w:rPr>
            </w:pPr>
            <w:r w:rsidRPr="00E066B4">
              <w:rPr>
                <w:sz w:val="24"/>
                <w:szCs w:val="24"/>
              </w:rPr>
              <w:t>Руководитель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9779A4C" w14:textId="11763A83" w:rsidR="00030F1E" w:rsidRPr="00E066B4" w:rsidRDefault="009F210F" w:rsidP="00E066B4">
            <w:pPr>
              <w:ind w:firstLine="0"/>
              <w:jc w:val="center"/>
              <w:rPr>
                <w:sz w:val="28"/>
                <w:szCs w:val="28"/>
                <w:highlight w:val="yellow"/>
                <w:lang w:val="en-US"/>
              </w:rPr>
            </w:pPr>
            <w:r w:rsidRPr="009F210F">
              <w:rPr>
                <w:sz w:val="28"/>
                <w:szCs w:val="28"/>
              </w:rPr>
              <w:t>Селяничев О</w:t>
            </w:r>
            <w:r>
              <w:rPr>
                <w:sz w:val="28"/>
                <w:szCs w:val="28"/>
              </w:rPr>
              <w:t>.</w:t>
            </w:r>
            <w:r w:rsidRPr="009F210F">
              <w:rPr>
                <w:sz w:val="28"/>
                <w:szCs w:val="28"/>
              </w:rPr>
              <w:t>Л</w:t>
            </w:r>
            <w:r>
              <w:rPr>
                <w:sz w:val="28"/>
                <w:szCs w:val="28"/>
              </w:rPr>
              <w:t>.</w:t>
            </w:r>
          </w:p>
        </w:tc>
      </w:tr>
      <w:tr w:rsidR="00030F1E" w:rsidRPr="00A66844" w14:paraId="06F75EDC" w14:textId="77777777" w:rsidTr="00985806">
        <w:trPr>
          <w:jc w:val="right"/>
        </w:trPr>
        <w:tc>
          <w:tcPr>
            <w:tcW w:w="1701" w:type="dxa"/>
          </w:tcPr>
          <w:p w14:paraId="6BB1362C" w14:textId="77777777" w:rsidR="00030F1E" w:rsidRPr="00E066B4" w:rsidRDefault="00030F1E" w:rsidP="00E066B4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97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78378A" w14:textId="77777777" w:rsidR="00030F1E" w:rsidRPr="00E066B4" w:rsidRDefault="00030F1E" w:rsidP="00E066B4">
            <w:pPr>
              <w:ind w:firstLine="0"/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E066B4">
              <w:rPr>
                <w:i/>
                <w:iCs/>
                <w:sz w:val="20"/>
                <w:szCs w:val="20"/>
              </w:rPr>
              <w:t>Ф.И.О</w:t>
            </w:r>
            <w:r w:rsidRPr="00E066B4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E066B4">
              <w:rPr>
                <w:i/>
                <w:iCs/>
                <w:sz w:val="20"/>
                <w:szCs w:val="20"/>
              </w:rPr>
              <w:t>преподавателя</w:t>
            </w:r>
          </w:p>
        </w:tc>
      </w:tr>
      <w:tr w:rsidR="00030F1E" w:rsidRPr="00A66844" w14:paraId="40E150BB" w14:textId="77777777" w:rsidTr="00985806">
        <w:trPr>
          <w:jc w:val="right"/>
        </w:trPr>
        <w:tc>
          <w:tcPr>
            <w:tcW w:w="1701" w:type="dxa"/>
            <w:hideMark/>
          </w:tcPr>
          <w:p w14:paraId="5AFEDA76" w14:textId="77777777" w:rsidR="00030F1E" w:rsidRPr="00E066B4" w:rsidRDefault="00030F1E" w:rsidP="00E066B4">
            <w:pPr>
              <w:ind w:firstLine="0"/>
              <w:rPr>
                <w:sz w:val="24"/>
                <w:szCs w:val="24"/>
                <w:lang w:val="en-US"/>
              </w:rPr>
            </w:pPr>
            <w:r w:rsidRPr="00E066B4">
              <w:rPr>
                <w:sz w:val="24"/>
                <w:szCs w:val="24"/>
              </w:rPr>
              <w:t>Исполнитель</w:t>
            </w:r>
          </w:p>
        </w:tc>
        <w:tc>
          <w:tcPr>
            <w:tcW w:w="2975" w:type="dxa"/>
          </w:tcPr>
          <w:p w14:paraId="7E0FD813" w14:textId="77777777" w:rsidR="00030F1E" w:rsidRPr="00E066B4" w:rsidRDefault="00030F1E" w:rsidP="00E066B4">
            <w:pPr>
              <w:ind w:firstLine="0"/>
              <w:rPr>
                <w:sz w:val="28"/>
                <w:szCs w:val="28"/>
                <w:lang w:val="en-US"/>
              </w:rPr>
            </w:pPr>
          </w:p>
        </w:tc>
      </w:tr>
      <w:tr w:rsidR="00030F1E" w:rsidRPr="00A66844" w14:paraId="0B412BE6" w14:textId="77777777" w:rsidTr="00985806">
        <w:trPr>
          <w:jc w:val="right"/>
        </w:trPr>
        <w:tc>
          <w:tcPr>
            <w:tcW w:w="1701" w:type="dxa"/>
            <w:hideMark/>
          </w:tcPr>
          <w:p w14:paraId="1EE2EB47" w14:textId="77777777" w:rsidR="00030F1E" w:rsidRPr="00E066B4" w:rsidRDefault="00030F1E" w:rsidP="00E066B4">
            <w:pPr>
              <w:ind w:firstLine="0"/>
              <w:jc w:val="right"/>
              <w:rPr>
                <w:sz w:val="24"/>
                <w:szCs w:val="24"/>
                <w:lang w:val="en-US"/>
              </w:rPr>
            </w:pPr>
            <w:r w:rsidRPr="00E066B4">
              <w:rPr>
                <w:sz w:val="24"/>
                <w:szCs w:val="24"/>
              </w:rPr>
              <w:t>студент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268D85D" w14:textId="5CE39162" w:rsidR="00030F1E" w:rsidRPr="009F210F" w:rsidRDefault="009F210F" w:rsidP="00E066B4">
            <w:pPr>
              <w:ind w:firstLine="0"/>
              <w:jc w:val="center"/>
              <w:rPr>
                <w:sz w:val="28"/>
                <w:szCs w:val="28"/>
              </w:rPr>
            </w:pPr>
            <w:r w:rsidRPr="009F210F">
              <w:rPr>
                <w:sz w:val="28"/>
                <w:szCs w:val="28"/>
              </w:rPr>
              <w:t>1ПИб-02-1оп-22</w:t>
            </w:r>
          </w:p>
        </w:tc>
      </w:tr>
      <w:tr w:rsidR="00030F1E" w:rsidRPr="00A66844" w14:paraId="6797C535" w14:textId="77777777" w:rsidTr="00985806">
        <w:trPr>
          <w:jc w:val="right"/>
        </w:trPr>
        <w:tc>
          <w:tcPr>
            <w:tcW w:w="1701" w:type="dxa"/>
          </w:tcPr>
          <w:p w14:paraId="5E3DCE4D" w14:textId="77777777" w:rsidR="00030F1E" w:rsidRPr="00E066B4" w:rsidRDefault="00030F1E" w:rsidP="00E066B4">
            <w:pPr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297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205634" w14:textId="77777777" w:rsidR="00030F1E" w:rsidRPr="00E066B4" w:rsidRDefault="00030F1E" w:rsidP="00E066B4">
            <w:pPr>
              <w:ind w:firstLine="0"/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E066B4">
              <w:rPr>
                <w:i/>
                <w:iCs/>
                <w:sz w:val="20"/>
                <w:szCs w:val="20"/>
              </w:rPr>
              <w:t>группа</w:t>
            </w:r>
          </w:p>
        </w:tc>
      </w:tr>
      <w:tr w:rsidR="00030F1E" w:rsidRPr="00A66844" w14:paraId="15F4515E" w14:textId="77777777" w:rsidTr="00985806">
        <w:trPr>
          <w:jc w:val="right"/>
        </w:trPr>
        <w:tc>
          <w:tcPr>
            <w:tcW w:w="1701" w:type="dxa"/>
          </w:tcPr>
          <w:p w14:paraId="4475648F" w14:textId="77777777" w:rsidR="00030F1E" w:rsidRPr="00E066B4" w:rsidRDefault="00030F1E" w:rsidP="00E066B4">
            <w:pPr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69FA7C6" w14:textId="21F505EE" w:rsidR="00030F1E" w:rsidRPr="00E066B4" w:rsidRDefault="009F210F" w:rsidP="00E066B4">
            <w:pPr>
              <w:ind w:firstLine="0"/>
              <w:jc w:val="center"/>
              <w:rPr>
                <w:sz w:val="28"/>
                <w:szCs w:val="28"/>
              </w:rPr>
            </w:pPr>
            <w:r w:rsidRPr="009F210F">
              <w:rPr>
                <w:sz w:val="28"/>
                <w:szCs w:val="28"/>
              </w:rPr>
              <w:t>Микуцких Г</w:t>
            </w:r>
            <w:r>
              <w:rPr>
                <w:sz w:val="28"/>
                <w:szCs w:val="28"/>
              </w:rPr>
              <w:t>.</w:t>
            </w:r>
            <w:r w:rsidRPr="009F210F">
              <w:rPr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>.</w:t>
            </w:r>
          </w:p>
        </w:tc>
      </w:tr>
      <w:tr w:rsidR="00030F1E" w:rsidRPr="00A66844" w14:paraId="13175FA7" w14:textId="77777777" w:rsidTr="00985806">
        <w:trPr>
          <w:jc w:val="right"/>
        </w:trPr>
        <w:tc>
          <w:tcPr>
            <w:tcW w:w="1701" w:type="dxa"/>
          </w:tcPr>
          <w:p w14:paraId="58E22EFB" w14:textId="77777777" w:rsidR="00030F1E" w:rsidRPr="00E066B4" w:rsidRDefault="00030F1E" w:rsidP="00E066B4">
            <w:pPr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297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83136FC" w14:textId="77777777" w:rsidR="00030F1E" w:rsidRPr="00E066B4" w:rsidRDefault="00030F1E" w:rsidP="00E066B4">
            <w:pPr>
              <w:ind w:firstLine="0"/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E066B4">
              <w:rPr>
                <w:i/>
                <w:iCs/>
                <w:sz w:val="20"/>
                <w:szCs w:val="20"/>
              </w:rPr>
              <w:t>Фамилия</w:t>
            </w:r>
            <w:r w:rsidRPr="00E066B4">
              <w:rPr>
                <w:i/>
                <w:iCs/>
                <w:sz w:val="20"/>
                <w:szCs w:val="20"/>
                <w:lang w:val="en-US"/>
              </w:rPr>
              <w:t xml:space="preserve">, </w:t>
            </w:r>
            <w:r w:rsidRPr="00E066B4">
              <w:rPr>
                <w:i/>
                <w:iCs/>
                <w:sz w:val="20"/>
                <w:szCs w:val="20"/>
              </w:rPr>
              <w:t>имя</w:t>
            </w:r>
            <w:r w:rsidRPr="00E066B4">
              <w:rPr>
                <w:i/>
                <w:iCs/>
                <w:sz w:val="20"/>
                <w:szCs w:val="20"/>
                <w:lang w:val="en-US"/>
              </w:rPr>
              <w:t xml:space="preserve">, </w:t>
            </w:r>
            <w:r w:rsidRPr="00E066B4">
              <w:rPr>
                <w:i/>
                <w:iCs/>
                <w:sz w:val="20"/>
                <w:szCs w:val="20"/>
              </w:rPr>
              <w:t>отчество</w:t>
            </w:r>
          </w:p>
        </w:tc>
      </w:tr>
    </w:tbl>
    <w:p w14:paraId="02BD581F" w14:textId="77777777" w:rsidR="00030F1E" w:rsidRPr="001924D9" w:rsidRDefault="00030F1E" w:rsidP="00471AE9"/>
    <w:p w14:paraId="1D2DC891" w14:textId="77777777" w:rsidR="00EC36B7" w:rsidRDefault="00EC36B7" w:rsidP="00471AE9"/>
    <w:p w14:paraId="402B6370" w14:textId="77777777" w:rsidR="00AF555B" w:rsidRDefault="00AF555B" w:rsidP="00471AE9"/>
    <w:p w14:paraId="1F809F97" w14:textId="77777777" w:rsidR="00AF555B" w:rsidRDefault="00AF555B" w:rsidP="00471AE9"/>
    <w:p w14:paraId="00743553" w14:textId="77777777" w:rsidR="00EC36B7" w:rsidRPr="001924D9" w:rsidRDefault="00EC36B7" w:rsidP="00471AE9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106"/>
        <w:gridCol w:w="776"/>
        <w:gridCol w:w="4748"/>
      </w:tblGrid>
      <w:tr w:rsidR="00EC36B7" w14:paraId="7B7B1D37" w14:textId="77777777" w:rsidTr="00EC36B7">
        <w:tc>
          <w:tcPr>
            <w:tcW w:w="4106" w:type="dxa"/>
            <w:tcBorders>
              <w:top w:val="nil"/>
              <w:left w:val="nil"/>
              <w:bottom w:val="nil"/>
              <w:right w:val="nil"/>
            </w:tcBorders>
          </w:tcPr>
          <w:p w14:paraId="052E720B" w14:textId="77777777" w:rsidR="00EC36B7" w:rsidRPr="00E066B4" w:rsidRDefault="00EC36B7" w:rsidP="00E066B4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774" w:type="dxa"/>
            <w:tcBorders>
              <w:top w:val="nil"/>
              <w:left w:val="nil"/>
              <w:right w:val="nil"/>
            </w:tcBorders>
          </w:tcPr>
          <w:p w14:paraId="61D9CF03" w14:textId="77777777" w:rsidR="00EC36B7" w:rsidRPr="006464CE" w:rsidRDefault="00EC36B7" w:rsidP="00E066B4">
            <w:pPr>
              <w:ind w:firstLine="0"/>
              <w:rPr>
                <w:sz w:val="28"/>
                <w:szCs w:val="28"/>
              </w:rPr>
            </w:pPr>
            <w:r w:rsidRPr="006464CE">
              <w:rPr>
                <w:sz w:val="28"/>
                <w:szCs w:val="28"/>
              </w:rPr>
              <w:t>2026</w:t>
            </w:r>
          </w:p>
        </w:tc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</w:tcPr>
          <w:p w14:paraId="7BE78235" w14:textId="77777777" w:rsidR="00EC36B7" w:rsidRPr="00E066B4" w:rsidRDefault="00EC36B7" w:rsidP="00E066B4">
            <w:pPr>
              <w:ind w:firstLine="0"/>
              <w:rPr>
                <w:sz w:val="28"/>
                <w:szCs w:val="28"/>
              </w:rPr>
            </w:pPr>
            <w:r w:rsidRPr="006464CE">
              <w:rPr>
                <w:sz w:val="28"/>
                <w:szCs w:val="28"/>
              </w:rPr>
              <w:t>год</w:t>
            </w:r>
          </w:p>
        </w:tc>
      </w:tr>
    </w:tbl>
    <w:p w14:paraId="3D1CD1D3" w14:textId="77777777" w:rsidR="00030F1E" w:rsidRDefault="00030F1E" w:rsidP="00471AE9"/>
    <w:p w14:paraId="15AA5576" w14:textId="77777777" w:rsidR="00030F1E" w:rsidRDefault="00030F1E" w:rsidP="00471AE9">
      <w:pPr>
        <w:sectPr w:rsidR="00030F1E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429D401F" w14:textId="77777777" w:rsidR="00BC14BC" w:rsidRPr="00A66844" w:rsidRDefault="00BC14BC" w:rsidP="006A746D">
      <w:pPr>
        <w:pStyle w:val="a1"/>
        <w:numPr>
          <w:ilvl w:val="0"/>
          <w:numId w:val="0"/>
        </w:numPr>
        <w:ind w:firstLine="426"/>
      </w:pPr>
      <w:r w:rsidRPr="00A66844">
        <w:lastRenderedPageBreak/>
        <w:t>Введение</w:t>
      </w:r>
    </w:p>
    <w:p w14:paraId="0EE319FA" w14:textId="6F4B3829" w:rsidR="00726801" w:rsidRDefault="008840B4" w:rsidP="00726801">
      <w:r w:rsidRPr="008840B4">
        <w:t>Отдел 3D-визуализации и аддитивных технологий</w:t>
      </w:r>
      <w:r w:rsidR="00726801" w:rsidRPr="008840B4">
        <w:t xml:space="preserve"> АО «НИУИФ им. профессора Я.В. Самойлова» сталкивается с необходимостью оптимизации процессов создания сценариев</w:t>
      </w:r>
      <w:r w:rsidR="00726801">
        <w:t xml:space="preserve"> для</w:t>
      </w:r>
      <w:r w:rsidR="00726801" w:rsidRPr="008212FE">
        <w:t xml:space="preserve"> </w:t>
      </w:r>
      <w:r w:rsidR="00726801">
        <w:t xml:space="preserve">своих </w:t>
      </w:r>
      <w:r w:rsidR="00726801">
        <w:rPr>
          <w:lang w:val="en-US"/>
        </w:rPr>
        <w:t>VR</w:t>
      </w:r>
      <w:r w:rsidR="00726801" w:rsidRPr="00463B46">
        <w:t>-</w:t>
      </w:r>
      <w:r w:rsidR="00726801">
        <w:t>тренажёров.</w:t>
      </w:r>
    </w:p>
    <w:p w14:paraId="76BB398C" w14:textId="14E2E738" w:rsidR="00726801" w:rsidRDefault="00726801" w:rsidP="00726801">
      <w:r>
        <w:t>Данные для создания сценариев располагаются в электронных таблицах и требует ручного управления и организации. Специализированная система управления данными позволит автоматизировать процессы создания отдельных этапов в сценарии, самого сценария и проследит за корректностью вводимых данных.</w:t>
      </w:r>
    </w:p>
    <w:p w14:paraId="39683FE5" w14:textId="64604703" w:rsidR="00726801" w:rsidRPr="008212FE" w:rsidRDefault="00726801" w:rsidP="00726801">
      <w:r>
        <w:t>Таким образом, целью разработки является создание системы управления данными, которая структурирует хранение информации для создания сценариев и обеспечит к ним непрерывный доступ.</w:t>
      </w:r>
    </w:p>
    <w:p w14:paraId="1392D39A" w14:textId="77777777" w:rsidR="00BC14BC" w:rsidRPr="00180705" w:rsidRDefault="00BC14BC" w:rsidP="00471AE9"/>
    <w:p w14:paraId="02CC84AE" w14:textId="77777777" w:rsidR="00BC14BC" w:rsidRPr="00103001" w:rsidRDefault="00BC14BC" w:rsidP="006A746D">
      <w:pPr>
        <w:pStyle w:val="a1"/>
      </w:pPr>
      <w:r w:rsidRPr="00103001">
        <w:t>Основания для разработки</w:t>
      </w:r>
    </w:p>
    <w:p w14:paraId="7B0AB07E" w14:textId="7F4F2C8D" w:rsidR="00BC14BC" w:rsidRPr="00E93904" w:rsidRDefault="00BC14BC" w:rsidP="00471AE9">
      <w:r w:rsidRPr="00180705">
        <w:t xml:space="preserve">Основанием для разработки является задание на </w:t>
      </w:r>
      <w:r w:rsidR="00946A73" w:rsidRPr="00D72070">
        <w:t>курсовой проект</w:t>
      </w:r>
      <w:r w:rsidRPr="00D72070">
        <w:t xml:space="preserve"> по </w:t>
      </w:r>
      <w:r w:rsidR="00946A73" w:rsidRPr="00D72070">
        <w:t>модулю</w:t>
      </w:r>
      <w:r w:rsidRPr="00D72070">
        <w:t xml:space="preserve"> «</w:t>
      </w:r>
      <w:r w:rsidR="00A46EFB" w:rsidRPr="00D72070">
        <w:t>Проектирование систем управления данными</w:t>
      </w:r>
      <w:r w:rsidRPr="00D72070">
        <w:t xml:space="preserve">», выданное на кафедре МПО </w:t>
      </w:r>
      <w:r w:rsidRPr="00E93904">
        <w:t>ЭВМ ИИТ ЧГУ</w:t>
      </w:r>
      <w:r w:rsidR="004B33A7" w:rsidRPr="00E93904">
        <w:t xml:space="preserve">, по заказу </w:t>
      </w:r>
      <w:r w:rsidR="00D72070" w:rsidRPr="00E93904">
        <w:t xml:space="preserve">АО </w:t>
      </w:r>
      <w:r w:rsidR="004B33A7" w:rsidRPr="00E93904">
        <w:t>«</w:t>
      </w:r>
      <w:r w:rsidR="00D72070" w:rsidRPr="00E93904">
        <w:t>НИУИФ</w:t>
      </w:r>
      <w:r w:rsidR="004B33A7" w:rsidRPr="00E93904">
        <w:t>»</w:t>
      </w:r>
      <w:r w:rsidRPr="00E93904">
        <w:t xml:space="preserve">. </w:t>
      </w:r>
    </w:p>
    <w:p w14:paraId="6421D533" w14:textId="77777777" w:rsidR="00BC14BC" w:rsidRPr="00E93904" w:rsidRDefault="00BC14BC" w:rsidP="00471AE9">
      <w:r w:rsidRPr="00E93904">
        <w:t xml:space="preserve">Дата утверждения: </w:t>
      </w:r>
      <w:r w:rsidR="00746967" w:rsidRPr="00E93904">
        <w:t>9 февраля</w:t>
      </w:r>
      <w:r w:rsidRPr="00E93904">
        <w:t xml:space="preserve"> 202</w:t>
      </w:r>
      <w:r w:rsidR="00BB4B37" w:rsidRPr="00E93904">
        <w:t>6</w:t>
      </w:r>
      <w:r w:rsidRPr="00E93904">
        <w:t xml:space="preserve"> года.</w:t>
      </w:r>
    </w:p>
    <w:p w14:paraId="00FCE703" w14:textId="4A79A09D" w:rsidR="00BC14BC" w:rsidRPr="00180705" w:rsidRDefault="00BC14BC" w:rsidP="00726801">
      <w:r w:rsidRPr="00E93904">
        <w:t xml:space="preserve">Наименование темы разработки: </w:t>
      </w:r>
      <w:r w:rsidR="00E93904">
        <w:t>«</w:t>
      </w:r>
      <w:r w:rsidR="00E93904" w:rsidRPr="00E93904">
        <w:t xml:space="preserve">Проектирование информационной системы </w:t>
      </w:r>
      <w:r w:rsidR="00E93904">
        <w:t>"</w:t>
      </w:r>
      <w:r w:rsidR="00726801" w:rsidRPr="00E93904">
        <w:t xml:space="preserve">Интеллектуальный VR-тренажёр операторов аппаратов </w:t>
      </w:r>
      <w:r w:rsidR="001B6FA1">
        <w:t>химических производств</w:t>
      </w:r>
      <w:r w:rsidR="00E93904">
        <w:t>"</w:t>
      </w:r>
      <w:r w:rsidR="00726801" w:rsidRPr="00E93904">
        <w:t>».</w:t>
      </w:r>
    </w:p>
    <w:p w14:paraId="01371DA2" w14:textId="77777777" w:rsidR="00BC14BC" w:rsidRPr="00180705" w:rsidRDefault="00BC14BC" w:rsidP="00471AE9"/>
    <w:p w14:paraId="3A788487" w14:textId="77777777" w:rsidR="00BC14BC" w:rsidRPr="00B34C73" w:rsidRDefault="00BC14BC" w:rsidP="006A746D">
      <w:pPr>
        <w:pStyle w:val="a1"/>
      </w:pPr>
      <w:r w:rsidRPr="00B34C73">
        <w:t>Назначение разработки</w:t>
      </w:r>
    </w:p>
    <w:p w14:paraId="1FE9E558" w14:textId="78E918F9" w:rsidR="00BC14BC" w:rsidRDefault="00314E36" w:rsidP="00471AE9">
      <w:r w:rsidRPr="00314E36">
        <w:t>Разрабатываемое программное обеспечение</w:t>
      </w:r>
      <w:r w:rsidR="003E4E12">
        <w:t xml:space="preserve"> (ПО)</w:t>
      </w:r>
      <w:r w:rsidRPr="00314E36">
        <w:t xml:space="preserve"> будет использовано </w:t>
      </w:r>
      <w:r w:rsidR="00223944">
        <w:t xml:space="preserve">для организации хранения и непрерывного доступа к </w:t>
      </w:r>
      <w:r>
        <w:t>сценари</w:t>
      </w:r>
      <w:r w:rsidR="00223944">
        <w:t>ям</w:t>
      </w:r>
      <w:r>
        <w:t xml:space="preserve">, </w:t>
      </w:r>
      <w:r w:rsidR="00B41EA0">
        <w:t xml:space="preserve">предоставляя базовые возможности взаимодействия с </w:t>
      </w:r>
      <w:r w:rsidR="00D3295F">
        <w:t>ними</w:t>
      </w:r>
      <w:r w:rsidR="00B41EA0">
        <w:t xml:space="preserve"> </w:t>
      </w:r>
      <w:r>
        <w:t>другим системам</w:t>
      </w:r>
      <w:r w:rsidR="00B41EA0">
        <w:t>.</w:t>
      </w:r>
    </w:p>
    <w:p w14:paraId="6CC0D237" w14:textId="77777777" w:rsidR="00314E36" w:rsidRPr="00A66844" w:rsidRDefault="00314E36" w:rsidP="00471AE9"/>
    <w:p w14:paraId="6B1017D0" w14:textId="77777777" w:rsidR="00BC14BC" w:rsidRPr="009561D9" w:rsidRDefault="00BC14BC" w:rsidP="006A746D">
      <w:pPr>
        <w:pStyle w:val="a1"/>
      </w:pPr>
      <w:r w:rsidRPr="00180705">
        <w:t>Требования</w:t>
      </w:r>
      <w:r w:rsidRPr="009561D9">
        <w:t xml:space="preserve"> к программе</w:t>
      </w:r>
    </w:p>
    <w:p w14:paraId="636E8544" w14:textId="39716D08" w:rsidR="00BC14BC" w:rsidRPr="00180705" w:rsidRDefault="00A46EFB" w:rsidP="00A46EFB">
      <w:pPr>
        <w:spacing w:line="360" w:lineRule="auto"/>
      </w:pPr>
      <w:bookmarkStart w:id="34" w:name="_Toc212903548"/>
      <w:r w:rsidRPr="005815CD">
        <w:t xml:space="preserve">3.1. </w:t>
      </w:r>
      <w:r w:rsidR="00BC14BC" w:rsidRPr="005815CD">
        <w:t>Требования к функциональным характеристика</w:t>
      </w:r>
      <w:bookmarkEnd w:id="34"/>
      <w:r w:rsidR="007B5C70" w:rsidRPr="005815CD">
        <w:t>м</w:t>
      </w:r>
    </w:p>
    <w:p w14:paraId="57181C4B" w14:textId="7468297B" w:rsidR="004527F0" w:rsidRDefault="004527F0" w:rsidP="004527F0">
      <w:r>
        <w:t>Приложение должно состоять из двух частей: Управления и Базы данных.</w:t>
      </w:r>
    </w:p>
    <w:p w14:paraId="2698EFAD" w14:textId="53023FCA" w:rsidR="004527F0" w:rsidRDefault="004527F0" w:rsidP="004527F0">
      <w:r>
        <w:t>Управление должно обладать следующим функционалом:</w:t>
      </w:r>
    </w:p>
    <w:p w14:paraId="18D0E423" w14:textId="3FEBDA44" w:rsidR="00B606FC" w:rsidRDefault="00191576">
      <w:pPr>
        <w:numPr>
          <w:ilvl w:val="0"/>
          <w:numId w:val="30"/>
        </w:numPr>
        <w:ind w:left="0" w:firstLine="426"/>
      </w:pPr>
      <w:r w:rsidRPr="00191576">
        <w:t>реализация CRUD-операций над содержимым базы данных;</w:t>
      </w:r>
    </w:p>
    <w:p w14:paraId="262F6C6A" w14:textId="77777777" w:rsidR="00B606FC" w:rsidRDefault="00B606FC">
      <w:pPr>
        <w:numPr>
          <w:ilvl w:val="0"/>
          <w:numId w:val="30"/>
        </w:numPr>
        <w:ind w:left="0" w:firstLine="426"/>
      </w:pPr>
      <w:r>
        <w:t>возможность менять параметры строки подключения к</w:t>
      </w:r>
      <w:r w:rsidRPr="004527F0">
        <w:t xml:space="preserve"> базе данных</w:t>
      </w:r>
      <w:r>
        <w:t>;</w:t>
      </w:r>
    </w:p>
    <w:p w14:paraId="31E7C042" w14:textId="590993E5" w:rsidR="00B606FC" w:rsidRPr="00313263" w:rsidRDefault="00191576">
      <w:pPr>
        <w:numPr>
          <w:ilvl w:val="0"/>
          <w:numId w:val="30"/>
        </w:numPr>
        <w:ind w:left="0" w:firstLine="426"/>
      </w:pPr>
      <w:r w:rsidRPr="00313263">
        <w:t xml:space="preserve">требования к входным данным: </w:t>
      </w:r>
      <w:r w:rsidR="00AE7F99">
        <w:t>ввод текста</w:t>
      </w:r>
      <w:r w:rsidR="004A71F7">
        <w:t>,</w:t>
      </w:r>
      <w:r w:rsidR="00AE7F99">
        <w:t xml:space="preserve"> чисел,</w:t>
      </w:r>
      <w:r w:rsidR="004A71F7">
        <w:t xml:space="preserve"> </w:t>
      </w:r>
      <w:r w:rsidR="00EE2358">
        <w:rPr>
          <w:lang w:val="en-US"/>
        </w:rPr>
        <w:t>JSON</w:t>
      </w:r>
      <w:r w:rsidRPr="00313263">
        <w:t>;</w:t>
      </w:r>
    </w:p>
    <w:p w14:paraId="11332484" w14:textId="1421BFE0" w:rsidR="007B5C70" w:rsidRDefault="007B5C70">
      <w:pPr>
        <w:numPr>
          <w:ilvl w:val="0"/>
          <w:numId w:val="30"/>
        </w:numPr>
        <w:ind w:left="0" w:firstLine="426"/>
      </w:pPr>
      <w:r>
        <w:t xml:space="preserve">требования к выходным данным: </w:t>
      </w:r>
      <w:r w:rsidR="004A71F7">
        <w:t xml:space="preserve">текст, числа, </w:t>
      </w:r>
      <w:r w:rsidR="00EE2358">
        <w:rPr>
          <w:lang w:val="en-US"/>
        </w:rPr>
        <w:t>JSON</w:t>
      </w:r>
      <w:r w:rsidR="00AE7F99">
        <w:t xml:space="preserve">, идентификаторы </w:t>
      </w:r>
      <w:r w:rsidR="005815CD">
        <w:t>заменяются на человекочитаемое описание</w:t>
      </w:r>
      <w:r>
        <w:t>;</w:t>
      </w:r>
    </w:p>
    <w:p w14:paraId="3B5B08A5" w14:textId="0720E835" w:rsidR="00B34C73" w:rsidRDefault="005815CD">
      <w:pPr>
        <w:numPr>
          <w:ilvl w:val="0"/>
          <w:numId w:val="30"/>
        </w:numPr>
        <w:ind w:left="0" w:firstLine="426"/>
      </w:pPr>
      <w:r>
        <w:t>валидация входных данных на соответствие требованиям базы данных</w:t>
      </w:r>
      <w:r w:rsidR="00B34C73">
        <w:t>;</w:t>
      </w:r>
    </w:p>
    <w:p w14:paraId="397D8642" w14:textId="1580A9BE" w:rsidR="004527F0" w:rsidRDefault="004527F0">
      <w:pPr>
        <w:numPr>
          <w:ilvl w:val="0"/>
          <w:numId w:val="30"/>
        </w:numPr>
        <w:ind w:left="0" w:firstLine="426"/>
      </w:pPr>
      <w:r w:rsidRPr="004527F0">
        <w:t>вывод</w:t>
      </w:r>
      <w:r w:rsidR="005815CD">
        <w:t xml:space="preserve"> подробной</w:t>
      </w:r>
      <w:r w:rsidRPr="004527F0">
        <w:t xml:space="preserve"> информаци</w:t>
      </w:r>
      <w:r w:rsidR="003E4E12">
        <w:t>и</w:t>
      </w:r>
      <w:r>
        <w:t xml:space="preserve"> о</w:t>
      </w:r>
      <w:r w:rsidR="005815CD">
        <w:t xml:space="preserve"> несоответствии требованиям ко входным данным</w:t>
      </w:r>
      <w:r w:rsidR="00B34C73">
        <w:t>;</w:t>
      </w:r>
    </w:p>
    <w:p w14:paraId="2A1BB611" w14:textId="15735CDB" w:rsidR="0023495B" w:rsidRPr="0023495B" w:rsidRDefault="0023495B">
      <w:pPr>
        <w:numPr>
          <w:ilvl w:val="0"/>
          <w:numId w:val="30"/>
        </w:numPr>
        <w:ind w:left="0" w:firstLine="426"/>
      </w:pPr>
      <w:r>
        <w:t>открытая документация прикладного программного интерфейса</w:t>
      </w:r>
      <w:r w:rsidRPr="0023495B">
        <w:t>;</w:t>
      </w:r>
    </w:p>
    <w:p w14:paraId="195E209B" w14:textId="0986388D" w:rsidR="004527F0" w:rsidRDefault="0023495B">
      <w:pPr>
        <w:numPr>
          <w:ilvl w:val="0"/>
          <w:numId w:val="30"/>
        </w:numPr>
        <w:ind w:left="0" w:firstLine="426"/>
      </w:pPr>
      <w:r>
        <w:t xml:space="preserve">поддержка системы управления данными </w:t>
      </w:r>
      <w:r w:rsidRPr="0023495B">
        <w:t>PostgreSQ</w:t>
      </w:r>
      <w:r>
        <w:rPr>
          <w:lang w:val="en-US"/>
        </w:rPr>
        <w:t>L</w:t>
      </w:r>
      <w:r w:rsidRPr="0023495B">
        <w:t xml:space="preserve">, </w:t>
      </w:r>
      <w:r>
        <w:t>а также возможность безболезненного перехода на другую</w:t>
      </w:r>
      <w:r w:rsidR="00B34C73">
        <w:t>.</w:t>
      </w:r>
    </w:p>
    <w:p w14:paraId="29B5F6D7" w14:textId="77777777" w:rsidR="00327F1D" w:rsidRDefault="00B34C73" w:rsidP="00327F1D">
      <w:r>
        <w:lastRenderedPageBreak/>
        <w:t>Требовани</w:t>
      </w:r>
      <w:r w:rsidR="00327F1D">
        <w:t>е</w:t>
      </w:r>
      <w:r>
        <w:t xml:space="preserve"> к базе данных</w:t>
      </w:r>
      <w:r w:rsidR="00327F1D">
        <w:t>: б</w:t>
      </w:r>
      <w:r w:rsidR="00191576" w:rsidRPr="00191576">
        <w:t xml:space="preserve">аза данных должна иметь организованную </w:t>
      </w:r>
      <w:r w:rsidR="00191576" w:rsidRPr="00322EA0">
        <w:t>структуру</w:t>
      </w:r>
      <w:r w:rsidR="002F04AA">
        <w:t>, включающую</w:t>
      </w:r>
      <w:r w:rsidR="00327F1D">
        <w:t>:</w:t>
      </w:r>
    </w:p>
    <w:p w14:paraId="211E828B" w14:textId="77777777" w:rsidR="00327F1D" w:rsidRDefault="002F04AA">
      <w:pPr>
        <w:numPr>
          <w:ilvl w:val="0"/>
          <w:numId w:val="44"/>
        </w:numPr>
      </w:pPr>
      <w:r>
        <w:t>историю пользовательских запросов на генерацию сценариев</w:t>
      </w:r>
      <w:r w:rsidR="00327F1D">
        <w:t>;</w:t>
      </w:r>
    </w:p>
    <w:p w14:paraId="0CF9708D" w14:textId="77777777" w:rsidR="00AE7F99" w:rsidRDefault="002F04AA">
      <w:pPr>
        <w:numPr>
          <w:ilvl w:val="0"/>
          <w:numId w:val="44"/>
        </w:numPr>
      </w:pPr>
      <w:r>
        <w:t xml:space="preserve">действия </w:t>
      </w:r>
      <w:r w:rsidR="00327F1D">
        <w:t>сотрудников</w:t>
      </w:r>
      <w:r w:rsidR="00AE7F99">
        <w:t>;</w:t>
      </w:r>
    </w:p>
    <w:p w14:paraId="2AF5C979" w14:textId="77777777" w:rsidR="00D3295F" w:rsidRDefault="002F04AA" w:rsidP="00471AE9">
      <w:pPr>
        <w:numPr>
          <w:ilvl w:val="0"/>
          <w:numId w:val="44"/>
        </w:numPr>
      </w:pPr>
      <w:r>
        <w:t>сценарии</w:t>
      </w:r>
      <w:r w:rsidR="00E93904">
        <w:t xml:space="preserve"> и их версии (дата + время или счётчик)</w:t>
      </w:r>
      <w:r w:rsidR="00D3295F">
        <w:t>;</w:t>
      </w:r>
    </w:p>
    <w:p w14:paraId="67B54D88" w14:textId="77777777" w:rsidR="00D3295F" w:rsidRDefault="00D3295F" w:rsidP="00471AE9">
      <w:pPr>
        <w:numPr>
          <w:ilvl w:val="0"/>
          <w:numId w:val="44"/>
        </w:numPr>
      </w:pPr>
      <w:r>
        <w:t>изменение структуры без потери существующих данных;</w:t>
      </w:r>
    </w:p>
    <w:p w14:paraId="2205A511" w14:textId="397F6C38" w:rsidR="00D3295F" w:rsidRDefault="00D3295F" w:rsidP="00471AE9">
      <w:pPr>
        <w:numPr>
          <w:ilvl w:val="0"/>
          <w:numId w:val="44"/>
        </w:numPr>
      </w:pPr>
      <w:r>
        <w:t>отсутствие необходимости дублирования отдельных этапов действий сотрудников в случае</w:t>
      </w:r>
      <w:r w:rsidR="00376722">
        <w:t xml:space="preserve"> ввода</w:t>
      </w:r>
      <w:r>
        <w:t xml:space="preserve"> </w:t>
      </w:r>
      <w:r w:rsidR="00376722">
        <w:t>шаблонных операций;</w:t>
      </w:r>
    </w:p>
    <w:p w14:paraId="5B52D395" w14:textId="66F1DCED" w:rsidR="005A0331" w:rsidRDefault="00223944" w:rsidP="00471AE9">
      <w:pPr>
        <w:numPr>
          <w:ilvl w:val="0"/>
          <w:numId w:val="44"/>
        </w:numPr>
      </w:pPr>
      <w:r>
        <w:t>поддержка ввода кириллических символов.</w:t>
      </w:r>
    </w:p>
    <w:p w14:paraId="1E61C9FF" w14:textId="77777777" w:rsidR="005A0331" w:rsidRPr="00A66844" w:rsidRDefault="005A0331" w:rsidP="00471AE9"/>
    <w:p w14:paraId="6EDC214B" w14:textId="6D7A4D01" w:rsidR="00BC14BC" w:rsidRPr="00A66844" w:rsidRDefault="00A46EFB" w:rsidP="00A46EFB">
      <w:pPr>
        <w:spacing w:line="360" w:lineRule="auto"/>
      </w:pPr>
      <w:bookmarkStart w:id="35" w:name="_Toc212903549"/>
      <w:r w:rsidRPr="00103001">
        <w:t xml:space="preserve">3.2. </w:t>
      </w:r>
      <w:r w:rsidR="00BC14BC" w:rsidRPr="00103001">
        <w:t>Требования к надёжности</w:t>
      </w:r>
      <w:bookmarkEnd w:id="35"/>
    </w:p>
    <w:p w14:paraId="0DF623F9" w14:textId="77777777" w:rsidR="00BC14BC" w:rsidRPr="00A66844" w:rsidRDefault="00BC14BC" w:rsidP="00471AE9">
      <w:r w:rsidRPr="00A66844">
        <w:t>К программе предъявляются следующие требования надёжности:</w:t>
      </w:r>
    </w:p>
    <w:p w14:paraId="36CEC653" w14:textId="0B130628" w:rsidR="00AA475E" w:rsidRDefault="00BC14BC">
      <w:pPr>
        <w:pStyle w:val="ab"/>
        <w:numPr>
          <w:ilvl w:val="0"/>
          <w:numId w:val="3"/>
        </w:numPr>
        <w:ind w:left="0" w:firstLine="426"/>
        <w:rPr>
          <w:lang w:eastAsia="ar-SA"/>
        </w:rPr>
      </w:pPr>
      <w:r w:rsidRPr="00A66844">
        <w:rPr>
          <w:lang w:eastAsia="ar-SA"/>
        </w:rPr>
        <w:t xml:space="preserve">обеспечивать целостность </w:t>
      </w:r>
      <w:r w:rsidR="00103001">
        <w:rPr>
          <w:lang w:eastAsia="ar-SA"/>
        </w:rPr>
        <w:t>данных при пользовательском вводе</w:t>
      </w:r>
      <w:r w:rsidRPr="00A66844">
        <w:rPr>
          <w:lang w:eastAsia="ar-SA"/>
        </w:rPr>
        <w:t>;</w:t>
      </w:r>
    </w:p>
    <w:p w14:paraId="7049DCCF" w14:textId="0C58AA1F" w:rsidR="00BD3961" w:rsidRPr="007B5C70" w:rsidRDefault="00BC14BC">
      <w:pPr>
        <w:pStyle w:val="ab"/>
        <w:numPr>
          <w:ilvl w:val="0"/>
          <w:numId w:val="3"/>
        </w:numPr>
        <w:ind w:left="0" w:firstLine="426"/>
        <w:rPr>
          <w:lang w:eastAsia="ar-SA"/>
        </w:rPr>
      </w:pPr>
      <w:r w:rsidRPr="00A66844">
        <w:rPr>
          <w:lang w:eastAsia="ar-SA"/>
        </w:rPr>
        <w:t>предотвращать возможные конфликты и ошибки</w:t>
      </w:r>
      <w:r w:rsidR="002F04AA">
        <w:rPr>
          <w:lang w:eastAsia="ar-SA"/>
        </w:rPr>
        <w:t xml:space="preserve"> </w:t>
      </w:r>
      <w:r>
        <w:rPr>
          <w:lang w:eastAsia="ar-SA"/>
        </w:rPr>
        <w:t xml:space="preserve">в ходе </w:t>
      </w:r>
      <w:r w:rsidRPr="00104290">
        <w:rPr>
          <w:lang w:eastAsia="ar-SA"/>
        </w:rPr>
        <w:t>выполнения программы</w:t>
      </w:r>
      <w:r w:rsidR="00103001">
        <w:rPr>
          <w:lang w:eastAsia="ar-SA"/>
        </w:rPr>
        <w:t>, которые</w:t>
      </w:r>
      <w:r w:rsidRPr="00104290">
        <w:rPr>
          <w:lang w:eastAsia="ar-SA"/>
        </w:rPr>
        <w:t xml:space="preserve"> не должны влиять на состояние базы данных</w:t>
      </w:r>
      <w:r w:rsidR="00F65DDB">
        <w:rPr>
          <w:lang w:eastAsia="ar-SA"/>
        </w:rPr>
        <w:t>;</w:t>
      </w:r>
    </w:p>
    <w:p w14:paraId="268E3917" w14:textId="77777777" w:rsidR="00AA475E" w:rsidRDefault="00AA475E" w:rsidP="00471AE9">
      <w:pPr>
        <w:pStyle w:val="ab"/>
      </w:pPr>
      <w:bookmarkStart w:id="36" w:name="_Toc212903550"/>
    </w:p>
    <w:p w14:paraId="3930F4E8" w14:textId="786E7A0E" w:rsidR="00BC14BC" w:rsidRPr="00A66844" w:rsidRDefault="00A46EFB" w:rsidP="00A46EFB">
      <w:pPr>
        <w:spacing w:line="360" w:lineRule="auto"/>
      </w:pPr>
      <w:r w:rsidRPr="00103001">
        <w:t xml:space="preserve">3.3. </w:t>
      </w:r>
      <w:r w:rsidR="00BC14BC" w:rsidRPr="00103001">
        <w:t>Условия эксплуатации</w:t>
      </w:r>
      <w:bookmarkEnd w:id="36"/>
    </w:p>
    <w:p w14:paraId="2630420C" w14:textId="18C5341A" w:rsidR="00BC14BC" w:rsidRDefault="00BC14BC" w:rsidP="00471AE9">
      <w:r w:rsidRPr="00A66844">
        <w:t xml:space="preserve">Предъявляются с условиями эксплуатации </w:t>
      </w:r>
      <w:r w:rsidR="00D04B6B">
        <w:t>ПК в офисе</w:t>
      </w:r>
      <w:r>
        <w:t>, в частности:</w:t>
      </w:r>
    </w:p>
    <w:p w14:paraId="24629111" w14:textId="77777777" w:rsidR="00953944" w:rsidRDefault="00BC14BC">
      <w:pPr>
        <w:numPr>
          <w:ilvl w:val="0"/>
          <w:numId w:val="7"/>
        </w:numPr>
        <w:ind w:left="0" w:firstLine="426"/>
      </w:pPr>
      <w:r w:rsidRPr="009561D9">
        <w:t>температура окружающей среды – +5-35 °С</w:t>
      </w:r>
      <w:r w:rsidR="00953944">
        <w:t>;</w:t>
      </w:r>
    </w:p>
    <w:p w14:paraId="5546DCE9" w14:textId="77777777" w:rsidR="00940191" w:rsidRDefault="00BC14BC">
      <w:pPr>
        <w:numPr>
          <w:ilvl w:val="0"/>
          <w:numId w:val="7"/>
        </w:numPr>
        <w:ind w:left="0" w:firstLine="426"/>
      </w:pPr>
      <w:r w:rsidRPr="009561D9">
        <w:t>относительная влажность</w:t>
      </w:r>
      <w:r w:rsidR="00953944">
        <w:t xml:space="preserve"> помещения</w:t>
      </w:r>
      <w:r w:rsidRPr="009561D9">
        <w:t xml:space="preserve"> – (60±20)%;</w:t>
      </w:r>
    </w:p>
    <w:p w14:paraId="07F6FBC9" w14:textId="32138B0F" w:rsidR="00940191" w:rsidRDefault="00940191">
      <w:pPr>
        <w:numPr>
          <w:ilvl w:val="0"/>
          <w:numId w:val="7"/>
        </w:numPr>
        <w:ind w:left="0" w:firstLine="426"/>
      </w:pPr>
      <w:r w:rsidRPr="00940191">
        <w:t>уровень шума не превыша</w:t>
      </w:r>
      <w:r>
        <w:t>ет</w:t>
      </w:r>
      <w:r w:rsidRPr="00940191">
        <w:t xml:space="preserve"> 50 дБ;</w:t>
      </w:r>
    </w:p>
    <w:p w14:paraId="6D13EBB6" w14:textId="77777777" w:rsidR="00BC14BC" w:rsidRPr="00103001" w:rsidRDefault="00BC14BC">
      <w:pPr>
        <w:numPr>
          <w:ilvl w:val="0"/>
          <w:numId w:val="7"/>
        </w:numPr>
        <w:ind w:left="0" w:firstLine="426"/>
      </w:pPr>
      <w:r w:rsidRPr="009561D9">
        <w:t>ПК размещён не ближе 1 метра от источников сильных электромагнитных излучений;</w:t>
      </w:r>
    </w:p>
    <w:p w14:paraId="4A949A10" w14:textId="5A207176" w:rsidR="00103001" w:rsidRPr="009561D9" w:rsidRDefault="00103001">
      <w:pPr>
        <w:numPr>
          <w:ilvl w:val="0"/>
          <w:numId w:val="7"/>
        </w:numPr>
        <w:ind w:left="0" w:firstLine="426"/>
      </w:pPr>
      <w:r w:rsidRPr="00103001">
        <w:t>расстояние от окна до рабочего места — не менее 1 м;</w:t>
      </w:r>
    </w:p>
    <w:p w14:paraId="30468CAB" w14:textId="77777777" w:rsidR="00BC14BC" w:rsidRPr="009561D9" w:rsidRDefault="00BC14BC">
      <w:pPr>
        <w:numPr>
          <w:ilvl w:val="0"/>
          <w:numId w:val="7"/>
        </w:numPr>
        <w:ind w:left="0" w:firstLine="426"/>
      </w:pPr>
      <w:r w:rsidRPr="009561D9">
        <w:t>электропитание от однофазной сети переменного тока напряжением (220±20)В и частотой 49–51 Гц;</w:t>
      </w:r>
    </w:p>
    <w:p w14:paraId="7F346323" w14:textId="77777777" w:rsidR="00327F1D" w:rsidRDefault="008D7744">
      <w:pPr>
        <w:numPr>
          <w:ilvl w:val="0"/>
          <w:numId w:val="7"/>
        </w:numPr>
        <w:ind w:left="0" w:firstLine="426"/>
      </w:pPr>
      <w:r w:rsidRPr="00103001">
        <w:t>выход в сеть Интернет: отсутствует</w:t>
      </w:r>
      <w:r w:rsidR="00327F1D">
        <w:t>;</w:t>
      </w:r>
    </w:p>
    <w:p w14:paraId="66CF22B7" w14:textId="0D4F0BF3" w:rsidR="00327F1D" w:rsidRPr="00327F1D" w:rsidRDefault="00327F1D">
      <w:pPr>
        <w:numPr>
          <w:ilvl w:val="0"/>
          <w:numId w:val="7"/>
        </w:numPr>
        <w:ind w:left="0" w:firstLine="426"/>
      </w:pPr>
      <w:r w:rsidRPr="00327F1D">
        <w:t>база данных развёрнута локально и доступ к ней осуществляется по защищённому сетевому подключению.</w:t>
      </w:r>
    </w:p>
    <w:p w14:paraId="14F27115" w14:textId="77777777" w:rsidR="00103001" w:rsidRPr="00103001" w:rsidRDefault="00103001" w:rsidP="00103001">
      <w:pPr>
        <w:ind w:left="426" w:firstLine="0"/>
        <w:rPr>
          <w:highlight w:val="yellow"/>
        </w:rPr>
      </w:pPr>
    </w:p>
    <w:p w14:paraId="21BCEC71" w14:textId="393A9524" w:rsidR="00BC14BC" w:rsidRPr="00A66844" w:rsidRDefault="00A46EFB" w:rsidP="00A46EFB">
      <w:pPr>
        <w:spacing w:line="360" w:lineRule="auto"/>
      </w:pPr>
      <w:bookmarkStart w:id="37" w:name="_Toc212903551"/>
      <w:r>
        <w:t xml:space="preserve">3.4. </w:t>
      </w:r>
      <w:r w:rsidR="00BC14BC" w:rsidRPr="00CD2ABA">
        <w:t>Требования</w:t>
      </w:r>
      <w:r w:rsidR="00BC14BC" w:rsidRPr="00A66844">
        <w:t xml:space="preserve"> к составу и параметрам технических средств</w:t>
      </w:r>
      <w:bookmarkEnd w:id="37"/>
    </w:p>
    <w:p w14:paraId="67C76053" w14:textId="77777777" w:rsidR="00BC14BC" w:rsidRPr="00A66844" w:rsidRDefault="00BC14BC" w:rsidP="00471AE9">
      <w:pPr>
        <w:rPr>
          <w:lang w:eastAsia="ar-SA"/>
        </w:rPr>
      </w:pPr>
      <w:r w:rsidRPr="00A66844">
        <w:rPr>
          <w:lang w:eastAsia="ar-SA"/>
        </w:rPr>
        <w:t>ЭВМ должна соответствовать следующим</w:t>
      </w:r>
      <w:r w:rsidR="00953944">
        <w:rPr>
          <w:lang w:eastAsia="ar-SA"/>
        </w:rPr>
        <w:t xml:space="preserve"> минимальным</w:t>
      </w:r>
      <w:r w:rsidRPr="00A66844">
        <w:rPr>
          <w:lang w:eastAsia="ar-SA"/>
        </w:rPr>
        <w:t xml:space="preserve"> параметрам:</w:t>
      </w:r>
    </w:p>
    <w:p w14:paraId="66C72F9C" w14:textId="77777777" w:rsidR="00BC14BC" w:rsidRPr="004E2338" w:rsidRDefault="00BC14BC">
      <w:pPr>
        <w:numPr>
          <w:ilvl w:val="0"/>
          <w:numId w:val="8"/>
        </w:numPr>
        <w:ind w:left="0" w:firstLine="426"/>
      </w:pPr>
      <w:r w:rsidRPr="004E2338">
        <w:t>64-разрядный (</w:t>
      </w:r>
      <w:r w:rsidRPr="004E2338">
        <w:rPr>
          <w:lang w:val="en-US"/>
        </w:rPr>
        <w:t>x</w:t>
      </w:r>
      <w:r w:rsidRPr="004E2338">
        <w:t>64) процессор с тактовой частотой 1 ГГц или выше;</w:t>
      </w:r>
    </w:p>
    <w:p w14:paraId="027A5D40" w14:textId="7771A3C8" w:rsidR="00BC14BC" w:rsidRPr="004E2338" w:rsidRDefault="00845F03">
      <w:pPr>
        <w:numPr>
          <w:ilvl w:val="0"/>
          <w:numId w:val="8"/>
        </w:numPr>
        <w:ind w:left="0" w:firstLine="426"/>
      </w:pPr>
      <w:r>
        <w:t>16</w:t>
      </w:r>
      <w:r w:rsidR="00BC14BC" w:rsidRPr="004E2338">
        <w:t xml:space="preserve"> Г</w:t>
      </w:r>
      <w:r w:rsidR="00BC14BC">
        <w:t>б</w:t>
      </w:r>
      <w:r w:rsidR="00BC14BC" w:rsidRPr="004E2338">
        <w:t xml:space="preserve"> ОЗУ, </w:t>
      </w:r>
      <w:r w:rsidR="00BB06A1">
        <w:t>2</w:t>
      </w:r>
      <w:r w:rsidR="00D54BDC">
        <w:t>00</w:t>
      </w:r>
      <w:r w:rsidR="00BC14BC" w:rsidRPr="004E2338">
        <w:t xml:space="preserve"> Г</w:t>
      </w:r>
      <w:r w:rsidR="00BC14BC">
        <w:t>б</w:t>
      </w:r>
      <w:r w:rsidR="00BC14BC" w:rsidRPr="004E2338">
        <w:t xml:space="preserve"> свободного места на накопителе (</w:t>
      </w:r>
      <w:r w:rsidR="00BC14BC" w:rsidRPr="004E2338">
        <w:rPr>
          <w:lang w:val="en-US"/>
        </w:rPr>
        <w:t>HDD</w:t>
      </w:r>
      <w:r w:rsidR="00BC14BC" w:rsidRPr="004E2338">
        <w:t xml:space="preserve">, </w:t>
      </w:r>
      <w:r w:rsidR="00BC14BC" w:rsidRPr="004E2338">
        <w:rPr>
          <w:lang w:val="en-US"/>
        </w:rPr>
        <w:t>SSD</w:t>
      </w:r>
      <w:r w:rsidR="00BC14BC" w:rsidRPr="004E2338">
        <w:t>);</w:t>
      </w:r>
    </w:p>
    <w:p w14:paraId="2B58111B" w14:textId="45D59FE6" w:rsidR="00BC14BC" w:rsidRPr="004E2338" w:rsidRDefault="00BC14BC">
      <w:pPr>
        <w:numPr>
          <w:ilvl w:val="0"/>
          <w:numId w:val="8"/>
        </w:numPr>
        <w:ind w:left="0" w:firstLine="426"/>
      </w:pPr>
      <w:r w:rsidRPr="004E2338">
        <w:t xml:space="preserve">графическое устройство </w:t>
      </w:r>
      <w:r w:rsidRPr="004E2338">
        <w:rPr>
          <w:lang w:val="en-US"/>
        </w:rPr>
        <w:t>DirectX</w:t>
      </w:r>
      <w:r w:rsidRPr="004E2338">
        <w:t xml:space="preserve"> 9 с драйвером </w:t>
      </w:r>
      <w:r w:rsidRPr="004E2338">
        <w:rPr>
          <w:lang w:val="en-US"/>
        </w:rPr>
        <w:t>WDDM</w:t>
      </w:r>
      <w:r w:rsidRPr="004E2338">
        <w:t xml:space="preserve"> 1.0 или</w:t>
      </w:r>
      <w:r w:rsidR="002B7DCC">
        <w:t xml:space="preserve"> новее</w:t>
      </w:r>
      <w:r w:rsidRPr="004E2338">
        <w:t>;</w:t>
      </w:r>
    </w:p>
    <w:p w14:paraId="6C94FCC5" w14:textId="77777777" w:rsidR="00BC14BC" w:rsidRDefault="00BC14BC">
      <w:pPr>
        <w:numPr>
          <w:ilvl w:val="0"/>
          <w:numId w:val="8"/>
        </w:numPr>
        <w:ind w:left="0" w:firstLine="426"/>
      </w:pPr>
      <w:r w:rsidRPr="004E2338">
        <w:t>поддержка клавиатуры</w:t>
      </w:r>
      <w:r>
        <w:t xml:space="preserve"> и</w:t>
      </w:r>
      <w:r w:rsidRPr="004E2338">
        <w:t xml:space="preserve"> компьютерной мыши</w:t>
      </w:r>
      <w:r>
        <w:t>;</w:t>
      </w:r>
    </w:p>
    <w:p w14:paraId="2AB1F8BF" w14:textId="77777777" w:rsidR="00BC14BC" w:rsidRPr="004E2338" w:rsidRDefault="00BC14BC">
      <w:pPr>
        <w:numPr>
          <w:ilvl w:val="0"/>
          <w:numId w:val="8"/>
        </w:numPr>
        <w:ind w:left="0" w:firstLine="426"/>
      </w:pPr>
      <w:r>
        <w:t xml:space="preserve">поддержка </w:t>
      </w:r>
      <w:r w:rsidRPr="004E2338">
        <w:t>монитора разрешением 1920×1080 пикселей.</w:t>
      </w:r>
    </w:p>
    <w:p w14:paraId="08A06F83" w14:textId="77777777" w:rsidR="00BC14BC" w:rsidRPr="00A66844" w:rsidRDefault="00BC14BC" w:rsidP="00471AE9"/>
    <w:p w14:paraId="0DE2A9F1" w14:textId="61EA3D6A" w:rsidR="00BC14BC" w:rsidRPr="00A66844" w:rsidRDefault="003A701E" w:rsidP="003A701E">
      <w:pPr>
        <w:spacing w:line="360" w:lineRule="auto"/>
      </w:pPr>
      <w:bookmarkStart w:id="38" w:name="_Toc212903552"/>
      <w:r w:rsidRPr="003D6992">
        <w:t xml:space="preserve">3.5. </w:t>
      </w:r>
      <w:r w:rsidR="00BC14BC" w:rsidRPr="003D6992">
        <w:t>Требования к информационной и программной совместимости</w:t>
      </w:r>
      <w:bookmarkEnd w:id="38"/>
    </w:p>
    <w:p w14:paraId="4B9E429D" w14:textId="293FCB27" w:rsidR="005F4B2B" w:rsidRDefault="00336F88" w:rsidP="00471AE9">
      <w:r>
        <w:t xml:space="preserve">ПО должно </w:t>
      </w:r>
      <w:r w:rsidRPr="00336F88">
        <w:t>корректно работать</w:t>
      </w:r>
      <w:r>
        <w:t xml:space="preserve"> на ЭВМ под управлением семейства </w:t>
      </w:r>
      <w:r w:rsidR="00D04B6B">
        <w:t>ОС</w:t>
      </w:r>
      <w:r>
        <w:t xml:space="preserve"> </w:t>
      </w:r>
      <w:r w:rsidR="00D54BDC">
        <w:rPr>
          <w:lang w:val="en-US"/>
        </w:rPr>
        <w:t>Windows</w:t>
      </w:r>
      <w:r w:rsidR="00D54BDC">
        <w:t xml:space="preserve"> версии 10 и младше</w:t>
      </w:r>
      <w:r w:rsidR="00D04B6B">
        <w:t xml:space="preserve"> и </w:t>
      </w:r>
      <w:r w:rsidR="00D04B6B">
        <w:rPr>
          <w:lang w:val="en-US"/>
        </w:rPr>
        <w:t>Astra</w:t>
      </w:r>
      <w:r w:rsidR="00D04B6B" w:rsidRPr="00D04B6B">
        <w:t xml:space="preserve"> </w:t>
      </w:r>
      <w:r w:rsidR="00D04B6B">
        <w:rPr>
          <w:lang w:val="en-US"/>
        </w:rPr>
        <w:t>Linux</w:t>
      </w:r>
      <w:r w:rsidR="00D54BDC">
        <w:t xml:space="preserve"> без сторонних установочных пакетов</w:t>
      </w:r>
      <w:r w:rsidR="00BC14BC" w:rsidRPr="00A66844">
        <w:t>.</w:t>
      </w:r>
    </w:p>
    <w:p w14:paraId="535EA100" w14:textId="77777777" w:rsidR="00BC14BC" w:rsidRPr="00A66844" w:rsidRDefault="00BC14BC" w:rsidP="00471AE9"/>
    <w:p w14:paraId="705363CD" w14:textId="22467D0D" w:rsidR="00BC14BC" w:rsidRPr="00A66844" w:rsidRDefault="003A701E" w:rsidP="003A701E">
      <w:pPr>
        <w:spacing w:line="360" w:lineRule="auto"/>
      </w:pPr>
      <w:bookmarkStart w:id="39" w:name="_Toc212903553"/>
      <w:r w:rsidRPr="00640CC8">
        <w:lastRenderedPageBreak/>
        <w:t xml:space="preserve">3.6. </w:t>
      </w:r>
      <w:r w:rsidR="00BC14BC" w:rsidRPr="00640CC8">
        <w:t>Требования к маркировке и упаковке</w:t>
      </w:r>
      <w:bookmarkEnd w:id="39"/>
    </w:p>
    <w:p w14:paraId="1E9ED5F8" w14:textId="5DD7BDEF" w:rsidR="003D6992" w:rsidRPr="003D6992" w:rsidRDefault="003D6992" w:rsidP="003D6992">
      <w:r w:rsidRPr="003D6992">
        <w:t>Архив с готовым к запуску ПО, документация и исходный код программы передаются через защищённый облачный сервис компании для проверки соответствия политикам информационной безопасности.</w:t>
      </w:r>
      <w:r w:rsidR="009C0904">
        <w:t xml:space="preserve"> Часть ПО разрабатывается в рамках внутреннего контура.</w:t>
      </w:r>
    </w:p>
    <w:p w14:paraId="115F05D8" w14:textId="77777777" w:rsidR="00BC14BC" w:rsidRPr="00A66844" w:rsidRDefault="00BC14BC" w:rsidP="00471AE9"/>
    <w:p w14:paraId="056FF8C1" w14:textId="34B6DBF6" w:rsidR="00BC14BC" w:rsidRPr="00A66844" w:rsidRDefault="003A701E" w:rsidP="003A701E">
      <w:pPr>
        <w:spacing w:line="360" w:lineRule="auto"/>
      </w:pPr>
      <w:bookmarkStart w:id="40" w:name="_Toc212903554"/>
      <w:r>
        <w:t xml:space="preserve">3.7. </w:t>
      </w:r>
      <w:r w:rsidR="00BC14BC" w:rsidRPr="00A66844">
        <w:t>Требования к транспортированию и хранению</w:t>
      </w:r>
      <w:bookmarkEnd w:id="40"/>
    </w:p>
    <w:p w14:paraId="33A6A9F4" w14:textId="77777777" w:rsidR="00BC14BC" w:rsidRDefault="00BC14BC" w:rsidP="00471AE9">
      <w:r w:rsidRPr="00A66844">
        <w:t>Всем пользователям запрещается осуществлять действия под видом оригинального ПО, нарушающие статью 273 «Создание, использование и распространение вредоносных компьютерных программ».</w:t>
      </w:r>
    </w:p>
    <w:p w14:paraId="6696133C" w14:textId="5DA5370D" w:rsidR="00640CC8" w:rsidRPr="00A66844" w:rsidRDefault="003F1C66" w:rsidP="003F1C66">
      <w:r>
        <w:t>Запрещается хранение дистрибутивов на незащищённых носителях информации и в открытых сетевых хранилищах, не обеспечивающих контроль доступа. Транспортировка ПО на съёмных носителях допускается только в зашифрованном виде при условии соблюдения политики информационной безопасности компании АО «НИУИФ». Любое размещение исходного кода или исполняемых файлов в открытом доступе (включая публичные репозитории и облачные сервисы) расценивается как нарушение режима коммерческой тайны</w:t>
      </w:r>
      <w:r w:rsidR="00845F03">
        <w:t>.</w:t>
      </w:r>
    </w:p>
    <w:p w14:paraId="1BD2C511" w14:textId="77777777" w:rsidR="00BC14BC" w:rsidRPr="00A66844" w:rsidRDefault="00BC14BC" w:rsidP="00471AE9"/>
    <w:p w14:paraId="7FDEE554" w14:textId="141688D7" w:rsidR="00BC14BC" w:rsidRPr="00A66844" w:rsidRDefault="003A701E" w:rsidP="003A701E">
      <w:pPr>
        <w:spacing w:line="360" w:lineRule="auto"/>
      </w:pPr>
      <w:bookmarkStart w:id="41" w:name="_Toc212903555"/>
      <w:r w:rsidRPr="00640CC8">
        <w:t xml:space="preserve">3.8. </w:t>
      </w:r>
      <w:r w:rsidR="00BC14BC" w:rsidRPr="00640CC8">
        <w:t>Специальные требования</w:t>
      </w:r>
      <w:bookmarkEnd w:id="41"/>
    </w:p>
    <w:p w14:paraId="0F54D4F9" w14:textId="002B7130" w:rsidR="00BC14BC" w:rsidRDefault="00084555" w:rsidP="00084555">
      <w:r>
        <w:t>Система должна функционировать без передачи данных за пределы защищённого контура предприятия. Все хранимые данные</w:t>
      </w:r>
      <w:r w:rsidR="00BF0918">
        <w:t xml:space="preserve">, </w:t>
      </w:r>
      <w:r w:rsidR="006B0907">
        <w:t>включая,</w:t>
      </w:r>
      <w:r w:rsidR="00BF0918">
        <w:t xml:space="preserve"> но не ограничиваясь, как </w:t>
      </w:r>
      <w:r>
        <w:t>база данных, индексы, кэш, экспортируемые временные файлы</w:t>
      </w:r>
      <w:r w:rsidR="00BF0918">
        <w:t>:</w:t>
      </w:r>
      <w:r>
        <w:t xml:space="preserve"> должны размещаться локально; при необходимости должен поддерживаться режим шифрования хранилища (на уровне </w:t>
      </w:r>
      <w:r w:rsidR="002C5952">
        <w:t>базы данных</w:t>
      </w:r>
      <w:r>
        <w:t xml:space="preserve"> или файловой системы) по требованиям предприятия.</w:t>
      </w:r>
    </w:p>
    <w:p w14:paraId="6AF30E56" w14:textId="77777777" w:rsidR="00084555" w:rsidRPr="00091207" w:rsidRDefault="00084555" w:rsidP="00084555"/>
    <w:p w14:paraId="447AFE91" w14:textId="77777777" w:rsidR="00BC14BC" w:rsidRPr="00A66844" w:rsidRDefault="00BC14BC" w:rsidP="006A746D">
      <w:pPr>
        <w:pStyle w:val="a1"/>
      </w:pPr>
      <w:r w:rsidRPr="00A66844">
        <w:t>Требование к программной документации</w:t>
      </w:r>
    </w:p>
    <w:p w14:paraId="3D84DDAA" w14:textId="65F35EA0" w:rsidR="00BC14BC" w:rsidRPr="00CD2ABA" w:rsidRDefault="003A701E" w:rsidP="003A701E">
      <w:pPr>
        <w:spacing w:line="360" w:lineRule="auto"/>
      </w:pPr>
      <w:r>
        <w:t xml:space="preserve">4.1. </w:t>
      </w:r>
      <w:r w:rsidR="00BC14BC" w:rsidRPr="00CD2ABA">
        <w:t>Содержание расчётно-пояснительной записки</w:t>
      </w:r>
    </w:p>
    <w:p w14:paraId="2D388632" w14:textId="77777777" w:rsidR="00BC14BC" w:rsidRPr="00A66844" w:rsidRDefault="00BC14BC" w:rsidP="00471AE9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Программная документация должна содержать расчётно-пояснительную записку, содержание которой:</w:t>
      </w:r>
    </w:p>
    <w:p w14:paraId="6C80F1EB" w14:textId="77777777" w:rsidR="00BC14BC" w:rsidRPr="00A66844" w:rsidRDefault="00BC14BC" w:rsidP="00471AE9">
      <w:r w:rsidRPr="00A66844">
        <w:t>Титульный лист</w:t>
      </w:r>
    </w:p>
    <w:p w14:paraId="29CDC8B2" w14:textId="77777777" w:rsidR="00BC14BC" w:rsidRPr="00A66844" w:rsidRDefault="00BC14BC" w:rsidP="00471AE9">
      <w:r w:rsidRPr="00A66844">
        <w:t>Оглавление</w:t>
      </w:r>
    </w:p>
    <w:p w14:paraId="5699261C" w14:textId="77777777" w:rsidR="00BC14BC" w:rsidRPr="00A66844" w:rsidRDefault="00BC14BC" w:rsidP="00471AE9">
      <w:r w:rsidRPr="00A66844">
        <w:t xml:space="preserve">Введение </w:t>
      </w:r>
    </w:p>
    <w:p w14:paraId="4C57EB05" w14:textId="77777777" w:rsidR="00BC14BC" w:rsidRPr="00A66844" w:rsidRDefault="00BC14BC" w:rsidP="00471AE9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1</w:t>
      </w:r>
      <w:r>
        <w:rPr>
          <w:rFonts w:eastAsia="Calibri"/>
          <w:lang w:eastAsia="ar-SA"/>
        </w:rPr>
        <w:t xml:space="preserve">. </w:t>
      </w:r>
      <w:r w:rsidRPr="00A66844">
        <w:rPr>
          <w:rFonts w:eastAsia="Calibri"/>
          <w:lang w:eastAsia="ar-SA"/>
        </w:rPr>
        <w:t>Описание предметной области</w:t>
      </w:r>
    </w:p>
    <w:p w14:paraId="63DFF967" w14:textId="5D629663" w:rsidR="00BC14BC" w:rsidRDefault="00BC14BC" w:rsidP="00471AE9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2.</w:t>
      </w:r>
      <w:r>
        <w:rPr>
          <w:rFonts w:eastAsia="Calibri"/>
          <w:lang w:eastAsia="ar-SA"/>
        </w:rPr>
        <w:t xml:space="preserve"> </w:t>
      </w:r>
      <w:r w:rsidR="0031513E" w:rsidRPr="0031513E">
        <w:rPr>
          <w:rFonts w:eastAsia="Calibri"/>
          <w:lang w:eastAsia="ar-SA"/>
        </w:rPr>
        <w:t>Выбор жизненного цикла информационной системы</w:t>
      </w:r>
    </w:p>
    <w:p w14:paraId="226FD569" w14:textId="0D79E4CA" w:rsidR="004064E1" w:rsidRPr="00A66844" w:rsidRDefault="004064E1" w:rsidP="00471AE9">
      <w:pPr>
        <w:rPr>
          <w:rFonts w:eastAsia="Calibri"/>
          <w:lang w:eastAsia="ar-SA"/>
        </w:rPr>
      </w:pPr>
      <w:r>
        <w:rPr>
          <w:rFonts w:eastAsia="Calibri"/>
          <w:lang w:eastAsia="ar-SA"/>
        </w:rPr>
        <w:t xml:space="preserve">3. </w:t>
      </w:r>
      <w:r w:rsidR="0031513E" w:rsidRPr="0031513E">
        <w:rPr>
          <w:rFonts w:eastAsia="Calibri"/>
          <w:lang w:eastAsia="ar-SA"/>
        </w:rPr>
        <w:t>Этапы жизненного цикла информационной системы</w:t>
      </w:r>
      <w:r w:rsidR="0031513E">
        <w:rPr>
          <w:rFonts w:eastAsia="Calibri"/>
          <w:lang w:eastAsia="ar-SA"/>
        </w:rPr>
        <w:t xml:space="preserve"> «модель»</w:t>
      </w:r>
    </w:p>
    <w:p w14:paraId="375AF3B0" w14:textId="77777777" w:rsidR="00BC14BC" w:rsidRPr="00A66844" w:rsidRDefault="00BC14BC" w:rsidP="00471AE9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Заключение</w:t>
      </w:r>
    </w:p>
    <w:p w14:paraId="374378E9" w14:textId="77777777" w:rsidR="00BC14BC" w:rsidRPr="00A66844" w:rsidRDefault="00BC14BC" w:rsidP="00471AE9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Список литературы</w:t>
      </w:r>
    </w:p>
    <w:p w14:paraId="3282518C" w14:textId="77777777" w:rsidR="00BC14BC" w:rsidRDefault="00BC14BC" w:rsidP="00471AE9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 xml:space="preserve">Приложение 1. </w:t>
      </w:r>
      <w:r>
        <w:rPr>
          <w:rFonts w:eastAsia="Calibri"/>
          <w:lang w:eastAsia="ar-SA"/>
        </w:rPr>
        <w:t>Техническое задание</w:t>
      </w:r>
    </w:p>
    <w:p w14:paraId="4C7F259A" w14:textId="77777777" w:rsidR="00BC14BC" w:rsidRPr="00A66844" w:rsidRDefault="00BC14BC" w:rsidP="00471AE9">
      <w:pPr>
        <w:rPr>
          <w:rFonts w:eastAsia="Calibri"/>
          <w:lang w:eastAsia="ar-SA"/>
        </w:rPr>
      </w:pPr>
      <w:r>
        <w:rPr>
          <w:rFonts w:eastAsia="Calibri"/>
          <w:lang w:eastAsia="ar-SA"/>
        </w:rPr>
        <w:t xml:space="preserve">Приложение 2. </w:t>
      </w:r>
      <w:r w:rsidRPr="00A66844">
        <w:rPr>
          <w:rFonts w:eastAsia="Calibri"/>
          <w:lang w:eastAsia="ar-SA"/>
        </w:rPr>
        <w:t>Текст программы</w:t>
      </w:r>
    </w:p>
    <w:p w14:paraId="44D25232" w14:textId="77777777" w:rsidR="00BC14BC" w:rsidRDefault="00BC14BC" w:rsidP="00471AE9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 xml:space="preserve">Приложение </w:t>
      </w:r>
      <w:r>
        <w:rPr>
          <w:rFonts w:eastAsia="Calibri"/>
          <w:lang w:eastAsia="ar-SA"/>
        </w:rPr>
        <w:t>3</w:t>
      </w:r>
      <w:r w:rsidRPr="00A66844">
        <w:rPr>
          <w:rFonts w:eastAsia="Calibri"/>
          <w:lang w:eastAsia="ar-SA"/>
        </w:rPr>
        <w:t>. Руководство пользователя</w:t>
      </w:r>
    </w:p>
    <w:p w14:paraId="75BCE00E" w14:textId="77777777" w:rsidR="00BC14BC" w:rsidRPr="006D4FBA" w:rsidRDefault="00BC14BC" w:rsidP="00471AE9">
      <w:pPr>
        <w:rPr>
          <w:rFonts w:eastAsia="Calibri"/>
          <w:lang w:eastAsia="ar-SA"/>
        </w:rPr>
      </w:pPr>
    </w:p>
    <w:p w14:paraId="69EC7B75" w14:textId="6E6A3C40" w:rsidR="00BC14BC" w:rsidRPr="00A66844" w:rsidRDefault="003A701E" w:rsidP="003A701E">
      <w:pPr>
        <w:spacing w:line="360" w:lineRule="auto"/>
      </w:pPr>
      <w:r>
        <w:lastRenderedPageBreak/>
        <w:t xml:space="preserve">4.2. </w:t>
      </w:r>
      <w:r w:rsidR="00BC14BC" w:rsidRPr="00A66844">
        <w:t>Требования к оформлению</w:t>
      </w:r>
    </w:p>
    <w:p w14:paraId="304939CE" w14:textId="43ABAA4F" w:rsidR="00BC14BC" w:rsidRPr="00A66844" w:rsidRDefault="00BC14BC" w:rsidP="00471AE9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Элементы курсово</w:t>
      </w:r>
      <w:r w:rsidR="006B2EA5">
        <w:rPr>
          <w:rFonts w:eastAsia="Calibri"/>
          <w:lang w:eastAsia="ar-SA"/>
        </w:rPr>
        <w:t>го</w:t>
      </w:r>
      <w:r w:rsidRPr="00A66844">
        <w:rPr>
          <w:rFonts w:eastAsia="Calibri"/>
          <w:lang w:eastAsia="ar-SA"/>
        </w:rPr>
        <w:t xml:space="preserve"> </w:t>
      </w:r>
      <w:r w:rsidR="006B2EA5">
        <w:rPr>
          <w:rFonts w:eastAsia="Calibri"/>
          <w:lang w:eastAsia="ar-SA"/>
        </w:rPr>
        <w:t>проекта</w:t>
      </w:r>
      <w:r w:rsidRPr="00A66844">
        <w:rPr>
          <w:rFonts w:eastAsia="Calibri"/>
          <w:lang w:eastAsia="ar-SA"/>
        </w:rPr>
        <w:t xml:space="preserve"> оформл</w:t>
      </w:r>
      <w:r>
        <w:rPr>
          <w:rFonts w:eastAsia="Calibri"/>
          <w:lang w:eastAsia="ar-SA"/>
        </w:rPr>
        <w:t>я</w:t>
      </w:r>
      <w:r w:rsidR="006B2EA5">
        <w:rPr>
          <w:rFonts w:eastAsia="Calibri"/>
          <w:lang w:eastAsia="ar-SA"/>
        </w:rPr>
        <w:t>ю</w:t>
      </w:r>
      <w:r>
        <w:rPr>
          <w:rFonts w:eastAsia="Calibri"/>
          <w:lang w:eastAsia="ar-SA"/>
        </w:rPr>
        <w:t>тся</w:t>
      </w:r>
      <w:r w:rsidRPr="00A66844">
        <w:rPr>
          <w:rFonts w:eastAsia="Calibri"/>
          <w:lang w:eastAsia="ar-SA"/>
        </w:rPr>
        <w:t xml:space="preserve"> в соответствии с табл. П1.1.</w:t>
      </w:r>
    </w:p>
    <w:p w14:paraId="043B68CF" w14:textId="77777777" w:rsidR="00BC14BC" w:rsidRPr="00A66844" w:rsidRDefault="00BC14BC" w:rsidP="006A746D">
      <w:pPr>
        <w:ind w:firstLine="0"/>
        <w:jc w:val="right"/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Таблица П1.1</w:t>
      </w:r>
    </w:p>
    <w:p w14:paraId="76307FEC" w14:textId="77777777" w:rsidR="00BC14BC" w:rsidRPr="00A66844" w:rsidRDefault="00BC14BC" w:rsidP="006A746D">
      <w:pPr>
        <w:ind w:firstLine="0"/>
        <w:jc w:val="center"/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Требования к оформлению</w:t>
      </w:r>
    </w:p>
    <w:tbl>
      <w:tblPr>
        <w:tblStyle w:val="12"/>
        <w:tblW w:w="9923" w:type="dxa"/>
        <w:tblInd w:w="-147" w:type="dxa"/>
        <w:tblLook w:val="04A0" w:firstRow="1" w:lastRow="0" w:firstColumn="1" w:lastColumn="0" w:noHBand="0" w:noVBand="1"/>
      </w:tblPr>
      <w:tblGrid>
        <w:gridCol w:w="1560"/>
        <w:gridCol w:w="8363"/>
      </w:tblGrid>
      <w:tr w:rsidR="00BC14BC" w:rsidRPr="00A66844" w14:paraId="1342C4F4" w14:textId="77777777" w:rsidTr="0007357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87FD0" w14:textId="77777777" w:rsidR="00BC14BC" w:rsidRPr="00253184" w:rsidRDefault="00BC14BC" w:rsidP="006A746D">
            <w:pPr>
              <w:ind w:firstLine="0"/>
              <w:jc w:val="center"/>
              <w:rPr>
                <w:lang w:eastAsia="ar-SA"/>
              </w:rPr>
            </w:pPr>
            <w:r w:rsidRPr="00253184">
              <w:rPr>
                <w:lang w:eastAsia="ar-SA"/>
              </w:rPr>
              <w:t>Элемент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C2ACE" w14:textId="77777777" w:rsidR="00BC14BC" w:rsidRPr="00253184" w:rsidRDefault="00BC14BC" w:rsidP="006A746D">
            <w:pPr>
              <w:ind w:firstLine="0"/>
              <w:jc w:val="center"/>
              <w:rPr>
                <w:lang w:eastAsia="ar-SA"/>
              </w:rPr>
            </w:pPr>
            <w:r w:rsidRPr="00253184">
              <w:rPr>
                <w:lang w:eastAsia="ar-SA"/>
              </w:rPr>
              <w:t>Требования</w:t>
            </w:r>
          </w:p>
        </w:tc>
      </w:tr>
      <w:tr w:rsidR="00BC14BC" w:rsidRPr="00A66844" w14:paraId="6AA48F1D" w14:textId="77777777" w:rsidTr="0007357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A8D40" w14:textId="77777777" w:rsidR="00BC14BC" w:rsidRPr="00253184" w:rsidRDefault="00BC14BC" w:rsidP="006A746D">
            <w:pPr>
              <w:ind w:firstLine="0"/>
            </w:pPr>
            <w:r w:rsidRPr="00253184">
              <w:t>Документ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98419" w14:textId="77777777" w:rsidR="00BC14BC" w:rsidRPr="00114D41" w:rsidRDefault="00BC14BC" w:rsidP="006A746D">
            <w:pPr>
              <w:ind w:firstLine="0"/>
            </w:pPr>
            <w:r w:rsidRPr="00253184">
              <w:t xml:space="preserve">1. Печать на отдельных листах формата А4 (210х297 мм); оборотная сторона не </w:t>
            </w:r>
            <w:r w:rsidRPr="00114D41">
              <w:t>заполняется; листы нумеруются. Печать возможна ч/б.</w:t>
            </w:r>
          </w:p>
          <w:p w14:paraId="062DA799" w14:textId="77777777" w:rsidR="00BC14BC" w:rsidRPr="00114D41" w:rsidRDefault="00BC14BC" w:rsidP="006A746D">
            <w:pPr>
              <w:ind w:firstLine="0"/>
            </w:pPr>
            <w:r w:rsidRPr="00114D41">
              <w:t>2. Файлы предъявляются на компакт-диске: РПЗ с ТЗ; программный код.</w:t>
            </w:r>
          </w:p>
          <w:p w14:paraId="20835D72" w14:textId="77777777" w:rsidR="00BC14BC" w:rsidRPr="00253184" w:rsidRDefault="00BC14BC" w:rsidP="006A746D">
            <w:pPr>
              <w:ind w:firstLine="0"/>
            </w:pPr>
            <w:r w:rsidRPr="00114D41">
              <w:t>3. Листы и диск в конверте вложены</w:t>
            </w:r>
            <w:r w:rsidRPr="003A701E">
              <w:t xml:space="preserve"> в пластиковую папку скоросшивателя.</w:t>
            </w:r>
          </w:p>
        </w:tc>
      </w:tr>
      <w:tr w:rsidR="00BC14BC" w:rsidRPr="00A66844" w14:paraId="00A30544" w14:textId="77777777" w:rsidTr="0007357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34E49" w14:textId="77777777" w:rsidR="00BC14BC" w:rsidRPr="00253184" w:rsidRDefault="00BC14BC" w:rsidP="006A746D">
            <w:pPr>
              <w:ind w:firstLine="0"/>
            </w:pPr>
            <w:r w:rsidRPr="00253184">
              <w:t>Страницы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F1EEF" w14:textId="77777777" w:rsidR="00BC14BC" w:rsidRPr="00253184" w:rsidRDefault="00BC14BC" w:rsidP="006A746D">
            <w:pPr>
              <w:ind w:firstLine="0"/>
            </w:pPr>
            <w:r w:rsidRPr="00253184">
              <w:t>1. Ориентация – книжная; отдельные страницы, при необходимости, альбомная.</w:t>
            </w:r>
          </w:p>
          <w:p w14:paraId="72429D8C" w14:textId="77777777" w:rsidR="00BC14BC" w:rsidRPr="00253184" w:rsidRDefault="00BC14BC" w:rsidP="006A746D">
            <w:pPr>
              <w:ind w:firstLine="0"/>
              <w:rPr>
                <w:color w:val="000000"/>
              </w:rPr>
            </w:pPr>
            <w:r w:rsidRPr="00253184">
              <w:t>2. Поля: верхнее, нижнее – по 2 см, левое – 3 см, правое – 1 см.</w:t>
            </w:r>
          </w:p>
        </w:tc>
      </w:tr>
      <w:tr w:rsidR="00BC14BC" w:rsidRPr="00A66844" w14:paraId="70C4488C" w14:textId="77777777" w:rsidTr="0007357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DA97E" w14:textId="77777777" w:rsidR="00BC14BC" w:rsidRPr="00253184" w:rsidRDefault="00BC14BC" w:rsidP="006A746D">
            <w:pPr>
              <w:ind w:firstLine="0"/>
            </w:pPr>
            <w:r w:rsidRPr="00253184">
              <w:t>Абзацы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C0B8E" w14:textId="705C3603" w:rsidR="00BC14BC" w:rsidRPr="00253184" w:rsidRDefault="00BC14BC" w:rsidP="006A746D">
            <w:pPr>
              <w:ind w:firstLine="0"/>
            </w:pPr>
            <w:r w:rsidRPr="00F846AC">
              <w:t>Межстрочный интервал – 1.</w:t>
            </w:r>
            <w:r w:rsidR="003A701E">
              <w:t>0</w:t>
            </w:r>
            <w:r w:rsidRPr="00F846AC">
              <w:t>, перед и после абзаца – 0.</w:t>
            </w:r>
          </w:p>
        </w:tc>
      </w:tr>
      <w:tr w:rsidR="00BC14BC" w:rsidRPr="00A66844" w14:paraId="64BC4904" w14:textId="77777777" w:rsidTr="0007357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01221" w14:textId="77777777" w:rsidR="00BC14BC" w:rsidRPr="00253184" w:rsidRDefault="00BC14BC" w:rsidP="006A746D">
            <w:pPr>
              <w:ind w:firstLine="0"/>
            </w:pPr>
            <w:r w:rsidRPr="00253184">
              <w:t>Шрифты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44BCA" w14:textId="77777777" w:rsidR="00BC14BC" w:rsidRPr="00253184" w:rsidRDefault="00BC14BC" w:rsidP="006A746D">
            <w:pPr>
              <w:ind w:firstLine="0"/>
            </w:pPr>
            <w:r w:rsidRPr="00253184">
              <w:t xml:space="preserve">Кегль – 14. В таблицах шрифт 12. Шрифт программного кода – </w:t>
            </w:r>
            <w:r w:rsidRPr="003A701E">
              <w:t>8 (возможно в 2 колонки).</w:t>
            </w:r>
          </w:p>
        </w:tc>
      </w:tr>
      <w:tr w:rsidR="00BC14BC" w:rsidRPr="00A66844" w14:paraId="0FD814D0" w14:textId="77777777" w:rsidTr="0007357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A06FB" w14:textId="77777777" w:rsidR="00BC14BC" w:rsidRPr="00253184" w:rsidRDefault="00BC14BC" w:rsidP="006A746D">
            <w:pPr>
              <w:ind w:firstLine="0"/>
            </w:pPr>
            <w:r w:rsidRPr="00253184">
              <w:t>Рисунки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A8D93" w14:textId="77777777" w:rsidR="00BC14BC" w:rsidRPr="00253184" w:rsidRDefault="00BC14BC" w:rsidP="006A746D">
            <w:pPr>
              <w:ind w:firstLine="0"/>
            </w:pPr>
            <w:r w:rsidRPr="00253184">
              <w:t>Подписывается под ним по центру: Рис. Х. Название</w:t>
            </w:r>
          </w:p>
          <w:p w14:paraId="2715F155" w14:textId="77777777" w:rsidR="00BC14BC" w:rsidRPr="00253184" w:rsidRDefault="00BC14BC" w:rsidP="006A746D">
            <w:pPr>
              <w:ind w:firstLine="0"/>
            </w:pPr>
            <w:r w:rsidRPr="00253184">
              <w:t>В приложениях: Рис. П</w:t>
            </w:r>
            <w:r w:rsidRPr="00253184">
              <w:rPr>
                <w:lang w:val="en-US"/>
              </w:rPr>
              <w:t>X</w:t>
            </w:r>
            <w:r w:rsidRPr="00253184">
              <w:t>.</w:t>
            </w:r>
            <w:r w:rsidRPr="00253184">
              <w:rPr>
                <w:lang w:val="en-US"/>
              </w:rPr>
              <w:t>X</w:t>
            </w:r>
            <w:r w:rsidRPr="00253184">
              <w:t>. Название</w:t>
            </w:r>
          </w:p>
        </w:tc>
      </w:tr>
      <w:tr w:rsidR="00BC14BC" w:rsidRPr="00A66844" w14:paraId="0161ECB9" w14:textId="77777777" w:rsidTr="0007357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320C0" w14:textId="77777777" w:rsidR="00BC14BC" w:rsidRPr="00253184" w:rsidRDefault="00BC14BC" w:rsidP="006A746D">
            <w:pPr>
              <w:ind w:firstLine="0"/>
            </w:pPr>
            <w:r w:rsidRPr="00253184">
              <w:t>Таблицы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C5C3F" w14:textId="77777777" w:rsidR="00BC14BC" w:rsidRPr="00253184" w:rsidRDefault="00BC14BC" w:rsidP="006A746D">
            <w:pPr>
              <w:ind w:firstLine="0"/>
            </w:pPr>
            <w:r w:rsidRPr="00253184">
              <w:t>1. Подписывается: над таблицей, выравнивание по правому: «Таблица Х».</w:t>
            </w:r>
          </w:p>
          <w:p w14:paraId="20DBD41A" w14:textId="77777777" w:rsidR="00BC14BC" w:rsidRPr="00253184" w:rsidRDefault="00BC14BC" w:rsidP="006A746D">
            <w:pPr>
              <w:ind w:firstLine="0"/>
            </w:pPr>
            <w:r w:rsidRPr="00253184">
              <w:t>2. В следующей строке по центру Название</w:t>
            </w:r>
          </w:p>
          <w:p w14:paraId="2C649C8C" w14:textId="77777777" w:rsidR="00BC14BC" w:rsidRPr="00253184" w:rsidRDefault="00BC14BC" w:rsidP="006A746D">
            <w:pPr>
              <w:ind w:firstLine="0"/>
            </w:pPr>
            <w:r w:rsidRPr="00253184">
              <w:t>3. Надписи в «шапке» (имена столбцов, полей) – по центру.</w:t>
            </w:r>
          </w:p>
          <w:p w14:paraId="2AD67C0E" w14:textId="77777777" w:rsidR="00BC14BC" w:rsidRPr="00253184" w:rsidRDefault="00BC14BC" w:rsidP="006A746D">
            <w:pPr>
              <w:ind w:firstLine="0"/>
            </w:pPr>
            <w:r w:rsidRPr="00253184">
              <w:t>4. В теле таблицы (записи) текстовые значения – выровнены по левому краю, числа, даты – по правому.</w:t>
            </w:r>
          </w:p>
        </w:tc>
      </w:tr>
    </w:tbl>
    <w:p w14:paraId="24C31B33" w14:textId="77777777" w:rsidR="00BC14BC" w:rsidRPr="00A66844" w:rsidRDefault="00BC14BC" w:rsidP="00471AE9">
      <w:pPr>
        <w:rPr>
          <w:rFonts w:eastAsia="Calibri"/>
        </w:rPr>
      </w:pPr>
    </w:p>
    <w:p w14:paraId="6BF72A86" w14:textId="77777777" w:rsidR="00BC14BC" w:rsidRPr="00A66844" w:rsidRDefault="00BC14BC" w:rsidP="006A746D">
      <w:pPr>
        <w:pStyle w:val="a1"/>
      </w:pPr>
      <w:r w:rsidRPr="00A66844">
        <w:t>Стадии и этапы разработки</w:t>
      </w:r>
    </w:p>
    <w:p w14:paraId="04274876" w14:textId="5B0C5F7B" w:rsidR="00BC14BC" w:rsidRPr="00A66844" w:rsidRDefault="00BC14BC" w:rsidP="00471AE9">
      <w:r w:rsidRPr="00A66844">
        <w:t>Курсов</w:t>
      </w:r>
      <w:r w:rsidR="00D72070">
        <w:t>ой проект</w:t>
      </w:r>
      <w:r w:rsidRPr="00A66844">
        <w:t xml:space="preserve"> и программа будут разрабатываться в течение следующих этапов (табл. П1.2).</w:t>
      </w:r>
    </w:p>
    <w:p w14:paraId="721396C7" w14:textId="77777777" w:rsidR="00BC14BC" w:rsidRPr="00A66844" w:rsidRDefault="00BC14BC" w:rsidP="0092545F">
      <w:pPr>
        <w:ind w:firstLine="0"/>
        <w:jc w:val="right"/>
      </w:pPr>
      <w:r w:rsidRPr="006B0907">
        <w:t>Таблица П1.2</w:t>
      </w:r>
    </w:p>
    <w:p w14:paraId="748C4E2B" w14:textId="77777777" w:rsidR="00BC14BC" w:rsidRPr="00A66844" w:rsidRDefault="00BC14BC" w:rsidP="0092545F">
      <w:pPr>
        <w:ind w:firstLine="0"/>
        <w:jc w:val="center"/>
      </w:pPr>
      <w:r w:rsidRPr="00A66844">
        <w:t>Стадии и этапы разработки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321"/>
        <w:gridCol w:w="1502"/>
        <w:gridCol w:w="4326"/>
        <w:gridCol w:w="1479"/>
      </w:tblGrid>
      <w:tr w:rsidR="00BC14BC" w:rsidRPr="00A66844" w14:paraId="03308FB9" w14:textId="77777777" w:rsidTr="00725ADA"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FCDD1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Наименование</w:t>
            </w:r>
          </w:p>
          <w:p w14:paraId="1EA7B10E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этапа разработки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02FAB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Сроки</w:t>
            </w:r>
          </w:p>
          <w:p w14:paraId="137174D6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разработки</w:t>
            </w:r>
          </w:p>
        </w:tc>
        <w:tc>
          <w:tcPr>
            <w:tcW w:w="4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BF4B0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Результат выполнения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6A73B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Отметка о</w:t>
            </w:r>
          </w:p>
          <w:p w14:paraId="7E4A4B1D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выполнении</w:t>
            </w:r>
          </w:p>
        </w:tc>
      </w:tr>
      <w:tr w:rsidR="00171F97" w:rsidRPr="00A66844" w14:paraId="597E30E7" w14:textId="77777777" w:rsidTr="00725ADA"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097A0" w14:textId="69F59B76" w:rsidR="00171F97" w:rsidRPr="0074629B" w:rsidRDefault="00171F97" w:rsidP="00171F97">
            <w:pPr>
              <w:ind w:firstLine="0"/>
              <w:jc w:val="left"/>
              <w:rPr>
                <w:sz w:val="24"/>
                <w:szCs w:val="24"/>
              </w:rPr>
            </w:pPr>
            <w:r w:rsidRPr="0074629B">
              <w:rPr>
                <w:sz w:val="24"/>
                <w:szCs w:val="24"/>
              </w:rPr>
              <w:t xml:space="preserve">Разработка технического задания, </w:t>
            </w:r>
            <w:r w:rsidR="0074629B">
              <w:rPr>
                <w:sz w:val="24"/>
                <w:szCs w:val="24"/>
              </w:rPr>
              <w:t>анализ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5C9CA" w14:textId="77777777" w:rsidR="00171F97" w:rsidRPr="0074629B" w:rsidRDefault="00171F97" w:rsidP="00171F97">
            <w:pPr>
              <w:ind w:firstLine="0"/>
              <w:jc w:val="right"/>
              <w:rPr>
                <w:sz w:val="24"/>
                <w:szCs w:val="24"/>
              </w:rPr>
            </w:pPr>
            <w:r w:rsidRPr="0074629B">
              <w:rPr>
                <w:sz w:val="24"/>
                <w:szCs w:val="24"/>
              </w:rPr>
              <w:t>09</w:t>
            </w:r>
            <w:r w:rsidRPr="0074629B">
              <w:rPr>
                <w:sz w:val="24"/>
                <w:szCs w:val="24"/>
                <w:lang w:val="en-US"/>
              </w:rPr>
              <w:t>.</w:t>
            </w:r>
            <w:r w:rsidRPr="0074629B">
              <w:rPr>
                <w:sz w:val="24"/>
                <w:szCs w:val="24"/>
              </w:rPr>
              <w:t>02</w:t>
            </w:r>
            <w:r w:rsidRPr="0074629B">
              <w:rPr>
                <w:sz w:val="24"/>
                <w:szCs w:val="24"/>
                <w:lang w:val="en-US"/>
              </w:rPr>
              <w:t>.</w:t>
            </w:r>
            <w:r w:rsidRPr="0074629B">
              <w:rPr>
                <w:sz w:val="24"/>
                <w:szCs w:val="24"/>
              </w:rPr>
              <w:t>26</w:t>
            </w:r>
          </w:p>
        </w:tc>
        <w:tc>
          <w:tcPr>
            <w:tcW w:w="4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B1D2D" w14:textId="77777777" w:rsidR="00171F97" w:rsidRPr="0074629B" w:rsidRDefault="00171F97" w:rsidP="00171F97">
            <w:pPr>
              <w:ind w:firstLine="0"/>
              <w:jc w:val="left"/>
              <w:rPr>
                <w:sz w:val="24"/>
                <w:szCs w:val="24"/>
              </w:rPr>
            </w:pPr>
            <w:r w:rsidRPr="0074629B">
              <w:rPr>
                <w:sz w:val="24"/>
                <w:szCs w:val="24"/>
              </w:rPr>
              <w:t>Составлено техническое задание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B3C8A" w14:textId="248B2EB0" w:rsidR="00171F97" w:rsidRPr="0074629B" w:rsidRDefault="00171F97" w:rsidP="00171F97">
            <w:pPr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171F97" w:rsidRPr="00A66844" w14:paraId="6E463E4F" w14:textId="77777777" w:rsidTr="00725ADA"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705A7" w14:textId="77777777" w:rsidR="00171F97" w:rsidRPr="001C5E84" w:rsidRDefault="00171F97" w:rsidP="00171F97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Изучение предметной области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0BB8C" w14:textId="30087F5B" w:rsidR="00171F97" w:rsidRPr="001C5E84" w:rsidRDefault="008C37B6" w:rsidP="00171F97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171F97">
              <w:rPr>
                <w:sz w:val="24"/>
                <w:szCs w:val="24"/>
              </w:rPr>
              <w:t>9</w:t>
            </w:r>
            <w:r w:rsidR="00171F97" w:rsidRPr="001C5E84">
              <w:rPr>
                <w:sz w:val="24"/>
                <w:szCs w:val="24"/>
              </w:rPr>
              <w:t>.0</w:t>
            </w:r>
            <w:r w:rsidR="00171F97">
              <w:rPr>
                <w:sz w:val="24"/>
                <w:szCs w:val="24"/>
              </w:rPr>
              <w:t>2</w:t>
            </w:r>
            <w:r w:rsidR="00171F97" w:rsidRPr="001C5E84">
              <w:rPr>
                <w:sz w:val="24"/>
                <w:szCs w:val="24"/>
              </w:rPr>
              <w:t>.2</w:t>
            </w:r>
            <w:r w:rsidR="00171F97">
              <w:rPr>
                <w:sz w:val="24"/>
                <w:szCs w:val="24"/>
              </w:rPr>
              <w:t>6</w:t>
            </w:r>
            <w:r w:rsidR="00171F97" w:rsidRPr="001C5E84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2</w:t>
            </w:r>
            <w:r w:rsidR="005715A5">
              <w:rPr>
                <w:sz w:val="24"/>
                <w:szCs w:val="24"/>
              </w:rPr>
              <w:t>8</w:t>
            </w:r>
            <w:r w:rsidR="00171F97" w:rsidRPr="001C5E84">
              <w:rPr>
                <w:sz w:val="24"/>
                <w:szCs w:val="24"/>
              </w:rPr>
              <w:t>.0</w:t>
            </w:r>
            <w:r w:rsidR="005715A5">
              <w:rPr>
                <w:sz w:val="24"/>
                <w:szCs w:val="24"/>
              </w:rPr>
              <w:t>3</w:t>
            </w:r>
            <w:r w:rsidR="00171F97" w:rsidRPr="001C5E84">
              <w:rPr>
                <w:sz w:val="24"/>
                <w:szCs w:val="24"/>
              </w:rPr>
              <w:t>.2</w:t>
            </w:r>
            <w:r w:rsidR="00171F97">
              <w:rPr>
                <w:sz w:val="24"/>
                <w:szCs w:val="24"/>
              </w:rPr>
              <w:t>6</w:t>
            </w:r>
          </w:p>
        </w:tc>
        <w:tc>
          <w:tcPr>
            <w:tcW w:w="4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7C892" w14:textId="77777777" w:rsidR="00171F97" w:rsidRPr="001C5E84" w:rsidRDefault="00171F97" w:rsidP="00171F97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Изучена проблема предметной области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6534B" w14:textId="77777777" w:rsidR="00171F97" w:rsidRPr="001C5E84" w:rsidRDefault="00171F97" w:rsidP="00171F97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B4907" w:rsidRPr="00A66844" w14:paraId="493D2A86" w14:textId="77777777" w:rsidTr="00725ADA"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2CFCF" w14:textId="6F133C4E" w:rsidR="009B4907" w:rsidRPr="005715A5" w:rsidRDefault="008C37B6" w:rsidP="009B4907">
            <w:pPr>
              <w:ind w:firstLine="0"/>
              <w:jc w:val="left"/>
              <w:rPr>
                <w:sz w:val="24"/>
                <w:szCs w:val="24"/>
              </w:rPr>
            </w:pPr>
            <w:r w:rsidRPr="005715A5">
              <w:rPr>
                <w:sz w:val="24"/>
                <w:szCs w:val="24"/>
              </w:rPr>
              <w:t>П</w:t>
            </w:r>
            <w:r w:rsidR="009B4907" w:rsidRPr="005715A5">
              <w:rPr>
                <w:sz w:val="24"/>
                <w:szCs w:val="24"/>
              </w:rPr>
              <w:t>роектирование базы данных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B339C" w14:textId="594D398A" w:rsidR="009B4907" w:rsidRPr="005715A5" w:rsidRDefault="005715A5" w:rsidP="009B4907">
            <w:pPr>
              <w:ind w:firstLine="0"/>
              <w:jc w:val="right"/>
              <w:rPr>
                <w:sz w:val="24"/>
                <w:szCs w:val="24"/>
              </w:rPr>
            </w:pPr>
            <w:r w:rsidRPr="005715A5">
              <w:rPr>
                <w:sz w:val="24"/>
                <w:szCs w:val="24"/>
              </w:rPr>
              <w:t>16</w:t>
            </w:r>
            <w:r w:rsidR="00307089" w:rsidRPr="005715A5">
              <w:rPr>
                <w:sz w:val="24"/>
                <w:szCs w:val="24"/>
              </w:rPr>
              <w:t>.0</w:t>
            </w:r>
            <w:r w:rsidRPr="005715A5">
              <w:rPr>
                <w:sz w:val="24"/>
                <w:szCs w:val="24"/>
              </w:rPr>
              <w:t>2</w:t>
            </w:r>
            <w:r w:rsidR="00307089" w:rsidRPr="005715A5">
              <w:rPr>
                <w:sz w:val="24"/>
                <w:szCs w:val="24"/>
              </w:rPr>
              <w:t xml:space="preserve">.26 – </w:t>
            </w:r>
            <w:r w:rsidR="00725ADA" w:rsidRPr="005715A5">
              <w:rPr>
                <w:sz w:val="24"/>
                <w:szCs w:val="24"/>
              </w:rPr>
              <w:t>28.03.2026</w:t>
            </w:r>
          </w:p>
        </w:tc>
        <w:tc>
          <w:tcPr>
            <w:tcW w:w="4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7A172" w14:textId="229E6B81" w:rsidR="009B4907" w:rsidRPr="005715A5" w:rsidRDefault="009B4907" w:rsidP="009B4907">
            <w:pPr>
              <w:ind w:firstLine="0"/>
              <w:jc w:val="left"/>
              <w:rPr>
                <w:sz w:val="24"/>
                <w:szCs w:val="24"/>
              </w:rPr>
            </w:pPr>
            <w:r w:rsidRPr="005715A5">
              <w:rPr>
                <w:sz w:val="24"/>
                <w:szCs w:val="24"/>
              </w:rPr>
              <w:t>Определены основные сущности и их атрибуты, построены</w:t>
            </w:r>
            <w:r w:rsidR="00F6579C" w:rsidRPr="005715A5">
              <w:rPr>
                <w:sz w:val="24"/>
                <w:szCs w:val="24"/>
              </w:rPr>
              <w:t xml:space="preserve"> логические и физические</w:t>
            </w:r>
            <w:r w:rsidRPr="005715A5">
              <w:rPr>
                <w:sz w:val="24"/>
                <w:szCs w:val="24"/>
              </w:rPr>
              <w:t xml:space="preserve"> модели</w:t>
            </w:r>
            <w:r w:rsidR="00F6579C" w:rsidRPr="005715A5">
              <w:rPr>
                <w:sz w:val="24"/>
                <w:szCs w:val="24"/>
              </w:rPr>
              <w:t xml:space="preserve"> предметной области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9479C" w14:textId="77777777" w:rsidR="009B4907" w:rsidRPr="00307089" w:rsidRDefault="009B4907" w:rsidP="009B4907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B4907" w:rsidRPr="00A66844" w14:paraId="38E63695" w14:textId="77777777" w:rsidTr="00725ADA"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54473" w14:textId="0465BED9" w:rsidR="009B4907" w:rsidRPr="005715A5" w:rsidRDefault="009B4907" w:rsidP="009B4907">
            <w:pPr>
              <w:ind w:firstLine="0"/>
              <w:jc w:val="left"/>
              <w:rPr>
                <w:sz w:val="24"/>
                <w:szCs w:val="24"/>
              </w:rPr>
            </w:pPr>
            <w:r w:rsidRPr="005715A5">
              <w:rPr>
                <w:sz w:val="24"/>
                <w:szCs w:val="24"/>
              </w:rPr>
              <w:t xml:space="preserve">Реализация модулей </w:t>
            </w:r>
            <w:r w:rsidR="00640CC8" w:rsidRPr="005715A5">
              <w:rPr>
                <w:sz w:val="24"/>
                <w:szCs w:val="24"/>
              </w:rPr>
              <w:t>ИС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FCD96" w14:textId="67B6FD6D" w:rsidR="009B4907" w:rsidRPr="005715A5" w:rsidRDefault="005715A5" w:rsidP="009B4907">
            <w:pPr>
              <w:ind w:firstLine="0"/>
              <w:jc w:val="right"/>
              <w:rPr>
                <w:sz w:val="24"/>
                <w:szCs w:val="24"/>
              </w:rPr>
            </w:pPr>
            <w:r w:rsidRPr="005715A5">
              <w:rPr>
                <w:sz w:val="24"/>
                <w:szCs w:val="24"/>
              </w:rPr>
              <w:t>16</w:t>
            </w:r>
            <w:r w:rsidR="00307089" w:rsidRPr="005715A5">
              <w:rPr>
                <w:sz w:val="24"/>
                <w:szCs w:val="24"/>
              </w:rPr>
              <w:t>.0</w:t>
            </w:r>
            <w:r w:rsidRPr="005715A5">
              <w:rPr>
                <w:sz w:val="24"/>
                <w:szCs w:val="24"/>
              </w:rPr>
              <w:t>2</w:t>
            </w:r>
            <w:r w:rsidR="00307089" w:rsidRPr="005715A5">
              <w:rPr>
                <w:sz w:val="24"/>
                <w:szCs w:val="24"/>
              </w:rPr>
              <w:t xml:space="preserve">.26 – </w:t>
            </w:r>
            <w:r w:rsidR="00EF1454">
              <w:rPr>
                <w:sz w:val="24"/>
                <w:szCs w:val="24"/>
              </w:rPr>
              <w:t>1</w:t>
            </w:r>
            <w:r w:rsidR="00B71EAC">
              <w:rPr>
                <w:sz w:val="24"/>
                <w:szCs w:val="24"/>
              </w:rPr>
              <w:t>6</w:t>
            </w:r>
            <w:r w:rsidR="00307089" w:rsidRPr="005715A5">
              <w:rPr>
                <w:sz w:val="24"/>
                <w:szCs w:val="24"/>
              </w:rPr>
              <w:t>.0</w:t>
            </w:r>
            <w:r w:rsidRPr="005715A5">
              <w:rPr>
                <w:sz w:val="24"/>
                <w:szCs w:val="24"/>
              </w:rPr>
              <w:t>4</w:t>
            </w:r>
            <w:r w:rsidR="00307089" w:rsidRPr="005715A5">
              <w:rPr>
                <w:sz w:val="24"/>
                <w:szCs w:val="24"/>
              </w:rPr>
              <w:t>.26</w:t>
            </w:r>
          </w:p>
        </w:tc>
        <w:tc>
          <w:tcPr>
            <w:tcW w:w="4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EDD37" w14:textId="5500BFF2" w:rsidR="009B4907" w:rsidRPr="005715A5" w:rsidRDefault="00307089" w:rsidP="009B4907">
            <w:pPr>
              <w:ind w:firstLine="0"/>
              <w:jc w:val="left"/>
              <w:rPr>
                <w:sz w:val="24"/>
                <w:szCs w:val="24"/>
              </w:rPr>
            </w:pPr>
            <w:r w:rsidRPr="005715A5">
              <w:rPr>
                <w:sz w:val="24"/>
                <w:szCs w:val="24"/>
              </w:rPr>
              <w:t xml:space="preserve">Базовые возможности </w:t>
            </w:r>
            <w:r w:rsidR="00343A96" w:rsidRPr="005715A5">
              <w:rPr>
                <w:sz w:val="24"/>
                <w:szCs w:val="24"/>
              </w:rPr>
              <w:t>ИС</w:t>
            </w:r>
            <w:r w:rsidRPr="005715A5">
              <w:rPr>
                <w:sz w:val="24"/>
                <w:szCs w:val="24"/>
              </w:rPr>
              <w:t xml:space="preserve"> реализованы, получен пользовательский интерфейс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96C21" w14:textId="77777777" w:rsidR="009B4907" w:rsidRPr="00307089" w:rsidRDefault="009B4907" w:rsidP="009B4907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B4907" w:rsidRPr="00A66844" w14:paraId="728979B3" w14:textId="77777777" w:rsidTr="00725ADA"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ADB84" w14:textId="77777777" w:rsidR="009B4907" w:rsidRPr="005715A5" w:rsidRDefault="009B4907" w:rsidP="009B4907">
            <w:pPr>
              <w:ind w:firstLine="0"/>
              <w:jc w:val="left"/>
              <w:rPr>
                <w:sz w:val="24"/>
                <w:szCs w:val="24"/>
              </w:rPr>
            </w:pPr>
            <w:r w:rsidRPr="005715A5">
              <w:rPr>
                <w:sz w:val="24"/>
                <w:szCs w:val="24"/>
              </w:rPr>
              <w:t xml:space="preserve">Тестирование </w:t>
            </w:r>
            <w:r w:rsidR="00635357" w:rsidRPr="005715A5">
              <w:rPr>
                <w:sz w:val="24"/>
                <w:szCs w:val="24"/>
              </w:rPr>
              <w:t xml:space="preserve">и отладка </w:t>
            </w:r>
            <w:r w:rsidRPr="005715A5">
              <w:rPr>
                <w:sz w:val="24"/>
                <w:szCs w:val="24"/>
              </w:rPr>
              <w:t>ПО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41404" w14:textId="5828674A" w:rsidR="009B4907" w:rsidRPr="005715A5" w:rsidRDefault="008B1732" w:rsidP="009B4907">
            <w:pPr>
              <w:ind w:firstLine="0"/>
              <w:jc w:val="right"/>
              <w:rPr>
                <w:sz w:val="24"/>
                <w:szCs w:val="24"/>
              </w:rPr>
            </w:pPr>
            <w:r w:rsidRPr="005715A5">
              <w:rPr>
                <w:sz w:val="24"/>
                <w:szCs w:val="24"/>
              </w:rPr>
              <w:t>30.0</w:t>
            </w:r>
            <w:r w:rsidR="005715A5" w:rsidRPr="005715A5">
              <w:rPr>
                <w:sz w:val="24"/>
                <w:szCs w:val="24"/>
              </w:rPr>
              <w:t>3</w:t>
            </w:r>
            <w:r w:rsidRPr="005715A5">
              <w:rPr>
                <w:sz w:val="24"/>
                <w:szCs w:val="24"/>
              </w:rPr>
              <w:t>.26</w:t>
            </w:r>
            <w:r w:rsidR="00635357" w:rsidRPr="005715A5">
              <w:rPr>
                <w:sz w:val="24"/>
                <w:szCs w:val="24"/>
              </w:rPr>
              <w:t xml:space="preserve"> – </w:t>
            </w:r>
            <w:r w:rsidR="00EF1454">
              <w:rPr>
                <w:sz w:val="24"/>
                <w:szCs w:val="24"/>
              </w:rPr>
              <w:t>1</w:t>
            </w:r>
            <w:r w:rsidR="00B71EAC">
              <w:rPr>
                <w:sz w:val="24"/>
                <w:szCs w:val="24"/>
              </w:rPr>
              <w:t>6</w:t>
            </w:r>
            <w:r w:rsidRPr="005715A5">
              <w:rPr>
                <w:sz w:val="24"/>
                <w:szCs w:val="24"/>
              </w:rPr>
              <w:t>.0</w:t>
            </w:r>
            <w:r w:rsidR="005715A5" w:rsidRPr="005715A5">
              <w:rPr>
                <w:sz w:val="24"/>
                <w:szCs w:val="24"/>
              </w:rPr>
              <w:t>4</w:t>
            </w:r>
            <w:r w:rsidRPr="005715A5">
              <w:rPr>
                <w:sz w:val="24"/>
                <w:szCs w:val="24"/>
              </w:rPr>
              <w:t>.26</w:t>
            </w:r>
          </w:p>
        </w:tc>
        <w:tc>
          <w:tcPr>
            <w:tcW w:w="4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0DF14" w14:textId="77777777" w:rsidR="009B4907" w:rsidRPr="005715A5" w:rsidRDefault="009B4907" w:rsidP="009B4907">
            <w:pPr>
              <w:ind w:firstLine="0"/>
              <w:jc w:val="left"/>
              <w:rPr>
                <w:sz w:val="24"/>
                <w:szCs w:val="24"/>
              </w:rPr>
            </w:pPr>
            <w:r w:rsidRPr="005715A5">
              <w:rPr>
                <w:sz w:val="24"/>
                <w:szCs w:val="24"/>
              </w:rPr>
              <w:t>Ошибки программы исправлены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E53F" w14:textId="77777777" w:rsidR="009B4907" w:rsidRPr="008C37B6" w:rsidRDefault="009B4907" w:rsidP="009B4907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B4907" w:rsidRPr="00A66844" w14:paraId="106F59EF" w14:textId="77777777" w:rsidTr="00725ADA"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EC3BC" w14:textId="77777777" w:rsidR="009B4907" w:rsidRPr="005715A5" w:rsidRDefault="009B4907" w:rsidP="009B4907">
            <w:pPr>
              <w:ind w:firstLine="0"/>
              <w:jc w:val="left"/>
              <w:rPr>
                <w:sz w:val="24"/>
                <w:szCs w:val="24"/>
              </w:rPr>
            </w:pPr>
            <w:r w:rsidRPr="005715A5">
              <w:rPr>
                <w:sz w:val="24"/>
                <w:szCs w:val="24"/>
              </w:rPr>
              <w:t xml:space="preserve">Демонстрация </w:t>
            </w:r>
            <w:r w:rsidR="008B1732" w:rsidRPr="005715A5">
              <w:rPr>
                <w:sz w:val="24"/>
                <w:szCs w:val="24"/>
              </w:rPr>
              <w:t>системы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7D8F1" w14:textId="7A06ADE6" w:rsidR="009B4907" w:rsidRPr="005715A5" w:rsidRDefault="008B1732" w:rsidP="009B4907">
            <w:pPr>
              <w:ind w:firstLine="0"/>
              <w:jc w:val="right"/>
              <w:rPr>
                <w:sz w:val="24"/>
                <w:szCs w:val="24"/>
              </w:rPr>
            </w:pPr>
            <w:r w:rsidRPr="005715A5">
              <w:rPr>
                <w:sz w:val="24"/>
                <w:szCs w:val="24"/>
              </w:rPr>
              <w:t>30.0</w:t>
            </w:r>
            <w:r w:rsidR="005715A5" w:rsidRPr="005715A5">
              <w:rPr>
                <w:sz w:val="24"/>
                <w:szCs w:val="24"/>
              </w:rPr>
              <w:t>3</w:t>
            </w:r>
            <w:r w:rsidRPr="005715A5">
              <w:rPr>
                <w:sz w:val="24"/>
                <w:szCs w:val="24"/>
              </w:rPr>
              <w:t>.26</w:t>
            </w:r>
            <w:r w:rsidR="00635357" w:rsidRPr="005715A5">
              <w:rPr>
                <w:sz w:val="24"/>
                <w:szCs w:val="24"/>
              </w:rPr>
              <w:t xml:space="preserve"> – </w:t>
            </w:r>
            <w:r w:rsidR="00B71EAC">
              <w:rPr>
                <w:sz w:val="24"/>
                <w:szCs w:val="24"/>
              </w:rPr>
              <w:t>16</w:t>
            </w:r>
            <w:r w:rsidRPr="005715A5">
              <w:rPr>
                <w:sz w:val="24"/>
                <w:szCs w:val="24"/>
              </w:rPr>
              <w:t>.0</w:t>
            </w:r>
            <w:r w:rsidR="005715A5" w:rsidRPr="005715A5">
              <w:rPr>
                <w:sz w:val="24"/>
                <w:szCs w:val="24"/>
              </w:rPr>
              <w:t>4</w:t>
            </w:r>
            <w:r w:rsidRPr="005715A5">
              <w:rPr>
                <w:sz w:val="24"/>
                <w:szCs w:val="24"/>
              </w:rPr>
              <w:t>.26</w:t>
            </w:r>
          </w:p>
        </w:tc>
        <w:tc>
          <w:tcPr>
            <w:tcW w:w="4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A60A1" w14:textId="7836A33A" w:rsidR="009B4907" w:rsidRPr="005715A5" w:rsidRDefault="008C37B6" w:rsidP="009B4907">
            <w:pPr>
              <w:ind w:firstLine="0"/>
              <w:jc w:val="left"/>
              <w:rPr>
                <w:sz w:val="24"/>
                <w:szCs w:val="24"/>
              </w:rPr>
            </w:pPr>
            <w:r w:rsidRPr="005715A5">
              <w:rPr>
                <w:sz w:val="24"/>
                <w:szCs w:val="24"/>
              </w:rPr>
              <w:t xml:space="preserve">Итоговая </w:t>
            </w:r>
            <w:r w:rsidR="00343A96" w:rsidRPr="005715A5">
              <w:rPr>
                <w:sz w:val="24"/>
                <w:szCs w:val="24"/>
              </w:rPr>
              <w:t>ИС</w:t>
            </w:r>
            <w:r w:rsidRPr="005715A5">
              <w:rPr>
                <w:sz w:val="24"/>
                <w:szCs w:val="24"/>
              </w:rPr>
              <w:t xml:space="preserve"> продемонстрирована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9DA79" w14:textId="77777777" w:rsidR="009B4907" w:rsidRPr="008C37B6" w:rsidRDefault="009B4907" w:rsidP="009B4907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B4907" w:rsidRPr="00A66844" w14:paraId="58F98020" w14:textId="77777777" w:rsidTr="00725ADA"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E5C25" w14:textId="77777777" w:rsidR="009B4907" w:rsidRPr="004F323B" w:rsidRDefault="009B4907" w:rsidP="009B4907">
            <w:pPr>
              <w:ind w:firstLine="0"/>
              <w:jc w:val="left"/>
              <w:rPr>
                <w:sz w:val="24"/>
                <w:szCs w:val="24"/>
              </w:rPr>
            </w:pPr>
            <w:r w:rsidRPr="004F323B">
              <w:rPr>
                <w:sz w:val="24"/>
                <w:szCs w:val="24"/>
              </w:rPr>
              <w:t>Оформление расчётно-пояснительной записки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1BED9" w14:textId="1F8C7830" w:rsidR="009B4907" w:rsidRPr="004F323B" w:rsidRDefault="00C43B38" w:rsidP="009B4907">
            <w:pPr>
              <w:ind w:firstLine="0"/>
              <w:jc w:val="right"/>
              <w:rPr>
                <w:sz w:val="24"/>
                <w:szCs w:val="24"/>
              </w:rPr>
            </w:pPr>
            <w:r w:rsidRPr="004F323B">
              <w:rPr>
                <w:sz w:val="24"/>
                <w:szCs w:val="24"/>
              </w:rPr>
              <w:t xml:space="preserve">09.02.26 – </w:t>
            </w:r>
            <w:r w:rsidR="00B71EAC">
              <w:rPr>
                <w:sz w:val="24"/>
                <w:szCs w:val="24"/>
              </w:rPr>
              <w:t>23</w:t>
            </w:r>
            <w:r w:rsidR="004F323B" w:rsidRPr="004F323B">
              <w:rPr>
                <w:sz w:val="24"/>
                <w:szCs w:val="24"/>
              </w:rPr>
              <w:t>.04</w:t>
            </w:r>
            <w:r w:rsidR="009B4907" w:rsidRPr="004F323B">
              <w:rPr>
                <w:sz w:val="24"/>
                <w:szCs w:val="24"/>
              </w:rPr>
              <w:t>.26</w:t>
            </w:r>
          </w:p>
        </w:tc>
        <w:tc>
          <w:tcPr>
            <w:tcW w:w="4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368A4" w14:textId="77777777" w:rsidR="009B4907" w:rsidRPr="004F323B" w:rsidRDefault="009B4907" w:rsidP="009B4907">
            <w:pPr>
              <w:ind w:firstLine="0"/>
              <w:jc w:val="left"/>
              <w:rPr>
                <w:sz w:val="24"/>
                <w:szCs w:val="24"/>
              </w:rPr>
            </w:pPr>
            <w:r w:rsidRPr="004F323B">
              <w:rPr>
                <w:sz w:val="24"/>
                <w:szCs w:val="24"/>
              </w:rPr>
              <w:t>Оформлена расчётно-пояснительная записка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2454D" w14:textId="77777777" w:rsidR="009B4907" w:rsidRPr="001C5E84" w:rsidRDefault="009B4907" w:rsidP="009B4907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76B52DDA" w14:textId="77777777" w:rsidR="00BC14BC" w:rsidRDefault="00BC14BC" w:rsidP="00471AE9">
      <w:pPr>
        <w:rPr>
          <w:rFonts w:eastAsia="Calibri"/>
        </w:rPr>
      </w:pPr>
    </w:p>
    <w:p w14:paraId="47BDCEF5" w14:textId="77777777" w:rsidR="004F323B" w:rsidRDefault="004F323B" w:rsidP="00471AE9">
      <w:pPr>
        <w:rPr>
          <w:rFonts w:eastAsia="Calibri"/>
        </w:rPr>
      </w:pPr>
    </w:p>
    <w:p w14:paraId="1FAD096C" w14:textId="77777777" w:rsidR="00BC14BC" w:rsidRPr="00A66844" w:rsidRDefault="00BC14BC" w:rsidP="001C5E84">
      <w:pPr>
        <w:pStyle w:val="a1"/>
      </w:pPr>
      <w:r w:rsidRPr="00A66844">
        <w:lastRenderedPageBreak/>
        <w:t>Порядок контроля и приёмки</w:t>
      </w:r>
    </w:p>
    <w:p w14:paraId="4C4F2636" w14:textId="373852A3" w:rsidR="00BC14BC" w:rsidRPr="00A66844" w:rsidRDefault="00C5251F" w:rsidP="00471AE9">
      <w:r>
        <w:t xml:space="preserve">Установлены следующие </w:t>
      </w:r>
      <w:r w:rsidRPr="00C5251F">
        <w:t xml:space="preserve">контрольные сроки сдачи </w:t>
      </w:r>
      <w:r>
        <w:t>к</w:t>
      </w:r>
      <w:r w:rsidR="00852309" w:rsidRPr="00F4469A">
        <w:t>урсово</w:t>
      </w:r>
      <w:r>
        <w:t>го</w:t>
      </w:r>
      <w:r w:rsidR="00852309" w:rsidRPr="00F4469A">
        <w:t xml:space="preserve"> проект</w:t>
      </w:r>
      <w:r>
        <w:t>а</w:t>
      </w:r>
      <w:r w:rsidR="00852309">
        <w:t xml:space="preserve"> </w:t>
      </w:r>
      <w:r>
        <w:t xml:space="preserve">с учётом </w:t>
      </w:r>
      <w:r w:rsidR="00852309">
        <w:t>рабоче</w:t>
      </w:r>
      <w:r>
        <w:t>го</w:t>
      </w:r>
      <w:r w:rsidR="00852309">
        <w:t xml:space="preserve"> распорядк</w:t>
      </w:r>
      <w:r>
        <w:t>а</w:t>
      </w:r>
      <w:r w:rsidR="00852309">
        <w:t xml:space="preserve"> научного руководителя</w:t>
      </w:r>
      <w:r>
        <w:t xml:space="preserve"> (</w:t>
      </w:r>
      <w:r w:rsidR="00BC14BC" w:rsidRPr="00A66844">
        <w:t>табл. П1.3</w:t>
      </w:r>
      <w:r>
        <w:t>)</w:t>
      </w:r>
      <w:r w:rsidR="00BC14BC" w:rsidRPr="00A66844">
        <w:t>.</w:t>
      </w:r>
    </w:p>
    <w:p w14:paraId="1379C561" w14:textId="77777777" w:rsidR="00BC14BC" w:rsidRPr="00A66844" w:rsidRDefault="00BC14BC" w:rsidP="001C5E84">
      <w:pPr>
        <w:ind w:firstLine="0"/>
        <w:jc w:val="right"/>
      </w:pPr>
      <w:r w:rsidRPr="00A66844">
        <w:t>Таблица П1.3</w:t>
      </w:r>
    </w:p>
    <w:p w14:paraId="4195D2F6" w14:textId="77777777" w:rsidR="00BC14BC" w:rsidRPr="00A66844" w:rsidRDefault="00BC14BC" w:rsidP="001C5E84">
      <w:pPr>
        <w:ind w:firstLine="0"/>
        <w:jc w:val="center"/>
        <w:rPr>
          <w:rFonts w:eastAsia="Calibri"/>
        </w:rPr>
      </w:pPr>
      <w:r w:rsidRPr="00A66844">
        <w:rPr>
          <w:rFonts w:eastAsia="Calibri"/>
        </w:rPr>
        <w:t>Порядок контроля и приёмки</w:t>
      </w:r>
    </w:p>
    <w:tbl>
      <w:tblPr>
        <w:tblStyle w:val="12"/>
        <w:tblW w:w="0" w:type="auto"/>
        <w:tblInd w:w="0" w:type="dxa"/>
        <w:tblLook w:val="04A0" w:firstRow="1" w:lastRow="0" w:firstColumn="1" w:lastColumn="0" w:noHBand="0" w:noVBand="1"/>
      </w:tblPr>
      <w:tblGrid>
        <w:gridCol w:w="3234"/>
        <w:gridCol w:w="1581"/>
        <w:gridCol w:w="2421"/>
        <w:gridCol w:w="2392"/>
      </w:tblGrid>
      <w:tr w:rsidR="00BC14BC" w:rsidRPr="00A66844" w14:paraId="135E7003" w14:textId="77777777" w:rsidTr="005B05FD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AEE1A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Наименование контрольного</w:t>
            </w:r>
          </w:p>
          <w:p w14:paraId="6BCF22D4" w14:textId="77777777" w:rsidR="005B05FD" w:rsidRDefault="00BC14BC" w:rsidP="00343A96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этапа выполнения</w:t>
            </w:r>
          </w:p>
          <w:p w14:paraId="2F84265F" w14:textId="6F09F37E" w:rsidR="00BC14BC" w:rsidRPr="001C5E84" w:rsidRDefault="00BC14BC" w:rsidP="00343A96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курсов</w:t>
            </w:r>
            <w:r w:rsidR="00343A96">
              <w:rPr>
                <w:sz w:val="24"/>
                <w:szCs w:val="24"/>
              </w:rPr>
              <w:t>ого проекта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0C5ED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Сроки</w:t>
            </w:r>
          </w:p>
          <w:p w14:paraId="2D7616E0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контроля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859EE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Результат</w:t>
            </w:r>
          </w:p>
          <w:p w14:paraId="267ECF09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выполнения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9625C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Отметка о приёмке</w:t>
            </w:r>
          </w:p>
          <w:p w14:paraId="539F584F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результата</w:t>
            </w:r>
          </w:p>
          <w:p w14:paraId="230BB654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контрольного этапа</w:t>
            </w:r>
          </w:p>
        </w:tc>
      </w:tr>
      <w:tr w:rsidR="00BC14BC" w:rsidRPr="00A66844" w14:paraId="232252B6" w14:textId="77777777" w:rsidTr="005B05FD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1A052" w14:textId="77777777" w:rsidR="00BC14BC" w:rsidRPr="001C5E84" w:rsidRDefault="00BC14BC" w:rsidP="001C5E84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Сдача технического задания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04029" w14:textId="6E3C7E26" w:rsidR="00BC14BC" w:rsidRPr="001C5E84" w:rsidRDefault="00771A3C" w:rsidP="001C5E84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  <w:r w:rsidRPr="0074629B">
              <w:rPr>
                <w:sz w:val="24"/>
                <w:szCs w:val="24"/>
                <w:lang w:val="en-US"/>
              </w:rPr>
              <w:t>.</w:t>
            </w:r>
            <w:r w:rsidRPr="0074629B">
              <w:rPr>
                <w:sz w:val="24"/>
                <w:szCs w:val="24"/>
              </w:rPr>
              <w:t>02</w:t>
            </w:r>
            <w:r w:rsidRPr="0074629B">
              <w:rPr>
                <w:sz w:val="24"/>
                <w:szCs w:val="24"/>
                <w:lang w:val="en-US"/>
              </w:rPr>
              <w:t>.</w:t>
            </w:r>
            <w:r w:rsidR="005B05FD">
              <w:rPr>
                <w:sz w:val="24"/>
                <w:szCs w:val="24"/>
              </w:rPr>
              <w:t>20</w:t>
            </w:r>
            <w:r w:rsidRPr="0074629B">
              <w:rPr>
                <w:sz w:val="24"/>
                <w:szCs w:val="24"/>
              </w:rPr>
              <w:t>26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A5729" w14:textId="77777777" w:rsidR="00BC14BC" w:rsidRPr="001C5E84" w:rsidRDefault="00BC14BC" w:rsidP="001C5E84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Техническое задание принято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E99E2" w14:textId="567AD363" w:rsidR="00BC14BC" w:rsidRPr="00591107" w:rsidRDefault="00BC14BC" w:rsidP="001C5E84">
            <w:pPr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1C10DC" w:rsidRPr="00A66844" w14:paraId="34BB1FB2" w14:textId="77777777" w:rsidTr="005B05FD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BE143" w14:textId="7E8604D1" w:rsidR="001C10DC" w:rsidRPr="00307089" w:rsidRDefault="001C10DC" w:rsidP="001C10DC">
            <w:pPr>
              <w:ind w:firstLine="0"/>
              <w:jc w:val="left"/>
              <w:rPr>
                <w:sz w:val="24"/>
                <w:szCs w:val="24"/>
              </w:rPr>
            </w:pPr>
            <w:r w:rsidRPr="00307089">
              <w:rPr>
                <w:sz w:val="24"/>
                <w:szCs w:val="24"/>
              </w:rPr>
              <w:t>Показ проекта базы данных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DBCAE" w14:textId="18B82A2F" w:rsidR="001C10DC" w:rsidRPr="00307089" w:rsidRDefault="001C10DC" w:rsidP="001C10DC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  <w:r w:rsidRPr="00307089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3</w:t>
            </w:r>
            <w:r w:rsidRPr="008C37B6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20</w:t>
            </w:r>
            <w:r w:rsidRPr="00307089">
              <w:rPr>
                <w:sz w:val="24"/>
                <w:szCs w:val="24"/>
              </w:rPr>
              <w:t>26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C2413" w14:textId="236C0C3F" w:rsidR="001C10DC" w:rsidRPr="00307089" w:rsidRDefault="001C10DC" w:rsidP="001C10DC">
            <w:pPr>
              <w:ind w:firstLine="0"/>
              <w:jc w:val="left"/>
              <w:rPr>
                <w:sz w:val="24"/>
                <w:szCs w:val="24"/>
              </w:rPr>
            </w:pPr>
            <w:r w:rsidRPr="00307089">
              <w:rPr>
                <w:sz w:val="24"/>
                <w:szCs w:val="24"/>
              </w:rPr>
              <w:t>Проект базы данных утверждён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09D9B" w14:textId="77777777" w:rsidR="001C10DC" w:rsidRPr="00307089" w:rsidRDefault="001C10DC" w:rsidP="001C10DC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C10DC" w:rsidRPr="00A66844" w14:paraId="4E7E8639" w14:textId="77777777" w:rsidTr="005B05FD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B2DA" w14:textId="400F0CCA" w:rsidR="001C10DC" w:rsidRPr="007C10DA" w:rsidRDefault="001C10DC" w:rsidP="001C10DC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725ADA">
              <w:rPr>
                <w:sz w:val="24"/>
                <w:szCs w:val="24"/>
              </w:rPr>
              <w:t>Демонстрация итоговой информационной системы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1200D" w14:textId="488F3AB1" w:rsidR="001C10DC" w:rsidRPr="007C10DA" w:rsidRDefault="00B71EAC" w:rsidP="001C10DC">
            <w:pPr>
              <w:ind w:firstLine="0"/>
              <w:jc w:val="righ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16</w:t>
            </w:r>
            <w:r w:rsidR="005715A5" w:rsidRPr="005715A5">
              <w:rPr>
                <w:sz w:val="24"/>
                <w:szCs w:val="24"/>
              </w:rPr>
              <w:t>.04.26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757CF" w14:textId="0AAB8762" w:rsidR="001C10DC" w:rsidRPr="00725ADA" w:rsidRDefault="001C10DC" w:rsidP="001C10DC">
            <w:pPr>
              <w:ind w:firstLine="0"/>
              <w:jc w:val="left"/>
              <w:rPr>
                <w:sz w:val="24"/>
                <w:szCs w:val="24"/>
              </w:rPr>
            </w:pPr>
            <w:r w:rsidRPr="00725ADA">
              <w:rPr>
                <w:sz w:val="24"/>
                <w:szCs w:val="24"/>
              </w:rPr>
              <w:t>Рекомендации внесены, итоговая информационная система принята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065D0" w14:textId="77777777" w:rsidR="001C10DC" w:rsidRPr="007C10DA" w:rsidRDefault="001C10DC" w:rsidP="001C10DC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</w:p>
        </w:tc>
      </w:tr>
      <w:tr w:rsidR="001C10DC" w:rsidRPr="00A66844" w14:paraId="4F15CD94" w14:textId="77777777" w:rsidTr="005B05FD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A39E1" w14:textId="77777777" w:rsidR="001C10DC" w:rsidRPr="001C5E84" w:rsidRDefault="001C10DC" w:rsidP="001C10DC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Сдача расчётно-пояснительной записки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B5EA2" w14:textId="2738817F" w:rsidR="001C10DC" w:rsidRPr="001C5E84" w:rsidRDefault="00B71EAC" w:rsidP="001C10DC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  <w:r w:rsidR="00D94E6B" w:rsidRPr="004F323B">
              <w:rPr>
                <w:sz w:val="24"/>
                <w:szCs w:val="24"/>
              </w:rPr>
              <w:t>.04.26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A23EC" w14:textId="77777777" w:rsidR="001C10DC" w:rsidRPr="001C5E84" w:rsidRDefault="001C10DC" w:rsidP="001C10DC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Расчётно-пояснительная записка принята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101FB" w14:textId="77777777" w:rsidR="001C10DC" w:rsidRPr="001C5E84" w:rsidRDefault="001C10DC" w:rsidP="001C10DC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C10DC" w:rsidRPr="00A66844" w14:paraId="6BFF2C9A" w14:textId="77777777" w:rsidTr="005B05FD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C86FA" w14:textId="559CA7F6" w:rsidR="001C10DC" w:rsidRPr="00C97470" w:rsidRDefault="001C10DC" w:rsidP="001C10DC">
            <w:pPr>
              <w:ind w:firstLine="0"/>
              <w:jc w:val="left"/>
              <w:rPr>
                <w:sz w:val="24"/>
                <w:szCs w:val="24"/>
              </w:rPr>
            </w:pPr>
            <w:r w:rsidRPr="00C97470">
              <w:rPr>
                <w:sz w:val="24"/>
                <w:szCs w:val="24"/>
              </w:rPr>
              <w:t>Защита курсового проекта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2E0FD" w14:textId="233EDC10" w:rsidR="001C10DC" w:rsidRPr="00C97470" w:rsidRDefault="00B71EAC" w:rsidP="001C10DC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  <w:r w:rsidR="00D94E6B" w:rsidRPr="004F323B">
              <w:rPr>
                <w:sz w:val="24"/>
                <w:szCs w:val="24"/>
              </w:rPr>
              <w:t>.04.26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E1E47" w14:textId="3553F394" w:rsidR="001C10DC" w:rsidRPr="00C97470" w:rsidRDefault="001C10DC" w:rsidP="001C10DC">
            <w:pPr>
              <w:ind w:firstLine="0"/>
              <w:jc w:val="left"/>
              <w:rPr>
                <w:sz w:val="24"/>
                <w:szCs w:val="24"/>
              </w:rPr>
            </w:pPr>
            <w:r w:rsidRPr="00C97470">
              <w:rPr>
                <w:sz w:val="24"/>
                <w:szCs w:val="24"/>
              </w:rPr>
              <w:t>Курсовой проект защищён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C77DD" w14:textId="77777777" w:rsidR="001C10DC" w:rsidRPr="00C97470" w:rsidRDefault="001C10DC" w:rsidP="001C10DC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54E45496" w14:textId="77777777" w:rsidR="00C20F19" w:rsidRDefault="00C20F19" w:rsidP="00471AE9"/>
    <w:p w14:paraId="2B78C9F0" w14:textId="71AA3289" w:rsidR="00232D70" w:rsidRDefault="00232D70">
      <w:pPr>
        <w:spacing w:line="360" w:lineRule="auto"/>
        <w:jc w:val="left"/>
      </w:pPr>
      <w:r>
        <w:br w:type="page"/>
      </w:r>
    </w:p>
    <w:p w14:paraId="1ADC249D" w14:textId="0181FD3B" w:rsidR="00C20F19" w:rsidRPr="00982A24" w:rsidRDefault="00C20F19" w:rsidP="00471AE9">
      <w:pPr>
        <w:pStyle w:val="a0"/>
      </w:pPr>
      <w:bookmarkStart w:id="42" w:name="_Toc227966736"/>
      <w:bookmarkEnd w:id="42"/>
    </w:p>
    <w:p w14:paraId="7CE8BC0D" w14:textId="5A330095" w:rsidR="00232D70" w:rsidRDefault="00091207" w:rsidP="00232D70">
      <w:pPr>
        <w:pStyle w:val="a7"/>
      </w:pPr>
      <w:r w:rsidRPr="001713AE">
        <w:t>Текст программы.</w:t>
      </w:r>
    </w:p>
    <w:p w14:paraId="2AB80122" w14:textId="77777777" w:rsidR="002A4B19" w:rsidRDefault="002A4B19" w:rsidP="002A4B19">
      <w:pPr>
        <w:ind w:firstLine="0"/>
        <w:jc w:val="left"/>
        <w:rPr>
          <w:sz w:val="16"/>
          <w:szCs w:val="16"/>
          <w:lang w:val="en-US"/>
        </w:rPr>
        <w:sectPr w:rsidR="002A4B19" w:rsidSect="00B07777">
          <w:type w:val="continuous"/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625C5990" w14:textId="77777777" w:rsidR="00232D70" w:rsidRPr="00232D70" w:rsidRDefault="00232D70" w:rsidP="002A4B19">
      <w:pPr>
        <w:ind w:firstLine="0"/>
        <w:jc w:val="left"/>
        <w:rPr>
          <w:sz w:val="16"/>
          <w:szCs w:val="16"/>
        </w:rPr>
      </w:pPr>
      <w:r w:rsidRPr="00232D70">
        <w:rPr>
          <w:sz w:val="16"/>
          <w:szCs w:val="16"/>
          <w:lang w:val="en-US"/>
        </w:rPr>
        <w:t>using</w:t>
      </w:r>
      <w:r w:rsidRPr="00232D70">
        <w:rPr>
          <w:sz w:val="16"/>
          <w:szCs w:val="16"/>
        </w:rPr>
        <w:t xml:space="preserve"> </w:t>
      </w:r>
      <w:r w:rsidRPr="00232D70">
        <w:rPr>
          <w:sz w:val="16"/>
          <w:szCs w:val="16"/>
          <w:lang w:val="en-US"/>
        </w:rPr>
        <w:t>DiplomDb</w:t>
      </w:r>
      <w:r w:rsidRPr="00232D70">
        <w:rPr>
          <w:sz w:val="16"/>
          <w:szCs w:val="16"/>
        </w:rPr>
        <w:t>.</w:t>
      </w:r>
      <w:r w:rsidRPr="00232D70">
        <w:rPr>
          <w:sz w:val="16"/>
          <w:szCs w:val="16"/>
          <w:lang w:val="en-US"/>
        </w:rPr>
        <w:t>API</w:t>
      </w:r>
      <w:r w:rsidRPr="00232D70">
        <w:rPr>
          <w:sz w:val="16"/>
          <w:szCs w:val="16"/>
        </w:rPr>
        <w:t>;</w:t>
      </w:r>
    </w:p>
    <w:p w14:paraId="0BE4E519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>using DiplomDB.DataAccess;</w:t>
      </w:r>
    </w:p>
    <w:p w14:paraId="6735A641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>var builder = WebApplication.CreateBuilder(args);</w:t>
      </w:r>
    </w:p>
    <w:p w14:paraId="1037F1F8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>builder.Services.AddControllers()</w:t>
      </w:r>
    </w:p>
    <w:p w14:paraId="4D4A6F37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 xml:space="preserve">    .AddJsonOptions(options =&gt;</w:t>
      </w:r>
    </w:p>
    <w:p w14:paraId="3B996CB1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 xml:space="preserve">        options.JsonSerializerOptions.ReferenceHandler = System.Text.Json.Serialization.ReferenceHandler.IgnoreCycles);</w:t>
      </w:r>
    </w:p>
    <w:p w14:paraId="07EBA8BB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>builder.Services.AddEndpointsApiExplorer();</w:t>
      </w:r>
    </w:p>
    <w:p w14:paraId="76B4CD05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 xml:space="preserve">builder.Services.AddAutoMapper(cfg =&gt; cfg.AddProfile&lt;MappingProfile&gt;()); // </w:t>
      </w:r>
      <w:r w:rsidRPr="00232D70">
        <w:rPr>
          <w:sz w:val="16"/>
          <w:szCs w:val="16"/>
        </w:rPr>
        <w:t>Маппинг</w:t>
      </w:r>
    </w:p>
    <w:p w14:paraId="112A36C6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 xml:space="preserve">builder.Services.MakeBeautifulValidation(); // </w:t>
      </w:r>
      <w:r w:rsidRPr="00232D70">
        <w:rPr>
          <w:sz w:val="16"/>
          <w:szCs w:val="16"/>
        </w:rPr>
        <w:t>Валидация</w:t>
      </w:r>
      <w:r w:rsidRPr="00232D70">
        <w:rPr>
          <w:sz w:val="16"/>
          <w:szCs w:val="16"/>
          <w:lang w:val="en-US"/>
        </w:rPr>
        <w:t xml:space="preserve"> DTO</w:t>
      </w:r>
    </w:p>
    <w:p w14:paraId="1B840A72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 xml:space="preserve">builder.Services.MakeBeautifulCors(); // </w:t>
      </w:r>
      <w:r w:rsidRPr="00232D70">
        <w:rPr>
          <w:sz w:val="16"/>
          <w:szCs w:val="16"/>
        </w:rPr>
        <w:t>Подключаем</w:t>
      </w:r>
      <w:r w:rsidRPr="00232D70">
        <w:rPr>
          <w:sz w:val="16"/>
          <w:szCs w:val="16"/>
          <w:lang w:val="en-US"/>
        </w:rPr>
        <w:t xml:space="preserve"> CORS </w:t>
      </w:r>
      <w:r w:rsidRPr="00232D70">
        <w:rPr>
          <w:sz w:val="16"/>
          <w:szCs w:val="16"/>
        </w:rPr>
        <w:t>из</w:t>
      </w:r>
      <w:r w:rsidRPr="00232D70">
        <w:rPr>
          <w:sz w:val="16"/>
          <w:szCs w:val="16"/>
          <w:lang w:val="en-US"/>
        </w:rPr>
        <w:t xml:space="preserve"> DI</w:t>
      </w:r>
    </w:p>
    <w:p w14:paraId="339179F4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 xml:space="preserve">builder.Services.MakeDbContextInMemory(); // </w:t>
      </w:r>
      <w:r w:rsidRPr="00232D70">
        <w:rPr>
          <w:sz w:val="16"/>
          <w:szCs w:val="16"/>
        </w:rPr>
        <w:t>БД</w:t>
      </w:r>
      <w:r w:rsidRPr="00232D70">
        <w:rPr>
          <w:sz w:val="16"/>
          <w:szCs w:val="16"/>
          <w:lang w:val="en-US"/>
        </w:rPr>
        <w:t xml:space="preserve"> </w:t>
      </w:r>
      <w:r w:rsidRPr="00232D70">
        <w:rPr>
          <w:sz w:val="16"/>
          <w:szCs w:val="16"/>
        </w:rPr>
        <w:t>в</w:t>
      </w:r>
      <w:r w:rsidRPr="00232D70">
        <w:rPr>
          <w:sz w:val="16"/>
          <w:szCs w:val="16"/>
          <w:lang w:val="en-US"/>
        </w:rPr>
        <w:t xml:space="preserve"> </w:t>
      </w:r>
      <w:r w:rsidRPr="00232D70">
        <w:rPr>
          <w:sz w:val="16"/>
          <w:szCs w:val="16"/>
        </w:rPr>
        <w:t>памяти</w:t>
      </w:r>
    </w:p>
    <w:p w14:paraId="6F004481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>builder.Services.MakeBeautifulSwagger(); // Swagger</w:t>
      </w:r>
    </w:p>
    <w:p w14:paraId="7850F1E9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 xml:space="preserve">builder.Services.MakeBeautifulServices(); // </w:t>
      </w:r>
      <w:r w:rsidRPr="00232D70">
        <w:rPr>
          <w:sz w:val="16"/>
          <w:szCs w:val="16"/>
        </w:rPr>
        <w:t>Сервисный</w:t>
      </w:r>
      <w:r w:rsidRPr="00232D70">
        <w:rPr>
          <w:sz w:val="16"/>
          <w:szCs w:val="16"/>
          <w:lang w:val="en-US"/>
        </w:rPr>
        <w:t xml:space="preserve"> </w:t>
      </w:r>
      <w:r w:rsidRPr="00232D70">
        <w:rPr>
          <w:sz w:val="16"/>
          <w:szCs w:val="16"/>
        </w:rPr>
        <w:t>слой</w:t>
      </w:r>
    </w:p>
    <w:p w14:paraId="1EDD27D3" w14:textId="6FC234FE" w:rsidR="00232D70" w:rsidRPr="000F7C97" w:rsidRDefault="00232D70" w:rsidP="002A4B19">
      <w:pPr>
        <w:ind w:firstLine="0"/>
        <w:jc w:val="left"/>
        <w:rPr>
          <w:sz w:val="16"/>
          <w:szCs w:val="16"/>
        </w:rPr>
      </w:pPr>
      <w:r w:rsidRPr="00232D70">
        <w:rPr>
          <w:sz w:val="16"/>
          <w:szCs w:val="16"/>
          <w:lang w:val="en-US"/>
        </w:rPr>
        <w:t>var app = builder.Build();</w:t>
      </w:r>
    </w:p>
    <w:p w14:paraId="254D95EE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>if (app.Environment.IsDevelopment())</w:t>
      </w:r>
    </w:p>
    <w:p w14:paraId="2C7DA1DB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>{</w:t>
      </w:r>
    </w:p>
    <w:p w14:paraId="6AB71297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 xml:space="preserve">    app.UseSwagger();</w:t>
      </w:r>
    </w:p>
    <w:p w14:paraId="0C51285D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 xml:space="preserve">    app.UseSwaggerUI(c =&gt;</w:t>
      </w:r>
    </w:p>
    <w:p w14:paraId="208634C7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 xml:space="preserve">    {</w:t>
      </w:r>
    </w:p>
    <w:p w14:paraId="57A38A96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 xml:space="preserve">        c.SwaggerEndpoint("/swagger/v1/swagger.json", "Diplom DB v1");</w:t>
      </w:r>
    </w:p>
    <w:p w14:paraId="38088398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 xml:space="preserve">    });</w:t>
      </w:r>
    </w:p>
    <w:p w14:paraId="39AD35A9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 xml:space="preserve">    app.UseHsts();</w:t>
      </w:r>
    </w:p>
    <w:p w14:paraId="569C6726" w14:textId="457178B4" w:rsidR="00232D70" w:rsidRPr="000F7C97" w:rsidRDefault="00232D70" w:rsidP="002A4B19">
      <w:pPr>
        <w:ind w:firstLine="0"/>
        <w:jc w:val="left"/>
        <w:rPr>
          <w:sz w:val="16"/>
          <w:szCs w:val="16"/>
        </w:rPr>
      </w:pPr>
      <w:r w:rsidRPr="00232D70">
        <w:rPr>
          <w:sz w:val="16"/>
          <w:szCs w:val="16"/>
          <w:lang w:val="en-US"/>
        </w:rPr>
        <w:t>}</w:t>
      </w:r>
    </w:p>
    <w:p w14:paraId="492E0568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>app.UseRouting();</w:t>
      </w:r>
    </w:p>
    <w:p w14:paraId="05923024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>app.UseCors("Policy");</w:t>
      </w:r>
    </w:p>
    <w:p w14:paraId="544D81E2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>app.UseCors("AllowMobileApp");</w:t>
      </w:r>
    </w:p>
    <w:p w14:paraId="3C7CACC5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>app.UseAuthorization();</w:t>
      </w:r>
    </w:p>
    <w:p w14:paraId="15FCCA1A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>app.MapControllers();</w:t>
      </w:r>
    </w:p>
    <w:p w14:paraId="1DE1F454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>app.Run();</w:t>
      </w:r>
    </w:p>
    <w:p w14:paraId="70103018" w14:textId="77777777" w:rsidR="002A4B19" w:rsidRDefault="002A4B19" w:rsidP="000F7C97">
      <w:pPr>
        <w:ind w:firstLine="0"/>
        <w:jc w:val="center"/>
        <w:sectPr w:rsidR="002A4B19" w:rsidSect="002A4B19">
          <w:type w:val="continuous"/>
          <w:pgSz w:w="11906" w:h="16838"/>
          <w:pgMar w:top="1134" w:right="567" w:bottom="1134" w:left="1701" w:header="708" w:footer="708" w:gutter="0"/>
          <w:cols w:num="2" w:space="708"/>
          <w:docGrid w:linePitch="381"/>
        </w:sectPr>
      </w:pPr>
    </w:p>
    <w:p w14:paraId="00670CCB" w14:textId="3D6CD0AD" w:rsidR="00232D70" w:rsidRPr="00E1465B" w:rsidRDefault="00232D70" w:rsidP="000F7C97">
      <w:pPr>
        <w:ind w:firstLine="0"/>
        <w:jc w:val="center"/>
      </w:pPr>
      <w:r>
        <w:t>Рис</w:t>
      </w:r>
      <w:r w:rsidRPr="000F7C97">
        <w:t xml:space="preserve">. </w:t>
      </w:r>
      <w:r>
        <w:t>П</w:t>
      </w:r>
      <w:r w:rsidRPr="000F7C97">
        <w:t>2.</w:t>
      </w:r>
      <w:r>
        <w:t>1</w:t>
      </w:r>
      <w:r w:rsidRPr="000F7C97">
        <w:t xml:space="preserve">. </w:t>
      </w:r>
      <w:r>
        <w:t>Файл</w:t>
      </w:r>
      <w:r w:rsidRPr="00B07777">
        <w:t xml:space="preserve"> "</w:t>
      </w:r>
      <w:r w:rsidRPr="00E1465B">
        <w:rPr>
          <w:lang w:val="en-US"/>
        </w:rPr>
        <w:t>Program</w:t>
      </w:r>
      <w:r w:rsidRPr="00B07777">
        <w:t>.</w:t>
      </w:r>
      <w:r w:rsidRPr="00E1465B">
        <w:rPr>
          <w:lang w:val="en-US"/>
        </w:rPr>
        <w:t>cs</w:t>
      </w:r>
      <w:r w:rsidRPr="00B07777">
        <w:t>"</w:t>
      </w:r>
    </w:p>
    <w:p w14:paraId="4FE1298D" w14:textId="77777777" w:rsidR="00232D70" w:rsidRDefault="00232D70" w:rsidP="00232D70"/>
    <w:p w14:paraId="6EF63E96" w14:textId="77777777" w:rsidR="000F7C97" w:rsidRPr="000F7C97" w:rsidRDefault="000F7C97" w:rsidP="002A4B19">
      <w:pPr>
        <w:ind w:firstLine="0"/>
        <w:jc w:val="left"/>
        <w:rPr>
          <w:sz w:val="16"/>
          <w:szCs w:val="16"/>
          <w:lang w:val="en-US"/>
        </w:rPr>
      </w:pPr>
      <w:r w:rsidRPr="000F7C97">
        <w:rPr>
          <w:sz w:val="16"/>
          <w:szCs w:val="16"/>
          <w:lang w:val="en-US"/>
        </w:rPr>
        <w:t>FROM mcr.microsoft.com/dotnet/aspnet:10.0 AS base</w:t>
      </w:r>
    </w:p>
    <w:p w14:paraId="77CBE20C" w14:textId="77777777" w:rsidR="000F7C97" w:rsidRPr="000F7C97" w:rsidRDefault="000F7C97" w:rsidP="002A4B19">
      <w:pPr>
        <w:ind w:firstLine="0"/>
        <w:jc w:val="left"/>
        <w:rPr>
          <w:sz w:val="16"/>
          <w:szCs w:val="16"/>
          <w:lang w:val="en-US"/>
        </w:rPr>
      </w:pPr>
      <w:r w:rsidRPr="000F7C97">
        <w:rPr>
          <w:sz w:val="16"/>
          <w:szCs w:val="16"/>
          <w:lang w:val="en-US"/>
        </w:rPr>
        <w:t>USER $APP_UID</w:t>
      </w:r>
    </w:p>
    <w:p w14:paraId="63ABD361" w14:textId="77777777" w:rsidR="000F7C97" w:rsidRPr="000F7C97" w:rsidRDefault="000F7C97" w:rsidP="002A4B19">
      <w:pPr>
        <w:ind w:firstLine="0"/>
        <w:jc w:val="left"/>
        <w:rPr>
          <w:sz w:val="16"/>
          <w:szCs w:val="16"/>
          <w:lang w:val="en-US"/>
        </w:rPr>
      </w:pPr>
      <w:r w:rsidRPr="000F7C97">
        <w:rPr>
          <w:sz w:val="16"/>
          <w:szCs w:val="16"/>
          <w:lang w:val="en-US"/>
        </w:rPr>
        <w:t>WORKDIR /app</w:t>
      </w:r>
    </w:p>
    <w:p w14:paraId="51D9152A" w14:textId="77777777" w:rsidR="000F7C97" w:rsidRPr="000F7C97" w:rsidRDefault="000F7C97" w:rsidP="002A4B19">
      <w:pPr>
        <w:ind w:firstLine="0"/>
        <w:jc w:val="left"/>
        <w:rPr>
          <w:sz w:val="16"/>
          <w:szCs w:val="16"/>
          <w:lang w:val="en-US"/>
        </w:rPr>
      </w:pPr>
      <w:r w:rsidRPr="000F7C97">
        <w:rPr>
          <w:sz w:val="16"/>
          <w:szCs w:val="16"/>
          <w:lang w:val="en-US"/>
        </w:rPr>
        <w:t>EXPOSE 8080</w:t>
      </w:r>
    </w:p>
    <w:p w14:paraId="25E46C01" w14:textId="55054E23" w:rsidR="000F7C97" w:rsidRPr="000F7C97" w:rsidRDefault="000F7C97" w:rsidP="002A4B19">
      <w:pPr>
        <w:ind w:firstLine="0"/>
        <w:jc w:val="left"/>
        <w:rPr>
          <w:sz w:val="16"/>
          <w:szCs w:val="16"/>
        </w:rPr>
      </w:pPr>
      <w:r w:rsidRPr="000F7C97">
        <w:rPr>
          <w:sz w:val="16"/>
          <w:szCs w:val="16"/>
        </w:rPr>
        <w:t>EXPOSE 8081</w:t>
      </w:r>
    </w:p>
    <w:p w14:paraId="4F67A7AC" w14:textId="77777777" w:rsidR="000F7C97" w:rsidRPr="000F7C97" w:rsidRDefault="000F7C97" w:rsidP="002A4B19">
      <w:pPr>
        <w:ind w:firstLine="0"/>
        <w:jc w:val="left"/>
        <w:rPr>
          <w:sz w:val="16"/>
          <w:szCs w:val="16"/>
          <w:lang w:val="en-US"/>
        </w:rPr>
      </w:pPr>
      <w:r w:rsidRPr="000F7C97">
        <w:rPr>
          <w:sz w:val="16"/>
          <w:szCs w:val="16"/>
          <w:lang w:val="en-US"/>
        </w:rPr>
        <w:t>FROM mcr.microsoft.com/dotnet/sdk:10.0 AS build</w:t>
      </w:r>
    </w:p>
    <w:p w14:paraId="56985B0F" w14:textId="77777777" w:rsidR="000F7C97" w:rsidRPr="000F7C97" w:rsidRDefault="000F7C97" w:rsidP="002A4B19">
      <w:pPr>
        <w:ind w:firstLine="0"/>
        <w:jc w:val="left"/>
        <w:rPr>
          <w:sz w:val="16"/>
          <w:szCs w:val="16"/>
          <w:lang w:val="en-US"/>
        </w:rPr>
      </w:pPr>
      <w:r w:rsidRPr="000F7C97">
        <w:rPr>
          <w:sz w:val="16"/>
          <w:szCs w:val="16"/>
          <w:lang w:val="en-US"/>
        </w:rPr>
        <w:t>ARG BUILD_CONFIGURATION=Release</w:t>
      </w:r>
    </w:p>
    <w:p w14:paraId="2DEA25AB" w14:textId="77777777" w:rsidR="000F7C97" w:rsidRPr="000F7C97" w:rsidRDefault="000F7C97" w:rsidP="002A4B19">
      <w:pPr>
        <w:ind w:firstLine="0"/>
        <w:jc w:val="left"/>
        <w:rPr>
          <w:sz w:val="16"/>
          <w:szCs w:val="16"/>
          <w:lang w:val="en-US"/>
        </w:rPr>
      </w:pPr>
      <w:r w:rsidRPr="000F7C97">
        <w:rPr>
          <w:sz w:val="16"/>
          <w:szCs w:val="16"/>
          <w:lang w:val="en-US"/>
        </w:rPr>
        <w:t>WORKDIR /src</w:t>
      </w:r>
    </w:p>
    <w:p w14:paraId="0AB3D516" w14:textId="77777777" w:rsidR="000F7C97" w:rsidRPr="000F7C97" w:rsidRDefault="000F7C97" w:rsidP="002A4B19">
      <w:pPr>
        <w:ind w:firstLine="0"/>
        <w:jc w:val="left"/>
        <w:rPr>
          <w:sz w:val="16"/>
          <w:szCs w:val="16"/>
          <w:lang w:val="en-US"/>
        </w:rPr>
      </w:pPr>
      <w:r w:rsidRPr="000F7C97">
        <w:rPr>
          <w:sz w:val="16"/>
          <w:szCs w:val="16"/>
          <w:lang w:val="en-US"/>
        </w:rPr>
        <w:t>COPY ["DiplomDb/DiplomDb.csproj", "DiplomDb/"]</w:t>
      </w:r>
    </w:p>
    <w:p w14:paraId="300256CE" w14:textId="77777777" w:rsidR="000F7C97" w:rsidRPr="000F7C97" w:rsidRDefault="000F7C97" w:rsidP="002A4B19">
      <w:pPr>
        <w:ind w:firstLine="0"/>
        <w:jc w:val="left"/>
        <w:rPr>
          <w:sz w:val="16"/>
          <w:szCs w:val="16"/>
          <w:lang w:val="en-US"/>
        </w:rPr>
      </w:pPr>
      <w:r w:rsidRPr="000F7C97">
        <w:rPr>
          <w:sz w:val="16"/>
          <w:szCs w:val="16"/>
          <w:lang w:val="en-US"/>
        </w:rPr>
        <w:t>RUN dotnet restore "./DiplomDb/DiplomDb.csproj"</w:t>
      </w:r>
    </w:p>
    <w:p w14:paraId="64C8DDF2" w14:textId="77777777" w:rsidR="000F7C97" w:rsidRPr="000F7C97" w:rsidRDefault="000F7C97" w:rsidP="002A4B19">
      <w:pPr>
        <w:ind w:firstLine="0"/>
        <w:jc w:val="left"/>
        <w:rPr>
          <w:sz w:val="16"/>
          <w:szCs w:val="16"/>
          <w:lang w:val="en-US"/>
        </w:rPr>
      </w:pPr>
      <w:r w:rsidRPr="000F7C97">
        <w:rPr>
          <w:sz w:val="16"/>
          <w:szCs w:val="16"/>
          <w:lang w:val="en-US"/>
        </w:rPr>
        <w:t>COPY . .</w:t>
      </w:r>
    </w:p>
    <w:p w14:paraId="08F78733" w14:textId="77777777" w:rsidR="000F7C97" w:rsidRPr="000F7C97" w:rsidRDefault="000F7C97" w:rsidP="002A4B19">
      <w:pPr>
        <w:ind w:firstLine="0"/>
        <w:jc w:val="left"/>
        <w:rPr>
          <w:sz w:val="16"/>
          <w:szCs w:val="16"/>
          <w:lang w:val="en-US"/>
        </w:rPr>
      </w:pPr>
      <w:r w:rsidRPr="000F7C97">
        <w:rPr>
          <w:sz w:val="16"/>
          <w:szCs w:val="16"/>
          <w:lang w:val="en-US"/>
        </w:rPr>
        <w:t>WORKDIR "/src/DiplomDb"</w:t>
      </w:r>
    </w:p>
    <w:p w14:paraId="7B08D210" w14:textId="47937659" w:rsidR="000F7C97" w:rsidRPr="000F7C97" w:rsidRDefault="000F7C97" w:rsidP="002A4B19">
      <w:pPr>
        <w:ind w:firstLine="0"/>
        <w:jc w:val="left"/>
        <w:rPr>
          <w:sz w:val="16"/>
          <w:szCs w:val="16"/>
        </w:rPr>
      </w:pPr>
      <w:r w:rsidRPr="000F7C97">
        <w:rPr>
          <w:sz w:val="16"/>
          <w:szCs w:val="16"/>
          <w:lang w:val="en-US"/>
        </w:rPr>
        <w:t>RUN dotnet build "./DiplomDb.csproj" -c $BUILD_CONFIGURATION -o /app/build</w:t>
      </w:r>
    </w:p>
    <w:p w14:paraId="0353201E" w14:textId="77777777" w:rsidR="000F7C97" w:rsidRPr="000F7C97" w:rsidRDefault="000F7C97" w:rsidP="002A4B19">
      <w:pPr>
        <w:ind w:firstLine="0"/>
        <w:jc w:val="left"/>
        <w:rPr>
          <w:sz w:val="16"/>
          <w:szCs w:val="16"/>
          <w:lang w:val="en-US"/>
        </w:rPr>
      </w:pPr>
      <w:r w:rsidRPr="000F7C97">
        <w:rPr>
          <w:sz w:val="16"/>
          <w:szCs w:val="16"/>
          <w:lang w:val="en-US"/>
        </w:rPr>
        <w:t>FROM build AS publish</w:t>
      </w:r>
    </w:p>
    <w:p w14:paraId="2703DC0B" w14:textId="77777777" w:rsidR="000F7C97" w:rsidRPr="000F7C97" w:rsidRDefault="000F7C97" w:rsidP="002A4B19">
      <w:pPr>
        <w:ind w:firstLine="0"/>
        <w:jc w:val="left"/>
        <w:rPr>
          <w:sz w:val="16"/>
          <w:szCs w:val="16"/>
          <w:lang w:val="en-US"/>
        </w:rPr>
      </w:pPr>
      <w:r w:rsidRPr="000F7C97">
        <w:rPr>
          <w:sz w:val="16"/>
          <w:szCs w:val="16"/>
          <w:lang w:val="en-US"/>
        </w:rPr>
        <w:t>ARG BUILD_CONFIGURATION=Release</w:t>
      </w:r>
    </w:p>
    <w:p w14:paraId="31410D26" w14:textId="7F3001CE" w:rsidR="000F7C97" w:rsidRPr="000F7C97" w:rsidRDefault="000F7C97" w:rsidP="002A4B19">
      <w:pPr>
        <w:ind w:firstLine="0"/>
        <w:jc w:val="left"/>
        <w:rPr>
          <w:sz w:val="16"/>
          <w:szCs w:val="16"/>
        </w:rPr>
      </w:pPr>
      <w:r w:rsidRPr="000F7C97">
        <w:rPr>
          <w:sz w:val="16"/>
          <w:szCs w:val="16"/>
          <w:lang w:val="en-US"/>
        </w:rPr>
        <w:t>RUN dotnet publish "./DiplomDb.csproj" -c $BUILD_CONFIGURATION -o /app/publish /p:UseAppHost=false</w:t>
      </w:r>
    </w:p>
    <w:p w14:paraId="1595321C" w14:textId="77777777" w:rsidR="000F7C97" w:rsidRPr="000F7C97" w:rsidRDefault="000F7C97" w:rsidP="002A4B19">
      <w:pPr>
        <w:ind w:firstLine="0"/>
        <w:jc w:val="left"/>
        <w:rPr>
          <w:sz w:val="16"/>
          <w:szCs w:val="16"/>
          <w:lang w:val="en-US"/>
        </w:rPr>
      </w:pPr>
      <w:r w:rsidRPr="000F7C97">
        <w:rPr>
          <w:sz w:val="16"/>
          <w:szCs w:val="16"/>
          <w:lang w:val="en-US"/>
        </w:rPr>
        <w:t>FROM base AS final</w:t>
      </w:r>
    </w:p>
    <w:p w14:paraId="17B01D10" w14:textId="77777777" w:rsidR="000F7C97" w:rsidRPr="000F7C97" w:rsidRDefault="000F7C97" w:rsidP="002A4B19">
      <w:pPr>
        <w:ind w:firstLine="0"/>
        <w:jc w:val="left"/>
        <w:rPr>
          <w:sz w:val="16"/>
          <w:szCs w:val="16"/>
          <w:lang w:val="en-US"/>
        </w:rPr>
      </w:pPr>
      <w:r w:rsidRPr="000F7C97">
        <w:rPr>
          <w:sz w:val="16"/>
          <w:szCs w:val="16"/>
          <w:lang w:val="en-US"/>
        </w:rPr>
        <w:t>WORKDIR /app</w:t>
      </w:r>
    </w:p>
    <w:p w14:paraId="5A57ADD3" w14:textId="77777777" w:rsidR="000F7C97" w:rsidRPr="000F7C97" w:rsidRDefault="000F7C97" w:rsidP="002A4B19">
      <w:pPr>
        <w:ind w:firstLine="0"/>
        <w:jc w:val="left"/>
        <w:rPr>
          <w:sz w:val="16"/>
          <w:szCs w:val="16"/>
          <w:lang w:val="en-US"/>
        </w:rPr>
      </w:pPr>
      <w:r w:rsidRPr="000F7C97">
        <w:rPr>
          <w:sz w:val="16"/>
          <w:szCs w:val="16"/>
          <w:lang w:val="en-US"/>
        </w:rPr>
        <w:t>COPY --from=publish /app/publish .</w:t>
      </w:r>
    </w:p>
    <w:p w14:paraId="4F03DDAF" w14:textId="70B46EA3" w:rsidR="00232D70" w:rsidRPr="002A4B19" w:rsidRDefault="000F7C97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>ENTRYPOINT ["dotnet", "DiplomDb.dll"]</w:t>
      </w:r>
    </w:p>
    <w:p w14:paraId="36844610" w14:textId="204EACC4" w:rsidR="000F7C97" w:rsidRDefault="000F7C97" w:rsidP="000F7C97">
      <w:pPr>
        <w:ind w:firstLine="0"/>
        <w:jc w:val="center"/>
      </w:pPr>
      <w:r>
        <w:t>Рис</w:t>
      </w:r>
      <w:r w:rsidRPr="000F7C97">
        <w:rPr>
          <w:lang w:val="en-US"/>
        </w:rPr>
        <w:t xml:space="preserve">. </w:t>
      </w:r>
      <w:r>
        <w:t>П</w:t>
      </w:r>
      <w:r w:rsidRPr="000F7C97">
        <w:rPr>
          <w:lang w:val="en-US"/>
        </w:rPr>
        <w:t>2.</w:t>
      </w:r>
      <w:r w:rsidRPr="002A4B19">
        <w:rPr>
          <w:lang w:val="en-US"/>
        </w:rPr>
        <w:t>2</w:t>
      </w:r>
      <w:r w:rsidRPr="000F7C97">
        <w:rPr>
          <w:lang w:val="en-US"/>
        </w:rPr>
        <w:t xml:space="preserve">. </w:t>
      </w:r>
      <w:r>
        <w:t>Файл</w:t>
      </w:r>
      <w:r w:rsidRPr="000F7C97">
        <w:rPr>
          <w:lang w:val="en-US"/>
        </w:rPr>
        <w:t xml:space="preserve"> "Dockerfile</w:t>
      </w:r>
      <w:r w:rsidRPr="002A4B19">
        <w:rPr>
          <w:lang w:val="en-US"/>
        </w:rPr>
        <w:t>"</w:t>
      </w:r>
    </w:p>
    <w:p w14:paraId="439D84E1" w14:textId="77777777" w:rsidR="002A4B19" w:rsidRDefault="002A4B19" w:rsidP="000F7C97">
      <w:pPr>
        <w:ind w:firstLine="0"/>
        <w:jc w:val="center"/>
      </w:pPr>
    </w:p>
    <w:p w14:paraId="26D79A4F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>using AutoMapper;</w:t>
      </w:r>
    </w:p>
    <w:p w14:paraId="3847A10A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>using DiplomDb.Domain.Entity;</w:t>
      </w:r>
    </w:p>
    <w:p w14:paraId="4288C76A" w14:textId="1D9262C9" w:rsidR="002A4B19" w:rsidRPr="002A4B19" w:rsidRDefault="002A4B19" w:rsidP="002A4B19">
      <w:pPr>
        <w:ind w:firstLine="0"/>
        <w:jc w:val="left"/>
        <w:rPr>
          <w:sz w:val="16"/>
          <w:szCs w:val="16"/>
        </w:rPr>
      </w:pPr>
      <w:r w:rsidRPr="002A4B19">
        <w:rPr>
          <w:sz w:val="16"/>
          <w:szCs w:val="16"/>
          <w:lang w:val="en-US"/>
        </w:rPr>
        <w:t>using Diplom.DTO;</w:t>
      </w:r>
    </w:p>
    <w:p w14:paraId="1456F43E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>namespace DiplomDb.API;</w:t>
      </w:r>
    </w:p>
    <w:p w14:paraId="0D05D764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>public class MappingProfile : Profile</w:t>
      </w:r>
    </w:p>
    <w:p w14:paraId="3424DA9D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>{</w:t>
      </w:r>
    </w:p>
    <w:p w14:paraId="074845BD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public MappingProfile()</w:t>
      </w:r>
    </w:p>
    <w:p w14:paraId="7AA822F9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{</w:t>
      </w:r>
    </w:p>
    <w:p w14:paraId="4C7B8752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CreateMap&lt;ActionEntity, ActionResponse&gt;();</w:t>
      </w:r>
    </w:p>
    <w:p w14:paraId="490A9A21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CreateMap&lt;ScenarioEntity, ScenarioResponse&gt;()</w:t>
      </w:r>
    </w:p>
    <w:p w14:paraId="36C7AD7E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.ForMember(dest =&gt; dest.Name, opt =&gt; opt.MapFrom(src =&gt; src.UserRequest))</w:t>
      </w:r>
    </w:p>
    <w:p w14:paraId="25579BE2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.ForMember(dest =&gt; dest.Actions, opt =&gt; opt.MapFrom(src =&gt; src.ScenarioSteps</w:t>
      </w:r>
    </w:p>
    <w:p w14:paraId="2D03F02A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    .OrderBy(ss =&gt; ss.Order)</w:t>
      </w:r>
    </w:p>
    <w:p w14:paraId="0B21448B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    .Select(ss =&gt; ss.Step.Action)));</w:t>
      </w:r>
    </w:p>
    <w:p w14:paraId="0F093048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CreateMap&lt;ObjectEntity, ObjectResponse&gt;();</w:t>
      </w:r>
    </w:p>
    <w:p w14:paraId="5138A765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CreateMap&lt;StepEntity, StepResponse&gt;()</w:t>
      </w:r>
    </w:p>
    <w:p w14:paraId="057AAAFB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.ForMember(dest =&gt; dest.Action, opt =&gt; opt.MapFrom(src =&gt; src.Action))</w:t>
      </w:r>
    </w:p>
    <w:p w14:paraId="51432A95" w14:textId="6BD9CCCA" w:rsidR="002A4B19" w:rsidRPr="002A4B19" w:rsidRDefault="002A4B19" w:rsidP="002A4B19">
      <w:pPr>
        <w:ind w:firstLine="0"/>
        <w:jc w:val="left"/>
        <w:rPr>
          <w:sz w:val="16"/>
          <w:szCs w:val="16"/>
        </w:rPr>
      </w:pPr>
      <w:r w:rsidRPr="002A4B19">
        <w:rPr>
          <w:sz w:val="16"/>
          <w:szCs w:val="16"/>
          <w:lang w:val="en-US"/>
        </w:rPr>
        <w:t xml:space="preserve">            .ForMember(dest =&gt; dest.Object, opt =&gt; opt.MapFrom(src =&gt; src.Object));</w:t>
      </w:r>
    </w:p>
    <w:p w14:paraId="18C57FB5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CreateMap&lt;ScenarioStepEntity, ScenarioStepResponse&gt;()</w:t>
      </w:r>
    </w:p>
    <w:p w14:paraId="6BC0F39B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.ForMember(dest =&gt; dest.Scenario, opt =&gt; opt.MapFrom(src =&gt; src.Scenario))</w:t>
      </w:r>
    </w:p>
    <w:p w14:paraId="2F83F61A" w14:textId="7937D9A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.ForMember(dest =&gt; dest.Step, opt =&gt; opt.MapFrom(src =&gt; src.Step));</w:t>
      </w:r>
    </w:p>
    <w:p w14:paraId="2F1809D8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CreateMap&lt;SessionEntity, SessionResponse&gt;()</w:t>
      </w:r>
    </w:p>
    <w:p w14:paraId="483E682E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.ForMember(dest =&gt; dest.Scenario, opt =&gt; opt.MapFrom(src =&gt; src.Scenario));</w:t>
      </w:r>
    </w:p>
    <w:p w14:paraId="1D2F75D8" w14:textId="77777777" w:rsidR="002A4B19" w:rsidRPr="00D415D2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</w:t>
      </w:r>
      <w:r w:rsidRPr="00D415D2">
        <w:rPr>
          <w:sz w:val="16"/>
          <w:szCs w:val="16"/>
          <w:lang w:val="en-US"/>
        </w:rPr>
        <w:t>}</w:t>
      </w:r>
    </w:p>
    <w:p w14:paraId="408DADBB" w14:textId="40C89DBC" w:rsidR="002A4B19" w:rsidRPr="00D415D2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>}</w:t>
      </w:r>
    </w:p>
    <w:p w14:paraId="30EF9297" w14:textId="5153FAA3" w:rsidR="002A4B19" w:rsidRPr="002A4B19" w:rsidRDefault="002A4B19" w:rsidP="002A4B19">
      <w:pPr>
        <w:ind w:firstLine="0"/>
        <w:jc w:val="center"/>
        <w:rPr>
          <w:lang w:val="en-US"/>
        </w:rPr>
      </w:pPr>
      <w:r>
        <w:t>Рис</w:t>
      </w:r>
      <w:r w:rsidRPr="000F7C97">
        <w:rPr>
          <w:lang w:val="en-US"/>
        </w:rPr>
        <w:t xml:space="preserve">. </w:t>
      </w:r>
      <w:r>
        <w:t>П</w:t>
      </w:r>
      <w:r w:rsidRPr="000F7C97">
        <w:rPr>
          <w:lang w:val="en-US"/>
        </w:rPr>
        <w:t>2.</w:t>
      </w:r>
      <w:r w:rsidRPr="00D415D2">
        <w:rPr>
          <w:lang w:val="en-US"/>
        </w:rPr>
        <w:t>3</w:t>
      </w:r>
      <w:r w:rsidRPr="000F7C97">
        <w:rPr>
          <w:lang w:val="en-US"/>
        </w:rPr>
        <w:t xml:space="preserve">. </w:t>
      </w:r>
      <w:r>
        <w:t>Файл</w:t>
      </w:r>
      <w:r w:rsidRPr="000F7C97">
        <w:rPr>
          <w:lang w:val="en-US"/>
        </w:rPr>
        <w:t xml:space="preserve"> "</w:t>
      </w:r>
      <w:r w:rsidRPr="00D415D2">
        <w:rPr>
          <w:lang w:val="en-US"/>
        </w:rPr>
        <w:t>MappingProfile</w:t>
      </w:r>
      <w:r w:rsidRPr="00E1465B">
        <w:rPr>
          <w:lang w:val="en-US"/>
        </w:rPr>
        <w:t>.cs"</w:t>
      </w:r>
    </w:p>
    <w:p w14:paraId="65978FA7" w14:textId="77777777" w:rsidR="002A4B19" w:rsidRPr="002A4B19" w:rsidRDefault="002A4B19" w:rsidP="000F7C97">
      <w:pPr>
        <w:ind w:firstLine="0"/>
        <w:jc w:val="center"/>
        <w:rPr>
          <w:lang w:val="en-US"/>
        </w:rPr>
      </w:pPr>
    </w:p>
    <w:p w14:paraId="61C3BAA6" w14:textId="77777777" w:rsidR="000F7C97" w:rsidRPr="002A4B19" w:rsidRDefault="000F7C97" w:rsidP="00232D70">
      <w:pPr>
        <w:rPr>
          <w:lang w:val="en-US"/>
        </w:rPr>
      </w:pPr>
    </w:p>
    <w:p w14:paraId="28ACEBD9" w14:textId="77777777" w:rsidR="002A4B19" w:rsidRDefault="002A4B19" w:rsidP="002A4B19">
      <w:pPr>
        <w:ind w:firstLine="0"/>
        <w:jc w:val="left"/>
        <w:rPr>
          <w:sz w:val="16"/>
          <w:szCs w:val="16"/>
          <w:lang w:val="en-US"/>
        </w:rPr>
        <w:sectPr w:rsidR="002A4B19" w:rsidSect="00B07777">
          <w:type w:val="continuous"/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17CF67CB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>using DiplomDb.DTO.Validation;</w:t>
      </w:r>
    </w:p>
    <w:p w14:paraId="0ACD8EF2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>using FluentValidation;</w:t>
      </w:r>
    </w:p>
    <w:p w14:paraId="0AF1963C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>using FluentValidation.AspNetCore;</w:t>
      </w:r>
    </w:p>
    <w:p w14:paraId="08F0337E" w14:textId="12168C28" w:rsidR="002A4B19" w:rsidRPr="002A4B19" w:rsidRDefault="002A4B19" w:rsidP="002A4B19">
      <w:pPr>
        <w:ind w:firstLine="0"/>
        <w:jc w:val="left"/>
        <w:rPr>
          <w:sz w:val="16"/>
          <w:szCs w:val="16"/>
        </w:rPr>
      </w:pPr>
      <w:r w:rsidRPr="002A4B19">
        <w:rPr>
          <w:sz w:val="16"/>
          <w:szCs w:val="16"/>
          <w:lang w:val="en-US"/>
        </w:rPr>
        <w:t>using Microsoft.OpenApi;</w:t>
      </w:r>
    </w:p>
    <w:p w14:paraId="0C121EC1" w14:textId="060B8F6F" w:rsidR="002A4B19" w:rsidRPr="002A4B19" w:rsidRDefault="002A4B19" w:rsidP="002A4B19">
      <w:pPr>
        <w:ind w:firstLine="0"/>
        <w:jc w:val="left"/>
        <w:rPr>
          <w:sz w:val="16"/>
          <w:szCs w:val="16"/>
        </w:rPr>
      </w:pPr>
      <w:r w:rsidRPr="002A4B19">
        <w:rPr>
          <w:sz w:val="16"/>
          <w:szCs w:val="16"/>
          <w:lang w:val="en-US"/>
        </w:rPr>
        <w:t>namespace DiplomDb.API;</w:t>
      </w:r>
    </w:p>
    <w:p w14:paraId="2E328B70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>public static class BeautifulBuilderService</w:t>
      </w:r>
    </w:p>
    <w:p w14:paraId="641C106E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>{</w:t>
      </w:r>
    </w:p>
    <w:p w14:paraId="23AF4B3B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public static IServiceCollection MakeBeautifulCors(this IServiceCollection services)</w:t>
      </w:r>
    </w:p>
    <w:p w14:paraId="16E5CA96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=&gt; services.AddCors(options =&gt;</w:t>
      </w:r>
    </w:p>
    <w:p w14:paraId="0899A028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{</w:t>
      </w:r>
    </w:p>
    <w:p w14:paraId="08A1D2D6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options.AddPolicy("Policy", policy =&gt;</w:t>
      </w:r>
    </w:p>
    <w:p w14:paraId="0B72773F" w14:textId="34FA08B0" w:rsidR="002A4B19" w:rsidRPr="002A4B19" w:rsidRDefault="002A4B19" w:rsidP="002A4B19">
      <w:pPr>
        <w:ind w:firstLine="0"/>
        <w:jc w:val="left"/>
        <w:rPr>
          <w:sz w:val="16"/>
          <w:szCs w:val="16"/>
        </w:rPr>
      </w:pPr>
      <w:r w:rsidRPr="002A4B19">
        <w:rPr>
          <w:sz w:val="16"/>
          <w:szCs w:val="16"/>
          <w:lang w:val="en-US"/>
        </w:rPr>
        <w:t xml:space="preserve">            </w:t>
      </w:r>
      <w:r w:rsidRPr="002A4B19">
        <w:rPr>
          <w:sz w:val="16"/>
          <w:szCs w:val="16"/>
        </w:rPr>
        <w:t>{</w:t>
      </w:r>
    </w:p>
    <w:p w14:paraId="415557DF" w14:textId="77777777" w:rsidR="002A4B19" w:rsidRPr="002A4B19" w:rsidRDefault="002A4B19" w:rsidP="002A4B19">
      <w:pPr>
        <w:ind w:firstLine="0"/>
        <w:jc w:val="left"/>
        <w:rPr>
          <w:sz w:val="16"/>
          <w:szCs w:val="16"/>
        </w:rPr>
      </w:pPr>
      <w:r w:rsidRPr="002A4B19">
        <w:rPr>
          <w:sz w:val="16"/>
          <w:szCs w:val="16"/>
        </w:rPr>
        <w:t xml:space="preserve">                </w:t>
      </w:r>
      <w:r w:rsidRPr="002A4B19">
        <w:rPr>
          <w:sz w:val="16"/>
          <w:szCs w:val="16"/>
          <w:lang w:val="en-US"/>
        </w:rPr>
        <w:t>policy</w:t>
      </w:r>
      <w:r w:rsidRPr="002A4B19">
        <w:rPr>
          <w:sz w:val="16"/>
          <w:szCs w:val="16"/>
        </w:rPr>
        <w:t>.</w:t>
      </w:r>
      <w:r w:rsidRPr="002A4B19">
        <w:rPr>
          <w:sz w:val="16"/>
          <w:szCs w:val="16"/>
          <w:lang w:val="en-US"/>
        </w:rPr>
        <w:t>WithOrigins</w:t>
      </w:r>
      <w:r w:rsidRPr="002A4B19">
        <w:rPr>
          <w:sz w:val="16"/>
          <w:szCs w:val="16"/>
        </w:rPr>
        <w:t>("</w:t>
      </w:r>
      <w:r w:rsidRPr="002A4B19">
        <w:rPr>
          <w:sz w:val="16"/>
          <w:szCs w:val="16"/>
          <w:lang w:val="en-US"/>
        </w:rPr>
        <w:t>https</w:t>
      </w:r>
      <w:r w:rsidRPr="002A4B19">
        <w:rPr>
          <w:sz w:val="16"/>
          <w:szCs w:val="16"/>
        </w:rPr>
        <w:t>://</w:t>
      </w:r>
      <w:r w:rsidRPr="002A4B19">
        <w:rPr>
          <w:sz w:val="16"/>
          <w:szCs w:val="16"/>
          <w:lang w:val="en-US"/>
        </w:rPr>
        <w:t>chsufittrack</w:t>
      </w:r>
      <w:r w:rsidRPr="002A4B19">
        <w:rPr>
          <w:sz w:val="16"/>
          <w:szCs w:val="16"/>
        </w:rPr>
        <w:t>.</w:t>
      </w:r>
      <w:r w:rsidRPr="002A4B19">
        <w:rPr>
          <w:sz w:val="16"/>
          <w:szCs w:val="16"/>
          <w:lang w:val="en-US"/>
        </w:rPr>
        <w:t>ru</w:t>
      </w:r>
      <w:r w:rsidRPr="002A4B19">
        <w:rPr>
          <w:sz w:val="16"/>
          <w:szCs w:val="16"/>
        </w:rPr>
        <w:t>", "</w:t>
      </w:r>
      <w:r w:rsidRPr="002A4B19">
        <w:rPr>
          <w:sz w:val="16"/>
          <w:szCs w:val="16"/>
          <w:lang w:val="en-US"/>
        </w:rPr>
        <w:t>http</w:t>
      </w:r>
      <w:r w:rsidRPr="002A4B19">
        <w:rPr>
          <w:sz w:val="16"/>
          <w:szCs w:val="16"/>
        </w:rPr>
        <w:t>://</w:t>
      </w:r>
      <w:r w:rsidRPr="002A4B19">
        <w:rPr>
          <w:sz w:val="16"/>
          <w:szCs w:val="16"/>
          <w:lang w:val="en-US"/>
        </w:rPr>
        <w:t>chsufittrack</w:t>
      </w:r>
      <w:r w:rsidRPr="002A4B19">
        <w:rPr>
          <w:sz w:val="16"/>
          <w:szCs w:val="16"/>
        </w:rPr>
        <w:t>.</w:t>
      </w:r>
      <w:r w:rsidRPr="002A4B19">
        <w:rPr>
          <w:sz w:val="16"/>
          <w:szCs w:val="16"/>
          <w:lang w:val="en-US"/>
        </w:rPr>
        <w:t>ru</w:t>
      </w:r>
      <w:r w:rsidRPr="002A4B19">
        <w:rPr>
          <w:sz w:val="16"/>
          <w:szCs w:val="16"/>
        </w:rPr>
        <w:t>")</w:t>
      </w:r>
    </w:p>
    <w:p w14:paraId="0218D165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</w:rPr>
        <w:t xml:space="preserve">                      </w:t>
      </w:r>
      <w:r w:rsidRPr="002A4B19">
        <w:rPr>
          <w:sz w:val="16"/>
          <w:szCs w:val="16"/>
          <w:lang w:val="en-US"/>
        </w:rPr>
        <w:t>.AllowAnyMethod()</w:t>
      </w:r>
    </w:p>
    <w:p w14:paraId="0D25B8D5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          .AllowAnyHeader()</w:t>
      </w:r>
    </w:p>
    <w:p w14:paraId="7B306C24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          .AllowCredentials();</w:t>
      </w:r>
    </w:p>
    <w:p w14:paraId="352383E5" w14:textId="772C0AC5" w:rsidR="002A4B19" w:rsidRPr="002A4B19" w:rsidRDefault="002A4B19" w:rsidP="002A4B19">
      <w:pPr>
        <w:ind w:firstLine="0"/>
        <w:jc w:val="left"/>
        <w:rPr>
          <w:sz w:val="16"/>
          <w:szCs w:val="16"/>
        </w:rPr>
      </w:pPr>
      <w:r w:rsidRPr="002A4B19">
        <w:rPr>
          <w:sz w:val="16"/>
          <w:szCs w:val="16"/>
          <w:lang w:val="en-US"/>
        </w:rPr>
        <w:t xml:space="preserve">            });</w:t>
      </w:r>
    </w:p>
    <w:p w14:paraId="2E87B3DF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options.AddPolicy("AllowMobileApp", policy =&gt;</w:t>
      </w:r>
    </w:p>
    <w:p w14:paraId="270C3706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{</w:t>
      </w:r>
    </w:p>
    <w:p w14:paraId="1AA79FD3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    policy.AllowAnyOrigin()</w:t>
      </w:r>
    </w:p>
    <w:p w14:paraId="2BAB0F6F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        .AllowAnyMethod()</w:t>
      </w:r>
    </w:p>
    <w:p w14:paraId="5C7BEE7D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        .AllowAnyHeader();</w:t>
      </w:r>
    </w:p>
    <w:p w14:paraId="19791119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});</w:t>
      </w:r>
    </w:p>
    <w:p w14:paraId="7160E598" w14:textId="087F2E0E" w:rsidR="002A4B19" w:rsidRPr="002A4B19" w:rsidRDefault="002A4B19" w:rsidP="002A4B19">
      <w:pPr>
        <w:ind w:firstLine="0"/>
        <w:jc w:val="left"/>
        <w:rPr>
          <w:sz w:val="16"/>
          <w:szCs w:val="16"/>
        </w:rPr>
      </w:pPr>
      <w:r w:rsidRPr="002A4B19">
        <w:rPr>
          <w:sz w:val="16"/>
          <w:szCs w:val="16"/>
          <w:lang w:val="en-US"/>
        </w:rPr>
        <w:t xml:space="preserve">        });</w:t>
      </w:r>
    </w:p>
    <w:p w14:paraId="2D54E3AB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public static IServiceCollection MakeBeautifulSwagger(this IServiceCollection services)</w:t>
      </w:r>
    </w:p>
    <w:p w14:paraId="2CAEDCE1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=&gt; services.AddSwaggerGen(options =&gt;</w:t>
      </w:r>
    </w:p>
    <w:p w14:paraId="4B5C81B3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{</w:t>
      </w:r>
    </w:p>
    <w:p w14:paraId="36E88153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options.SwaggerDoc("v1", new OpenApiInfo</w:t>
      </w:r>
    </w:p>
    <w:p w14:paraId="10B62A11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{</w:t>
      </w:r>
    </w:p>
    <w:p w14:paraId="37788AA5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    Title = "Diplom DB - база",</w:t>
      </w:r>
    </w:p>
    <w:p w14:paraId="266BA5D3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    Version = "v1",</w:t>
      </w:r>
    </w:p>
    <w:p w14:paraId="0AC546E1" w14:textId="77777777" w:rsidR="002A4B19" w:rsidRPr="002A4B19" w:rsidRDefault="002A4B19" w:rsidP="002A4B19">
      <w:pPr>
        <w:ind w:firstLine="0"/>
        <w:jc w:val="left"/>
        <w:rPr>
          <w:sz w:val="16"/>
          <w:szCs w:val="16"/>
        </w:rPr>
      </w:pPr>
      <w:r w:rsidRPr="002A4B19">
        <w:rPr>
          <w:sz w:val="16"/>
          <w:szCs w:val="16"/>
          <w:lang w:val="en-US"/>
        </w:rPr>
        <w:t xml:space="preserve">                Description</w:t>
      </w:r>
      <w:r w:rsidRPr="002A4B19">
        <w:rPr>
          <w:sz w:val="16"/>
          <w:szCs w:val="16"/>
        </w:rPr>
        <w:t xml:space="preserve"> = "</w:t>
      </w:r>
      <w:r w:rsidRPr="002A4B19">
        <w:rPr>
          <w:sz w:val="16"/>
          <w:szCs w:val="16"/>
          <w:lang w:val="en-US"/>
        </w:rPr>
        <w:t>API</w:t>
      </w:r>
      <w:r w:rsidRPr="002A4B19">
        <w:rPr>
          <w:sz w:val="16"/>
          <w:szCs w:val="16"/>
        </w:rPr>
        <w:t xml:space="preserve"> для дипломной работы"</w:t>
      </w:r>
    </w:p>
    <w:p w14:paraId="4D3CD431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</w:rPr>
        <w:t xml:space="preserve">            </w:t>
      </w:r>
      <w:r w:rsidRPr="002A4B19">
        <w:rPr>
          <w:sz w:val="16"/>
          <w:szCs w:val="16"/>
          <w:lang w:val="en-US"/>
        </w:rPr>
        <w:t>});</w:t>
      </w:r>
    </w:p>
    <w:p w14:paraId="2D93FD62" w14:textId="046742ED" w:rsidR="002A4B19" w:rsidRPr="002A4B19" w:rsidRDefault="002A4B19" w:rsidP="002A4B19">
      <w:pPr>
        <w:ind w:firstLine="0"/>
        <w:jc w:val="left"/>
        <w:rPr>
          <w:sz w:val="16"/>
          <w:szCs w:val="16"/>
        </w:rPr>
      </w:pPr>
      <w:r w:rsidRPr="002A4B19">
        <w:rPr>
          <w:sz w:val="16"/>
          <w:szCs w:val="16"/>
          <w:lang w:val="en-US"/>
        </w:rPr>
        <w:t xml:space="preserve">        });</w:t>
      </w:r>
    </w:p>
    <w:p w14:paraId="216C7417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public static IServiceCollection MakeBeautifulValidation(this IServiceCollection services)</w:t>
      </w:r>
    </w:p>
    <w:p w14:paraId="58AE67E0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{</w:t>
      </w:r>
    </w:p>
    <w:p w14:paraId="35D3EE31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services.AddFluentValidationAutoValidation();</w:t>
      </w:r>
    </w:p>
    <w:p w14:paraId="1E65A445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services.AddValidatorsFromAssemblyContaining&lt;IValidationMarker&gt;();</w:t>
      </w:r>
    </w:p>
    <w:p w14:paraId="3C5BB612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return services;</w:t>
      </w:r>
    </w:p>
    <w:p w14:paraId="20E388AE" w14:textId="240A4A78" w:rsidR="002A4B19" w:rsidRPr="002A4B19" w:rsidRDefault="002A4B19" w:rsidP="002A4B19">
      <w:pPr>
        <w:ind w:firstLine="0"/>
        <w:jc w:val="left"/>
        <w:rPr>
          <w:sz w:val="16"/>
          <w:szCs w:val="16"/>
        </w:rPr>
      </w:pPr>
      <w:r w:rsidRPr="002A4B19">
        <w:rPr>
          <w:sz w:val="16"/>
          <w:szCs w:val="16"/>
          <w:lang w:val="en-US"/>
        </w:rPr>
        <w:t xml:space="preserve">    }</w:t>
      </w:r>
    </w:p>
    <w:p w14:paraId="53FF4BFC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public static IServiceCollection MakeBeautifulServices(this IServiceCollection services)</w:t>
      </w:r>
    </w:p>
    <w:p w14:paraId="0412D50C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{</w:t>
      </w:r>
    </w:p>
    <w:p w14:paraId="6183E04F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return services</w:t>
      </w:r>
    </w:p>
    <w:p w14:paraId="1B412452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.AddScoped&lt;DiplomDb.API.Services.IScenarioService, DiplomDb.API.Services.ScenarioService&gt;()</w:t>
      </w:r>
    </w:p>
    <w:p w14:paraId="2D1B2DAA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.AddScoped&lt;DiplomDb.API.Services.IActionService, DiplomDb.API.Services.ActionService&gt;()</w:t>
      </w:r>
    </w:p>
    <w:p w14:paraId="06B39E5D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.AddScoped&lt;DiplomDb.API.Services.IObjectService, DiplomDb.API.Services.ObjectService&gt;()</w:t>
      </w:r>
    </w:p>
    <w:p w14:paraId="33CF13D4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.AddScoped&lt;DiplomDb.API.Services.IStepService, DiplomDb.API.Services.StepService&gt;()</w:t>
      </w:r>
    </w:p>
    <w:p w14:paraId="2A386EC7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.AddScoped&lt;DiplomDb.API.Services.IScenarioStepService, DiplomDb.API.Services.ScenarioStepService&gt;()</w:t>
      </w:r>
    </w:p>
    <w:p w14:paraId="51FE9C10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.AddScoped&lt;DiplomDb.API.Services.ISessionService, DiplomDb.API.Services.SessionService&gt;();</w:t>
      </w:r>
    </w:p>
    <w:p w14:paraId="2FB5EE80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}</w:t>
      </w:r>
    </w:p>
    <w:p w14:paraId="57742DFB" w14:textId="718B726C" w:rsidR="000F7C97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>}</w:t>
      </w:r>
    </w:p>
    <w:p w14:paraId="0CE0B848" w14:textId="77777777" w:rsidR="002A4B19" w:rsidRDefault="002A4B19" w:rsidP="002A4B19">
      <w:pPr>
        <w:ind w:firstLine="0"/>
        <w:jc w:val="center"/>
        <w:sectPr w:rsidR="002A4B19" w:rsidSect="002A4B19">
          <w:type w:val="continuous"/>
          <w:pgSz w:w="11906" w:h="16838"/>
          <w:pgMar w:top="1134" w:right="567" w:bottom="1134" w:left="1701" w:header="708" w:footer="708" w:gutter="0"/>
          <w:cols w:num="2" w:space="708"/>
          <w:docGrid w:linePitch="381"/>
        </w:sectPr>
      </w:pPr>
    </w:p>
    <w:p w14:paraId="651B2ACC" w14:textId="1F6C0560" w:rsidR="000F7C97" w:rsidRPr="002A4B19" w:rsidRDefault="002A4B19" w:rsidP="00D415D2">
      <w:pPr>
        <w:ind w:firstLine="0"/>
        <w:jc w:val="center"/>
        <w:rPr>
          <w:lang w:val="en-US"/>
        </w:rPr>
      </w:pPr>
      <w:r>
        <w:t>Рис</w:t>
      </w:r>
      <w:r w:rsidRPr="000F7C97">
        <w:rPr>
          <w:lang w:val="en-US"/>
        </w:rPr>
        <w:t xml:space="preserve">. </w:t>
      </w:r>
      <w:r>
        <w:t>П</w:t>
      </w:r>
      <w:r w:rsidRPr="000F7C97">
        <w:rPr>
          <w:lang w:val="en-US"/>
        </w:rPr>
        <w:t>2.</w:t>
      </w:r>
      <w:r>
        <w:t>4</w:t>
      </w:r>
      <w:r w:rsidRPr="000F7C97">
        <w:rPr>
          <w:lang w:val="en-US"/>
        </w:rPr>
        <w:t xml:space="preserve">. </w:t>
      </w:r>
      <w:r>
        <w:t>Файл</w:t>
      </w:r>
      <w:r w:rsidRPr="000F7C97">
        <w:rPr>
          <w:lang w:val="en-US"/>
        </w:rPr>
        <w:t xml:space="preserve"> "</w:t>
      </w:r>
      <w:r w:rsidRPr="002A4B19">
        <w:rPr>
          <w:lang w:val="en-US"/>
        </w:rPr>
        <w:t>BeautifulBuilderService</w:t>
      </w:r>
      <w:r w:rsidRPr="00E1465B">
        <w:rPr>
          <w:lang w:val="en-US"/>
        </w:rPr>
        <w:t>.cs"</w:t>
      </w:r>
    </w:p>
    <w:p w14:paraId="0EEAD2A1" w14:textId="77777777" w:rsidR="00232D70" w:rsidRPr="000F7C97" w:rsidRDefault="00232D70" w:rsidP="00232D70">
      <w:pPr>
        <w:rPr>
          <w:lang w:val="en-US"/>
        </w:rPr>
      </w:pPr>
    </w:p>
    <w:p w14:paraId="2CDC67DE" w14:textId="77777777" w:rsidR="000F7C97" w:rsidRDefault="000F7C97" w:rsidP="00B07777">
      <w:pPr>
        <w:rPr>
          <w:sz w:val="16"/>
          <w:szCs w:val="16"/>
          <w:lang w:val="en-US"/>
        </w:rPr>
        <w:sectPr w:rsidR="000F7C97" w:rsidSect="00B07777">
          <w:type w:val="continuous"/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178C0A67" w14:textId="132F2873" w:rsidR="00B07777" w:rsidRPr="00D415D2" w:rsidRDefault="00B07777" w:rsidP="00D415D2">
      <w:pPr>
        <w:rPr>
          <w:sz w:val="16"/>
          <w:szCs w:val="16"/>
          <w:lang w:val="en-US"/>
        </w:rPr>
      </w:pPr>
      <w:r w:rsidRPr="00B07777">
        <w:rPr>
          <w:sz w:val="16"/>
          <w:szCs w:val="16"/>
          <w:lang w:val="en-US"/>
        </w:rPr>
        <w:t>namespace DiplomDb.DTO;</w:t>
      </w:r>
    </w:p>
    <w:p w14:paraId="7833A3A6" w14:textId="21C18159" w:rsidR="00B07777" w:rsidRPr="00B07777" w:rsidRDefault="00B07777" w:rsidP="00B07777">
      <w:pPr>
        <w:rPr>
          <w:sz w:val="16"/>
          <w:szCs w:val="16"/>
          <w:lang w:val="en-US"/>
        </w:rPr>
      </w:pPr>
      <w:r w:rsidRPr="00B07777">
        <w:rPr>
          <w:sz w:val="16"/>
          <w:szCs w:val="16"/>
          <w:lang w:val="en-US"/>
        </w:rPr>
        <w:t>public record CreateScenarioRequest(</w:t>
      </w:r>
    </w:p>
    <w:p w14:paraId="701A2212" w14:textId="77777777" w:rsidR="00B07777" w:rsidRPr="00B07777" w:rsidRDefault="00B07777" w:rsidP="00B07777">
      <w:pPr>
        <w:rPr>
          <w:sz w:val="16"/>
          <w:szCs w:val="16"/>
          <w:lang w:val="en-US"/>
        </w:rPr>
      </w:pPr>
      <w:r w:rsidRPr="00B07777">
        <w:rPr>
          <w:sz w:val="16"/>
          <w:szCs w:val="16"/>
          <w:lang w:val="en-US"/>
        </w:rPr>
        <w:t xml:space="preserve">    string Name,</w:t>
      </w:r>
    </w:p>
    <w:p w14:paraId="3599F5AA" w14:textId="77777777" w:rsidR="00B07777" w:rsidRPr="00B07777" w:rsidRDefault="00B07777" w:rsidP="00B07777">
      <w:pPr>
        <w:rPr>
          <w:sz w:val="16"/>
          <w:szCs w:val="16"/>
          <w:lang w:val="en-US"/>
        </w:rPr>
      </w:pPr>
      <w:r w:rsidRPr="00B07777">
        <w:rPr>
          <w:sz w:val="16"/>
          <w:szCs w:val="16"/>
          <w:lang w:val="en-US"/>
        </w:rPr>
        <w:t xml:space="preserve">    List&lt;Guid&gt; ActionIds</w:t>
      </w:r>
    </w:p>
    <w:p w14:paraId="323E4D9A" w14:textId="228D4CA1" w:rsidR="00B07777" w:rsidRPr="00B07777" w:rsidRDefault="00B07777" w:rsidP="00B07777">
      <w:pPr>
        <w:rPr>
          <w:sz w:val="16"/>
          <w:szCs w:val="16"/>
        </w:rPr>
      </w:pPr>
      <w:r w:rsidRPr="00B07777">
        <w:rPr>
          <w:sz w:val="16"/>
          <w:szCs w:val="16"/>
          <w:lang w:val="en-US"/>
        </w:rPr>
        <w:t>);</w:t>
      </w:r>
    </w:p>
    <w:p w14:paraId="52F65A8A" w14:textId="1B52F690" w:rsidR="00B07777" w:rsidRPr="00E51745" w:rsidRDefault="00B07777" w:rsidP="00B07777">
      <w:pPr>
        <w:rPr>
          <w:sz w:val="16"/>
          <w:szCs w:val="16"/>
          <w:lang w:val="en-US"/>
        </w:rPr>
      </w:pPr>
      <w:r w:rsidRPr="00B07777">
        <w:rPr>
          <w:sz w:val="16"/>
          <w:szCs w:val="16"/>
          <w:lang w:val="en-US"/>
        </w:rPr>
        <w:t>public record CreateActionRequest(string Name);</w:t>
      </w:r>
    </w:p>
    <w:p w14:paraId="1A81EAE6" w14:textId="5AFC713C" w:rsidR="00B07777" w:rsidRPr="00D415D2" w:rsidRDefault="00B07777" w:rsidP="00D415D2">
      <w:pPr>
        <w:rPr>
          <w:sz w:val="16"/>
          <w:szCs w:val="16"/>
          <w:lang w:val="en-US"/>
        </w:rPr>
      </w:pPr>
      <w:r w:rsidRPr="00B07777">
        <w:rPr>
          <w:sz w:val="16"/>
          <w:szCs w:val="16"/>
          <w:lang w:val="en-US"/>
        </w:rPr>
        <w:t>public record CreateObjectRequest(string Name);</w:t>
      </w:r>
    </w:p>
    <w:p w14:paraId="3A5B33B2" w14:textId="77777777" w:rsidR="00B07777" w:rsidRPr="00B07777" w:rsidRDefault="00B07777" w:rsidP="00B07777">
      <w:pPr>
        <w:rPr>
          <w:sz w:val="16"/>
          <w:szCs w:val="16"/>
          <w:lang w:val="en-US"/>
        </w:rPr>
      </w:pPr>
      <w:r w:rsidRPr="00B07777">
        <w:rPr>
          <w:sz w:val="16"/>
          <w:szCs w:val="16"/>
          <w:lang w:val="en-US"/>
        </w:rPr>
        <w:t>public record CreateStepRequest(</w:t>
      </w:r>
    </w:p>
    <w:p w14:paraId="57DB0808" w14:textId="77777777" w:rsidR="00B07777" w:rsidRPr="00B07777" w:rsidRDefault="00B07777" w:rsidP="00B07777">
      <w:pPr>
        <w:rPr>
          <w:sz w:val="16"/>
          <w:szCs w:val="16"/>
          <w:lang w:val="en-US"/>
        </w:rPr>
      </w:pPr>
      <w:r w:rsidRPr="00B07777">
        <w:rPr>
          <w:sz w:val="16"/>
          <w:szCs w:val="16"/>
          <w:lang w:val="en-US"/>
        </w:rPr>
        <w:t xml:space="preserve">    Guid ActionId,</w:t>
      </w:r>
    </w:p>
    <w:p w14:paraId="08D008FB" w14:textId="77777777" w:rsidR="00B07777" w:rsidRPr="00B07777" w:rsidRDefault="00B07777" w:rsidP="00B07777">
      <w:pPr>
        <w:rPr>
          <w:sz w:val="16"/>
          <w:szCs w:val="16"/>
          <w:lang w:val="en-US"/>
        </w:rPr>
      </w:pPr>
      <w:r w:rsidRPr="00B07777">
        <w:rPr>
          <w:sz w:val="16"/>
          <w:szCs w:val="16"/>
          <w:lang w:val="en-US"/>
        </w:rPr>
        <w:t xml:space="preserve">    Guid ObjectId</w:t>
      </w:r>
    </w:p>
    <w:p w14:paraId="6C916851" w14:textId="277045F6" w:rsidR="00B07777" w:rsidRPr="00B07777" w:rsidRDefault="00B07777" w:rsidP="00B07777">
      <w:pPr>
        <w:rPr>
          <w:sz w:val="16"/>
          <w:szCs w:val="16"/>
        </w:rPr>
      </w:pPr>
      <w:r w:rsidRPr="00B07777">
        <w:rPr>
          <w:sz w:val="16"/>
          <w:szCs w:val="16"/>
          <w:lang w:val="en-US"/>
        </w:rPr>
        <w:t>);</w:t>
      </w:r>
    </w:p>
    <w:p w14:paraId="215BD214" w14:textId="77777777" w:rsidR="00B07777" w:rsidRPr="00B07777" w:rsidRDefault="00B07777" w:rsidP="00B07777">
      <w:pPr>
        <w:rPr>
          <w:sz w:val="16"/>
          <w:szCs w:val="16"/>
          <w:lang w:val="en-US"/>
        </w:rPr>
      </w:pPr>
      <w:r w:rsidRPr="00B07777">
        <w:rPr>
          <w:sz w:val="16"/>
          <w:szCs w:val="16"/>
          <w:lang w:val="en-US"/>
        </w:rPr>
        <w:t>public record CreateScenarioStepRequest(</w:t>
      </w:r>
    </w:p>
    <w:p w14:paraId="5A971D69" w14:textId="77777777" w:rsidR="00B07777" w:rsidRPr="00B07777" w:rsidRDefault="00B07777" w:rsidP="00B07777">
      <w:pPr>
        <w:rPr>
          <w:sz w:val="16"/>
          <w:szCs w:val="16"/>
          <w:lang w:val="en-US"/>
        </w:rPr>
      </w:pPr>
      <w:r w:rsidRPr="00B07777">
        <w:rPr>
          <w:sz w:val="16"/>
          <w:szCs w:val="16"/>
          <w:lang w:val="en-US"/>
        </w:rPr>
        <w:t xml:space="preserve">    Guid ScenarioId,</w:t>
      </w:r>
    </w:p>
    <w:p w14:paraId="72501E4E" w14:textId="77777777" w:rsidR="00B07777" w:rsidRPr="00B07777" w:rsidRDefault="00B07777" w:rsidP="00B07777">
      <w:pPr>
        <w:rPr>
          <w:sz w:val="16"/>
          <w:szCs w:val="16"/>
          <w:lang w:val="en-US"/>
        </w:rPr>
      </w:pPr>
      <w:r w:rsidRPr="00B07777">
        <w:rPr>
          <w:sz w:val="16"/>
          <w:szCs w:val="16"/>
          <w:lang w:val="en-US"/>
        </w:rPr>
        <w:t xml:space="preserve">    Guid StepId,</w:t>
      </w:r>
    </w:p>
    <w:p w14:paraId="06A79C63" w14:textId="77777777" w:rsidR="00B07777" w:rsidRPr="00B07777" w:rsidRDefault="00B07777" w:rsidP="00B07777">
      <w:pPr>
        <w:rPr>
          <w:sz w:val="16"/>
          <w:szCs w:val="16"/>
          <w:lang w:val="en-US"/>
        </w:rPr>
      </w:pPr>
      <w:r w:rsidRPr="00B07777">
        <w:rPr>
          <w:sz w:val="16"/>
          <w:szCs w:val="16"/>
          <w:lang w:val="en-US"/>
        </w:rPr>
        <w:t xml:space="preserve">    int Order</w:t>
      </w:r>
    </w:p>
    <w:p w14:paraId="65FAC491" w14:textId="1938A30B" w:rsidR="00B07777" w:rsidRPr="00B07777" w:rsidRDefault="00B07777" w:rsidP="00B07777">
      <w:pPr>
        <w:rPr>
          <w:sz w:val="16"/>
          <w:szCs w:val="16"/>
        </w:rPr>
      </w:pPr>
      <w:r w:rsidRPr="00B07777">
        <w:rPr>
          <w:sz w:val="16"/>
          <w:szCs w:val="16"/>
          <w:lang w:val="en-US"/>
        </w:rPr>
        <w:t>);</w:t>
      </w:r>
    </w:p>
    <w:p w14:paraId="6053D600" w14:textId="77777777" w:rsidR="00B07777" w:rsidRPr="00B07777" w:rsidRDefault="00B07777" w:rsidP="00B07777">
      <w:pPr>
        <w:rPr>
          <w:sz w:val="16"/>
          <w:szCs w:val="16"/>
          <w:lang w:val="en-US"/>
        </w:rPr>
      </w:pPr>
      <w:r w:rsidRPr="00B07777">
        <w:rPr>
          <w:sz w:val="16"/>
          <w:szCs w:val="16"/>
          <w:lang w:val="en-US"/>
        </w:rPr>
        <w:t>public record CreateSessionRequest(</w:t>
      </w:r>
    </w:p>
    <w:p w14:paraId="0B45AA5A" w14:textId="77777777" w:rsidR="00B07777" w:rsidRPr="00B07777" w:rsidRDefault="00B07777" w:rsidP="00B07777">
      <w:pPr>
        <w:rPr>
          <w:sz w:val="16"/>
          <w:szCs w:val="16"/>
          <w:lang w:val="en-US"/>
        </w:rPr>
      </w:pPr>
      <w:r w:rsidRPr="00B07777">
        <w:rPr>
          <w:sz w:val="16"/>
          <w:szCs w:val="16"/>
          <w:lang w:val="en-US"/>
        </w:rPr>
        <w:t xml:space="preserve">    Guid ScenarioId,</w:t>
      </w:r>
    </w:p>
    <w:p w14:paraId="0AA4E4D6" w14:textId="77777777" w:rsidR="00B07777" w:rsidRPr="00B07777" w:rsidRDefault="00B07777" w:rsidP="00B07777">
      <w:pPr>
        <w:rPr>
          <w:sz w:val="16"/>
          <w:szCs w:val="16"/>
        </w:rPr>
      </w:pPr>
      <w:r w:rsidRPr="00B07777">
        <w:rPr>
          <w:sz w:val="16"/>
          <w:szCs w:val="16"/>
          <w:lang w:val="en-US"/>
        </w:rPr>
        <w:t xml:space="preserve">    </w:t>
      </w:r>
      <w:r w:rsidRPr="00B07777">
        <w:rPr>
          <w:sz w:val="16"/>
          <w:szCs w:val="16"/>
        </w:rPr>
        <w:t>string CourseName</w:t>
      </w:r>
    </w:p>
    <w:p w14:paraId="3780C742" w14:textId="72EBAAAC" w:rsidR="00E1465B" w:rsidRPr="00B07777" w:rsidRDefault="00B07777" w:rsidP="00B07777">
      <w:pPr>
        <w:rPr>
          <w:sz w:val="16"/>
          <w:szCs w:val="16"/>
        </w:rPr>
      </w:pPr>
      <w:r w:rsidRPr="00B07777">
        <w:rPr>
          <w:sz w:val="16"/>
          <w:szCs w:val="16"/>
        </w:rPr>
        <w:t>);</w:t>
      </w:r>
    </w:p>
    <w:p w14:paraId="1E898944" w14:textId="77777777" w:rsidR="000F7C97" w:rsidRDefault="000F7C97" w:rsidP="00B07777">
      <w:pPr>
        <w:ind w:firstLine="0"/>
        <w:jc w:val="center"/>
        <w:sectPr w:rsidR="000F7C97" w:rsidSect="000F7C97">
          <w:type w:val="continuous"/>
          <w:pgSz w:w="11906" w:h="16838"/>
          <w:pgMar w:top="1134" w:right="567" w:bottom="1134" w:left="1701" w:header="708" w:footer="708" w:gutter="0"/>
          <w:cols w:num="2" w:space="708"/>
          <w:docGrid w:linePitch="381"/>
        </w:sectPr>
      </w:pPr>
    </w:p>
    <w:p w14:paraId="7AEF4E85" w14:textId="132F7A1A" w:rsidR="00232D70" w:rsidRPr="00D415D2" w:rsidRDefault="00B07777" w:rsidP="00D415D2">
      <w:pPr>
        <w:ind w:firstLine="0"/>
        <w:jc w:val="center"/>
        <w:rPr>
          <w:lang w:val="en-US"/>
        </w:rPr>
      </w:pPr>
      <w:r>
        <w:t>Рис</w:t>
      </w:r>
      <w:r w:rsidRPr="00B07777">
        <w:rPr>
          <w:lang w:val="en-US"/>
        </w:rPr>
        <w:t xml:space="preserve">. </w:t>
      </w:r>
      <w:r>
        <w:t>П</w:t>
      </w:r>
      <w:r w:rsidRPr="00B07777">
        <w:rPr>
          <w:lang w:val="en-US"/>
        </w:rPr>
        <w:t>2.</w:t>
      </w:r>
      <w:r w:rsidR="00D415D2">
        <w:t>5</w:t>
      </w:r>
      <w:r w:rsidRPr="00B07777">
        <w:rPr>
          <w:lang w:val="en-US"/>
        </w:rPr>
        <w:t xml:space="preserve">. </w:t>
      </w:r>
      <w:r>
        <w:t>Пример</w:t>
      </w:r>
      <w:r w:rsidRPr="00E1465B">
        <w:rPr>
          <w:lang w:val="en-US"/>
        </w:rPr>
        <w:t xml:space="preserve"> DTO (Data Transfer Objects). </w:t>
      </w:r>
      <w:r>
        <w:t>Файл</w:t>
      </w:r>
      <w:r w:rsidRPr="00E1465B">
        <w:rPr>
          <w:lang w:val="en-US"/>
        </w:rPr>
        <w:t xml:space="preserve"> "Request.cs"</w:t>
      </w:r>
    </w:p>
    <w:p w14:paraId="182159FE" w14:textId="77777777" w:rsidR="00D415D2" w:rsidRPr="000F7C97" w:rsidRDefault="00D415D2" w:rsidP="00D415D2">
      <w:pPr>
        <w:ind w:firstLine="0"/>
        <w:rPr>
          <w:lang w:val="en-US"/>
        </w:rPr>
      </w:pPr>
    </w:p>
    <w:p w14:paraId="52861C92" w14:textId="77777777" w:rsidR="00D415D2" w:rsidRDefault="00D415D2" w:rsidP="00D415D2">
      <w:pPr>
        <w:rPr>
          <w:sz w:val="16"/>
          <w:szCs w:val="16"/>
          <w:lang w:val="en-US"/>
        </w:rPr>
        <w:sectPr w:rsidR="00D415D2" w:rsidSect="00D415D2">
          <w:type w:val="continuous"/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7DCF8B06" w14:textId="2B7595AD" w:rsidR="00D415D2" w:rsidRPr="00D415D2" w:rsidRDefault="00D415D2" w:rsidP="00D415D2">
      <w:pPr>
        <w:ind w:firstLine="0"/>
        <w:jc w:val="left"/>
        <w:rPr>
          <w:sz w:val="16"/>
          <w:szCs w:val="16"/>
        </w:rPr>
      </w:pPr>
      <w:r w:rsidRPr="00D415D2">
        <w:rPr>
          <w:sz w:val="16"/>
          <w:szCs w:val="16"/>
          <w:lang w:val="en-US"/>
        </w:rPr>
        <w:t>namespace Diplom.DTO;</w:t>
      </w:r>
    </w:p>
    <w:p w14:paraId="1E1567C8" w14:textId="77777777" w:rsidR="00D415D2" w:rsidRPr="00D415D2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>public record CreateScenarioRequest(</w:t>
      </w:r>
    </w:p>
    <w:p w14:paraId="363B2E36" w14:textId="77777777" w:rsidR="00D415D2" w:rsidRPr="00D415D2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 xml:space="preserve">    string Name,</w:t>
      </w:r>
    </w:p>
    <w:p w14:paraId="17689D32" w14:textId="77777777" w:rsidR="00D415D2" w:rsidRPr="00D415D2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 xml:space="preserve">    List&lt;Guid&gt; ActionIds</w:t>
      </w:r>
    </w:p>
    <w:p w14:paraId="303DBDB8" w14:textId="58FBDE52" w:rsidR="00D415D2" w:rsidRPr="00D415D2" w:rsidRDefault="00D415D2" w:rsidP="00D415D2">
      <w:pPr>
        <w:ind w:firstLine="0"/>
        <w:jc w:val="left"/>
        <w:rPr>
          <w:sz w:val="16"/>
          <w:szCs w:val="16"/>
        </w:rPr>
      </w:pPr>
      <w:r w:rsidRPr="00D415D2">
        <w:rPr>
          <w:sz w:val="16"/>
          <w:szCs w:val="16"/>
          <w:lang w:val="en-US"/>
        </w:rPr>
        <w:t>);</w:t>
      </w:r>
    </w:p>
    <w:p w14:paraId="5AC89D96" w14:textId="1CB332C4" w:rsidR="00D415D2" w:rsidRPr="00E51745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>public record CreateActionRequest(string Name);</w:t>
      </w:r>
    </w:p>
    <w:p w14:paraId="6A223E5A" w14:textId="566FF1EF" w:rsidR="00D415D2" w:rsidRPr="00E51745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>public record CreateObjectRequest(string Name);</w:t>
      </w:r>
    </w:p>
    <w:p w14:paraId="3EBEE4B4" w14:textId="77777777" w:rsidR="00D415D2" w:rsidRPr="00D415D2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>public record CreateStepRequest(</w:t>
      </w:r>
    </w:p>
    <w:p w14:paraId="3C589758" w14:textId="77777777" w:rsidR="00D415D2" w:rsidRPr="00D415D2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 xml:space="preserve">    Guid ActionId,</w:t>
      </w:r>
    </w:p>
    <w:p w14:paraId="2DB2EF86" w14:textId="77777777" w:rsidR="00D415D2" w:rsidRPr="00D415D2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 xml:space="preserve">    Guid ObjectId</w:t>
      </w:r>
    </w:p>
    <w:p w14:paraId="24FD2CC5" w14:textId="6D6065C9" w:rsidR="00D415D2" w:rsidRPr="00D415D2" w:rsidRDefault="00D415D2" w:rsidP="00D415D2">
      <w:pPr>
        <w:ind w:firstLine="0"/>
        <w:jc w:val="left"/>
        <w:rPr>
          <w:sz w:val="16"/>
          <w:szCs w:val="16"/>
        </w:rPr>
      </w:pPr>
      <w:r w:rsidRPr="00D415D2">
        <w:rPr>
          <w:sz w:val="16"/>
          <w:szCs w:val="16"/>
          <w:lang w:val="en-US"/>
        </w:rPr>
        <w:t>);</w:t>
      </w:r>
    </w:p>
    <w:p w14:paraId="1FAB38A4" w14:textId="77777777" w:rsidR="00D415D2" w:rsidRPr="00D415D2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>public record CreateScenarioStepRequest(</w:t>
      </w:r>
    </w:p>
    <w:p w14:paraId="06A8B277" w14:textId="77777777" w:rsidR="00D415D2" w:rsidRPr="00D415D2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 xml:space="preserve">    Guid ScenarioId,</w:t>
      </w:r>
    </w:p>
    <w:p w14:paraId="10D32C44" w14:textId="77777777" w:rsidR="00D415D2" w:rsidRPr="00D415D2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 xml:space="preserve">    Guid StepId,</w:t>
      </w:r>
    </w:p>
    <w:p w14:paraId="1055E68D" w14:textId="77777777" w:rsidR="00D415D2" w:rsidRPr="00D415D2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 xml:space="preserve">    int Order</w:t>
      </w:r>
    </w:p>
    <w:p w14:paraId="5576AFB2" w14:textId="79E718B0" w:rsidR="00D415D2" w:rsidRPr="00D415D2" w:rsidRDefault="00D415D2" w:rsidP="00D415D2">
      <w:pPr>
        <w:ind w:firstLine="0"/>
        <w:jc w:val="left"/>
        <w:rPr>
          <w:sz w:val="16"/>
          <w:szCs w:val="16"/>
        </w:rPr>
      </w:pPr>
      <w:r w:rsidRPr="00D415D2">
        <w:rPr>
          <w:sz w:val="16"/>
          <w:szCs w:val="16"/>
          <w:lang w:val="en-US"/>
        </w:rPr>
        <w:t>);</w:t>
      </w:r>
    </w:p>
    <w:p w14:paraId="453F2DBC" w14:textId="77777777" w:rsidR="00D415D2" w:rsidRPr="00D415D2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>public record CreateSessionRequest(</w:t>
      </w:r>
    </w:p>
    <w:p w14:paraId="23CA589F" w14:textId="77777777" w:rsidR="00D415D2" w:rsidRPr="00D415D2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 xml:space="preserve">    Guid ScenarioId,</w:t>
      </w:r>
    </w:p>
    <w:p w14:paraId="24B67EA4" w14:textId="77777777" w:rsidR="00D415D2" w:rsidRPr="00D415D2" w:rsidRDefault="00D415D2" w:rsidP="00D415D2">
      <w:pPr>
        <w:ind w:firstLine="0"/>
        <w:jc w:val="left"/>
        <w:rPr>
          <w:sz w:val="16"/>
          <w:szCs w:val="16"/>
        </w:rPr>
      </w:pPr>
      <w:r w:rsidRPr="00D415D2">
        <w:rPr>
          <w:sz w:val="16"/>
          <w:szCs w:val="16"/>
          <w:lang w:val="en-US"/>
        </w:rPr>
        <w:t xml:space="preserve">    </w:t>
      </w:r>
      <w:r w:rsidRPr="00D415D2">
        <w:rPr>
          <w:sz w:val="16"/>
          <w:szCs w:val="16"/>
        </w:rPr>
        <w:t>string CourseName</w:t>
      </w:r>
    </w:p>
    <w:p w14:paraId="56618BB2" w14:textId="082519DF" w:rsidR="00D415D2" w:rsidRPr="00D415D2" w:rsidRDefault="00D415D2" w:rsidP="00D415D2">
      <w:pPr>
        <w:ind w:firstLine="0"/>
        <w:jc w:val="left"/>
        <w:rPr>
          <w:sz w:val="16"/>
          <w:szCs w:val="16"/>
        </w:rPr>
      </w:pPr>
      <w:r w:rsidRPr="00D415D2">
        <w:rPr>
          <w:sz w:val="16"/>
          <w:szCs w:val="16"/>
        </w:rPr>
        <w:t>);</w:t>
      </w:r>
    </w:p>
    <w:p w14:paraId="77391BE7" w14:textId="77777777" w:rsidR="00D415D2" w:rsidRPr="00D415D2" w:rsidRDefault="00D415D2" w:rsidP="00D415D2">
      <w:pPr>
        <w:ind w:firstLine="0"/>
        <w:jc w:val="center"/>
        <w:rPr>
          <w:lang w:val="en-US"/>
        </w:rPr>
        <w:sectPr w:rsidR="00D415D2" w:rsidRPr="00D415D2" w:rsidSect="00D415D2">
          <w:type w:val="continuous"/>
          <w:pgSz w:w="11906" w:h="16838"/>
          <w:pgMar w:top="1134" w:right="567" w:bottom="1134" w:left="1701" w:header="708" w:footer="708" w:gutter="0"/>
          <w:cols w:num="2" w:space="708"/>
          <w:docGrid w:linePitch="381"/>
        </w:sectPr>
      </w:pPr>
    </w:p>
    <w:p w14:paraId="64F070DD" w14:textId="70D6E0C4" w:rsidR="00D415D2" w:rsidRDefault="00D415D2" w:rsidP="00D415D2">
      <w:pPr>
        <w:ind w:firstLine="0"/>
        <w:jc w:val="center"/>
      </w:pPr>
      <w:r>
        <w:t>Рис</w:t>
      </w:r>
      <w:r w:rsidRPr="00B07777">
        <w:rPr>
          <w:lang w:val="en-US"/>
        </w:rPr>
        <w:t xml:space="preserve">. </w:t>
      </w:r>
      <w:r>
        <w:t>П</w:t>
      </w:r>
      <w:r w:rsidRPr="00B07777">
        <w:rPr>
          <w:lang w:val="en-US"/>
        </w:rPr>
        <w:t>2.</w:t>
      </w:r>
      <w:r>
        <w:t>6</w:t>
      </w:r>
      <w:r w:rsidRPr="00B07777">
        <w:rPr>
          <w:lang w:val="en-US"/>
        </w:rPr>
        <w:t xml:space="preserve">. </w:t>
      </w:r>
      <w:r>
        <w:t>Пример</w:t>
      </w:r>
      <w:r w:rsidRPr="00E1465B">
        <w:rPr>
          <w:lang w:val="en-US"/>
        </w:rPr>
        <w:t xml:space="preserve"> DTO (Data Transfer Objects). </w:t>
      </w:r>
      <w:r>
        <w:t>Файл</w:t>
      </w:r>
      <w:r w:rsidRPr="00D415D2">
        <w:t xml:space="preserve"> "</w:t>
      </w:r>
      <w:r w:rsidRPr="00D415D2">
        <w:rPr>
          <w:lang w:val="en-US"/>
        </w:rPr>
        <w:t>Request</w:t>
      </w:r>
      <w:r w:rsidRPr="00D415D2">
        <w:t>.</w:t>
      </w:r>
      <w:r w:rsidRPr="00E1465B">
        <w:rPr>
          <w:lang w:val="en-US"/>
        </w:rPr>
        <w:t>cs</w:t>
      </w:r>
      <w:r w:rsidRPr="00D415D2">
        <w:t>"</w:t>
      </w:r>
    </w:p>
    <w:p w14:paraId="3F6C627A" w14:textId="77777777" w:rsidR="00232D70" w:rsidRDefault="00232D70" w:rsidP="00B07777">
      <w:pPr>
        <w:ind w:firstLine="0"/>
        <w:jc w:val="center"/>
      </w:pPr>
    </w:p>
    <w:p w14:paraId="68DE173A" w14:textId="77777777" w:rsidR="00D415D2" w:rsidRDefault="00D415D2" w:rsidP="00D415D2">
      <w:pPr>
        <w:ind w:firstLine="0"/>
        <w:jc w:val="left"/>
        <w:rPr>
          <w:sz w:val="16"/>
          <w:szCs w:val="16"/>
          <w:lang w:val="en-US"/>
        </w:rPr>
        <w:sectPr w:rsidR="00D415D2" w:rsidSect="00B07777">
          <w:type w:val="continuous"/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1B5CBC5F" w14:textId="20886BE1" w:rsidR="00D415D2" w:rsidRPr="00D415D2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>using FluentValidation;</w:t>
      </w:r>
    </w:p>
    <w:p w14:paraId="2C47711B" w14:textId="2C9F627E" w:rsidR="00D415D2" w:rsidRPr="00D415D2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>namespace Diplom.DTO.Validation;</w:t>
      </w:r>
    </w:p>
    <w:p w14:paraId="4BCAEBFB" w14:textId="77777777" w:rsidR="00D415D2" w:rsidRPr="00D415D2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>internal class CreateScenarioValidator : AbstractValidator&lt;CreateScenarioRequest&gt;</w:t>
      </w:r>
    </w:p>
    <w:p w14:paraId="42CBC77D" w14:textId="77777777" w:rsidR="00D415D2" w:rsidRPr="00D415D2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>{</w:t>
      </w:r>
    </w:p>
    <w:p w14:paraId="7FFFC6CB" w14:textId="60851DBA" w:rsidR="00D415D2" w:rsidRPr="00D415D2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 xml:space="preserve">    public CreateScenarioValidator()    {</w:t>
      </w:r>
    </w:p>
    <w:p w14:paraId="127A5262" w14:textId="77777777" w:rsidR="00D415D2" w:rsidRPr="00D415D2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 xml:space="preserve">        RuleFor(x =&gt; x.Name)</w:t>
      </w:r>
    </w:p>
    <w:p w14:paraId="79B73E28" w14:textId="77777777" w:rsidR="00D415D2" w:rsidRPr="00D415D2" w:rsidRDefault="00D415D2" w:rsidP="00D415D2">
      <w:pPr>
        <w:ind w:firstLine="0"/>
        <w:jc w:val="left"/>
        <w:rPr>
          <w:sz w:val="16"/>
          <w:szCs w:val="16"/>
        </w:rPr>
      </w:pPr>
      <w:r w:rsidRPr="00D415D2">
        <w:rPr>
          <w:sz w:val="16"/>
          <w:szCs w:val="16"/>
          <w:lang w:val="en-US"/>
        </w:rPr>
        <w:t xml:space="preserve">            </w:t>
      </w:r>
      <w:r w:rsidRPr="00D415D2">
        <w:rPr>
          <w:sz w:val="16"/>
          <w:szCs w:val="16"/>
        </w:rPr>
        <w:t>.NotEmpty().WithMessage("Название сценария обязательно.")</w:t>
      </w:r>
    </w:p>
    <w:p w14:paraId="05D88C74" w14:textId="77777777" w:rsidR="00D415D2" w:rsidRPr="00D415D2" w:rsidRDefault="00D415D2" w:rsidP="00D415D2">
      <w:pPr>
        <w:ind w:firstLine="0"/>
        <w:jc w:val="left"/>
        <w:rPr>
          <w:sz w:val="16"/>
          <w:szCs w:val="16"/>
        </w:rPr>
      </w:pPr>
      <w:r w:rsidRPr="00D415D2">
        <w:rPr>
          <w:sz w:val="16"/>
          <w:szCs w:val="16"/>
        </w:rPr>
        <w:t xml:space="preserve">            .MinimumLength(3).WithMessage("Название должно быть не короче 3 символов.")</w:t>
      </w:r>
    </w:p>
    <w:p w14:paraId="5971EAF6" w14:textId="799247BF" w:rsidR="00D415D2" w:rsidRPr="00D415D2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</w:rPr>
        <w:t xml:space="preserve">            .MaximumLength(50).WithMessage("Название не должно превышать 50 символов.");</w:t>
      </w:r>
    </w:p>
    <w:p w14:paraId="024FCBF1" w14:textId="77777777" w:rsidR="00D415D2" w:rsidRPr="00D415D2" w:rsidRDefault="00D415D2" w:rsidP="00D415D2">
      <w:pPr>
        <w:ind w:firstLine="0"/>
        <w:jc w:val="left"/>
        <w:rPr>
          <w:sz w:val="16"/>
          <w:szCs w:val="16"/>
        </w:rPr>
      </w:pPr>
      <w:r w:rsidRPr="00D415D2">
        <w:rPr>
          <w:sz w:val="16"/>
          <w:szCs w:val="16"/>
        </w:rPr>
        <w:t xml:space="preserve">        RuleFor(x =&gt; x.ActionIds)</w:t>
      </w:r>
    </w:p>
    <w:p w14:paraId="4A4F9798" w14:textId="77777777" w:rsidR="00D415D2" w:rsidRPr="00D415D2" w:rsidRDefault="00D415D2" w:rsidP="00D415D2">
      <w:pPr>
        <w:ind w:firstLine="0"/>
        <w:jc w:val="left"/>
        <w:rPr>
          <w:sz w:val="16"/>
          <w:szCs w:val="16"/>
        </w:rPr>
      </w:pPr>
      <w:r w:rsidRPr="00D415D2">
        <w:rPr>
          <w:sz w:val="16"/>
          <w:szCs w:val="16"/>
        </w:rPr>
        <w:t xml:space="preserve">            .NotEmpty().WithMessage("Сценарий должен содержать хотя бы одно действие.")</w:t>
      </w:r>
    </w:p>
    <w:p w14:paraId="0970A8F2" w14:textId="77777777" w:rsidR="00E51745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</w:rPr>
        <w:t xml:space="preserve">            .Must(x =&gt; x != null &amp;&amp; x.Count &gt; 0).WithMessage("Список действий не может быть пустым.");</w:t>
      </w:r>
    </w:p>
    <w:p w14:paraId="5146745D" w14:textId="77777777" w:rsidR="00E51745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</w:rPr>
        <w:t xml:space="preserve">    }</w:t>
      </w:r>
    </w:p>
    <w:p w14:paraId="461B7225" w14:textId="2190F652" w:rsidR="00D415D2" w:rsidRPr="00D415D2" w:rsidRDefault="00D415D2" w:rsidP="00D415D2">
      <w:pPr>
        <w:ind w:firstLine="0"/>
        <w:jc w:val="left"/>
        <w:rPr>
          <w:sz w:val="16"/>
          <w:szCs w:val="16"/>
        </w:rPr>
      </w:pPr>
      <w:r w:rsidRPr="00D415D2">
        <w:rPr>
          <w:sz w:val="16"/>
          <w:szCs w:val="16"/>
        </w:rPr>
        <w:t>}</w:t>
      </w:r>
    </w:p>
    <w:p w14:paraId="2B2E0BD3" w14:textId="77777777" w:rsidR="00D415D2" w:rsidRDefault="00D415D2" w:rsidP="00D415D2">
      <w:pPr>
        <w:ind w:firstLine="0"/>
        <w:jc w:val="center"/>
        <w:sectPr w:rsidR="00D415D2" w:rsidSect="00D415D2">
          <w:type w:val="continuous"/>
          <w:pgSz w:w="11906" w:h="16838"/>
          <w:pgMar w:top="1134" w:right="567" w:bottom="1134" w:left="1701" w:header="708" w:footer="708" w:gutter="0"/>
          <w:cols w:num="2" w:space="708"/>
          <w:docGrid w:linePitch="381"/>
        </w:sectPr>
      </w:pPr>
    </w:p>
    <w:p w14:paraId="07E275B0" w14:textId="16EB060E" w:rsidR="00D415D2" w:rsidRPr="00D415D2" w:rsidRDefault="00D415D2" w:rsidP="00D415D2">
      <w:pPr>
        <w:ind w:firstLine="0"/>
        <w:jc w:val="center"/>
        <w:rPr>
          <w:lang w:val="en-US"/>
        </w:rPr>
      </w:pPr>
      <w:r>
        <w:t>Рис</w:t>
      </w:r>
      <w:r w:rsidRPr="00E51745">
        <w:t xml:space="preserve">. </w:t>
      </w:r>
      <w:r>
        <w:t>П</w:t>
      </w:r>
      <w:r w:rsidRPr="00E51745">
        <w:t>2.</w:t>
      </w:r>
      <w:r w:rsidRPr="00E51745">
        <w:t>7</w:t>
      </w:r>
      <w:r w:rsidRPr="00E51745">
        <w:t xml:space="preserve">. </w:t>
      </w:r>
      <w:r>
        <w:t>Пример</w:t>
      </w:r>
      <w:r w:rsidRPr="00D415D2">
        <w:rPr>
          <w:lang w:val="en-US"/>
        </w:rPr>
        <w:t xml:space="preserve"> </w:t>
      </w:r>
      <w:r>
        <w:t>валидатора</w:t>
      </w:r>
      <w:r w:rsidRPr="00D415D2">
        <w:rPr>
          <w:lang w:val="en-US"/>
        </w:rPr>
        <w:t xml:space="preserve"> </w:t>
      </w:r>
      <w:r>
        <w:rPr>
          <w:lang w:val="en-US"/>
        </w:rPr>
        <w:t>DTO</w:t>
      </w:r>
      <w:r w:rsidRPr="00E1465B">
        <w:rPr>
          <w:lang w:val="en-US"/>
        </w:rPr>
        <w:t xml:space="preserve">. </w:t>
      </w:r>
      <w:r>
        <w:t>Файл</w:t>
      </w:r>
      <w:r w:rsidRPr="00D415D2">
        <w:rPr>
          <w:lang w:val="en-US"/>
        </w:rPr>
        <w:t xml:space="preserve"> "CreateScenarioValidator.</w:t>
      </w:r>
      <w:r w:rsidRPr="00E1465B">
        <w:rPr>
          <w:lang w:val="en-US"/>
        </w:rPr>
        <w:t>cs</w:t>
      </w:r>
      <w:r w:rsidRPr="00D415D2">
        <w:rPr>
          <w:lang w:val="en-US"/>
        </w:rPr>
        <w:t>"</w:t>
      </w:r>
    </w:p>
    <w:p w14:paraId="4B233834" w14:textId="77777777" w:rsidR="00E51745" w:rsidRPr="00E51745" w:rsidRDefault="00E51745" w:rsidP="00E51745">
      <w:pPr>
        <w:ind w:firstLine="0"/>
      </w:pPr>
    </w:p>
    <w:p w14:paraId="636B9261" w14:textId="77777777" w:rsidR="00E51745" w:rsidRPr="00E51745" w:rsidRDefault="00E51745" w:rsidP="00E51745">
      <w:pPr>
        <w:ind w:firstLine="0"/>
        <w:jc w:val="left"/>
        <w:rPr>
          <w:sz w:val="16"/>
          <w:szCs w:val="16"/>
          <w:lang w:val="en-US"/>
        </w:rPr>
      </w:pPr>
      <w:r w:rsidRPr="00E51745">
        <w:rPr>
          <w:sz w:val="16"/>
          <w:szCs w:val="16"/>
          <w:lang w:val="en-US"/>
        </w:rPr>
        <w:lastRenderedPageBreak/>
        <w:t>using Diplom.DTO;</w:t>
      </w:r>
    </w:p>
    <w:p w14:paraId="6F69ED9D" w14:textId="0D3673DB" w:rsidR="00E51745" w:rsidRPr="00E51745" w:rsidRDefault="00E51745" w:rsidP="00E51745">
      <w:pPr>
        <w:ind w:firstLine="0"/>
        <w:jc w:val="left"/>
        <w:rPr>
          <w:sz w:val="16"/>
          <w:szCs w:val="16"/>
        </w:rPr>
      </w:pPr>
      <w:r w:rsidRPr="00E51745">
        <w:rPr>
          <w:sz w:val="16"/>
          <w:szCs w:val="16"/>
          <w:lang w:val="en-US"/>
        </w:rPr>
        <w:t>using DiplomDb.Domain.Entity;</w:t>
      </w:r>
    </w:p>
    <w:p w14:paraId="4DCD8BA2" w14:textId="77777777" w:rsidR="00E51745" w:rsidRPr="00E51745" w:rsidRDefault="00E51745" w:rsidP="00E51745">
      <w:pPr>
        <w:ind w:firstLine="0"/>
        <w:jc w:val="left"/>
        <w:rPr>
          <w:sz w:val="16"/>
          <w:szCs w:val="16"/>
          <w:lang w:val="en-US"/>
        </w:rPr>
      </w:pPr>
      <w:r w:rsidRPr="00E51745">
        <w:rPr>
          <w:sz w:val="16"/>
          <w:szCs w:val="16"/>
          <w:lang w:val="en-US"/>
        </w:rPr>
        <w:t>namespace DiplomDb.API.Services;</w:t>
      </w:r>
    </w:p>
    <w:p w14:paraId="07023A36" w14:textId="77777777" w:rsidR="00E51745" w:rsidRPr="00E51745" w:rsidRDefault="00E51745" w:rsidP="00E51745">
      <w:pPr>
        <w:ind w:firstLine="0"/>
        <w:jc w:val="left"/>
        <w:rPr>
          <w:sz w:val="16"/>
          <w:szCs w:val="16"/>
          <w:lang w:val="en-US"/>
        </w:rPr>
      </w:pPr>
      <w:r w:rsidRPr="00E51745">
        <w:rPr>
          <w:sz w:val="16"/>
          <w:szCs w:val="16"/>
          <w:lang w:val="en-US"/>
        </w:rPr>
        <w:t>public interface IActionService : IBaseService&lt;ActionEntity, CreateActionRequest, ActionResponse&gt;</w:t>
      </w:r>
    </w:p>
    <w:p w14:paraId="7B7FD3B9" w14:textId="77777777" w:rsidR="00E51745" w:rsidRPr="00E51745" w:rsidRDefault="00E51745" w:rsidP="00E51745">
      <w:pPr>
        <w:ind w:firstLine="0"/>
        <w:jc w:val="left"/>
        <w:rPr>
          <w:sz w:val="16"/>
          <w:szCs w:val="16"/>
        </w:rPr>
      </w:pPr>
      <w:r w:rsidRPr="00E51745">
        <w:rPr>
          <w:sz w:val="16"/>
          <w:szCs w:val="16"/>
        </w:rPr>
        <w:t>{</w:t>
      </w:r>
    </w:p>
    <w:p w14:paraId="066C97EF" w14:textId="77777777" w:rsidR="00E51745" w:rsidRPr="00E51745" w:rsidRDefault="00E51745" w:rsidP="00E51745">
      <w:pPr>
        <w:ind w:firstLine="0"/>
        <w:jc w:val="left"/>
        <w:rPr>
          <w:sz w:val="16"/>
          <w:szCs w:val="16"/>
          <w:lang w:val="en-US"/>
        </w:rPr>
      </w:pPr>
      <w:r w:rsidRPr="00E51745">
        <w:rPr>
          <w:sz w:val="16"/>
          <w:szCs w:val="16"/>
          <w:lang w:val="en-US"/>
        </w:rPr>
        <w:t xml:space="preserve">    Task&lt;IEnumerable&lt;ActionResponse&gt;&gt; GetByIdsAsync(IEnumerable&lt;Guid&gt; ids, CancellationToken cancellationToken = default);</w:t>
      </w:r>
    </w:p>
    <w:p w14:paraId="2ABB254F" w14:textId="0F0D5304" w:rsidR="00E51745" w:rsidRPr="00E51745" w:rsidRDefault="00E51745" w:rsidP="00E51745">
      <w:pPr>
        <w:ind w:firstLine="0"/>
        <w:jc w:val="left"/>
        <w:rPr>
          <w:sz w:val="16"/>
          <w:szCs w:val="16"/>
          <w:lang w:val="en-US"/>
        </w:rPr>
      </w:pPr>
      <w:r w:rsidRPr="00E51745">
        <w:rPr>
          <w:sz w:val="16"/>
          <w:szCs w:val="16"/>
          <w:lang w:val="en-US"/>
        </w:rPr>
        <w:t>}</w:t>
      </w:r>
    </w:p>
    <w:p w14:paraId="2B90B192" w14:textId="2175671B" w:rsidR="00E51745" w:rsidRPr="00E51745" w:rsidRDefault="00E51745" w:rsidP="00E51745">
      <w:pPr>
        <w:ind w:firstLine="0"/>
        <w:jc w:val="center"/>
      </w:pPr>
      <w:r>
        <w:t>Рис</w:t>
      </w:r>
      <w:r w:rsidRPr="00E51745">
        <w:t xml:space="preserve">. </w:t>
      </w:r>
      <w:r>
        <w:t>П</w:t>
      </w:r>
      <w:r w:rsidRPr="00E51745">
        <w:t>2.</w:t>
      </w:r>
      <w:r>
        <w:t>8</w:t>
      </w:r>
      <w:r w:rsidRPr="00E51745">
        <w:t xml:space="preserve">. </w:t>
      </w:r>
      <w:r>
        <w:t>Пример</w:t>
      </w:r>
      <w:r w:rsidRPr="00E51745">
        <w:t xml:space="preserve"> </w:t>
      </w:r>
      <w:r>
        <w:t>интерфейса</w:t>
      </w:r>
      <w:r w:rsidRPr="00E51745">
        <w:t xml:space="preserve"> </w:t>
      </w:r>
      <w:r>
        <w:t>сервиса.</w:t>
      </w:r>
      <w:r w:rsidRPr="00E51745">
        <w:t xml:space="preserve"> </w:t>
      </w:r>
      <w:r>
        <w:t>Файл</w:t>
      </w:r>
      <w:r w:rsidRPr="00E51745">
        <w:t xml:space="preserve"> "IActionService.</w:t>
      </w:r>
      <w:r w:rsidRPr="00E1465B">
        <w:rPr>
          <w:lang w:val="en-US"/>
        </w:rPr>
        <w:t>cs</w:t>
      </w:r>
      <w:r w:rsidRPr="00E51745">
        <w:t>"</w:t>
      </w:r>
    </w:p>
    <w:p w14:paraId="43C8049B" w14:textId="77777777" w:rsidR="00E51745" w:rsidRDefault="00E51745" w:rsidP="00E51745">
      <w:pPr>
        <w:rPr>
          <w:lang w:val="en-US"/>
        </w:rPr>
      </w:pPr>
    </w:p>
    <w:p w14:paraId="6A44B117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>using Diplom.DTO;</w:t>
      </w:r>
    </w:p>
    <w:p w14:paraId="684ABE22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>using DiplomDb.API.Services;</w:t>
      </w:r>
    </w:p>
    <w:p w14:paraId="166D0515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>using Microsoft.AspNetCore.Mvc;</w:t>
      </w:r>
    </w:p>
    <w:p w14:paraId="6F68AB3A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>namespace DiplomDb.API.Controllers;</w:t>
      </w:r>
    </w:p>
    <w:p w14:paraId="1D7DBD8B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>[ApiController]</w:t>
      </w:r>
    </w:p>
    <w:p w14:paraId="7BDD3F81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>[Route("api/[controller]")]</w:t>
      </w:r>
    </w:p>
    <w:p w14:paraId="5BCB142A" w14:textId="7CB7ED1E" w:rsidR="005954E9" w:rsidRPr="005954E9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>public class ActionController(IActionService actionService) : ControllerBase</w:t>
      </w:r>
      <w:r w:rsidRPr="005954E9">
        <w:rPr>
          <w:sz w:val="16"/>
          <w:szCs w:val="16"/>
          <w:lang w:val="en-US"/>
        </w:rPr>
        <w:t>{</w:t>
      </w:r>
    </w:p>
    <w:p w14:paraId="18D17FE1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[HttpGet]</w:t>
      </w:r>
    </w:p>
    <w:p w14:paraId="38238E71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[ProducesResponseType(typeof(IEnumerable&lt;ActionResponse&gt;), StatusCodes.Status200OK)]</w:t>
      </w:r>
    </w:p>
    <w:p w14:paraId="229A0EBB" w14:textId="37108D03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public async Task&lt;ActionResult&lt;IEnumerable&lt;ActionResponse&gt;&gt;&gt; Get(CancellationToken token = default)    {</w:t>
      </w:r>
    </w:p>
    <w:p w14:paraId="0B33EB49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var actions = await actionService.GetAllAsync(token);</w:t>
      </w:r>
    </w:p>
    <w:p w14:paraId="61D610B5" w14:textId="77777777" w:rsidR="005954E9" w:rsidRPr="005954E9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return</w:t>
      </w:r>
      <w:r w:rsidRPr="005954E9">
        <w:rPr>
          <w:sz w:val="16"/>
          <w:szCs w:val="16"/>
          <w:lang w:val="en-US"/>
        </w:rPr>
        <w:t xml:space="preserve"> </w:t>
      </w:r>
      <w:r w:rsidRPr="006405CF">
        <w:rPr>
          <w:sz w:val="16"/>
          <w:szCs w:val="16"/>
          <w:lang w:val="en-US"/>
        </w:rPr>
        <w:t>Ok</w:t>
      </w:r>
      <w:r w:rsidRPr="005954E9">
        <w:rPr>
          <w:sz w:val="16"/>
          <w:szCs w:val="16"/>
          <w:lang w:val="en-US"/>
        </w:rPr>
        <w:t>(</w:t>
      </w:r>
      <w:r w:rsidRPr="006405CF">
        <w:rPr>
          <w:sz w:val="16"/>
          <w:szCs w:val="16"/>
          <w:lang w:val="en-US"/>
        </w:rPr>
        <w:t>actions</w:t>
      </w:r>
      <w:r w:rsidRPr="005954E9">
        <w:rPr>
          <w:sz w:val="16"/>
          <w:szCs w:val="16"/>
          <w:lang w:val="en-US"/>
        </w:rPr>
        <w:t>);</w:t>
      </w:r>
    </w:p>
    <w:p w14:paraId="6C4BCAA4" w14:textId="77777777" w:rsidR="005954E9" w:rsidRPr="005954E9" w:rsidRDefault="005954E9" w:rsidP="005954E9">
      <w:pPr>
        <w:ind w:firstLine="0"/>
        <w:rPr>
          <w:sz w:val="16"/>
          <w:szCs w:val="16"/>
          <w:lang w:val="en-US"/>
        </w:rPr>
      </w:pPr>
      <w:r w:rsidRPr="005954E9">
        <w:rPr>
          <w:sz w:val="16"/>
          <w:szCs w:val="16"/>
          <w:lang w:val="en-US"/>
        </w:rPr>
        <w:t xml:space="preserve">    }</w:t>
      </w:r>
    </w:p>
    <w:p w14:paraId="32A9DC15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[HttpGet("{id}")]</w:t>
      </w:r>
    </w:p>
    <w:p w14:paraId="396CD7B0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[ProducesResponseType(typeof(ActionResponse), StatusCodes.Status200OK)]</w:t>
      </w:r>
    </w:p>
    <w:p w14:paraId="1F9B4E69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[ProducesResponseType(StatusCodes.Status404NotFound)]</w:t>
      </w:r>
    </w:p>
    <w:p w14:paraId="241BD2F6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public async Task&lt;ActionResult&lt;ActionResponse&gt;&gt; GetById(Guid id, CancellationToken token = default)</w:t>
      </w:r>
    </w:p>
    <w:p w14:paraId="5A78DF6A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{</w:t>
      </w:r>
    </w:p>
    <w:p w14:paraId="6A1FBA40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var action = await actionService.GetByIdAsync(id, token);</w:t>
      </w:r>
    </w:p>
    <w:p w14:paraId="4EB95E30" w14:textId="1C49C696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if (action == null)        {</w:t>
      </w:r>
    </w:p>
    <w:p w14:paraId="385F328D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    return NotFound();</w:t>
      </w:r>
    </w:p>
    <w:p w14:paraId="37232044" w14:textId="77777777" w:rsidR="005954E9" w:rsidRPr="005954E9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</w:t>
      </w:r>
      <w:r w:rsidRPr="005954E9">
        <w:rPr>
          <w:sz w:val="16"/>
          <w:szCs w:val="16"/>
          <w:lang w:val="en-US"/>
        </w:rPr>
        <w:t>}</w:t>
      </w:r>
    </w:p>
    <w:p w14:paraId="5999B0C3" w14:textId="77777777" w:rsidR="005954E9" w:rsidRPr="005954E9" w:rsidRDefault="005954E9" w:rsidP="005954E9">
      <w:pPr>
        <w:ind w:firstLine="0"/>
        <w:rPr>
          <w:sz w:val="16"/>
          <w:szCs w:val="16"/>
          <w:lang w:val="en-US"/>
        </w:rPr>
      </w:pPr>
      <w:r w:rsidRPr="005954E9">
        <w:rPr>
          <w:sz w:val="16"/>
          <w:szCs w:val="16"/>
          <w:lang w:val="en-US"/>
        </w:rPr>
        <w:t xml:space="preserve">        </w:t>
      </w:r>
      <w:r w:rsidRPr="006405CF">
        <w:rPr>
          <w:sz w:val="16"/>
          <w:szCs w:val="16"/>
          <w:lang w:val="en-US"/>
        </w:rPr>
        <w:t>return</w:t>
      </w:r>
      <w:r w:rsidRPr="005954E9">
        <w:rPr>
          <w:sz w:val="16"/>
          <w:szCs w:val="16"/>
          <w:lang w:val="en-US"/>
        </w:rPr>
        <w:t xml:space="preserve"> </w:t>
      </w:r>
      <w:r w:rsidRPr="006405CF">
        <w:rPr>
          <w:sz w:val="16"/>
          <w:szCs w:val="16"/>
          <w:lang w:val="en-US"/>
        </w:rPr>
        <w:t>Ok</w:t>
      </w:r>
      <w:r w:rsidRPr="005954E9">
        <w:rPr>
          <w:sz w:val="16"/>
          <w:szCs w:val="16"/>
          <w:lang w:val="en-US"/>
        </w:rPr>
        <w:t>(</w:t>
      </w:r>
      <w:r w:rsidRPr="006405CF">
        <w:rPr>
          <w:sz w:val="16"/>
          <w:szCs w:val="16"/>
          <w:lang w:val="en-US"/>
        </w:rPr>
        <w:t>action</w:t>
      </w:r>
      <w:r w:rsidRPr="005954E9">
        <w:rPr>
          <w:sz w:val="16"/>
          <w:szCs w:val="16"/>
          <w:lang w:val="en-US"/>
        </w:rPr>
        <w:t>);</w:t>
      </w:r>
    </w:p>
    <w:p w14:paraId="781EFD6E" w14:textId="77777777" w:rsidR="005954E9" w:rsidRPr="005954E9" w:rsidRDefault="005954E9" w:rsidP="005954E9">
      <w:pPr>
        <w:ind w:firstLine="0"/>
        <w:rPr>
          <w:sz w:val="16"/>
          <w:szCs w:val="16"/>
          <w:lang w:val="en-US"/>
        </w:rPr>
      </w:pPr>
      <w:r w:rsidRPr="005954E9">
        <w:rPr>
          <w:sz w:val="16"/>
          <w:szCs w:val="16"/>
          <w:lang w:val="en-US"/>
        </w:rPr>
        <w:t xml:space="preserve">    }</w:t>
      </w:r>
    </w:p>
    <w:p w14:paraId="57ED67EF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[HttpGet("by-ids")]</w:t>
      </w:r>
    </w:p>
    <w:p w14:paraId="49B92925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[ProducesResponseType(typeof(IEnumerable&lt;ActionResponse&gt;), StatusCodes.Status200OK)]</w:t>
      </w:r>
    </w:p>
    <w:p w14:paraId="5F6C4ACE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public async Task&lt;ActionResult&lt;IEnumerable&lt;ActionResponse&gt;&gt;&gt; GetByIds([FromQuery] List&lt;Guid&gt; ids, CancellationToken token = default)</w:t>
      </w:r>
    </w:p>
    <w:p w14:paraId="587E9CEC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{</w:t>
      </w:r>
    </w:p>
    <w:p w14:paraId="0C56ECA5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var actions = await actionService.GetByIdsAsync(ids, token);</w:t>
      </w:r>
    </w:p>
    <w:p w14:paraId="7DC1206C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return Ok(actions);</w:t>
      </w:r>
    </w:p>
    <w:p w14:paraId="7505CF0F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}</w:t>
      </w:r>
    </w:p>
    <w:p w14:paraId="7AE56E27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[HttpPost]</w:t>
      </w:r>
    </w:p>
    <w:p w14:paraId="4EBFCA2C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[ProducesResponseType(typeof(ActionResponse), StatusCodes.Status201Created)]</w:t>
      </w:r>
    </w:p>
    <w:p w14:paraId="2EBBEB81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public async Task&lt;ActionResult&lt;ActionResponse&gt;&gt; Create([FromBody] CreateActionRequest request, CancellationToken token = default)</w:t>
      </w:r>
    </w:p>
    <w:p w14:paraId="7A466E74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{</w:t>
      </w:r>
    </w:p>
    <w:p w14:paraId="7B0859FD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var action = await actionService.CreateAsync(request, token);</w:t>
      </w:r>
    </w:p>
    <w:p w14:paraId="0A7136E0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return CreatedAtAction(nameof(GetById), new { id = action.Id }, action);</w:t>
      </w:r>
    </w:p>
    <w:p w14:paraId="3452DB82" w14:textId="77777777" w:rsidR="005954E9" w:rsidRPr="005954E9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</w:t>
      </w:r>
      <w:r w:rsidRPr="005954E9">
        <w:rPr>
          <w:sz w:val="16"/>
          <w:szCs w:val="16"/>
          <w:lang w:val="en-US"/>
        </w:rPr>
        <w:t>}</w:t>
      </w:r>
    </w:p>
    <w:p w14:paraId="69BBE38A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5954E9">
        <w:rPr>
          <w:sz w:val="16"/>
          <w:szCs w:val="16"/>
          <w:lang w:val="en-US"/>
        </w:rPr>
        <w:t xml:space="preserve">    </w:t>
      </w:r>
      <w:r w:rsidRPr="006405CF">
        <w:rPr>
          <w:sz w:val="16"/>
          <w:szCs w:val="16"/>
          <w:lang w:val="en-US"/>
        </w:rPr>
        <w:t>[HttpPut("{id}")]</w:t>
      </w:r>
    </w:p>
    <w:p w14:paraId="681512C0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[ProducesResponseType(typeof(ActionResponse), StatusCodes.Status200OK)]</w:t>
      </w:r>
    </w:p>
    <w:p w14:paraId="0B7D45FE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[ProducesResponseType(StatusCodes.Status404NotFound)]</w:t>
      </w:r>
    </w:p>
    <w:p w14:paraId="5FF2C683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public async Task&lt;ActionResult&lt;ActionResponse&gt;&gt; Update(Guid id, [FromBody] CreateActionRequest request, CancellationToken token = default)</w:t>
      </w:r>
    </w:p>
    <w:p w14:paraId="7FB673FD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{</w:t>
      </w:r>
    </w:p>
    <w:p w14:paraId="53BDDCE6" w14:textId="3D87C2D2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try        {</w:t>
      </w:r>
    </w:p>
    <w:p w14:paraId="35D04736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    var action = await actionService.UpdateAsync(id, request, token);</w:t>
      </w:r>
    </w:p>
    <w:p w14:paraId="1248AC6D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    return Ok(action);</w:t>
      </w:r>
    </w:p>
    <w:p w14:paraId="090B81DB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}</w:t>
      </w:r>
    </w:p>
    <w:p w14:paraId="1378467F" w14:textId="0F1897E4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catch (KeyNotFoundException)        {</w:t>
      </w:r>
    </w:p>
    <w:p w14:paraId="08353442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    return NotFound();</w:t>
      </w:r>
    </w:p>
    <w:p w14:paraId="7C226B57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}</w:t>
      </w:r>
    </w:p>
    <w:p w14:paraId="4F7CDE9E" w14:textId="77777777" w:rsidR="005954E9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}</w:t>
      </w:r>
    </w:p>
    <w:p w14:paraId="0475308A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[HttpDelete("{id}")]</w:t>
      </w:r>
    </w:p>
    <w:p w14:paraId="1ED3C925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[ProducesResponseType(StatusCodes.Status204NoContent)]</w:t>
      </w:r>
    </w:p>
    <w:p w14:paraId="3DD84DF5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[ProducesResponseType(StatusCodes.Status404NotFound)]</w:t>
      </w:r>
    </w:p>
    <w:p w14:paraId="2E338EB7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public async Task&lt;IActionResult&gt; Delete(Guid id, CancellationToken token = default)</w:t>
      </w:r>
    </w:p>
    <w:p w14:paraId="0AF6CCBD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{</w:t>
      </w:r>
    </w:p>
    <w:p w14:paraId="14480A00" w14:textId="1C47CCAA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try        {</w:t>
      </w:r>
    </w:p>
    <w:p w14:paraId="2AB46F07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    await actionService.DeleteAsync(id, token);</w:t>
      </w:r>
    </w:p>
    <w:p w14:paraId="67142EE4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    return NoContent();</w:t>
      </w:r>
    </w:p>
    <w:p w14:paraId="0C57C862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}</w:t>
      </w:r>
    </w:p>
    <w:p w14:paraId="3C710E21" w14:textId="098359CC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catch (KeyNotFoundException)        {</w:t>
      </w:r>
    </w:p>
    <w:p w14:paraId="5837CE0C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    return NotFound();</w:t>
      </w:r>
    </w:p>
    <w:p w14:paraId="6FE875D4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}</w:t>
      </w:r>
    </w:p>
    <w:p w14:paraId="43FD2D31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}</w:t>
      </w:r>
    </w:p>
    <w:p w14:paraId="2523D23A" w14:textId="62BB8F49" w:rsidR="005954E9" w:rsidRPr="005954E9" w:rsidRDefault="005954E9" w:rsidP="005954E9">
      <w:pPr>
        <w:ind w:firstLine="0"/>
        <w:rPr>
          <w:lang w:val="en-US"/>
        </w:rPr>
      </w:pPr>
      <w:r w:rsidRPr="006405CF">
        <w:rPr>
          <w:sz w:val="16"/>
          <w:szCs w:val="16"/>
          <w:lang w:val="en-US"/>
        </w:rPr>
        <w:t>}</w:t>
      </w:r>
    </w:p>
    <w:p w14:paraId="7C35A431" w14:textId="1A59C440" w:rsidR="005954E9" w:rsidRPr="005954E9" w:rsidRDefault="005954E9" w:rsidP="005954E9">
      <w:pPr>
        <w:ind w:firstLine="0"/>
        <w:jc w:val="center"/>
        <w:rPr>
          <w:lang w:val="en-US"/>
        </w:rPr>
      </w:pPr>
      <w:r>
        <w:t>Рис</w:t>
      </w:r>
      <w:r w:rsidRPr="005954E9">
        <w:rPr>
          <w:lang w:val="en-US"/>
        </w:rPr>
        <w:t xml:space="preserve">. </w:t>
      </w:r>
      <w:r>
        <w:t>П</w:t>
      </w:r>
      <w:r w:rsidRPr="005954E9">
        <w:rPr>
          <w:lang w:val="en-US"/>
        </w:rPr>
        <w:t>2.</w:t>
      </w:r>
      <w:r>
        <w:rPr>
          <w:lang w:val="en-US"/>
        </w:rPr>
        <w:t>9</w:t>
      </w:r>
      <w:r w:rsidRPr="005954E9">
        <w:rPr>
          <w:lang w:val="en-US"/>
        </w:rPr>
        <w:t xml:space="preserve">. </w:t>
      </w:r>
      <w:r>
        <w:t>Пример</w:t>
      </w:r>
      <w:r w:rsidRPr="005954E9">
        <w:rPr>
          <w:lang w:val="en-US"/>
        </w:rPr>
        <w:t xml:space="preserve"> </w:t>
      </w:r>
      <w:r>
        <w:t>контроллера</w:t>
      </w:r>
      <w:r w:rsidRPr="005954E9">
        <w:rPr>
          <w:lang w:val="en-US"/>
        </w:rPr>
        <w:t xml:space="preserve">. </w:t>
      </w:r>
      <w:r>
        <w:t>Файл</w:t>
      </w:r>
      <w:r w:rsidRPr="005954E9">
        <w:rPr>
          <w:lang w:val="en-US"/>
        </w:rPr>
        <w:t xml:space="preserve"> "ActionController.</w:t>
      </w:r>
      <w:r w:rsidRPr="00E1465B">
        <w:rPr>
          <w:lang w:val="en-US"/>
        </w:rPr>
        <w:t>cs</w:t>
      </w:r>
      <w:r w:rsidRPr="005954E9">
        <w:rPr>
          <w:lang w:val="en-US"/>
        </w:rPr>
        <w:t>"</w:t>
      </w:r>
    </w:p>
    <w:p w14:paraId="37A62712" w14:textId="77777777" w:rsidR="005954E9" w:rsidRPr="005954E9" w:rsidRDefault="005954E9" w:rsidP="005954E9">
      <w:pPr>
        <w:rPr>
          <w:lang w:val="en-US"/>
        </w:rPr>
      </w:pPr>
    </w:p>
    <w:p w14:paraId="4F1CA70F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lastRenderedPageBreak/>
        <w:t>using AutoMapper;</w:t>
      </w:r>
    </w:p>
    <w:p w14:paraId="1941D12E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>using Diplom.DTO;</w:t>
      </w:r>
    </w:p>
    <w:p w14:paraId="0D028650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>using DiplomDb.Domain.Entity;</w:t>
      </w:r>
    </w:p>
    <w:p w14:paraId="34E7722C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>using DiplomDb.Domain.Interface;</w:t>
      </w:r>
    </w:p>
    <w:p w14:paraId="2E13C3EC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>using DiplomDb.Domain.Specifications;</w:t>
      </w:r>
    </w:p>
    <w:p w14:paraId="47500894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>namespace DiplomDb.API.Services;</w:t>
      </w:r>
    </w:p>
    <w:p w14:paraId="6465F96B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>public class ActionService(IActionRepository repository, IMapper mapper, ILogger&lt;ActionService&gt; logger)</w:t>
      </w:r>
    </w:p>
    <w:p w14:paraId="371E6E0A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: BaseService&lt;ActionEntity, CreateActionRequest, ActionResponse&gt;(repository, mapper, logger), IActionService</w:t>
      </w:r>
    </w:p>
    <w:p w14:paraId="25704C40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>{</w:t>
      </w:r>
    </w:p>
    <w:p w14:paraId="602A0C30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public override async Task&lt;ActionResponse&gt; CreateAsync(CreateActionRequest request, CancellationToken cancellationToken = default)</w:t>
      </w:r>
    </w:p>
    <w:p w14:paraId="48227E94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{</w:t>
      </w:r>
    </w:p>
    <w:p w14:paraId="6E5ED83E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logger.LogInformation("Creating new action with name {Name}", request.Name);</w:t>
      </w:r>
    </w:p>
    <w:p w14:paraId="479AB29E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var action = ActionEntity.Create(request.Name);</w:t>
      </w:r>
    </w:p>
    <w:p w14:paraId="14C3270D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await repository.AddAsync(action, cancellationToken);</w:t>
      </w:r>
    </w:p>
    <w:p w14:paraId="1DBDD46C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logger.LogInformation("Action created with ID {Id}", action.Id);</w:t>
      </w:r>
    </w:p>
    <w:p w14:paraId="168AFDA4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return mapper.Map&lt;ActionResponse&gt;(action);</w:t>
      </w:r>
    </w:p>
    <w:p w14:paraId="6D313E36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}</w:t>
      </w:r>
    </w:p>
    <w:p w14:paraId="152CA251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public override async Task&lt;ActionResponse&gt; UpdateAsync(Guid id, CreateActionRequest request, CancellationToken cancellationToken = default)</w:t>
      </w:r>
    </w:p>
    <w:p w14:paraId="6C5BCB46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{</w:t>
      </w:r>
    </w:p>
    <w:p w14:paraId="18923212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logger.LogInformation("Updating action with ID {Id}", id);</w:t>
      </w:r>
    </w:p>
    <w:p w14:paraId="3B9796E9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var action = await repository.GetByIdAsync(id, cancellationToken)</w:t>
      </w:r>
    </w:p>
    <w:p w14:paraId="41852F3A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    ?? throw new KeyNotFoundException($"Action with ID {id} not found");</w:t>
      </w:r>
    </w:p>
    <w:p w14:paraId="2D71A1F5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await repository.UpdateAsync(action, cancellationToken);</w:t>
      </w:r>
    </w:p>
    <w:p w14:paraId="7B5EFE54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logger.LogInformation("Action with ID {Id} updated", id);</w:t>
      </w:r>
    </w:p>
    <w:p w14:paraId="064FE3EA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return mapper.Map&lt;ActionResponse&gt;(action);</w:t>
      </w:r>
    </w:p>
    <w:p w14:paraId="41E7442D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}</w:t>
      </w:r>
    </w:p>
    <w:p w14:paraId="602F46B7" w14:textId="77777777" w:rsidR="005954E9" w:rsidRPr="006405CF" w:rsidRDefault="005954E9" w:rsidP="005954E9">
      <w:pPr>
        <w:rPr>
          <w:sz w:val="16"/>
          <w:szCs w:val="16"/>
          <w:lang w:val="en-US"/>
        </w:rPr>
      </w:pPr>
    </w:p>
    <w:p w14:paraId="10B8C88E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public async Task&lt;IEnumerable&lt;ActionResponse&gt;&gt; GetByIdsAsync(IEnumerable&lt;Guid&gt; ids, CancellationToken cancellationToken = default)</w:t>
      </w:r>
    </w:p>
    <w:p w14:paraId="1BF29C8C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{</w:t>
      </w:r>
    </w:p>
    <w:p w14:paraId="456C59BC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logger.LogDebug("Getting actions by IDs: {Ids}", string.Join(", ", ids));</w:t>
      </w:r>
    </w:p>
    <w:p w14:paraId="68BB67F2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var spec = new ActionsByIdsSpec(ids);</w:t>
      </w:r>
    </w:p>
    <w:p w14:paraId="788FA945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var actions = await repository.ListAsync(spec, cancellationToken);</w:t>
      </w:r>
    </w:p>
    <w:p w14:paraId="3A5DADA9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return mapper.Map&lt;IEnumerable&lt;ActionResponse&gt;&gt;(actions);</w:t>
      </w:r>
    </w:p>
    <w:p w14:paraId="36DBEDF5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}</w:t>
      </w:r>
    </w:p>
    <w:p w14:paraId="2E44A75F" w14:textId="77777777" w:rsidR="005954E9" w:rsidRPr="00E51745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>}</w:t>
      </w:r>
    </w:p>
    <w:p w14:paraId="1AD5B969" w14:textId="3D76D19B" w:rsidR="005954E9" w:rsidRPr="005954E9" w:rsidRDefault="005954E9" w:rsidP="005954E9">
      <w:pPr>
        <w:ind w:firstLine="0"/>
        <w:jc w:val="center"/>
        <w:rPr>
          <w:lang w:val="en-US"/>
        </w:rPr>
      </w:pPr>
      <w:r>
        <w:t>Рис</w:t>
      </w:r>
      <w:r w:rsidRPr="005954E9">
        <w:rPr>
          <w:lang w:val="en-US"/>
        </w:rPr>
        <w:t xml:space="preserve">. </w:t>
      </w:r>
      <w:r>
        <w:t>П</w:t>
      </w:r>
      <w:r w:rsidRPr="005954E9">
        <w:rPr>
          <w:lang w:val="en-US"/>
        </w:rPr>
        <w:t>2.</w:t>
      </w:r>
      <w:r>
        <w:rPr>
          <w:lang w:val="en-US"/>
        </w:rPr>
        <w:t>10</w:t>
      </w:r>
      <w:r w:rsidRPr="005954E9">
        <w:rPr>
          <w:lang w:val="en-US"/>
        </w:rPr>
        <w:t xml:space="preserve">. </w:t>
      </w:r>
      <w:r>
        <w:t>Пример</w:t>
      </w:r>
      <w:r w:rsidRPr="005954E9">
        <w:rPr>
          <w:lang w:val="en-US"/>
        </w:rPr>
        <w:t xml:space="preserve"> </w:t>
      </w:r>
      <w:r>
        <w:t>сервиса</w:t>
      </w:r>
      <w:r w:rsidRPr="005954E9">
        <w:rPr>
          <w:lang w:val="en-US"/>
        </w:rPr>
        <w:t xml:space="preserve">. </w:t>
      </w:r>
      <w:r>
        <w:t>Файл</w:t>
      </w:r>
      <w:r w:rsidRPr="005954E9">
        <w:rPr>
          <w:lang w:val="en-US"/>
        </w:rPr>
        <w:t xml:space="preserve"> "ActionService.</w:t>
      </w:r>
      <w:r w:rsidRPr="00E1465B">
        <w:rPr>
          <w:lang w:val="en-US"/>
        </w:rPr>
        <w:t>cs</w:t>
      </w:r>
      <w:r w:rsidRPr="005954E9">
        <w:rPr>
          <w:lang w:val="en-US"/>
        </w:rPr>
        <w:t>"</w:t>
      </w:r>
    </w:p>
    <w:p w14:paraId="093198FC" w14:textId="77777777" w:rsidR="00E51745" w:rsidRPr="005954E9" w:rsidRDefault="00E51745" w:rsidP="00E1465B">
      <w:pPr>
        <w:rPr>
          <w:lang w:val="en-US"/>
        </w:rPr>
      </w:pPr>
    </w:p>
    <w:p w14:paraId="33D2CEE1" w14:textId="77777777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>using DiplomDb.Domain.Entity;</w:t>
      </w:r>
    </w:p>
    <w:p w14:paraId="66534B49" w14:textId="37F5742D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>using Microsoft.EntityFrameworkCore;</w:t>
      </w:r>
    </w:p>
    <w:p w14:paraId="47124DFD" w14:textId="5E76B19F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>namespace DiplomDB.DataAccess;</w:t>
      </w:r>
    </w:p>
    <w:p w14:paraId="487926C9" w14:textId="02E6BFAF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>public class ApplicationDbContext(DbContextOptions&lt;ApplicationDbContext&gt; options) : DbContext(options){</w:t>
      </w:r>
    </w:p>
    <w:p w14:paraId="6AD1BE77" w14:textId="77777777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public DbSet&lt;ActionEntity&gt; Actions { get; set; }</w:t>
      </w:r>
    </w:p>
    <w:p w14:paraId="0B84C615" w14:textId="77777777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public DbSet&lt;ScenarioEntity&gt; Scenarios { get; set; }</w:t>
      </w:r>
    </w:p>
    <w:p w14:paraId="7FAFC800" w14:textId="77777777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public DbSet&lt;ObjectEntity&gt; Objects { get; set; }</w:t>
      </w:r>
    </w:p>
    <w:p w14:paraId="1598A6EE" w14:textId="77777777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public DbSet&lt;StepEntity&gt; Steps { get; set; }</w:t>
      </w:r>
    </w:p>
    <w:p w14:paraId="1C48C6EA" w14:textId="77777777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public DbSet&lt;SessionEntity&gt; Sessions { get; set; }</w:t>
      </w:r>
    </w:p>
    <w:p w14:paraId="3CE8A4F3" w14:textId="7C0C3BF2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public DbSet&lt;ScenarioStepEntity&gt; ScenarioSteps { get; set; }</w:t>
      </w:r>
    </w:p>
    <w:p w14:paraId="3D051A79" w14:textId="72640A29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protected override void OnModelCreating(ModelBuilder modelBuilder)    {</w:t>
      </w:r>
    </w:p>
    <w:p w14:paraId="0F00846A" w14:textId="6758594E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base.OnModelCreating(modelBuilder);        modelBuilder.ApplyConfigurationsFromAssembly(typeof(ApplicationDbContext).Assembly);</w:t>
      </w:r>
    </w:p>
    <w:p w14:paraId="58185403" w14:textId="45056BFA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}</w:t>
      </w:r>
    </w:p>
    <w:p w14:paraId="3473D741" w14:textId="1CBF4FC5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public override Task&lt;int&gt; SaveChangesAsync(CancellationToken cancellationToken = default)    {</w:t>
      </w:r>
    </w:p>
    <w:p w14:paraId="6BB94ECF" w14:textId="707F8684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Save();        return base.SaveChangesAsync(cancellationToken);</w:t>
      </w:r>
    </w:p>
    <w:p w14:paraId="1534AF77" w14:textId="0A890159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}</w:t>
      </w:r>
    </w:p>
    <w:p w14:paraId="1AF41570" w14:textId="5C9D61D7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public override int SaveChanges()    {</w:t>
      </w:r>
    </w:p>
    <w:p w14:paraId="5C84CF5E" w14:textId="0B87B6E1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Save();        return base.SaveChanges();</w:t>
      </w:r>
    </w:p>
    <w:p w14:paraId="1A54BE9F" w14:textId="7C64A2DB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</w:t>
      </w:r>
      <w:r w:rsidRPr="00EF4A43">
        <w:rPr>
          <w:sz w:val="16"/>
          <w:szCs w:val="16"/>
        </w:rPr>
        <w:t>}</w:t>
      </w:r>
    </w:p>
    <w:p w14:paraId="1E449FF7" w14:textId="18DA52F9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public void Save()    {</w:t>
      </w:r>
    </w:p>
    <w:p w14:paraId="6DBCDBF7" w14:textId="0AADE2D7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foreach (var entry in ChangeTracker.Entries&lt;BaseEntity&gt;())        {</w:t>
      </w:r>
    </w:p>
    <w:p w14:paraId="607D7DEB" w14:textId="4BE4176A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switch (entry.State)            {</w:t>
      </w:r>
    </w:p>
    <w:p w14:paraId="495484ED" w14:textId="77777777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    case EntityState.Added:</w:t>
      </w:r>
    </w:p>
    <w:p w14:paraId="4A7C5442" w14:textId="77777777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        entry.Property(x =&gt; x.Id).CurrentValue = Guid.NewGuid();</w:t>
      </w:r>
    </w:p>
    <w:p w14:paraId="1EB951DA" w14:textId="77777777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        entry.Property(x =&gt; x.CreatedAt).CurrentValue = DateTime.UtcNow;</w:t>
      </w:r>
    </w:p>
    <w:p w14:paraId="4685E4EC" w14:textId="77777777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        entry.Property(x =&gt; x.UpdatedAt).CurrentValue = DateTime.UtcNow;</w:t>
      </w:r>
    </w:p>
    <w:p w14:paraId="7844D812" w14:textId="08631806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        break;</w:t>
      </w:r>
    </w:p>
    <w:p w14:paraId="04222A4C" w14:textId="77777777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    case EntityState.Modified:</w:t>
      </w:r>
    </w:p>
    <w:p w14:paraId="2DBD4D8C" w14:textId="77777777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        entry.Property(x =&gt; x.UpdatedAt).CurrentValue = DateTime.UtcNow;</w:t>
      </w:r>
    </w:p>
    <w:p w14:paraId="195309FD" w14:textId="3BC893C9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        break;</w:t>
      </w:r>
    </w:p>
    <w:p w14:paraId="21B2E9CE" w14:textId="77777777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    case EntityState.Deleted:</w:t>
      </w:r>
    </w:p>
    <w:p w14:paraId="67C054D5" w14:textId="77777777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        entry.State = EntityState.Modified;</w:t>
      </w:r>
    </w:p>
    <w:p w14:paraId="588356C7" w14:textId="77777777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        entry.Property(x =&gt; x.UpdatedAt).CurrentValue = DateTime.UtcNow;</w:t>
      </w:r>
    </w:p>
    <w:p w14:paraId="41A5039C" w14:textId="77777777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        entry.Property(x =&gt; x.IsDeleted).CurrentValue = true;</w:t>
      </w:r>
    </w:p>
    <w:p w14:paraId="380FC106" w14:textId="6D4502C2" w:rsidR="00E51745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        break;}}}}</w:t>
      </w:r>
    </w:p>
    <w:p w14:paraId="305A36E9" w14:textId="452033F1" w:rsidR="00E1465B" w:rsidRDefault="00EF4A43" w:rsidP="00EF4A43">
      <w:pPr>
        <w:ind w:firstLine="0"/>
        <w:jc w:val="center"/>
        <w:rPr>
          <w:lang w:val="en-US"/>
        </w:rPr>
      </w:pPr>
      <w:r>
        <w:t>Рис</w:t>
      </w:r>
      <w:r w:rsidRPr="005954E9">
        <w:rPr>
          <w:lang w:val="en-US"/>
        </w:rPr>
        <w:t xml:space="preserve">. </w:t>
      </w:r>
      <w:r>
        <w:t>П</w:t>
      </w:r>
      <w:r w:rsidRPr="005954E9">
        <w:rPr>
          <w:lang w:val="en-US"/>
        </w:rPr>
        <w:t>2.</w:t>
      </w:r>
      <w:r>
        <w:rPr>
          <w:lang w:val="en-US"/>
        </w:rPr>
        <w:t>1</w:t>
      </w:r>
      <w:r w:rsidR="00CF50D4">
        <w:t>1</w:t>
      </w:r>
      <w:r w:rsidRPr="005954E9">
        <w:rPr>
          <w:lang w:val="en-US"/>
        </w:rPr>
        <w:t>.</w:t>
      </w:r>
      <w:r w:rsidR="00E1465B" w:rsidRPr="00EF4A43">
        <w:rPr>
          <w:lang w:val="en-US"/>
        </w:rPr>
        <w:t xml:space="preserve"> </w:t>
      </w:r>
      <w:r w:rsidR="00E1465B">
        <w:t>Файл</w:t>
      </w:r>
      <w:r w:rsidR="00E1465B" w:rsidRPr="00EF4A43">
        <w:rPr>
          <w:lang w:val="en-US"/>
        </w:rPr>
        <w:t xml:space="preserve"> "</w:t>
      </w:r>
      <w:r w:rsidR="00E1465B" w:rsidRPr="00E1465B">
        <w:rPr>
          <w:lang w:val="en-US"/>
        </w:rPr>
        <w:t>ApplicationDbContext</w:t>
      </w:r>
      <w:r w:rsidR="00E1465B" w:rsidRPr="00EF4A43">
        <w:rPr>
          <w:lang w:val="en-US"/>
        </w:rPr>
        <w:t>.</w:t>
      </w:r>
      <w:r w:rsidR="00E1465B" w:rsidRPr="00E1465B">
        <w:rPr>
          <w:lang w:val="en-US"/>
        </w:rPr>
        <w:t>cs</w:t>
      </w:r>
      <w:r w:rsidR="00E1465B" w:rsidRPr="00EF4A43">
        <w:rPr>
          <w:lang w:val="en-US"/>
        </w:rPr>
        <w:t>"</w:t>
      </w:r>
    </w:p>
    <w:p w14:paraId="3141DCDB" w14:textId="77777777" w:rsidR="00EF4A43" w:rsidRPr="00EF4A43" w:rsidRDefault="00EF4A43" w:rsidP="00E1465B">
      <w:pPr>
        <w:rPr>
          <w:lang w:val="en-US"/>
        </w:rPr>
      </w:pPr>
    </w:p>
    <w:p w14:paraId="5B408C49" w14:textId="77777777" w:rsidR="005C7C92" w:rsidRDefault="005C7C92" w:rsidP="005C7C92">
      <w:pPr>
        <w:ind w:firstLine="0"/>
        <w:jc w:val="left"/>
        <w:rPr>
          <w:sz w:val="16"/>
          <w:szCs w:val="16"/>
          <w:lang w:val="en-US"/>
        </w:rPr>
        <w:sectPr w:rsidR="005C7C92" w:rsidSect="00B07777">
          <w:type w:val="continuous"/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6F98E7E9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lastRenderedPageBreak/>
        <w:t>using DiplomDb.Domain.Entity;</w:t>
      </w:r>
    </w:p>
    <w:p w14:paraId="5805CDD4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>using DiplomDb.Domain.Interface;</w:t>
      </w:r>
    </w:p>
    <w:p w14:paraId="71B62557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>using DiplomDB.DataAccess.Repository;</w:t>
      </w:r>
    </w:p>
    <w:p w14:paraId="73C366F3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>using Microsoft.EntityFrameworkCore;</w:t>
      </w:r>
    </w:p>
    <w:p w14:paraId="2A516B4B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>using Microsoft.EntityFrameworkCore.Diagnostics;</w:t>
      </w:r>
    </w:p>
    <w:p w14:paraId="108DEF32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>using Microsoft.Extensions.Configuration;</w:t>
      </w:r>
    </w:p>
    <w:p w14:paraId="301E0790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>using Microsoft.Extensions.DependencyInjection;</w:t>
      </w:r>
    </w:p>
    <w:p w14:paraId="3DE96760" w14:textId="01B6060F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>using System.Text.Json;</w:t>
      </w:r>
    </w:p>
    <w:p w14:paraId="45B4E3FB" w14:textId="3F130DE5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>namespace DiplomDB.DataAccess;</w:t>
      </w:r>
    </w:p>
    <w:p w14:paraId="479AE22F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>public static class BeautifulDataAccess</w:t>
      </w:r>
    </w:p>
    <w:p w14:paraId="1BE4024A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>{</w:t>
      </w:r>
    </w:p>
    <w:p w14:paraId="153882DD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public static IServiceCollection AddBeautifulDataAccess(this IServiceCollection services, IConfiguration configuration)</w:t>
      </w:r>
    </w:p>
    <w:p w14:paraId="340111AE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{</w:t>
      </w:r>
    </w:p>
    <w:p w14:paraId="28101F4C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connectionString = configuration.GetConnectionString("Database")</w:t>
      </w:r>
    </w:p>
    <w:p w14:paraId="05A88E6E" w14:textId="5908D69F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?? throw new InvalidOperationException("Connection string 'Database' not found.");</w:t>
      </w:r>
    </w:p>
    <w:p w14:paraId="2E6CD40D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services.AddDbContext&lt;ApplicationDbContext&gt;(options =&gt;</w:t>
      </w:r>
    </w:p>
    <w:p w14:paraId="1531EA7E" w14:textId="431E66BB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options.UseNpgsql(connectionString));</w:t>
      </w:r>
    </w:p>
    <w:p w14:paraId="36FDAE54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return WithDependencies(services);</w:t>
      </w:r>
    </w:p>
    <w:p w14:paraId="0111F474" w14:textId="0057ED0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}</w:t>
      </w:r>
    </w:p>
    <w:p w14:paraId="28DBAE4E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public static IServiceCollection MakeDbContextInMemory(this IServiceCollection services)</w:t>
      </w:r>
    </w:p>
    <w:p w14:paraId="0EBAA79A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{</w:t>
      </w:r>
    </w:p>
    <w:p w14:paraId="406B3938" w14:textId="482CD7E5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databaseName = $"DiplomDbInMemory_{Guid.NewGuid():N}";</w:t>
      </w:r>
    </w:p>
    <w:p w14:paraId="6C7EE030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services.AddDbContext&lt;ApplicationDbContext&gt;(options =&gt;</w:t>
      </w:r>
    </w:p>
    <w:p w14:paraId="6760E4B5" w14:textId="7B63486D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options.UseInMemoryDatabase("DiplomDbInMemory"));</w:t>
      </w:r>
    </w:p>
    <w:p w14:paraId="0B32D2EB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services.AddDbContext&lt;ApplicationDbContext&gt;(options =&gt;</w:t>
      </w:r>
    </w:p>
    <w:p w14:paraId="37D228B6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options</w:t>
      </w:r>
    </w:p>
    <w:p w14:paraId="14708F75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    .ConfigureWarnings(warnings =&gt; warnings.Ignore(InMemoryEventId.TransactionIgnoredWarning))</w:t>
      </w:r>
    </w:p>
    <w:p w14:paraId="3D3C3DF7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    .UseInMemoryDatabase(databaseName)</w:t>
      </w:r>
    </w:p>
    <w:p w14:paraId="740C7914" w14:textId="2ADE7CD4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);</w:t>
      </w:r>
    </w:p>
    <w:p w14:paraId="1D8DE70F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using (var scope = services.BuildServiceProvider().CreateScope())</w:t>
      </w:r>
    </w:p>
    <w:p w14:paraId="67E5E86A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{</w:t>
      </w:r>
    </w:p>
    <w:p w14:paraId="7A120CA9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var context = scope.ServiceProvider.GetRequiredService&lt;ApplicationDbContext&gt;();</w:t>
      </w:r>
    </w:p>
    <w:p w14:paraId="217CADA7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WithSeedData(context);</w:t>
      </w:r>
    </w:p>
    <w:p w14:paraId="7B617FB6" w14:textId="346794FA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}</w:t>
      </w:r>
    </w:p>
    <w:p w14:paraId="666D7635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return WithDependencies(services);</w:t>
      </w:r>
    </w:p>
    <w:p w14:paraId="4DFDCD52" w14:textId="04CB0AFF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}</w:t>
      </w:r>
    </w:p>
    <w:p w14:paraId="1CBAA6F8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private static void WithSeedData(ApplicationDbContext context)</w:t>
      </w:r>
    </w:p>
    <w:p w14:paraId="3FA44C50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{</w:t>
      </w:r>
    </w:p>
    <w:p w14:paraId="1C064EBB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action1 = ActionEntity.Create("Сесть");</w:t>
      </w:r>
    </w:p>
    <w:p w14:paraId="39070E10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action2 = ActionEntity.Create("Встать");</w:t>
      </w:r>
    </w:p>
    <w:p w14:paraId="5EB34325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action3 = ActionEntity.Create("Притоптать");</w:t>
      </w:r>
    </w:p>
    <w:p w14:paraId="1E23B949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action4 = ActionEntity.Create("Открыть");</w:t>
      </w:r>
    </w:p>
    <w:p w14:paraId="5B87ED00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action5 = ActionEntity.Create("Закрыть");</w:t>
      </w:r>
    </w:p>
    <w:p w14:paraId="6363A0E5" w14:textId="7C7199BF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action6 = ActionEntity.Create("Включить");</w:t>
      </w:r>
    </w:p>
    <w:p w14:paraId="002056B9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context.Actions.AddRange(action1, action2, action3, action4, action5, action6);</w:t>
      </w:r>
    </w:p>
    <w:p w14:paraId="1C74E51A" w14:textId="2D242EAC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context.SaveChanges();</w:t>
      </w:r>
    </w:p>
    <w:p w14:paraId="6A0FCCD5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object1 = ObjectEntity.Create("Стул");</w:t>
      </w:r>
    </w:p>
    <w:p w14:paraId="7B31E5B6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object2 = ObjectEntity.Create("Стол");</w:t>
      </w:r>
    </w:p>
    <w:p w14:paraId="44466B42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object3 = ObjectEntity.Create("Дверь");</w:t>
      </w:r>
    </w:p>
    <w:p w14:paraId="5C8D8B6E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object4 = ObjectEntity.Create("Окно");</w:t>
      </w:r>
    </w:p>
    <w:p w14:paraId="3D2AED9A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object5 = ObjectEntity.Create("Компьютер");</w:t>
      </w:r>
    </w:p>
    <w:p w14:paraId="568EE4A4" w14:textId="601F40BE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object6 = ObjectEntity.Create("Поле");</w:t>
      </w:r>
    </w:p>
    <w:p w14:paraId="42E63EB8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context.Objects.AddRange(object1, object2, object3, object4, object5, object6);</w:t>
      </w:r>
    </w:p>
    <w:p w14:paraId="3ED804D2" w14:textId="2A03A512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context.SaveChanges();</w:t>
      </w:r>
    </w:p>
    <w:p w14:paraId="5EE37AC5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step1 = StepEntity.Create(action1.Id, object1.Id); // Сесть на стул</w:t>
      </w:r>
    </w:p>
    <w:p w14:paraId="57E9B06F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step2 = StepEntity.Create(action2.Id, object1.Id); // Встать со стула</w:t>
      </w:r>
    </w:p>
    <w:p w14:paraId="3B226485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step3 = StepEntity.Create(action3.Id, object6.Id); // Притоптать поле</w:t>
      </w:r>
    </w:p>
    <w:p w14:paraId="3177261F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step4 = StepEntity.Create(action4.Id, object3.Id); // Открыть дверь</w:t>
      </w:r>
    </w:p>
    <w:p w14:paraId="42FE4B01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step5 = StepEntity.Create(action5.Id, object4.Id); // Закрыть окно</w:t>
      </w:r>
    </w:p>
    <w:p w14:paraId="271DB35A" w14:textId="68E07A8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step6 = StepEntity.Create(action6.Id, object5.Id); // Включить компьютер</w:t>
      </w:r>
    </w:p>
    <w:p w14:paraId="3976476E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context.Steps.AddRange(step1, step2, step3, step4, step5, step6);</w:t>
      </w:r>
    </w:p>
    <w:p w14:paraId="39E51CB2" w14:textId="06C988D4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context.SaveChanges();</w:t>
      </w:r>
    </w:p>
    <w:p w14:paraId="53E09CB1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scenario1 = ScenarioEntity.Create(</w:t>
      </w:r>
    </w:p>
    <w:p w14:paraId="6AE80F6F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parentScenarioId: null,</w:t>
      </w:r>
    </w:p>
    <w:p w14:paraId="63A50D0F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userRequest: "Создать утреннюю рутину",</w:t>
      </w:r>
    </w:p>
    <w:p w14:paraId="4DF2DC7A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llmContext: JsonDocument.Parse(</w:t>
      </w:r>
    </w:p>
    <w:p w14:paraId="790120F7" w14:textId="77777777" w:rsidR="00EF4A43" w:rsidRPr="00EF4A43" w:rsidRDefault="00EF4A43" w:rsidP="005C7C92">
      <w:pPr>
        <w:ind w:firstLine="0"/>
        <w:jc w:val="left"/>
        <w:rPr>
          <w:sz w:val="16"/>
          <w:szCs w:val="16"/>
        </w:rPr>
      </w:pPr>
      <w:r w:rsidRPr="00EF4A43">
        <w:rPr>
          <w:sz w:val="16"/>
          <w:szCs w:val="16"/>
          <w:lang w:val="en-US"/>
        </w:rPr>
        <w:t xml:space="preserve">            </w:t>
      </w:r>
      <w:r w:rsidRPr="00EF4A43">
        <w:rPr>
          <w:sz w:val="16"/>
          <w:szCs w:val="16"/>
        </w:rPr>
        <w:t>"""</w:t>
      </w:r>
    </w:p>
    <w:p w14:paraId="3B5A8C1B" w14:textId="77777777" w:rsidR="00EF4A43" w:rsidRPr="00EF4A43" w:rsidRDefault="00EF4A43" w:rsidP="005C7C92">
      <w:pPr>
        <w:ind w:firstLine="0"/>
        <w:jc w:val="left"/>
        <w:rPr>
          <w:sz w:val="16"/>
          <w:szCs w:val="16"/>
        </w:rPr>
      </w:pPr>
      <w:r w:rsidRPr="00EF4A43">
        <w:rPr>
          <w:sz w:val="16"/>
          <w:szCs w:val="16"/>
        </w:rPr>
        <w:t xml:space="preserve">                {</w:t>
      </w:r>
    </w:p>
    <w:p w14:paraId="1BBDC2B3" w14:textId="77777777" w:rsidR="00EF4A43" w:rsidRPr="00EF4A43" w:rsidRDefault="00EF4A43" w:rsidP="005C7C92">
      <w:pPr>
        <w:ind w:firstLine="0"/>
        <w:jc w:val="left"/>
        <w:rPr>
          <w:sz w:val="16"/>
          <w:szCs w:val="16"/>
        </w:rPr>
      </w:pPr>
      <w:r w:rsidRPr="00EF4A43">
        <w:rPr>
          <w:sz w:val="16"/>
          <w:szCs w:val="16"/>
        </w:rPr>
        <w:t xml:space="preserve">                    "</w:t>
      </w:r>
      <w:r w:rsidRPr="00EF4A43">
        <w:rPr>
          <w:sz w:val="16"/>
          <w:szCs w:val="16"/>
          <w:lang w:val="en-US"/>
        </w:rPr>
        <w:t>context</w:t>
      </w:r>
      <w:r w:rsidRPr="00EF4A43">
        <w:rPr>
          <w:sz w:val="16"/>
          <w:szCs w:val="16"/>
        </w:rPr>
        <w:t>": "Утренние процедуры полезны для здоровья",</w:t>
      </w:r>
    </w:p>
    <w:p w14:paraId="59E30D2A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</w:rPr>
        <w:t xml:space="preserve">                    </w:t>
      </w:r>
      <w:r w:rsidRPr="00EF4A43">
        <w:rPr>
          <w:sz w:val="16"/>
          <w:szCs w:val="16"/>
          <w:lang w:val="en-US"/>
        </w:rPr>
        <w:t>"source_path": "doc/morning.md"</w:t>
      </w:r>
    </w:p>
    <w:p w14:paraId="767CF0AD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    }</w:t>
      </w:r>
    </w:p>
    <w:p w14:paraId="322A16AF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""")</w:t>
      </w:r>
    </w:p>
    <w:p w14:paraId="13B4F88A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);</w:t>
      </w:r>
    </w:p>
    <w:p w14:paraId="20AF8C1E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context.Scenarios.Add(scenario1);</w:t>
      </w:r>
    </w:p>
    <w:p w14:paraId="39B75F5A" w14:textId="7C92E32F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context.SaveChanges(); // Save to get Id</w:t>
      </w:r>
    </w:p>
    <w:p w14:paraId="70342732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scenario2 = ScenarioEntity.Create(</w:t>
      </w:r>
    </w:p>
    <w:p w14:paraId="1BD0A852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parentScenarioId: scenario1.Id,</w:t>
      </w:r>
    </w:p>
    <w:p w14:paraId="2ED60EB5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userRequest: "Рабочий процесс",</w:t>
      </w:r>
    </w:p>
    <w:p w14:paraId="64FF0314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llmContext: JsonDocument.Parse("{\"context\": \"Рабочие задачи\"}")</w:t>
      </w:r>
    </w:p>
    <w:p w14:paraId="2626017D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);</w:t>
      </w:r>
    </w:p>
    <w:p w14:paraId="1B13EF7B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scenario3 = ScenarioEntity.Create(</w:t>
      </w:r>
    </w:p>
    <w:p w14:paraId="66D6F7B4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parentScenarioId: scenario1.Id,</w:t>
      </w:r>
    </w:p>
    <w:p w14:paraId="5FE9B32B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userRequest: "Физические упражнения",</w:t>
      </w:r>
    </w:p>
    <w:p w14:paraId="238B5F5A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llmContext: JsonDocument.Parse("{\"context\": \"Физкультура\"}")</w:t>
      </w:r>
    </w:p>
    <w:p w14:paraId="05728EB8" w14:textId="2A228ECB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);</w:t>
      </w:r>
    </w:p>
    <w:p w14:paraId="16D9EAC9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context.Scenarios.AddRange(scenario2, scenario3);</w:t>
      </w:r>
    </w:p>
    <w:p w14:paraId="3CCEE828" w14:textId="0ACCBA05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context.SaveChanges();</w:t>
      </w:r>
    </w:p>
    <w:p w14:paraId="525889DC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scenarioStep1 = ScenarioStepEntity.Create(scenario1.Id, step1.Id, order: 1);</w:t>
      </w:r>
    </w:p>
    <w:p w14:paraId="29AD95DD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scenarioStep2 = ScenarioStepEntity.Create(scenario1.Id, step2.Id, order: 2);</w:t>
      </w:r>
    </w:p>
    <w:p w14:paraId="035B0A11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scenarioStep3 = ScenarioStepEntity.Create(scenario1.Id, step4.Id, order: 3);</w:t>
      </w:r>
    </w:p>
    <w:p w14:paraId="569DEC4A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scenarioStep4 = ScenarioStepEntity.Create(scenario2.Id, step6.Id, order: 1);</w:t>
      </w:r>
    </w:p>
    <w:p w14:paraId="037EC2FB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scenarioStep5 = ScenarioStepEntity.Create(scenario2.Id, step5.Id, order: 2);</w:t>
      </w:r>
    </w:p>
    <w:p w14:paraId="310AC078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scenarioStep6 = ScenarioStepEntity.Create(scenario3.Id, step3.Id, order: 1);</w:t>
      </w:r>
    </w:p>
    <w:p w14:paraId="3A9B2F70" w14:textId="6B09151A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scenarioStep7 = ScenarioStepEntity.Create(scenario3.Id, step1.Id, order: 2);</w:t>
      </w:r>
    </w:p>
    <w:p w14:paraId="6E779D52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context.ScenarioSteps.AddRange(scenarioStep1, scenarioStep2, scenarioStep3, scenarioStep4,</w:t>
      </w:r>
    </w:p>
    <w:p w14:paraId="7DDB577C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scenarioStep5, scenarioStep6, scenarioStep7);</w:t>
      </w:r>
    </w:p>
    <w:p w14:paraId="4D53EDB0" w14:textId="567B64A1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context.SaveChanges();</w:t>
      </w:r>
    </w:p>
    <w:p w14:paraId="4CCC764C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session1 = SessionEntity.Create(scenario1.Id, "Основной курс");</w:t>
      </w:r>
    </w:p>
    <w:p w14:paraId="5AE3281C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session2 = SessionEntity.Create(scenario2.Id, "Продвинутый курс");</w:t>
      </w:r>
    </w:p>
    <w:p w14:paraId="63B1E8B0" w14:textId="56D05AC4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session3 = SessionEntity.Create(scenario3.Id, "Физкультурный курс");</w:t>
      </w:r>
    </w:p>
    <w:p w14:paraId="3B388F1D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context.Sessions.AddRange(session1, session2, session3);</w:t>
      </w:r>
    </w:p>
    <w:p w14:paraId="03D729F3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context.SaveChanges();</w:t>
      </w:r>
    </w:p>
    <w:p w14:paraId="39C00094" w14:textId="1236E8B9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}</w:t>
      </w:r>
    </w:p>
    <w:p w14:paraId="15E312FF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private static IServiceCollection WithDependencies(IServiceCollection services)</w:t>
      </w:r>
    </w:p>
    <w:p w14:paraId="435C8353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{</w:t>
      </w:r>
    </w:p>
    <w:p w14:paraId="4F26D3F4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return services</w:t>
      </w:r>
    </w:p>
    <w:p w14:paraId="1F9E1873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.AddScoped&lt;IActionRepository, ActionRepository&gt;()</w:t>
      </w:r>
    </w:p>
    <w:p w14:paraId="0F1CC155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.AddScoped&lt;IScenarioRepository, ScenarioRepository&gt;()</w:t>
      </w:r>
    </w:p>
    <w:p w14:paraId="5D318D47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.AddScoped&lt;IObjectRepository, ObjectRepository&gt;()</w:t>
      </w:r>
    </w:p>
    <w:p w14:paraId="5105CDDC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.AddScoped&lt;ISessionRepository, SessionRepository&gt;()</w:t>
      </w:r>
    </w:p>
    <w:p w14:paraId="66B74E6E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.AddScoped&lt;IStepRepository, StepRepository&gt;()</w:t>
      </w:r>
    </w:p>
    <w:p w14:paraId="2148C62D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.AddScoped&lt;IScenarioStepRepository, ScenarioStepRepository&gt;();</w:t>
      </w:r>
    </w:p>
    <w:p w14:paraId="7FE77B9E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}</w:t>
      </w:r>
    </w:p>
    <w:p w14:paraId="3F417D5A" w14:textId="6E7E6357" w:rsidR="00E1465B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>}</w:t>
      </w:r>
    </w:p>
    <w:p w14:paraId="5652BCD6" w14:textId="77777777" w:rsidR="005C7C92" w:rsidRDefault="005C7C92" w:rsidP="00EF4A43">
      <w:pPr>
        <w:ind w:firstLine="0"/>
        <w:jc w:val="center"/>
        <w:sectPr w:rsidR="005C7C92" w:rsidSect="005C7C92">
          <w:type w:val="continuous"/>
          <w:pgSz w:w="11906" w:h="16838"/>
          <w:pgMar w:top="1134" w:right="567" w:bottom="1134" w:left="1701" w:header="708" w:footer="708" w:gutter="0"/>
          <w:cols w:num="2" w:space="708"/>
          <w:docGrid w:linePitch="381"/>
        </w:sectPr>
      </w:pPr>
    </w:p>
    <w:p w14:paraId="20F7001A" w14:textId="580604F1" w:rsidR="00EF4A43" w:rsidRPr="00EF4A43" w:rsidRDefault="00EF4A43" w:rsidP="00EF4A43">
      <w:pPr>
        <w:ind w:firstLine="0"/>
        <w:jc w:val="center"/>
        <w:rPr>
          <w:lang w:val="en-US"/>
        </w:rPr>
      </w:pPr>
      <w:r>
        <w:t>Рис</w:t>
      </w:r>
      <w:r w:rsidRPr="00EF4A43">
        <w:rPr>
          <w:lang w:val="en-US"/>
        </w:rPr>
        <w:t xml:space="preserve">. </w:t>
      </w:r>
      <w:r>
        <w:t>П</w:t>
      </w:r>
      <w:r w:rsidRPr="00EF4A43">
        <w:rPr>
          <w:lang w:val="en-US"/>
        </w:rPr>
        <w:t>2.1</w:t>
      </w:r>
      <w:r w:rsidR="00CF50D4">
        <w:t>2</w:t>
      </w:r>
      <w:r w:rsidRPr="00EF4A43">
        <w:rPr>
          <w:lang w:val="en-US"/>
        </w:rPr>
        <w:t xml:space="preserve">. </w:t>
      </w:r>
      <w:r>
        <w:t>Файл</w:t>
      </w:r>
      <w:r w:rsidRPr="00EF4A43">
        <w:rPr>
          <w:lang w:val="en-US"/>
        </w:rPr>
        <w:t xml:space="preserve"> "BeautifulDataAccess.</w:t>
      </w:r>
      <w:r w:rsidRPr="00E1465B">
        <w:rPr>
          <w:lang w:val="en-US"/>
        </w:rPr>
        <w:t>cs</w:t>
      </w:r>
      <w:r w:rsidRPr="00EF4A43">
        <w:rPr>
          <w:lang w:val="en-US"/>
        </w:rPr>
        <w:t>"</w:t>
      </w:r>
    </w:p>
    <w:p w14:paraId="23ADC7CC" w14:textId="77777777" w:rsidR="00EF4A43" w:rsidRPr="00EF4A43" w:rsidRDefault="00EF4A43" w:rsidP="00E1465B">
      <w:pPr>
        <w:rPr>
          <w:lang w:val="en-US"/>
        </w:rPr>
      </w:pPr>
    </w:p>
    <w:p w14:paraId="3DCAA4E4" w14:textId="77777777" w:rsidR="001711B6" w:rsidRPr="001711B6" w:rsidRDefault="001711B6" w:rsidP="001711B6">
      <w:pPr>
        <w:ind w:firstLine="0"/>
        <w:jc w:val="left"/>
        <w:rPr>
          <w:sz w:val="16"/>
          <w:szCs w:val="16"/>
          <w:lang w:val="en-US"/>
        </w:rPr>
      </w:pPr>
      <w:r w:rsidRPr="001711B6">
        <w:rPr>
          <w:sz w:val="16"/>
          <w:szCs w:val="16"/>
          <w:lang w:val="en-US"/>
        </w:rPr>
        <w:lastRenderedPageBreak/>
        <w:t>using DiplomDb.Domain.Entity;</w:t>
      </w:r>
    </w:p>
    <w:p w14:paraId="222495BF" w14:textId="77777777" w:rsidR="001711B6" w:rsidRPr="001711B6" w:rsidRDefault="001711B6" w:rsidP="001711B6">
      <w:pPr>
        <w:ind w:firstLine="0"/>
        <w:jc w:val="left"/>
        <w:rPr>
          <w:sz w:val="16"/>
          <w:szCs w:val="16"/>
          <w:lang w:val="en-US"/>
        </w:rPr>
      </w:pPr>
      <w:r w:rsidRPr="001711B6">
        <w:rPr>
          <w:sz w:val="16"/>
          <w:szCs w:val="16"/>
          <w:lang w:val="en-US"/>
        </w:rPr>
        <w:t>using Microsoft.EntityFrameworkCore;</w:t>
      </w:r>
    </w:p>
    <w:p w14:paraId="1B218867" w14:textId="0CB3A038" w:rsidR="001711B6" w:rsidRPr="001711B6" w:rsidRDefault="001711B6" w:rsidP="001711B6">
      <w:pPr>
        <w:ind w:firstLine="0"/>
        <w:jc w:val="left"/>
        <w:rPr>
          <w:sz w:val="16"/>
          <w:szCs w:val="16"/>
        </w:rPr>
      </w:pPr>
      <w:r w:rsidRPr="001711B6">
        <w:rPr>
          <w:sz w:val="16"/>
          <w:szCs w:val="16"/>
          <w:lang w:val="en-US"/>
        </w:rPr>
        <w:t>using Microsoft.EntityFrameworkCore.Metadata.Builders;</w:t>
      </w:r>
    </w:p>
    <w:p w14:paraId="707A972E" w14:textId="77777777" w:rsidR="001711B6" w:rsidRPr="001711B6" w:rsidRDefault="001711B6" w:rsidP="001711B6">
      <w:pPr>
        <w:ind w:firstLine="0"/>
        <w:jc w:val="left"/>
        <w:rPr>
          <w:sz w:val="16"/>
          <w:szCs w:val="16"/>
          <w:lang w:val="en-US"/>
        </w:rPr>
      </w:pPr>
      <w:r w:rsidRPr="001711B6">
        <w:rPr>
          <w:sz w:val="16"/>
          <w:szCs w:val="16"/>
          <w:lang w:val="en-US"/>
        </w:rPr>
        <w:t>namespace DiplomDB.DataAccess.Configuration;</w:t>
      </w:r>
    </w:p>
    <w:p w14:paraId="3B54FE32" w14:textId="77777777" w:rsidR="001711B6" w:rsidRPr="001711B6" w:rsidRDefault="001711B6" w:rsidP="001711B6">
      <w:pPr>
        <w:ind w:firstLine="0"/>
        <w:jc w:val="left"/>
        <w:rPr>
          <w:sz w:val="16"/>
          <w:szCs w:val="16"/>
          <w:lang w:val="en-US"/>
        </w:rPr>
      </w:pPr>
      <w:r w:rsidRPr="001711B6">
        <w:rPr>
          <w:sz w:val="16"/>
          <w:szCs w:val="16"/>
          <w:lang w:val="en-US"/>
        </w:rPr>
        <w:t>internal class ActionConfiguration : BaseEntityConfiguration&lt;ActionEntity&gt;</w:t>
      </w:r>
    </w:p>
    <w:p w14:paraId="46A8A2E0" w14:textId="77777777" w:rsidR="001711B6" w:rsidRPr="001711B6" w:rsidRDefault="001711B6" w:rsidP="001711B6">
      <w:pPr>
        <w:ind w:firstLine="0"/>
        <w:jc w:val="left"/>
        <w:rPr>
          <w:sz w:val="16"/>
          <w:szCs w:val="16"/>
          <w:lang w:val="en-US"/>
        </w:rPr>
      </w:pPr>
      <w:r w:rsidRPr="001711B6">
        <w:rPr>
          <w:sz w:val="16"/>
          <w:szCs w:val="16"/>
          <w:lang w:val="en-US"/>
        </w:rPr>
        <w:t>{</w:t>
      </w:r>
    </w:p>
    <w:p w14:paraId="2323F4DA" w14:textId="77777777" w:rsidR="001711B6" w:rsidRPr="001711B6" w:rsidRDefault="001711B6" w:rsidP="001711B6">
      <w:pPr>
        <w:ind w:firstLine="0"/>
        <w:jc w:val="left"/>
        <w:rPr>
          <w:sz w:val="16"/>
          <w:szCs w:val="16"/>
          <w:lang w:val="en-US"/>
        </w:rPr>
      </w:pPr>
      <w:r w:rsidRPr="001711B6">
        <w:rPr>
          <w:sz w:val="16"/>
          <w:szCs w:val="16"/>
          <w:lang w:val="en-US"/>
        </w:rPr>
        <w:t xml:space="preserve">    public override void Configure(EntityTypeBuilder&lt;ActionEntity&gt; builder)</w:t>
      </w:r>
    </w:p>
    <w:p w14:paraId="35751062" w14:textId="77777777" w:rsidR="001711B6" w:rsidRPr="001711B6" w:rsidRDefault="001711B6" w:rsidP="001711B6">
      <w:pPr>
        <w:ind w:firstLine="0"/>
        <w:jc w:val="left"/>
        <w:rPr>
          <w:sz w:val="16"/>
          <w:szCs w:val="16"/>
          <w:lang w:val="en-US"/>
        </w:rPr>
      </w:pPr>
      <w:r w:rsidRPr="001711B6">
        <w:rPr>
          <w:sz w:val="16"/>
          <w:szCs w:val="16"/>
          <w:lang w:val="en-US"/>
        </w:rPr>
        <w:t xml:space="preserve">    {</w:t>
      </w:r>
    </w:p>
    <w:p w14:paraId="67025A7D" w14:textId="77777777" w:rsidR="001711B6" w:rsidRPr="001711B6" w:rsidRDefault="001711B6" w:rsidP="001711B6">
      <w:pPr>
        <w:ind w:firstLine="0"/>
        <w:jc w:val="left"/>
        <w:rPr>
          <w:sz w:val="16"/>
          <w:szCs w:val="16"/>
          <w:lang w:val="en-US"/>
        </w:rPr>
      </w:pPr>
      <w:r w:rsidRPr="001711B6">
        <w:rPr>
          <w:sz w:val="16"/>
          <w:szCs w:val="16"/>
          <w:lang w:val="en-US"/>
        </w:rPr>
        <w:t xml:space="preserve">        base.Configure(builder);</w:t>
      </w:r>
    </w:p>
    <w:p w14:paraId="6ADDFE10" w14:textId="7BCBCD64" w:rsidR="001711B6" w:rsidRPr="001711B6" w:rsidRDefault="001711B6" w:rsidP="001711B6">
      <w:pPr>
        <w:ind w:firstLine="0"/>
        <w:jc w:val="left"/>
        <w:rPr>
          <w:sz w:val="16"/>
          <w:szCs w:val="16"/>
          <w:lang w:val="en-US"/>
        </w:rPr>
      </w:pPr>
      <w:r w:rsidRPr="001711B6">
        <w:rPr>
          <w:sz w:val="16"/>
          <w:szCs w:val="16"/>
          <w:lang w:val="en-US"/>
        </w:rPr>
        <w:t xml:space="preserve">        builder.ToTable("actions");</w:t>
      </w:r>
    </w:p>
    <w:p w14:paraId="06A79245" w14:textId="77777777" w:rsidR="001711B6" w:rsidRPr="001711B6" w:rsidRDefault="001711B6" w:rsidP="001711B6">
      <w:pPr>
        <w:ind w:firstLine="0"/>
        <w:jc w:val="left"/>
        <w:rPr>
          <w:sz w:val="16"/>
          <w:szCs w:val="16"/>
          <w:lang w:val="en-US"/>
        </w:rPr>
      </w:pPr>
      <w:r w:rsidRPr="001711B6">
        <w:rPr>
          <w:sz w:val="16"/>
          <w:szCs w:val="16"/>
          <w:lang w:val="en-US"/>
        </w:rPr>
        <w:t xml:space="preserve">        builder.Property(x =&gt; x.Name)</w:t>
      </w:r>
    </w:p>
    <w:p w14:paraId="65A3270C" w14:textId="77777777" w:rsidR="001711B6" w:rsidRPr="001711B6" w:rsidRDefault="001711B6" w:rsidP="001711B6">
      <w:pPr>
        <w:ind w:firstLine="0"/>
        <w:jc w:val="left"/>
        <w:rPr>
          <w:sz w:val="16"/>
          <w:szCs w:val="16"/>
          <w:lang w:val="en-US"/>
        </w:rPr>
      </w:pPr>
      <w:r w:rsidRPr="001711B6">
        <w:rPr>
          <w:sz w:val="16"/>
          <w:szCs w:val="16"/>
          <w:lang w:val="en-US"/>
        </w:rPr>
        <w:t xml:space="preserve">            .IsRequired()</w:t>
      </w:r>
    </w:p>
    <w:p w14:paraId="3F1DEA3A" w14:textId="77777777" w:rsidR="001711B6" w:rsidRPr="001711B6" w:rsidRDefault="001711B6" w:rsidP="001711B6">
      <w:pPr>
        <w:ind w:firstLine="0"/>
        <w:jc w:val="left"/>
        <w:rPr>
          <w:sz w:val="16"/>
          <w:szCs w:val="16"/>
          <w:lang w:val="en-US"/>
        </w:rPr>
      </w:pPr>
      <w:r w:rsidRPr="001711B6">
        <w:rPr>
          <w:sz w:val="16"/>
          <w:szCs w:val="16"/>
          <w:lang w:val="en-US"/>
        </w:rPr>
        <w:t xml:space="preserve">            .HasMaxLength(255);</w:t>
      </w:r>
    </w:p>
    <w:p w14:paraId="79AF7800" w14:textId="77777777" w:rsidR="001711B6" w:rsidRPr="001711B6" w:rsidRDefault="001711B6" w:rsidP="001711B6">
      <w:pPr>
        <w:ind w:firstLine="0"/>
        <w:jc w:val="left"/>
        <w:rPr>
          <w:sz w:val="16"/>
          <w:szCs w:val="16"/>
          <w:lang w:val="en-US"/>
        </w:rPr>
      </w:pPr>
      <w:r w:rsidRPr="001711B6">
        <w:rPr>
          <w:sz w:val="16"/>
          <w:szCs w:val="16"/>
          <w:lang w:val="en-US"/>
        </w:rPr>
        <w:t xml:space="preserve">    }</w:t>
      </w:r>
    </w:p>
    <w:p w14:paraId="303EA79A" w14:textId="5B9B9C66" w:rsidR="00EF4A43" w:rsidRPr="001711B6" w:rsidRDefault="001711B6" w:rsidP="001711B6">
      <w:pPr>
        <w:ind w:firstLine="0"/>
        <w:jc w:val="left"/>
        <w:rPr>
          <w:sz w:val="16"/>
          <w:szCs w:val="16"/>
          <w:lang w:val="en-US"/>
        </w:rPr>
      </w:pPr>
      <w:r w:rsidRPr="001711B6">
        <w:rPr>
          <w:sz w:val="16"/>
          <w:szCs w:val="16"/>
          <w:lang w:val="en-US"/>
        </w:rPr>
        <w:t>}</w:t>
      </w:r>
    </w:p>
    <w:p w14:paraId="11286397" w14:textId="4A98A8DC" w:rsidR="001711B6" w:rsidRPr="003871EF" w:rsidRDefault="001711B6" w:rsidP="001711B6">
      <w:pPr>
        <w:ind w:firstLine="0"/>
        <w:jc w:val="center"/>
      </w:pPr>
      <w:r>
        <w:t>Рис</w:t>
      </w:r>
      <w:r w:rsidRPr="003871EF">
        <w:t xml:space="preserve">. </w:t>
      </w:r>
      <w:r>
        <w:t>П</w:t>
      </w:r>
      <w:r w:rsidRPr="003871EF">
        <w:t>2.1</w:t>
      </w:r>
      <w:r w:rsidR="00CF50D4">
        <w:t>3</w:t>
      </w:r>
      <w:r w:rsidRPr="003871EF">
        <w:t xml:space="preserve">. </w:t>
      </w:r>
      <w:r>
        <w:t xml:space="preserve">Пример </w:t>
      </w:r>
      <w:r>
        <w:t>конфигурации сущности</w:t>
      </w:r>
      <w:r w:rsidRPr="003871EF">
        <w:t xml:space="preserve">. </w:t>
      </w:r>
      <w:r>
        <w:t>Файл</w:t>
      </w:r>
      <w:r w:rsidRPr="003871EF">
        <w:t xml:space="preserve"> "</w:t>
      </w:r>
      <w:r w:rsidRPr="001711B6">
        <w:t>ActionConfiguration</w:t>
      </w:r>
      <w:r w:rsidRPr="003871EF">
        <w:t>.</w:t>
      </w:r>
      <w:r w:rsidRPr="00E1465B">
        <w:rPr>
          <w:lang w:val="en-US"/>
        </w:rPr>
        <w:t>cs</w:t>
      </w:r>
      <w:r w:rsidRPr="003871EF">
        <w:t>"</w:t>
      </w:r>
    </w:p>
    <w:p w14:paraId="3B2D3591" w14:textId="77777777" w:rsidR="005C7C92" w:rsidRPr="001711B6" w:rsidRDefault="005C7C92" w:rsidP="00E1465B"/>
    <w:p w14:paraId="2B6EA0F9" w14:textId="03D1E9C2" w:rsidR="003871EF" w:rsidRPr="003871EF" w:rsidRDefault="003871EF" w:rsidP="003871EF">
      <w:pPr>
        <w:ind w:firstLine="0"/>
        <w:jc w:val="left"/>
        <w:rPr>
          <w:sz w:val="16"/>
          <w:szCs w:val="16"/>
        </w:rPr>
      </w:pPr>
      <w:r w:rsidRPr="003871EF">
        <w:rPr>
          <w:sz w:val="16"/>
          <w:szCs w:val="16"/>
          <w:lang w:val="en-US"/>
        </w:rPr>
        <w:t>namespace DiplomDb.Domain.Interface;</w:t>
      </w:r>
    </w:p>
    <w:p w14:paraId="4E222AAD" w14:textId="77777777" w:rsidR="003871EF" w:rsidRPr="003871EF" w:rsidRDefault="003871EF" w:rsidP="003871EF">
      <w:pPr>
        <w:ind w:firstLine="0"/>
        <w:jc w:val="left"/>
        <w:rPr>
          <w:sz w:val="16"/>
          <w:szCs w:val="16"/>
          <w:lang w:val="en-US"/>
        </w:rPr>
      </w:pPr>
      <w:r w:rsidRPr="003871EF">
        <w:rPr>
          <w:sz w:val="16"/>
          <w:szCs w:val="16"/>
          <w:lang w:val="en-US"/>
        </w:rPr>
        <w:t>using Ardalis.Specification;</w:t>
      </w:r>
    </w:p>
    <w:p w14:paraId="0FCC0DDC" w14:textId="77777777" w:rsidR="003871EF" w:rsidRPr="003871EF" w:rsidRDefault="003871EF" w:rsidP="003871EF">
      <w:pPr>
        <w:ind w:firstLine="0"/>
        <w:jc w:val="left"/>
        <w:rPr>
          <w:sz w:val="16"/>
          <w:szCs w:val="16"/>
          <w:lang w:val="en-US"/>
        </w:rPr>
      </w:pPr>
      <w:r w:rsidRPr="003871EF">
        <w:rPr>
          <w:sz w:val="16"/>
          <w:szCs w:val="16"/>
          <w:lang w:val="en-US"/>
        </w:rPr>
        <w:t>using DiplomDb.Domain.Entity;</w:t>
      </w:r>
    </w:p>
    <w:p w14:paraId="7B3C4FA1" w14:textId="4251A639" w:rsidR="005C7C92" w:rsidRPr="003871EF" w:rsidRDefault="003871EF" w:rsidP="003871EF">
      <w:pPr>
        <w:ind w:firstLine="0"/>
        <w:jc w:val="left"/>
        <w:rPr>
          <w:sz w:val="16"/>
          <w:szCs w:val="16"/>
          <w:lang w:val="en-US"/>
        </w:rPr>
      </w:pPr>
      <w:r w:rsidRPr="003871EF">
        <w:rPr>
          <w:sz w:val="16"/>
          <w:szCs w:val="16"/>
          <w:lang w:val="en-US"/>
        </w:rPr>
        <w:t>public interface IActionRepository : IRepositoryBase&lt;ActionEntity&gt; { }</w:t>
      </w:r>
    </w:p>
    <w:p w14:paraId="333F2890" w14:textId="2D36FBF6" w:rsidR="005C7C92" w:rsidRPr="003871EF" w:rsidRDefault="003871EF" w:rsidP="003871EF">
      <w:pPr>
        <w:ind w:firstLine="0"/>
        <w:jc w:val="center"/>
      </w:pPr>
      <w:r>
        <w:t>Рис</w:t>
      </w:r>
      <w:r w:rsidRPr="003871EF">
        <w:t xml:space="preserve">. </w:t>
      </w:r>
      <w:r>
        <w:t>П</w:t>
      </w:r>
      <w:r w:rsidRPr="003871EF">
        <w:t>2.1</w:t>
      </w:r>
      <w:r w:rsidR="00CF50D4">
        <w:t>4</w:t>
      </w:r>
      <w:r w:rsidRPr="003871EF">
        <w:t xml:space="preserve">. </w:t>
      </w:r>
      <w:r>
        <w:t>Пример интерфейса репозитория</w:t>
      </w:r>
      <w:r w:rsidRPr="003871EF">
        <w:t xml:space="preserve">. </w:t>
      </w:r>
      <w:r>
        <w:t>Файл</w:t>
      </w:r>
      <w:r w:rsidRPr="003871EF">
        <w:t xml:space="preserve"> "IActionRepository.</w:t>
      </w:r>
      <w:r w:rsidRPr="00E1465B">
        <w:rPr>
          <w:lang w:val="en-US"/>
        </w:rPr>
        <w:t>cs</w:t>
      </w:r>
      <w:r w:rsidRPr="003871EF">
        <w:t>"</w:t>
      </w:r>
    </w:p>
    <w:p w14:paraId="49239B09" w14:textId="77777777" w:rsidR="005C7C92" w:rsidRDefault="005C7C92" w:rsidP="003871EF">
      <w:pPr>
        <w:jc w:val="center"/>
      </w:pPr>
    </w:p>
    <w:p w14:paraId="3A0D04AC" w14:textId="77777777" w:rsidR="003871EF" w:rsidRPr="003871EF" w:rsidRDefault="003871EF" w:rsidP="003871EF">
      <w:pPr>
        <w:ind w:firstLine="0"/>
        <w:jc w:val="left"/>
        <w:rPr>
          <w:sz w:val="16"/>
          <w:szCs w:val="16"/>
          <w:lang w:val="en-US"/>
        </w:rPr>
      </w:pPr>
      <w:r w:rsidRPr="003871EF">
        <w:rPr>
          <w:sz w:val="16"/>
          <w:szCs w:val="16"/>
          <w:lang w:val="en-US"/>
        </w:rPr>
        <w:t>using Ardalis.Specification.EntityFrameworkCore;</w:t>
      </w:r>
    </w:p>
    <w:p w14:paraId="20790EEE" w14:textId="77777777" w:rsidR="003871EF" w:rsidRPr="003871EF" w:rsidRDefault="003871EF" w:rsidP="003871EF">
      <w:pPr>
        <w:ind w:firstLine="0"/>
        <w:jc w:val="left"/>
        <w:rPr>
          <w:sz w:val="16"/>
          <w:szCs w:val="16"/>
          <w:lang w:val="en-US"/>
        </w:rPr>
      </w:pPr>
      <w:r w:rsidRPr="003871EF">
        <w:rPr>
          <w:sz w:val="16"/>
          <w:szCs w:val="16"/>
          <w:lang w:val="en-US"/>
        </w:rPr>
        <w:t>using DiplomDb.Domain.Entity;</w:t>
      </w:r>
    </w:p>
    <w:p w14:paraId="7E0600E9" w14:textId="78BBFC0E" w:rsidR="003871EF" w:rsidRPr="003871EF" w:rsidRDefault="003871EF" w:rsidP="003871EF">
      <w:pPr>
        <w:ind w:firstLine="0"/>
        <w:jc w:val="left"/>
        <w:rPr>
          <w:sz w:val="16"/>
          <w:szCs w:val="16"/>
        </w:rPr>
      </w:pPr>
      <w:r w:rsidRPr="003871EF">
        <w:rPr>
          <w:sz w:val="16"/>
          <w:szCs w:val="16"/>
          <w:lang w:val="en-US"/>
        </w:rPr>
        <w:t>using DiplomDb.Domain.Interface;</w:t>
      </w:r>
    </w:p>
    <w:p w14:paraId="475DEA9F" w14:textId="77777777" w:rsidR="003871EF" w:rsidRPr="003871EF" w:rsidRDefault="003871EF" w:rsidP="003871EF">
      <w:pPr>
        <w:ind w:firstLine="0"/>
        <w:jc w:val="left"/>
        <w:rPr>
          <w:sz w:val="16"/>
          <w:szCs w:val="16"/>
          <w:lang w:val="en-US"/>
        </w:rPr>
      </w:pPr>
      <w:r w:rsidRPr="003871EF">
        <w:rPr>
          <w:sz w:val="16"/>
          <w:szCs w:val="16"/>
          <w:lang w:val="en-US"/>
        </w:rPr>
        <w:t>namespace DiplomDB.DataAccess.Repository;</w:t>
      </w:r>
    </w:p>
    <w:p w14:paraId="62E6D18B" w14:textId="117FDCB9" w:rsidR="003871EF" w:rsidRPr="001711B6" w:rsidRDefault="003871EF" w:rsidP="003871EF">
      <w:pPr>
        <w:ind w:firstLine="0"/>
        <w:jc w:val="left"/>
        <w:rPr>
          <w:sz w:val="16"/>
          <w:szCs w:val="16"/>
          <w:lang w:val="en-US"/>
        </w:rPr>
      </w:pPr>
      <w:r w:rsidRPr="003871EF">
        <w:rPr>
          <w:sz w:val="16"/>
          <w:szCs w:val="16"/>
          <w:lang w:val="en-US"/>
        </w:rPr>
        <w:t xml:space="preserve">internal class ActionRepository(ApplicationDbContext context) </w:t>
      </w:r>
      <w:r w:rsidRPr="001711B6">
        <w:rPr>
          <w:sz w:val="16"/>
          <w:szCs w:val="16"/>
          <w:lang w:val="en-US"/>
        </w:rPr>
        <w:t>: RepositoryBase&lt;ActionEntity&gt;(context), IActionRepository</w:t>
      </w:r>
      <w:r w:rsidR="001711B6" w:rsidRPr="001711B6">
        <w:rPr>
          <w:sz w:val="16"/>
          <w:szCs w:val="16"/>
          <w:lang w:val="en-US"/>
        </w:rPr>
        <w:t xml:space="preserve"> </w:t>
      </w:r>
      <w:r w:rsidRPr="001711B6">
        <w:rPr>
          <w:sz w:val="16"/>
          <w:szCs w:val="16"/>
          <w:lang w:val="en-US"/>
        </w:rPr>
        <w:t>{ }</w:t>
      </w:r>
    </w:p>
    <w:p w14:paraId="0659F2A1" w14:textId="3A130D90" w:rsidR="003871EF" w:rsidRPr="003871EF" w:rsidRDefault="003871EF" w:rsidP="003871EF">
      <w:pPr>
        <w:ind w:firstLine="0"/>
        <w:jc w:val="center"/>
      </w:pPr>
      <w:r>
        <w:t>Рис</w:t>
      </w:r>
      <w:r w:rsidRPr="003871EF">
        <w:t xml:space="preserve">. </w:t>
      </w:r>
      <w:r>
        <w:t>П</w:t>
      </w:r>
      <w:r w:rsidRPr="003871EF">
        <w:t>2.1</w:t>
      </w:r>
      <w:r w:rsidR="00CF50D4">
        <w:t>5</w:t>
      </w:r>
      <w:r w:rsidRPr="003871EF">
        <w:t xml:space="preserve">. </w:t>
      </w:r>
      <w:r>
        <w:t>Пример репозитория</w:t>
      </w:r>
      <w:r w:rsidRPr="003871EF">
        <w:t xml:space="preserve">. </w:t>
      </w:r>
      <w:r>
        <w:t>Файл</w:t>
      </w:r>
      <w:r w:rsidRPr="003871EF">
        <w:t xml:space="preserve"> "ActionRepository.</w:t>
      </w:r>
      <w:r w:rsidRPr="00E1465B">
        <w:rPr>
          <w:lang w:val="en-US"/>
        </w:rPr>
        <w:t>cs</w:t>
      </w:r>
      <w:r w:rsidRPr="003871EF">
        <w:t>"</w:t>
      </w:r>
    </w:p>
    <w:p w14:paraId="1DC76AD3" w14:textId="77777777" w:rsidR="003871EF" w:rsidRPr="003871EF" w:rsidRDefault="003871EF" w:rsidP="00E1465B"/>
    <w:p w14:paraId="22AB4969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>namespace DiplomDb.Domain.Entity;</w:t>
      </w:r>
    </w:p>
    <w:p w14:paraId="202C02B6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</w:p>
    <w:p w14:paraId="5370B11F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>public abstract class BaseEntity</w:t>
      </w:r>
    </w:p>
    <w:p w14:paraId="2547C429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>{</w:t>
      </w:r>
    </w:p>
    <w:p w14:paraId="4D3D20D3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 xml:space="preserve">    public Guid Id { get; private set; }</w:t>
      </w:r>
    </w:p>
    <w:p w14:paraId="3D2126E1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 xml:space="preserve">    public DateTime CreatedAt { get; private set; }</w:t>
      </w:r>
    </w:p>
    <w:p w14:paraId="3BDD529E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 xml:space="preserve">    public DateTime UpdatedAt { get; private set; }</w:t>
      </w:r>
    </w:p>
    <w:p w14:paraId="34B738D0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 xml:space="preserve">    public bool IsDeleted { get; private set; }</w:t>
      </w:r>
    </w:p>
    <w:p w14:paraId="6837866F" w14:textId="740B4CFD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>}</w:t>
      </w:r>
    </w:p>
    <w:p w14:paraId="4E72BD23" w14:textId="709647E8" w:rsidR="00E1465B" w:rsidRPr="005C7C92" w:rsidRDefault="005C7C92" w:rsidP="005C7C92">
      <w:pPr>
        <w:ind w:firstLine="0"/>
        <w:jc w:val="center"/>
        <w:rPr>
          <w:lang w:val="en-US"/>
        </w:rPr>
      </w:pPr>
      <w:r>
        <w:t>Рис</w:t>
      </w:r>
      <w:r w:rsidRPr="005C7C92">
        <w:rPr>
          <w:lang w:val="en-US"/>
        </w:rPr>
        <w:t xml:space="preserve">. </w:t>
      </w:r>
      <w:r>
        <w:t>П</w:t>
      </w:r>
      <w:r w:rsidRPr="005C7C92">
        <w:rPr>
          <w:lang w:val="en-US"/>
        </w:rPr>
        <w:t>2.1</w:t>
      </w:r>
      <w:r w:rsidR="00CF50D4">
        <w:t>6</w:t>
      </w:r>
      <w:r w:rsidRPr="005C7C92">
        <w:rPr>
          <w:lang w:val="en-US"/>
        </w:rPr>
        <w:t>.</w:t>
      </w:r>
      <w:r w:rsidR="00E1465B" w:rsidRPr="005C7C92">
        <w:rPr>
          <w:lang w:val="en-US"/>
        </w:rPr>
        <w:t xml:space="preserve"> </w:t>
      </w:r>
      <w:r>
        <w:t>Базовая</w:t>
      </w:r>
      <w:r w:rsidRPr="005C7C92">
        <w:rPr>
          <w:lang w:val="en-US"/>
        </w:rPr>
        <w:t xml:space="preserve"> </w:t>
      </w:r>
      <w:r>
        <w:t>сущность</w:t>
      </w:r>
      <w:r w:rsidRPr="005C7C92">
        <w:rPr>
          <w:lang w:val="en-US"/>
        </w:rPr>
        <w:t xml:space="preserve">. </w:t>
      </w:r>
      <w:r w:rsidR="00E1465B">
        <w:t>Файл</w:t>
      </w:r>
      <w:r w:rsidR="00E1465B" w:rsidRPr="005C7C92">
        <w:rPr>
          <w:lang w:val="en-US"/>
        </w:rPr>
        <w:t xml:space="preserve"> "</w:t>
      </w:r>
      <w:r w:rsidR="00E1465B" w:rsidRPr="00E1465B">
        <w:rPr>
          <w:lang w:val="en-US"/>
        </w:rPr>
        <w:t>BaseEntity</w:t>
      </w:r>
      <w:r w:rsidR="00E1465B" w:rsidRPr="005C7C92">
        <w:rPr>
          <w:lang w:val="en-US"/>
        </w:rPr>
        <w:t>.</w:t>
      </w:r>
      <w:r w:rsidR="00E1465B" w:rsidRPr="00E1465B">
        <w:rPr>
          <w:lang w:val="en-US"/>
        </w:rPr>
        <w:t>cs</w:t>
      </w:r>
      <w:r w:rsidR="00E1465B" w:rsidRPr="005C7C92">
        <w:rPr>
          <w:lang w:val="en-US"/>
        </w:rPr>
        <w:t>"</w:t>
      </w:r>
    </w:p>
    <w:p w14:paraId="4A4AD831" w14:textId="77777777" w:rsidR="00366B30" w:rsidRDefault="00366B30" w:rsidP="00471AE9">
      <w:pPr>
        <w:rPr>
          <w:lang w:val="en-US"/>
        </w:rPr>
      </w:pPr>
    </w:p>
    <w:p w14:paraId="7DB387F2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>namespace DiplomDb.Domain.Entity;</w:t>
      </w:r>
    </w:p>
    <w:p w14:paraId="4C00FDE7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>public class ActionEntity : BaseEntity</w:t>
      </w:r>
    </w:p>
    <w:p w14:paraId="5D1974FC" w14:textId="77777777" w:rsidR="005C7C92" w:rsidRPr="005C7C92" w:rsidRDefault="005C7C92" w:rsidP="005C7C92">
      <w:pPr>
        <w:ind w:firstLine="0"/>
        <w:jc w:val="left"/>
        <w:rPr>
          <w:sz w:val="16"/>
          <w:szCs w:val="16"/>
        </w:rPr>
      </w:pPr>
      <w:r w:rsidRPr="005C7C92">
        <w:rPr>
          <w:sz w:val="16"/>
          <w:szCs w:val="16"/>
        </w:rPr>
        <w:t>{</w:t>
      </w:r>
    </w:p>
    <w:p w14:paraId="12A55117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 xml:space="preserve">    public string Name { get; private set; } = null!;</w:t>
      </w:r>
    </w:p>
    <w:p w14:paraId="01163AC9" w14:textId="3BD5AAD8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 xml:space="preserve">    public ICollection&lt;StepEntity&gt; Steps { get; private set; } = [];</w:t>
      </w:r>
    </w:p>
    <w:p w14:paraId="653E46EE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 xml:space="preserve">    public static ActionEntity Create(string name)</w:t>
      </w:r>
    </w:p>
    <w:p w14:paraId="2133F287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 xml:space="preserve">    {</w:t>
      </w:r>
    </w:p>
    <w:p w14:paraId="54C6E200" w14:textId="338D5B22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 xml:space="preserve">        ArgumentException.ThrowIfNullOrWhiteSpace(name);</w:t>
      </w:r>
    </w:p>
    <w:p w14:paraId="6CD90FB6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 xml:space="preserve">        return new()</w:t>
      </w:r>
    </w:p>
    <w:p w14:paraId="5E3CA0AB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 xml:space="preserve">        {</w:t>
      </w:r>
    </w:p>
    <w:p w14:paraId="56EC9B28" w14:textId="77777777" w:rsidR="005C7C92" w:rsidRPr="005C7C92" w:rsidRDefault="005C7C92" w:rsidP="005C7C92">
      <w:pPr>
        <w:ind w:firstLine="0"/>
        <w:jc w:val="left"/>
        <w:rPr>
          <w:sz w:val="16"/>
          <w:szCs w:val="16"/>
        </w:rPr>
      </w:pPr>
      <w:r w:rsidRPr="005C7C92">
        <w:rPr>
          <w:sz w:val="16"/>
          <w:szCs w:val="16"/>
          <w:lang w:val="en-US"/>
        </w:rPr>
        <w:t xml:space="preserve">            Name</w:t>
      </w:r>
      <w:r w:rsidRPr="005C7C92">
        <w:rPr>
          <w:sz w:val="16"/>
          <w:szCs w:val="16"/>
        </w:rPr>
        <w:t xml:space="preserve"> = </w:t>
      </w:r>
      <w:r w:rsidRPr="005C7C92">
        <w:rPr>
          <w:sz w:val="16"/>
          <w:szCs w:val="16"/>
          <w:lang w:val="en-US"/>
        </w:rPr>
        <w:t>name</w:t>
      </w:r>
    </w:p>
    <w:p w14:paraId="4E0941F8" w14:textId="77777777" w:rsidR="005C7C92" w:rsidRPr="005C7C92" w:rsidRDefault="005C7C92" w:rsidP="005C7C92">
      <w:pPr>
        <w:ind w:firstLine="0"/>
        <w:jc w:val="left"/>
        <w:rPr>
          <w:sz w:val="16"/>
          <w:szCs w:val="16"/>
        </w:rPr>
      </w:pPr>
      <w:r w:rsidRPr="005C7C92">
        <w:rPr>
          <w:sz w:val="16"/>
          <w:szCs w:val="16"/>
        </w:rPr>
        <w:t xml:space="preserve">        };</w:t>
      </w:r>
    </w:p>
    <w:p w14:paraId="5434AB46" w14:textId="77777777" w:rsidR="005C7C92" w:rsidRPr="005C7C92" w:rsidRDefault="005C7C92" w:rsidP="005C7C92">
      <w:pPr>
        <w:ind w:firstLine="0"/>
        <w:jc w:val="left"/>
        <w:rPr>
          <w:sz w:val="16"/>
          <w:szCs w:val="16"/>
        </w:rPr>
      </w:pPr>
      <w:r w:rsidRPr="005C7C92">
        <w:rPr>
          <w:sz w:val="16"/>
          <w:szCs w:val="16"/>
        </w:rPr>
        <w:t xml:space="preserve">    }</w:t>
      </w:r>
    </w:p>
    <w:p w14:paraId="3B76F9CE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 xml:space="preserve">    private ActionEntity() { }</w:t>
      </w:r>
    </w:p>
    <w:p w14:paraId="1A27166F" w14:textId="5E5A3192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>}</w:t>
      </w:r>
    </w:p>
    <w:p w14:paraId="72EF7D6E" w14:textId="5FA4CBB6" w:rsidR="005C7C92" w:rsidRPr="005C7C92" w:rsidRDefault="005C7C92" w:rsidP="005C7C92">
      <w:pPr>
        <w:ind w:firstLine="0"/>
        <w:jc w:val="center"/>
        <w:rPr>
          <w:lang w:val="en-US"/>
        </w:rPr>
      </w:pPr>
      <w:r>
        <w:t>Рис</w:t>
      </w:r>
      <w:r w:rsidRPr="005C7C92">
        <w:rPr>
          <w:lang w:val="en-US"/>
        </w:rPr>
        <w:t xml:space="preserve">. </w:t>
      </w:r>
      <w:r>
        <w:t>П</w:t>
      </w:r>
      <w:r w:rsidRPr="005C7C92">
        <w:rPr>
          <w:lang w:val="en-US"/>
        </w:rPr>
        <w:t>2.1</w:t>
      </w:r>
      <w:r w:rsidR="00CF50D4">
        <w:t>7</w:t>
      </w:r>
      <w:r w:rsidRPr="005C7C92">
        <w:rPr>
          <w:lang w:val="en-US"/>
        </w:rPr>
        <w:t xml:space="preserve">. </w:t>
      </w:r>
      <w:r>
        <w:t>Пример</w:t>
      </w:r>
      <w:r w:rsidRPr="003871EF">
        <w:rPr>
          <w:lang w:val="en-US"/>
        </w:rPr>
        <w:t xml:space="preserve"> </w:t>
      </w:r>
      <w:r>
        <w:t>сущности</w:t>
      </w:r>
      <w:r w:rsidRPr="003871EF">
        <w:rPr>
          <w:lang w:val="en-US"/>
        </w:rPr>
        <w:t xml:space="preserve">. </w:t>
      </w:r>
      <w:r>
        <w:t>Файл</w:t>
      </w:r>
      <w:r w:rsidRPr="005C7C92">
        <w:rPr>
          <w:lang w:val="en-US"/>
        </w:rPr>
        <w:t xml:space="preserve"> "ActionEntity.</w:t>
      </w:r>
      <w:r w:rsidRPr="00E1465B">
        <w:rPr>
          <w:lang w:val="en-US"/>
        </w:rPr>
        <w:t>cs</w:t>
      </w:r>
      <w:r w:rsidRPr="005C7C92">
        <w:rPr>
          <w:lang w:val="en-US"/>
        </w:rPr>
        <w:t>"</w:t>
      </w:r>
    </w:p>
    <w:p w14:paraId="206D8DF8" w14:textId="77777777" w:rsidR="005C7C92" w:rsidRDefault="005C7C92" w:rsidP="00471AE9">
      <w:pPr>
        <w:rPr>
          <w:lang w:val="en-US"/>
        </w:rPr>
      </w:pPr>
    </w:p>
    <w:p w14:paraId="5062B7D4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>using Ardalis.Specification;</w:t>
      </w:r>
    </w:p>
    <w:p w14:paraId="2170D85D" w14:textId="1AD360AA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>using DiplomDb.Domain.Entity;</w:t>
      </w:r>
    </w:p>
    <w:p w14:paraId="01291F03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>namespace DiplomDb.Domain.Specifications;</w:t>
      </w:r>
    </w:p>
    <w:p w14:paraId="271E43DD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>public class ActionsByIdsSpec : Specification&lt;ActionEntity&gt;</w:t>
      </w:r>
    </w:p>
    <w:p w14:paraId="4F1E4DB3" w14:textId="77777777" w:rsidR="005C7C92" w:rsidRPr="005C7C92" w:rsidRDefault="005C7C92" w:rsidP="005C7C92">
      <w:pPr>
        <w:ind w:firstLine="0"/>
        <w:jc w:val="left"/>
        <w:rPr>
          <w:sz w:val="16"/>
          <w:szCs w:val="16"/>
        </w:rPr>
      </w:pPr>
      <w:r w:rsidRPr="005C7C92">
        <w:rPr>
          <w:sz w:val="16"/>
          <w:szCs w:val="16"/>
        </w:rPr>
        <w:t>{</w:t>
      </w:r>
    </w:p>
    <w:p w14:paraId="66AFBE68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 xml:space="preserve">    public ActionsByIdsSpec(IEnumerable&lt;Guid&gt; ids)</w:t>
      </w:r>
    </w:p>
    <w:p w14:paraId="7F287F6F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 xml:space="preserve">    {</w:t>
      </w:r>
    </w:p>
    <w:p w14:paraId="4FADB57E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 xml:space="preserve">        Query.Where(x =&gt; ids.Contains(x.Id));</w:t>
      </w:r>
    </w:p>
    <w:p w14:paraId="56187977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 xml:space="preserve">    }</w:t>
      </w:r>
    </w:p>
    <w:p w14:paraId="71973DC1" w14:textId="03F8AA25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>}</w:t>
      </w:r>
    </w:p>
    <w:p w14:paraId="51A7A5AD" w14:textId="284764A6" w:rsidR="005C7C92" w:rsidRPr="005C7C92" w:rsidRDefault="005C7C92" w:rsidP="005C7C92">
      <w:pPr>
        <w:ind w:firstLine="0"/>
        <w:jc w:val="center"/>
      </w:pPr>
      <w:r>
        <w:t>Рис</w:t>
      </w:r>
      <w:r w:rsidRPr="005C7C92">
        <w:rPr>
          <w:lang w:val="en-US"/>
        </w:rPr>
        <w:t xml:space="preserve">. </w:t>
      </w:r>
      <w:r>
        <w:t>П</w:t>
      </w:r>
      <w:r w:rsidRPr="005C7C92">
        <w:rPr>
          <w:lang w:val="en-US"/>
        </w:rPr>
        <w:t>2.1</w:t>
      </w:r>
      <w:r w:rsidR="00CF50D4">
        <w:t>8</w:t>
      </w:r>
      <w:r w:rsidRPr="005C7C92">
        <w:rPr>
          <w:lang w:val="en-US"/>
        </w:rPr>
        <w:t xml:space="preserve">. </w:t>
      </w:r>
      <w:r>
        <w:t xml:space="preserve">Пример спецификации. </w:t>
      </w:r>
      <w:r>
        <w:t>Файл</w:t>
      </w:r>
      <w:r w:rsidRPr="005C7C92">
        <w:t xml:space="preserve"> "</w:t>
      </w:r>
      <w:r w:rsidRPr="005C7C92">
        <w:rPr>
          <w:lang w:val="en-US"/>
        </w:rPr>
        <w:t>ActionsByIdsSpec</w:t>
      </w:r>
      <w:r w:rsidRPr="005C7C92">
        <w:t>.</w:t>
      </w:r>
      <w:r w:rsidRPr="00E1465B">
        <w:rPr>
          <w:lang w:val="en-US"/>
        </w:rPr>
        <w:t>cs</w:t>
      </w:r>
      <w:r w:rsidRPr="005C7C92">
        <w:t>"</w:t>
      </w:r>
    </w:p>
    <w:p w14:paraId="0AB492FA" w14:textId="77777777" w:rsidR="00982A24" w:rsidRPr="005C7C92" w:rsidRDefault="00982A24" w:rsidP="00471AE9"/>
    <w:p w14:paraId="2DFFDD4E" w14:textId="77777777" w:rsidR="00C20F19" w:rsidRPr="005C7C92" w:rsidRDefault="00C20F19" w:rsidP="00471AE9">
      <w:pPr>
        <w:pStyle w:val="a0"/>
        <w:sectPr w:rsidR="00C20F19" w:rsidRPr="005C7C92" w:rsidSect="00B07777">
          <w:type w:val="continuous"/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4BD9B1E8" w14:textId="2C89FE2D" w:rsidR="00C20F19" w:rsidRPr="005C7C92" w:rsidRDefault="00C20F19" w:rsidP="00471AE9">
      <w:pPr>
        <w:pStyle w:val="a0"/>
      </w:pPr>
      <w:bookmarkStart w:id="43" w:name="_Toc227966737"/>
      <w:bookmarkEnd w:id="43"/>
    </w:p>
    <w:p w14:paraId="798AF070" w14:textId="77777777" w:rsidR="00304583" w:rsidRPr="00347197" w:rsidRDefault="00304583" w:rsidP="007D0767">
      <w:pPr>
        <w:pStyle w:val="a7"/>
      </w:pPr>
      <w:r w:rsidRPr="00347197">
        <w:t>Руководство пользователя</w:t>
      </w:r>
    </w:p>
    <w:p w14:paraId="70256986" w14:textId="1BB198DE" w:rsidR="00304583" w:rsidRPr="00475CAD" w:rsidRDefault="00304583" w:rsidP="00475CAD">
      <w:pPr>
        <w:spacing w:line="360" w:lineRule="auto"/>
      </w:pPr>
      <w:r w:rsidRPr="00347197">
        <w:t>Общие сведения о программе</w:t>
      </w:r>
    </w:p>
    <w:p w14:paraId="7ED6A01D" w14:textId="0568BED7" w:rsidR="00A92854" w:rsidRDefault="00A92854" w:rsidP="00475CAD">
      <w:pPr>
        <w:rPr>
          <w:rFonts w:eastAsiaTheme="majorEastAsia"/>
        </w:rPr>
      </w:pPr>
      <w:r w:rsidRPr="00A92854">
        <w:rPr>
          <w:rFonts w:eastAsiaTheme="majorEastAsia"/>
        </w:rPr>
        <w:t xml:space="preserve">Программа относится к классу </w:t>
      </w:r>
      <w:r>
        <w:rPr>
          <w:rFonts w:eastAsiaTheme="majorEastAsia"/>
        </w:rPr>
        <w:t xml:space="preserve">серверных </w:t>
      </w:r>
      <w:r w:rsidRPr="00A92854">
        <w:rPr>
          <w:rFonts w:eastAsiaTheme="majorEastAsia"/>
        </w:rPr>
        <w:t>приложений и написан</w:t>
      </w:r>
      <w:r>
        <w:rPr>
          <w:rFonts w:eastAsiaTheme="majorEastAsia"/>
        </w:rPr>
        <w:t>а</w:t>
      </w:r>
      <w:r w:rsidRPr="00A92854">
        <w:rPr>
          <w:rFonts w:eastAsiaTheme="majorEastAsia"/>
        </w:rPr>
        <w:t xml:space="preserve"> на языке высокого уровня </w:t>
      </w:r>
      <w:r>
        <w:rPr>
          <w:rFonts w:eastAsiaTheme="majorEastAsia"/>
          <w:lang w:val="en-US"/>
        </w:rPr>
        <w:t>C</w:t>
      </w:r>
      <w:r w:rsidRPr="00A92854">
        <w:rPr>
          <w:rFonts w:eastAsiaTheme="majorEastAsia"/>
        </w:rPr>
        <w:t xml:space="preserve"># с использованием фреймворков </w:t>
      </w:r>
      <w:r>
        <w:rPr>
          <w:rFonts w:eastAsiaTheme="majorEastAsia"/>
          <w:lang w:val="en-US"/>
        </w:rPr>
        <w:t>ASP</w:t>
      </w:r>
      <w:r w:rsidRPr="00A92854">
        <w:rPr>
          <w:rFonts w:eastAsiaTheme="majorEastAsia"/>
        </w:rPr>
        <w:t xml:space="preserve"> .</w:t>
      </w:r>
      <w:r>
        <w:rPr>
          <w:rFonts w:eastAsiaTheme="majorEastAsia"/>
          <w:lang w:val="en-US"/>
        </w:rPr>
        <w:t>NET</w:t>
      </w:r>
      <w:r w:rsidRPr="00A92854">
        <w:rPr>
          <w:rFonts w:eastAsiaTheme="majorEastAsia"/>
        </w:rPr>
        <w:t xml:space="preserve"> </w:t>
      </w:r>
      <w:r>
        <w:rPr>
          <w:rFonts w:eastAsiaTheme="majorEastAsia"/>
          <w:lang w:val="en-US"/>
        </w:rPr>
        <w:t>Core</w:t>
      </w:r>
      <w:r w:rsidRPr="00A92854">
        <w:rPr>
          <w:rFonts w:eastAsiaTheme="majorEastAsia"/>
        </w:rPr>
        <w:t xml:space="preserve"> и </w:t>
      </w:r>
      <w:r>
        <w:rPr>
          <w:rFonts w:eastAsiaTheme="majorEastAsia"/>
          <w:lang w:val="en-US"/>
        </w:rPr>
        <w:t>Entity</w:t>
      </w:r>
      <w:r w:rsidRPr="00A92854">
        <w:rPr>
          <w:rFonts w:eastAsiaTheme="majorEastAsia"/>
        </w:rPr>
        <w:t xml:space="preserve"> </w:t>
      </w:r>
      <w:r>
        <w:rPr>
          <w:rFonts w:eastAsiaTheme="majorEastAsia"/>
          <w:lang w:val="en-US"/>
        </w:rPr>
        <w:t>Framework</w:t>
      </w:r>
      <w:r w:rsidRPr="00A92854">
        <w:rPr>
          <w:rFonts w:eastAsiaTheme="majorEastAsia"/>
        </w:rPr>
        <w:t xml:space="preserve"> </w:t>
      </w:r>
      <w:r>
        <w:rPr>
          <w:rFonts w:eastAsiaTheme="majorEastAsia"/>
          <w:lang w:val="en-US"/>
        </w:rPr>
        <w:t>Core</w:t>
      </w:r>
      <w:r w:rsidRPr="00A92854">
        <w:rPr>
          <w:rFonts w:eastAsiaTheme="majorEastAsia"/>
        </w:rPr>
        <w:t xml:space="preserve">. В </w:t>
      </w:r>
      <w:r w:rsidR="00475CAD">
        <w:rPr>
          <w:rFonts w:eastAsiaTheme="majorEastAsia"/>
        </w:rPr>
        <w:t>прикладном программном интерфейсе (</w:t>
      </w:r>
      <w:r w:rsidR="00475CAD">
        <w:rPr>
          <w:rFonts w:eastAsiaTheme="majorEastAsia"/>
          <w:lang w:val="en-US"/>
        </w:rPr>
        <w:t>API</w:t>
      </w:r>
      <w:r w:rsidR="00475CAD">
        <w:rPr>
          <w:rFonts w:eastAsiaTheme="majorEastAsia"/>
        </w:rPr>
        <w:t>)</w:t>
      </w:r>
      <w:r w:rsidRPr="00A92854">
        <w:rPr>
          <w:rFonts w:eastAsiaTheme="majorEastAsia"/>
        </w:rPr>
        <w:t xml:space="preserve"> реализованы базовые возможности взаимодействия (CRUD-операции) с базой данных </w:t>
      </w:r>
      <w:r w:rsidR="00475CAD">
        <w:rPr>
          <w:rFonts w:eastAsiaTheme="majorEastAsia"/>
        </w:rPr>
        <w:t xml:space="preserve">для </w:t>
      </w:r>
      <w:r w:rsidR="00475CAD" w:rsidRPr="00475CAD">
        <w:rPr>
          <w:rFonts w:eastAsiaTheme="majorEastAsia"/>
        </w:rPr>
        <w:t>информационной системы</w:t>
      </w:r>
      <w:r w:rsidR="00475CAD">
        <w:rPr>
          <w:rFonts w:eastAsiaTheme="majorEastAsia"/>
        </w:rPr>
        <w:t xml:space="preserve"> </w:t>
      </w:r>
      <w:r w:rsidR="00475CAD" w:rsidRPr="00475CAD">
        <w:rPr>
          <w:rFonts w:eastAsiaTheme="majorEastAsia"/>
        </w:rPr>
        <w:t>«Интеллектуальный VR-тренажёр операторов аппаратов</w:t>
      </w:r>
      <w:r w:rsidR="00475CAD">
        <w:rPr>
          <w:rFonts w:eastAsiaTheme="majorEastAsia"/>
        </w:rPr>
        <w:t xml:space="preserve"> </w:t>
      </w:r>
      <w:r w:rsidR="001B6FA1">
        <w:rPr>
          <w:rFonts w:eastAsiaTheme="majorEastAsia"/>
        </w:rPr>
        <w:t>химических производств</w:t>
      </w:r>
      <w:r w:rsidR="00475CAD" w:rsidRPr="00475CAD">
        <w:rPr>
          <w:rFonts w:eastAsiaTheme="majorEastAsia"/>
        </w:rPr>
        <w:t>»</w:t>
      </w:r>
      <w:r w:rsidRPr="00A92854">
        <w:rPr>
          <w:rFonts w:eastAsiaTheme="majorEastAsia"/>
        </w:rPr>
        <w:t>.</w:t>
      </w:r>
    </w:p>
    <w:p w14:paraId="664E2978" w14:textId="673C8806" w:rsidR="00304583" w:rsidRPr="00475CAD" w:rsidRDefault="00716744" w:rsidP="00475CAD">
      <w:pPr>
        <w:rPr>
          <w:rFonts w:eastAsiaTheme="majorEastAsia"/>
        </w:rPr>
      </w:pPr>
      <w:r>
        <w:rPr>
          <w:rFonts w:eastAsiaTheme="majorEastAsia"/>
        </w:rPr>
        <w:t>Макет</w:t>
      </w:r>
      <w:r w:rsidR="00475CAD">
        <w:rPr>
          <w:rFonts w:eastAsiaTheme="majorEastAsia"/>
        </w:rPr>
        <w:t>ы</w:t>
      </w:r>
      <w:r>
        <w:rPr>
          <w:rFonts w:eastAsiaTheme="majorEastAsia"/>
        </w:rPr>
        <w:t xml:space="preserve"> окон примерного клиентского приложения для взаимодействия с</w:t>
      </w:r>
      <w:r w:rsidR="00475CAD">
        <w:rPr>
          <w:rFonts w:eastAsiaTheme="majorEastAsia"/>
        </w:rPr>
        <w:t xml:space="preserve"> сервером</w:t>
      </w:r>
      <w:r>
        <w:rPr>
          <w:rFonts w:eastAsiaTheme="majorEastAsia"/>
        </w:rPr>
        <w:t xml:space="preserve"> построен</w:t>
      </w:r>
      <w:r w:rsidR="00475CAD">
        <w:rPr>
          <w:rFonts w:eastAsiaTheme="majorEastAsia"/>
        </w:rPr>
        <w:t xml:space="preserve"> с помощью</w:t>
      </w:r>
      <w:r>
        <w:rPr>
          <w:rFonts w:eastAsiaTheme="majorEastAsia"/>
        </w:rPr>
        <w:t xml:space="preserve"> </w:t>
      </w:r>
      <w:r>
        <w:rPr>
          <w:rFonts w:eastAsiaTheme="majorEastAsia"/>
          <w:lang w:val="en-US"/>
        </w:rPr>
        <w:t>Google</w:t>
      </w:r>
      <w:r w:rsidRPr="00716744">
        <w:rPr>
          <w:rFonts w:eastAsiaTheme="majorEastAsia"/>
        </w:rPr>
        <w:t xml:space="preserve"> </w:t>
      </w:r>
      <w:r>
        <w:rPr>
          <w:rFonts w:eastAsiaTheme="majorEastAsia"/>
          <w:lang w:val="en-US"/>
        </w:rPr>
        <w:t>AI</w:t>
      </w:r>
      <w:r w:rsidRPr="00716744">
        <w:rPr>
          <w:rFonts w:eastAsiaTheme="majorEastAsia"/>
        </w:rPr>
        <w:t xml:space="preserve"> </w:t>
      </w:r>
      <w:r>
        <w:rPr>
          <w:rFonts w:eastAsiaTheme="majorEastAsia"/>
          <w:lang w:val="en-US"/>
        </w:rPr>
        <w:t>Studio</w:t>
      </w:r>
      <w:r w:rsidRPr="00716744">
        <w:rPr>
          <w:rFonts w:eastAsiaTheme="majorEastAsia"/>
        </w:rPr>
        <w:t xml:space="preserve"> (</w:t>
      </w:r>
      <w:r>
        <w:rPr>
          <w:rFonts w:eastAsiaTheme="majorEastAsia"/>
        </w:rPr>
        <w:t>рис</w:t>
      </w:r>
      <w:r w:rsidRPr="00716744">
        <w:rPr>
          <w:rFonts w:eastAsiaTheme="majorEastAsia"/>
        </w:rPr>
        <w:t xml:space="preserve">. </w:t>
      </w:r>
      <w:r>
        <w:rPr>
          <w:rFonts w:eastAsiaTheme="majorEastAsia"/>
        </w:rPr>
        <w:t>П</w:t>
      </w:r>
      <w:r w:rsidRPr="00716744">
        <w:rPr>
          <w:rFonts w:eastAsiaTheme="majorEastAsia"/>
          <w:lang w:val="en-US"/>
        </w:rPr>
        <w:t>3.1</w:t>
      </w:r>
      <w:r w:rsidR="00475CAD">
        <w:rPr>
          <w:rFonts w:eastAsiaTheme="majorEastAsia"/>
        </w:rPr>
        <w:t>-П3.4</w:t>
      </w:r>
      <w:r>
        <w:rPr>
          <w:rFonts w:eastAsiaTheme="majorEastAsia"/>
          <w:lang w:val="en-US"/>
        </w:rPr>
        <w:t>)</w:t>
      </w:r>
      <w:r w:rsidRPr="00716744">
        <w:rPr>
          <w:rFonts w:eastAsiaTheme="majorEastAsia"/>
          <w:lang w:val="en-US"/>
        </w:rPr>
        <w:t>.</w:t>
      </w:r>
    </w:p>
    <w:p w14:paraId="413057A7" w14:textId="792D80A9" w:rsidR="00F01FA4" w:rsidRPr="00A92854" w:rsidRDefault="00136A4D" w:rsidP="00A92854">
      <w:pPr>
        <w:keepNext/>
        <w:ind w:firstLine="0"/>
        <w:jc w:val="center"/>
        <w:rPr>
          <w:lang w:val="en-US"/>
        </w:rPr>
      </w:pPr>
      <w:r w:rsidRPr="00136A4D">
        <w:rPr>
          <w:noProof/>
        </w:rPr>
        <w:drawing>
          <wp:inline distT="0" distB="0" distL="0" distR="0" wp14:anchorId="280FF1B3" wp14:editId="73F9B46F">
            <wp:extent cx="6120130" cy="4340860"/>
            <wp:effectExtent l="0" t="0" r="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1489" w14:textId="69503226" w:rsidR="00716744" w:rsidRDefault="002A6833" w:rsidP="002A6833">
      <w:pPr>
        <w:pStyle w:val="af9"/>
        <w:rPr>
          <w:rFonts w:eastAsiaTheme="majorEastAsia"/>
        </w:rPr>
      </w:pPr>
      <w:r>
        <w:t>Рис. П3.</w:t>
      </w:r>
      <w:r>
        <w:fldChar w:fldCharType="begin"/>
      </w:r>
      <w:r>
        <w:instrText xml:space="preserve"> SEQ Рис._П3. \* ARABIC </w:instrText>
      </w:r>
      <w:r>
        <w:fldChar w:fldCharType="separate"/>
      </w:r>
      <w:r w:rsidR="00347197">
        <w:rPr>
          <w:noProof/>
        </w:rPr>
        <w:t>1</w:t>
      </w:r>
      <w:r>
        <w:fldChar w:fldCharType="end"/>
      </w:r>
      <w:r>
        <w:t xml:space="preserve">. </w:t>
      </w:r>
      <w:r w:rsidR="00B450A0">
        <w:rPr>
          <w:rFonts w:eastAsiaTheme="majorEastAsia"/>
        </w:rPr>
        <w:t xml:space="preserve">Пример </w:t>
      </w:r>
      <w:r w:rsidR="00716744">
        <w:rPr>
          <w:rFonts w:eastAsiaTheme="majorEastAsia"/>
        </w:rPr>
        <w:t>главного рабочего окна клиентского приложения</w:t>
      </w:r>
    </w:p>
    <w:p w14:paraId="008BD8CD" w14:textId="77777777" w:rsidR="00716744" w:rsidRPr="001B6FA1" w:rsidRDefault="00716744" w:rsidP="00471AE9">
      <w:pPr>
        <w:rPr>
          <w:rFonts w:eastAsiaTheme="majorEastAsia"/>
        </w:rPr>
      </w:pPr>
    </w:p>
    <w:p w14:paraId="60D87194" w14:textId="77777777" w:rsidR="00A92854" w:rsidRPr="001B6FA1" w:rsidRDefault="00A92854" w:rsidP="00A92854">
      <w:pPr>
        <w:ind w:firstLine="0"/>
        <w:jc w:val="center"/>
        <w:rPr>
          <w:rFonts w:eastAsiaTheme="majorEastAsia"/>
        </w:rPr>
      </w:pPr>
    </w:p>
    <w:p w14:paraId="08723197" w14:textId="2A4A1850" w:rsidR="00A92854" w:rsidRDefault="00347197" w:rsidP="00A92854">
      <w:pPr>
        <w:keepNext/>
        <w:ind w:firstLine="0"/>
        <w:jc w:val="center"/>
      </w:pPr>
      <w:r w:rsidRPr="00347197">
        <w:rPr>
          <w:noProof/>
        </w:rPr>
        <w:lastRenderedPageBreak/>
        <w:drawing>
          <wp:inline distT="0" distB="0" distL="0" distR="0" wp14:anchorId="77938409" wp14:editId="624F5490">
            <wp:extent cx="6073797" cy="352425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18193"/>
                    <a:stretch/>
                  </pic:blipFill>
                  <pic:spPr bwMode="auto">
                    <a:xfrm>
                      <a:off x="0" y="0"/>
                      <a:ext cx="6077973" cy="3526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D01FA7" w14:textId="74BBB3E5" w:rsidR="00A92854" w:rsidRPr="00A92854" w:rsidRDefault="00A92854" w:rsidP="00A92854">
      <w:pPr>
        <w:pStyle w:val="af9"/>
        <w:rPr>
          <w:rFonts w:eastAsiaTheme="majorEastAsia"/>
        </w:rPr>
      </w:pPr>
      <w:r>
        <w:t>Рис. П3.</w:t>
      </w:r>
      <w:r>
        <w:fldChar w:fldCharType="begin"/>
      </w:r>
      <w:r>
        <w:instrText xml:space="preserve"> SEQ Рис._П3. \* ARABIC </w:instrText>
      </w:r>
      <w:r>
        <w:fldChar w:fldCharType="separate"/>
      </w:r>
      <w:r w:rsidR="00347197">
        <w:rPr>
          <w:noProof/>
        </w:rPr>
        <w:t>2</w:t>
      </w:r>
      <w:r>
        <w:fldChar w:fldCharType="end"/>
      </w:r>
      <w:r w:rsidRPr="00A92854">
        <w:t xml:space="preserve">. </w:t>
      </w:r>
      <w:r>
        <w:t>Пример модального окна редактирования записи «</w:t>
      </w:r>
      <w:r w:rsidR="00347197">
        <w:t>Сценария</w:t>
      </w:r>
      <w:r>
        <w:t>»</w:t>
      </w:r>
    </w:p>
    <w:p w14:paraId="7987092E" w14:textId="77777777" w:rsidR="00A92854" w:rsidRDefault="00A92854" w:rsidP="00A92854">
      <w:pPr>
        <w:ind w:firstLine="0"/>
        <w:jc w:val="center"/>
        <w:rPr>
          <w:rFonts w:eastAsiaTheme="majorEastAsia"/>
        </w:rPr>
      </w:pPr>
    </w:p>
    <w:p w14:paraId="2D00D5B0" w14:textId="0FA0FE34" w:rsidR="00A92854" w:rsidRDefault="00347197" w:rsidP="00A92854">
      <w:pPr>
        <w:keepNext/>
        <w:ind w:firstLine="0"/>
        <w:jc w:val="center"/>
      </w:pPr>
      <w:r w:rsidRPr="00347197">
        <w:rPr>
          <w:noProof/>
        </w:rPr>
        <w:drawing>
          <wp:inline distT="0" distB="0" distL="0" distR="0" wp14:anchorId="2E44DA79" wp14:editId="781DC268">
            <wp:extent cx="6122862" cy="320929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26339" b="-2"/>
                    <a:stretch/>
                  </pic:blipFill>
                  <pic:spPr bwMode="auto">
                    <a:xfrm>
                      <a:off x="0" y="0"/>
                      <a:ext cx="6131601" cy="3213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0577FD" w14:textId="3649B21C" w:rsidR="00A92854" w:rsidRDefault="00A92854" w:rsidP="00A92854">
      <w:pPr>
        <w:pStyle w:val="af9"/>
        <w:rPr>
          <w:rFonts w:eastAsiaTheme="majorEastAsia"/>
        </w:rPr>
      </w:pPr>
      <w:r>
        <w:t xml:space="preserve">Рис. П3. </w:t>
      </w:r>
      <w:r>
        <w:fldChar w:fldCharType="begin"/>
      </w:r>
      <w:r>
        <w:instrText xml:space="preserve"> SEQ Рис._П3. \* ARABIC </w:instrText>
      </w:r>
      <w:r>
        <w:fldChar w:fldCharType="separate"/>
      </w:r>
      <w:r w:rsidR="00347197">
        <w:rPr>
          <w:noProof/>
        </w:rPr>
        <w:t>3</w:t>
      </w:r>
      <w:r>
        <w:fldChar w:fldCharType="end"/>
      </w:r>
      <w:r>
        <w:t xml:space="preserve">. </w:t>
      </w:r>
      <w:r w:rsidRPr="00A92854">
        <w:t xml:space="preserve">Пример модального окна </w:t>
      </w:r>
      <w:r>
        <w:t>создания</w:t>
      </w:r>
      <w:r w:rsidRPr="00A92854">
        <w:t xml:space="preserve"> записи</w:t>
      </w:r>
      <w:r>
        <w:t xml:space="preserve"> «</w:t>
      </w:r>
      <w:r w:rsidR="00347197">
        <w:t>Шага</w:t>
      </w:r>
      <w:r>
        <w:t>»</w:t>
      </w:r>
    </w:p>
    <w:p w14:paraId="652DA35E" w14:textId="77777777" w:rsidR="00A92854" w:rsidRPr="00A92854" w:rsidRDefault="00A92854" w:rsidP="00A92854">
      <w:pPr>
        <w:ind w:firstLine="0"/>
        <w:jc w:val="center"/>
        <w:rPr>
          <w:rFonts w:eastAsiaTheme="majorEastAsia"/>
        </w:rPr>
      </w:pPr>
    </w:p>
    <w:p w14:paraId="634A7308" w14:textId="77777777" w:rsidR="00A92854" w:rsidRDefault="00A92854" w:rsidP="00A92854">
      <w:pPr>
        <w:keepNext/>
        <w:ind w:firstLine="0"/>
        <w:jc w:val="center"/>
      </w:pPr>
      <w:r w:rsidRPr="00A92854">
        <w:rPr>
          <w:rFonts w:eastAsiaTheme="majorEastAsia"/>
          <w:noProof/>
        </w:rPr>
        <w:drawing>
          <wp:inline distT="0" distB="0" distL="0" distR="0" wp14:anchorId="72CE91FE" wp14:editId="7875B379">
            <wp:extent cx="6120130" cy="11620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36462" b="36740"/>
                    <a:stretch/>
                  </pic:blipFill>
                  <pic:spPr bwMode="auto">
                    <a:xfrm>
                      <a:off x="0" y="0"/>
                      <a:ext cx="6120130" cy="116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EB945" w14:textId="3768B5EB" w:rsidR="00A92854" w:rsidRPr="00A92854" w:rsidRDefault="00A92854" w:rsidP="00A92854">
      <w:pPr>
        <w:pStyle w:val="af9"/>
        <w:rPr>
          <w:rFonts w:eastAsiaTheme="majorEastAsia"/>
        </w:rPr>
      </w:pPr>
      <w:r>
        <w:t>Рис. П3.</w:t>
      </w:r>
      <w:r>
        <w:fldChar w:fldCharType="begin"/>
      </w:r>
      <w:r>
        <w:instrText xml:space="preserve"> SEQ Рис._П3. \* ARABIC </w:instrText>
      </w:r>
      <w:r>
        <w:fldChar w:fldCharType="separate"/>
      </w:r>
      <w:r w:rsidR="00347197">
        <w:rPr>
          <w:noProof/>
        </w:rPr>
        <w:t>4</w:t>
      </w:r>
      <w:r>
        <w:fldChar w:fldCharType="end"/>
      </w:r>
      <w:r w:rsidR="00475CAD">
        <w:t xml:space="preserve">. </w:t>
      </w:r>
      <w:r w:rsidR="00475CAD" w:rsidRPr="00475CAD">
        <w:t xml:space="preserve">Пример модального окна </w:t>
      </w:r>
      <w:r w:rsidR="00475CAD">
        <w:t>при удалении</w:t>
      </w:r>
      <w:r w:rsidR="00475CAD" w:rsidRPr="00475CAD">
        <w:t xml:space="preserve"> записи</w:t>
      </w:r>
      <w:r w:rsidR="00475CAD">
        <w:t xml:space="preserve"> с подтверждением</w:t>
      </w:r>
    </w:p>
    <w:p w14:paraId="0D64E38F" w14:textId="77777777" w:rsidR="00EE2358" w:rsidRDefault="00EE2358" w:rsidP="00F01FA4">
      <w:pPr>
        <w:rPr>
          <w:rFonts w:eastAsiaTheme="majorEastAsia"/>
        </w:rPr>
      </w:pPr>
    </w:p>
    <w:p w14:paraId="65EE2B7B" w14:textId="7C85AF99" w:rsidR="00EE2358" w:rsidRPr="00F01FA4" w:rsidRDefault="00EE2358" w:rsidP="00EE2358">
      <w:pPr>
        <w:spacing w:line="360" w:lineRule="auto"/>
        <w:rPr>
          <w:rFonts w:eastAsiaTheme="majorEastAsia"/>
        </w:rPr>
      </w:pPr>
      <w:r>
        <w:rPr>
          <w:rFonts w:eastAsiaTheme="majorEastAsia"/>
        </w:rPr>
        <w:lastRenderedPageBreak/>
        <w:t>Состав файлов</w:t>
      </w:r>
    </w:p>
    <w:p w14:paraId="7F932D86" w14:textId="77777777" w:rsidR="00F01FA4" w:rsidRPr="00F01FA4" w:rsidRDefault="00F01FA4" w:rsidP="00F01FA4">
      <w:pPr>
        <w:rPr>
          <w:rFonts w:eastAsiaTheme="majorEastAsia"/>
        </w:rPr>
      </w:pPr>
      <w:r w:rsidRPr="00F01FA4">
        <w:rPr>
          <w:rFonts w:eastAsiaTheme="majorEastAsia"/>
        </w:rPr>
        <w:t>В комплект установки программы входит:</w:t>
      </w:r>
    </w:p>
    <w:p w14:paraId="4C465F58" w14:textId="77777777" w:rsidR="00F01FA4" w:rsidRPr="00F01FA4" w:rsidRDefault="00F01FA4" w:rsidP="00A92854">
      <w:pPr>
        <w:numPr>
          <w:ilvl w:val="0"/>
          <w:numId w:val="50"/>
        </w:numPr>
        <w:rPr>
          <w:rFonts w:eastAsiaTheme="majorEastAsia"/>
        </w:rPr>
      </w:pPr>
      <w:r w:rsidRPr="00F01FA4">
        <w:rPr>
          <w:rFonts w:eastAsiaTheme="majorEastAsia"/>
        </w:rPr>
        <w:t>файл важных переменных окружения, доступных для редактирования;</w:t>
      </w:r>
    </w:p>
    <w:p w14:paraId="42C4A1F0" w14:textId="77777777" w:rsidR="00F01FA4" w:rsidRPr="00F01FA4" w:rsidRDefault="00F01FA4" w:rsidP="00A92854">
      <w:pPr>
        <w:numPr>
          <w:ilvl w:val="0"/>
          <w:numId w:val="50"/>
        </w:numPr>
        <w:rPr>
          <w:rFonts w:eastAsiaTheme="majorEastAsia"/>
        </w:rPr>
      </w:pPr>
      <w:r w:rsidRPr="00F01FA4">
        <w:rPr>
          <w:rFonts w:eastAsiaTheme="majorEastAsia"/>
        </w:rPr>
        <w:t>файл «</w:t>
      </w:r>
      <w:r w:rsidRPr="00F01FA4">
        <w:rPr>
          <w:rFonts w:eastAsiaTheme="majorEastAsia"/>
          <w:lang w:val="en-US"/>
        </w:rPr>
        <w:t>compose</w:t>
      </w:r>
      <w:r w:rsidRPr="00F01FA4">
        <w:rPr>
          <w:rFonts w:eastAsiaTheme="majorEastAsia"/>
        </w:rPr>
        <w:t>.</w:t>
      </w:r>
      <w:r w:rsidRPr="00F01FA4">
        <w:rPr>
          <w:rFonts w:eastAsiaTheme="majorEastAsia"/>
          <w:lang w:val="en-US"/>
        </w:rPr>
        <w:t>yaml</w:t>
      </w:r>
      <w:r w:rsidRPr="00F01FA4">
        <w:rPr>
          <w:rFonts w:eastAsiaTheme="majorEastAsia"/>
        </w:rPr>
        <w:t>»;</w:t>
      </w:r>
    </w:p>
    <w:p w14:paraId="0C854E68" w14:textId="6E51948F" w:rsidR="00F01FA4" w:rsidRPr="00F01FA4" w:rsidRDefault="00F01FA4" w:rsidP="00A92854">
      <w:pPr>
        <w:numPr>
          <w:ilvl w:val="0"/>
          <w:numId w:val="50"/>
        </w:numPr>
        <w:rPr>
          <w:rFonts w:eastAsiaTheme="majorEastAsia"/>
        </w:rPr>
      </w:pPr>
      <w:r w:rsidRPr="00F01FA4">
        <w:rPr>
          <w:rFonts w:eastAsiaTheme="majorEastAsia"/>
        </w:rPr>
        <w:t>архивы «.</w:t>
      </w:r>
      <w:r w:rsidRPr="00F01FA4">
        <w:rPr>
          <w:rFonts w:eastAsiaTheme="majorEastAsia"/>
          <w:lang w:val="en-US"/>
        </w:rPr>
        <w:t>tar</w:t>
      </w:r>
      <w:r w:rsidRPr="00F01FA4">
        <w:rPr>
          <w:rFonts w:eastAsiaTheme="majorEastAsia"/>
        </w:rPr>
        <w:t>» с образ</w:t>
      </w:r>
      <w:r w:rsidR="00A92854">
        <w:rPr>
          <w:rFonts w:eastAsiaTheme="majorEastAsia"/>
        </w:rPr>
        <w:t>ом</w:t>
      </w:r>
      <w:r w:rsidRPr="00F01FA4">
        <w:rPr>
          <w:rFonts w:eastAsiaTheme="majorEastAsia"/>
        </w:rPr>
        <w:t xml:space="preserve"> серверного приложени</w:t>
      </w:r>
      <w:r w:rsidR="00A92854">
        <w:rPr>
          <w:rFonts w:eastAsiaTheme="majorEastAsia"/>
        </w:rPr>
        <w:t>я</w:t>
      </w:r>
      <w:r w:rsidRPr="00F01FA4">
        <w:rPr>
          <w:rFonts w:eastAsiaTheme="majorEastAsia"/>
        </w:rPr>
        <w:t xml:space="preserve"> (рис. П3.</w:t>
      </w:r>
      <w:r w:rsidR="00475CAD">
        <w:rPr>
          <w:rFonts w:eastAsiaTheme="majorEastAsia"/>
        </w:rPr>
        <w:t>5</w:t>
      </w:r>
      <w:r w:rsidRPr="00F01FA4">
        <w:rPr>
          <w:rFonts w:eastAsiaTheme="majorEastAsia"/>
        </w:rPr>
        <w:t>).</w:t>
      </w:r>
    </w:p>
    <w:p w14:paraId="711D9391" w14:textId="58BA147C" w:rsidR="00F01FA4" w:rsidRPr="00F01FA4" w:rsidRDefault="00475CAD" w:rsidP="00475CAD">
      <w:pPr>
        <w:ind w:firstLine="0"/>
        <w:jc w:val="center"/>
        <w:rPr>
          <w:rFonts w:eastAsiaTheme="majorEastAsia"/>
        </w:rPr>
      </w:pPr>
      <w:r w:rsidRPr="00475CAD">
        <w:rPr>
          <w:rFonts w:eastAsiaTheme="majorEastAsia"/>
          <w:noProof/>
        </w:rPr>
        <w:drawing>
          <wp:inline distT="0" distB="0" distL="0" distR="0" wp14:anchorId="75B0ACF7" wp14:editId="6A1D1DFC">
            <wp:extent cx="1656358" cy="828675"/>
            <wp:effectExtent l="0" t="0" r="127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87883" cy="84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0097" w14:textId="0AE9A9AE" w:rsidR="00F01FA4" w:rsidRPr="00F01FA4" w:rsidRDefault="00F01FA4" w:rsidP="00EE2358">
      <w:pPr>
        <w:ind w:firstLine="0"/>
        <w:jc w:val="center"/>
        <w:rPr>
          <w:rFonts w:eastAsiaTheme="majorEastAsia"/>
          <w:iCs/>
        </w:rPr>
      </w:pPr>
      <w:r w:rsidRPr="00F01FA4">
        <w:rPr>
          <w:rFonts w:eastAsiaTheme="majorEastAsia"/>
          <w:iCs/>
        </w:rPr>
        <w:t>Рис. П3.</w:t>
      </w:r>
      <w:r w:rsidRPr="00F01FA4">
        <w:rPr>
          <w:rFonts w:eastAsiaTheme="majorEastAsia"/>
          <w:iCs/>
        </w:rPr>
        <w:fldChar w:fldCharType="begin"/>
      </w:r>
      <w:r w:rsidRPr="00F01FA4">
        <w:rPr>
          <w:rFonts w:eastAsiaTheme="majorEastAsia"/>
          <w:iCs/>
        </w:rPr>
        <w:instrText xml:space="preserve"> SEQ Рис._П3. \* ARABIC </w:instrText>
      </w:r>
      <w:r w:rsidRPr="00F01FA4">
        <w:rPr>
          <w:rFonts w:eastAsiaTheme="majorEastAsia"/>
          <w:iCs/>
        </w:rPr>
        <w:fldChar w:fldCharType="separate"/>
      </w:r>
      <w:r w:rsidR="00347197">
        <w:rPr>
          <w:rFonts w:eastAsiaTheme="majorEastAsia"/>
          <w:iCs/>
          <w:noProof/>
        </w:rPr>
        <w:t>5</w:t>
      </w:r>
      <w:r w:rsidRPr="00F01FA4">
        <w:rPr>
          <w:rFonts w:eastAsiaTheme="majorEastAsia"/>
        </w:rPr>
        <w:fldChar w:fldCharType="end"/>
      </w:r>
      <w:r w:rsidRPr="00F01FA4">
        <w:rPr>
          <w:rFonts w:eastAsiaTheme="majorEastAsia"/>
          <w:iCs/>
        </w:rPr>
        <w:t>. Состав файлов приложения</w:t>
      </w:r>
    </w:p>
    <w:p w14:paraId="005D4FB1" w14:textId="77777777" w:rsidR="00EE2358" w:rsidRPr="00A92854" w:rsidRDefault="00EE2358" w:rsidP="00EE2358">
      <w:pPr>
        <w:rPr>
          <w:rFonts w:eastAsiaTheme="majorEastAsia"/>
        </w:rPr>
      </w:pPr>
    </w:p>
    <w:p w14:paraId="16C6E5E3" w14:textId="77777777" w:rsidR="00EE2358" w:rsidRPr="00DE4659" w:rsidRDefault="00EE2358" w:rsidP="00EE2358">
      <w:pPr>
        <w:spacing w:line="360" w:lineRule="auto"/>
      </w:pPr>
      <w:r w:rsidRPr="00DE4659">
        <w:t>Установка программы</w:t>
      </w:r>
    </w:p>
    <w:p w14:paraId="676DEBDD" w14:textId="77777777" w:rsidR="00EE2358" w:rsidRPr="00F01FA4" w:rsidRDefault="00EE2358" w:rsidP="00EE2358">
      <w:pPr>
        <w:rPr>
          <w:rFonts w:eastAsiaTheme="majorEastAsia"/>
        </w:rPr>
      </w:pPr>
      <w:r w:rsidRPr="00F01FA4">
        <w:rPr>
          <w:rFonts w:eastAsiaTheme="majorEastAsia"/>
        </w:rPr>
        <w:t xml:space="preserve">Перед установкой приложения необходимо установить </w:t>
      </w:r>
      <w:r w:rsidRPr="00F01FA4">
        <w:rPr>
          <w:rFonts w:eastAsiaTheme="majorEastAsia"/>
          <w:lang w:val="en-US"/>
        </w:rPr>
        <w:t>Docker</w:t>
      </w:r>
      <w:r w:rsidRPr="00F01FA4">
        <w:rPr>
          <w:rFonts w:eastAsiaTheme="majorEastAsia"/>
        </w:rPr>
        <w:t xml:space="preserve"> или </w:t>
      </w:r>
      <w:r w:rsidRPr="00F01FA4">
        <w:rPr>
          <w:rFonts w:eastAsiaTheme="majorEastAsia"/>
          <w:lang w:val="en-US"/>
        </w:rPr>
        <w:t>Docker</w:t>
      </w:r>
      <w:r w:rsidRPr="00F01FA4">
        <w:rPr>
          <w:rFonts w:eastAsiaTheme="majorEastAsia"/>
        </w:rPr>
        <w:t xml:space="preserve"> </w:t>
      </w:r>
      <w:r w:rsidRPr="00F01FA4">
        <w:rPr>
          <w:rFonts w:eastAsiaTheme="majorEastAsia"/>
          <w:lang w:val="en-US"/>
        </w:rPr>
        <w:t>Desktop</w:t>
      </w:r>
      <w:r w:rsidRPr="00F01FA4">
        <w:rPr>
          <w:rFonts w:eastAsiaTheme="majorEastAsia"/>
        </w:rPr>
        <w:t xml:space="preserve"> (</w:t>
      </w:r>
      <w:hyperlink r:id="rId33" w:history="1">
        <w:r w:rsidRPr="00F01FA4">
          <w:rPr>
            <w:rStyle w:val="a6"/>
            <w:rFonts w:eastAsiaTheme="majorEastAsia"/>
          </w:rPr>
          <w:t>https://www.docker.com/</w:t>
        </w:r>
      </w:hyperlink>
      <w:r w:rsidRPr="00F01FA4">
        <w:rPr>
          <w:rFonts w:eastAsiaTheme="majorEastAsia"/>
        </w:rPr>
        <w:t>).</w:t>
      </w:r>
    </w:p>
    <w:p w14:paraId="70A7CA9D" w14:textId="3979E836" w:rsidR="00EE2358" w:rsidRPr="00F01FA4" w:rsidRDefault="00EE2358" w:rsidP="00EE2358">
      <w:pPr>
        <w:rPr>
          <w:rFonts w:eastAsiaTheme="majorEastAsia"/>
        </w:rPr>
      </w:pPr>
      <w:r w:rsidRPr="00F01FA4">
        <w:rPr>
          <w:rFonts w:eastAsiaTheme="majorEastAsia"/>
        </w:rPr>
        <w:t>Docker — платформа для контейнеризации приложений. Она позволяет упаковывать ПО вместе со всеми его зависимостями и настройками в контейнеры — изолированные среды. Основная идея — создание стандартного и предсказуемого окружения, где приложения могут работать независимо от операционной системы или инфраструктуры.</w:t>
      </w:r>
    </w:p>
    <w:p w14:paraId="7014D41B" w14:textId="77777777" w:rsidR="00EE2358" w:rsidRPr="00F01FA4" w:rsidRDefault="00EE2358" w:rsidP="00EE2358">
      <w:pPr>
        <w:rPr>
          <w:rFonts w:eastAsiaTheme="majorEastAsia"/>
        </w:rPr>
      </w:pPr>
      <w:r w:rsidRPr="00F01FA4">
        <w:rPr>
          <w:rFonts w:eastAsiaTheme="majorEastAsia"/>
        </w:rPr>
        <w:t>Чтобы установить программу необходимо:</w:t>
      </w:r>
    </w:p>
    <w:p w14:paraId="6A19FF60" w14:textId="77777777" w:rsidR="00EE2358" w:rsidRPr="00F01FA4" w:rsidRDefault="00EE2358" w:rsidP="00EE2358">
      <w:pPr>
        <w:numPr>
          <w:ilvl w:val="0"/>
          <w:numId w:val="49"/>
        </w:numPr>
        <w:ind w:left="0" w:firstLine="426"/>
        <w:rPr>
          <w:rFonts w:eastAsiaTheme="majorEastAsia"/>
        </w:rPr>
      </w:pPr>
      <w:r w:rsidRPr="00F01FA4">
        <w:rPr>
          <w:rFonts w:eastAsiaTheme="majorEastAsia"/>
        </w:rPr>
        <w:t>создать папку «</w:t>
      </w:r>
      <w:r w:rsidRPr="00F01FA4">
        <w:rPr>
          <w:rFonts w:eastAsiaTheme="majorEastAsia"/>
          <w:lang w:val="en-US"/>
        </w:rPr>
        <w:t>app</w:t>
      </w:r>
      <w:r w:rsidRPr="00F01FA4">
        <w:rPr>
          <w:rFonts w:eastAsiaTheme="majorEastAsia"/>
        </w:rPr>
        <w:t>» (любое имя);</w:t>
      </w:r>
    </w:p>
    <w:p w14:paraId="0266F18D" w14:textId="77777777" w:rsidR="00EE2358" w:rsidRPr="00F01FA4" w:rsidRDefault="00EE2358" w:rsidP="00EE2358">
      <w:pPr>
        <w:numPr>
          <w:ilvl w:val="0"/>
          <w:numId w:val="49"/>
        </w:numPr>
        <w:ind w:left="0" w:firstLine="426"/>
        <w:rPr>
          <w:rFonts w:eastAsiaTheme="majorEastAsia"/>
        </w:rPr>
      </w:pPr>
      <w:r w:rsidRPr="00F01FA4">
        <w:rPr>
          <w:rFonts w:eastAsiaTheme="majorEastAsia"/>
        </w:rPr>
        <w:t>переместить туда все файлы, входящие в комплект приложения;</w:t>
      </w:r>
    </w:p>
    <w:p w14:paraId="424D625F" w14:textId="77777777" w:rsidR="00EE2358" w:rsidRPr="00F01FA4" w:rsidRDefault="00EE2358" w:rsidP="00EE2358">
      <w:pPr>
        <w:numPr>
          <w:ilvl w:val="0"/>
          <w:numId w:val="49"/>
        </w:numPr>
        <w:ind w:left="0" w:firstLine="426"/>
        <w:rPr>
          <w:rFonts w:eastAsiaTheme="majorEastAsia"/>
          <w:lang w:val="en-US"/>
        </w:rPr>
      </w:pPr>
      <w:r w:rsidRPr="00F01FA4">
        <w:rPr>
          <w:rFonts w:eastAsiaTheme="majorEastAsia"/>
        </w:rPr>
        <w:t xml:space="preserve">открыть </w:t>
      </w:r>
      <w:r w:rsidRPr="00F01FA4">
        <w:rPr>
          <w:rFonts w:eastAsiaTheme="majorEastAsia"/>
          <w:lang w:val="en-US"/>
        </w:rPr>
        <w:t>Docker Desktop;</w:t>
      </w:r>
    </w:p>
    <w:p w14:paraId="2DC3C08A" w14:textId="77777777" w:rsidR="00EE2358" w:rsidRPr="00F01FA4" w:rsidRDefault="00EE2358" w:rsidP="00EE2358">
      <w:pPr>
        <w:numPr>
          <w:ilvl w:val="0"/>
          <w:numId w:val="49"/>
        </w:numPr>
        <w:ind w:left="0" w:firstLine="426"/>
        <w:rPr>
          <w:rFonts w:eastAsiaTheme="majorEastAsia"/>
        </w:rPr>
      </w:pPr>
      <w:r w:rsidRPr="00F01FA4">
        <w:rPr>
          <w:rFonts w:eastAsiaTheme="majorEastAsia"/>
        </w:rPr>
        <w:t>открыть терминал в текущей папке (ПКМ → Открыть в терминале);</w:t>
      </w:r>
    </w:p>
    <w:p w14:paraId="49BE396F" w14:textId="77777777" w:rsidR="00EE2358" w:rsidRPr="00F01FA4" w:rsidRDefault="00EE2358" w:rsidP="00EE2358">
      <w:pPr>
        <w:numPr>
          <w:ilvl w:val="0"/>
          <w:numId w:val="49"/>
        </w:numPr>
        <w:ind w:left="0" w:firstLine="426"/>
        <w:rPr>
          <w:rFonts w:eastAsiaTheme="majorEastAsia"/>
        </w:rPr>
      </w:pPr>
      <w:r w:rsidRPr="00F01FA4">
        <w:rPr>
          <w:rFonts w:eastAsiaTheme="majorEastAsia"/>
        </w:rPr>
        <w:t>выполнить команды «docker load -i &lt;имя&gt;.</w:t>
      </w:r>
      <w:r w:rsidRPr="00F01FA4">
        <w:rPr>
          <w:rFonts w:eastAsiaTheme="majorEastAsia"/>
          <w:lang w:val="en-US"/>
        </w:rPr>
        <w:t>tar</w:t>
      </w:r>
      <w:r w:rsidRPr="00F01FA4">
        <w:rPr>
          <w:rFonts w:eastAsiaTheme="majorEastAsia"/>
        </w:rPr>
        <w:t>» для архива</w:t>
      </w:r>
      <w:r>
        <w:rPr>
          <w:rFonts w:eastAsiaTheme="majorEastAsia"/>
        </w:rPr>
        <w:t>.</w:t>
      </w:r>
    </w:p>
    <w:p w14:paraId="21AE4638" w14:textId="77777777" w:rsidR="00EE2358" w:rsidRDefault="00EE2358" w:rsidP="00EE2358">
      <w:pPr>
        <w:ind w:firstLine="0"/>
        <w:jc w:val="center"/>
        <w:rPr>
          <w:rFonts w:eastAsiaTheme="majorEastAsia"/>
        </w:rPr>
      </w:pPr>
      <w:r w:rsidRPr="00347197">
        <w:rPr>
          <w:rFonts w:eastAsiaTheme="majorEastAsia"/>
          <w:noProof/>
        </w:rPr>
        <w:drawing>
          <wp:inline distT="0" distB="0" distL="0" distR="0" wp14:anchorId="35C8A597" wp14:editId="5FD0F76A">
            <wp:extent cx="4581525" cy="761052"/>
            <wp:effectExtent l="0" t="0" r="0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34419" cy="7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F862" w14:textId="35887755" w:rsidR="00EE2358" w:rsidRPr="00F01FA4" w:rsidRDefault="00EE2358" w:rsidP="00EE2358">
      <w:pPr>
        <w:ind w:firstLine="0"/>
        <w:jc w:val="center"/>
        <w:rPr>
          <w:rFonts w:eastAsiaTheme="majorEastAsia"/>
        </w:rPr>
      </w:pPr>
      <w:r w:rsidRPr="00F01FA4">
        <w:rPr>
          <w:rFonts w:eastAsiaTheme="majorEastAsia"/>
          <w:iCs/>
        </w:rPr>
        <w:t>Рис. П3.</w:t>
      </w:r>
      <w:r w:rsidRPr="00F01FA4">
        <w:rPr>
          <w:rFonts w:eastAsiaTheme="majorEastAsia"/>
          <w:iCs/>
        </w:rPr>
        <w:fldChar w:fldCharType="begin"/>
      </w:r>
      <w:r w:rsidRPr="00F01FA4">
        <w:rPr>
          <w:rFonts w:eastAsiaTheme="majorEastAsia"/>
          <w:iCs/>
        </w:rPr>
        <w:instrText xml:space="preserve"> SEQ Рис._П3. \* ARABIC </w:instrText>
      </w:r>
      <w:r w:rsidRPr="00F01FA4">
        <w:rPr>
          <w:rFonts w:eastAsiaTheme="majorEastAsia"/>
          <w:iCs/>
        </w:rPr>
        <w:fldChar w:fldCharType="separate"/>
      </w:r>
      <w:r>
        <w:rPr>
          <w:rFonts w:eastAsiaTheme="majorEastAsia"/>
          <w:iCs/>
          <w:noProof/>
        </w:rPr>
        <w:t>6</w:t>
      </w:r>
      <w:r w:rsidRPr="00F01FA4">
        <w:rPr>
          <w:rFonts w:eastAsiaTheme="majorEastAsia"/>
        </w:rPr>
        <w:fldChar w:fldCharType="end"/>
      </w:r>
      <w:r w:rsidRPr="00F01FA4">
        <w:rPr>
          <w:rFonts w:eastAsiaTheme="majorEastAsia"/>
          <w:iCs/>
        </w:rPr>
        <w:t>. Пример выполнения команд распаковки образ</w:t>
      </w:r>
      <w:r>
        <w:rPr>
          <w:rFonts w:eastAsiaTheme="majorEastAsia"/>
          <w:iCs/>
        </w:rPr>
        <w:t>а</w:t>
      </w:r>
    </w:p>
    <w:p w14:paraId="6DEA509B" w14:textId="77777777" w:rsidR="00304583" w:rsidRPr="00DE4659" w:rsidRDefault="00304583" w:rsidP="00471AE9">
      <w:pPr>
        <w:rPr>
          <w:rFonts w:eastAsiaTheme="majorEastAsia"/>
        </w:rPr>
      </w:pPr>
    </w:p>
    <w:p w14:paraId="445B989A" w14:textId="3F812BA7" w:rsidR="00F01FA4" w:rsidRPr="00F01FA4" w:rsidRDefault="00304583" w:rsidP="00F01FA4">
      <w:pPr>
        <w:spacing w:line="360" w:lineRule="auto"/>
      </w:pPr>
      <w:r w:rsidRPr="00DE4659">
        <w:t>Запуск программы</w:t>
      </w:r>
    </w:p>
    <w:p w14:paraId="36C2A88F" w14:textId="47459F9C" w:rsidR="00347197" w:rsidRPr="00347197" w:rsidRDefault="00F01FA4" w:rsidP="00347197">
      <w:pPr>
        <w:rPr>
          <w:rFonts w:eastAsiaTheme="majorEastAsia"/>
        </w:rPr>
      </w:pPr>
      <w:r w:rsidRPr="00F01FA4">
        <w:rPr>
          <w:rFonts w:eastAsiaTheme="majorEastAsia"/>
        </w:rPr>
        <w:t>Запуск контейнеров Docker производится «docker compose up -d» в папке приложения. В Docker Desktop можно отслеживать статус образов (рис. П3.</w:t>
      </w:r>
      <w:r w:rsidR="00347197">
        <w:rPr>
          <w:rFonts w:eastAsiaTheme="majorEastAsia"/>
        </w:rPr>
        <w:t>7</w:t>
      </w:r>
      <w:r w:rsidRPr="00F01FA4">
        <w:rPr>
          <w:rFonts w:eastAsiaTheme="majorEastAsia"/>
        </w:rPr>
        <w:t>).</w:t>
      </w:r>
    </w:p>
    <w:p w14:paraId="64C9375C" w14:textId="77777777" w:rsidR="00347197" w:rsidRPr="00347197" w:rsidRDefault="00347197" w:rsidP="00347197">
      <w:pPr>
        <w:ind w:firstLine="0"/>
        <w:jc w:val="center"/>
        <w:rPr>
          <w:rFonts w:eastAsiaTheme="majorEastAsia"/>
          <w:iCs/>
        </w:rPr>
      </w:pPr>
      <w:r w:rsidRPr="00347197">
        <w:rPr>
          <w:rFonts w:eastAsiaTheme="majorEastAsia"/>
          <w:iCs/>
          <w:noProof/>
        </w:rPr>
        <w:drawing>
          <wp:inline distT="0" distB="0" distL="0" distR="0" wp14:anchorId="3544199B" wp14:editId="371EBDB5">
            <wp:extent cx="5686425" cy="894383"/>
            <wp:effectExtent l="0" t="0" r="0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b="19022"/>
                    <a:stretch/>
                  </pic:blipFill>
                  <pic:spPr bwMode="auto">
                    <a:xfrm>
                      <a:off x="0" y="0"/>
                      <a:ext cx="5749479" cy="904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5DBFAF" w14:textId="149DBEA5" w:rsidR="00347197" w:rsidRPr="00347197" w:rsidRDefault="00347197" w:rsidP="00347197">
      <w:pPr>
        <w:ind w:firstLine="0"/>
        <w:jc w:val="center"/>
        <w:rPr>
          <w:rFonts w:eastAsiaTheme="majorEastAsia"/>
          <w:iCs/>
        </w:rPr>
      </w:pPr>
      <w:r w:rsidRPr="00347197">
        <w:rPr>
          <w:rFonts w:eastAsiaTheme="majorEastAsia"/>
          <w:iCs/>
        </w:rPr>
        <w:t>Рис. П3.</w:t>
      </w:r>
      <w:r w:rsidRPr="00347197">
        <w:rPr>
          <w:rFonts w:eastAsiaTheme="majorEastAsia"/>
          <w:iCs/>
        </w:rPr>
        <w:fldChar w:fldCharType="begin"/>
      </w:r>
      <w:r w:rsidRPr="00347197">
        <w:rPr>
          <w:rFonts w:eastAsiaTheme="majorEastAsia"/>
          <w:iCs/>
        </w:rPr>
        <w:instrText xml:space="preserve"> SEQ Рис._П3. \* ARABIC </w:instrText>
      </w:r>
      <w:r w:rsidRPr="00347197">
        <w:rPr>
          <w:rFonts w:eastAsiaTheme="majorEastAsia"/>
          <w:iCs/>
        </w:rPr>
        <w:fldChar w:fldCharType="separate"/>
      </w:r>
      <w:r>
        <w:rPr>
          <w:rFonts w:eastAsiaTheme="majorEastAsia"/>
          <w:iCs/>
          <w:noProof/>
        </w:rPr>
        <w:t>7</w:t>
      </w:r>
      <w:r w:rsidRPr="00347197">
        <w:rPr>
          <w:rFonts w:eastAsiaTheme="majorEastAsia"/>
        </w:rPr>
        <w:fldChar w:fldCharType="end"/>
      </w:r>
      <w:r w:rsidRPr="00347197">
        <w:rPr>
          <w:rFonts w:eastAsiaTheme="majorEastAsia"/>
          <w:iCs/>
        </w:rPr>
        <w:t>. Пример запущенного контейнера</w:t>
      </w:r>
    </w:p>
    <w:p w14:paraId="258F4856" w14:textId="77777777" w:rsidR="00347197" w:rsidRPr="00347197" w:rsidRDefault="00347197" w:rsidP="00347197">
      <w:pPr>
        <w:rPr>
          <w:rFonts w:eastAsiaTheme="majorEastAsia"/>
        </w:rPr>
      </w:pPr>
    </w:p>
    <w:p w14:paraId="04D6C1B8" w14:textId="77777777" w:rsidR="00347197" w:rsidRPr="00347197" w:rsidRDefault="00347197" w:rsidP="00347197">
      <w:pPr>
        <w:rPr>
          <w:rFonts w:eastAsiaTheme="majorEastAsia"/>
        </w:rPr>
      </w:pPr>
      <w:r w:rsidRPr="00347197">
        <w:rPr>
          <w:rFonts w:eastAsiaTheme="majorEastAsia"/>
        </w:rPr>
        <w:t>Перед открытием интерфейса пользователя нужно:</w:t>
      </w:r>
    </w:p>
    <w:p w14:paraId="3DD26558" w14:textId="49F6BE76" w:rsidR="00347197" w:rsidRPr="00347197" w:rsidRDefault="00347197" w:rsidP="00347197">
      <w:pPr>
        <w:rPr>
          <w:rFonts w:eastAsiaTheme="majorEastAsia"/>
        </w:rPr>
      </w:pPr>
      <w:r w:rsidRPr="00347197">
        <w:rPr>
          <w:rFonts w:eastAsiaTheme="majorEastAsia"/>
        </w:rPr>
        <w:t>1)</w:t>
      </w:r>
      <w:r w:rsidRPr="00347197">
        <w:rPr>
          <w:rFonts w:eastAsiaTheme="majorEastAsia"/>
        </w:rPr>
        <w:tab/>
        <w:t xml:space="preserve">на </w:t>
      </w:r>
      <w:r>
        <w:rPr>
          <w:rFonts w:eastAsiaTheme="majorEastAsia"/>
        </w:rPr>
        <w:t xml:space="preserve">хост-машине </w:t>
      </w:r>
      <w:r w:rsidRPr="00347197">
        <w:rPr>
          <w:rFonts w:eastAsiaTheme="majorEastAsia"/>
        </w:rPr>
        <w:t>выполнить ipconfig и узнать его текущий IP-адрес (или заранее установить статический IP-адрес) (рис. П3.</w:t>
      </w:r>
      <w:r>
        <w:rPr>
          <w:rFonts w:eastAsiaTheme="majorEastAsia"/>
        </w:rPr>
        <w:t>8</w:t>
      </w:r>
      <w:r w:rsidRPr="00347197">
        <w:rPr>
          <w:rFonts w:eastAsiaTheme="majorEastAsia"/>
        </w:rPr>
        <w:t>);</w:t>
      </w:r>
    </w:p>
    <w:p w14:paraId="4B86AEF8" w14:textId="77777777" w:rsidR="00347197" w:rsidRPr="00347197" w:rsidRDefault="00347197" w:rsidP="00347197">
      <w:pPr>
        <w:ind w:firstLine="0"/>
        <w:jc w:val="center"/>
        <w:rPr>
          <w:rFonts w:eastAsiaTheme="majorEastAsia"/>
        </w:rPr>
      </w:pPr>
      <w:r w:rsidRPr="00347197">
        <w:rPr>
          <w:rFonts w:eastAsiaTheme="majorEastAsia"/>
          <w:noProof/>
        </w:rPr>
        <w:lastRenderedPageBreak/>
        <w:drawing>
          <wp:inline distT="0" distB="0" distL="0" distR="0" wp14:anchorId="12E15F2B" wp14:editId="153E5799">
            <wp:extent cx="3333750" cy="1137738"/>
            <wp:effectExtent l="0" t="0" r="0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t="13136" r="53061" b="49308"/>
                    <a:stretch/>
                  </pic:blipFill>
                  <pic:spPr bwMode="auto">
                    <a:xfrm>
                      <a:off x="0" y="0"/>
                      <a:ext cx="3386397" cy="1155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F33D4F" w14:textId="501ECA83" w:rsidR="00347197" w:rsidRDefault="00347197" w:rsidP="00347197">
      <w:pPr>
        <w:ind w:firstLine="0"/>
        <w:jc w:val="center"/>
        <w:rPr>
          <w:rFonts w:eastAsiaTheme="majorEastAsia"/>
          <w:iCs/>
        </w:rPr>
      </w:pPr>
      <w:r w:rsidRPr="00347197">
        <w:rPr>
          <w:rFonts w:eastAsiaTheme="majorEastAsia"/>
          <w:iCs/>
        </w:rPr>
        <w:t>Рис. П3.</w:t>
      </w:r>
      <w:r w:rsidRPr="00347197">
        <w:rPr>
          <w:rFonts w:eastAsiaTheme="majorEastAsia"/>
          <w:iCs/>
        </w:rPr>
        <w:fldChar w:fldCharType="begin"/>
      </w:r>
      <w:r w:rsidRPr="00347197">
        <w:rPr>
          <w:rFonts w:eastAsiaTheme="majorEastAsia"/>
          <w:iCs/>
        </w:rPr>
        <w:instrText xml:space="preserve"> SEQ Рис._П3. \* ARABIC </w:instrText>
      </w:r>
      <w:r w:rsidRPr="00347197">
        <w:rPr>
          <w:rFonts w:eastAsiaTheme="majorEastAsia"/>
          <w:iCs/>
        </w:rPr>
        <w:fldChar w:fldCharType="separate"/>
      </w:r>
      <w:r>
        <w:rPr>
          <w:rFonts w:eastAsiaTheme="majorEastAsia"/>
          <w:iCs/>
          <w:noProof/>
        </w:rPr>
        <w:t>8</w:t>
      </w:r>
      <w:r w:rsidRPr="00347197">
        <w:rPr>
          <w:rFonts w:eastAsiaTheme="majorEastAsia"/>
        </w:rPr>
        <w:fldChar w:fldCharType="end"/>
      </w:r>
      <w:r w:rsidRPr="00347197">
        <w:rPr>
          <w:rFonts w:eastAsiaTheme="majorEastAsia"/>
          <w:iCs/>
        </w:rPr>
        <w:t xml:space="preserve">. Пример выполнения </w:t>
      </w:r>
      <w:r w:rsidRPr="00347197">
        <w:rPr>
          <w:rFonts w:eastAsiaTheme="majorEastAsia"/>
          <w:iCs/>
          <w:lang w:val="en-US"/>
        </w:rPr>
        <w:t>ipconfig</w:t>
      </w:r>
    </w:p>
    <w:p w14:paraId="53AAAB01" w14:textId="77777777" w:rsidR="00347197" w:rsidRPr="00347197" w:rsidRDefault="00347197" w:rsidP="00347197">
      <w:pPr>
        <w:rPr>
          <w:rFonts w:eastAsiaTheme="majorEastAsia"/>
          <w:iCs/>
        </w:rPr>
      </w:pPr>
    </w:p>
    <w:p w14:paraId="7683B1AC" w14:textId="57F3D383" w:rsidR="00347197" w:rsidRPr="00347197" w:rsidRDefault="00347197" w:rsidP="00347197">
      <w:pPr>
        <w:rPr>
          <w:rFonts w:eastAsiaTheme="majorEastAsia"/>
        </w:rPr>
      </w:pPr>
      <w:r w:rsidRPr="00347197">
        <w:rPr>
          <w:rFonts w:eastAsiaTheme="majorEastAsia"/>
        </w:rPr>
        <w:t>2)</w:t>
      </w:r>
      <w:r w:rsidRPr="00347197">
        <w:rPr>
          <w:rFonts w:eastAsiaTheme="majorEastAsia"/>
        </w:rPr>
        <w:tab/>
        <w:t xml:space="preserve">на </w:t>
      </w:r>
      <w:r>
        <w:rPr>
          <w:rFonts w:eastAsiaTheme="majorEastAsia"/>
        </w:rPr>
        <w:t xml:space="preserve">другом </w:t>
      </w:r>
      <w:r w:rsidRPr="00347197">
        <w:rPr>
          <w:rFonts w:eastAsiaTheme="majorEastAsia"/>
        </w:rPr>
        <w:t xml:space="preserve">устройстве </w:t>
      </w:r>
      <w:r>
        <w:rPr>
          <w:rFonts w:eastAsiaTheme="majorEastAsia"/>
        </w:rPr>
        <w:t>или хост-машине</w:t>
      </w:r>
      <w:r w:rsidRPr="00347197">
        <w:rPr>
          <w:rFonts w:eastAsiaTheme="majorEastAsia"/>
        </w:rPr>
        <w:t xml:space="preserve"> открыть браузер и вставить следующий адрес: «http://&lt;ip_сервера&gt;:</w:t>
      </w:r>
      <w:r>
        <w:rPr>
          <w:rFonts w:eastAsiaTheme="majorEastAsia"/>
        </w:rPr>
        <w:t>8</w:t>
      </w:r>
      <w:r w:rsidRPr="00347197">
        <w:rPr>
          <w:rFonts w:eastAsiaTheme="majorEastAsia"/>
        </w:rPr>
        <w:t>0</w:t>
      </w:r>
      <w:r>
        <w:rPr>
          <w:rFonts w:eastAsiaTheme="majorEastAsia"/>
        </w:rPr>
        <w:t>8</w:t>
      </w:r>
      <w:r w:rsidRPr="00347197">
        <w:rPr>
          <w:rFonts w:eastAsiaTheme="majorEastAsia"/>
        </w:rPr>
        <w:t>0/».</w:t>
      </w:r>
    </w:p>
    <w:p w14:paraId="70B9643A" w14:textId="77777777" w:rsidR="00347197" w:rsidRPr="00DE4659" w:rsidRDefault="00347197" w:rsidP="00471AE9">
      <w:pPr>
        <w:rPr>
          <w:rFonts w:eastAsiaTheme="majorEastAsia"/>
        </w:rPr>
      </w:pPr>
    </w:p>
    <w:p w14:paraId="4ECEBCC9" w14:textId="77777777" w:rsidR="00304583" w:rsidRPr="00DE4659" w:rsidRDefault="00304583" w:rsidP="00530281">
      <w:pPr>
        <w:spacing w:line="360" w:lineRule="auto"/>
      </w:pPr>
      <w:r w:rsidRPr="00DE4659">
        <w:t>Описание интерфейса</w:t>
      </w:r>
    </w:p>
    <w:p w14:paraId="52918CB5" w14:textId="6CE5EFAE" w:rsidR="00B450A0" w:rsidRPr="006B1419" w:rsidRDefault="00B450A0" w:rsidP="00030F03">
      <w:pPr>
        <w:rPr>
          <w:rFonts w:eastAsiaTheme="majorEastAsia"/>
        </w:rPr>
      </w:pPr>
      <w:r>
        <w:rPr>
          <w:rFonts w:eastAsiaTheme="majorEastAsia"/>
        </w:rPr>
        <w:t xml:space="preserve">Доступ к документации </w:t>
      </w:r>
      <w:r>
        <w:rPr>
          <w:rFonts w:eastAsiaTheme="majorEastAsia"/>
          <w:lang w:val="en-US"/>
        </w:rPr>
        <w:t>API</w:t>
      </w:r>
      <w:r>
        <w:rPr>
          <w:rFonts w:eastAsiaTheme="majorEastAsia"/>
        </w:rPr>
        <w:t xml:space="preserve"> сервера базы данных доступен по адресу «</w:t>
      </w:r>
      <w:r w:rsidR="006B1419" w:rsidRPr="00347197">
        <w:rPr>
          <w:rFonts w:eastAsiaTheme="majorEastAsia"/>
        </w:rPr>
        <w:t>http://&lt;ip_сервера&gt;:</w:t>
      </w:r>
      <w:r w:rsidR="006B1419">
        <w:rPr>
          <w:rFonts w:eastAsiaTheme="majorEastAsia"/>
        </w:rPr>
        <w:t>8</w:t>
      </w:r>
      <w:r w:rsidR="006B1419" w:rsidRPr="00347197">
        <w:rPr>
          <w:rFonts w:eastAsiaTheme="majorEastAsia"/>
        </w:rPr>
        <w:t>0</w:t>
      </w:r>
      <w:r w:rsidR="006B1419">
        <w:rPr>
          <w:rFonts w:eastAsiaTheme="majorEastAsia"/>
        </w:rPr>
        <w:t>8</w:t>
      </w:r>
      <w:r w:rsidR="006B1419" w:rsidRPr="00347197">
        <w:rPr>
          <w:rFonts w:eastAsiaTheme="majorEastAsia"/>
        </w:rPr>
        <w:t>0/</w:t>
      </w:r>
      <w:r>
        <w:rPr>
          <w:rFonts w:eastAsiaTheme="majorEastAsia"/>
        </w:rPr>
        <w:t>» (рис. П3.</w:t>
      </w:r>
      <w:r w:rsidR="006B1419">
        <w:rPr>
          <w:rFonts w:eastAsiaTheme="majorEastAsia"/>
        </w:rPr>
        <w:t>9</w:t>
      </w:r>
      <w:r>
        <w:rPr>
          <w:rFonts w:eastAsiaTheme="majorEastAsia"/>
        </w:rPr>
        <w:t>).</w:t>
      </w:r>
    </w:p>
    <w:p w14:paraId="3E611471" w14:textId="77777777" w:rsidR="00030F03" w:rsidRDefault="00030F03" w:rsidP="00030F03">
      <w:pPr>
        <w:keepNext/>
        <w:ind w:firstLine="0"/>
        <w:jc w:val="center"/>
      </w:pPr>
      <w:r w:rsidRPr="00030F03">
        <w:rPr>
          <w:rFonts w:eastAsiaTheme="majorEastAsia"/>
          <w:noProof/>
          <w:lang w:val="en-US"/>
        </w:rPr>
        <w:drawing>
          <wp:inline distT="0" distB="0" distL="0" distR="0" wp14:anchorId="210428FE" wp14:editId="437CA834">
            <wp:extent cx="6085555" cy="33528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b="16497"/>
                    <a:stretch/>
                  </pic:blipFill>
                  <pic:spPr bwMode="auto">
                    <a:xfrm>
                      <a:off x="0" y="0"/>
                      <a:ext cx="6102400" cy="3362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DCDBEA" w14:textId="1AFB9CC7" w:rsidR="00304583" w:rsidRPr="00030F03" w:rsidRDefault="00030F03" w:rsidP="00030F03">
      <w:pPr>
        <w:pStyle w:val="af9"/>
        <w:rPr>
          <w:rFonts w:eastAsiaTheme="majorEastAsia"/>
        </w:rPr>
      </w:pPr>
      <w:r>
        <w:t>Рис. П3.</w:t>
      </w:r>
      <w:r>
        <w:fldChar w:fldCharType="begin"/>
      </w:r>
      <w:r>
        <w:instrText xml:space="preserve"> SEQ Рис._П3. \* ARABIC </w:instrText>
      </w:r>
      <w:r>
        <w:fldChar w:fldCharType="separate"/>
      </w:r>
      <w:r w:rsidR="00347197">
        <w:rPr>
          <w:noProof/>
        </w:rPr>
        <w:t>9</w:t>
      </w:r>
      <w:r>
        <w:fldChar w:fldCharType="end"/>
      </w:r>
      <w:r w:rsidRPr="00030F03">
        <w:t xml:space="preserve">. </w:t>
      </w:r>
      <w:r w:rsidR="00B450A0">
        <w:rPr>
          <w:rFonts w:eastAsiaTheme="majorEastAsia"/>
        </w:rPr>
        <w:t>Пример окна</w:t>
      </w:r>
      <w:r w:rsidR="00B450A0" w:rsidRPr="00030F03">
        <w:rPr>
          <w:rFonts w:eastAsiaTheme="majorEastAsia"/>
        </w:rPr>
        <w:t xml:space="preserve"> </w:t>
      </w:r>
      <w:r w:rsidR="00B450A0">
        <w:rPr>
          <w:rFonts w:eastAsiaTheme="majorEastAsia"/>
        </w:rPr>
        <w:t xml:space="preserve">документации </w:t>
      </w:r>
      <w:r w:rsidR="00B450A0">
        <w:rPr>
          <w:rFonts w:eastAsiaTheme="majorEastAsia"/>
          <w:lang w:val="en-US"/>
        </w:rPr>
        <w:t>API</w:t>
      </w:r>
    </w:p>
    <w:p w14:paraId="20968E02" w14:textId="77777777" w:rsidR="00B450A0" w:rsidRPr="00DE4659" w:rsidRDefault="00B450A0" w:rsidP="00471AE9">
      <w:pPr>
        <w:rPr>
          <w:rFonts w:eastAsiaTheme="majorEastAsia"/>
        </w:rPr>
      </w:pPr>
    </w:p>
    <w:p w14:paraId="76ED6A42" w14:textId="77777777" w:rsidR="00304583" w:rsidRPr="001B6FA1" w:rsidRDefault="00304583" w:rsidP="00136A4D">
      <w:pPr>
        <w:spacing w:line="360" w:lineRule="auto"/>
      </w:pPr>
      <w:r w:rsidRPr="00DE4659">
        <w:t>Приёмы работы в программе</w:t>
      </w:r>
    </w:p>
    <w:p w14:paraId="0D126668" w14:textId="6B490FB6" w:rsidR="00304583" w:rsidRPr="00BB418F" w:rsidRDefault="00030F03" w:rsidP="00E34D58">
      <w:pPr>
        <w:ind w:firstLine="0"/>
        <w:jc w:val="left"/>
      </w:pPr>
      <w:r w:rsidRPr="00BB418F">
        <w:rPr>
          <w:lang w:val="en-US"/>
        </w:rPr>
        <w:t>API</w:t>
      </w:r>
      <w:r w:rsidRPr="00BB418F">
        <w:t xml:space="preserve"> даёт доступ ко следующим возможностям</w:t>
      </w:r>
      <w:r w:rsidR="006B1419" w:rsidRPr="00BB418F">
        <w:t>.</w:t>
      </w:r>
    </w:p>
    <w:p w14:paraId="7FC9B2C6" w14:textId="35A31DAF" w:rsidR="00BB418F" w:rsidRDefault="006269BE" w:rsidP="00E34D58">
      <w:p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>
        <w:rPr>
          <w:rFonts w:cs="Times New Roman"/>
          <w:color w:val="auto"/>
          <w:kern w:val="0"/>
          <w:lang w:eastAsia="ru-RU"/>
          <w14:ligatures w14:val="none"/>
        </w:rPr>
        <w:t xml:space="preserve">1) </w:t>
      </w:r>
      <w:r w:rsidR="00BB418F" w:rsidRPr="00BB418F">
        <w:rPr>
          <w:rFonts w:cs="Times New Roman"/>
          <w:color w:val="auto"/>
          <w:kern w:val="0"/>
          <w:lang w:eastAsia="ru-RU"/>
          <w14:ligatures w14:val="none"/>
        </w:rPr>
        <w:t>Действия (Actions):</w:t>
      </w:r>
    </w:p>
    <w:p w14:paraId="159E2EB9" w14:textId="1B95CDA5" w:rsidR="00BB418F" w:rsidRDefault="00BB418F" w:rsidP="00E34D58">
      <w:pPr>
        <w:numPr>
          <w:ilvl w:val="0"/>
          <w:numId w:val="52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GET</w:t>
      </w:r>
      <w:r>
        <w:rPr>
          <w:rFonts w:cs="Times New Roman"/>
          <w:color w:val="auto"/>
          <w:kern w:val="0"/>
          <w:lang w:eastAsia="ru-RU"/>
          <w14:ligatures w14:val="none"/>
        </w:rPr>
        <w:t xml:space="preserve"> </w:t>
      </w:r>
      <w:r w:rsidRPr="00BB418F">
        <w:rPr>
          <w:rFonts w:cs="Times New Roman"/>
          <w:color w:val="auto"/>
          <w:kern w:val="0"/>
          <w:lang w:eastAsia="ru-RU"/>
          <w14:ligatures w14:val="none"/>
        </w:rPr>
        <w:t>/api/Action – получить список всех доступных типов действий (взять, нажать и т.д.).</w:t>
      </w:r>
    </w:p>
    <w:p w14:paraId="29A7A845" w14:textId="20692730" w:rsidR="00BB418F" w:rsidRDefault="00BB418F" w:rsidP="00E34D58">
      <w:pPr>
        <w:numPr>
          <w:ilvl w:val="0"/>
          <w:numId w:val="52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POST</w:t>
      </w:r>
      <w:r>
        <w:rPr>
          <w:rFonts w:cs="Times New Roman"/>
          <w:color w:val="auto"/>
          <w:kern w:val="0"/>
          <w:lang w:eastAsia="ru-RU"/>
          <w14:ligatures w14:val="none"/>
        </w:rPr>
        <w:t xml:space="preserve"> </w:t>
      </w:r>
      <w:r w:rsidRPr="00BB418F">
        <w:rPr>
          <w:rFonts w:cs="Times New Roman"/>
          <w:color w:val="auto"/>
          <w:kern w:val="0"/>
          <w:lang w:eastAsia="ru-RU"/>
          <w14:ligatures w14:val="none"/>
        </w:rPr>
        <w:t>/api/Action – создать новый тип действия.</w:t>
      </w:r>
    </w:p>
    <w:p w14:paraId="5DE24A88" w14:textId="5F3F27E0" w:rsidR="00BB418F" w:rsidRDefault="00BB418F" w:rsidP="00E34D58">
      <w:pPr>
        <w:numPr>
          <w:ilvl w:val="0"/>
          <w:numId w:val="52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GET</w:t>
      </w:r>
      <w:r>
        <w:rPr>
          <w:rFonts w:cs="Times New Roman"/>
          <w:color w:val="auto"/>
          <w:kern w:val="0"/>
          <w:lang w:eastAsia="ru-RU"/>
          <w14:ligatures w14:val="none"/>
        </w:rPr>
        <w:t xml:space="preserve"> </w:t>
      </w:r>
      <w:r w:rsidRPr="00BB418F">
        <w:rPr>
          <w:rFonts w:cs="Times New Roman"/>
          <w:color w:val="auto"/>
          <w:kern w:val="0"/>
          <w:lang w:eastAsia="ru-RU"/>
          <w14:ligatures w14:val="none"/>
        </w:rPr>
        <w:t>/api/Action/{id} – получить информацию о конкретном действии по ID.</w:t>
      </w:r>
    </w:p>
    <w:p w14:paraId="7C513300" w14:textId="77777777" w:rsidR="00BB418F" w:rsidRDefault="00BB418F" w:rsidP="00E34D58">
      <w:pPr>
        <w:numPr>
          <w:ilvl w:val="0"/>
          <w:numId w:val="52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PUT /api/Action/{id} – редактировать название или параметры действия.</w:t>
      </w:r>
    </w:p>
    <w:p w14:paraId="24A8B61D" w14:textId="77777777" w:rsidR="00BB418F" w:rsidRPr="00BB418F" w:rsidRDefault="00BB418F" w:rsidP="00E34D58">
      <w:pPr>
        <w:numPr>
          <w:ilvl w:val="0"/>
          <w:numId w:val="52"/>
        </w:numPr>
        <w:ind w:firstLine="0"/>
        <w:jc w:val="left"/>
        <w:rPr>
          <w:rFonts w:cs="Times New Roman"/>
          <w:color w:val="auto"/>
          <w:kern w:val="0"/>
          <w:lang w:val="en-US" w:eastAsia="ru-RU"/>
          <w14:ligatures w14:val="none"/>
        </w:rPr>
      </w:pPr>
      <w:r w:rsidRPr="00BB418F">
        <w:rPr>
          <w:rFonts w:cs="Times New Roman"/>
          <w:color w:val="auto"/>
          <w:kern w:val="0"/>
          <w:lang w:val="en-US" w:eastAsia="ru-RU"/>
          <w14:ligatures w14:val="none"/>
        </w:rPr>
        <w:t xml:space="preserve">DELETE /api/Action/{id} – </w:t>
      </w:r>
      <w:r w:rsidRPr="00BB418F">
        <w:rPr>
          <w:rFonts w:cs="Times New Roman"/>
          <w:color w:val="auto"/>
          <w:kern w:val="0"/>
          <w:lang w:eastAsia="ru-RU"/>
          <w14:ligatures w14:val="none"/>
        </w:rPr>
        <w:t>мягкое</w:t>
      </w:r>
      <w:r w:rsidRPr="00BB418F">
        <w:rPr>
          <w:rFonts w:cs="Times New Roman"/>
          <w:color w:val="auto"/>
          <w:kern w:val="0"/>
          <w:lang w:val="en-US" w:eastAsia="ru-RU"/>
          <w14:ligatures w14:val="none"/>
        </w:rPr>
        <w:t xml:space="preserve"> </w:t>
      </w:r>
      <w:r w:rsidRPr="00BB418F">
        <w:rPr>
          <w:rFonts w:cs="Times New Roman"/>
          <w:color w:val="auto"/>
          <w:kern w:val="0"/>
          <w:lang w:eastAsia="ru-RU"/>
          <w14:ligatures w14:val="none"/>
        </w:rPr>
        <w:t>удаление</w:t>
      </w:r>
      <w:r w:rsidRPr="00BB418F">
        <w:rPr>
          <w:rFonts w:cs="Times New Roman"/>
          <w:color w:val="auto"/>
          <w:kern w:val="0"/>
          <w:lang w:val="en-US" w:eastAsia="ru-RU"/>
          <w14:ligatures w14:val="none"/>
        </w:rPr>
        <w:t xml:space="preserve"> </w:t>
      </w:r>
      <w:r w:rsidRPr="00BB418F">
        <w:rPr>
          <w:rFonts w:cs="Times New Roman"/>
          <w:color w:val="auto"/>
          <w:kern w:val="0"/>
          <w:lang w:eastAsia="ru-RU"/>
          <w14:ligatures w14:val="none"/>
        </w:rPr>
        <w:t>действия</w:t>
      </w:r>
      <w:r w:rsidRPr="00BB418F">
        <w:rPr>
          <w:rFonts w:cs="Times New Roman"/>
          <w:color w:val="auto"/>
          <w:kern w:val="0"/>
          <w:lang w:val="en-US" w:eastAsia="ru-RU"/>
          <w14:ligatures w14:val="none"/>
        </w:rPr>
        <w:t xml:space="preserve"> (is_deleted = true).</w:t>
      </w:r>
    </w:p>
    <w:p w14:paraId="5EDBD372" w14:textId="515AD4F6" w:rsidR="00BB418F" w:rsidRPr="00BB418F" w:rsidRDefault="00BB418F" w:rsidP="00E34D58">
      <w:pPr>
        <w:numPr>
          <w:ilvl w:val="0"/>
          <w:numId w:val="52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GET /api/Action/by-ids – получить список действий по перечню ID (для массовой выборки).</w:t>
      </w:r>
    </w:p>
    <w:p w14:paraId="4823FDEC" w14:textId="1A2871EB" w:rsidR="00BB418F" w:rsidRDefault="006269BE" w:rsidP="00E34D58">
      <w:p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>
        <w:rPr>
          <w:rFonts w:cs="Times New Roman"/>
          <w:color w:val="auto"/>
          <w:kern w:val="0"/>
          <w:lang w:eastAsia="ru-RU"/>
          <w14:ligatures w14:val="none"/>
        </w:rPr>
        <w:lastRenderedPageBreak/>
        <w:t xml:space="preserve">2) </w:t>
      </w:r>
      <w:r w:rsidR="00BB418F" w:rsidRPr="00BB418F">
        <w:rPr>
          <w:rFonts w:cs="Times New Roman"/>
          <w:color w:val="auto"/>
          <w:kern w:val="0"/>
          <w:lang w:eastAsia="ru-RU"/>
          <w14:ligatures w14:val="none"/>
        </w:rPr>
        <w:t>Объекты (Objects):</w:t>
      </w:r>
    </w:p>
    <w:p w14:paraId="1B393F7F" w14:textId="77777777" w:rsidR="00BB418F" w:rsidRDefault="00BB418F" w:rsidP="00E34D58">
      <w:pPr>
        <w:numPr>
          <w:ilvl w:val="0"/>
          <w:numId w:val="54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GET /api/Object – получить список всех распознанных объектов (устройств, деталей).</w:t>
      </w:r>
    </w:p>
    <w:p w14:paraId="74D3DCA4" w14:textId="77777777" w:rsidR="00BB418F" w:rsidRDefault="00BB418F" w:rsidP="00E34D58">
      <w:pPr>
        <w:numPr>
          <w:ilvl w:val="0"/>
          <w:numId w:val="54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POST /api/Object – регистрация нового объекта в системе.</w:t>
      </w:r>
    </w:p>
    <w:p w14:paraId="0BD6201A" w14:textId="77777777" w:rsidR="00BB418F" w:rsidRDefault="00BB418F" w:rsidP="00E34D58">
      <w:pPr>
        <w:numPr>
          <w:ilvl w:val="0"/>
          <w:numId w:val="54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GET /api/Object/{id} – получить данные объекта.</w:t>
      </w:r>
    </w:p>
    <w:p w14:paraId="0D754E30" w14:textId="77777777" w:rsidR="00BB418F" w:rsidRDefault="00BB418F" w:rsidP="00E34D58">
      <w:pPr>
        <w:numPr>
          <w:ilvl w:val="0"/>
          <w:numId w:val="54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PUT /api/Object/{id} – обновить описание или алиас объекта.</w:t>
      </w:r>
    </w:p>
    <w:p w14:paraId="2086C2D5" w14:textId="77777777" w:rsidR="00BB418F" w:rsidRDefault="00BB418F" w:rsidP="00E34D58">
      <w:pPr>
        <w:numPr>
          <w:ilvl w:val="0"/>
          <w:numId w:val="54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DELETE /api/Object/{id} – удалить объект из базы.</w:t>
      </w:r>
    </w:p>
    <w:p w14:paraId="324B9BF3" w14:textId="5CB17FF5" w:rsidR="00BB418F" w:rsidRPr="00BB418F" w:rsidRDefault="00BB418F" w:rsidP="00E34D58">
      <w:pPr>
        <w:numPr>
          <w:ilvl w:val="0"/>
          <w:numId w:val="54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GET /api/Object/search – поиск объекта по названию/алиасу (например, для связки с текстом регламента).</w:t>
      </w:r>
    </w:p>
    <w:p w14:paraId="1A7BE1A5" w14:textId="493A84D7" w:rsidR="006269BE" w:rsidRDefault="006269BE" w:rsidP="00E34D58">
      <w:pPr>
        <w:ind w:firstLine="0"/>
        <w:jc w:val="left"/>
        <w:rPr>
          <w:lang w:eastAsia="ru-RU"/>
        </w:rPr>
      </w:pPr>
      <w:r>
        <w:rPr>
          <w:lang w:eastAsia="ru-RU"/>
        </w:rPr>
        <w:t xml:space="preserve">3) </w:t>
      </w:r>
      <w:r w:rsidR="00BB418F" w:rsidRPr="00BB418F">
        <w:rPr>
          <w:lang w:eastAsia="ru-RU"/>
        </w:rPr>
        <w:t>Сценарии (Scenarios):</w:t>
      </w:r>
    </w:p>
    <w:p w14:paraId="7279290B" w14:textId="77777777" w:rsidR="006269BE" w:rsidRDefault="00BB418F" w:rsidP="00E34D58">
      <w:pPr>
        <w:numPr>
          <w:ilvl w:val="0"/>
          <w:numId w:val="54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GET /api/Scenario – список всех созданных сценариев (инструкций).</w:t>
      </w:r>
    </w:p>
    <w:p w14:paraId="2E3BF06E" w14:textId="77777777" w:rsidR="006269BE" w:rsidRDefault="00BB418F" w:rsidP="00E34D58">
      <w:pPr>
        <w:numPr>
          <w:ilvl w:val="0"/>
          <w:numId w:val="54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POST /api/Scenario – создать новый сценарий (отправить запрос пользователя и контекст LLM).</w:t>
      </w:r>
    </w:p>
    <w:p w14:paraId="127E66CA" w14:textId="77777777" w:rsidR="006269BE" w:rsidRDefault="00BB418F" w:rsidP="00E34D58">
      <w:pPr>
        <w:numPr>
          <w:ilvl w:val="0"/>
          <w:numId w:val="54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GET /api/Scenario/by-parent/{parentId} – получить дерево под-сценариев для конкретного шага.</w:t>
      </w:r>
    </w:p>
    <w:p w14:paraId="4D3070CA" w14:textId="77777777" w:rsidR="006269BE" w:rsidRDefault="00BB418F" w:rsidP="00E34D58">
      <w:pPr>
        <w:numPr>
          <w:ilvl w:val="0"/>
          <w:numId w:val="54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GET /api/Scenario/{id} – получить полную структуру сценария (JSON контекст и метаданные).</w:t>
      </w:r>
    </w:p>
    <w:p w14:paraId="731A73B4" w14:textId="77777777" w:rsidR="006269BE" w:rsidRDefault="00BB418F" w:rsidP="00E34D58">
      <w:pPr>
        <w:numPr>
          <w:ilvl w:val="0"/>
          <w:numId w:val="54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PUT /api/Scenario/{id} – обновить сценарий (например, после ручной корректировки ИИ-ответа).</w:t>
      </w:r>
    </w:p>
    <w:p w14:paraId="19AA8376" w14:textId="1A3B618F" w:rsidR="00BB418F" w:rsidRPr="00BB418F" w:rsidRDefault="00BB418F" w:rsidP="00E34D58">
      <w:pPr>
        <w:numPr>
          <w:ilvl w:val="0"/>
          <w:numId w:val="54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DELETE /api/Scenario/{id} – удаление сценария (с проверкой child_count).</w:t>
      </w:r>
    </w:p>
    <w:p w14:paraId="7D3E45BF" w14:textId="77777777" w:rsidR="006269BE" w:rsidRDefault="00BB418F" w:rsidP="00E34D58">
      <w:p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4) Шаги Сценария (ScenarioSteps):</w:t>
      </w:r>
    </w:p>
    <w:p w14:paraId="0A205732" w14:textId="77777777" w:rsidR="006269BE" w:rsidRDefault="00BB418F" w:rsidP="00E34D58">
      <w:pPr>
        <w:numPr>
          <w:ilvl w:val="0"/>
          <w:numId w:val="58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GET /api/ScenarioStep – список всех связей между сценариями и атомарными шагами.</w:t>
      </w:r>
    </w:p>
    <w:p w14:paraId="46D015D4" w14:textId="57E51340" w:rsidR="006269BE" w:rsidRDefault="00BB418F" w:rsidP="00E34D58">
      <w:pPr>
        <w:numPr>
          <w:ilvl w:val="0"/>
          <w:numId w:val="58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POST /api/ScenarioStep – добавить шаг в сценарий (установить связь action_id + object_id + order).</w:t>
      </w:r>
    </w:p>
    <w:p w14:paraId="2B262B55" w14:textId="77777777" w:rsidR="006269BE" w:rsidRDefault="00BB418F" w:rsidP="00E34D58">
      <w:pPr>
        <w:numPr>
          <w:ilvl w:val="0"/>
          <w:numId w:val="58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GET /api/ScenarioStep/{id} – получить детали конкретного шага в рамках сценария.</w:t>
      </w:r>
    </w:p>
    <w:p w14:paraId="5E12E4BC" w14:textId="6C0F89CB" w:rsidR="006269BE" w:rsidRDefault="00BB418F" w:rsidP="00E34D58">
      <w:pPr>
        <w:numPr>
          <w:ilvl w:val="0"/>
          <w:numId w:val="58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PUT /api/ScenarioStep/{id} – изменить порядок (order) или заменить действие/объект в шаге.</w:t>
      </w:r>
    </w:p>
    <w:p w14:paraId="1F9E569F" w14:textId="10CE86B7" w:rsidR="006269BE" w:rsidRDefault="00BB418F" w:rsidP="00E34D58">
      <w:pPr>
        <w:numPr>
          <w:ilvl w:val="0"/>
          <w:numId w:val="58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DELETE /api/ScenarioStep/{id} – исключить шаг из сценария.</w:t>
      </w:r>
    </w:p>
    <w:p w14:paraId="6EFA0060" w14:textId="77777777" w:rsidR="006269BE" w:rsidRDefault="00BB418F" w:rsidP="00E34D58">
      <w:pPr>
        <w:numPr>
          <w:ilvl w:val="0"/>
          <w:numId w:val="58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GET /api/ScenarioStep/by-scenario/{scenarioId} – получить все шаги конкретного сценария.</w:t>
      </w:r>
    </w:p>
    <w:p w14:paraId="3D81F29A" w14:textId="0EABC6E5" w:rsidR="00BB418F" w:rsidRPr="00BB418F" w:rsidRDefault="00BB418F" w:rsidP="00E34D58">
      <w:pPr>
        <w:numPr>
          <w:ilvl w:val="0"/>
          <w:numId w:val="58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GET /api/ScenarioStep/by-scenario/{scenarioId}/ordered – получить отсортированную последовательность шагов для генерации инструкции.</w:t>
      </w:r>
    </w:p>
    <w:p w14:paraId="23E45322" w14:textId="77777777" w:rsidR="006269BE" w:rsidRDefault="00BB418F" w:rsidP="00E34D58">
      <w:p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5) Сессии (Sessions):</w:t>
      </w:r>
    </w:p>
    <w:p w14:paraId="7C3934FD" w14:textId="77777777" w:rsidR="006269BE" w:rsidRDefault="00BB418F" w:rsidP="00E34D58">
      <w:pPr>
        <w:numPr>
          <w:ilvl w:val="0"/>
          <w:numId w:val="57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GET /api/Session – получить список активных сессий обучения/работы.</w:t>
      </w:r>
    </w:p>
    <w:p w14:paraId="0C5B0331" w14:textId="4563D79B" w:rsidR="006269BE" w:rsidRDefault="00BB418F" w:rsidP="00E34D58">
      <w:pPr>
        <w:numPr>
          <w:ilvl w:val="0"/>
          <w:numId w:val="57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POST /api/Session – инициализировать новую сессию.</w:t>
      </w:r>
    </w:p>
    <w:p w14:paraId="0186C33D" w14:textId="64BAF0FE" w:rsidR="006269BE" w:rsidRDefault="00BB418F" w:rsidP="00E34D58">
      <w:pPr>
        <w:numPr>
          <w:ilvl w:val="0"/>
          <w:numId w:val="57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GET /api/Session/{id} – получить текущее состояние сессии</w:t>
      </w:r>
      <w:r w:rsidR="006269BE">
        <w:rPr>
          <w:rFonts w:cs="Times New Roman"/>
          <w:color w:val="auto"/>
          <w:kern w:val="0"/>
          <w:lang w:eastAsia="ru-RU"/>
          <w14:ligatures w14:val="none"/>
        </w:rPr>
        <w:t>.</w:t>
      </w:r>
    </w:p>
    <w:p w14:paraId="06B88A55" w14:textId="2B9C3A65" w:rsidR="006269BE" w:rsidRDefault="00BB418F" w:rsidP="00E34D58">
      <w:pPr>
        <w:numPr>
          <w:ilvl w:val="0"/>
          <w:numId w:val="57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PUT /api/Session/{id} – переключить сессию на другой сценарий.</w:t>
      </w:r>
    </w:p>
    <w:p w14:paraId="3BFDB1EC" w14:textId="3D51D080" w:rsidR="006269BE" w:rsidRDefault="00BB418F" w:rsidP="00E34D58">
      <w:pPr>
        <w:numPr>
          <w:ilvl w:val="0"/>
          <w:numId w:val="57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DELETE /api/Session/{id} – завершить и удалить сессию.</w:t>
      </w:r>
    </w:p>
    <w:p w14:paraId="3D44C248" w14:textId="346FB19D" w:rsidR="00BB418F" w:rsidRPr="00BB418F" w:rsidRDefault="00BB418F" w:rsidP="00E34D58">
      <w:pPr>
        <w:numPr>
          <w:ilvl w:val="0"/>
          <w:numId w:val="57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GET /api/Session/by-scenario/{scenarioId} – найти все сессии, которые сейчас находятся на данном сценарии.</w:t>
      </w:r>
    </w:p>
    <w:p w14:paraId="24B2D456" w14:textId="77777777" w:rsidR="00BB418F" w:rsidRPr="00BB418F" w:rsidRDefault="00BB418F" w:rsidP="00471AE9"/>
    <w:p w14:paraId="1BE1BA68" w14:textId="77777777" w:rsidR="00304583" w:rsidRPr="00DE4659" w:rsidRDefault="00304583" w:rsidP="00136A4D">
      <w:pPr>
        <w:spacing w:line="360" w:lineRule="auto"/>
      </w:pPr>
      <w:r w:rsidRPr="00DE4659">
        <w:lastRenderedPageBreak/>
        <w:t>Завершение работы</w:t>
      </w:r>
    </w:p>
    <w:p w14:paraId="3DB8EEE3" w14:textId="7B96BC52" w:rsidR="00304583" w:rsidRDefault="00304583" w:rsidP="00471AE9">
      <w:pPr>
        <w:rPr>
          <w:rFonts w:eastAsiaTheme="majorEastAsia"/>
        </w:rPr>
      </w:pPr>
      <w:r w:rsidRPr="00DE4659">
        <w:rPr>
          <w:rFonts w:eastAsiaTheme="majorEastAsia"/>
        </w:rPr>
        <w:t xml:space="preserve">Для завершения работы </w:t>
      </w:r>
      <w:r w:rsidR="00CA287C">
        <w:rPr>
          <w:rFonts w:eastAsiaTheme="majorEastAsia"/>
        </w:rPr>
        <w:t xml:space="preserve">клиентской </w:t>
      </w:r>
      <w:r w:rsidRPr="00DE4659">
        <w:rPr>
          <w:rFonts w:eastAsiaTheme="majorEastAsia"/>
        </w:rPr>
        <w:t>программы необходимо закрыть рабочее окно. Закрытие осуществляется нажатием крестика «</w:t>
      </w:r>
      <w:r w:rsidRPr="00DE4659">
        <w:rPr>
          <w:rFonts w:ascii="Segoe UI Emoji" w:eastAsiaTheme="majorEastAsia" w:hAnsi="Segoe UI Emoji" w:cs="Segoe UI Emoji"/>
        </w:rPr>
        <w:t>❌</w:t>
      </w:r>
      <w:r w:rsidRPr="00DE4659">
        <w:rPr>
          <w:rFonts w:eastAsiaTheme="majorEastAsia"/>
        </w:rPr>
        <w:t>» в правом верхнем углу окна приложения.</w:t>
      </w:r>
    </w:p>
    <w:p w14:paraId="530A892B" w14:textId="012E3494" w:rsidR="00F01FA4" w:rsidRPr="00F01FA4" w:rsidRDefault="00F01FA4" w:rsidP="00F01FA4">
      <w:r w:rsidRPr="00F01FA4">
        <w:t xml:space="preserve">Для завершения работы </w:t>
      </w:r>
      <w:r>
        <w:rPr>
          <w:rFonts w:eastAsiaTheme="majorEastAsia"/>
        </w:rPr>
        <w:t xml:space="preserve">серверного приложения </w:t>
      </w:r>
      <w:r w:rsidRPr="00F01FA4">
        <w:t xml:space="preserve">необходимо закрыть рабочее окно и остановить контейнеры </w:t>
      </w:r>
      <w:r w:rsidRPr="00F01FA4">
        <w:rPr>
          <w:lang w:val="en-US"/>
        </w:rPr>
        <w:t>Docker</w:t>
      </w:r>
      <w:r w:rsidRPr="00F01FA4">
        <w:t>. Закрытие осуществляется нажатием крестика «</w:t>
      </w:r>
      <w:r w:rsidRPr="00F01FA4">
        <w:rPr>
          <w:rFonts w:ascii="Segoe UI Emoji" w:hAnsi="Segoe UI Emoji" w:cs="Segoe UI Emoji"/>
        </w:rPr>
        <w:t>❌</w:t>
      </w:r>
      <w:r w:rsidRPr="00F01FA4">
        <w:t>» в правом верхнем углу окна браузера, а остановка – терминальной командой «</w:t>
      </w:r>
      <w:r w:rsidRPr="00F01FA4">
        <w:rPr>
          <w:lang w:val="en-US"/>
        </w:rPr>
        <w:t>docker</w:t>
      </w:r>
      <w:r w:rsidRPr="00F01FA4">
        <w:t xml:space="preserve"> </w:t>
      </w:r>
      <w:r w:rsidRPr="00F01FA4">
        <w:rPr>
          <w:lang w:val="en-US"/>
        </w:rPr>
        <w:t>compose</w:t>
      </w:r>
      <w:r w:rsidRPr="00F01FA4">
        <w:t xml:space="preserve"> </w:t>
      </w:r>
      <w:r w:rsidRPr="00F01FA4">
        <w:rPr>
          <w:lang w:val="en-US"/>
        </w:rPr>
        <w:t>stop</w:t>
      </w:r>
      <w:r w:rsidRPr="00F01FA4">
        <w:t xml:space="preserve">» или кнопкой «стоп» в интерфейсе программы </w:t>
      </w:r>
      <w:r w:rsidRPr="00F01FA4">
        <w:rPr>
          <w:lang w:val="en-US"/>
        </w:rPr>
        <w:t>Docker</w:t>
      </w:r>
      <w:r w:rsidRPr="00F01FA4">
        <w:t xml:space="preserve"> </w:t>
      </w:r>
      <w:r w:rsidRPr="00F01FA4">
        <w:rPr>
          <w:lang w:val="en-US"/>
        </w:rPr>
        <w:t>Desktop</w:t>
      </w:r>
      <w:r w:rsidRPr="00F01FA4">
        <w:t xml:space="preserve"> (рис. П3.</w:t>
      </w:r>
      <w:r w:rsidR="006B1419">
        <w:t>10</w:t>
      </w:r>
      <w:r w:rsidRPr="00F01FA4">
        <w:t>).</w:t>
      </w:r>
    </w:p>
    <w:p w14:paraId="37AB1B0F" w14:textId="77777777" w:rsidR="00F01FA4" w:rsidRDefault="00F01FA4" w:rsidP="00F01FA4">
      <w:pPr>
        <w:keepNext/>
        <w:ind w:firstLine="0"/>
        <w:jc w:val="center"/>
      </w:pPr>
      <w:r w:rsidRPr="00F01FA4">
        <w:rPr>
          <w:iCs/>
          <w:noProof/>
        </w:rPr>
        <w:drawing>
          <wp:inline distT="0" distB="0" distL="0" distR="0" wp14:anchorId="7587B10F" wp14:editId="7B61D661">
            <wp:extent cx="6120130" cy="8191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b="21293"/>
                    <a:stretch/>
                  </pic:blipFill>
                  <pic:spPr bwMode="auto">
                    <a:xfrm>
                      <a:off x="0" y="0"/>
                      <a:ext cx="6120130" cy="81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64F13F" w14:textId="15649EFA" w:rsidR="00F01FA4" w:rsidRPr="00F01FA4" w:rsidRDefault="00F01FA4" w:rsidP="00F01FA4">
      <w:pPr>
        <w:pStyle w:val="af9"/>
      </w:pPr>
      <w:r>
        <w:t>Рис. П3.</w:t>
      </w:r>
      <w:r>
        <w:fldChar w:fldCharType="begin"/>
      </w:r>
      <w:r>
        <w:instrText xml:space="preserve"> SEQ Рис._П3. \* ARABIC </w:instrText>
      </w:r>
      <w:r>
        <w:fldChar w:fldCharType="separate"/>
      </w:r>
      <w:r w:rsidR="00347197">
        <w:rPr>
          <w:noProof/>
        </w:rPr>
        <w:t>10</w:t>
      </w:r>
      <w:r>
        <w:fldChar w:fldCharType="end"/>
      </w:r>
      <w:r>
        <w:t>.</w:t>
      </w:r>
      <w:r w:rsidRPr="00F01FA4">
        <w:t xml:space="preserve"> Пример остановленного контейнера</w:t>
      </w:r>
    </w:p>
    <w:p w14:paraId="7AB162C3" w14:textId="77777777" w:rsidR="00C20F19" w:rsidRPr="00180705" w:rsidRDefault="00C20F19" w:rsidP="00471AE9"/>
    <w:sectPr w:rsidR="00C20F19" w:rsidRPr="00180705" w:rsidSect="002F7378">
      <w:pgSz w:w="11906" w:h="16838"/>
      <w:pgMar w:top="1134" w:right="567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251C97" w14:textId="77777777" w:rsidR="00AC22BF" w:rsidRDefault="00AC22BF" w:rsidP="00471AE9">
      <w:r>
        <w:separator/>
      </w:r>
    </w:p>
    <w:p w14:paraId="5CC6BB60" w14:textId="77777777" w:rsidR="00AC22BF" w:rsidRDefault="00AC22BF" w:rsidP="00471AE9"/>
  </w:endnote>
  <w:endnote w:type="continuationSeparator" w:id="0">
    <w:p w14:paraId="13970275" w14:textId="77777777" w:rsidR="00AC22BF" w:rsidRDefault="00AC22BF" w:rsidP="00471AE9">
      <w:r>
        <w:continuationSeparator/>
      </w:r>
    </w:p>
    <w:p w14:paraId="2346050B" w14:textId="77777777" w:rsidR="00AC22BF" w:rsidRDefault="00AC22BF" w:rsidP="00471A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7EAD5" w14:textId="77777777" w:rsidR="00E91702" w:rsidRPr="007912ED" w:rsidRDefault="00E91702" w:rsidP="007912ED">
    <w:pPr>
      <w:pStyle w:val="ad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7D2B4" w14:textId="77777777" w:rsidR="00E91702" w:rsidRDefault="00E91702" w:rsidP="00E91702">
    <w:pPr>
      <w:pStyle w:val="ad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9C54D0" w14:textId="77777777" w:rsidR="00AC22BF" w:rsidRDefault="00AC22BF" w:rsidP="00471AE9">
      <w:r>
        <w:separator/>
      </w:r>
    </w:p>
    <w:p w14:paraId="566E75FE" w14:textId="77777777" w:rsidR="00AC22BF" w:rsidRDefault="00AC22BF" w:rsidP="00471AE9"/>
  </w:footnote>
  <w:footnote w:type="continuationSeparator" w:id="0">
    <w:p w14:paraId="43AB5810" w14:textId="77777777" w:rsidR="00AC22BF" w:rsidRDefault="00AC22BF" w:rsidP="00471AE9">
      <w:r>
        <w:continuationSeparator/>
      </w:r>
    </w:p>
    <w:p w14:paraId="1F5E3E19" w14:textId="77777777" w:rsidR="00AC22BF" w:rsidRDefault="00AC22BF" w:rsidP="00471AE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9140460"/>
      <w:docPartObj>
        <w:docPartGallery w:val="Page Numbers (Top of Page)"/>
        <w:docPartUnique/>
      </w:docPartObj>
    </w:sdtPr>
    <w:sdtContent>
      <w:p w14:paraId="2214104D" w14:textId="77777777" w:rsidR="0073381D" w:rsidRDefault="007912ED" w:rsidP="007912ED">
        <w:pPr>
          <w:pStyle w:val="a9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1A432" w14:textId="77777777" w:rsidR="002F7378" w:rsidRPr="00500AB9" w:rsidRDefault="002F7378" w:rsidP="00E91702">
    <w:pPr>
      <w:ind w:firstLine="0"/>
      <w:jc w:val="center"/>
      <w:rPr>
        <w:sz w:val="24"/>
        <w:szCs w:val="24"/>
      </w:rPr>
    </w:pPr>
    <w:r w:rsidRPr="00500AB9">
      <w:rPr>
        <w:sz w:val="24"/>
        <w:szCs w:val="24"/>
      </w:rPr>
      <w:t>МИНОБРНАУКИ РОССИИ</w:t>
    </w:r>
  </w:p>
  <w:p w14:paraId="35F4CD95" w14:textId="77777777" w:rsidR="002F7378" w:rsidRPr="00500AB9" w:rsidRDefault="002F7378" w:rsidP="00E91702">
    <w:pPr>
      <w:ind w:firstLine="0"/>
      <w:jc w:val="center"/>
      <w:rPr>
        <w:sz w:val="24"/>
        <w:szCs w:val="24"/>
      </w:rPr>
    </w:pPr>
    <w:r w:rsidRPr="00500AB9">
      <w:rPr>
        <w:sz w:val="24"/>
        <w:szCs w:val="24"/>
      </w:rPr>
      <w:t>Федеральное государственное бюджетное</w:t>
    </w:r>
  </w:p>
  <w:p w14:paraId="0B7FA88C" w14:textId="77777777" w:rsidR="002F7378" w:rsidRPr="00500AB9" w:rsidRDefault="002F7378" w:rsidP="00E91702">
    <w:pPr>
      <w:ind w:firstLine="0"/>
      <w:jc w:val="center"/>
      <w:rPr>
        <w:sz w:val="24"/>
        <w:szCs w:val="24"/>
      </w:rPr>
    </w:pPr>
    <w:r w:rsidRPr="00500AB9">
      <w:rPr>
        <w:sz w:val="24"/>
        <w:szCs w:val="24"/>
      </w:rPr>
      <w:t>образовательное учреждение высшего образования</w:t>
    </w:r>
  </w:p>
  <w:p w14:paraId="3B71A70D" w14:textId="77777777" w:rsidR="002F7378" w:rsidRPr="00500AB9" w:rsidRDefault="002F7378" w:rsidP="00E91702">
    <w:pPr>
      <w:ind w:firstLine="0"/>
      <w:jc w:val="center"/>
      <w:rPr>
        <w:sz w:val="24"/>
        <w:szCs w:val="24"/>
      </w:rPr>
    </w:pPr>
    <w:r w:rsidRPr="00500AB9">
      <w:rPr>
        <w:sz w:val="24"/>
        <w:szCs w:val="24"/>
      </w:rPr>
      <w:t>«ЧЕРЕПОВЕЦКИЙ ГОСУДАРСТВЕННЫЙ УНИВЕРСИТЕТ»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F4256B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C41AFC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2" w15:restartNumberingAfterBreak="0">
    <w:nsid w:val="07E47312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3" w15:restartNumberingAfterBreak="0">
    <w:nsid w:val="0A4D5F7F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4" w15:restartNumberingAfterBreak="0">
    <w:nsid w:val="0C2A480D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5" w15:restartNumberingAfterBreak="0">
    <w:nsid w:val="0FD171C2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6" w15:restartNumberingAfterBreak="0">
    <w:nsid w:val="10221AC8"/>
    <w:multiLevelType w:val="hybridMultilevel"/>
    <w:tmpl w:val="5554DD08"/>
    <w:lvl w:ilvl="0" w:tplc="E0EC72A2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7" w15:restartNumberingAfterBreak="0">
    <w:nsid w:val="14261F61"/>
    <w:multiLevelType w:val="hybridMultilevel"/>
    <w:tmpl w:val="A08CCD66"/>
    <w:lvl w:ilvl="0" w:tplc="56F8F0C8">
      <w:start w:val="1"/>
      <w:numFmt w:val="decimal"/>
      <w:pStyle w:val="a0"/>
      <w:lvlText w:val="Приложение %1"/>
      <w:lvlJc w:val="right"/>
      <w:pPr>
        <w:ind w:left="744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373ED2"/>
    <w:multiLevelType w:val="multilevel"/>
    <w:tmpl w:val="1E0E6ECA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9" w15:restartNumberingAfterBreak="0">
    <w:nsid w:val="146C23BE"/>
    <w:multiLevelType w:val="hybridMultilevel"/>
    <w:tmpl w:val="A04ABF30"/>
    <w:lvl w:ilvl="0" w:tplc="FFFFFFFF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0" w15:restartNumberingAfterBreak="0">
    <w:nsid w:val="157A0DD1"/>
    <w:multiLevelType w:val="hybridMultilevel"/>
    <w:tmpl w:val="8832801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16FD1994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12" w15:restartNumberingAfterBreak="0">
    <w:nsid w:val="17303403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13" w15:restartNumberingAfterBreak="0">
    <w:nsid w:val="1AFB404F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14" w15:restartNumberingAfterBreak="0">
    <w:nsid w:val="1BE858D2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15" w15:restartNumberingAfterBreak="0">
    <w:nsid w:val="23BF0238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16" w15:restartNumberingAfterBreak="0">
    <w:nsid w:val="24452547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17" w15:restartNumberingAfterBreak="0">
    <w:nsid w:val="245F7771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18" w15:restartNumberingAfterBreak="0">
    <w:nsid w:val="287C44C9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19" w15:restartNumberingAfterBreak="0">
    <w:nsid w:val="293C0D43"/>
    <w:multiLevelType w:val="multilevel"/>
    <w:tmpl w:val="1E0E6ECA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20" w15:restartNumberingAfterBreak="0">
    <w:nsid w:val="2ADA388D"/>
    <w:multiLevelType w:val="multilevel"/>
    <w:tmpl w:val="1E0E6ECA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21" w15:restartNumberingAfterBreak="0">
    <w:nsid w:val="2CAD183F"/>
    <w:multiLevelType w:val="multilevel"/>
    <w:tmpl w:val="CB527D52"/>
    <w:lvl w:ilvl="0">
      <w:start w:val="1"/>
      <w:numFmt w:val="decimal"/>
      <w:pStyle w:val="1"/>
      <w:suff w:val="space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425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425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425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425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425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425"/>
      </w:pPr>
      <w:rPr>
        <w:rFonts w:hint="default"/>
      </w:rPr>
    </w:lvl>
  </w:abstractNum>
  <w:abstractNum w:abstractNumId="22" w15:restartNumberingAfterBreak="0">
    <w:nsid w:val="2D50114C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23" w15:restartNumberingAfterBreak="0">
    <w:nsid w:val="34735B76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24" w15:restartNumberingAfterBreak="0">
    <w:nsid w:val="355E0456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25" w15:restartNumberingAfterBreak="0">
    <w:nsid w:val="37336622"/>
    <w:multiLevelType w:val="hybridMultilevel"/>
    <w:tmpl w:val="C9CC439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6" w15:restartNumberingAfterBreak="0">
    <w:nsid w:val="37D10FB7"/>
    <w:multiLevelType w:val="hybridMultilevel"/>
    <w:tmpl w:val="2440F49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7" w15:restartNumberingAfterBreak="0">
    <w:nsid w:val="3A947F3A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28" w15:restartNumberingAfterBreak="0">
    <w:nsid w:val="3B235D7C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29" w15:restartNumberingAfterBreak="0">
    <w:nsid w:val="3D0649A9"/>
    <w:multiLevelType w:val="multilevel"/>
    <w:tmpl w:val="1E0E6ECA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30" w15:restartNumberingAfterBreak="0">
    <w:nsid w:val="3E5D31CC"/>
    <w:multiLevelType w:val="hybridMultilevel"/>
    <w:tmpl w:val="9CF6FDAC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1" w15:restartNumberingAfterBreak="0">
    <w:nsid w:val="401E06DF"/>
    <w:multiLevelType w:val="multilevel"/>
    <w:tmpl w:val="1E0E6ECA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32" w15:restartNumberingAfterBreak="0">
    <w:nsid w:val="42A32683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33" w15:restartNumberingAfterBreak="0">
    <w:nsid w:val="443E515A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34" w15:restartNumberingAfterBreak="0">
    <w:nsid w:val="46627305"/>
    <w:multiLevelType w:val="hybridMultilevel"/>
    <w:tmpl w:val="B68235A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5" w15:restartNumberingAfterBreak="0">
    <w:nsid w:val="469167D6"/>
    <w:multiLevelType w:val="hybridMultilevel"/>
    <w:tmpl w:val="44BEBC6E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6" w15:restartNumberingAfterBreak="0">
    <w:nsid w:val="4A41607A"/>
    <w:multiLevelType w:val="multilevel"/>
    <w:tmpl w:val="44A0294E"/>
    <w:lvl w:ilvl="0">
      <w:start w:val="1"/>
      <w:numFmt w:val="decimal"/>
      <w:suff w:val="space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42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425"/>
      </w:pPr>
      <w:rPr>
        <w:rFonts w:hint="default"/>
      </w:rPr>
    </w:lvl>
  </w:abstractNum>
  <w:abstractNum w:abstractNumId="37" w15:restartNumberingAfterBreak="0">
    <w:nsid w:val="4BF372F6"/>
    <w:multiLevelType w:val="multilevel"/>
    <w:tmpl w:val="0012F7CC"/>
    <w:lvl w:ilvl="0">
      <w:start w:val="1"/>
      <w:numFmt w:val="decimal"/>
      <w:pStyle w:val="a1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5" w:hanging="2160"/>
      </w:pPr>
      <w:rPr>
        <w:rFonts w:hint="default"/>
      </w:rPr>
    </w:lvl>
  </w:abstractNum>
  <w:abstractNum w:abstractNumId="38" w15:restartNumberingAfterBreak="0">
    <w:nsid w:val="4CCA1978"/>
    <w:multiLevelType w:val="hybridMultilevel"/>
    <w:tmpl w:val="AF70D5E8"/>
    <w:lvl w:ilvl="0" w:tplc="774C1980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9" w15:restartNumberingAfterBreak="0">
    <w:nsid w:val="4E24773C"/>
    <w:multiLevelType w:val="multilevel"/>
    <w:tmpl w:val="1E0E6ECA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40" w15:restartNumberingAfterBreak="0">
    <w:nsid w:val="4F3279F7"/>
    <w:multiLevelType w:val="hybridMultilevel"/>
    <w:tmpl w:val="70D2969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1" w15:restartNumberingAfterBreak="0">
    <w:nsid w:val="568F74FE"/>
    <w:multiLevelType w:val="multilevel"/>
    <w:tmpl w:val="1E0E6ECA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42" w15:restartNumberingAfterBreak="0">
    <w:nsid w:val="5C9F0427"/>
    <w:multiLevelType w:val="hybridMultilevel"/>
    <w:tmpl w:val="F9B42574"/>
    <w:lvl w:ilvl="0" w:tplc="E0EC72A2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3" w15:restartNumberingAfterBreak="0">
    <w:nsid w:val="5DDF0A89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44" w15:restartNumberingAfterBreak="0">
    <w:nsid w:val="5EB63D88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45" w15:restartNumberingAfterBreak="0">
    <w:nsid w:val="610B1C4F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46" w15:restartNumberingAfterBreak="0">
    <w:nsid w:val="61EF6315"/>
    <w:multiLevelType w:val="hybridMultilevel"/>
    <w:tmpl w:val="A9304162"/>
    <w:lvl w:ilvl="0" w:tplc="E0EC72A2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D3E4920E">
      <w:start w:val="1"/>
      <w:numFmt w:val="bullet"/>
      <w:lvlText w:val="•"/>
      <w:lvlJc w:val="left"/>
      <w:pPr>
        <w:ind w:left="1865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7" w15:restartNumberingAfterBreak="0">
    <w:nsid w:val="66F33339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48" w15:restartNumberingAfterBreak="0">
    <w:nsid w:val="6AC9775D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49" w15:restartNumberingAfterBreak="0">
    <w:nsid w:val="6DC735AC"/>
    <w:multiLevelType w:val="hybridMultilevel"/>
    <w:tmpl w:val="903481F8"/>
    <w:lvl w:ilvl="0" w:tplc="3CA28260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0" w15:restartNumberingAfterBreak="0">
    <w:nsid w:val="6E1F67F4"/>
    <w:multiLevelType w:val="hybridMultilevel"/>
    <w:tmpl w:val="A04ABF30"/>
    <w:lvl w:ilvl="0" w:tplc="3CA28260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1" w15:restartNumberingAfterBreak="0">
    <w:nsid w:val="6F0678D8"/>
    <w:multiLevelType w:val="hybridMultilevel"/>
    <w:tmpl w:val="905EDC0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2" w15:restartNumberingAfterBreak="0">
    <w:nsid w:val="72475161"/>
    <w:multiLevelType w:val="hybridMultilevel"/>
    <w:tmpl w:val="61ECFE2A"/>
    <w:lvl w:ilvl="0" w:tplc="E0EC72A2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3" w15:restartNumberingAfterBreak="0">
    <w:nsid w:val="77140DE2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54" w15:restartNumberingAfterBreak="0">
    <w:nsid w:val="793B0F99"/>
    <w:multiLevelType w:val="hybridMultilevel"/>
    <w:tmpl w:val="E17CD6C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5" w15:restartNumberingAfterBreak="0">
    <w:nsid w:val="7BC328A0"/>
    <w:multiLevelType w:val="hybridMultilevel"/>
    <w:tmpl w:val="665E8C9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6" w15:restartNumberingAfterBreak="0">
    <w:nsid w:val="7E0D13AA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num w:numId="1" w16cid:durableId="2082365263">
    <w:abstractNumId w:val="0"/>
  </w:num>
  <w:num w:numId="2" w16cid:durableId="1705250489">
    <w:abstractNumId w:val="7"/>
  </w:num>
  <w:num w:numId="3" w16cid:durableId="1038891364">
    <w:abstractNumId w:val="50"/>
    <w:lvlOverride w:ilvl="0">
      <w:startOverride w:val="1"/>
    </w:lvlOverride>
  </w:num>
  <w:num w:numId="4" w16cid:durableId="754546330">
    <w:abstractNumId w:val="36"/>
  </w:num>
  <w:num w:numId="5" w16cid:durableId="547955578">
    <w:abstractNumId w:val="21"/>
  </w:num>
  <w:num w:numId="6" w16cid:durableId="1437291011">
    <w:abstractNumId w:val="37"/>
  </w:num>
  <w:num w:numId="7" w16cid:durableId="631787573">
    <w:abstractNumId w:val="25"/>
  </w:num>
  <w:num w:numId="8" w16cid:durableId="1809399943">
    <w:abstractNumId w:val="40"/>
  </w:num>
  <w:num w:numId="9" w16cid:durableId="1810390727">
    <w:abstractNumId w:val="35"/>
  </w:num>
  <w:num w:numId="10" w16cid:durableId="1624995778">
    <w:abstractNumId w:val="10"/>
  </w:num>
  <w:num w:numId="11" w16cid:durableId="1273318327">
    <w:abstractNumId w:val="55"/>
  </w:num>
  <w:num w:numId="12" w16cid:durableId="1747189845">
    <w:abstractNumId w:val="52"/>
  </w:num>
  <w:num w:numId="13" w16cid:durableId="878325353">
    <w:abstractNumId w:val="26"/>
  </w:num>
  <w:num w:numId="14" w16cid:durableId="476730550">
    <w:abstractNumId w:val="6"/>
  </w:num>
  <w:num w:numId="15" w16cid:durableId="1674795343">
    <w:abstractNumId w:val="51"/>
  </w:num>
  <w:num w:numId="16" w16cid:durableId="32314187">
    <w:abstractNumId w:val="34"/>
  </w:num>
  <w:num w:numId="17" w16cid:durableId="993753647">
    <w:abstractNumId w:val="30"/>
  </w:num>
  <w:num w:numId="18" w16cid:durableId="1672561343">
    <w:abstractNumId w:val="42"/>
  </w:num>
  <w:num w:numId="19" w16cid:durableId="962926769">
    <w:abstractNumId w:val="47"/>
  </w:num>
  <w:num w:numId="20" w16cid:durableId="1831098339">
    <w:abstractNumId w:val="45"/>
  </w:num>
  <w:num w:numId="21" w16cid:durableId="47648875">
    <w:abstractNumId w:val="14"/>
  </w:num>
  <w:num w:numId="22" w16cid:durableId="290943659">
    <w:abstractNumId w:val="43"/>
  </w:num>
  <w:num w:numId="23" w16cid:durableId="463740883">
    <w:abstractNumId w:val="3"/>
  </w:num>
  <w:num w:numId="24" w16cid:durableId="822937119">
    <w:abstractNumId w:val="4"/>
  </w:num>
  <w:num w:numId="25" w16cid:durableId="1505130007">
    <w:abstractNumId w:val="11"/>
  </w:num>
  <w:num w:numId="26" w16cid:durableId="1414275301">
    <w:abstractNumId w:val="27"/>
  </w:num>
  <w:num w:numId="27" w16cid:durableId="1498840937">
    <w:abstractNumId w:val="23"/>
  </w:num>
  <w:num w:numId="28" w16cid:durableId="265424959">
    <w:abstractNumId w:val="54"/>
  </w:num>
  <w:num w:numId="29" w16cid:durableId="84883066">
    <w:abstractNumId w:val="22"/>
  </w:num>
  <w:num w:numId="30" w16cid:durableId="373123531">
    <w:abstractNumId w:val="46"/>
  </w:num>
  <w:num w:numId="31" w16cid:durableId="598224187">
    <w:abstractNumId w:val="48"/>
  </w:num>
  <w:num w:numId="32" w16cid:durableId="1294948979">
    <w:abstractNumId w:val="16"/>
  </w:num>
  <w:num w:numId="33" w16cid:durableId="380442194">
    <w:abstractNumId w:val="12"/>
  </w:num>
  <w:num w:numId="34" w16cid:durableId="156381711">
    <w:abstractNumId w:val="17"/>
  </w:num>
  <w:num w:numId="35" w16cid:durableId="68117179">
    <w:abstractNumId w:val="56"/>
  </w:num>
  <w:num w:numId="36" w16cid:durableId="892081744">
    <w:abstractNumId w:val="24"/>
  </w:num>
  <w:num w:numId="37" w16cid:durableId="993021723">
    <w:abstractNumId w:val="53"/>
  </w:num>
  <w:num w:numId="38" w16cid:durableId="1691948820">
    <w:abstractNumId w:val="13"/>
  </w:num>
  <w:num w:numId="39" w16cid:durableId="1866861871">
    <w:abstractNumId w:val="2"/>
  </w:num>
  <w:num w:numId="40" w16cid:durableId="1044476901">
    <w:abstractNumId w:val="44"/>
  </w:num>
  <w:num w:numId="41" w16cid:durableId="1554655468">
    <w:abstractNumId w:val="18"/>
  </w:num>
  <w:num w:numId="42" w16cid:durableId="1997025700">
    <w:abstractNumId w:val="5"/>
  </w:num>
  <w:num w:numId="43" w16cid:durableId="524564367">
    <w:abstractNumId w:val="15"/>
  </w:num>
  <w:num w:numId="44" w16cid:durableId="1043481795">
    <w:abstractNumId w:val="28"/>
  </w:num>
  <w:num w:numId="45" w16cid:durableId="650015624">
    <w:abstractNumId w:val="1"/>
  </w:num>
  <w:num w:numId="46" w16cid:durableId="580796268">
    <w:abstractNumId w:val="32"/>
  </w:num>
  <w:num w:numId="47" w16cid:durableId="1371685124">
    <w:abstractNumId w:val="49"/>
  </w:num>
  <w:num w:numId="48" w16cid:durableId="900869872">
    <w:abstractNumId w:val="50"/>
  </w:num>
  <w:num w:numId="49" w16cid:durableId="1443305851">
    <w:abstractNumId w:val="9"/>
  </w:num>
  <w:num w:numId="50" w16cid:durableId="1836532627">
    <w:abstractNumId w:val="8"/>
  </w:num>
  <w:num w:numId="51" w16cid:durableId="1284120322">
    <w:abstractNumId w:val="39"/>
  </w:num>
  <w:num w:numId="52" w16cid:durableId="2065441784">
    <w:abstractNumId w:val="20"/>
  </w:num>
  <w:num w:numId="53" w16cid:durableId="1651396848">
    <w:abstractNumId w:val="41"/>
  </w:num>
  <w:num w:numId="54" w16cid:durableId="899023426">
    <w:abstractNumId w:val="29"/>
  </w:num>
  <w:num w:numId="55" w16cid:durableId="959723928">
    <w:abstractNumId w:val="33"/>
  </w:num>
  <w:num w:numId="56" w16cid:durableId="840317203">
    <w:abstractNumId w:val="38"/>
  </w:num>
  <w:num w:numId="57" w16cid:durableId="1691367892">
    <w:abstractNumId w:val="19"/>
  </w:num>
  <w:num w:numId="58" w16cid:durableId="1236892127">
    <w:abstractNumId w:val="31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11"/>
    <w:rsid w:val="00000011"/>
    <w:rsid w:val="000007E7"/>
    <w:rsid w:val="00004C6D"/>
    <w:rsid w:val="00005051"/>
    <w:rsid w:val="00007B1B"/>
    <w:rsid w:val="000121CA"/>
    <w:rsid w:val="00012781"/>
    <w:rsid w:val="00020ECA"/>
    <w:rsid w:val="0002221E"/>
    <w:rsid w:val="00023642"/>
    <w:rsid w:val="000272CC"/>
    <w:rsid w:val="00030F03"/>
    <w:rsid w:val="00030F1E"/>
    <w:rsid w:val="0003197F"/>
    <w:rsid w:val="0003263C"/>
    <w:rsid w:val="00032737"/>
    <w:rsid w:val="00033973"/>
    <w:rsid w:val="00035F6A"/>
    <w:rsid w:val="00040ACA"/>
    <w:rsid w:val="00041E4C"/>
    <w:rsid w:val="000550B0"/>
    <w:rsid w:val="000566CE"/>
    <w:rsid w:val="00060690"/>
    <w:rsid w:val="00064050"/>
    <w:rsid w:val="0006560B"/>
    <w:rsid w:val="00070080"/>
    <w:rsid w:val="000728E8"/>
    <w:rsid w:val="000756E7"/>
    <w:rsid w:val="000829C6"/>
    <w:rsid w:val="00084555"/>
    <w:rsid w:val="00090968"/>
    <w:rsid w:val="00091207"/>
    <w:rsid w:val="00096CF8"/>
    <w:rsid w:val="000B7A6D"/>
    <w:rsid w:val="000C4E41"/>
    <w:rsid w:val="000D2173"/>
    <w:rsid w:val="000D30BD"/>
    <w:rsid w:val="000E21A2"/>
    <w:rsid w:val="000E2661"/>
    <w:rsid w:val="000E4954"/>
    <w:rsid w:val="000E7534"/>
    <w:rsid w:val="000F0A3E"/>
    <w:rsid w:val="000F3EC4"/>
    <w:rsid w:val="000F7C97"/>
    <w:rsid w:val="00103001"/>
    <w:rsid w:val="00110D9A"/>
    <w:rsid w:val="001128CF"/>
    <w:rsid w:val="00114AFE"/>
    <w:rsid w:val="00114D41"/>
    <w:rsid w:val="00120B32"/>
    <w:rsid w:val="001256F5"/>
    <w:rsid w:val="00127C77"/>
    <w:rsid w:val="00130977"/>
    <w:rsid w:val="00133B57"/>
    <w:rsid w:val="00134E85"/>
    <w:rsid w:val="001355A3"/>
    <w:rsid w:val="00135F23"/>
    <w:rsid w:val="00136A4D"/>
    <w:rsid w:val="001410F8"/>
    <w:rsid w:val="0014613F"/>
    <w:rsid w:val="0015181A"/>
    <w:rsid w:val="00155FE9"/>
    <w:rsid w:val="00156963"/>
    <w:rsid w:val="00157DD0"/>
    <w:rsid w:val="001650E8"/>
    <w:rsid w:val="001711B6"/>
    <w:rsid w:val="00171D0D"/>
    <w:rsid w:val="00171F97"/>
    <w:rsid w:val="00177510"/>
    <w:rsid w:val="0017780D"/>
    <w:rsid w:val="00180705"/>
    <w:rsid w:val="00181943"/>
    <w:rsid w:val="00182D1D"/>
    <w:rsid w:val="00184033"/>
    <w:rsid w:val="00186259"/>
    <w:rsid w:val="001912F5"/>
    <w:rsid w:val="00191576"/>
    <w:rsid w:val="00191FFB"/>
    <w:rsid w:val="00192416"/>
    <w:rsid w:val="001924D9"/>
    <w:rsid w:val="00193562"/>
    <w:rsid w:val="00193769"/>
    <w:rsid w:val="00194DFC"/>
    <w:rsid w:val="00195480"/>
    <w:rsid w:val="001A0853"/>
    <w:rsid w:val="001A24B7"/>
    <w:rsid w:val="001A4443"/>
    <w:rsid w:val="001B21AA"/>
    <w:rsid w:val="001B2F5E"/>
    <w:rsid w:val="001B4459"/>
    <w:rsid w:val="001B6FA1"/>
    <w:rsid w:val="001C10DC"/>
    <w:rsid w:val="001C12F0"/>
    <w:rsid w:val="001C1A56"/>
    <w:rsid w:val="001C364E"/>
    <w:rsid w:val="001C4E00"/>
    <w:rsid w:val="001C5864"/>
    <w:rsid w:val="001C5E84"/>
    <w:rsid w:val="001D0B75"/>
    <w:rsid w:val="001D1420"/>
    <w:rsid w:val="001D390D"/>
    <w:rsid w:val="001D4424"/>
    <w:rsid w:val="001D6503"/>
    <w:rsid w:val="001D7EB3"/>
    <w:rsid w:val="001F476C"/>
    <w:rsid w:val="001F4C5B"/>
    <w:rsid w:val="001F677D"/>
    <w:rsid w:val="001F6B9E"/>
    <w:rsid w:val="00201098"/>
    <w:rsid w:val="00201F57"/>
    <w:rsid w:val="0020205C"/>
    <w:rsid w:val="00204ABA"/>
    <w:rsid w:val="002125A6"/>
    <w:rsid w:val="00212DC6"/>
    <w:rsid w:val="00216823"/>
    <w:rsid w:val="00223944"/>
    <w:rsid w:val="00226261"/>
    <w:rsid w:val="002300F6"/>
    <w:rsid w:val="00232D70"/>
    <w:rsid w:val="0023307E"/>
    <w:rsid w:val="0023495B"/>
    <w:rsid w:val="00242693"/>
    <w:rsid w:val="00244E56"/>
    <w:rsid w:val="00254EAD"/>
    <w:rsid w:val="0025532E"/>
    <w:rsid w:val="002569A8"/>
    <w:rsid w:val="00262459"/>
    <w:rsid w:val="002632AE"/>
    <w:rsid w:val="00265CE7"/>
    <w:rsid w:val="0026747C"/>
    <w:rsid w:val="00280A30"/>
    <w:rsid w:val="0028108E"/>
    <w:rsid w:val="00282AEF"/>
    <w:rsid w:val="002864E6"/>
    <w:rsid w:val="00287976"/>
    <w:rsid w:val="00287D4C"/>
    <w:rsid w:val="002926E8"/>
    <w:rsid w:val="00295C0A"/>
    <w:rsid w:val="00296E3E"/>
    <w:rsid w:val="00297200"/>
    <w:rsid w:val="002A12E6"/>
    <w:rsid w:val="002A17A2"/>
    <w:rsid w:val="002A1DAE"/>
    <w:rsid w:val="002A3F3F"/>
    <w:rsid w:val="002A4B19"/>
    <w:rsid w:val="002A4EEB"/>
    <w:rsid w:val="002A6833"/>
    <w:rsid w:val="002A79EA"/>
    <w:rsid w:val="002B0EFF"/>
    <w:rsid w:val="002B3DF1"/>
    <w:rsid w:val="002B7DCC"/>
    <w:rsid w:val="002C392C"/>
    <w:rsid w:val="002C459B"/>
    <w:rsid w:val="002C5952"/>
    <w:rsid w:val="002D0D02"/>
    <w:rsid w:val="002D32A5"/>
    <w:rsid w:val="002D64B4"/>
    <w:rsid w:val="002D73AF"/>
    <w:rsid w:val="002E554B"/>
    <w:rsid w:val="002F04AA"/>
    <w:rsid w:val="002F49D1"/>
    <w:rsid w:val="002F6B1B"/>
    <w:rsid w:val="002F7378"/>
    <w:rsid w:val="00301809"/>
    <w:rsid w:val="00301EF9"/>
    <w:rsid w:val="0030200B"/>
    <w:rsid w:val="00304583"/>
    <w:rsid w:val="00304B75"/>
    <w:rsid w:val="00307089"/>
    <w:rsid w:val="00307724"/>
    <w:rsid w:val="003118F7"/>
    <w:rsid w:val="00311E91"/>
    <w:rsid w:val="00313263"/>
    <w:rsid w:val="00314E36"/>
    <w:rsid w:val="0031513E"/>
    <w:rsid w:val="00315F57"/>
    <w:rsid w:val="003166F1"/>
    <w:rsid w:val="003169F3"/>
    <w:rsid w:val="00316F2B"/>
    <w:rsid w:val="003178E2"/>
    <w:rsid w:val="00317A7A"/>
    <w:rsid w:val="00321890"/>
    <w:rsid w:val="00322EA0"/>
    <w:rsid w:val="00324BC8"/>
    <w:rsid w:val="00327F1D"/>
    <w:rsid w:val="003305F7"/>
    <w:rsid w:val="003348E6"/>
    <w:rsid w:val="00336F88"/>
    <w:rsid w:val="003400A9"/>
    <w:rsid w:val="00341DC0"/>
    <w:rsid w:val="0034347B"/>
    <w:rsid w:val="00343A96"/>
    <w:rsid w:val="00347197"/>
    <w:rsid w:val="00347977"/>
    <w:rsid w:val="00352E8F"/>
    <w:rsid w:val="003614F3"/>
    <w:rsid w:val="00365246"/>
    <w:rsid w:val="00365623"/>
    <w:rsid w:val="00366B30"/>
    <w:rsid w:val="00367C5A"/>
    <w:rsid w:val="00371CDA"/>
    <w:rsid w:val="003741EA"/>
    <w:rsid w:val="003743C3"/>
    <w:rsid w:val="00376722"/>
    <w:rsid w:val="003835BB"/>
    <w:rsid w:val="00383678"/>
    <w:rsid w:val="003859F8"/>
    <w:rsid w:val="003871EF"/>
    <w:rsid w:val="003A071F"/>
    <w:rsid w:val="003A20C0"/>
    <w:rsid w:val="003A56D0"/>
    <w:rsid w:val="003A701E"/>
    <w:rsid w:val="003A75F8"/>
    <w:rsid w:val="003C09DE"/>
    <w:rsid w:val="003C603F"/>
    <w:rsid w:val="003C616F"/>
    <w:rsid w:val="003D6992"/>
    <w:rsid w:val="003E4E12"/>
    <w:rsid w:val="003F04FA"/>
    <w:rsid w:val="003F1C66"/>
    <w:rsid w:val="003F4BE9"/>
    <w:rsid w:val="003F7FC7"/>
    <w:rsid w:val="004000F7"/>
    <w:rsid w:val="004020FC"/>
    <w:rsid w:val="0040218D"/>
    <w:rsid w:val="004064E1"/>
    <w:rsid w:val="004070B1"/>
    <w:rsid w:val="004145E5"/>
    <w:rsid w:val="00414E9E"/>
    <w:rsid w:val="00417186"/>
    <w:rsid w:val="004204FA"/>
    <w:rsid w:val="00421770"/>
    <w:rsid w:val="00425D9D"/>
    <w:rsid w:val="00442884"/>
    <w:rsid w:val="004471F7"/>
    <w:rsid w:val="0044798E"/>
    <w:rsid w:val="00451D24"/>
    <w:rsid w:val="00452417"/>
    <w:rsid w:val="004527F0"/>
    <w:rsid w:val="00452BE7"/>
    <w:rsid w:val="0045672A"/>
    <w:rsid w:val="00457630"/>
    <w:rsid w:val="00457CDA"/>
    <w:rsid w:val="00464CB4"/>
    <w:rsid w:val="00471AE9"/>
    <w:rsid w:val="00475CAD"/>
    <w:rsid w:val="00477B12"/>
    <w:rsid w:val="00481923"/>
    <w:rsid w:val="0048228F"/>
    <w:rsid w:val="00490C1D"/>
    <w:rsid w:val="004946A4"/>
    <w:rsid w:val="00494A5F"/>
    <w:rsid w:val="00495B84"/>
    <w:rsid w:val="00497CBD"/>
    <w:rsid w:val="004A2A02"/>
    <w:rsid w:val="004A4A55"/>
    <w:rsid w:val="004A71F7"/>
    <w:rsid w:val="004A7303"/>
    <w:rsid w:val="004B1304"/>
    <w:rsid w:val="004B33A7"/>
    <w:rsid w:val="004B4AC4"/>
    <w:rsid w:val="004B5CC2"/>
    <w:rsid w:val="004C1E9E"/>
    <w:rsid w:val="004D061B"/>
    <w:rsid w:val="004D083D"/>
    <w:rsid w:val="004D422E"/>
    <w:rsid w:val="004E4AC8"/>
    <w:rsid w:val="004F2098"/>
    <w:rsid w:val="004F323B"/>
    <w:rsid w:val="004F4B6A"/>
    <w:rsid w:val="004F53C9"/>
    <w:rsid w:val="004F600B"/>
    <w:rsid w:val="004F72F9"/>
    <w:rsid w:val="004F7B48"/>
    <w:rsid w:val="00500AB9"/>
    <w:rsid w:val="00500F08"/>
    <w:rsid w:val="00501659"/>
    <w:rsid w:val="00501F1B"/>
    <w:rsid w:val="00504EB1"/>
    <w:rsid w:val="005061BD"/>
    <w:rsid w:val="0051020A"/>
    <w:rsid w:val="0051182E"/>
    <w:rsid w:val="00513A03"/>
    <w:rsid w:val="00516D3B"/>
    <w:rsid w:val="005172A5"/>
    <w:rsid w:val="00522F12"/>
    <w:rsid w:val="005252A9"/>
    <w:rsid w:val="00526255"/>
    <w:rsid w:val="00530281"/>
    <w:rsid w:val="005326B2"/>
    <w:rsid w:val="00540F49"/>
    <w:rsid w:val="0054419F"/>
    <w:rsid w:val="0054453A"/>
    <w:rsid w:val="00555059"/>
    <w:rsid w:val="00555E3D"/>
    <w:rsid w:val="00556946"/>
    <w:rsid w:val="00556B7C"/>
    <w:rsid w:val="00560E03"/>
    <w:rsid w:val="005654DC"/>
    <w:rsid w:val="005705E1"/>
    <w:rsid w:val="005715A5"/>
    <w:rsid w:val="00574DBE"/>
    <w:rsid w:val="005752DF"/>
    <w:rsid w:val="00576E35"/>
    <w:rsid w:val="00577111"/>
    <w:rsid w:val="0057746E"/>
    <w:rsid w:val="005778AF"/>
    <w:rsid w:val="005815CD"/>
    <w:rsid w:val="00581D39"/>
    <w:rsid w:val="00582306"/>
    <w:rsid w:val="00582A1E"/>
    <w:rsid w:val="00583641"/>
    <w:rsid w:val="00583A50"/>
    <w:rsid w:val="0058706D"/>
    <w:rsid w:val="00590B95"/>
    <w:rsid w:val="00591107"/>
    <w:rsid w:val="005916FA"/>
    <w:rsid w:val="005954E9"/>
    <w:rsid w:val="005968C0"/>
    <w:rsid w:val="00597769"/>
    <w:rsid w:val="00597D22"/>
    <w:rsid w:val="005A0331"/>
    <w:rsid w:val="005A22F0"/>
    <w:rsid w:val="005B05FD"/>
    <w:rsid w:val="005B20CA"/>
    <w:rsid w:val="005B53D4"/>
    <w:rsid w:val="005B5D5A"/>
    <w:rsid w:val="005C5CD7"/>
    <w:rsid w:val="005C7C92"/>
    <w:rsid w:val="005D098F"/>
    <w:rsid w:val="005D5576"/>
    <w:rsid w:val="005E1C2B"/>
    <w:rsid w:val="005F4B2B"/>
    <w:rsid w:val="00602B43"/>
    <w:rsid w:val="00602FFA"/>
    <w:rsid w:val="0060504C"/>
    <w:rsid w:val="00605B44"/>
    <w:rsid w:val="00605DE5"/>
    <w:rsid w:val="006145F0"/>
    <w:rsid w:val="00615D78"/>
    <w:rsid w:val="00624ED4"/>
    <w:rsid w:val="0062599B"/>
    <w:rsid w:val="006265A9"/>
    <w:rsid w:val="006269BE"/>
    <w:rsid w:val="00627F32"/>
    <w:rsid w:val="0063478A"/>
    <w:rsid w:val="00635357"/>
    <w:rsid w:val="00635E59"/>
    <w:rsid w:val="00635FD7"/>
    <w:rsid w:val="006405CF"/>
    <w:rsid w:val="00640CC8"/>
    <w:rsid w:val="00641280"/>
    <w:rsid w:val="00642703"/>
    <w:rsid w:val="006464CE"/>
    <w:rsid w:val="0065271A"/>
    <w:rsid w:val="00652884"/>
    <w:rsid w:val="00656988"/>
    <w:rsid w:val="006620E2"/>
    <w:rsid w:val="006666F0"/>
    <w:rsid w:val="0068253F"/>
    <w:rsid w:val="00684CE6"/>
    <w:rsid w:val="00686EC2"/>
    <w:rsid w:val="0069536F"/>
    <w:rsid w:val="006A122B"/>
    <w:rsid w:val="006A42D5"/>
    <w:rsid w:val="006A45FE"/>
    <w:rsid w:val="006A691F"/>
    <w:rsid w:val="006A73AA"/>
    <w:rsid w:val="006A746D"/>
    <w:rsid w:val="006B0907"/>
    <w:rsid w:val="006B1419"/>
    <w:rsid w:val="006B2EA5"/>
    <w:rsid w:val="006B3130"/>
    <w:rsid w:val="006B6E6C"/>
    <w:rsid w:val="006B7081"/>
    <w:rsid w:val="006C17F0"/>
    <w:rsid w:val="006D359E"/>
    <w:rsid w:val="006D606E"/>
    <w:rsid w:val="006E3896"/>
    <w:rsid w:val="006E74D8"/>
    <w:rsid w:val="006F1FC0"/>
    <w:rsid w:val="006F3A81"/>
    <w:rsid w:val="006F6703"/>
    <w:rsid w:val="006F6A01"/>
    <w:rsid w:val="00700BB7"/>
    <w:rsid w:val="00703E38"/>
    <w:rsid w:val="007136A9"/>
    <w:rsid w:val="00716744"/>
    <w:rsid w:val="00725ADA"/>
    <w:rsid w:val="00726501"/>
    <w:rsid w:val="00726801"/>
    <w:rsid w:val="007302FE"/>
    <w:rsid w:val="0073381D"/>
    <w:rsid w:val="00735135"/>
    <w:rsid w:val="007444AC"/>
    <w:rsid w:val="007447F0"/>
    <w:rsid w:val="0074629B"/>
    <w:rsid w:val="00746967"/>
    <w:rsid w:val="0074701E"/>
    <w:rsid w:val="007471A9"/>
    <w:rsid w:val="00755457"/>
    <w:rsid w:val="007559D1"/>
    <w:rsid w:val="00756C01"/>
    <w:rsid w:val="00761897"/>
    <w:rsid w:val="007628AF"/>
    <w:rsid w:val="007640AE"/>
    <w:rsid w:val="00770DC0"/>
    <w:rsid w:val="00771A3C"/>
    <w:rsid w:val="00771E3D"/>
    <w:rsid w:val="0077680D"/>
    <w:rsid w:val="007770A8"/>
    <w:rsid w:val="00782061"/>
    <w:rsid w:val="00786CE9"/>
    <w:rsid w:val="007912ED"/>
    <w:rsid w:val="00793633"/>
    <w:rsid w:val="007952E1"/>
    <w:rsid w:val="00795732"/>
    <w:rsid w:val="007A0874"/>
    <w:rsid w:val="007B5C70"/>
    <w:rsid w:val="007C10DA"/>
    <w:rsid w:val="007C3BC7"/>
    <w:rsid w:val="007D0767"/>
    <w:rsid w:val="007D2404"/>
    <w:rsid w:val="007E0DE9"/>
    <w:rsid w:val="007E1DE3"/>
    <w:rsid w:val="007E4115"/>
    <w:rsid w:val="00800D1D"/>
    <w:rsid w:val="00802544"/>
    <w:rsid w:val="008046E7"/>
    <w:rsid w:val="008144DC"/>
    <w:rsid w:val="008176EA"/>
    <w:rsid w:val="00821E62"/>
    <w:rsid w:val="00823247"/>
    <w:rsid w:val="008303C2"/>
    <w:rsid w:val="0083596F"/>
    <w:rsid w:val="00836991"/>
    <w:rsid w:val="00837CD9"/>
    <w:rsid w:val="008400C5"/>
    <w:rsid w:val="00845F03"/>
    <w:rsid w:val="00846644"/>
    <w:rsid w:val="00850200"/>
    <w:rsid w:val="00852309"/>
    <w:rsid w:val="00853A40"/>
    <w:rsid w:val="00855DCE"/>
    <w:rsid w:val="008564BE"/>
    <w:rsid w:val="008606FD"/>
    <w:rsid w:val="00860F13"/>
    <w:rsid w:val="00871BEF"/>
    <w:rsid w:val="008721F5"/>
    <w:rsid w:val="00874A0F"/>
    <w:rsid w:val="0088126E"/>
    <w:rsid w:val="008840B4"/>
    <w:rsid w:val="00890DAD"/>
    <w:rsid w:val="008974F8"/>
    <w:rsid w:val="008A01A6"/>
    <w:rsid w:val="008A2875"/>
    <w:rsid w:val="008A4BF9"/>
    <w:rsid w:val="008A6E09"/>
    <w:rsid w:val="008A7288"/>
    <w:rsid w:val="008B0EBB"/>
    <w:rsid w:val="008B1732"/>
    <w:rsid w:val="008B1AAD"/>
    <w:rsid w:val="008B5118"/>
    <w:rsid w:val="008C14FE"/>
    <w:rsid w:val="008C36BF"/>
    <w:rsid w:val="008C37B6"/>
    <w:rsid w:val="008D4A7F"/>
    <w:rsid w:val="008D5A1E"/>
    <w:rsid w:val="008D7744"/>
    <w:rsid w:val="008E183B"/>
    <w:rsid w:val="008E7EEB"/>
    <w:rsid w:val="008F29F0"/>
    <w:rsid w:val="008F49F0"/>
    <w:rsid w:val="008F6AC3"/>
    <w:rsid w:val="008F76C1"/>
    <w:rsid w:val="009044B9"/>
    <w:rsid w:val="009047A3"/>
    <w:rsid w:val="00905F15"/>
    <w:rsid w:val="00910424"/>
    <w:rsid w:val="0091196C"/>
    <w:rsid w:val="009130D9"/>
    <w:rsid w:val="00917A1B"/>
    <w:rsid w:val="00917ABD"/>
    <w:rsid w:val="0092069F"/>
    <w:rsid w:val="00921D0E"/>
    <w:rsid w:val="0092340B"/>
    <w:rsid w:val="0092545F"/>
    <w:rsid w:val="009326D1"/>
    <w:rsid w:val="00935C39"/>
    <w:rsid w:val="00937371"/>
    <w:rsid w:val="009375B6"/>
    <w:rsid w:val="00940191"/>
    <w:rsid w:val="009408E0"/>
    <w:rsid w:val="00941BC3"/>
    <w:rsid w:val="00946A73"/>
    <w:rsid w:val="0095154D"/>
    <w:rsid w:val="00953944"/>
    <w:rsid w:val="00954DDC"/>
    <w:rsid w:val="009565CB"/>
    <w:rsid w:val="00956B0D"/>
    <w:rsid w:val="009620C6"/>
    <w:rsid w:val="00976040"/>
    <w:rsid w:val="00977557"/>
    <w:rsid w:val="00982A24"/>
    <w:rsid w:val="00985806"/>
    <w:rsid w:val="00992CAE"/>
    <w:rsid w:val="0099331D"/>
    <w:rsid w:val="0099366A"/>
    <w:rsid w:val="009A466D"/>
    <w:rsid w:val="009A6523"/>
    <w:rsid w:val="009A6ACB"/>
    <w:rsid w:val="009A7EDF"/>
    <w:rsid w:val="009B0D6C"/>
    <w:rsid w:val="009B4907"/>
    <w:rsid w:val="009B6918"/>
    <w:rsid w:val="009B6E12"/>
    <w:rsid w:val="009C0904"/>
    <w:rsid w:val="009E6017"/>
    <w:rsid w:val="009F0715"/>
    <w:rsid w:val="009F210F"/>
    <w:rsid w:val="009F3404"/>
    <w:rsid w:val="009F36FD"/>
    <w:rsid w:val="00A00C1F"/>
    <w:rsid w:val="00A01BFF"/>
    <w:rsid w:val="00A03BE8"/>
    <w:rsid w:val="00A05931"/>
    <w:rsid w:val="00A10B6B"/>
    <w:rsid w:val="00A13B18"/>
    <w:rsid w:val="00A20240"/>
    <w:rsid w:val="00A214DD"/>
    <w:rsid w:val="00A21A52"/>
    <w:rsid w:val="00A22A53"/>
    <w:rsid w:val="00A2616B"/>
    <w:rsid w:val="00A40120"/>
    <w:rsid w:val="00A46A24"/>
    <w:rsid w:val="00A46C7F"/>
    <w:rsid w:val="00A46EFB"/>
    <w:rsid w:val="00A55A7F"/>
    <w:rsid w:val="00A576F3"/>
    <w:rsid w:val="00A64159"/>
    <w:rsid w:val="00A6785C"/>
    <w:rsid w:val="00A71F56"/>
    <w:rsid w:val="00A72A24"/>
    <w:rsid w:val="00A759A3"/>
    <w:rsid w:val="00A823A2"/>
    <w:rsid w:val="00A834FE"/>
    <w:rsid w:val="00A92854"/>
    <w:rsid w:val="00A965AF"/>
    <w:rsid w:val="00AA0491"/>
    <w:rsid w:val="00AA2952"/>
    <w:rsid w:val="00AA475E"/>
    <w:rsid w:val="00AA5256"/>
    <w:rsid w:val="00AA6678"/>
    <w:rsid w:val="00AC004C"/>
    <w:rsid w:val="00AC12BA"/>
    <w:rsid w:val="00AC22BF"/>
    <w:rsid w:val="00AC34A1"/>
    <w:rsid w:val="00AC568D"/>
    <w:rsid w:val="00AC616A"/>
    <w:rsid w:val="00AC67EE"/>
    <w:rsid w:val="00AC6850"/>
    <w:rsid w:val="00AD1B16"/>
    <w:rsid w:val="00AD29AA"/>
    <w:rsid w:val="00AE0A90"/>
    <w:rsid w:val="00AE0AD2"/>
    <w:rsid w:val="00AE182D"/>
    <w:rsid w:val="00AE3C72"/>
    <w:rsid w:val="00AE7B49"/>
    <w:rsid w:val="00AE7E05"/>
    <w:rsid w:val="00AE7F99"/>
    <w:rsid w:val="00AF270B"/>
    <w:rsid w:val="00AF32B2"/>
    <w:rsid w:val="00AF555B"/>
    <w:rsid w:val="00B03E16"/>
    <w:rsid w:val="00B07777"/>
    <w:rsid w:val="00B12C9E"/>
    <w:rsid w:val="00B1460D"/>
    <w:rsid w:val="00B177BB"/>
    <w:rsid w:val="00B226EA"/>
    <w:rsid w:val="00B23EAE"/>
    <w:rsid w:val="00B24A0D"/>
    <w:rsid w:val="00B25741"/>
    <w:rsid w:val="00B26AC9"/>
    <w:rsid w:val="00B305B5"/>
    <w:rsid w:val="00B3225D"/>
    <w:rsid w:val="00B32467"/>
    <w:rsid w:val="00B34C73"/>
    <w:rsid w:val="00B3736C"/>
    <w:rsid w:val="00B40D56"/>
    <w:rsid w:val="00B41EA0"/>
    <w:rsid w:val="00B42EAF"/>
    <w:rsid w:val="00B450A0"/>
    <w:rsid w:val="00B47575"/>
    <w:rsid w:val="00B477EC"/>
    <w:rsid w:val="00B5105D"/>
    <w:rsid w:val="00B544D1"/>
    <w:rsid w:val="00B606FC"/>
    <w:rsid w:val="00B63389"/>
    <w:rsid w:val="00B64401"/>
    <w:rsid w:val="00B64EB9"/>
    <w:rsid w:val="00B64F1D"/>
    <w:rsid w:val="00B6618F"/>
    <w:rsid w:val="00B70217"/>
    <w:rsid w:val="00B71EAC"/>
    <w:rsid w:val="00B74848"/>
    <w:rsid w:val="00B7582F"/>
    <w:rsid w:val="00B76A02"/>
    <w:rsid w:val="00B80075"/>
    <w:rsid w:val="00B81F1B"/>
    <w:rsid w:val="00B828D2"/>
    <w:rsid w:val="00B8435F"/>
    <w:rsid w:val="00B86EA3"/>
    <w:rsid w:val="00B9178B"/>
    <w:rsid w:val="00B93358"/>
    <w:rsid w:val="00B93BDE"/>
    <w:rsid w:val="00B9432B"/>
    <w:rsid w:val="00BB06A1"/>
    <w:rsid w:val="00BB3BA9"/>
    <w:rsid w:val="00BB3D9C"/>
    <w:rsid w:val="00BB418F"/>
    <w:rsid w:val="00BB4B37"/>
    <w:rsid w:val="00BB5554"/>
    <w:rsid w:val="00BC14BC"/>
    <w:rsid w:val="00BD180E"/>
    <w:rsid w:val="00BD3961"/>
    <w:rsid w:val="00BD5474"/>
    <w:rsid w:val="00BE1177"/>
    <w:rsid w:val="00BE2949"/>
    <w:rsid w:val="00BE36D7"/>
    <w:rsid w:val="00BE3DF1"/>
    <w:rsid w:val="00BE4F8D"/>
    <w:rsid w:val="00BE7AD9"/>
    <w:rsid w:val="00BF06A9"/>
    <w:rsid w:val="00BF0918"/>
    <w:rsid w:val="00BF6B91"/>
    <w:rsid w:val="00C006F7"/>
    <w:rsid w:val="00C01468"/>
    <w:rsid w:val="00C01DE3"/>
    <w:rsid w:val="00C079FD"/>
    <w:rsid w:val="00C13CF7"/>
    <w:rsid w:val="00C14440"/>
    <w:rsid w:val="00C14A1C"/>
    <w:rsid w:val="00C14C68"/>
    <w:rsid w:val="00C20F19"/>
    <w:rsid w:val="00C21406"/>
    <w:rsid w:val="00C22678"/>
    <w:rsid w:val="00C267FF"/>
    <w:rsid w:val="00C2768B"/>
    <w:rsid w:val="00C303B5"/>
    <w:rsid w:val="00C33E90"/>
    <w:rsid w:val="00C349EB"/>
    <w:rsid w:val="00C34A89"/>
    <w:rsid w:val="00C35021"/>
    <w:rsid w:val="00C3779A"/>
    <w:rsid w:val="00C43B38"/>
    <w:rsid w:val="00C4514B"/>
    <w:rsid w:val="00C464D5"/>
    <w:rsid w:val="00C47997"/>
    <w:rsid w:val="00C5031D"/>
    <w:rsid w:val="00C5251F"/>
    <w:rsid w:val="00C55013"/>
    <w:rsid w:val="00C63512"/>
    <w:rsid w:val="00C63D47"/>
    <w:rsid w:val="00C74482"/>
    <w:rsid w:val="00C822F7"/>
    <w:rsid w:val="00C830C8"/>
    <w:rsid w:val="00C87A16"/>
    <w:rsid w:val="00C87D7D"/>
    <w:rsid w:val="00C91FE8"/>
    <w:rsid w:val="00C94CB0"/>
    <w:rsid w:val="00C96F86"/>
    <w:rsid w:val="00C97470"/>
    <w:rsid w:val="00CA1C9A"/>
    <w:rsid w:val="00CA2851"/>
    <w:rsid w:val="00CA287C"/>
    <w:rsid w:val="00CA7D73"/>
    <w:rsid w:val="00CD22B0"/>
    <w:rsid w:val="00CD2ABA"/>
    <w:rsid w:val="00CD5734"/>
    <w:rsid w:val="00CD6BDF"/>
    <w:rsid w:val="00CD765A"/>
    <w:rsid w:val="00CE0842"/>
    <w:rsid w:val="00CE0BB0"/>
    <w:rsid w:val="00CE1721"/>
    <w:rsid w:val="00CE4E1D"/>
    <w:rsid w:val="00CE61A7"/>
    <w:rsid w:val="00CE676E"/>
    <w:rsid w:val="00CF50D4"/>
    <w:rsid w:val="00CF72E4"/>
    <w:rsid w:val="00D02D29"/>
    <w:rsid w:val="00D03E4B"/>
    <w:rsid w:val="00D04B6B"/>
    <w:rsid w:val="00D11B63"/>
    <w:rsid w:val="00D121B3"/>
    <w:rsid w:val="00D143DE"/>
    <w:rsid w:val="00D14ABA"/>
    <w:rsid w:val="00D163CB"/>
    <w:rsid w:val="00D2671D"/>
    <w:rsid w:val="00D3295F"/>
    <w:rsid w:val="00D330E3"/>
    <w:rsid w:val="00D356DE"/>
    <w:rsid w:val="00D36B07"/>
    <w:rsid w:val="00D415D2"/>
    <w:rsid w:val="00D4491C"/>
    <w:rsid w:val="00D457D2"/>
    <w:rsid w:val="00D45BD2"/>
    <w:rsid w:val="00D50F17"/>
    <w:rsid w:val="00D511BB"/>
    <w:rsid w:val="00D52585"/>
    <w:rsid w:val="00D54BDC"/>
    <w:rsid w:val="00D676E6"/>
    <w:rsid w:val="00D71B32"/>
    <w:rsid w:val="00D72070"/>
    <w:rsid w:val="00D858F3"/>
    <w:rsid w:val="00D87DEC"/>
    <w:rsid w:val="00D90655"/>
    <w:rsid w:val="00D94E6B"/>
    <w:rsid w:val="00D95055"/>
    <w:rsid w:val="00D9550C"/>
    <w:rsid w:val="00D96E43"/>
    <w:rsid w:val="00D97353"/>
    <w:rsid w:val="00DA25DF"/>
    <w:rsid w:val="00DA32CF"/>
    <w:rsid w:val="00DC0538"/>
    <w:rsid w:val="00DC23F5"/>
    <w:rsid w:val="00DC3B81"/>
    <w:rsid w:val="00DC3C84"/>
    <w:rsid w:val="00DC4DB9"/>
    <w:rsid w:val="00DC7965"/>
    <w:rsid w:val="00DD0674"/>
    <w:rsid w:val="00DD0EC8"/>
    <w:rsid w:val="00DD5217"/>
    <w:rsid w:val="00DE1CA0"/>
    <w:rsid w:val="00DE657D"/>
    <w:rsid w:val="00DF0932"/>
    <w:rsid w:val="00DF1283"/>
    <w:rsid w:val="00E05C2A"/>
    <w:rsid w:val="00E066B4"/>
    <w:rsid w:val="00E06E83"/>
    <w:rsid w:val="00E06EC5"/>
    <w:rsid w:val="00E0789D"/>
    <w:rsid w:val="00E13288"/>
    <w:rsid w:val="00E1465B"/>
    <w:rsid w:val="00E22F4C"/>
    <w:rsid w:val="00E263CB"/>
    <w:rsid w:val="00E349C0"/>
    <w:rsid w:val="00E34D58"/>
    <w:rsid w:val="00E3621B"/>
    <w:rsid w:val="00E37D6E"/>
    <w:rsid w:val="00E412F4"/>
    <w:rsid w:val="00E51745"/>
    <w:rsid w:val="00E53D8D"/>
    <w:rsid w:val="00E54D19"/>
    <w:rsid w:val="00E558A2"/>
    <w:rsid w:val="00E564E0"/>
    <w:rsid w:val="00E71119"/>
    <w:rsid w:val="00E73F12"/>
    <w:rsid w:val="00E75111"/>
    <w:rsid w:val="00E762AA"/>
    <w:rsid w:val="00E76F59"/>
    <w:rsid w:val="00E77F46"/>
    <w:rsid w:val="00E810F4"/>
    <w:rsid w:val="00E81A98"/>
    <w:rsid w:val="00E854E1"/>
    <w:rsid w:val="00E85C7B"/>
    <w:rsid w:val="00E864A5"/>
    <w:rsid w:val="00E91702"/>
    <w:rsid w:val="00E925B6"/>
    <w:rsid w:val="00E93904"/>
    <w:rsid w:val="00E951FF"/>
    <w:rsid w:val="00EA3218"/>
    <w:rsid w:val="00EA606A"/>
    <w:rsid w:val="00EA6BC7"/>
    <w:rsid w:val="00EB048C"/>
    <w:rsid w:val="00EC36B7"/>
    <w:rsid w:val="00EC3FFE"/>
    <w:rsid w:val="00EC4F88"/>
    <w:rsid w:val="00EC694B"/>
    <w:rsid w:val="00ED12B7"/>
    <w:rsid w:val="00ED2478"/>
    <w:rsid w:val="00ED37DD"/>
    <w:rsid w:val="00ED529D"/>
    <w:rsid w:val="00ED78AF"/>
    <w:rsid w:val="00EE0792"/>
    <w:rsid w:val="00EE10DA"/>
    <w:rsid w:val="00EE1EE2"/>
    <w:rsid w:val="00EE2358"/>
    <w:rsid w:val="00EE5004"/>
    <w:rsid w:val="00EE610B"/>
    <w:rsid w:val="00EF1454"/>
    <w:rsid w:val="00EF25D5"/>
    <w:rsid w:val="00EF3838"/>
    <w:rsid w:val="00EF4A43"/>
    <w:rsid w:val="00EF4D9C"/>
    <w:rsid w:val="00EF59B5"/>
    <w:rsid w:val="00F00878"/>
    <w:rsid w:val="00F01FA4"/>
    <w:rsid w:val="00F07B14"/>
    <w:rsid w:val="00F07E2D"/>
    <w:rsid w:val="00F13DEC"/>
    <w:rsid w:val="00F14D2C"/>
    <w:rsid w:val="00F2282F"/>
    <w:rsid w:val="00F23777"/>
    <w:rsid w:val="00F325F8"/>
    <w:rsid w:val="00F418EB"/>
    <w:rsid w:val="00F41C2F"/>
    <w:rsid w:val="00F4469A"/>
    <w:rsid w:val="00F5146A"/>
    <w:rsid w:val="00F60865"/>
    <w:rsid w:val="00F63530"/>
    <w:rsid w:val="00F6579C"/>
    <w:rsid w:val="00F65DDB"/>
    <w:rsid w:val="00F72554"/>
    <w:rsid w:val="00F843ED"/>
    <w:rsid w:val="00F846AC"/>
    <w:rsid w:val="00F84DAE"/>
    <w:rsid w:val="00F865DD"/>
    <w:rsid w:val="00F92C07"/>
    <w:rsid w:val="00F93BBA"/>
    <w:rsid w:val="00FA1D44"/>
    <w:rsid w:val="00FA2AD4"/>
    <w:rsid w:val="00FA6EA4"/>
    <w:rsid w:val="00FA7992"/>
    <w:rsid w:val="00FB0860"/>
    <w:rsid w:val="00FB2C48"/>
    <w:rsid w:val="00FC4BBB"/>
    <w:rsid w:val="00FC53EE"/>
    <w:rsid w:val="00FD705C"/>
    <w:rsid w:val="00FD7A82"/>
    <w:rsid w:val="00FE3359"/>
    <w:rsid w:val="00FE4F17"/>
    <w:rsid w:val="00FE706F"/>
    <w:rsid w:val="00FF05B1"/>
    <w:rsid w:val="00FF0E9B"/>
    <w:rsid w:val="00FF269F"/>
    <w:rsid w:val="00FF4427"/>
    <w:rsid w:val="00FF4BD9"/>
    <w:rsid w:val="00FF7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389723"/>
  <w15:chartTrackingRefBased/>
  <w15:docId w15:val="{5C57EA71-C8A9-44D5-9916-7135D80E1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42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1711B6"/>
    <w:pPr>
      <w:spacing w:line="240" w:lineRule="auto"/>
      <w:jc w:val="both"/>
    </w:pPr>
  </w:style>
  <w:style w:type="paragraph" w:styleId="1">
    <w:name w:val="heading 1"/>
    <w:basedOn w:val="a2"/>
    <w:next w:val="a2"/>
    <w:link w:val="10"/>
    <w:qFormat/>
    <w:rsid w:val="00FF269F"/>
    <w:pPr>
      <w:numPr>
        <w:numId w:val="5"/>
      </w:numPr>
      <w:spacing w:after="240"/>
      <w:ind w:firstLine="0"/>
      <w:contextualSpacing/>
      <w:jc w:val="center"/>
      <w:outlineLvl w:val="0"/>
    </w:pPr>
  </w:style>
  <w:style w:type="paragraph" w:styleId="2">
    <w:name w:val="heading 2"/>
    <w:basedOn w:val="1"/>
    <w:next w:val="a2"/>
    <w:link w:val="20"/>
    <w:uiPriority w:val="9"/>
    <w:unhideWhenUsed/>
    <w:qFormat/>
    <w:rsid w:val="00012781"/>
    <w:pPr>
      <w:numPr>
        <w:ilvl w:val="1"/>
      </w:numPr>
      <w:spacing w:after="0"/>
      <w:jc w:val="both"/>
      <w:outlineLvl w:val="1"/>
    </w:pPr>
  </w:style>
  <w:style w:type="paragraph" w:styleId="3">
    <w:name w:val="heading 3"/>
    <w:basedOn w:val="2"/>
    <w:next w:val="a2"/>
    <w:link w:val="30"/>
    <w:autoRedefine/>
    <w:uiPriority w:val="9"/>
    <w:unhideWhenUsed/>
    <w:qFormat/>
    <w:rsid w:val="00C3779A"/>
    <w:pPr>
      <w:numPr>
        <w:ilvl w:val="2"/>
      </w:numPr>
      <w:outlineLvl w:val="2"/>
    </w:pPr>
  </w:style>
  <w:style w:type="paragraph" w:styleId="4">
    <w:name w:val="heading 4"/>
    <w:basedOn w:val="3"/>
    <w:next w:val="a2"/>
    <w:link w:val="40"/>
    <w:autoRedefine/>
    <w:uiPriority w:val="9"/>
    <w:unhideWhenUsed/>
    <w:rsid w:val="00C3779A"/>
    <w:pPr>
      <w:numPr>
        <w:ilvl w:val="3"/>
      </w:numPr>
      <w:outlineLvl w:val="3"/>
    </w:pPr>
  </w:style>
  <w:style w:type="paragraph" w:styleId="5">
    <w:name w:val="heading 5"/>
    <w:basedOn w:val="4"/>
    <w:next w:val="a2"/>
    <w:link w:val="50"/>
    <w:autoRedefine/>
    <w:uiPriority w:val="9"/>
    <w:unhideWhenUsed/>
    <w:rsid w:val="00C3779A"/>
    <w:pPr>
      <w:numPr>
        <w:ilvl w:val="4"/>
      </w:numPr>
      <w:outlineLvl w:val="4"/>
    </w:pPr>
  </w:style>
  <w:style w:type="paragraph" w:styleId="6">
    <w:name w:val="heading 6"/>
    <w:basedOn w:val="5"/>
    <w:next w:val="a2"/>
    <w:link w:val="60"/>
    <w:autoRedefine/>
    <w:uiPriority w:val="9"/>
    <w:unhideWhenUsed/>
    <w:rsid w:val="00C3779A"/>
    <w:pPr>
      <w:numPr>
        <w:ilvl w:val="5"/>
      </w:numPr>
      <w:outlineLvl w:val="5"/>
    </w:pPr>
  </w:style>
  <w:style w:type="paragraph" w:styleId="7">
    <w:name w:val="heading 7"/>
    <w:basedOn w:val="6"/>
    <w:next w:val="a2"/>
    <w:link w:val="70"/>
    <w:autoRedefine/>
    <w:uiPriority w:val="9"/>
    <w:unhideWhenUsed/>
    <w:rsid w:val="00C3779A"/>
    <w:pPr>
      <w:numPr>
        <w:ilvl w:val="6"/>
      </w:numPr>
      <w:outlineLvl w:val="6"/>
    </w:pPr>
  </w:style>
  <w:style w:type="paragraph" w:styleId="8">
    <w:name w:val="heading 8"/>
    <w:basedOn w:val="7"/>
    <w:next w:val="a2"/>
    <w:link w:val="80"/>
    <w:uiPriority w:val="9"/>
    <w:unhideWhenUsed/>
    <w:rsid w:val="00C3779A"/>
    <w:pPr>
      <w:numPr>
        <w:ilvl w:val="7"/>
      </w:numPr>
      <w:outlineLvl w:val="7"/>
    </w:pPr>
  </w:style>
  <w:style w:type="paragraph" w:styleId="9">
    <w:name w:val="heading 9"/>
    <w:basedOn w:val="8"/>
    <w:next w:val="a2"/>
    <w:link w:val="90"/>
    <w:uiPriority w:val="9"/>
    <w:unhideWhenUsed/>
    <w:rsid w:val="00C3779A"/>
    <w:pPr>
      <w:numPr>
        <w:ilvl w:val="8"/>
      </w:numPr>
      <w:outlineLvl w:val="8"/>
    </w:p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basedOn w:val="a3"/>
    <w:uiPriority w:val="99"/>
    <w:unhideWhenUsed/>
    <w:rsid w:val="00A72A24"/>
    <w:rPr>
      <w:color w:val="467886" w:themeColor="hyperlink"/>
      <w:u w:val="single"/>
    </w:rPr>
  </w:style>
  <w:style w:type="character" w:customStyle="1" w:styleId="20">
    <w:name w:val="Заголовок 2 Знак"/>
    <w:basedOn w:val="a3"/>
    <w:link w:val="2"/>
    <w:uiPriority w:val="9"/>
    <w:rsid w:val="00012781"/>
  </w:style>
  <w:style w:type="paragraph" w:styleId="a7">
    <w:name w:val="Title"/>
    <w:basedOn w:val="a2"/>
    <w:next w:val="a2"/>
    <w:link w:val="a8"/>
    <w:autoRedefine/>
    <w:uiPriority w:val="10"/>
    <w:qFormat/>
    <w:rsid w:val="001D4424"/>
    <w:pPr>
      <w:spacing w:after="240"/>
      <w:ind w:firstLine="0"/>
      <w:contextualSpacing/>
      <w:jc w:val="center"/>
    </w:pPr>
    <w:rPr>
      <w:rFonts w:eastAsiaTheme="majorEastAsia" w:cstheme="majorBidi"/>
      <w:color w:val="auto"/>
      <w:spacing w:val="-10"/>
      <w:kern w:val="28"/>
      <w:szCs w:val="56"/>
    </w:rPr>
  </w:style>
  <w:style w:type="character" w:customStyle="1" w:styleId="a8">
    <w:name w:val="Заголовок Знак"/>
    <w:basedOn w:val="a3"/>
    <w:link w:val="a7"/>
    <w:uiPriority w:val="10"/>
    <w:rsid w:val="001D4424"/>
    <w:rPr>
      <w:rFonts w:eastAsiaTheme="majorEastAsia" w:cstheme="majorBidi"/>
      <w:color w:val="auto"/>
      <w:spacing w:val="-10"/>
      <w:kern w:val="28"/>
      <w:szCs w:val="56"/>
    </w:rPr>
  </w:style>
  <w:style w:type="paragraph" w:styleId="a9">
    <w:name w:val="header"/>
    <w:basedOn w:val="a2"/>
    <w:link w:val="aa"/>
    <w:uiPriority w:val="99"/>
    <w:unhideWhenUsed/>
    <w:rsid w:val="0073381D"/>
    <w:pPr>
      <w:tabs>
        <w:tab w:val="center" w:pos="4677"/>
        <w:tab w:val="right" w:pos="9355"/>
      </w:tabs>
      <w:ind w:firstLine="0"/>
      <w:jc w:val="center"/>
    </w:pPr>
  </w:style>
  <w:style w:type="paragraph" w:styleId="51">
    <w:name w:val="List 5"/>
    <w:basedOn w:val="a2"/>
    <w:uiPriority w:val="99"/>
    <w:semiHidden/>
    <w:unhideWhenUsed/>
    <w:rsid w:val="0023307E"/>
    <w:pPr>
      <w:ind w:left="1415" w:hanging="283"/>
      <w:contextualSpacing/>
    </w:pPr>
  </w:style>
  <w:style w:type="character" w:customStyle="1" w:styleId="aa">
    <w:name w:val="Верхний колонтитул Знак"/>
    <w:basedOn w:val="a3"/>
    <w:link w:val="a9"/>
    <w:uiPriority w:val="99"/>
    <w:rsid w:val="0073381D"/>
  </w:style>
  <w:style w:type="paragraph" w:styleId="ab">
    <w:name w:val="List Paragraph"/>
    <w:basedOn w:val="a2"/>
    <w:link w:val="ac"/>
    <w:uiPriority w:val="34"/>
    <w:qFormat/>
    <w:rsid w:val="00AE3C72"/>
    <w:pPr>
      <w:contextualSpacing/>
    </w:pPr>
  </w:style>
  <w:style w:type="paragraph" w:styleId="ad">
    <w:name w:val="footer"/>
    <w:basedOn w:val="a2"/>
    <w:link w:val="ae"/>
    <w:uiPriority w:val="99"/>
    <w:unhideWhenUsed/>
    <w:rsid w:val="00E91702"/>
    <w:pPr>
      <w:tabs>
        <w:tab w:val="center" w:pos="4677"/>
        <w:tab w:val="right" w:pos="9355"/>
      </w:tabs>
    </w:pPr>
  </w:style>
  <w:style w:type="character" w:customStyle="1" w:styleId="ac">
    <w:name w:val="Абзац списка Знак"/>
    <w:basedOn w:val="a3"/>
    <w:link w:val="ab"/>
    <w:uiPriority w:val="34"/>
    <w:rsid w:val="00AE3C72"/>
  </w:style>
  <w:style w:type="character" w:customStyle="1" w:styleId="ae">
    <w:name w:val="Нижний колонтитул Знак"/>
    <w:basedOn w:val="a3"/>
    <w:link w:val="ad"/>
    <w:uiPriority w:val="99"/>
    <w:rsid w:val="00E91702"/>
  </w:style>
  <w:style w:type="paragraph" w:styleId="11">
    <w:name w:val="toc 1"/>
    <w:basedOn w:val="a2"/>
    <w:next w:val="a2"/>
    <w:uiPriority w:val="39"/>
    <w:unhideWhenUsed/>
    <w:rsid w:val="003400A9"/>
    <w:pPr>
      <w:ind w:firstLine="0"/>
    </w:pPr>
  </w:style>
  <w:style w:type="paragraph" w:customStyle="1" w:styleId="a1">
    <w:name w:val="Заголовок приложения"/>
    <w:basedOn w:val="ab"/>
    <w:link w:val="af"/>
    <w:qFormat/>
    <w:rsid w:val="00DC7965"/>
    <w:pPr>
      <w:numPr>
        <w:numId w:val="6"/>
      </w:numPr>
      <w:spacing w:line="360" w:lineRule="auto"/>
      <w:ind w:left="0" w:firstLine="425"/>
    </w:pPr>
    <w:rPr>
      <w:rFonts w:eastAsia="Calibri"/>
    </w:rPr>
  </w:style>
  <w:style w:type="character" w:customStyle="1" w:styleId="af">
    <w:name w:val="Заголовок приложения Знак"/>
    <w:basedOn w:val="ac"/>
    <w:link w:val="a1"/>
    <w:rsid w:val="00DC7965"/>
    <w:rPr>
      <w:rFonts w:eastAsia="Calibri"/>
    </w:rPr>
  </w:style>
  <w:style w:type="paragraph" w:styleId="21">
    <w:name w:val="toc 2"/>
    <w:basedOn w:val="a2"/>
    <w:next w:val="a2"/>
    <w:uiPriority w:val="39"/>
    <w:unhideWhenUsed/>
    <w:rsid w:val="003400A9"/>
    <w:pPr>
      <w:ind w:firstLine="0"/>
    </w:pPr>
  </w:style>
  <w:style w:type="paragraph" w:styleId="31">
    <w:name w:val="toc 3"/>
    <w:basedOn w:val="a2"/>
    <w:next w:val="a2"/>
    <w:uiPriority w:val="39"/>
    <w:unhideWhenUsed/>
    <w:rsid w:val="003400A9"/>
    <w:pPr>
      <w:ind w:firstLine="0"/>
    </w:pPr>
  </w:style>
  <w:style w:type="paragraph" w:customStyle="1" w:styleId="a0">
    <w:name w:val="ЧГУ Приложение"/>
    <w:basedOn w:val="a2"/>
    <w:link w:val="af0"/>
    <w:qFormat/>
    <w:rsid w:val="00471AE9"/>
    <w:pPr>
      <w:numPr>
        <w:numId w:val="2"/>
      </w:numPr>
      <w:spacing w:line="480" w:lineRule="auto"/>
      <w:ind w:left="0" w:firstLine="0"/>
      <w:jc w:val="right"/>
      <w:outlineLvl w:val="0"/>
    </w:pPr>
  </w:style>
  <w:style w:type="character" w:customStyle="1" w:styleId="af0">
    <w:name w:val="ЧГУ Приложение Знак"/>
    <w:basedOn w:val="a3"/>
    <w:link w:val="a0"/>
    <w:rsid w:val="00471AE9"/>
  </w:style>
  <w:style w:type="character" w:customStyle="1" w:styleId="30">
    <w:name w:val="Заголовок 3 Знак"/>
    <w:basedOn w:val="a3"/>
    <w:link w:val="3"/>
    <w:uiPriority w:val="9"/>
    <w:rsid w:val="00C3779A"/>
  </w:style>
  <w:style w:type="table" w:customStyle="1" w:styleId="12">
    <w:name w:val="Сетка таблицы1"/>
    <w:basedOn w:val="a4"/>
    <w:uiPriority w:val="39"/>
    <w:rsid w:val="0023307E"/>
    <w:pPr>
      <w:spacing w:line="240" w:lineRule="auto"/>
    </w:pPr>
    <w:rPr>
      <w:rFonts w:eastAsiaTheme="minorHAnsi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3">
    <w:name w:val="Неразрешенное упоминание1"/>
    <w:basedOn w:val="a3"/>
    <w:uiPriority w:val="99"/>
    <w:semiHidden/>
    <w:unhideWhenUsed/>
    <w:rsid w:val="0023307E"/>
    <w:rPr>
      <w:color w:val="605E5C"/>
      <w:shd w:val="clear" w:color="auto" w:fill="E1DFDD"/>
    </w:rPr>
  </w:style>
  <w:style w:type="table" w:customStyle="1" w:styleId="22">
    <w:name w:val="Сетка таблицы2"/>
    <w:basedOn w:val="a4"/>
    <w:next w:val="af1"/>
    <w:uiPriority w:val="39"/>
    <w:rsid w:val="0023307E"/>
    <w:pPr>
      <w:spacing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1">
    <w:name w:val="Table Grid"/>
    <w:basedOn w:val="a4"/>
    <w:uiPriority w:val="39"/>
    <w:qFormat/>
    <w:rsid w:val="0023307E"/>
    <w:pPr>
      <w:spacing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3">
    <w:name w:val="Неразрешенное упоминание2"/>
    <w:basedOn w:val="a3"/>
    <w:uiPriority w:val="99"/>
    <w:semiHidden/>
    <w:unhideWhenUsed/>
    <w:rsid w:val="0023307E"/>
    <w:rPr>
      <w:color w:val="605E5C"/>
      <w:shd w:val="clear" w:color="auto" w:fill="E1DFDD"/>
    </w:rPr>
  </w:style>
  <w:style w:type="character" w:customStyle="1" w:styleId="40">
    <w:name w:val="Заголовок 4 Знак"/>
    <w:basedOn w:val="a3"/>
    <w:link w:val="4"/>
    <w:uiPriority w:val="9"/>
    <w:rsid w:val="00C3779A"/>
  </w:style>
  <w:style w:type="character" w:customStyle="1" w:styleId="50">
    <w:name w:val="Заголовок 5 Знак"/>
    <w:basedOn w:val="a3"/>
    <w:link w:val="5"/>
    <w:uiPriority w:val="9"/>
    <w:rsid w:val="00C3779A"/>
  </w:style>
  <w:style w:type="character" w:customStyle="1" w:styleId="60">
    <w:name w:val="Заголовок 6 Знак"/>
    <w:basedOn w:val="a3"/>
    <w:link w:val="6"/>
    <w:uiPriority w:val="9"/>
    <w:rsid w:val="00C3779A"/>
  </w:style>
  <w:style w:type="character" w:customStyle="1" w:styleId="70">
    <w:name w:val="Заголовок 7 Знак"/>
    <w:basedOn w:val="a3"/>
    <w:link w:val="7"/>
    <w:uiPriority w:val="9"/>
    <w:rsid w:val="00C3779A"/>
  </w:style>
  <w:style w:type="character" w:customStyle="1" w:styleId="80">
    <w:name w:val="Заголовок 8 Знак"/>
    <w:basedOn w:val="a3"/>
    <w:link w:val="8"/>
    <w:uiPriority w:val="9"/>
    <w:rsid w:val="00C3779A"/>
  </w:style>
  <w:style w:type="character" w:customStyle="1" w:styleId="90">
    <w:name w:val="Заголовок 9 Знак"/>
    <w:basedOn w:val="a3"/>
    <w:link w:val="9"/>
    <w:uiPriority w:val="9"/>
    <w:rsid w:val="00C3779A"/>
  </w:style>
  <w:style w:type="character" w:styleId="af2">
    <w:name w:val="FollowedHyperlink"/>
    <w:basedOn w:val="a3"/>
    <w:uiPriority w:val="99"/>
    <w:semiHidden/>
    <w:unhideWhenUsed/>
    <w:rsid w:val="0023307E"/>
    <w:rPr>
      <w:color w:val="96607D" w:themeColor="followedHyperlink"/>
      <w:u w:val="single"/>
    </w:rPr>
  </w:style>
  <w:style w:type="character" w:styleId="af3">
    <w:name w:val="Unresolved Mention"/>
    <w:basedOn w:val="a3"/>
    <w:uiPriority w:val="99"/>
    <w:semiHidden/>
    <w:unhideWhenUsed/>
    <w:rsid w:val="0023307E"/>
    <w:rPr>
      <w:color w:val="605E5C"/>
      <w:shd w:val="clear" w:color="auto" w:fill="E1DFDD"/>
    </w:rPr>
  </w:style>
  <w:style w:type="paragraph" w:styleId="a">
    <w:name w:val="List Bullet"/>
    <w:basedOn w:val="a2"/>
    <w:uiPriority w:val="99"/>
    <w:semiHidden/>
    <w:unhideWhenUsed/>
    <w:rsid w:val="004D061B"/>
    <w:pPr>
      <w:numPr>
        <w:numId w:val="1"/>
      </w:numPr>
      <w:contextualSpacing/>
    </w:pPr>
  </w:style>
  <w:style w:type="character" w:styleId="af4">
    <w:name w:val="annotation reference"/>
    <w:basedOn w:val="a3"/>
    <w:uiPriority w:val="99"/>
    <w:semiHidden/>
    <w:unhideWhenUsed/>
    <w:rsid w:val="004000F7"/>
    <w:rPr>
      <w:sz w:val="16"/>
      <w:szCs w:val="16"/>
    </w:rPr>
  </w:style>
  <w:style w:type="paragraph" w:styleId="af5">
    <w:name w:val="annotation text"/>
    <w:basedOn w:val="a2"/>
    <w:link w:val="af6"/>
    <w:uiPriority w:val="99"/>
    <w:semiHidden/>
    <w:unhideWhenUsed/>
    <w:rsid w:val="004000F7"/>
    <w:rPr>
      <w:sz w:val="20"/>
      <w:szCs w:val="20"/>
    </w:rPr>
  </w:style>
  <w:style w:type="character" w:customStyle="1" w:styleId="af6">
    <w:name w:val="Текст примечания Знак"/>
    <w:basedOn w:val="a3"/>
    <w:link w:val="af5"/>
    <w:uiPriority w:val="99"/>
    <w:semiHidden/>
    <w:rsid w:val="004000F7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4000F7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4000F7"/>
    <w:rPr>
      <w:b/>
      <w:bCs/>
      <w:sz w:val="20"/>
      <w:szCs w:val="20"/>
    </w:rPr>
  </w:style>
  <w:style w:type="character" w:customStyle="1" w:styleId="10">
    <w:name w:val="Заголовок 1 Знак"/>
    <w:basedOn w:val="a3"/>
    <w:link w:val="1"/>
    <w:rsid w:val="00FF269F"/>
  </w:style>
  <w:style w:type="paragraph" w:styleId="af9">
    <w:name w:val="caption"/>
    <w:basedOn w:val="a2"/>
    <w:next w:val="a2"/>
    <w:link w:val="afa"/>
    <w:uiPriority w:val="35"/>
    <w:unhideWhenUsed/>
    <w:qFormat/>
    <w:rsid w:val="003348E6"/>
    <w:pPr>
      <w:ind w:firstLine="0"/>
      <w:jc w:val="center"/>
    </w:pPr>
    <w:rPr>
      <w:iCs/>
      <w:color w:val="auto"/>
      <w:szCs w:val="18"/>
    </w:rPr>
  </w:style>
  <w:style w:type="character" w:customStyle="1" w:styleId="afa">
    <w:name w:val="Название объекта Знак"/>
    <w:basedOn w:val="a3"/>
    <w:link w:val="af9"/>
    <w:uiPriority w:val="35"/>
    <w:rsid w:val="003348E6"/>
    <w:rPr>
      <w:iCs/>
      <w:color w:val="auto"/>
      <w:szCs w:val="18"/>
    </w:rPr>
  </w:style>
  <w:style w:type="paragraph" w:customStyle="1" w:styleId="afb">
    <w:name w:val="ЧГУ Нум список"/>
    <w:basedOn w:val="ab"/>
    <w:qFormat/>
    <w:rsid w:val="00F01FA4"/>
    <w:pPr>
      <w:spacing w:line="360" w:lineRule="auto"/>
    </w:pPr>
  </w:style>
  <w:style w:type="character" w:customStyle="1" w:styleId="opblock-summary-method">
    <w:name w:val="opblock-summary-method"/>
    <w:basedOn w:val="a3"/>
    <w:rsid w:val="00F23777"/>
  </w:style>
  <w:style w:type="character" w:customStyle="1" w:styleId="opblock-summary-path">
    <w:name w:val="opblock-summary-path"/>
    <w:basedOn w:val="a3"/>
    <w:rsid w:val="00F23777"/>
  </w:style>
  <w:style w:type="paragraph" w:styleId="HTML">
    <w:name w:val="HTML Preformatted"/>
    <w:basedOn w:val="a2"/>
    <w:link w:val="HTML0"/>
    <w:uiPriority w:val="99"/>
    <w:semiHidden/>
    <w:unhideWhenUsed/>
    <w:rsid w:val="002A4B19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2A4B1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9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2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0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77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8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7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23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570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9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40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5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62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17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6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9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7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36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95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60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6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92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06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91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6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83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6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0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1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9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70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99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49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23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565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055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684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1258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4016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268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276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0064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00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6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7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73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42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5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33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44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5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71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469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150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5175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374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890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2169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0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1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3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425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06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266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55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160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121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7617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747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969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3502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074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83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76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4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77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435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11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0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50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7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7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7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718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3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35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1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5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2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82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852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625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56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321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59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92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35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93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435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36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0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101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0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1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721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80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72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4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3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8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4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5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8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6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2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13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2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93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1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414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36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53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06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26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33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1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6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0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7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3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5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19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6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92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229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2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1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34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2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04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187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3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61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28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67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03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622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60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82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535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7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1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316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49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42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8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8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5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1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76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04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75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93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43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0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0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fontTable" Target="fontTable.xml"/><Relationship Id="rId21" Type="http://schemas.openxmlformats.org/officeDocument/2006/relationships/image" Target="media/image10.png"/><Relationship Id="rId34" Type="http://schemas.openxmlformats.org/officeDocument/2006/relationships/image" Target="media/image21.png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hyperlink" Target="https://www.docker.com/" TargetMode="External"/><Relationship Id="rId38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37" Type="http://schemas.openxmlformats.org/officeDocument/2006/relationships/image" Target="media/image24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jpeg"/><Relationship Id="rId28" Type="http://schemas.openxmlformats.org/officeDocument/2006/relationships/image" Target="media/image16.png"/><Relationship Id="rId36" Type="http://schemas.openxmlformats.org/officeDocument/2006/relationships/image" Target="media/image23.png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yperlink" Target="https://habr.com/ru/companies/productstar/articles/523044/" TargetMode="External"/><Relationship Id="rId30" Type="http://schemas.openxmlformats.org/officeDocument/2006/relationships/image" Target="media/image18.png"/><Relationship Id="rId35" Type="http://schemas.openxmlformats.org/officeDocument/2006/relationships/image" Target="media/image22.png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_CHSU\2026%20&#1064;&#1072;&#1073;&#1083;&#1086;&#1085;%20&#1056;&#1055;&#1047;-0.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F9B557-38C6-470C-A4A2-8B51AC2F1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2026 Шаблон РПЗ-0.8.dotx</Template>
  <TotalTime>3839</TotalTime>
  <Pages>52</Pages>
  <Words>15394</Words>
  <Characters>87746</Characters>
  <Application>Microsoft Office Word</Application>
  <DocSecurity>0</DocSecurity>
  <Lines>731</Lines>
  <Paragraphs>205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Микуцких</dc:creator>
  <cp:keywords/>
  <dc:description/>
  <cp:lastModifiedBy>Григорий Микуцких</cp:lastModifiedBy>
  <cp:revision>306</cp:revision>
  <dcterms:created xsi:type="dcterms:W3CDTF">2026-02-17T19:25:00Z</dcterms:created>
  <dcterms:modified xsi:type="dcterms:W3CDTF">2026-04-24T22:28:00Z</dcterms:modified>
</cp:coreProperties>
</file>