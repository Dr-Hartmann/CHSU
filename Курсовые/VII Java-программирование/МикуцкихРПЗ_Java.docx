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6C0FA5" w14:textId="77777777" w:rsidR="002F7378" w:rsidRPr="00A22FAD" w:rsidRDefault="002F7378" w:rsidP="001D7EB3">
      <w:pPr>
        <w:pStyle w:val="af1"/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2552"/>
        <w:gridCol w:w="6802"/>
      </w:tblGrid>
      <w:tr w:rsidR="002F7378" w:rsidRPr="00421220" w14:paraId="09F0CCBC" w14:textId="77777777" w:rsidTr="0007357F">
        <w:tc>
          <w:tcPr>
            <w:tcW w:w="2552" w:type="dxa"/>
          </w:tcPr>
          <w:p w14:paraId="7AA0E97B" w14:textId="77777777" w:rsidR="002F7378" w:rsidRPr="00242693" w:rsidRDefault="002F7378" w:rsidP="00242693">
            <w:pPr>
              <w:pStyle w:val="af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242693">
              <w:rPr>
                <w:sz w:val="24"/>
                <w:szCs w:val="24"/>
              </w:rPr>
              <w:t>Институт (факультет)</w:t>
            </w:r>
          </w:p>
        </w:tc>
        <w:tc>
          <w:tcPr>
            <w:tcW w:w="6802" w:type="dxa"/>
            <w:tcBorders>
              <w:bottom w:val="single" w:sz="4" w:space="0" w:color="auto"/>
            </w:tcBorders>
          </w:tcPr>
          <w:p w14:paraId="0A2A0AE6" w14:textId="77777777" w:rsidR="002F7378" w:rsidRPr="003314D5" w:rsidRDefault="002F7378" w:rsidP="00242693">
            <w:pPr>
              <w:pStyle w:val="af1"/>
              <w:spacing w:line="240" w:lineRule="auto"/>
              <w:ind w:firstLine="30"/>
              <w:jc w:val="center"/>
            </w:pPr>
            <w:r w:rsidRPr="003314D5">
              <w:t>Институт информационных технологий</w:t>
            </w:r>
          </w:p>
        </w:tc>
      </w:tr>
      <w:tr w:rsidR="002F7378" w:rsidRPr="00421220" w14:paraId="78763C04" w14:textId="77777777" w:rsidTr="0007357F">
        <w:tc>
          <w:tcPr>
            <w:tcW w:w="2552" w:type="dxa"/>
          </w:tcPr>
          <w:p w14:paraId="75EAFE18" w14:textId="77777777" w:rsidR="002F7378" w:rsidRPr="00242693" w:rsidRDefault="002F7378" w:rsidP="00242693">
            <w:pPr>
              <w:pStyle w:val="af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242693">
              <w:rPr>
                <w:sz w:val="24"/>
                <w:szCs w:val="24"/>
              </w:rPr>
              <w:t>Кафедра</w:t>
            </w:r>
          </w:p>
        </w:tc>
        <w:tc>
          <w:tcPr>
            <w:tcW w:w="6802" w:type="dxa"/>
            <w:tcBorders>
              <w:top w:val="single" w:sz="4" w:space="0" w:color="auto"/>
              <w:bottom w:val="single" w:sz="4" w:space="0" w:color="auto"/>
            </w:tcBorders>
          </w:tcPr>
          <w:p w14:paraId="5322C897" w14:textId="77777777" w:rsidR="002F7378" w:rsidRPr="003314D5" w:rsidRDefault="002F7378" w:rsidP="00242693">
            <w:pPr>
              <w:pStyle w:val="af1"/>
              <w:spacing w:line="240" w:lineRule="auto"/>
              <w:ind w:firstLine="30"/>
              <w:jc w:val="center"/>
            </w:pPr>
            <w:r w:rsidRPr="003314D5">
              <w:t>МПО ЭВМ</w:t>
            </w:r>
          </w:p>
        </w:tc>
      </w:tr>
    </w:tbl>
    <w:p w14:paraId="6AE96C9F" w14:textId="77777777" w:rsidR="002F7378" w:rsidRPr="00242693" w:rsidRDefault="002F7378" w:rsidP="00242693">
      <w:pPr>
        <w:pStyle w:val="af1"/>
      </w:pPr>
    </w:p>
    <w:p w14:paraId="17F903AE" w14:textId="1F4CFE15" w:rsidR="002F7378" w:rsidRPr="003314D5" w:rsidRDefault="002F7378" w:rsidP="00985806">
      <w:pPr>
        <w:pStyle w:val="af1"/>
        <w:spacing w:line="240" w:lineRule="auto"/>
        <w:ind w:firstLine="0"/>
        <w:jc w:val="center"/>
      </w:pPr>
      <w:r w:rsidRPr="003314D5">
        <w:t>КУРСОВАЯ РАБОТА</w:t>
      </w:r>
    </w:p>
    <w:p w14:paraId="470EDDB0" w14:textId="77777777" w:rsidR="002F7378" w:rsidRPr="003314D5" w:rsidRDefault="002F7378" w:rsidP="00242693">
      <w:pPr>
        <w:pStyle w:val="af1"/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1843"/>
        <w:gridCol w:w="7537"/>
      </w:tblGrid>
      <w:tr w:rsidR="002F7378" w:rsidRPr="003314D5" w14:paraId="4EB91009" w14:textId="77777777" w:rsidTr="0007357F">
        <w:tc>
          <w:tcPr>
            <w:tcW w:w="1843" w:type="dxa"/>
            <w:tcBorders>
              <w:bottom w:val="single" w:sz="4" w:space="0" w:color="auto"/>
            </w:tcBorders>
          </w:tcPr>
          <w:p w14:paraId="205B7A9D" w14:textId="77777777" w:rsidR="002F7378" w:rsidRPr="003314D5" w:rsidRDefault="002F7378" w:rsidP="00FB0860">
            <w:pPr>
              <w:pStyle w:val="af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3314D5">
              <w:rPr>
                <w:sz w:val="24"/>
                <w:szCs w:val="24"/>
              </w:rPr>
              <w:t xml:space="preserve">по дисциплине </w:t>
            </w:r>
          </w:p>
        </w:tc>
        <w:tc>
          <w:tcPr>
            <w:tcW w:w="7537" w:type="dxa"/>
            <w:tcBorders>
              <w:bottom w:val="single" w:sz="4" w:space="0" w:color="auto"/>
            </w:tcBorders>
          </w:tcPr>
          <w:p w14:paraId="707B8C0F" w14:textId="4F89A024" w:rsidR="002F7378" w:rsidRPr="003314D5" w:rsidRDefault="00B42EAF" w:rsidP="00FB0860">
            <w:pPr>
              <w:pStyle w:val="af1"/>
              <w:spacing w:line="240" w:lineRule="auto"/>
              <w:ind w:firstLine="0"/>
              <w:jc w:val="center"/>
            </w:pPr>
            <w:r w:rsidRPr="003314D5">
              <w:t>Java-программирование</w:t>
            </w:r>
          </w:p>
        </w:tc>
      </w:tr>
      <w:tr w:rsidR="002F7378" w:rsidRPr="003314D5" w14:paraId="1CD5AE6F" w14:textId="77777777" w:rsidTr="0007357F">
        <w:tc>
          <w:tcPr>
            <w:tcW w:w="1843" w:type="dxa"/>
          </w:tcPr>
          <w:p w14:paraId="2CA91B63" w14:textId="77777777" w:rsidR="002F7378" w:rsidRPr="003314D5" w:rsidRDefault="002F7378" w:rsidP="00FB0860">
            <w:pPr>
              <w:pStyle w:val="af1"/>
              <w:spacing w:before="240" w:line="240" w:lineRule="auto"/>
              <w:ind w:firstLine="0"/>
            </w:pPr>
            <w:r w:rsidRPr="003314D5">
              <w:rPr>
                <w:sz w:val="24"/>
                <w:szCs w:val="24"/>
              </w:rPr>
              <w:t>на тему</w:t>
            </w:r>
          </w:p>
        </w:tc>
        <w:tc>
          <w:tcPr>
            <w:tcW w:w="7537" w:type="dxa"/>
            <w:tcBorders>
              <w:bottom w:val="single" w:sz="4" w:space="0" w:color="auto"/>
            </w:tcBorders>
          </w:tcPr>
          <w:p w14:paraId="6E8C70F1" w14:textId="4421A3BB" w:rsidR="002F7378" w:rsidRPr="003314D5" w:rsidRDefault="00985806" w:rsidP="00FB0860">
            <w:pPr>
              <w:pStyle w:val="af1"/>
              <w:spacing w:before="240" w:line="240" w:lineRule="auto"/>
              <w:ind w:firstLine="0"/>
              <w:jc w:val="center"/>
            </w:pPr>
            <w:r w:rsidRPr="003314D5">
              <w:t>Программирование на языке Java</w:t>
            </w:r>
          </w:p>
        </w:tc>
      </w:tr>
      <w:tr w:rsidR="002F7378" w:rsidRPr="003314D5" w14:paraId="0BA38FFC" w14:textId="77777777" w:rsidTr="0007357F">
        <w:tc>
          <w:tcPr>
            <w:tcW w:w="9380" w:type="dxa"/>
            <w:gridSpan w:val="2"/>
            <w:tcBorders>
              <w:bottom w:val="single" w:sz="4" w:space="0" w:color="auto"/>
            </w:tcBorders>
          </w:tcPr>
          <w:p w14:paraId="4C91ACEB" w14:textId="77777777" w:rsidR="002F7378" w:rsidRPr="003314D5" w:rsidRDefault="002F7378" w:rsidP="000829C6">
            <w:pPr>
              <w:pStyle w:val="af1"/>
              <w:tabs>
                <w:tab w:val="left" w:pos="3792"/>
              </w:tabs>
              <w:spacing w:line="240" w:lineRule="auto"/>
              <w:ind w:firstLine="0"/>
            </w:pPr>
          </w:p>
        </w:tc>
      </w:tr>
    </w:tbl>
    <w:p w14:paraId="1CD77D82" w14:textId="77777777" w:rsidR="002F7378" w:rsidRPr="003314D5" w:rsidRDefault="002F7378" w:rsidP="00242693">
      <w:pPr>
        <w:pStyle w:val="af1"/>
      </w:pPr>
    </w:p>
    <w:p w14:paraId="11F6983B" w14:textId="77777777" w:rsidR="002F7378" w:rsidRPr="003314D5" w:rsidRDefault="002F7378" w:rsidP="00242693">
      <w:pPr>
        <w:pStyle w:val="af1"/>
      </w:pPr>
    </w:p>
    <w:tbl>
      <w:tblPr>
        <w:tblW w:w="4891" w:type="dxa"/>
        <w:tblInd w:w="4962" w:type="dxa"/>
        <w:tblLayout w:type="fixed"/>
        <w:tblLook w:val="00A0" w:firstRow="1" w:lastRow="0" w:firstColumn="1" w:lastColumn="0" w:noHBand="0" w:noVBand="0"/>
      </w:tblPr>
      <w:tblGrid>
        <w:gridCol w:w="1417"/>
        <w:gridCol w:w="1701"/>
        <w:gridCol w:w="1773"/>
      </w:tblGrid>
      <w:tr w:rsidR="002F7378" w:rsidRPr="003314D5" w14:paraId="35AA7270" w14:textId="77777777" w:rsidTr="0007357F">
        <w:trPr>
          <w:cantSplit/>
        </w:trPr>
        <w:tc>
          <w:tcPr>
            <w:tcW w:w="4891" w:type="dxa"/>
            <w:gridSpan w:val="3"/>
            <w:tcBorders>
              <w:bottom w:val="single" w:sz="4" w:space="0" w:color="808080"/>
            </w:tcBorders>
            <w:vAlign w:val="center"/>
          </w:tcPr>
          <w:p w14:paraId="3C3AC528" w14:textId="77777777" w:rsidR="002F7378" w:rsidRPr="003314D5" w:rsidRDefault="002F7378" w:rsidP="00D330E3">
            <w:pPr>
              <w:pStyle w:val="af1"/>
              <w:spacing w:line="240" w:lineRule="auto"/>
              <w:ind w:firstLine="0"/>
              <w:jc w:val="left"/>
              <w:rPr>
                <w:b/>
                <w:sz w:val="24"/>
                <w:szCs w:val="24"/>
              </w:rPr>
            </w:pPr>
            <w:r w:rsidRPr="003314D5">
              <w:rPr>
                <w:sz w:val="24"/>
                <w:szCs w:val="24"/>
              </w:rPr>
              <w:t>Выполнил студент группы</w:t>
            </w:r>
          </w:p>
        </w:tc>
      </w:tr>
      <w:tr w:rsidR="001D7EB3" w:rsidRPr="003314D5" w14:paraId="6095783B" w14:textId="77777777" w:rsidTr="001D7EB3">
        <w:trPr>
          <w:cantSplit/>
        </w:trPr>
        <w:tc>
          <w:tcPr>
            <w:tcW w:w="3118" w:type="dxa"/>
            <w:gridSpan w:val="2"/>
            <w:tcBorders>
              <w:bottom w:val="single" w:sz="4" w:space="0" w:color="808080"/>
            </w:tcBorders>
            <w:vAlign w:val="center"/>
          </w:tcPr>
          <w:p w14:paraId="70215D4A" w14:textId="77777777" w:rsidR="001D7EB3" w:rsidRPr="003314D5" w:rsidRDefault="001D7EB3" w:rsidP="002B0EFF">
            <w:pPr>
              <w:pStyle w:val="af1"/>
              <w:spacing w:line="240" w:lineRule="auto"/>
              <w:ind w:firstLine="0"/>
              <w:jc w:val="center"/>
              <w:rPr>
                <w:i/>
                <w:sz w:val="20"/>
                <w:szCs w:val="20"/>
              </w:rPr>
            </w:pPr>
            <w:r w:rsidRPr="003314D5">
              <w:t>1ПИб-02-1оп-22</w:t>
            </w:r>
          </w:p>
        </w:tc>
        <w:tc>
          <w:tcPr>
            <w:tcW w:w="1773" w:type="dxa"/>
            <w:tcBorders>
              <w:bottom w:val="single" w:sz="4" w:space="0" w:color="808080"/>
            </w:tcBorders>
            <w:vAlign w:val="center"/>
          </w:tcPr>
          <w:p w14:paraId="66F50388" w14:textId="7F922F4F" w:rsidR="001D7EB3" w:rsidRPr="003314D5" w:rsidRDefault="001D7EB3" w:rsidP="002B0EFF">
            <w:pPr>
              <w:pStyle w:val="af1"/>
              <w:spacing w:line="240" w:lineRule="auto"/>
              <w:ind w:firstLine="0"/>
              <w:jc w:val="center"/>
              <w:rPr>
                <w:i/>
                <w:sz w:val="20"/>
                <w:szCs w:val="20"/>
              </w:rPr>
            </w:pPr>
            <w:r w:rsidRPr="003314D5">
              <w:rPr>
                <w:i/>
                <w:sz w:val="20"/>
                <w:szCs w:val="20"/>
              </w:rPr>
              <w:t>группа</w:t>
            </w:r>
          </w:p>
        </w:tc>
      </w:tr>
      <w:tr w:rsidR="002F7378" w:rsidRPr="003314D5" w14:paraId="663F59E7" w14:textId="77777777" w:rsidTr="0007357F">
        <w:trPr>
          <w:cantSplit/>
        </w:trPr>
        <w:tc>
          <w:tcPr>
            <w:tcW w:w="4891" w:type="dxa"/>
            <w:gridSpan w:val="3"/>
            <w:tcBorders>
              <w:bottom w:val="single" w:sz="4" w:space="0" w:color="808080"/>
            </w:tcBorders>
            <w:vAlign w:val="center"/>
          </w:tcPr>
          <w:p w14:paraId="61326AFD" w14:textId="77777777" w:rsidR="002F7378" w:rsidRPr="003314D5" w:rsidRDefault="002F7378" w:rsidP="00985806">
            <w:pPr>
              <w:pStyle w:val="af1"/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 w:rsidRPr="003314D5">
              <w:rPr>
                <w:sz w:val="20"/>
                <w:szCs w:val="20"/>
              </w:rPr>
              <w:t>направления подготовки (специальности)</w:t>
            </w:r>
          </w:p>
        </w:tc>
      </w:tr>
      <w:tr w:rsidR="00A00C1F" w:rsidRPr="003314D5" w14:paraId="7E3E5535" w14:textId="77777777" w:rsidTr="00A00C1F">
        <w:trPr>
          <w:cantSplit/>
        </w:trPr>
        <w:tc>
          <w:tcPr>
            <w:tcW w:w="1417" w:type="dxa"/>
            <w:tcBorders>
              <w:bottom w:val="single" w:sz="4" w:space="0" w:color="auto"/>
            </w:tcBorders>
            <w:vAlign w:val="center"/>
          </w:tcPr>
          <w:p w14:paraId="53342752" w14:textId="37C4DCF3" w:rsidR="00A00C1F" w:rsidRPr="003314D5" w:rsidRDefault="00A00C1F" w:rsidP="00A00C1F">
            <w:pPr>
              <w:pStyle w:val="af1"/>
              <w:spacing w:line="240" w:lineRule="auto"/>
              <w:ind w:firstLine="0"/>
              <w:jc w:val="right"/>
            </w:pPr>
            <w:r w:rsidRPr="003314D5">
              <w:t>09.03.04</w:t>
            </w:r>
          </w:p>
        </w:tc>
        <w:tc>
          <w:tcPr>
            <w:tcW w:w="3474" w:type="dxa"/>
            <w:gridSpan w:val="2"/>
            <w:tcBorders>
              <w:bottom w:val="single" w:sz="4" w:space="0" w:color="auto"/>
            </w:tcBorders>
            <w:vAlign w:val="center"/>
          </w:tcPr>
          <w:p w14:paraId="2768E5A3" w14:textId="165D1E83" w:rsidR="00A00C1F" w:rsidRPr="003314D5" w:rsidRDefault="00A00C1F" w:rsidP="00A00C1F">
            <w:pPr>
              <w:pStyle w:val="af1"/>
              <w:spacing w:line="240" w:lineRule="auto"/>
              <w:ind w:firstLine="0"/>
              <w:jc w:val="left"/>
            </w:pPr>
            <w:r w:rsidRPr="003314D5">
              <w:t>Программная инженерия</w:t>
            </w:r>
          </w:p>
        </w:tc>
      </w:tr>
      <w:tr w:rsidR="002F7378" w:rsidRPr="003314D5" w14:paraId="1E0ECEC9" w14:textId="77777777" w:rsidTr="0007357F">
        <w:trPr>
          <w:cantSplit/>
        </w:trPr>
        <w:tc>
          <w:tcPr>
            <w:tcW w:w="4891" w:type="dxa"/>
            <w:gridSpan w:val="3"/>
            <w:tcBorders>
              <w:top w:val="single" w:sz="4" w:space="0" w:color="auto"/>
            </w:tcBorders>
            <w:vAlign w:val="center"/>
          </w:tcPr>
          <w:p w14:paraId="3857DEE5" w14:textId="77777777" w:rsidR="002F7378" w:rsidRPr="003314D5" w:rsidRDefault="002F7378" w:rsidP="002B0EFF">
            <w:pPr>
              <w:pStyle w:val="af1"/>
              <w:spacing w:line="240" w:lineRule="auto"/>
              <w:ind w:firstLine="0"/>
              <w:jc w:val="center"/>
              <w:rPr>
                <w:b/>
                <w:i/>
                <w:iCs/>
                <w:sz w:val="20"/>
                <w:szCs w:val="20"/>
              </w:rPr>
            </w:pPr>
            <w:r w:rsidRPr="003314D5">
              <w:rPr>
                <w:i/>
                <w:iCs/>
                <w:sz w:val="20"/>
                <w:szCs w:val="20"/>
              </w:rPr>
              <w:t>шифр, наименование</w:t>
            </w:r>
          </w:p>
        </w:tc>
      </w:tr>
      <w:tr w:rsidR="002F7378" w:rsidRPr="003314D5" w14:paraId="10812B70" w14:textId="77777777" w:rsidTr="0007357F">
        <w:trPr>
          <w:cantSplit/>
        </w:trPr>
        <w:tc>
          <w:tcPr>
            <w:tcW w:w="4891" w:type="dxa"/>
            <w:gridSpan w:val="3"/>
            <w:tcBorders>
              <w:bottom w:val="single" w:sz="4" w:space="0" w:color="auto"/>
            </w:tcBorders>
            <w:vAlign w:val="center"/>
          </w:tcPr>
          <w:p w14:paraId="391FB575" w14:textId="28376599" w:rsidR="002F7378" w:rsidRPr="003314D5" w:rsidRDefault="00985806" w:rsidP="002B0EFF">
            <w:pPr>
              <w:pStyle w:val="af1"/>
              <w:spacing w:line="240" w:lineRule="auto"/>
              <w:ind w:firstLine="0"/>
              <w:jc w:val="center"/>
            </w:pPr>
            <w:r w:rsidRPr="003314D5">
              <w:t>Микуцких Григорий Андреевич</w:t>
            </w:r>
          </w:p>
        </w:tc>
      </w:tr>
      <w:tr w:rsidR="002F7378" w:rsidRPr="003314D5" w14:paraId="3EADF129" w14:textId="77777777" w:rsidTr="0007357F">
        <w:trPr>
          <w:cantSplit/>
        </w:trPr>
        <w:tc>
          <w:tcPr>
            <w:tcW w:w="4891" w:type="dxa"/>
            <w:gridSpan w:val="3"/>
            <w:tcBorders>
              <w:top w:val="single" w:sz="4" w:space="0" w:color="auto"/>
            </w:tcBorders>
          </w:tcPr>
          <w:p w14:paraId="466C2AAC" w14:textId="77777777" w:rsidR="002F7378" w:rsidRPr="003314D5" w:rsidRDefault="002F7378" w:rsidP="002B0EFF">
            <w:pPr>
              <w:pStyle w:val="af1"/>
              <w:spacing w:line="240" w:lineRule="auto"/>
              <w:ind w:firstLine="0"/>
              <w:jc w:val="center"/>
              <w:rPr>
                <w:i/>
                <w:iCs/>
                <w:sz w:val="20"/>
                <w:szCs w:val="20"/>
              </w:rPr>
            </w:pPr>
            <w:r w:rsidRPr="003314D5">
              <w:rPr>
                <w:i/>
                <w:iCs/>
                <w:sz w:val="20"/>
                <w:szCs w:val="20"/>
              </w:rPr>
              <w:t>фамилия, имя, отчество</w:t>
            </w:r>
          </w:p>
        </w:tc>
      </w:tr>
    </w:tbl>
    <w:p w14:paraId="32098238" w14:textId="77777777" w:rsidR="002F7378" w:rsidRPr="003314D5" w:rsidRDefault="002F7378" w:rsidP="00242693">
      <w:pPr>
        <w:pStyle w:val="af1"/>
      </w:pPr>
    </w:p>
    <w:tbl>
      <w:tblPr>
        <w:tblW w:w="4891" w:type="dxa"/>
        <w:tblInd w:w="4962" w:type="dxa"/>
        <w:tblLayout w:type="fixed"/>
        <w:tblLook w:val="00A0" w:firstRow="1" w:lastRow="0" w:firstColumn="1" w:lastColumn="0" w:noHBand="0" w:noVBand="0"/>
      </w:tblPr>
      <w:tblGrid>
        <w:gridCol w:w="4891"/>
      </w:tblGrid>
      <w:tr w:rsidR="002F7378" w:rsidRPr="003314D5" w14:paraId="63D2875E" w14:textId="77777777" w:rsidTr="0007357F">
        <w:trPr>
          <w:cantSplit/>
        </w:trPr>
        <w:tc>
          <w:tcPr>
            <w:tcW w:w="4891" w:type="dxa"/>
            <w:vAlign w:val="center"/>
          </w:tcPr>
          <w:p w14:paraId="31D56D65" w14:textId="77777777" w:rsidR="002F7378" w:rsidRPr="003314D5" w:rsidRDefault="002F7378" w:rsidP="00D330E3">
            <w:pPr>
              <w:pStyle w:val="af1"/>
              <w:spacing w:line="240" w:lineRule="auto"/>
              <w:ind w:firstLine="0"/>
              <w:jc w:val="left"/>
              <w:rPr>
                <w:b/>
                <w:sz w:val="24"/>
                <w:szCs w:val="24"/>
              </w:rPr>
            </w:pPr>
            <w:r w:rsidRPr="003314D5">
              <w:rPr>
                <w:sz w:val="24"/>
                <w:szCs w:val="24"/>
              </w:rPr>
              <w:t xml:space="preserve">Руководитель </w:t>
            </w:r>
          </w:p>
        </w:tc>
      </w:tr>
      <w:tr w:rsidR="002F7378" w:rsidRPr="003314D5" w14:paraId="7D0D2F51" w14:textId="77777777" w:rsidTr="0007357F">
        <w:trPr>
          <w:cantSplit/>
        </w:trPr>
        <w:tc>
          <w:tcPr>
            <w:tcW w:w="4891" w:type="dxa"/>
            <w:tcBorders>
              <w:bottom w:val="single" w:sz="4" w:space="0" w:color="808080"/>
            </w:tcBorders>
            <w:vAlign w:val="center"/>
          </w:tcPr>
          <w:p w14:paraId="1EA00C86" w14:textId="1F26974E" w:rsidR="002F7378" w:rsidRPr="003314D5" w:rsidRDefault="00985806" w:rsidP="002B0EFF">
            <w:pPr>
              <w:pStyle w:val="af1"/>
              <w:spacing w:line="240" w:lineRule="auto"/>
              <w:ind w:firstLine="0"/>
              <w:jc w:val="center"/>
            </w:pPr>
            <w:proofErr w:type="spellStart"/>
            <w:r w:rsidRPr="003314D5">
              <w:t>Пышницкий</w:t>
            </w:r>
            <w:proofErr w:type="spellEnd"/>
            <w:r w:rsidRPr="003314D5">
              <w:t xml:space="preserve"> К.М.</w:t>
            </w:r>
          </w:p>
        </w:tc>
      </w:tr>
      <w:tr w:rsidR="002F7378" w:rsidRPr="003314D5" w14:paraId="29AB1A11" w14:textId="77777777" w:rsidTr="0007357F">
        <w:trPr>
          <w:cantSplit/>
        </w:trPr>
        <w:tc>
          <w:tcPr>
            <w:tcW w:w="4891" w:type="dxa"/>
            <w:tcBorders>
              <w:bottom w:val="single" w:sz="4" w:space="0" w:color="808080"/>
            </w:tcBorders>
            <w:vAlign w:val="center"/>
          </w:tcPr>
          <w:p w14:paraId="7DDD30EE" w14:textId="70416217" w:rsidR="002F7378" w:rsidRPr="003314D5" w:rsidRDefault="002F7378" w:rsidP="002B0EFF">
            <w:pPr>
              <w:pStyle w:val="af1"/>
              <w:spacing w:line="240" w:lineRule="auto"/>
              <w:ind w:firstLine="0"/>
              <w:jc w:val="center"/>
              <w:rPr>
                <w:b/>
                <w:i/>
                <w:iCs/>
                <w:sz w:val="20"/>
                <w:szCs w:val="20"/>
              </w:rPr>
            </w:pPr>
            <w:r w:rsidRPr="003314D5">
              <w:rPr>
                <w:i/>
                <w:iCs/>
                <w:sz w:val="20"/>
                <w:szCs w:val="20"/>
              </w:rPr>
              <w:t>фамилия, имя, отчество</w:t>
            </w:r>
          </w:p>
        </w:tc>
      </w:tr>
      <w:tr w:rsidR="002F7378" w:rsidRPr="003314D5" w14:paraId="24818F19" w14:textId="77777777" w:rsidTr="0007357F">
        <w:trPr>
          <w:cantSplit/>
        </w:trPr>
        <w:tc>
          <w:tcPr>
            <w:tcW w:w="4891" w:type="dxa"/>
            <w:tcBorders>
              <w:bottom w:val="single" w:sz="4" w:space="0" w:color="808080"/>
            </w:tcBorders>
            <w:vAlign w:val="center"/>
          </w:tcPr>
          <w:p w14:paraId="2413BE8B" w14:textId="09D819FF" w:rsidR="002F7378" w:rsidRPr="003314D5" w:rsidRDefault="00985806" w:rsidP="002B0EFF">
            <w:pPr>
              <w:pStyle w:val="af1"/>
              <w:spacing w:line="240" w:lineRule="auto"/>
              <w:ind w:firstLine="0"/>
              <w:jc w:val="center"/>
            </w:pPr>
            <w:r w:rsidRPr="003314D5">
              <w:t>Старший преподаватель</w:t>
            </w:r>
          </w:p>
        </w:tc>
      </w:tr>
      <w:tr w:rsidR="002F7378" w:rsidRPr="003314D5" w14:paraId="65450EBC" w14:textId="77777777" w:rsidTr="0007357F">
        <w:trPr>
          <w:cantSplit/>
        </w:trPr>
        <w:tc>
          <w:tcPr>
            <w:tcW w:w="4891" w:type="dxa"/>
            <w:tcBorders>
              <w:top w:val="single" w:sz="4" w:space="0" w:color="808080"/>
            </w:tcBorders>
          </w:tcPr>
          <w:p w14:paraId="195B7931" w14:textId="77777777" w:rsidR="002F7378" w:rsidRPr="003314D5" w:rsidRDefault="002F7378" w:rsidP="002B0EFF">
            <w:pPr>
              <w:pStyle w:val="af1"/>
              <w:spacing w:line="240" w:lineRule="auto"/>
              <w:ind w:firstLine="0"/>
              <w:jc w:val="center"/>
              <w:rPr>
                <w:i/>
                <w:iCs/>
                <w:sz w:val="20"/>
                <w:szCs w:val="20"/>
              </w:rPr>
            </w:pPr>
            <w:r w:rsidRPr="003314D5">
              <w:rPr>
                <w:i/>
                <w:iCs/>
                <w:sz w:val="20"/>
                <w:szCs w:val="20"/>
              </w:rPr>
              <w:t>должность</w:t>
            </w:r>
          </w:p>
        </w:tc>
      </w:tr>
    </w:tbl>
    <w:p w14:paraId="25533C82" w14:textId="77777777" w:rsidR="002F7378" w:rsidRPr="003314D5" w:rsidRDefault="002F7378" w:rsidP="00242693">
      <w:pPr>
        <w:pStyle w:val="af1"/>
      </w:pPr>
    </w:p>
    <w:tbl>
      <w:tblPr>
        <w:tblW w:w="4891" w:type="dxa"/>
        <w:tblInd w:w="4962" w:type="dxa"/>
        <w:tblLayout w:type="fixed"/>
        <w:tblLook w:val="00A0" w:firstRow="1" w:lastRow="0" w:firstColumn="1" w:lastColumn="0" w:noHBand="0" w:noVBand="0"/>
      </w:tblPr>
      <w:tblGrid>
        <w:gridCol w:w="4891"/>
      </w:tblGrid>
      <w:tr w:rsidR="002F7378" w:rsidRPr="003314D5" w14:paraId="43CB2C1F" w14:textId="77777777" w:rsidTr="0007357F">
        <w:trPr>
          <w:cantSplit/>
        </w:trPr>
        <w:tc>
          <w:tcPr>
            <w:tcW w:w="4891" w:type="dxa"/>
            <w:vAlign w:val="center"/>
          </w:tcPr>
          <w:p w14:paraId="05450486" w14:textId="77777777" w:rsidR="002F7378" w:rsidRPr="003314D5" w:rsidRDefault="002F7378" w:rsidP="00D330E3">
            <w:pPr>
              <w:pStyle w:val="af1"/>
              <w:spacing w:line="240" w:lineRule="auto"/>
              <w:ind w:firstLine="0"/>
              <w:jc w:val="left"/>
              <w:rPr>
                <w:b/>
                <w:sz w:val="24"/>
                <w:szCs w:val="24"/>
              </w:rPr>
            </w:pPr>
            <w:r w:rsidRPr="003314D5">
              <w:rPr>
                <w:sz w:val="24"/>
                <w:szCs w:val="24"/>
              </w:rPr>
              <w:t xml:space="preserve">Дата представления работы </w:t>
            </w:r>
          </w:p>
        </w:tc>
      </w:tr>
      <w:tr w:rsidR="002F7378" w:rsidRPr="003314D5" w14:paraId="16CBCBAE" w14:textId="77777777" w:rsidTr="0007357F">
        <w:trPr>
          <w:cantSplit/>
        </w:trPr>
        <w:tc>
          <w:tcPr>
            <w:tcW w:w="4891" w:type="dxa"/>
          </w:tcPr>
          <w:p w14:paraId="646877E0" w14:textId="77777777" w:rsidR="002F7378" w:rsidRPr="003314D5" w:rsidRDefault="002F7378" w:rsidP="00D330E3">
            <w:pPr>
              <w:pStyle w:val="af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3314D5">
              <w:rPr>
                <w:sz w:val="24"/>
                <w:szCs w:val="24"/>
              </w:rPr>
              <w:t>«______»</w:t>
            </w:r>
            <w:r w:rsidR="00CD6BDF" w:rsidRPr="003314D5">
              <w:rPr>
                <w:sz w:val="24"/>
                <w:szCs w:val="24"/>
              </w:rPr>
              <w:t xml:space="preserve"> </w:t>
            </w:r>
            <w:r w:rsidRPr="003314D5">
              <w:rPr>
                <w:sz w:val="24"/>
                <w:szCs w:val="24"/>
              </w:rPr>
              <w:t>_________________ 2026 г.</w:t>
            </w:r>
          </w:p>
        </w:tc>
      </w:tr>
      <w:tr w:rsidR="002F7378" w:rsidRPr="003314D5" w14:paraId="0D007A64" w14:textId="77777777" w:rsidTr="0007357F">
        <w:trPr>
          <w:cantSplit/>
        </w:trPr>
        <w:tc>
          <w:tcPr>
            <w:tcW w:w="4891" w:type="dxa"/>
          </w:tcPr>
          <w:p w14:paraId="23519CFE" w14:textId="77777777" w:rsidR="002F7378" w:rsidRPr="003314D5" w:rsidRDefault="002F7378" w:rsidP="00D330E3">
            <w:pPr>
              <w:pStyle w:val="af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</w:tr>
      <w:tr w:rsidR="002F7378" w:rsidRPr="003314D5" w14:paraId="28FBC71A" w14:textId="77777777" w:rsidTr="0007357F">
        <w:trPr>
          <w:cantSplit/>
        </w:trPr>
        <w:tc>
          <w:tcPr>
            <w:tcW w:w="4891" w:type="dxa"/>
          </w:tcPr>
          <w:p w14:paraId="6664180E" w14:textId="77777777" w:rsidR="002F7378" w:rsidRPr="003314D5" w:rsidRDefault="002F7378" w:rsidP="00D330E3">
            <w:pPr>
              <w:pStyle w:val="af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3314D5">
              <w:rPr>
                <w:sz w:val="24"/>
                <w:szCs w:val="24"/>
              </w:rPr>
              <w:t xml:space="preserve">Заключение о допуске к защите </w:t>
            </w:r>
          </w:p>
        </w:tc>
      </w:tr>
      <w:tr w:rsidR="002F7378" w:rsidRPr="003314D5" w14:paraId="6FDD40D8" w14:textId="77777777" w:rsidTr="0007357F">
        <w:trPr>
          <w:cantSplit/>
        </w:trPr>
        <w:tc>
          <w:tcPr>
            <w:tcW w:w="4891" w:type="dxa"/>
            <w:tcBorders>
              <w:bottom w:val="single" w:sz="4" w:space="0" w:color="auto"/>
            </w:tcBorders>
          </w:tcPr>
          <w:p w14:paraId="5E11E724" w14:textId="77777777" w:rsidR="002F7378" w:rsidRPr="003314D5" w:rsidRDefault="002F7378" w:rsidP="00D330E3">
            <w:pPr>
              <w:pStyle w:val="af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</w:tr>
      <w:tr w:rsidR="002F7378" w:rsidRPr="003314D5" w14:paraId="1FEC87EE" w14:textId="77777777" w:rsidTr="0007357F">
        <w:trPr>
          <w:cantSplit/>
        </w:trPr>
        <w:tc>
          <w:tcPr>
            <w:tcW w:w="4891" w:type="dxa"/>
            <w:tcBorders>
              <w:bottom w:val="single" w:sz="4" w:space="0" w:color="auto"/>
            </w:tcBorders>
          </w:tcPr>
          <w:p w14:paraId="160D8679" w14:textId="77777777" w:rsidR="002F7378" w:rsidRPr="003314D5" w:rsidRDefault="002F7378" w:rsidP="00D330E3">
            <w:pPr>
              <w:pStyle w:val="af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</w:tr>
      <w:tr w:rsidR="002F7378" w:rsidRPr="003314D5" w14:paraId="16E28378" w14:textId="77777777" w:rsidTr="0007357F">
        <w:trPr>
          <w:cantSplit/>
        </w:trPr>
        <w:tc>
          <w:tcPr>
            <w:tcW w:w="4891" w:type="dxa"/>
            <w:tcBorders>
              <w:bottom w:val="single" w:sz="4" w:space="0" w:color="auto"/>
            </w:tcBorders>
          </w:tcPr>
          <w:p w14:paraId="5027833C" w14:textId="77777777" w:rsidR="002F7378" w:rsidRPr="003314D5" w:rsidRDefault="002F7378" w:rsidP="00D330E3">
            <w:pPr>
              <w:pStyle w:val="af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</w:p>
        </w:tc>
      </w:tr>
      <w:tr w:rsidR="002F7378" w:rsidRPr="003314D5" w14:paraId="745FBF75" w14:textId="77777777" w:rsidTr="0007357F">
        <w:trPr>
          <w:cantSplit/>
        </w:trPr>
        <w:tc>
          <w:tcPr>
            <w:tcW w:w="4891" w:type="dxa"/>
            <w:tcBorders>
              <w:top w:val="single" w:sz="4" w:space="0" w:color="auto"/>
            </w:tcBorders>
          </w:tcPr>
          <w:p w14:paraId="0ADA50F0" w14:textId="77777777" w:rsidR="002F7378" w:rsidRPr="003314D5" w:rsidRDefault="002F7378" w:rsidP="0007357F">
            <w:pPr>
              <w:ind w:firstLine="0"/>
              <w:rPr>
                <w:sz w:val="24"/>
                <w:szCs w:val="24"/>
              </w:rPr>
            </w:pPr>
          </w:p>
        </w:tc>
      </w:tr>
      <w:tr w:rsidR="002F7378" w:rsidRPr="003314D5" w14:paraId="0A3E1782" w14:textId="77777777" w:rsidTr="0007357F">
        <w:trPr>
          <w:cantSplit/>
        </w:trPr>
        <w:tc>
          <w:tcPr>
            <w:tcW w:w="4891" w:type="dxa"/>
          </w:tcPr>
          <w:p w14:paraId="1840D528" w14:textId="77777777" w:rsidR="002F7378" w:rsidRPr="003314D5" w:rsidRDefault="002F7378" w:rsidP="00D330E3">
            <w:pPr>
              <w:pStyle w:val="af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3314D5">
              <w:rPr>
                <w:sz w:val="24"/>
                <w:szCs w:val="24"/>
              </w:rPr>
              <w:t>Оценка _______________, _______________</w:t>
            </w:r>
          </w:p>
        </w:tc>
      </w:tr>
      <w:tr w:rsidR="002F7378" w:rsidRPr="003314D5" w14:paraId="4598C4E2" w14:textId="77777777" w:rsidTr="0007357F">
        <w:trPr>
          <w:cantSplit/>
        </w:trPr>
        <w:tc>
          <w:tcPr>
            <w:tcW w:w="4891" w:type="dxa"/>
          </w:tcPr>
          <w:p w14:paraId="0B187DA4" w14:textId="77777777" w:rsidR="002F7378" w:rsidRPr="003314D5" w:rsidRDefault="002F7378" w:rsidP="00FF0E9B">
            <w:pPr>
              <w:pStyle w:val="af1"/>
              <w:jc w:val="right"/>
              <w:rPr>
                <w:i/>
                <w:iCs/>
                <w:sz w:val="20"/>
                <w:szCs w:val="20"/>
              </w:rPr>
            </w:pPr>
            <w:r w:rsidRPr="003314D5">
              <w:rPr>
                <w:i/>
                <w:iCs/>
                <w:sz w:val="20"/>
                <w:szCs w:val="20"/>
              </w:rPr>
              <w:t>количество баллов</w:t>
            </w:r>
          </w:p>
        </w:tc>
      </w:tr>
      <w:tr w:rsidR="002F7378" w:rsidRPr="003314D5" w14:paraId="159A1B79" w14:textId="77777777" w:rsidTr="0007357F">
        <w:trPr>
          <w:cantSplit/>
        </w:trPr>
        <w:tc>
          <w:tcPr>
            <w:tcW w:w="4891" w:type="dxa"/>
          </w:tcPr>
          <w:p w14:paraId="10C5F6CF" w14:textId="77777777" w:rsidR="002F7378" w:rsidRPr="003314D5" w:rsidRDefault="002F7378" w:rsidP="00D330E3">
            <w:pPr>
              <w:pStyle w:val="af1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3314D5">
              <w:rPr>
                <w:sz w:val="24"/>
                <w:szCs w:val="24"/>
              </w:rPr>
              <w:t>Подпись преподавателя_________________</w:t>
            </w:r>
          </w:p>
        </w:tc>
      </w:tr>
    </w:tbl>
    <w:p w14:paraId="541CB43E" w14:textId="77777777" w:rsidR="002F7378" w:rsidRPr="003314D5" w:rsidRDefault="002F7378" w:rsidP="00242693">
      <w:pPr>
        <w:pStyle w:val="af1"/>
      </w:pPr>
    </w:p>
    <w:tbl>
      <w:tblPr>
        <w:tblStyle w:val="aff4"/>
        <w:tblW w:w="0" w:type="auto"/>
        <w:tblInd w:w="38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62"/>
        <w:gridCol w:w="785"/>
      </w:tblGrid>
      <w:tr w:rsidR="002F7378" w:rsidRPr="003314D5" w14:paraId="4E96448D" w14:textId="77777777" w:rsidTr="002F7378">
        <w:tc>
          <w:tcPr>
            <w:tcW w:w="1558" w:type="dxa"/>
          </w:tcPr>
          <w:p w14:paraId="6C3B8CB5" w14:textId="77777777" w:rsidR="002F7378" w:rsidRPr="003314D5" w:rsidRDefault="002F7378" w:rsidP="00BD180E">
            <w:pPr>
              <w:pStyle w:val="af1"/>
              <w:ind w:firstLine="9"/>
              <w:jc w:val="center"/>
              <w:rPr>
                <w:sz w:val="28"/>
                <w:szCs w:val="28"/>
              </w:rPr>
            </w:pPr>
            <w:r w:rsidRPr="003314D5">
              <w:rPr>
                <w:sz w:val="28"/>
                <w:szCs w:val="28"/>
              </w:rPr>
              <w:t>Череповец,</w:t>
            </w:r>
          </w:p>
        </w:tc>
        <w:tc>
          <w:tcPr>
            <w:tcW w:w="776" w:type="dxa"/>
            <w:tcBorders>
              <w:bottom w:val="single" w:sz="4" w:space="0" w:color="auto"/>
            </w:tcBorders>
          </w:tcPr>
          <w:p w14:paraId="4391E1F5" w14:textId="77777777" w:rsidR="002F7378" w:rsidRPr="003314D5" w:rsidRDefault="002F7378" w:rsidP="00BD180E">
            <w:pPr>
              <w:pStyle w:val="af1"/>
              <w:ind w:firstLine="9"/>
              <w:jc w:val="center"/>
              <w:rPr>
                <w:sz w:val="28"/>
                <w:szCs w:val="28"/>
              </w:rPr>
            </w:pPr>
            <w:r w:rsidRPr="003314D5">
              <w:rPr>
                <w:sz w:val="28"/>
                <w:szCs w:val="28"/>
              </w:rPr>
              <w:t>2026</w:t>
            </w:r>
          </w:p>
        </w:tc>
      </w:tr>
      <w:tr w:rsidR="002F7378" w:rsidRPr="00421220" w14:paraId="7BFEA7BF" w14:textId="77777777" w:rsidTr="002F7378">
        <w:tc>
          <w:tcPr>
            <w:tcW w:w="1558" w:type="dxa"/>
          </w:tcPr>
          <w:p w14:paraId="75D0B92D" w14:textId="77777777" w:rsidR="002F7378" w:rsidRPr="003314D5" w:rsidRDefault="002F7378" w:rsidP="0007357F">
            <w:pPr>
              <w:ind w:firstLine="0"/>
              <w:jc w:val="center"/>
              <w:rPr>
                <w:sz w:val="28"/>
                <w:szCs w:val="28"/>
              </w:rPr>
            </w:pPr>
          </w:p>
        </w:tc>
        <w:tc>
          <w:tcPr>
            <w:tcW w:w="776" w:type="dxa"/>
            <w:tcBorders>
              <w:top w:val="single" w:sz="4" w:space="0" w:color="auto"/>
            </w:tcBorders>
          </w:tcPr>
          <w:p w14:paraId="635CD906" w14:textId="77777777" w:rsidR="002F7378" w:rsidRPr="00AD31B3" w:rsidRDefault="002F7378" w:rsidP="00BD180E">
            <w:pPr>
              <w:pStyle w:val="af1"/>
              <w:ind w:firstLine="0"/>
              <w:jc w:val="center"/>
              <w:rPr>
                <w:i/>
                <w:iCs/>
                <w:sz w:val="28"/>
                <w:szCs w:val="28"/>
                <w:lang w:val="en-US"/>
              </w:rPr>
            </w:pPr>
            <w:r w:rsidRPr="003314D5">
              <w:rPr>
                <w:i/>
                <w:iCs/>
              </w:rPr>
              <w:t>год</w:t>
            </w:r>
          </w:p>
        </w:tc>
      </w:tr>
    </w:tbl>
    <w:p w14:paraId="73765227" w14:textId="77777777" w:rsidR="002F7378" w:rsidRDefault="002F7378" w:rsidP="0092069F">
      <w:pPr>
        <w:pStyle w:val="af1"/>
      </w:pPr>
    </w:p>
    <w:p w14:paraId="1D3AA778" w14:textId="77777777" w:rsidR="002F7378" w:rsidRDefault="002F7378">
      <w:pPr>
        <w:sectPr w:rsidR="002F7378" w:rsidSect="002F7378">
          <w:headerReference w:type="default" r:id="rId8"/>
          <w:footerReference w:type="default" r:id="rId9"/>
          <w:headerReference w:type="first" r:id="rId10"/>
          <w:pgSz w:w="11906" w:h="16838"/>
          <w:pgMar w:top="1134" w:right="567" w:bottom="1134" w:left="1701" w:header="708" w:footer="708" w:gutter="0"/>
          <w:cols w:space="708"/>
          <w:titlePg/>
          <w:docGrid w:linePitch="381"/>
        </w:sectPr>
      </w:pPr>
    </w:p>
    <w:sdt>
      <w:sdtPr>
        <w:rPr>
          <w:rFonts w:eastAsia="Times New Roman" w:cstheme="minorBidi"/>
          <w:kern w:val="2"/>
          <w:lang w:eastAsia="en-US"/>
          <w14:ligatures w14:val="standardContextual"/>
        </w:rPr>
        <w:id w:val="-49229558"/>
        <w:docPartObj>
          <w:docPartGallery w:val="Table of Contents"/>
          <w:docPartUnique/>
        </w:docPartObj>
      </w:sdtPr>
      <w:sdtContent>
        <w:p w14:paraId="6E375F76" w14:textId="77777777" w:rsidR="0051182E" w:rsidRPr="0051182E" w:rsidRDefault="0051182E" w:rsidP="0051182E">
          <w:pPr>
            <w:pStyle w:val="ae"/>
          </w:pPr>
          <w:r w:rsidRPr="0051182E">
            <w:t>Оглавление</w:t>
          </w:r>
        </w:p>
        <w:p w14:paraId="587E607F" w14:textId="1B2863D5" w:rsidR="00C75A2D" w:rsidRDefault="0051182E">
          <w:pPr>
            <w:pStyle w:val="1"/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8762633" w:history="1">
            <w:r w:rsidR="00C75A2D" w:rsidRPr="00E969B1">
              <w:rPr>
                <w:rStyle w:val="af"/>
                <w:noProof/>
              </w:rPr>
              <w:t>Введение</w:t>
            </w:r>
            <w:r w:rsidR="00C75A2D">
              <w:rPr>
                <w:noProof/>
                <w:webHidden/>
              </w:rPr>
              <w:tab/>
            </w:r>
            <w:r w:rsidR="00C75A2D">
              <w:rPr>
                <w:noProof/>
                <w:webHidden/>
              </w:rPr>
              <w:fldChar w:fldCharType="begin"/>
            </w:r>
            <w:r w:rsidR="00C75A2D">
              <w:rPr>
                <w:noProof/>
                <w:webHidden/>
              </w:rPr>
              <w:instrText xml:space="preserve"> PAGEREF _Toc218762633 \h </w:instrText>
            </w:r>
            <w:r w:rsidR="00C75A2D">
              <w:rPr>
                <w:noProof/>
                <w:webHidden/>
              </w:rPr>
            </w:r>
            <w:r w:rsidR="00C75A2D">
              <w:rPr>
                <w:noProof/>
                <w:webHidden/>
              </w:rPr>
              <w:fldChar w:fldCharType="separate"/>
            </w:r>
            <w:r w:rsidR="004D3135">
              <w:rPr>
                <w:noProof/>
                <w:webHidden/>
              </w:rPr>
              <w:t>3</w:t>
            </w:r>
            <w:r w:rsidR="00C75A2D">
              <w:rPr>
                <w:noProof/>
                <w:webHidden/>
              </w:rPr>
              <w:fldChar w:fldCharType="end"/>
            </w:r>
          </w:hyperlink>
        </w:p>
        <w:p w14:paraId="0348BB03" w14:textId="2F064F84" w:rsidR="00C75A2D" w:rsidRDefault="00000000">
          <w:pPr>
            <w:pStyle w:val="1"/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ru-RU"/>
            </w:rPr>
          </w:pPr>
          <w:hyperlink w:anchor="_Toc218762634" w:history="1">
            <w:r w:rsidR="00C75A2D" w:rsidRPr="00E969B1">
              <w:rPr>
                <w:rStyle w:val="af"/>
                <w:noProof/>
              </w:rPr>
              <w:t>1.</w:t>
            </w:r>
            <w:r w:rsidR="00C75A2D">
              <w:rPr>
                <w:rFonts w:asciiTheme="minorHAnsi" w:eastAsiaTheme="minorEastAsia" w:hAnsiTheme="minorHAnsi"/>
                <w:noProof/>
                <w:color w:val="auto"/>
                <w:sz w:val="24"/>
                <w:szCs w:val="24"/>
                <w:lang w:eastAsia="ru-RU"/>
              </w:rPr>
              <w:tab/>
            </w:r>
            <w:r w:rsidR="00C75A2D" w:rsidRPr="00E969B1">
              <w:rPr>
                <w:rStyle w:val="af"/>
                <w:noProof/>
              </w:rPr>
              <w:t>Описание предметной области</w:t>
            </w:r>
            <w:r w:rsidR="00C75A2D">
              <w:rPr>
                <w:noProof/>
                <w:webHidden/>
              </w:rPr>
              <w:tab/>
            </w:r>
            <w:r w:rsidR="00C75A2D">
              <w:rPr>
                <w:noProof/>
                <w:webHidden/>
              </w:rPr>
              <w:fldChar w:fldCharType="begin"/>
            </w:r>
            <w:r w:rsidR="00C75A2D">
              <w:rPr>
                <w:noProof/>
                <w:webHidden/>
              </w:rPr>
              <w:instrText xml:space="preserve"> PAGEREF _Toc218762634 \h </w:instrText>
            </w:r>
            <w:r w:rsidR="00C75A2D">
              <w:rPr>
                <w:noProof/>
                <w:webHidden/>
              </w:rPr>
            </w:r>
            <w:r w:rsidR="00C75A2D">
              <w:rPr>
                <w:noProof/>
                <w:webHidden/>
              </w:rPr>
              <w:fldChar w:fldCharType="separate"/>
            </w:r>
            <w:r w:rsidR="004D3135">
              <w:rPr>
                <w:noProof/>
                <w:webHidden/>
              </w:rPr>
              <w:t>4</w:t>
            </w:r>
            <w:r w:rsidR="00C75A2D">
              <w:rPr>
                <w:noProof/>
                <w:webHidden/>
              </w:rPr>
              <w:fldChar w:fldCharType="end"/>
            </w:r>
          </w:hyperlink>
        </w:p>
        <w:p w14:paraId="183B1186" w14:textId="5D2269AF" w:rsidR="00C75A2D" w:rsidRDefault="00000000">
          <w:pPr>
            <w:pStyle w:val="1"/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ru-RU"/>
            </w:rPr>
          </w:pPr>
          <w:hyperlink w:anchor="_Toc218762635" w:history="1">
            <w:r w:rsidR="00C75A2D" w:rsidRPr="00E969B1">
              <w:rPr>
                <w:rStyle w:val="af"/>
                <w:noProof/>
              </w:rPr>
              <w:t>2.</w:t>
            </w:r>
            <w:r w:rsidR="00C75A2D">
              <w:rPr>
                <w:rFonts w:asciiTheme="minorHAnsi" w:eastAsiaTheme="minorEastAsia" w:hAnsiTheme="minorHAnsi"/>
                <w:noProof/>
                <w:color w:val="auto"/>
                <w:sz w:val="24"/>
                <w:szCs w:val="24"/>
                <w:lang w:eastAsia="ru-RU"/>
              </w:rPr>
              <w:tab/>
            </w:r>
            <w:r w:rsidR="00C75A2D" w:rsidRPr="00E969B1">
              <w:rPr>
                <w:rStyle w:val="af"/>
                <w:noProof/>
              </w:rPr>
              <w:t>Описание фреймворка Spring</w:t>
            </w:r>
            <w:r w:rsidR="00C75A2D">
              <w:rPr>
                <w:noProof/>
                <w:webHidden/>
              </w:rPr>
              <w:tab/>
            </w:r>
            <w:r w:rsidR="00C75A2D">
              <w:rPr>
                <w:noProof/>
                <w:webHidden/>
              </w:rPr>
              <w:fldChar w:fldCharType="begin"/>
            </w:r>
            <w:r w:rsidR="00C75A2D">
              <w:rPr>
                <w:noProof/>
                <w:webHidden/>
              </w:rPr>
              <w:instrText xml:space="preserve"> PAGEREF _Toc218762635 \h </w:instrText>
            </w:r>
            <w:r w:rsidR="00C75A2D">
              <w:rPr>
                <w:noProof/>
                <w:webHidden/>
              </w:rPr>
            </w:r>
            <w:r w:rsidR="00C75A2D">
              <w:rPr>
                <w:noProof/>
                <w:webHidden/>
              </w:rPr>
              <w:fldChar w:fldCharType="separate"/>
            </w:r>
            <w:r w:rsidR="004D3135">
              <w:rPr>
                <w:noProof/>
                <w:webHidden/>
              </w:rPr>
              <w:t>5</w:t>
            </w:r>
            <w:r w:rsidR="00C75A2D">
              <w:rPr>
                <w:noProof/>
                <w:webHidden/>
              </w:rPr>
              <w:fldChar w:fldCharType="end"/>
            </w:r>
          </w:hyperlink>
        </w:p>
        <w:p w14:paraId="2D1BF456" w14:textId="499A9BF9" w:rsidR="00C75A2D" w:rsidRDefault="00000000">
          <w:pPr>
            <w:pStyle w:val="1"/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ru-RU"/>
            </w:rPr>
          </w:pPr>
          <w:hyperlink w:anchor="_Toc218762636" w:history="1">
            <w:r w:rsidR="00C75A2D" w:rsidRPr="00E969B1">
              <w:rPr>
                <w:rStyle w:val="af"/>
                <w:noProof/>
              </w:rPr>
              <w:t>3.</w:t>
            </w:r>
            <w:r w:rsidR="00C75A2D">
              <w:rPr>
                <w:rFonts w:asciiTheme="minorHAnsi" w:eastAsiaTheme="minorEastAsia" w:hAnsiTheme="minorHAnsi"/>
                <w:noProof/>
                <w:color w:val="auto"/>
                <w:sz w:val="24"/>
                <w:szCs w:val="24"/>
                <w:lang w:eastAsia="ru-RU"/>
              </w:rPr>
              <w:tab/>
            </w:r>
            <w:r w:rsidR="00C75A2D" w:rsidRPr="00E969B1">
              <w:rPr>
                <w:rStyle w:val="af"/>
                <w:noProof/>
              </w:rPr>
              <w:t xml:space="preserve">Описание фреймворка </w:t>
            </w:r>
            <w:r w:rsidR="00C75A2D" w:rsidRPr="00E969B1">
              <w:rPr>
                <w:rStyle w:val="af"/>
                <w:noProof/>
                <w:lang w:val="en-US"/>
              </w:rPr>
              <w:t>Vaadin</w:t>
            </w:r>
            <w:r w:rsidR="00C75A2D">
              <w:rPr>
                <w:noProof/>
                <w:webHidden/>
              </w:rPr>
              <w:tab/>
            </w:r>
            <w:r w:rsidR="00C75A2D">
              <w:rPr>
                <w:noProof/>
                <w:webHidden/>
              </w:rPr>
              <w:fldChar w:fldCharType="begin"/>
            </w:r>
            <w:r w:rsidR="00C75A2D">
              <w:rPr>
                <w:noProof/>
                <w:webHidden/>
              </w:rPr>
              <w:instrText xml:space="preserve"> PAGEREF _Toc218762636 \h </w:instrText>
            </w:r>
            <w:r w:rsidR="00C75A2D">
              <w:rPr>
                <w:noProof/>
                <w:webHidden/>
              </w:rPr>
            </w:r>
            <w:r w:rsidR="00C75A2D">
              <w:rPr>
                <w:noProof/>
                <w:webHidden/>
              </w:rPr>
              <w:fldChar w:fldCharType="separate"/>
            </w:r>
            <w:r w:rsidR="004D3135">
              <w:rPr>
                <w:noProof/>
                <w:webHidden/>
              </w:rPr>
              <w:t>12</w:t>
            </w:r>
            <w:r w:rsidR="00C75A2D">
              <w:rPr>
                <w:noProof/>
                <w:webHidden/>
              </w:rPr>
              <w:fldChar w:fldCharType="end"/>
            </w:r>
          </w:hyperlink>
        </w:p>
        <w:p w14:paraId="247949A1" w14:textId="2F1AD1A5" w:rsidR="00C75A2D" w:rsidRDefault="00000000">
          <w:pPr>
            <w:pStyle w:val="1"/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ru-RU"/>
            </w:rPr>
          </w:pPr>
          <w:hyperlink w:anchor="_Toc218762637" w:history="1">
            <w:r w:rsidR="00C75A2D" w:rsidRPr="00E969B1">
              <w:rPr>
                <w:rStyle w:val="af"/>
                <w:noProof/>
              </w:rPr>
              <w:t>4.</w:t>
            </w:r>
            <w:r w:rsidR="00C75A2D">
              <w:rPr>
                <w:rFonts w:asciiTheme="minorHAnsi" w:eastAsiaTheme="minorEastAsia" w:hAnsiTheme="minorHAnsi"/>
                <w:noProof/>
                <w:color w:val="auto"/>
                <w:sz w:val="24"/>
                <w:szCs w:val="24"/>
                <w:lang w:eastAsia="ru-RU"/>
              </w:rPr>
              <w:tab/>
            </w:r>
            <w:r w:rsidR="00C75A2D" w:rsidRPr="00E969B1">
              <w:rPr>
                <w:rStyle w:val="af"/>
                <w:noProof/>
              </w:rPr>
              <w:t xml:space="preserve">Описание </w:t>
            </w:r>
            <w:r w:rsidR="00C75A2D" w:rsidRPr="00E969B1">
              <w:rPr>
                <w:rStyle w:val="af"/>
                <w:noProof/>
                <w:lang w:val="en-US"/>
              </w:rPr>
              <w:t>Spring</w:t>
            </w:r>
            <w:r w:rsidR="00C75A2D" w:rsidRPr="00E969B1">
              <w:rPr>
                <w:rStyle w:val="af"/>
                <w:noProof/>
              </w:rPr>
              <w:t xml:space="preserve"> </w:t>
            </w:r>
            <w:r w:rsidR="00C75A2D" w:rsidRPr="00E969B1">
              <w:rPr>
                <w:rStyle w:val="af"/>
                <w:noProof/>
                <w:lang w:val="en-US"/>
              </w:rPr>
              <w:t>Boot</w:t>
            </w:r>
            <w:r w:rsidR="00C75A2D">
              <w:rPr>
                <w:noProof/>
                <w:webHidden/>
              </w:rPr>
              <w:tab/>
            </w:r>
            <w:r w:rsidR="00C75A2D">
              <w:rPr>
                <w:noProof/>
                <w:webHidden/>
              </w:rPr>
              <w:fldChar w:fldCharType="begin"/>
            </w:r>
            <w:r w:rsidR="00C75A2D">
              <w:rPr>
                <w:noProof/>
                <w:webHidden/>
              </w:rPr>
              <w:instrText xml:space="preserve"> PAGEREF _Toc218762637 \h </w:instrText>
            </w:r>
            <w:r w:rsidR="00C75A2D">
              <w:rPr>
                <w:noProof/>
                <w:webHidden/>
              </w:rPr>
            </w:r>
            <w:r w:rsidR="00C75A2D">
              <w:rPr>
                <w:noProof/>
                <w:webHidden/>
              </w:rPr>
              <w:fldChar w:fldCharType="separate"/>
            </w:r>
            <w:r w:rsidR="004D3135">
              <w:rPr>
                <w:noProof/>
                <w:webHidden/>
              </w:rPr>
              <w:t>14</w:t>
            </w:r>
            <w:r w:rsidR="00C75A2D">
              <w:rPr>
                <w:noProof/>
                <w:webHidden/>
              </w:rPr>
              <w:fldChar w:fldCharType="end"/>
            </w:r>
          </w:hyperlink>
        </w:p>
        <w:p w14:paraId="5C0A7CC7" w14:textId="58E5A992" w:rsidR="00C75A2D" w:rsidRDefault="00000000">
          <w:pPr>
            <w:pStyle w:val="1"/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ru-RU"/>
            </w:rPr>
          </w:pPr>
          <w:hyperlink w:anchor="_Toc218762638" w:history="1">
            <w:r w:rsidR="00C75A2D" w:rsidRPr="00E969B1">
              <w:rPr>
                <w:rStyle w:val="af"/>
                <w:noProof/>
              </w:rPr>
              <w:t>5.</w:t>
            </w:r>
            <w:r w:rsidR="00C75A2D">
              <w:rPr>
                <w:rFonts w:asciiTheme="minorHAnsi" w:eastAsiaTheme="minorEastAsia" w:hAnsiTheme="minorHAnsi"/>
                <w:noProof/>
                <w:color w:val="auto"/>
                <w:sz w:val="24"/>
                <w:szCs w:val="24"/>
                <w:lang w:eastAsia="ru-RU"/>
              </w:rPr>
              <w:tab/>
            </w:r>
            <w:r w:rsidR="00C75A2D" w:rsidRPr="00E969B1">
              <w:rPr>
                <w:rStyle w:val="af"/>
                <w:noProof/>
              </w:rPr>
              <w:t>Описание созданного приложения</w:t>
            </w:r>
            <w:r w:rsidR="00C75A2D">
              <w:rPr>
                <w:noProof/>
                <w:webHidden/>
              </w:rPr>
              <w:tab/>
            </w:r>
            <w:r w:rsidR="00C75A2D">
              <w:rPr>
                <w:noProof/>
                <w:webHidden/>
              </w:rPr>
              <w:fldChar w:fldCharType="begin"/>
            </w:r>
            <w:r w:rsidR="00C75A2D">
              <w:rPr>
                <w:noProof/>
                <w:webHidden/>
              </w:rPr>
              <w:instrText xml:space="preserve"> PAGEREF _Toc218762638 \h </w:instrText>
            </w:r>
            <w:r w:rsidR="00C75A2D">
              <w:rPr>
                <w:noProof/>
                <w:webHidden/>
              </w:rPr>
            </w:r>
            <w:r w:rsidR="00C75A2D">
              <w:rPr>
                <w:noProof/>
                <w:webHidden/>
              </w:rPr>
              <w:fldChar w:fldCharType="separate"/>
            </w:r>
            <w:r w:rsidR="004D3135">
              <w:rPr>
                <w:noProof/>
                <w:webHidden/>
              </w:rPr>
              <w:t>15</w:t>
            </w:r>
            <w:r w:rsidR="00C75A2D">
              <w:rPr>
                <w:noProof/>
                <w:webHidden/>
              </w:rPr>
              <w:fldChar w:fldCharType="end"/>
            </w:r>
          </w:hyperlink>
        </w:p>
        <w:p w14:paraId="1961CF96" w14:textId="038BC845" w:rsidR="00C75A2D" w:rsidRDefault="00000000">
          <w:pPr>
            <w:pStyle w:val="23"/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ru-RU"/>
            </w:rPr>
          </w:pPr>
          <w:hyperlink w:anchor="_Toc218762639" w:history="1">
            <w:r w:rsidR="00C75A2D" w:rsidRPr="00E969B1">
              <w:rPr>
                <w:rStyle w:val="af"/>
                <w:noProof/>
              </w:rPr>
              <w:t>5.1.</w:t>
            </w:r>
            <w:r w:rsidR="00C75A2D">
              <w:rPr>
                <w:rFonts w:asciiTheme="minorHAnsi" w:eastAsiaTheme="minorEastAsia" w:hAnsiTheme="minorHAnsi"/>
                <w:noProof/>
                <w:color w:val="auto"/>
                <w:sz w:val="24"/>
                <w:szCs w:val="24"/>
                <w:lang w:eastAsia="ru-RU"/>
              </w:rPr>
              <w:tab/>
            </w:r>
            <w:r w:rsidR="00C75A2D" w:rsidRPr="00E969B1">
              <w:rPr>
                <w:rStyle w:val="af"/>
                <w:noProof/>
              </w:rPr>
              <w:t>Постановка задачи</w:t>
            </w:r>
            <w:r w:rsidR="00C75A2D">
              <w:rPr>
                <w:noProof/>
                <w:webHidden/>
              </w:rPr>
              <w:tab/>
            </w:r>
            <w:r w:rsidR="00C75A2D">
              <w:rPr>
                <w:noProof/>
                <w:webHidden/>
              </w:rPr>
              <w:fldChar w:fldCharType="begin"/>
            </w:r>
            <w:r w:rsidR="00C75A2D">
              <w:rPr>
                <w:noProof/>
                <w:webHidden/>
              </w:rPr>
              <w:instrText xml:space="preserve"> PAGEREF _Toc218762639 \h </w:instrText>
            </w:r>
            <w:r w:rsidR="00C75A2D">
              <w:rPr>
                <w:noProof/>
                <w:webHidden/>
              </w:rPr>
            </w:r>
            <w:r w:rsidR="00C75A2D">
              <w:rPr>
                <w:noProof/>
                <w:webHidden/>
              </w:rPr>
              <w:fldChar w:fldCharType="separate"/>
            </w:r>
            <w:r w:rsidR="004D3135">
              <w:rPr>
                <w:noProof/>
                <w:webHidden/>
              </w:rPr>
              <w:t>15</w:t>
            </w:r>
            <w:r w:rsidR="00C75A2D">
              <w:rPr>
                <w:noProof/>
                <w:webHidden/>
              </w:rPr>
              <w:fldChar w:fldCharType="end"/>
            </w:r>
          </w:hyperlink>
        </w:p>
        <w:p w14:paraId="5865798B" w14:textId="5493C9DD" w:rsidR="00C75A2D" w:rsidRDefault="00000000">
          <w:pPr>
            <w:pStyle w:val="23"/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ru-RU"/>
            </w:rPr>
          </w:pPr>
          <w:hyperlink w:anchor="_Toc218762640" w:history="1">
            <w:r w:rsidR="00C75A2D" w:rsidRPr="00E969B1">
              <w:rPr>
                <w:rStyle w:val="af"/>
                <w:noProof/>
              </w:rPr>
              <w:t>5.2.</w:t>
            </w:r>
            <w:r w:rsidR="00C75A2D">
              <w:rPr>
                <w:rFonts w:asciiTheme="minorHAnsi" w:eastAsiaTheme="minorEastAsia" w:hAnsiTheme="minorHAnsi"/>
                <w:noProof/>
                <w:color w:val="auto"/>
                <w:sz w:val="24"/>
                <w:szCs w:val="24"/>
                <w:lang w:eastAsia="ru-RU"/>
              </w:rPr>
              <w:tab/>
            </w:r>
            <w:r w:rsidR="00C75A2D" w:rsidRPr="00E969B1">
              <w:rPr>
                <w:rStyle w:val="af"/>
                <w:noProof/>
              </w:rPr>
              <w:t>Логическое проектирование приложения</w:t>
            </w:r>
            <w:r w:rsidR="00C75A2D">
              <w:rPr>
                <w:noProof/>
                <w:webHidden/>
              </w:rPr>
              <w:tab/>
            </w:r>
            <w:r w:rsidR="00C75A2D">
              <w:rPr>
                <w:noProof/>
                <w:webHidden/>
              </w:rPr>
              <w:fldChar w:fldCharType="begin"/>
            </w:r>
            <w:r w:rsidR="00C75A2D">
              <w:rPr>
                <w:noProof/>
                <w:webHidden/>
              </w:rPr>
              <w:instrText xml:space="preserve"> PAGEREF _Toc218762640 \h </w:instrText>
            </w:r>
            <w:r w:rsidR="00C75A2D">
              <w:rPr>
                <w:noProof/>
                <w:webHidden/>
              </w:rPr>
            </w:r>
            <w:r w:rsidR="00C75A2D">
              <w:rPr>
                <w:noProof/>
                <w:webHidden/>
              </w:rPr>
              <w:fldChar w:fldCharType="separate"/>
            </w:r>
            <w:r w:rsidR="004D3135">
              <w:rPr>
                <w:noProof/>
                <w:webHidden/>
              </w:rPr>
              <w:t>16</w:t>
            </w:r>
            <w:r w:rsidR="00C75A2D">
              <w:rPr>
                <w:noProof/>
                <w:webHidden/>
              </w:rPr>
              <w:fldChar w:fldCharType="end"/>
            </w:r>
          </w:hyperlink>
        </w:p>
        <w:p w14:paraId="47F4B159" w14:textId="5CF4D41E" w:rsidR="00C75A2D" w:rsidRDefault="00000000">
          <w:pPr>
            <w:pStyle w:val="31"/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ru-RU"/>
            </w:rPr>
          </w:pPr>
          <w:hyperlink w:anchor="_Toc218762641" w:history="1">
            <w:r w:rsidR="00C75A2D" w:rsidRPr="00E969B1">
              <w:rPr>
                <w:rStyle w:val="af"/>
                <w:noProof/>
              </w:rPr>
              <w:t>5.2.1.</w:t>
            </w:r>
            <w:r w:rsidR="00C75A2D">
              <w:rPr>
                <w:rFonts w:asciiTheme="minorHAnsi" w:eastAsiaTheme="minorEastAsia" w:hAnsiTheme="minorHAnsi"/>
                <w:noProof/>
                <w:color w:val="auto"/>
                <w:sz w:val="24"/>
                <w:szCs w:val="24"/>
                <w:lang w:eastAsia="ru-RU"/>
              </w:rPr>
              <w:tab/>
            </w:r>
            <w:r w:rsidR="00C75A2D" w:rsidRPr="00E969B1">
              <w:rPr>
                <w:rStyle w:val="af"/>
                <w:noProof/>
              </w:rPr>
              <w:t>Проектирование базы данных</w:t>
            </w:r>
            <w:r w:rsidR="00C75A2D">
              <w:rPr>
                <w:noProof/>
                <w:webHidden/>
              </w:rPr>
              <w:tab/>
            </w:r>
            <w:r w:rsidR="00C75A2D">
              <w:rPr>
                <w:noProof/>
                <w:webHidden/>
              </w:rPr>
              <w:fldChar w:fldCharType="begin"/>
            </w:r>
            <w:r w:rsidR="00C75A2D">
              <w:rPr>
                <w:noProof/>
                <w:webHidden/>
              </w:rPr>
              <w:instrText xml:space="preserve"> PAGEREF _Toc218762641 \h </w:instrText>
            </w:r>
            <w:r w:rsidR="00C75A2D">
              <w:rPr>
                <w:noProof/>
                <w:webHidden/>
              </w:rPr>
            </w:r>
            <w:r w:rsidR="00C75A2D">
              <w:rPr>
                <w:noProof/>
                <w:webHidden/>
              </w:rPr>
              <w:fldChar w:fldCharType="separate"/>
            </w:r>
            <w:r w:rsidR="004D3135">
              <w:rPr>
                <w:noProof/>
                <w:webHidden/>
              </w:rPr>
              <w:t>16</w:t>
            </w:r>
            <w:r w:rsidR="00C75A2D">
              <w:rPr>
                <w:noProof/>
                <w:webHidden/>
              </w:rPr>
              <w:fldChar w:fldCharType="end"/>
            </w:r>
          </w:hyperlink>
        </w:p>
        <w:p w14:paraId="114473BC" w14:textId="2FE5C87E" w:rsidR="00C75A2D" w:rsidRDefault="00000000">
          <w:pPr>
            <w:pStyle w:val="31"/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ru-RU"/>
            </w:rPr>
          </w:pPr>
          <w:hyperlink w:anchor="_Toc218762642" w:history="1">
            <w:r w:rsidR="00C75A2D" w:rsidRPr="00E969B1">
              <w:rPr>
                <w:rStyle w:val="af"/>
                <w:noProof/>
              </w:rPr>
              <w:t>5.2.2.</w:t>
            </w:r>
            <w:r w:rsidR="00C75A2D">
              <w:rPr>
                <w:rFonts w:asciiTheme="minorHAnsi" w:eastAsiaTheme="minorEastAsia" w:hAnsiTheme="minorHAnsi"/>
                <w:noProof/>
                <w:color w:val="auto"/>
                <w:sz w:val="24"/>
                <w:szCs w:val="24"/>
                <w:lang w:eastAsia="ru-RU"/>
              </w:rPr>
              <w:tab/>
            </w:r>
            <w:r w:rsidR="00C75A2D" w:rsidRPr="00E969B1">
              <w:rPr>
                <w:rStyle w:val="af"/>
                <w:noProof/>
              </w:rPr>
              <w:t>Диаграмма классов</w:t>
            </w:r>
            <w:r w:rsidR="00C75A2D">
              <w:rPr>
                <w:noProof/>
                <w:webHidden/>
              </w:rPr>
              <w:tab/>
            </w:r>
            <w:r w:rsidR="00C75A2D">
              <w:rPr>
                <w:noProof/>
                <w:webHidden/>
              </w:rPr>
              <w:fldChar w:fldCharType="begin"/>
            </w:r>
            <w:r w:rsidR="00C75A2D">
              <w:rPr>
                <w:noProof/>
                <w:webHidden/>
              </w:rPr>
              <w:instrText xml:space="preserve"> PAGEREF _Toc218762642 \h </w:instrText>
            </w:r>
            <w:r w:rsidR="00C75A2D">
              <w:rPr>
                <w:noProof/>
                <w:webHidden/>
              </w:rPr>
            </w:r>
            <w:r w:rsidR="00C75A2D">
              <w:rPr>
                <w:noProof/>
                <w:webHidden/>
              </w:rPr>
              <w:fldChar w:fldCharType="separate"/>
            </w:r>
            <w:r w:rsidR="004D3135">
              <w:rPr>
                <w:noProof/>
                <w:webHidden/>
              </w:rPr>
              <w:t>17</w:t>
            </w:r>
            <w:r w:rsidR="00C75A2D">
              <w:rPr>
                <w:noProof/>
                <w:webHidden/>
              </w:rPr>
              <w:fldChar w:fldCharType="end"/>
            </w:r>
          </w:hyperlink>
        </w:p>
        <w:p w14:paraId="0A18A2F4" w14:textId="29103D56" w:rsidR="00C75A2D" w:rsidRDefault="00000000">
          <w:pPr>
            <w:pStyle w:val="23"/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ru-RU"/>
            </w:rPr>
          </w:pPr>
          <w:hyperlink w:anchor="_Toc218762643" w:history="1">
            <w:r w:rsidR="00C75A2D" w:rsidRPr="00E969B1">
              <w:rPr>
                <w:rStyle w:val="af"/>
                <w:noProof/>
              </w:rPr>
              <w:t>5.3.</w:t>
            </w:r>
            <w:r w:rsidR="00C75A2D">
              <w:rPr>
                <w:rFonts w:asciiTheme="minorHAnsi" w:eastAsiaTheme="minorEastAsia" w:hAnsiTheme="minorHAnsi"/>
                <w:noProof/>
                <w:color w:val="auto"/>
                <w:sz w:val="24"/>
                <w:szCs w:val="24"/>
                <w:lang w:eastAsia="ru-RU"/>
              </w:rPr>
              <w:tab/>
            </w:r>
            <w:r w:rsidR="00C75A2D" w:rsidRPr="00E969B1">
              <w:rPr>
                <w:rStyle w:val="af"/>
                <w:noProof/>
              </w:rPr>
              <w:t>Физическое проектирование приложения</w:t>
            </w:r>
            <w:r w:rsidR="00C75A2D">
              <w:rPr>
                <w:noProof/>
                <w:webHidden/>
              </w:rPr>
              <w:tab/>
            </w:r>
            <w:r w:rsidR="00C75A2D">
              <w:rPr>
                <w:noProof/>
                <w:webHidden/>
              </w:rPr>
              <w:fldChar w:fldCharType="begin"/>
            </w:r>
            <w:r w:rsidR="00C75A2D">
              <w:rPr>
                <w:noProof/>
                <w:webHidden/>
              </w:rPr>
              <w:instrText xml:space="preserve"> PAGEREF _Toc218762643 \h </w:instrText>
            </w:r>
            <w:r w:rsidR="00C75A2D">
              <w:rPr>
                <w:noProof/>
                <w:webHidden/>
              </w:rPr>
            </w:r>
            <w:r w:rsidR="00C75A2D">
              <w:rPr>
                <w:noProof/>
                <w:webHidden/>
              </w:rPr>
              <w:fldChar w:fldCharType="separate"/>
            </w:r>
            <w:r w:rsidR="004D3135">
              <w:rPr>
                <w:noProof/>
                <w:webHidden/>
              </w:rPr>
              <w:t>29</w:t>
            </w:r>
            <w:r w:rsidR="00C75A2D">
              <w:rPr>
                <w:noProof/>
                <w:webHidden/>
              </w:rPr>
              <w:fldChar w:fldCharType="end"/>
            </w:r>
          </w:hyperlink>
        </w:p>
        <w:p w14:paraId="6E303232" w14:textId="2ADF7D42" w:rsidR="00C75A2D" w:rsidRDefault="00000000">
          <w:pPr>
            <w:pStyle w:val="31"/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ru-RU"/>
            </w:rPr>
          </w:pPr>
          <w:hyperlink w:anchor="_Toc218762644" w:history="1">
            <w:r w:rsidR="00C75A2D" w:rsidRPr="00E969B1">
              <w:rPr>
                <w:rStyle w:val="af"/>
                <w:noProof/>
              </w:rPr>
              <w:t>5.3.1.</w:t>
            </w:r>
            <w:r w:rsidR="00C75A2D">
              <w:rPr>
                <w:rFonts w:asciiTheme="minorHAnsi" w:eastAsiaTheme="minorEastAsia" w:hAnsiTheme="minorHAnsi"/>
                <w:noProof/>
                <w:color w:val="auto"/>
                <w:sz w:val="24"/>
                <w:szCs w:val="24"/>
                <w:lang w:eastAsia="ru-RU"/>
              </w:rPr>
              <w:tab/>
            </w:r>
            <w:r w:rsidR="00C75A2D" w:rsidRPr="00E969B1">
              <w:rPr>
                <w:rStyle w:val="af"/>
                <w:noProof/>
              </w:rPr>
              <w:t>Проектирование клиентской части</w:t>
            </w:r>
            <w:r w:rsidR="00C75A2D">
              <w:rPr>
                <w:noProof/>
                <w:webHidden/>
              </w:rPr>
              <w:tab/>
            </w:r>
            <w:r w:rsidR="00C75A2D">
              <w:rPr>
                <w:noProof/>
                <w:webHidden/>
              </w:rPr>
              <w:fldChar w:fldCharType="begin"/>
            </w:r>
            <w:r w:rsidR="00C75A2D">
              <w:rPr>
                <w:noProof/>
                <w:webHidden/>
              </w:rPr>
              <w:instrText xml:space="preserve"> PAGEREF _Toc218762644 \h </w:instrText>
            </w:r>
            <w:r w:rsidR="00C75A2D">
              <w:rPr>
                <w:noProof/>
                <w:webHidden/>
              </w:rPr>
            </w:r>
            <w:r w:rsidR="00C75A2D">
              <w:rPr>
                <w:noProof/>
                <w:webHidden/>
              </w:rPr>
              <w:fldChar w:fldCharType="separate"/>
            </w:r>
            <w:r w:rsidR="004D3135">
              <w:rPr>
                <w:noProof/>
                <w:webHidden/>
              </w:rPr>
              <w:t>30</w:t>
            </w:r>
            <w:r w:rsidR="00C75A2D">
              <w:rPr>
                <w:noProof/>
                <w:webHidden/>
              </w:rPr>
              <w:fldChar w:fldCharType="end"/>
            </w:r>
          </w:hyperlink>
        </w:p>
        <w:p w14:paraId="4A0293E9" w14:textId="69F766CE" w:rsidR="00C75A2D" w:rsidRDefault="00000000">
          <w:pPr>
            <w:pStyle w:val="31"/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ru-RU"/>
            </w:rPr>
          </w:pPr>
          <w:hyperlink w:anchor="_Toc218762645" w:history="1">
            <w:r w:rsidR="00C75A2D" w:rsidRPr="00E969B1">
              <w:rPr>
                <w:rStyle w:val="af"/>
                <w:noProof/>
              </w:rPr>
              <w:t>5.3.2.</w:t>
            </w:r>
            <w:r w:rsidR="00C75A2D">
              <w:rPr>
                <w:rFonts w:asciiTheme="minorHAnsi" w:eastAsiaTheme="minorEastAsia" w:hAnsiTheme="minorHAnsi"/>
                <w:noProof/>
                <w:color w:val="auto"/>
                <w:sz w:val="24"/>
                <w:szCs w:val="24"/>
                <w:lang w:eastAsia="ru-RU"/>
              </w:rPr>
              <w:tab/>
            </w:r>
            <w:r w:rsidR="00C75A2D" w:rsidRPr="00E969B1">
              <w:rPr>
                <w:rStyle w:val="af"/>
                <w:noProof/>
              </w:rPr>
              <w:t>Проектирование серверной части</w:t>
            </w:r>
            <w:r w:rsidR="00C75A2D">
              <w:rPr>
                <w:noProof/>
                <w:webHidden/>
              </w:rPr>
              <w:tab/>
            </w:r>
            <w:r w:rsidR="00C75A2D">
              <w:rPr>
                <w:noProof/>
                <w:webHidden/>
              </w:rPr>
              <w:fldChar w:fldCharType="begin"/>
            </w:r>
            <w:r w:rsidR="00C75A2D">
              <w:rPr>
                <w:noProof/>
                <w:webHidden/>
              </w:rPr>
              <w:instrText xml:space="preserve"> PAGEREF _Toc218762645 \h </w:instrText>
            </w:r>
            <w:r w:rsidR="00C75A2D">
              <w:rPr>
                <w:noProof/>
                <w:webHidden/>
              </w:rPr>
            </w:r>
            <w:r w:rsidR="00C75A2D">
              <w:rPr>
                <w:noProof/>
                <w:webHidden/>
              </w:rPr>
              <w:fldChar w:fldCharType="separate"/>
            </w:r>
            <w:r w:rsidR="004D3135">
              <w:rPr>
                <w:noProof/>
                <w:webHidden/>
              </w:rPr>
              <w:t>31</w:t>
            </w:r>
            <w:r w:rsidR="00C75A2D">
              <w:rPr>
                <w:noProof/>
                <w:webHidden/>
              </w:rPr>
              <w:fldChar w:fldCharType="end"/>
            </w:r>
          </w:hyperlink>
        </w:p>
        <w:p w14:paraId="5FF13346" w14:textId="6A6168BD" w:rsidR="00C75A2D" w:rsidRDefault="00000000">
          <w:pPr>
            <w:pStyle w:val="31"/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ru-RU"/>
            </w:rPr>
          </w:pPr>
          <w:hyperlink w:anchor="_Toc218762646" w:history="1">
            <w:r w:rsidR="00C75A2D" w:rsidRPr="00E969B1">
              <w:rPr>
                <w:rStyle w:val="af"/>
                <w:noProof/>
              </w:rPr>
              <w:t>5.3.3.</w:t>
            </w:r>
            <w:r w:rsidR="00C75A2D">
              <w:rPr>
                <w:rFonts w:asciiTheme="minorHAnsi" w:eastAsiaTheme="minorEastAsia" w:hAnsiTheme="minorHAnsi"/>
                <w:noProof/>
                <w:color w:val="auto"/>
                <w:sz w:val="24"/>
                <w:szCs w:val="24"/>
                <w:lang w:eastAsia="ru-RU"/>
              </w:rPr>
              <w:tab/>
            </w:r>
            <w:r w:rsidR="00C75A2D" w:rsidRPr="00E969B1">
              <w:rPr>
                <w:rStyle w:val="af"/>
                <w:noProof/>
              </w:rPr>
              <w:t>Тестирование</w:t>
            </w:r>
            <w:r w:rsidR="00C75A2D">
              <w:rPr>
                <w:noProof/>
                <w:webHidden/>
              </w:rPr>
              <w:tab/>
            </w:r>
            <w:r w:rsidR="00C75A2D">
              <w:rPr>
                <w:noProof/>
                <w:webHidden/>
              </w:rPr>
              <w:fldChar w:fldCharType="begin"/>
            </w:r>
            <w:r w:rsidR="00C75A2D">
              <w:rPr>
                <w:noProof/>
                <w:webHidden/>
              </w:rPr>
              <w:instrText xml:space="preserve"> PAGEREF _Toc218762646 \h </w:instrText>
            </w:r>
            <w:r w:rsidR="00C75A2D">
              <w:rPr>
                <w:noProof/>
                <w:webHidden/>
              </w:rPr>
            </w:r>
            <w:r w:rsidR="00C75A2D">
              <w:rPr>
                <w:noProof/>
                <w:webHidden/>
              </w:rPr>
              <w:fldChar w:fldCharType="separate"/>
            </w:r>
            <w:r w:rsidR="004D3135">
              <w:rPr>
                <w:noProof/>
                <w:webHidden/>
              </w:rPr>
              <w:t>32</w:t>
            </w:r>
            <w:r w:rsidR="00C75A2D">
              <w:rPr>
                <w:noProof/>
                <w:webHidden/>
              </w:rPr>
              <w:fldChar w:fldCharType="end"/>
            </w:r>
          </w:hyperlink>
        </w:p>
        <w:p w14:paraId="4348F845" w14:textId="1812966F" w:rsidR="00C75A2D" w:rsidRDefault="00000000">
          <w:pPr>
            <w:pStyle w:val="23"/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ru-RU"/>
            </w:rPr>
          </w:pPr>
          <w:hyperlink w:anchor="_Toc218762647" w:history="1">
            <w:r w:rsidR="00C75A2D" w:rsidRPr="00E969B1">
              <w:rPr>
                <w:rStyle w:val="af"/>
                <w:noProof/>
              </w:rPr>
              <w:t>5.4.</w:t>
            </w:r>
            <w:r w:rsidR="00C75A2D">
              <w:rPr>
                <w:rFonts w:asciiTheme="minorHAnsi" w:eastAsiaTheme="minorEastAsia" w:hAnsiTheme="minorHAnsi"/>
                <w:noProof/>
                <w:color w:val="auto"/>
                <w:sz w:val="24"/>
                <w:szCs w:val="24"/>
                <w:lang w:eastAsia="ru-RU"/>
              </w:rPr>
              <w:tab/>
            </w:r>
            <w:r w:rsidR="00C75A2D" w:rsidRPr="00E969B1">
              <w:rPr>
                <w:rStyle w:val="af"/>
                <w:noProof/>
              </w:rPr>
              <w:t>Результаты работы</w:t>
            </w:r>
            <w:r w:rsidR="00C75A2D">
              <w:rPr>
                <w:noProof/>
                <w:webHidden/>
              </w:rPr>
              <w:tab/>
            </w:r>
            <w:r w:rsidR="00C75A2D">
              <w:rPr>
                <w:noProof/>
                <w:webHidden/>
              </w:rPr>
              <w:fldChar w:fldCharType="begin"/>
            </w:r>
            <w:r w:rsidR="00C75A2D">
              <w:rPr>
                <w:noProof/>
                <w:webHidden/>
              </w:rPr>
              <w:instrText xml:space="preserve"> PAGEREF _Toc218762647 \h </w:instrText>
            </w:r>
            <w:r w:rsidR="00C75A2D">
              <w:rPr>
                <w:noProof/>
                <w:webHidden/>
              </w:rPr>
            </w:r>
            <w:r w:rsidR="00C75A2D">
              <w:rPr>
                <w:noProof/>
                <w:webHidden/>
              </w:rPr>
              <w:fldChar w:fldCharType="separate"/>
            </w:r>
            <w:r w:rsidR="004D3135">
              <w:rPr>
                <w:noProof/>
                <w:webHidden/>
              </w:rPr>
              <w:t>34</w:t>
            </w:r>
            <w:r w:rsidR="00C75A2D">
              <w:rPr>
                <w:noProof/>
                <w:webHidden/>
              </w:rPr>
              <w:fldChar w:fldCharType="end"/>
            </w:r>
          </w:hyperlink>
        </w:p>
        <w:p w14:paraId="616941DC" w14:textId="17B15EFF" w:rsidR="00C75A2D" w:rsidRDefault="00000000">
          <w:pPr>
            <w:pStyle w:val="1"/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ru-RU"/>
            </w:rPr>
          </w:pPr>
          <w:hyperlink w:anchor="_Toc218762648" w:history="1">
            <w:r w:rsidR="00C75A2D" w:rsidRPr="00E969B1">
              <w:rPr>
                <w:rStyle w:val="af"/>
                <w:noProof/>
              </w:rPr>
              <w:t>Заключение</w:t>
            </w:r>
            <w:r w:rsidR="00C75A2D">
              <w:rPr>
                <w:noProof/>
                <w:webHidden/>
              </w:rPr>
              <w:tab/>
            </w:r>
            <w:r w:rsidR="00C75A2D">
              <w:rPr>
                <w:noProof/>
                <w:webHidden/>
              </w:rPr>
              <w:fldChar w:fldCharType="begin"/>
            </w:r>
            <w:r w:rsidR="00C75A2D">
              <w:rPr>
                <w:noProof/>
                <w:webHidden/>
              </w:rPr>
              <w:instrText xml:space="preserve"> PAGEREF _Toc218762648 \h </w:instrText>
            </w:r>
            <w:r w:rsidR="00C75A2D">
              <w:rPr>
                <w:noProof/>
                <w:webHidden/>
              </w:rPr>
            </w:r>
            <w:r w:rsidR="00C75A2D">
              <w:rPr>
                <w:noProof/>
                <w:webHidden/>
              </w:rPr>
              <w:fldChar w:fldCharType="separate"/>
            </w:r>
            <w:r w:rsidR="004D3135">
              <w:rPr>
                <w:noProof/>
                <w:webHidden/>
              </w:rPr>
              <w:t>35</w:t>
            </w:r>
            <w:r w:rsidR="00C75A2D">
              <w:rPr>
                <w:noProof/>
                <w:webHidden/>
              </w:rPr>
              <w:fldChar w:fldCharType="end"/>
            </w:r>
          </w:hyperlink>
        </w:p>
        <w:p w14:paraId="1E108A1D" w14:textId="016EF5C6" w:rsidR="00C75A2D" w:rsidRDefault="00000000">
          <w:pPr>
            <w:pStyle w:val="1"/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ru-RU"/>
            </w:rPr>
          </w:pPr>
          <w:hyperlink w:anchor="_Toc218762649" w:history="1">
            <w:r w:rsidR="00C75A2D" w:rsidRPr="00E969B1">
              <w:rPr>
                <w:rStyle w:val="af"/>
                <w:noProof/>
              </w:rPr>
              <w:t>Список литературы</w:t>
            </w:r>
            <w:r w:rsidR="00C75A2D">
              <w:rPr>
                <w:noProof/>
                <w:webHidden/>
              </w:rPr>
              <w:tab/>
            </w:r>
            <w:r w:rsidR="00C75A2D">
              <w:rPr>
                <w:noProof/>
                <w:webHidden/>
              </w:rPr>
              <w:fldChar w:fldCharType="begin"/>
            </w:r>
            <w:r w:rsidR="00C75A2D">
              <w:rPr>
                <w:noProof/>
                <w:webHidden/>
              </w:rPr>
              <w:instrText xml:space="preserve"> PAGEREF _Toc218762649 \h </w:instrText>
            </w:r>
            <w:r w:rsidR="00C75A2D">
              <w:rPr>
                <w:noProof/>
                <w:webHidden/>
              </w:rPr>
            </w:r>
            <w:r w:rsidR="00C75A2D">
              <w:rPr>
                <w:noProof/>
                <w:webHidden/>
              </w:rPr>
              <w:fldChar w:fldCharType="separate"/>
            </w:r>
            <w:r w:rsidR="004D3135">
              <w:rPr>
                <w:noProof/>
                <w:webHidden/>
              </w:rPr>
              <w:t>36</w:t>
            </w:r>
            <w:r w:rsidR="00C75A2D">
              <w:rPr>
                <w:noProof/>
                <w:webHidden/>
              </w:rPr>
              <w:fldChar w:fldCharType="end"/>
            </w:r>
          </w:hyperlink>
        </w:p>
        <w:p w14:paraId="7B8F314E" w14:textId="6E650998" w:rsidR="00C75A2D" w:rsidRDefault="00000000">
          <w:pPr>
            <w:pStyle w:val="1"/>
            <w:tabs>
              <w:tab w:val="left" w:pos="2448"/>
            </w:tabs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ru-RU"/>
            </w:rPr>
          </w:pPr>
          <w:hyperlink w:anchor="_Toc218762650" w:history="1">
            <w:r w:rsidR="00C75A2D" w:rsidRPr="00E969B1">
              <w:rPr>
                <w:rStyle w:val="af"/>
                <w:noProof/>
              </w:rPr>
              <w:t>Приложение 1.</w:t>
            </w:r>
            <w:r w:rsidR="00C75A2D">
              <w:rPr>
                <w:rFonts w:asciiTheme="minorHAnsi" w:eastAsiaTheme="minorEastAsia" w:hAnsiTheme="minorHAnsi"/>
                <w:noProof/>
                <w:color w:val="auto"/>
                <w:sz w:val="24"/>
                <w:szCs w:val="24"/>
                <w:lang w:eastAsia="ru-RU"/>
              </w:rPr>
              <w:tab/>
            </w:r>
            <w:r w:rsidR="00C75A2D" w:rsidRPr="00E969B1">
              <w:rPr>
                <w:rStyle w:val="af"/>
                <w:noProof/>
              </w:rPr>
              <w:t>Техническое задание</w:t>
            </w:r>
            <w:r w:rsidR="00C75A2D">
              <w:rPr>
                <w:noProof/>
                <w:webHidden/>
              </w:rPr>
              <w:tab/>
            </w:r>
            <w:r w:rsidR="00C75A2D">
              <w:rPr>
                <w:noProof/>
                <w:webHidden/>
              </w:rPr>
              <w:fldChar w:fldCharType="begin"/>
            </w:r>
            <w:r w:rsidR="00C75A2D">
              <w:rPr>
                <w:noProof/>
                <w:webHidden/>
              </w:rPr>
              <w:instrText xml:space="preserve"> PAGEREF _Toc218762650 \h </w:instrText>
            </w:r>
            <w:r w:rsidR="00C75A2D">
              <w:rPr>
                <w:noProof/>
                <w:webHidden/>
              </w:rPr>
            </w:r>
            <w:r w:rsidR="00C75A2D">
              <w:rPr>
                <w:noProof/>
                <w:webHidden/>
              </w:rPr>
              <w:fldChar w:fldCharType="separate"/>
            </w:r>
            <w:r w:rsidR="004D3135">
              <w:rPr>
                <w:noProof/>
                <w:webHidden/>
              </w:rPr>
              <w:t>38</w:t>
            </w:r>
            <w:r w:rsidR="00C75A2D">
              <w:rPr>
                <w:noProof/>
                <w:webHidden/>
              </w:rPr>
              <w:fldChar w:fldCharType="end"/>
            </w:r>
          </w:hyperlink>
        </w:p>
        <w:p w14:paraId="3F637512" w14:textId="1959A7C3" w:rsidR="00C75A2D" w:rsidRDefault="00000000">
          <w:pPr>
            <w:pStyle w:val="1"/>
            <w:tabs>
              <w:tab w:val="left" w:pos="2448"/>
            </w:tabs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ru-RU"/>
            </w:rPr>
          </w:pPr>
          <w:hyperlink w:anchor="_Toc218762651" w:history="1">
            <w:r w:rsidR="00C75A2D" w:rsidRPr="00E969B1">
              <w:rPr>
                <w:rStyle w:val="af"/>
                <w:noProof/>
              </w:rPr>
              <w:t>Приложение 2.</w:t>
            </w:r>
            <w:r w:rsidR="00C75A2D">
              <w:rPr>
                <w:rFonts w:asciiTheme="minorHAnsi" w:eastAsiaTheme="minorEastAsia" w:hAnsiTheme="minorHAnsi"/>
                <w:noProof/>
                <w:color w:val="auto"/>
                <w:sz w:val="24"/>
                <w:szCs w:val="24"/>
                <w:lang w:eastAsia="ru-RU"/>
              </w:rPr>
              <w:tab/>
            </w:r>
            <w:r w:rsidR="00C75A2D" w:rsidRPr="00E969B1">
              <w:rPr>
                <w:rStyle w:val="af"/>
                <w:noProof/>
              </w:rPr>
              <w:t>Текст программы</w:t>
            </w:r>
            <w:r w:rsidR="00C75A2D">
              <w:rPr>
                <w:noProof/>
                <w:webHidden/>
              </w:rPr>
              <w:tab/>
            </w:r>
            <w:r w:rsidR="00C75A2D">
              <w:rPr>
                <w:noProof/>
                <w:webHidden/>
              </w:rPr>
              <w:fldChar w:fldCharType="begin"/>
            </w:r>
            <w:r w:rsidR="00C75A2D">
              <w:rPr>
                <w:noProof/>
                <w:webHidden/>
              </w:rPr>
              <w:instrText xml:space="preserve"> PAGEREF _Toc218762651 \h </w:instrText>
            </w:r>
            <w:r w:rsidR="00C75A2D">
              <w:rPr>
                <w:noProof/>
                <w:webHidden/>
              </w:rPr>
            </w:r>
            <w:r w:rsidR="00C75A2D">
              <w:rPr>
                <w:noProof/>
                <w:webHidden/>
              </w:rPr>
              <w:fldChar w:fldCharType="separate"/>
            </w:r>
            <w:r w:rsidR="004D3135">
              <w:rPr>
                <w:noProof/>
                <w:webHidden/>
              </w:rPr>
              <w:t>44</w:t>
            </w:r>
            <w:r w:rsidR="00C75A2D">
              <w:rPr>
                <w:noProof/>
                <w:webHidden/>
              </w:rPr>
              <w:fldChar w:fldCharType="end"/>
            </w:r>
          </w:hyperlink>
        </w:p>
        <w:p w14:paraId="658F1791" w14:textId="317C05F4" w:rsidR="00C75A2D" w:rsidRDefault="00000000">
          <w:pPr>
            <w:pStyle w:val="1"/>
            <w:tabs>
              <w:tab w:val="left" w:pos="2448"/>
            </w:tabs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ru-RU"/>
            </w:rPr>
          </w:pPr>
          <w:hyperlink w:anchor="_Toc218762652" w:history="1">
            <w:r w:rsidR="00C75A2D" w:rsidRPr="00E969B1">
              <w:rPr>
                <w:rStyle w:val="af"/>
                <w:noProof/>
              </w:rPr>
              <w:t>Приложение 3.</w:t>
            </w:r>
            <w:r w:rsidR="00C75A2D">
              <w:rPr>
                <w:rFonts w:asciiTheme="minorHAnsi" w:eastAsiaTheme="minorEastAsia" w:hAnsiTheme="minorHAnsi"/>
                <w:noProof/>
                <w:color w:val="auto"/>
                <w:sz w:val="24"/>
                <w:szCs w:val="24"/>
                <w:lang w:eastAsia="ru-RU"/>
              </w:rPr>
              <w:tab/>
            </w:r>
            <w:r w:rsidR="00C75A2D" w:rsidRPr="00E969B1">
              <w:rPr>
                <w:rStyle w:val="af"/>
                <w:noProof/>
              </w:rPr>
              <w:t>Руководство пользователя</w:t>
            </w:r>
            <w:r w:rsidR="00C75A2D">
              <w:rPr>
                <w:noProof/>
                <w:webHidden/>
              </w:rPr>
              <w:tab/>
            </w:r>
            <w:r w:rsidR="00C75A2D">
              <w:rPr>
                <w:noProof/>
                <w:webHidden/>
              </w:rPr>
              <w:fldChar w:fldCharType="begin"/>
            </w:r>
            <w:r w:rsidR="00C75A2D">
              <w:rPr>
                <w:noProof/>
                <w:webHidden/>
              </w:rPr>
              <w:instrText xml:space="preserve"> PAGEREF _Toc218762652 \h </w:instrText>
            </w:r>
            <w:r w:rsidR="00C75A2D">
              <w:rPr>
                <w:noProof/>
                <w:webHidden/>
              </w:rPr>
            </w:r>
            <w:r w:rsidR="00C75A2D">
              <w:rPr>
                <w:noProof/>
                <w:webHidden/>
              </w:rPr>
              <w:fldChar w:fldCharType="separate"/>
            </w:r>
            <w:r w:rsidR="004D3135">
              <w:rPr>
                <w:noProof/>
                <w:webHidden/>
              </w:rPr>
              <w:t>86</w:t>
            </w:r>
            <w:r w:rsidR="00C75A2D">
              <w:rPr>
                <w:noProof/>
                <w:webHidden/>
              </w:rPr>
              <w:fldChar w:fldCharType="end"/>
            </w:r>
          </w:hyperlink>
        </w:p>
        <w:p w14:paraId="6B4B6C19" w14:textId="3D880253" w:rsidR="0051182E" w:rsidRDefault="0051182E" w:rsidP="00DA25DF">
          <w:pPr>
            <w:pStyle w:val="af1"/>
          </w:pPr>
          <w:r>
            <w:fldChar w:fldCharType="end"/>
          </w:r>
        </w:p>
      </w:sdtContent>
    </w:sdt>
    <w:p w14:paraId="0A8CBE1C" w14:textId="77777777" w:rsidR="00EE1EE2" w:rsidRDefault="00EE1EE2" w:rsidP="00DA25DF">
      <w:pPr>
        <w:pStyle w:val="af1"/>
      </w:pPr>
    </w:p>
    <w:p w14:paraId="6A1C9810" w14:textId="77777777" w:rsidR="002F7378" w:rsidRDefault="002F7378">
      <w:pPr>
        <w:sectPr w:rsidR="002F7378" w:rsidSect="002F7378">
          <w:pgSz w:w="11906" w:h="16838"/>
          <w:pgMar w:top="1134" w:right="567" w:bottom="1134" w:left="1701" w:header="708" w:footer="708" w:gutter="0"/>
          <w:cols w:space="708"/>
          <w:docGrid w:linePitch="381"/>
        </w:sectPr>
      </w:pPr>
    </w:p>
    <w:p w14:paraId="425EBBD4" w14:textId="3ADF992C" w:rsidR="00102B6C" w:rsidRDefault="002F7378" w:rsidP="009A31EA">
      <w:pPr>
        <w:pStyle w:val="af0"/>
      </w:pPr>
      <w:bookmarkStart w:id="0" w:name="_Toc212904229"/>
      <w:bookmarkStart w:id="1" w:name="_Toc218762633"/>
      <w:r w:rsidRPr="001A5354">
        <w:t>Введение</w:t>
      </w:r>
      <w:bookmarkEnd w:id="0"/>
      <w:bookmarkEnd w:id="1"/>
    </w:p>
    <w:p w14:paraId="29CD652C" w14:textId="77777777" w:rsidR="00855185" w:rsidRDefault="00855185" w:rsidP="00102B6C">
      <w:pPr>
        <w:pStyle w:val="af1"/>
      </w:pPr>
      <w:r w:rsidRPr="00855185">
        <w:t>Современный этап развития информационных технологий характеризуется стремительным ростом сложности инфраструктурных решений и автоматизацией процессов управления данными. Основой функционирования любой информационной системы являются компьютерные сети.</w:t>
      </w:r>
    </w:p>
    <w:p w14:paraId="179463B5" w14:textId="490518A2" w:rsidR="00102B6C" w:rsidRDefault="00102B6C" w:rsidP="00102B6C">
      <w:pPr>
        <w:pStyle w:val="af1"/>
      </w:pPr>
      <w:r w:rsidRPr="00102B6C">
        <w:t>Компьютерная сеть (сеть передачи данных) – это совокупность компьютеров и различных устройств, обеспечивающих информационный обмен между компьютерами в сети без использования каких-либо промежуточных носителей информации</w:t>
      </w:r>
      <w:r>
        <w:t xml:space="preserve"> </w:t>
      </w:r>
      <w:r w:rsidRPr="00102B6C">
        <w:t>[</w:t>
      </w:r>
      <w:r w:rsidR="009A31EA">
        <w:t>2</w:t>
      </w:r>
      <w:r w:rsidRPr="00102B6C">
        <w:t>].</w:t>
      </w:r>
    </w:p>
    <w:p w14:paraId="23119EC2" w14:textId="2A648B25" w:rsidR="00855185" w:rsidRDefault="00102B6C" w:rsidP="00102B6C">
      <w:pPr>
        <w:pStyle w:val="af1"/>
      </w:pPr>
      <w:r>
        <w:t xml:space="preserve">Цель сетей – </w:t>
      </w:r>
      <w:r w:rsidR="00855185" w:rsidRPr="00855185">
        <w:t>предоставление пользователям оперативного доступа к распредел</w:t>
      </w:r>
      <w:r w:rsidR="00855185">
        <w:t>ё</w:t>
      </w:r>
      <w:r w:rsidR="00855185" w:rsidRPr="00855185">
        <w:t>нным ресурсам. При этом эффективность работы, масштабируемость и уровень информационной безопасности системы напрямую определяются её архитектурой — сочетанием аппаратных средств (коммутаторов, маршрутизаторов, сетевых адаптеров) и программного обеспечения.</w:t>
      </w:r>
    </w:p>
    <w:p w14:paraId="60390E64" w14:textId="77777777" w:rsidR="009A31EA" w:rsidRDefault="009A31EA" w:rsidP="00770DC0">
      <w:pPr>
        <w:pStyle w:val="af1"/>
      </w:pPr>
      <w:r w:rsidRPr="009A31EA">
        <w:t>С ростом объёма передаваемых данных и усложнением сетевых топологий критически возрастает нагрузка на специалистов по обслуживанию инфраструктуры. Например, при ручном уч</w:t>
      </w:r>
      <w:r>
        <w:t>ё</w:t>
      </w:r>
      <w:r w:rsidRPr="009A31EA">
        <w:t>те сетевого оборудования и мониторинге его состояния высока вероятность возникновения ошибок, ведущих к простоям или уязвимостям. Отказаться от использования разрозненных таблиц и бумажных журналов в пользу автоматизированных систем позволит цифровизация процессов инвентаризации и контроля.</w:t>
      </w:r>
    </w:p>
    <w:p w14:paraId="3105BDDF" w14:textId="494DC1B9" w:rsidR="009A31EA" w:rsidRDefault="002F7378" w:rsidP="00770DC0">
      <w:pPr>
        <w:pStyle w:val="af1"/>
      </w:pPr>
      <w:r w:rsidRPr="00770DC0">
        <w:t xml:space="preserve">Таким образом, необходимо </w:t>
      </w:r>
      <w:r w:rsidR="009A31EA" w:rsidRPr="009A31EA">
        <w:t>разработ</w:t>
      </w:r>
      <w:r w:rsidR="009A31EA">
        <w:t>ать</w:t>
      </w:r>
      <w:r w:rsidR="009A31EA" w:rsidRPr="009A31EA">
        <w:t xml:space="preserve"> </w:t>
      </w:r>
      <w:r w:rsidR="009A31EA">
        <w:t>информационную систему</w:t>
      </w:r>
      <w:r w:rsidR="009A31EA" w:rsidRPr="009A31EA">
        <w:t>, позволяющ</w:t>
      </w:r>
      <w:r w:rsidR="009A31EA">
        <w:t>ую</w:t>
      </w:r>
      <w:r w:rsidR="009A31EA" w:rsidRPr="009A31EA">
        <w:t xml:space="preserve"> хранить, систематизировать и редактировать информацию об аппаратном обеспечении компьютерных сетей.</w:t>
      </w:r>
    </w:p>
    <w:p w14:paraId="455A30B9" w14:textId="4C515E28" w:rsidR="009A31EA" w:rsidRPr="00770DC0" w:rsidRDefault="009A31EA" w:rsidP="00770DC0">
      <w:pPr>
        <w:pStyle w:val="af1"/>
      </w:pPr>
      <w:r w:rsidRPr="009A31EA">
        <w:t xml:space="preserve">Целевыми пользователями программы являются системные администраторы и инженеры связи. Разрабатываемая информационная система будет содержать базу данных </w:t>
      </w:r>
      <w:r w:rsidR="000066A7">
        <w:t xml:space="preserve">о </w:t>
      </w:r>
      <w:r w:rsidRPr="009A31EA">
        <w:t>технических характеристик</w:t>
      </w:r>
      <w:r w:rsidR="000066A7">
        <w:t>ах</w:t>
      </w:r>
      <w:r w:rsidRPr="009A31EA">
        <w:t xml:space="preserve"> оборудования</w:t>
      </w:r>
      <w:r>
        <w:t xml:space="preserve">, </w:t>
      </w:r>
      <w:r w:rsidR="000066A7">
        <w:t xml:space="preserve">его </w:t>
      </w:r>
      <w:r>
        <w:t>производителей, мест развёртывания и текущего статуса</w:t>
      </w:r>
      <w:r w:rsidR="000066A7">
        <w:t xml:space="preserve"> использования</w:t>
      </w:r>
      <w:r>
        <w:t>.</w:t>
      </w:r>
    </w:p>
    <w:p w14:paraId="12FEA680" w14:textId="77777777" w:rsidR="002F7378" w:rsidRPr="00770DC0" w:rsidRDefault="002F7378" w:rsidP="00770DC0">
      <w:pPr>
        <w:pStyle w:val="af1"/>
      </w:pPr>
    </w:p>
    <w:p w14:paraId="4E46257C" w14:textId="77777777" w:rsidR="002F7378" w:rsidRDefault="002F7378">
      <w:pPr>
        <w:sectPr w:rsidR="002F7378" w:rsidSect="002F7378">
          <w:pgSz w:w="11906" w:h="16838"/>
          <w:pgMar w:top="1134" w:right="567" w:bottom="1134" w:left="1701" w:header="708" w:footer="708" w:gutter="0"/>
          <w:cols w:space="708"/>
          <w:docGrid w:linePitch="381"/>
        </w:sectPr>
      </w:pPr>
    </w:p>
    <w:p w14:paraId="7418ED98" w14:textId="77777777" w:rsidR="00414E9E" w:rsidRPr="001A5354" w:rsidRDefault="00414E9E" w:rsidP="00DC3B81">
      <w:pPr>
        <w:pStyle w:val="a1"/>
      </w:pPr>
      <w:bookmarkStart w:id="2" w:name="_Toc218762634"/>
      <w:r w:rsidRPr="001A5354">
        <w:t>Описание предметной области</w:t>
      </w:r>
      <w:bookmarkEnd w:id="2"/>
    </w:p>
    <w:p w14:paraId="28599F2C" w14:textId="75B00824" w:rsidR="00DC3B81" w:rsidRDefault="00DC3B81" w:rsidP="000C4E41">
      <w:pPr>
        <w:pStyle w:val="af1"/>
      </w:pPr>
      <w:r>
        <w:t>Предметная область – это часть реального мира, которая подлежит изучению с целью автоматизации организации управления.</w:t>
      </w:r>
      <w:r w:rsidR="00E61B68">
        <w:t xml:space="preserve"> </w:t>
      </w:r>
      <w:r>
        <w:t xml:space="preserve">Предметной областью решаемой задачи является </w:t>
      </w:r>
      <w:r w:rsidR="00752D2F">
        <w:t>а</w:t>
      </w:r>
      <w:r w:rsidR="00752D2F" w:rsidRPr="003B181C">
        <w:t>ппаратное обеспечение компьютерных сетей</w:t>
      </w:r>
      <w:r w:rsidR="00752D2F">
        <w:t>.</w:t>
      </w:r>
    </w:p>
    <w:p w14:paraId="46D0055D" w14:textId="77777777" w:rsidR="00E61B68" w:rsidRDefault="00752D2F" w:rsidP="000C4E41">
      <w:pPr>
        <w:pStyle w:val="af1"/>
      </w:pPr>
      <w:r w:rsidRPr="00752D2F">
        <w:t>Компьютерная сеть состоит из нескольких компьютеров, соединённых между собой для совместного использования ресурсов и данных.</w:t>
      </w:r>
    </w:p>
    <w:p w14:paraId="02B5C36A" w14:textId="3C5AFCEF" w:rsidR="00A97B6E" w:rsidRDefault="00752D2F" w:rsidP="000C4E41">
      <w:pPr>
        <w:pStyle w:val="af1"/>
      </w:pPr>
      <w:r w:rsidRPr="00752D2F">
        <w:t>К физическим компонентам компьютерной сети относятся аппаратные устройства и носители информации, которые обеспечивают связь и обмен данными между устройствами</w:t>
      </w:r>
      <w:r w:rsidR="007F7B78">
        <w:t xml:space="preserve"> </w:t>
      </w:r>
      <w:r w:rsidR="0018257B" w:rsidRPr="0018257B">
        <w:t>[</w:t>
      </w:r>
      <w:r w:rsidR="007F7B78">
        <w:t>4</w:t>
      </w:r>
      <w:r w:rsidR="0018257B" w:rsidRPr="0018257B">
        <w:t>]</w:t>
      </w:r>
      <w:r w:rsidR="00E61B68">
        <w:t>, например:</w:t>
      </w:r>
    </w:p>
    <w:p w14:paraId="178F8B2A" w14:textId="2BBD461B" w:rsidR="0091630D" w:rsidRDefault="0091630D" w:rsidP="0091630D">
      <w:pPr>
        <w:pStyle w:val="a3"/>
      </w:pPr>
      <w:r>
        <w:t>к</w:t>
      </w:r>
      <w:r w:rsidRPr="0091630D">
        <w:t>оммутаторы (</w:t>
      </w:r>
      <w:proofErr w:type="spellStart"/>
      <w:r w:rsidRPr="0091630D">
        <w:t>Switches</w:t>
      </w:r>
      <w:proofErr w:type="spellEnd"/>
      <w:r w:rsidRPr="0091630D">
        <w:t>) – устройства, которые обеспечивают соединение между устройствами сети на уровне канала передачи данных</w:t>
      </w:r>
      <w:r>
        <w:t>;</w:t>
      </w:r>
    </w:p>
    <w:p w14:paraId="0532E3C1" w14:textId="1363BA18" w:rsidR="0091630D" w:rsidRDefault="0091630D" w:rsidP="0091630D">
      <w:pPr>
        <w:pStyle w:val="a3"/>
      </w:pPr>
      <w:r>
        <w:t>м</w:t>
      </w:r>
      <w:r w:rsidRPr="0091630D">
        <w:t>аршрутизаторы (</w:t>
      </w:r>
      <w:proofErr w:type="spellStart"/>
      <w:r w:rsidRPr="0091630D">
        <w:t>Routers</w:t>
      </w:r>
      <w:proofErr w:type="spellEnd"/>
      <w:r w:rsidRPr="0091630D">
        <w:t>) – устройства, предназначенные для соединения разных сетей и обеспечивающие передачу данных между ними на уровне сети</w:t>
      </w:r>
      <w:r>
        <w:t>;</w:t>
      </w:r>
    </w:p>
    <w:p w14:paraId="1ADB8814" w14:textId="16FE08A2" w:rsidR="0091630D" w:rsidRDefault="0091630D" w:rsidP="0091630D">
      <w:pPr>
        <w:pStyle w:val="a3"/>
      </w:pPr>
      <w:r>
        <w:t>м</w:t>
      </w:r>
      <w:r w:rsidRPr="0091630D">
        <w:t>одемы – преобразуют аналоговый сигнал в цифровой и наоборот, позволяя подключаться к Интернету через телефонные или кабельные линии</w:t>
      </w:r>
      <w:r>
        <w:t>;</w:t>
      </w:r>
    </w:p>
    <w:p w14:paraId="326FE09E" w14:textId="73B09C4D" w:rsidR="0091630D" w:rsidRDefault="0091630D" w:rsidP="0091630D">
      <w:pPr>
        <w:pStyle w:val="a3"/>
      </w:pPr>
      <w:r>
        <w:t>б</w:t>
      </w:r>
      <w:r w:rsidRPr="0091630D">
        <w:t>еспроводные точки доступа – устройства, которые преобраз</w:t>
      </w:r>
      <w:r>
        <w:t>овываю</w:t>
      </w:r>
      <w:r w:rsidRPr="0091630D">
        <w:t>т сигналы между проводной и беспроводной сетью</w:t>
      </w:r>
      <w:r>
        <w:t>;</w:t>
      </w:r>
    </w:p>
    <w:p w14:paraId="0840E594" w14:textId="17E7B8AE" w:rsidR="0091630D" w:rsidRDefault="0091630D" w:rsidP="007414CE">
      <w:pPr>
        <w:pStyle w:val="a3"/>
      </w:pPr>
      <w:r>
        <w:t>с</w:t>
      </w:r>
      <w:r w:rsidRPr="0091630D">
        <w:t xml:space="preserve">етевые адаптеры </w:t>
      </w:r>
      <w:r w:rsidR="0018257B">
        <w:t>(</w:t>
      </w:r>
      <w:r w:rsidR="0018257B" w:rsidRPr="00752D2F">
        <w:rPr>
          <w:lang w:val="en-US"/>
        </w:rPr>
        <w:t>Network</w:t>
      </w:r>
      <w:r w:rsidR="0018257B" w:rsidRPr="0018257B">
        <w:t xml:space="preserve"> </w:t>
      </w:r>
      <w:r w:rsidR="0018257B" w:rsidRPr="00752D2F">
        <w:rPr>
          <w:lang w:val="en-US"/>
        </w:rPr>
        <w:t>Interface</w:t>
      </w:r>
      <w:r w:rsidR="0018257B" w:rsidRPr="0018257B">
        <w:t xml:space="preserve"> </w:t>
      </w:r>
      <w:r w:rsidR="0018257B" w:rsidRPr="00752D2F">
        <w:rPr>
          <w:lang w:val="en-US"/>
        </w:rPr>
        <w:t>Card</w:t>
      </w:r>
      <w:r w:rsidR="0018257B" w:rsidRPr="0018257B">
        <w:t xml:space="preserve">, </w:t>
      </w:r>
      <w:r w:rsidR="0018257B" w:rsidRPr="00752D2F">
        <w:rPr>
          <w:lang w:val="en-US"/>
        </w:rPr>
        <w:t>NIC</w:t>
      </w:r>
      <w:r w:rsidR="0018257B">
        <w:t xml:space="preserve">) </w:t>
      </w:r>
      <w:r w:rsidRPr="0091630D">
        <w:t>– устройства, которые предоставляют интерфейс для подключения компьютера или другого устройства к сети</w:t>
      </w:r>
      <w:r>
        <w:t xml:space="preserve"> и </w:t>
      </w:r>
      <w:r w:rsidRPr="0091630D">
        <w:t xml:space="preserve">могут быть встроены или подключены через USB, </w:t>
      </w:r>
      <w:proofErr w:type="spellStart"/>
      <w:r w:rsidRPr="0091630D">
        <w:t>PCIe</w:t>
      </w:r>
      <w:proofErr w:type="spellEnd"/>
      <w:r w:rsidRPr="0091630D">
        <w:t xml:space="preserve"> </w:t>
      </w:r>
      <w:r w:rsidR="007F7B78">
        <w:t>и</w:t>
      </w:r>
      <w:r w:rsidRPr="0091630D">
        <w:t xml:space="preserve"> </w:t>
      </w:r>
      <w:proofErr w:type="spellStart"/>
      <w:proofErr w:type="gramStart"/>
      <w:r w:rsidRPr="0091630D">
        <w:t>др</w:t>
      </w:r>
      <w:r w:rsidR="007F7B78">
        <w:t>.</w:t>
      </w:r>
      <w:r w:rsidRPr="0091630D">
        <w:t>интерфейсы</w:t>
      </w:r>
      <w:proofErr w:type="spellEnd"/>
      <w:proofErr w:type="gramEnd"/>
      <w:r w:rsidR="0018257B">
        <w:t>;</w:t>
      </w:r>
    </w:p>
    <w:p w14:paraId="7BFCCF61" w14:textId="4214AB1B" w:rsidR="0018257B" w:rsidRDefault="0018257B" w:rsidP="00A40CEE">
      <w:pPr>
        <w:pStyle w:val="a3"/>
      </w:pPr>
      <w:r>
        <w:t>у</w:t>
      </w:r>
      <w:r w:rsidRPr="0018257B">
        <w:t>з</w:t>
      </w:r>
      <w:r>
        <w:t>лы</w:t>
      </w:r>
      <w:r w:rsidRPr="0018257B">
        <w:t xml:space="preserve"> — это термин, используемый для обозначения любых вычислительных устройств</w:t>
      </w:r>
      <w:r w:rsidR="00E61B68">
        <w:t xml:space="preserve"> в сети</w:t>
      </w:r>
      <w:r>
        <w:t>;</w:t>
      </w:r>
    </w:p>
    <w:p w14:paraId="39994080" w14:textId="16668C91" w:rsidR="0018257B" w:rsidRDefault="0018257B" w:rsidP="007414CE">
      <w:pPr>
        <w:pStyle w:val="a3"/>
      </w:pPr>
      <w:r>
        <w:t>к</w:t>
      </w:r>
      <w:r w:rsidRPr="0018257B">
        <w:t>абель</w:t>
      </w:r>
      <w:r>
        <w:t xml:space="preserve"> – </w:t>
      </w:r>
      <w:r w:rsidRPr="0018257B">
        <w:t xml:space="preserve">также известен как канал </w:t>
      </w:r>
      <w:r>
        <w:t xml:space="preserve">– устройство, </w:t>
      </w:r>
      <w:r w:rsidRPr="0018257B">
        <w:t>по</w:t>
      </w:r>
      <w:r>
        <w:t xml:space="preserve"> </w:t>
      </w:r>
      <w:r w:rsidRPr="0018257B">
        <w:t xml:space="preserve">которому данные </w:t>
      </w:r>
      <w:proofErr w:type="gramStart"/>
      <w:r w:rsidRPr="0018257B">
        <w:t>передаются с одной стороны</w:t>
      </w:r>
      <w:proofErr w:type="gramEnd"/>
      <w:r w:rsidRPr="0018257B">
        <w:t xml:space="preserve"> на другую </w:t>
      </w:r>
      <w:r w:rsidR="00E61B68">
        <w:t>(</w:t>
      </w:r>
      <w:r w:rsidRPr="0018257B">
        <w:t>интерфейсом между компьютер</w:t>
      </w:r>
      <w:r w:rsidR="00E61B68">
        <w:t>ами)</w:t>
      </w:r>
      <w:r>
        <w:t xml:space="preserve"> </w:t>
      </w:r>
      <w:r w:rsidRPr="0018257B">
        <w:t>[</w:t>
      </w:r>
      <w:r w:rsidR="001408A1">
        <w:t>5</w:t>
      </w:r>
      <w:r w:rsidRPr="0018257B">
        <w:t>].</w:t>
      </w:r>
    </w:p>
    <w:p w14:paraId="335E31F8" w14:textId="77777777" w:rsidR="00855185" w:rsidRPr="00964543" w:rsidRDefault="00DC3B81" w:rsidP="0091630D">
      <w:pPr>
        <w:pStyle w:val="a3"/>
        <w:numPr>
          <w:ilvl w:val="0"/>
          <w:numId w:val="0"/>
        </w:numPr>
        <w:ind w:firstLine="426"/>
      </w:pPr>
      <w:r w:rsidRPr="000C4E41">
        <w:t xml:space="preserve">Вышеперечисленное крайне сложно организовать традиционными методами (ведение бумажных журналов и каталогов). </w:t>
      </w:r>
    </w:p>
    <w:p w14:paraId="6F656252" w14:textId="73E6E7C8" w:rsidR="002F7378" w:rsidRPr="00855185" w:rsidRDefault="00DC3B81" w:rsidP="00E61B68">
      <w:pPr>
        <w:pStyle w:val="a3"/>
        <w:numPr>
          <w:ilvl w:val="0"/>
          <w:numId w:val="0"/>
        </w:numPr>
        <w:ind w:firstLine="426"/>
      </w:pPr>
      <w:r w:rsidRPr="000C4E41">
        <w:t>Перед</w:t>
      </w:r>
      <w:r w:rsidRPr="0091630D">
        <w:t xml:space="preserve"> </w:t>
      </w:r>
      <w:r w:rsidRPr="000C4E41">
        <w:t>тем</w:t>
      </w:r>
      <w:r w:rsidRPr="0091630D">
        <w:t xml:space="preserve">, </w:t>
      </w:r>
      <w:r w:rsidRPr="000C4E41">
        <w:t>как</w:t>
      </w:r>
      <w:r w:rsidRPr="0091630D">
        <w:t xml:space="preserve"> </w:t>
      </w:r>
      <w:r w:rsidR="00AB6EF4">
        <w:t>приступить к разработке информационной системы</w:t>
      </w:r>
      <w:r w:rsidRPr="0091630D">
        <w:t xml:space="preserve">, </w:t>
      </w:r>
      <w:r w:rsidRPr="000C4E41">
        <w:t>необходимо</w:t>
      </w:r>
      <w:r w:rsidRPr="0091630D">
        <w:t xml:space="preserve"> </w:t>
      </w:r>
      <w:r w:rsidR="00AB6EF4">
        <w:t>определиться с основным стеком технологий, позволяющим решить поставленную задачу.</w:t>
      </w:r>
    </w:p>
    <w:p w14:paraId="1F79E677" w14:textId="77777777" w:rsidR="002F7378" w:rsidRPr="00855185" w:rsidRDefault="002F7378">
      <w:pPr>
        <w:sectPr w:rsidR="002F7378" w:rsidRPr="00855185" w:rsidSect="002F7378">
          <w:pgSz w:w="11906" w:h="16838"/>
          <w:pgMar w:top="1134" w:right="567" w:bottom="1134" w:left="1701" w:header="708" w:footer="708" w:gutter="0"/>
          <w:cols w:space="708"/>
          <w:docGrid w:linePitch="381"/>
        </w:sectPr>
      </w:pPr>
    </w:p>
    <w:p w14:paraId="228B34AE" w14:textId="20CE639E" w:rsidR="002F7378" w:rsidRPr="005243DC" w:rsidRDefault="00D626C1" w:rsidP="00905F15">
      <w:pPr>
        <w:pStyle w:val="a1"/>
      </w:pPr>
      <w:bookmarkStart w:id="3" w:name="_Toc218762635"/>
      <w:r w:rsidRPr="005243DC">
        <w:t>Описание фреймворка Spring</w:t>
      </w:r>
      <w:bookmarkEnd w:id="3"/>
    </w:p>
    <w:p w14:paraId="15844268" w14:textId="5FC94F42" w:rsidR="004A736B" w:rsidRDefault="004A736B" w:rsidP="004A736B">
      <w:pPr>
        <w:pStyle w:val="af1"/>
      </w:pPr>
      <w:r w:rsidRPr="004A736B">
        <w:t xml:space="preserve">Фреймворк (англ. </w:t>
      </w:r>
      <w:proofErr w:type="spellStart"/>
      <w:r w:rsidRPr="004A736B">
        <w:t>framework</w:t>
      </w:r>
      <w:proofErr w:type="spellEnd"/>
      <w:r w:rsidRPr="004A736B">
        <w:t xml:space="preserve"> — «каркас», «структура») — набор готовых инструментов, библиотек и правил, который предоставляет программистам структуру для быстрой и эффективной разработки программного обеспечения, </w:t>
      </w:r>
      <w:r>
        <w:rPr>
          <w:lang w:val="en-US"/>
        </w:rPr>
        <w:t>web</w:t>
      </w:r>
      <w:r w:rsidRPr="004A736B">
        <w:t>-сайтов и приложений. Простыми словами, фреймворк — готовый шаблон для написания программы.</w:t>
      </w:r>
    </w:p>
    <w:p w14:paraId="7B03D062" w14:textId="5F90599F" w:rsidR="004A736B" w:rsidRDefault="004A736B" w:rsidP="004A736B">
      <w:pPr>
        <w:pStyle w:val="af1"/>
      </w:pPr>
      <w:r>
        <w:t>В современном мире практически все корпоративные приложения создаются с использованием каких-либо фреймворков. Существует множество фреймворков разной степени популярности, предназначенных для работы с различными языками программирования. Одни фреймворки имеют версии для нескольких языков с тем или иным уровнем поддержки, а другие — созданы специально для конкретного языка программирования</w:t>
      </w:r>
      <w:r w:rsidRPr="004A736B">
        <w:t xml:space="preserve"> [3]</w:t>
      </w:r>
      <w:r>
        <w:t>.</w:t>
      </w:r>
    </w:p>
    <w:p w14:paraId="5C5E2F8B" w14:textId="7A7E84E4" w:rsidR="004A736B" w:rsidRDefault="004A736B" w:rsidP="004A736B">
      <w:pPr>
        <w:pStyle w:val="af1"/>
      </w:pPr>
      <w:r>
        <w:t>Обычно в компании работают с двумя-тремя наиболее популярными фреймворками, среди которых и производят выбор какого-либо одного, руководствуясь наличием у неё разработчиков, знакомых с ним, его особенностями и общим подходом, принятым в компании.</w:t>
      </w:r>
    </w:p>
    <w:p w14:paraId="773011C3" w14:textId="2452CFB9" w:rsidR="004A736B" w:rsidRDefault="004A736B" w:rsidP="004A736B">
      <w:pPr>
        <w:pStyle w:val="af1"/>
      </w:pPr>
      <w:r>
        <w:t>Применительно к языку программирования Java практически все новые системы пишутся с использованием Spring Framework, а в последнее время — с активным применением его компонента Spring Boot, значительно упрощающего инициализацию и конфигурацию Spring Framework.</w:t>
      </w:r>
    </w:p>
    <w:p w14:paraId="51882DC2" w14:textId="32E2EB9C" w:rsidR="004A736B" w:rsidRPr="00027946" w:rsidRDefault="004A736B" w:rsidP="00027946">
      <w:pPr>
        <w:pStyle w:val="af1"/>
      </w:pPr>
      <w:r w:rsidRPr="004A736B">
        <w:t xml:space="preserve">До появления Spring Framework (или просто Spring) разработка на языке Java в основном строилась на использовании спецификации Enterprise </w:t>
      </w:r>
      <w:proofErr w:type="spellStart"/>
      <w:r w:rsidRPr="004A736B">
        <w:t>JavaBeans</w:t>
      </w:r>
      <w:proofErr w:type="spellEnd"/>
      <w:r w:rsidRPr="004A736B">
        <w:t xml:space="preserve"> (EJB). Эта спецификация являлась частью платформы Java EE (Java Enterprise Edition). В 2018 году платформа Java EE была переименована в </w:t>
      </w:r>
      <w:proofErr w:type="spellStart"/>
      <w:r w:rsidRPr="004A736B">
        <w:t>Jakarta</w:t>
      </w:r>
      <w:proofErr w:type="spellEnd"/>
      <w:r w:rsidRPr="004A736B">
        <w:t xml:space="preserve"> EE [3].</w:t>
      </w:r>
    </w:p>
    <w:p w14:paraId="1BA4D137" w14:textId="77777777" w:rsidR="00027946" w:rsidRDefault="00027946" w:rsidP="00027946">
      <w:pPr>
        <w:pStyle w:val="af1"/>
      </w:pPr>
      <w:r w:rsidRPr="00027946">
        <w:rPr>
          <w:lang w:val="en-US"/>
        </w:rPr>
        <w:t>JEE</w:t>
      </w:r>
      <w:r w:rsidRPr="00027946">
        <w:t xml:space="preserve"> (</w:t>
      </w:r>
      <w:r w:rsidRPr="00027946">
        <w:rPr>
          <w:lang w:val="en-US"/>
        </w:rPr>
        <w:t>Java</w:t>
      </w:r>
      <w:r w:rsidRPr="00027946">
        <w:t xml:space="preserve"> </w:t>
      </w:r>
      <w:r w:rsidRPr="00027946">
        <w:rPr>
          <w:lang w:val="en-US"/>
        </w:rPr>
        <w:t>Enterprise</w:t>
      </w:r>
      <w:r w:rsidRPr="00027946">
        <w:t xml:space="preserve"> </w:t>
      </w:r>
      <w:r w:rsidRPr="00027946">
        <w:rPr>
          <w:lang w:val="en-US"/>
        </w:rPr>
        <w:t>Edition</w:t>
      </w:r>
      <w:r w:rsidRPr="00027946">
        <w:t>) исторически позволяла, и до сих пор позволяет, создавать высоконагруженные приложения, которые требуют</w:t>
      </w:r>
      <w:r>
        <w:t xml:space="preserve"> </w:t>
      </w:r>
      <w:proofErr w:type="spellStart"/>
      <w:r>
        <w:t>масштабируе</w:t>
      </w:r>
      <w:proofErr w:type="spellEnd"/>
      <w:r>
        <w:t>-мости, надёжности и гибкости.</w:t>
      </w:r>
    </w:p>
    <w:p w14:paraId="063DFB0A" w14:textId="2CD262D9" w:rsidR="00027946" w:rsidRDefault="00027946" w:rsidP="00027946">
      <w:pPr>
        <w:pStyle w:val="af1"/>
      </w:pPr>
      <w:r>
        <w:t xml:space="preserve">Некоторые разработчики считают, что Spring конкурирует с </w:t>
      </w:r>
      <w:proofErr w:type="spellStart"/>
      <w:r>
        <w:t>Jakarta</w:t>
      </w:r>
      <w:proofErr w:type="spellEnd"/>
      <w:r>
        <w:t xml:space="preserve"> EE (современным преемником JEE). Однако Spring</w:t>
      </w:r>
      <w:r w:rsidR="00A84BEE">
        <w:t xml:space="preserve"> лишь</w:t>
      </w:r>
      <w:r>
        <w:t xml:space="preserve"> опирается на следующие ключевые спецификации </w:t>
      </w:r>
      <w:proofErr w:type="spellStart"/>
      <w:r>
        <w:t>Jakarta</w:t>
      </w:r>
      <w:proofErr w:type="spellEnd"/>
      <w:r>
        <w:t xml:space="preserve"> EE (JSR — Java </w:t>
      </w:r>
      <w:proofErr w:type="spellStart"/>
      <w:r>
        <w:t>Specification</w:t>
      </w:r>
      <w:proofErr w:type="spellEnd"/>
      <w:r>
        <w:t xml:space="preserve"> </w:t>
      </w:r>
      <w:proofErr w:type="spellStart"/>
      <w:r>
        <w:t>Request</w:t>
      </w:r>
      <w:proofErr w:type="spellEnd"/>
      <w:r>
        <w:t>)</w:t>
      </w:r>
      <w:r w:rsidR="008B63B1">
        <w:t xml:space="preserve"> </w:t>
      </w:r>
      <w:r w:rsidR="008B63B1" w:rsidRPr="008B63B1">
        <w:t>[3]</w:t>
      </w:r>
      <w:r>
        <w:t>:</w:t>
      </w:r>
    </w:p>
    <w:p w14:paraId="3053D6E3" w14:textId="134F47CE" w:rsidR="00A84BEE" w:rsidRDefault="00027946" w:rsidP="00A84BEE">
      <w:pPr>
        <w:pStyle w:val="a3"/>
      </w:pPr>
      <w:r>
        <w:t>внедрение зависимостей (</w:t>
      </w:r>
      <w:proofErr w:type="spellStart"/>
      <w:r>
        <w:t>Dependency</w:t>
      </w:r>
      <w:proofErr w:type="spellEnd"/>
      <w:r>
        <w:t xml:space="preserve"> </w:t>
      </w:r>
      <w:proofErr w:type="spellStart"/>
      <w:r>
        <w:t>Injection</w:t>
      </w:r>
      <w:proofErr w:type="spellEnd"/>
      <w:r>
        <w:t xml:space="preserve">, DI) </w:t>
      </w:r>
      <w:r w:rsidR="00A84BEE">
        <w:t>(</w:t>
      </w:r>
      <w:r>
        <w:t>JSR 330</w:t>
      </w:r>
      <w:r w:rsidR="00A84BEE">
        <w:t>) –</w:t>
      </w:r>
      <w:r>
        <w:t xml:space="preserve"> позволяет</w:t>
      </w:r>
      <w:r w:rsidR="00A84BEE">
        <w:t xml:space="preserve"> </w:t>
      </w:r>
      <w:r>
        <w:t>управлять зависимостями компонентов, делая код модульным и тестируемым;</w:t>
      </w:r>
    </w:p>
    <w:p w14:paraId="6EBFD5C7" w14:textId="73A87A58" w:rsidR="00A84BEE" w:rsidRDefault="00027946" w:rsidP="00A84BEE">
      <w:pPr>
        <w:pStyle w:val="a3"/>
      </w:pPr>
      <w:r>
        <w:t xml:space="preserve">основные аннотации </w:t>
      </w:r>
      <w:r w:rsidR="00A84BEE">
        <w:t>(</w:t>
      </w:r>
      <w:r>
        <w:t>JSR 250</w:t>
      </w:r>
      <w:r w:rsidR="00A84BEE">
        <w:t xml:space="preserve">) – </w:t>
      </w:r>
      <w:r>
        <w:t>упрощает</w:t>
      </w:r>
      <w:r w:rsidR="00A84BEE">
        <w:t xml:space="preserve"> </w:t>
      </w:r>
      <w:r>
        <w:t>декларативное управление поведением компонентов (например, управление транзакциями, безопасностью)</w:t>
      </w:r>
      <w:r w:rsidR="00A84BEE">
        <w:t>;</w:t>
      </w:r>
    </w:p>
    <w:p w14:paraId="00ACCF01" w14:textId="5BA4AE09" w:rsidR="00A84BEE" w:rsidRPr="00A84BEE" w:rsidRDefault="00027946" w:rsidP="00A84BEE">
      <w:pPr>
        <w:pStyle w:val="a3"/>
      </w:pPr>
      <w:proofErr w:type="spellStart"/>
      <w:r>
        <w:t>Servlet</w:t>
      </w:r>
      <w:proofErr w:type="spellEnd"/>
      <w:r>
        <w:t xml:space="preserve"> API </w:t>
      </w:r>
      <w:r w:rsidR="00A84BEE">
        <w:t>(</w:t>
      </w:r>
      <w:r>
        <w:t>JSR 340</w:t>
      </w:r>
      <w:r w:rsidR="00A84BEE">
        <w:t>) – о</w:t>
      </w:r>
      <w:r>
        <w:t>пределяет</w:t>
      </w:r>
      <w:r w:rsidR="00A84BEE">
        <w:t xml:space="preserve"> </w:t>
      </w:r>
      <w:r>
        <w:t xml:space="preserve">интерфейс взаимодействия </w:t>
      </w:r>
      <w:proofErr w:type="spellStart"/>
      <w:r>
        <w:t>сервлетов</w:t>
      </w:r>
      <w:proofErr w:type="spellEnd"/>
      <w:r>
        <w:t xml:space="preserve"> (компонент для обработки HTTP-запросов) с контейнером </w:t>
      </w:r>
      <w:proofErr w:type="spellStart"/>
      <w:r>
        <w:t>сервлетов</w:t>
      </w:r>
      <w:proofErr w:type="spellEnd"/>
      <w:r>
        <w:t xml:space="preserve"> (например, </w:t>
      </w:r>
      <w:proofErr w:type="spellStart"/>
      <w:r>
        <w:t>Tomcat</w:t>
      </w:r>
      <w:proofErr w:type="spellEnd"/>
      <w:r>
        <w:t xml:space="preserve">, </w:t>
      </w:r>
      <w:proofErr w:type="spellStart"/>
      <w:r>
        <w:t>Jetty</w:t>
      </w:r>
      <w:proofErr w:type="spellEnd"/>
      <w:r>
        <w:t>)</w:t>
      </w:r>
      <w:r w:rsidR="00A84BEE">
        <w:t>, то есть к</w:t>
      </w:r>
      <w:r>
        <w:t xml:space="preserve">лючевой элемент для </w:t>
      </w:r>
      <w:r w:rsidR="00A84BEE">
        <w:rPr>
          <w:lang w:val="en-US"/>
        </w:rPr>
        <w:t>web</w:t>
      </w:r>
      <w:r>
        <w:t>-приложений на Java</w:t>
      </w:r>
      <w:r w:rsidR="00A84BEE" w:rsidRPr="00A84BEE">
        <w:t>;</w:t>
      </w:r>
    </w:p>
    <w:p w14:paraId="6E032C63" w14:textId="760E49CA" w:rsidR="00A84BEE" w:rsidRDefault="00027946" w:rsidP="00A84BEE">
      <w:pPr>
        <w:pStyle w:val="a3"/>
      </w:pPr>
      <w:proofErr w:type="spellStart"/>
      <w:r>
        <w:t>WebSocket</w:t>
      </w:r>
      <w:proofErr w:type="spellEnd"/>
      <w:r>
        <w:t xml:space="preserve"> API </w:t>
      </w:r>
      <w:r w:rsidR="00A84BEE">
        <w:t>(</w:t>
      </w:r>
      <w:r>
        <w:t>JSR 356</w:t>
      </w:r>
      <w:r w:rsidR="00A84BEE">
        <w:t>) – о</w:t>
      </w:r>
      <w:r>
        <w:t>беспечивает</w:t>
      </w:r>
      <w:r w:rsidR="00A84BEE">
        <w:t xml:space="preserve"> </w:t>
      </w:r>
      <w:r>
        <w:t>поддержку двунаправленной коммуникации в реальном времени между клиентом и сервером</w:t>
      </w:r>
      <w:r w:rsidR="00A84BEE">
        <w:t>;</w:t>
      </w:r>
    </w:p>
    <w:p w14:paraId="65BC9A64" w14:textId="699DA9D7" w:rsidR="00A84BEE" w:rsidRPr="00A84BEE" w:rsidRDefault="00A84BEE" w:rsidP="00A84BEE">
      <w:pPr>
        <w:pStyle w:val="a3"/>
      </w:pPr>
      <w:r w:rsidRPr="00A84BEE">
        <w:rPr>
          <w:lang w:val="en-US"/>
        </w:rPr>
        <w:t>Concurrency</w:t>
      </w:r>
      <w:r w:rsidRPr="004A458A">
        <w:t xml:space="preserve"> </w:t>
      </w:r>
      <w:r w:rsidRPr="00A84BEE">
        <w:rPr>
          <w:lang w:val="en-US"/>
        </w:rPr>
        <w:t>Utilities</w:t>
      </w:r>
      <w:r w:rsidRPr="004A458A">
        <w:t xml:space="preserve"> (</w:t>
      </w:r>
      <w:r w:rsidRPr="00A84BEE">
        <w:rPr>
          <w:lang w:val="en-US"/>
        </w:rPr>
        <w:t>JSR</w:t>
      </w:r>
      <w:r w:rsidRPr="004A458A">
        <w:t xml:space="preserve"> 236)</w:t>
      </w:r>
      <w:r w:rsidR="004A458A" w:rsidRPr="004A458A">
        <w:t xml:space="preserve"> </w:t>
      </w:r>
      <w:r w:rsidR="004A458A">
        <w:t>–</w:t>
      </w:r>
      <w:r w:rsidR="004A458A" w:rsidRPr="004A458A">
        <w:t xml:space="preserve"> </w:t>
      </w:r>
      <w:r w:rsidR="004A458A">
        <w:t>п</w:t>
      </w:r>
      <w:r w:rsidR="004A458A" w:rsidRPr="004A458A">
        <w:t>редоставляет инструменты для работы с многопоточностью и асинхронными задачами</w:t>
      </w:r>
      <w:r w:rsidRPr="004A458A">
        <w:t>;</w:t>
      </w:r>
    </w:p>
    <w:p w14:paraId="549CBF54" w14:textId="526BB25C" w:rsidR="00A84BEE" w:rsidRPr="00A84BEE" w:rsidRDefault="00A84BEE" w:rsidP="00A84BEE">
      <w:pPr>
        <w:pStyle w:val="a3"/>
      </w:pPr>
      <w:r w:rsidRPr="00A84BEE">
        <w:rPr>
          <w:lang w:val="en-US"/>
        </w:rPr>
        <w:t>JSON</w:t>
      </w:r>
      <w:r w:rsidRPr="004A458A">
        <w:t xml:space="preserve"> </w:t>
      </w:r>
      <w:r w:rsidRPr="00A84BEE">
        <w:rPr>
          <w:lang w:val="en-US"/>
        </w:rPr>
        <w:t>Binding</w:t>
      </w:r>
      <w:r w:rsidRPr="004A458A">
        <w:t xml:space="preserve"> </w:t>
      </w:r>
      <w:r w:rsidRPr="00A84BEE">
        <w:rPr>
          <w:lang w:val="en-US"/>
        </w:rPr>
        <w:t>API</w:t>
      </w:r>
      <w:r w:rsidRPr="004A458A">
        <w:t xml:space="preserve"> (</w:t>
      </w:r>
      <w:r w:rsidRPr="00A84BEE">
        <w:rPr>
          <w:lang w:val="en-US"/>
        </w:rPr>
        <w:t>JSR</w:t>
      </w:r>
      <w:r w:rsidRPr="004A458A">
        <w:t xml:space="preserve"> 367)</w:t>
      </w:r>
      <w:r w:rsidR="004A458A">
        <w:t xml:space="preserve"> – о</w:t>
      </w:r>
      <w:r w:rsidR="004A458A" w:rsidRPr="004A458A">
        <w:t>пределяет</w:t>
      </w:r>
      <w:r w:rsidR="004A458A">
        <w:t xml:space="preserve"> </w:t>
      </w:r>
      <w:r w:rsidR="004A458A" w:rsidRPr="004A458A">
        <w:t>стандартизированный способ сопоставления (маппинга) между JSON-данными и Java-объектами</w:t>
      </w:r>
      <w:r w:rsidR="004A458A">
        <w:t>, что п</w:t>
      </w:r>
      <w:r w:rsidR="004A458A" w:rsidRPr="004A458A">
        <w:t>озволяет автоматически конвертировать JSON в POJO (</w:t>
      </w:r>
      <w:proofErr w:type="spellStart"/>
      <w:r w:rsidR="004A458A" w:rsidRPr="004A458A">
        <w:t>Plain</w:t>
      </w:r>
      <w:proofErr w:type="spellEnd"/>
      <w:r w:rsidR="004A458A" w:rsidRPr="004A458A">
        <w:t xml:space="preserve"> Old Java </w:t>
      </w:r>
      <w:proofErr w:type="spellStart"/>
      <w:r w:rsidR="004A458A" w:rsidRPr="004A458A">
        <w:t>Objects</w:t>
      </w:r>
      <w:proofErr w:type="spellEnd"/>
      <w:r w:rsidR="004A458A" w:rsidRPr="004A458A">
        <w:t xml:space="preserve">) и обратно, упрощая работу с </w:t>
      </w:r>
      <w:proofErr w:type="spellStart"/>
      <w:r w:rsidR="004A458A" w:rsidRPr="004A458A">
        <w:t>RESTful</w:t>
      </w:r>
      <w:proofErr w:type="spellEnd"/>
      <w:r w:rsidR="004A458A" w:rsidRPr="004A458A">
        <w:t xml:space="preserve"> API и обмен данными в </w:t>
      </w:r>
      <w:r w:rsidR="004A458A">
        <w:rPr>
          <w:lang w:val="en-US"/>
        </w:rPr>
        <w:t>web</w:t>
      </w:r>
      <w:r w:rsidR="004A458A" w:rsidRPr="004A458A">
        <w:t>-приложениях</w:t>
      </w:r>
      <w:r w:rsidRPr="004A458A">
        <w:t>;</w:t>
      </w:r>
    </w:p>
    <w:p w14:paraId="5CF011A3" w14:textId="580857B5" w:rsidR="00A84BEE" w:rsidRPr="00A84BEE" w:rsidRDefault="00A84BEE" w:rsidP="00A84BEE">
      <w:pPr>
        <w:pStyle w:val="a3"/>
      </w:pPr>
      <w:r w:rsidRPr="00A84BEE">
        <w:rPr>
          <w:lang w:val="en-US"/>
        </w:rPr>
        <w:t>Bean</w:t>
      </w:r>
      <w:r w:rsidRPr="00200ED5">
        <w:t xml:space="preserve"> </w:t>
      </w:r>
      <w:r w:rsidRPr="00A84BEE">
        <w:rPr>
          <w:lang w:val="en-US"/>
        </w:rPr>
        <w:t>Validation</w:t>
      </w:r>
      <w:r w:rsidRPr="00200ED5">
        <w:t xml:space="preserve"> (</w:t>
      </w:r>
      <w:r w:rsidRPr="00A84BEE">
        <w:rPr>
          <w:lang w:val="en-US"/>
        </w:rPr>
        <w:t>JSR</w:t>
      </w:r>
      <w:r w:rsidRPr="00200ED5">
        <w:t xml:space="preserve"> 303)</w:t>
      </w:r>
      <w:r w:rsidR="00200ED5" w:rsidRPr="00200ED5">
        <w:t xml:space="preserve"> </w:t>
      </w:r>
      <w:r w:rsidR="00200ED5">
        <w:t>–</w:t>
      </w:r>
      <w:r w:rsidR="00200ED5" w:rsidRPr="00200ED5">
        <w:t xml:space="preserve"> </w:t>
      </w:r>
      <w:r w:rsidR="00200ED5">
        <w:t>м</w:t>
      </w:r>
      <w:r w:rsidR="00200ED5" w:rsidRPr="00200ED5">
        <w:t>еханизм</w:t>
      </w:r>
      <w:r w:rsidR="00200ED5">
        <w:t xml:space="preserve"> </w:t>
      </w:r>
      <w:r w:rsidR="00200ED5" w:rsidRPr="00200ED5">
        <w:t xml:space="preserve">валидации данных на уровне </w:t>
      </w:r>
      <w:proofErr w:type="spellStart"/>
      <w:r w:rsidR="00200ED5" w:rsidRPr="00200ED5">
        <w:t>бинов</w:t>
      </w:r>
      <w:proofErr w:type="spellEnd"/>
      <w:r w:rsidR="00200ED5" w:rsidRPr="00200ED5">
        <w:t xml:space="preserve"> (объектов) в </w:t>
      </w:r>
      <w:r w:rsidR="00200ED5" w:rsidRPr="00200ED5">
        <w:rPr>
          <w:lang w:val="en-US"/>
        </w:rPr>
        <w:t>Java</w:t>
      </w:r>
      <w:r w:rsidR="00200ED5">
        <w:t>, который о</w:t>
      </w:r>
      <w:r w:rsidR="00200ED5" w:rsidRPr="00200ED5">
        <w:t>пределяет аннотации (например, @</w:t>
      </w:r>
      <w:proofErr w:type="spellStart"/>
      <w:r w:rsidR="00200ED5" w:rsidRPr="00200ED5">
        <w:rPr>
          <w:lang w:val="en-US"/>
        </w:rPr>
        <w:t>NotNull</w:t>
      </w:r>
      <w:proofErr w:type="spellEnd"/>
      <w:r w:rsidR="00200ED5" w:rsidRPr="00200ED5">
        <w:t>, @</w:t>
      </w:r>
      <w:r w:rsidR="00200ED5" w:rsidRPr="00200ED5">
        <w:rPr>
          <w:lang w:val="en-US"/>
        </w:rPr>
        <w:t>Size</w:t>
      </w:r>
      <w:r w:rsidR="00200ED5" w:rsidRPr="00200ED5">
        <w:t>, @</w:t>
      </w:r>
      <w:r w:rsidR="00200ED5" w:rsidRPr="00200ED5">
        <w:rPr>
          <w:lang w:val="en-US"/>
        </w:rPr>
        <w:t>Min</w:t>
      </w:r>
      <w:r w:rsidR="00200ED5" w:rsidRPr="00200ED5">
        <w:t>) для проверки корректности входных данных (параметров методов, полей форм и т. д.)</w:t>
      </w:r>
      <w:r w:rsidR="00200ED5">
        <w:t xml:space="preserve"> и</w:t>
      </w:r>
      <w:r w:rsidR="00200ED5" w:rsidRPr="00200ED5">
        <w:t xml:space="preserve"> автоматической проверки валидности данных в контроллерах, сущностях и </w:t>
      </w:r>
      <w:r w:rsidR="00200ED5" w:rsidRPr="00200ED5">
        <w:rPr>
          <w:lang w:val="en-US"/>
        </w:rPr>
        <w:t>DTO</w:t>
      </w:r>
      <w:r w:rsidR="00200ED5" w:rsidRPr="00200ED5">
        <w:t xml:space="preserve"> (</w:t>
      </w:r>
      <w:r w:rsidR="00200ED5" w:rsidRPr="00200ED5">
        <w:rPr>
          <w:lang w:val="en-US"/>
        </w:rPr>
        <w:t>Data</w:t>
      </w:r>
      <w:r w:rsidR="00200ED5" w:rsidRPr="00200ED5">
        <w:t xml:space="preserve"> </w:t>
      </w:r>
      <w:r w:rsidR="00200ED5" w:rsidRPr="00200ED5">
        <w:rPr>
          <w:lang w:val="en-US"/>
        </w:rPr>
        <w:t>Transfer</w:t>
      </w:r>
      <w:r w:rsidR="00200ED5" w:rsidRPr="00200ED5">
        <w:t xml:space="preserve"> </w:t>
      </w:r>
      <w:r w:rsidR="00200ED5" w:rsidRPr="00200ED5">
        <w:rPr>
          <w:lang w:val="en-US"/>
        </w:rPr>
        <w:t>Objects</w:t>
      </w:r>
      <w:r w:rsidR="00200ED5" w:rsidRPr="00200ED5">
        <w:t>)</w:t>
      </w:r>
      <w:r w:rsidRPr="00200ED5">
        <w:t>;</w:t>
      </w:r>
    </w:p>
    <w:p w14:paraId="60B289D5" w14:textId="4D4E831A" w:rsidR="00A84BEE" w:rsidRPr="00A84BEE" w:rsidRDefault="00A84BEE" w:rsidP="00A84BEE">
      <w:pPr>
        <w:pStyle w:val="a3"/>
      </w:pPr>
      <w:r w:rsidRPr="00A84BEE">
        <w:rPr>
          <w:lang w:val="en-US"/>
        </w:rPr>
        <w:t>JPA</w:t>
      </w:r>
      <w:r w:rsidRPr="00200ED5">
        <w:t xml:space="preserve"> (</w:t>
      </w:r>
      <w:r w:rsidRPr="00A84BEE">
        <w:rPr>
          <w:lang w:val="en-US"/>
        </w:rPr>
        <w:t>JSR</w:t>
      </w:r>
      <w:r w:rsidRPr="00200ED5">
        <w:t xml:space="preserve"> 338)</w:t>
      </w:r>
      <w:r w:rsidR="00200ED5">
        <w:t xml:space="preserve"> – спецификация </w:t>
      </w:r>
      <w:proofErr w:type="spellStart"/>
      <w:r w:rsidR="00200ED5" w:rsidRPr="00200ED5">
        <w:t>Jakarta</w:t>
      </w:r>
      <w:proofErr w:type="spellEnd"/>
      <w:r w:rsidR="00200ED5" w:rsidRPr="00200ED5">
        <w:t xml:space="preserve"> </w:t>
      </w:r>
      <w:proofErr w:type="spellStart"/>
      <w:r w:rsidR="00200ED5" w:rsidRPr="00200ED5">
        <w:t>Persistence</w:t>
      </w:r>
      <w:proofErr w:type="spellEnd"/>
      <w:r w:rsidR="00200ED5" w:rsidRPr="00200ED5">
        <w:t xml:space="preserve"> API для работы с базами данных на Java, абстрагирующий низкоуровневые операции с SQL</w:t>
      </w:r>
      <w:r w:rsidR="00200ED5">
        <w:t>, которая п</w:t>
      </w:r>
      <w:r w:rsidR="00200ED5" w:rsidRPr="00200ED5">
        <w:t xml:space="preserve">озволяет сохранять Java-объекты в реляционных БД, управлять транзакциями и выполнять запросы через JPQL (Java </w:t>
      </w:r>
      <w:proofErr w:type="spellStart"/>
      <w:r w:rsidR="00200ED5" w:rsidRPr="00200ED5">
        <w:t>Persistence</w:t>
      </w:r>
      <w:proofErr w:type="spellEnd"/>
      <w:r w:rsidR="00200ED5" w:rsidRPr="00200ED5">
        <w:t xml:space="preserve"> </w:t>
      </w:r>
      <w:proofErr w:type="spellStart"/>
      <w:r w:rsidR="00200ED5" w:rsidRPr="00200ED5">
        <w:t>Query</w:t>
      </w:r>
      <w:proofErr w:type="spellEnd"/>
      <w:r w:rsidR="00200ED5" w:rsidRPr="00200ED5">
        <w:t xml:space="preserve"> Language) или </w:t>
      </w:r>
      <w:proofErr w:type="spellStart"/>
      <w:r w:rsidR="00200ED5" w:rsidRPr="00200ED5">
        <w:t>Criteria</w:t>
      </w:r>
      <w:proofErr w:type="spellEnd"/>
      <w:r w:rsidR="00200ED5" w:rsidRPr="00200ED5">
        <w:t xml:space="preserve"> API</w:t>
      </w:r>
      <w:r w:rsidR="00200ED5">
        <w:t xml:space="preserve">, </w:t>
      </w:r>
      <w:r w:rsidR="00200ED5" w:rsidRPr="00200ED5">
        <w:t xml:space="preserve">реализуется через </w:t>
      </w:r>
      <w:proofErr w:type="spellStart"/>
      <w:r w:rsidR="00200ED5" w:rsidRPr="00200ED5">
        <w:t>Hibernate</w:t>
      </w:r>
      <w:proofErr w:type="spellEnd"/>
      <w:r w:rsidR="00200ED5" w:rsidRPr="00200ED5">
        <w:t xml:space="preserve">, </w:t>
      </w:r>
      <w:proofErr w:type="spellStart"/>
      <w:r w:rsidR="00200ED5" w:rsidRPr="00200ED5">
        <w:t>EclipseLink</w:t>
      </w:r>
      <w:proofErr w:type="spellEnd"/>
      <w:r w:rsidR="00200ED5" w:rsidRPr="00200ED5">
        <w:t xml:space="preserve"> и другие провайдеры</w:t>
      </w:r>
      <w:r w:rsidR="00200ED5">
        <w:t xml:space="preserve"> и и</w:t>
      </w:r>
      <w:r w:rsidR="00200ED5" w:rsidRPr="00200ED5">
        <w:t>спользуется для работы с ORM (Object-</w:t>
      </w:r>
      <w:proofErr w:type="spellStart"/>
      <w:r w:rsidR="00200ED5" w:rsidRPr="00200ED5">
        <w:t>Relational</w:t>
      </w:r>
      <w:proofErr w:type="spellEnd"/>
      <w:r w:rsidR="00200ED5" w:rsidRPr="00200ED5">
        <w:t xml:space="preserve"> </w:t>
      </w:r>
      <w:proofErr w:type="spellStart"/>
      <w:r w:rsidR="00200ED5" w:rsidRPr="00200ED5">
        <w:t>Mapping</w:t>
      </w:r>
      <w:proofErr w:type="spellEnd"/>
      <w:r w:rsidR="00200ED5" w:rsidRPr="00200ED5">
        <w:t>)</w:t>
      </w:r>
      <w:r w:rsidRPr="00200ED5">
        <w:t>;</w:t>
      </w:r>
    </w:p>
    <w:p w14:paraId="04A301EC" w14:textId="7CE0BF98" w:rsidR="00A84BEE" w:rsidRPr="00A84BEE" w:rsidRDefault="00A84BEE" w:rsidP="00A84BEE">
      <w:pPr>
        <w:pStyle w:val="a3"/>
      </w:pPr>
      <w:r>
        <w:t>JMS (JSR 914)</w:t>
      </w:r>
      <w:r w:rsidR="00200ED5">
        <w:t xml:space="preserve"> – </w:t>
      </w:r>
      <w:r w:rsidR="00200ED5" w:rsidRPr="00200ED5">
        <w:t>API</w:t>
      </w:r>
      <w:r w:rsidR="00200ED5">
        <w:t xml:space="preserve"> </w:t>
      </w:r>
      <w:r w:rsidR="00200ED5" w:rsidRPr="00200ED5">
        <w:t>для асинхронного обмена сообщениями между компонентами приложения</w:t>
      </w:r>
      <w:r w:rsidR="00200ED5">
        <w:t xml:space="preserve">, который </w:t>
      </w:r>
      <w:r w:rsidR="00200ED5" w:rsidRPr="00200ED5">
        <w:t>используется для интеграции с брокерами сообщений (</w:t>
      </w:r>
      <w:proofErr w:type="spellStart"/>
      <w:r w:rsidR="00200ED5" w:rsidRPr="00200ED5">
        <w:t>ActiveMQ</w:t>
      </w:r>
      <w:proofErr w:type="spellEnd"/>
      <w:r w:rsidR="00200ED5" w:rsidRPr="00200ED5">
        <w:t xml:space="preserve">, </w:t>
      </w:r>
      <w:proofErr w:type="spellStart"/>
      <w:r w:rsidR="00200ED5" w:rsidRPr="00200ED5">
        <w:t>RabbitMQ</w:t>
      </w:r>
      <w:proofErr w:type="spellEnd"/>
      <w:r w:rsidR="00200ED5" w:rsidRPr="00200ED5">
        <w:t>), реализации паттернов «публикация-подписка» и обработки событий в распределённых системах</w:t>
      </w:r>
      <w:r>
        <w:t>;</w:t>
      </w:r>
    </w:p>
    <w:p w14:paraId="24E9E867" w14:textId="171C523F" w:rsidR="00200ED5" w:rsidRDefault="00A84BEE" w:rsidP="00A84BEE">
      <w:pPr>
        <w:pStyle w:val="a3"/>
      </w:pPr>
      <w:r>
        <w:t>JTA</w:t>
      </w:r>
      <w:r w:rsidR="00200ED5">
        <w:t xml:space="preserve"> </w:t>
      </w:r>
      <w:r w:rsidR="00200ED5" w:rsidRPr="00200ED5">
        <w:t>(JSR 907, ранее часть JSR 914) — управляет транзакциями, охватывающими несколько ресурсов (например, несколько БД или JMS-очередей)</w:t>
      </w:r>
      <w:r w:rsidR="00767658">
        <w:t>, что п</w:t>
      </w:r>
      <w:r w:rsidR="00200ED5" w:rsidRPr="00200ED5">
        <w:t>озволяет реализовать распределённые транзакции с гарантией ACID (атомарность, согласованность, изоляция, долговечность)</w:t>
      </w:r>
      <w:r w:rsidR="00767658">
        <w:t>;</w:t>
      </w:r>
    </w:p>
    <w:p w14:paraId="216C368F" w14:textId="1E36C710" w:rsidR="00027946" w:rsidRDefault="00A84BEE" w:rsidP="00A84BEE">
      <w:pPr>
        <w:pStyle w:val="a3"/>
      </w:pPr>
      <w:r>
        <w:t>JCA</w:t>
      </w:r>
      <w:r w:rsidR="00200ED5">
        <w:t xml:space="preserve"> </w:t>
      </w:r>
      <w:r w:rsidR="00767658">
        <w:t xml:space="preserve">– </w:t>
      </w:r>
      <w:r w:rsidR="00767658" w:rsidRPr="00767658">
        <w:t xml:space="preserve">обеспечивает унифицированный доступ к внешним системам (ERP, CRM, </w:t>
      </w:r>
      <w:proofErr w:type="spellStart"/>
      <w:r w:rsidR="00767658" w:rsidRPr="00767658">
        <w:t>legacy</w:t>
      </w:r>
      <w:proofErr w:type="spellEnd"/>
      <w:r w:rsidR="00767658" w:rsidRPr="00767658">
        <w:t>-приложениям) через коннекторы.</w:t>
      </w:r>
    </w:p>
    <w:p w14:paraId="4289F42C" w14:textId="639BD542" w:rsidR="007C1360" w:rsidRDefault="007C1360" w:rsidP="007C1360">
      <w:pPr>
        <w:pStyle w:val="af1"/>
      </w:pPr>
      <w:r>
        <w:t>Spring предоставляет современный способ создания приложений на Java. Существуют другие фреймворки, разработанные по сходным и отличающимся принципам, но в современном мире они не так популярны. Внедрение зависимостей и инверсия управления – это две основные концепции, на которых построена разработка приложений с помощью Spring</w:t>
      </w:r>
      <w:r w:rsidRPr="008639E9">
        <w:t xml:space="preserve"> [3]</w:t>
      </w:r>
      <w:r>
        <w:t>.</w:t>
      </w:r>
    </w:p>
    <w:p w14:paraId="41691F31" w14:textId="7A5A78AD" w:rsidR="007C1360" w:rsidRDefault="007C1360" w:rsidP="007C1360">
      <w:pPr>
        <w:pStyle w:val="af1"/>
      </w:pPr>
      <w:r>
        <w:t>Разрабатываемое на Spring приложение зачастую делится на слои, в которые помещаются классы в соответствии со своей функцией</w:t>
      </w:r>
      <w:r w:rsidR="008639E9" w:rsidRPr="008639E9">
        <w:t xml:space="preserve"> </w:t>
      </w:r>
      <w:r w:rsidR="008639E9">
        <w:t>(рис. 1)</w:t>
      </w:r>
      <w:r>
        <w:t>:</w:t>
      </w:r>
    </w:p>
    <w:p w14:paraId="12E960E1" w14:textId="2DB1406A" w:rsidR="007C1360" w:rsidRPr="005C5C42" w:rsidRDefault="007C1360" w:rsidP="00AD5D70">
      <w:pPr>
        <w:pStyle w:val="a3"/>
        <w:rPr>
          <w:lang w:val="en-US"/>
        </w:rPr>
      </w:pPr>
      <w:r>
        <w:t>слой</w:t>
      </w:r>
      <w:r w:rsidRPr="005C5C42">
        <w:rPr>
          <w:lang w:val="en-US"/>
        </w:rPr>
        <w:t xml:space="preserve"> DAO</w:t>
      </w:r>
      <w:r>
        <w:rPr>
          <w:lang w:val="en-US"/>
        </w:rPr>
        <w:t xml:space="preserve"> (Data Access Object)</w:t>
      </w:r>
      <w:r w:rsidRPr="005C5C42">
        <w:rPr>
          <w:lang w:val="en-US"/>
        </w:rPr>
        <w:t>;</w:t>
      </w:r>
    </w:p>
    <w:p w14:paraId="6FD273D6" w14:textId="77777777" w:rsidR="007C1360" w:rsidRDefault="007C1360" w:rsidP="0069582E">
      <w:pPr>
        <w:pStyle w:val="a3"/>
      </w:pPr>
      <w:r>
        <w:t>слой бизнес-логики;</w:t>
      </w:r>
    </w:p>
    <w:p w14:paraId="3C4A0125" w14:textId="77B2D472" w:rsidR="007C1360" w:rsidRPr="00027946" w:rsidRDefault="007C1360" w:rsidP="0069582E">
      <w:pPr>
        <w:pStyle w:val="a3"/>
      </w:pPr>
      <w:r>
        <w:t>слой представления.</w:t>
      </w:r>
    </w:p>
    <w:p w14:paraId="2985FD3B" w14:textId="77777777" w:rsidR="008639E9" w:rsidRDefault="008639E9" w:rsidP="008639E9">
      <w:pPr>
        <w:pStyle w:val="af1"/>
        <w:keepNext/>
        <w:ind w:firstLine="0"/>
        <w:jc w:val="center"/>
      </w:pPr>
      <w:r w:rsidRPr="006D4946">
        <w:rPr>
          <w:noProof/>
        </w:rPr>
        <w:drawing>
          <wp:inline distT="0" distB="0" distL="0" distR="0" wp14:anchorId="3AD19A8E" wp14:editId="6865646B">
            <wp:extent cx="4083900" cy="3627120"/>
            <wp:effectExtent l="0" t="0" r="0" b="0"/>
            <wp:docPr id="4" name="Рисунок 4" descr="Выполнив последующие задания, вы получите приложение с такой архитектурой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Выполнив последующие задания, вы получите приложение с такой архитектурой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7153" cy="36477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F476D5" w14:textId="008E6D29" w:rsidR="008639E9" w:rsidRPr="008639E9" w:rsidRDefault="008639E9" w:rsidP="008639E9">
      <w:pPr>
        <w:pStyle w:val="af1"/>
        <w:ind w:firstLine="0"/>
        <w:jc w:val="center"/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A35444">
        <w:rPr>
          <w:noProof/>
        </w:rPr>
        <w:t>1</w:t>
      </w:r>
      <w:r>
        <w:fldChar w:fldCharType="end"/>
      </w:r>
      <w:r w:rsidRPr="008639E9">
        <w:t>.</w:t>
      </w:r>
      <w:r>
        <w:t xml:space="preserve"> Примерная схема многослойной архитектуры </w:t>
      </w:r>
      <w:r>
        <w:rPr>
          <w:lang w:val="en-US"/>
        </w:rPr>
        <w:t>Spring</w:t>
      </w:r>
      <w:r w:rsidRPr="008639E9">
        <w:t>-</w:t>
      </w:r>
      <w:r>
        <w:t>приложения</w:t>
      </w:r>
    </w:p>
    <w:p w14:paraId="5791A66A" w14:textId="77777777" w:rsidR="008639E9" w:rsidRPr="008639E9" w:rsidRDefault="008639E9" w:rsidP="005C5C42">
      <w:pPr>
        <w:pStyle w:val="af1"/>
      </w:pPr>
    </w:p>
    <w:p w14:paraId="473D18AA" w14:textId="77777777" w:rsidR="00BC3A7F" w:rsidRDefault="005C5C42" w:rsidP="005C5C42">
      <w:pPr>
        <w:pStyle w:val="af1"/>
      </w:pPr>
      <w:r>
        <w:t>Spring Framework управляет жизненным циклом приложения (созданием, удалением), внедрением зависимостей, аспектами, а также осуществляет всю свою остальную функциональность с помощью контейнера «</w:t>
      </w:r>
      <w:proofErr w:type="spellStart"/>
      <w:r>
        <w:t>бинов</w:t>
      </w:r>
      <w:proofErr w:type="spellEnd"/>
      <w:r>
        <w:t xml:space="preserve">» Spring </w:t>
      </w:r>
      <w:proofErr w:type="spellStart"/>
      <w:r>
        <w:t>IoC</w:t>
      </w:r>
      <w:proofErr w:type="spellEnd"/>
      <w:r>
        <w:t xml:space="preserve"> </w:t>
      </w:r>
      <w:r w:rsidRPr="005C5C42">
        <w:t>(</w:t>
      </w:r>
      <w:proofErr w:type="spellStart"/>
      <w:r w:rsidRPr="005C5C42">
        <w:t>Inversion</w:t>
      </w:r>
      <w:proofErr w:type="spellEnd"/>
      <w:r w:rsidRPr="005C5C42">
        <w:t xml:space="preserve"> </w:t>
      </w:r>
      <w:proofErr w:type="spellStart"/>
      <w:r w:rsidRPr="005C5C42">
        <w:t>of</w:t>
      </w:r>
      <w:proofErr w:type="spellEnd"/>
      <w:r w:rsidRPr="005C5C42">
        <w:t xml:space="preserve"> Control)</w:t>
      </w:r>
      <w:r>
        <w:t xml:space="preserve">, базовым интерфейсом которого является </w:t>
      </w:r>
      <w:proofErr w:type="spellStart"/>
      <w:r>
        <w:t>BeanFactory</w:t>
      </w:r>
      <w:proofErr w:type="spellEnd"/>
      <w:r>
        <w:t xml:space="preserve"> и его дочерний интерфейс </w:t>
      </w:r>
      <w:proofErr w:type="spellStart"/>
      <w:r>
        <w:t>ApplicationContext</w:t>
      </w:r>
      <w:proofErr w:type="spellEnd"/>
      <w:r>
        <w:t>.</w:t>
      </w:r>
    </w:p>
    <w:p w14:paraId="4CBB2225" w14:textId="437A55DF" w:rsidR="005C5C42" w:rsidRPr="00383388" w:rsidRDefault="005C5C42" w:rsidP="005C5C42">
      <w:pPr>
        <w:pStyle w:val="af1"/>
      </w:pPr>
      <w:r>
        <w:t>Бином</w:t>
      </w:r>
      <w:r w:rsidR="00383388" w:rsidRPr="00383388">
        <w:t xml:space="preserve"> (</w:t>
      </w:r>
      <w:r w:rsidR="00383388">
        <w:rPr>
          <w:lang w:val="en-US"/>
        </w:rPr>
        <w:t>JavaBean</w:t>
      </w:r>
      <w:r w:rsidR="00383388" w:rsidRPr="00383388">
        <w:t>)</w:t>
      </w:r>
      <w:r>
        <w:t xml:space="preserve"> называется любой класс, помещённый в контейнер </w:t>
      </w:r>
      <w:r w:rsidR="00383388">
        <w:t>«</w:t>
      </w:r>
      <w:r>
        <w:t xml:space="preserve">Spring </w:t>
      </w:r>
      <w:proofErr w:type="spellStart"/>
      <w:r>
        <w:t>IoC</w:t>
      </w:r>
      <w:proofErr w:type="spellEnd"/>
      <w:r>
        <w:t>.</w:t>
      </w:r>
      <w:r w:rsidR="00383388">
        <w:t xml:space="preserve"> </w:t>
      </w:r>
      <w:r>
        <w:t xml:space="preserve">Контейнер </w:t>
      </w:r>
      <w:proofErr w:type="spellStart"/>
      <w:r>
        <w:t>бинов</w:t>
      </w:r>
      <w:proofErr w:type="spellEnd"/>
      <w:r>
        <w:t xml:space="preserve">, контейнер Spring, контейнер </w:t>
      </w:r>
      <w:proofErr w:type="spellStart"/>
      <w:r>
        <w:t>бинов</w:t>
      </w:r>
      <w:proofErr w:type="spellEnd"/>
      <w:r>
        <w:t xml:space="preserve"> Spring, контейнер Spring </w:t>
      </w:r>
      <w:proofErr w:type="spellStart"/>
      <w:r>
        <w:t>IoC</w:t>
      </w:r>
      <w:proofErr w:type="spellEnd"/>
      <w:r>
        <w:t xml:space="preserve">, контейнер </w:t>
      </w:r>
      <w:proofErr w:type="spellStart"/>
      <w:r>
        <w:t>бинов</w:t>
      </w:r>
      <w:proofErr w:type="spellEnd"/>
      <w:r>
        <w:t xml:space="preserve"> Spring </w:t>
      </w:r>
      <w:proofErr w:type="spellStart"/>
      <w:r>
        <w:t>IoC</w:t>
      </w:r>
      <w:proofErr w:type="spellEnd"/>
      <w:r>
        <w:t xml:space="preserve"> — это всё одно и то же</w:t>
      </w:r>
      <w:r w:rsidR="00383388">
        <w:t xml:space="preserve"> </w:t>
      </w:r>
      <w:r w:rsidR="00383388" w:rsidRPr="005C5C42">
        <w:t>[3]</w:t>
      </w:r>
      <w:r>
        <w:t>.</w:t>
      </w:r>
    </w:p>
    <w:p w14:paraId="49F19758" w14:textId="1312A771" w:rsidR="00383388" w:rsidRPr="00383388" w:rsidRDefault="00383388" w:rsidP="005C5C42">
      <w:pPr>
        <w:pStyle w:val="af1"/>
      </w:pPr>
      <w:r w:rsidRPr="00383388">
        <w:t xml:space="preserve">Без </w:t>
      </w:r>
      <w:r w:rsidRPr="00383388">
        <w:rPr>
          <w:lang w:val="en-US"/>
        </w:rPr>
        <w:t>Spring</w:t>
      </w:r>
      <w:r w:rsidRPr="00383388">
        <w:t xml:space="preserve"> пришлось бы вручную создавать объекты и передавать зависимости, а с «</w:t>
      </w:r>
      <w:proofErr w:type="spellStart"/>
      <w:r w:rsidRPr="00383388">
        <w:t>бинами</w:t>
      </w:r>
      <w:proofErr w:type="spellEnd"/>
      <w:r w:rsidRPr="00383388">
        <w:t>» это происходит автоматически.</w:t>
      </w:r>
    </w:p>
    <w:p w14:paraId="4219B82A" w14:textId="77777777" w:rsidR="005C5C42" w:rsidRDefault="005C5C42" w:rsidP="005C5C42">
      <w:pPr>
        <w:pStyle w:val="af1"/>
      </w:pPr>
      <w:r>
        <w:t>Инициализация контейнера может производиться двумя способами:</w:t>
      </w:r>
    </w:p>
    <w:p w14:paraId="6FBAEB1D" w14:textId="77777777" w:rsidR="005C5C42" w:rsidRDefault="005C5C42" w:rsidP="005C5C42">
      <w:pPr>
        <w:pStyle w:val="a3"/>
      </w:pPr>
      <w:r>
        <w:t>используя XML-файлы с конфигурацией;</w:t>
      </w:r>
    </w:p>
    <w:p w14:paraId="70DA98CA" w14:textId="77777777" w:rsidR="005C5C42" w:rsidRDefault="005C5C42" w:rsidP="005C5C42">
      <w:pPr>
        <w:pStyle w:val="a3"/>
      </w:pPr>
      <w:r>
        <w:t>с помощью Java-конфигурации.</w:t>
      </w:r>
    </w:p>
    <w:p w14:paraId="0D16630B" w14:textId="01946F44" w:rsidR="008B63B1" w:rsidRPr="00964543" w:rsidRDefault="005C5C42" w:rsidP="006D0DE5">
      <w:pPr>
        <w:pStyle w:val="af1"/>
      </w:pPr>
      <w:r>
        <w:t>В традиционном варианте инициализация производится именно с помощью XML-конфигурации.</w:t>
      </w:r>
      <w:r w:rsidRPr="005C5C42">
        <w:t xml:space="preserve"> </w:t>
      </w:r>
      <w:r>
        <w:t>Новые приложения в современном мире обычно используют Java-конфигурацию.</w:t>
      </w:r>
    </w:p>
    <w:p w14:paraId="04441DAF" w14:textId="294B077E" w:rsidR="00D7099B" w:rsidRPr="00D7099B" w:rsidRDefault="00D7099B" w:rsidP="00D7099B">
      <w:pPr>
        <w:pStyle w:val="af1"/>
      </w:pPr>
      <w:r w:rsidRPr="00D7099B">
        <w:t xml:space="preserve">Основные аннотации </w:t>
      </w:r>
      <w:r w:rsidR="007066BE" w:rsidRPr="007066BE">
        <w:t>(</w:t>
      </w:r>
      <w:r w:rsidR="007066BE">
        <w:t>стереотипы</w:t>
      </w:r>
      <w:r w:rsidR="007066BE" w:rsidRPr="007066BE">
        <w:t xml:space="preserve">) </w:t>
      </w:r>
      <w:r w:rsidRPr="00D7099B">
        <w:t xml:space="preserve">для </w:t>
      </w:r>
      <w:r w:rsidR="006A5EE3">
        <w:t>«</w:t>
      </w:r>
      <w:proofErr w:type="spellStart"/>
      <w:r w:rsidRPr="00D7099B">
        <w:t>бинов</w:t>
      </w:r>
      <w:proofErr w:type="spellEnd"/>
      <w:r w:rsidR="006A5EE3">
        <w:t>»</w:t>
      </w:r>
      <w:r w:rsidR="006D0DE5" w:rsidRPr="006D0DE5">
        <w:t xml:space="preserve"> </w:t>
      </w:r>
      <w:r w:rsidR="006D0DE5" w:rsidRPr="006A5EE3">
        <w:t>[</w:t>
      </w:r>
      <w:r w:rsidR="007E5168">
        <w:t>6</w:t>
      </w:r>
      <w:r w:rsidR="006D0DE5" w:rsidRPr="006A5EE3">
        <w:t>]</w:t>
      </w:r>
      <w:r w:rsidRPr="00D7099B">
        <w:t>:</w:t>
      </w:r>
    </w:p>
    <w:p w14:paraId="17794094" w14:textId="50FB0DE9" w:rsidR="006A5EE3" w:rsidRDefault="006A5EE3" w:rsidP="00BE2255">
      <w:pPr>
        <w:pStyle w:val="a3"/>
      </w:pPr>
      <w:r w:rsidRPr="00D7099B">
        <w:t>@</w:t>
      </w:r>
      <w:r w:rsidRPr="00D7099B">
        <w:rPr>
          <w:lang w:val="en-US"/>
        </w:rPr>
        <w:t>Bean</w:t>
      </w:r>
      <w:r w:rsidRPr="00D7099B">
        <w:t xml:space="preserve"> — </w:t>
      </w:r>
      <w:r>
        <w:t xml:space="preserve">аннотация </w:t>
      </w:r>
      <w:r w:rsidRPr="00D7099B">
        <w:t xml:space="preserve">для </w:t>
      </w:r>
      <w:r>
        <w:t xml:space="preserve">ручной </w:t>
      </w:r>
      <w:r w:rsidRPr="00D7099B">
        <w:t xml:space="preserve">настройки </w:t>
      </w:r>
      <w:r>
        <w:t>«</w:t>
      </w:r>
      <w:proofErr w:type="spellStart"/>
      <w:r w:rsidRPr="00D7099B">
        <w:t>бинов</w:t>
      </w:r>
      <w:proofErr w:type="spellEnd"/>
      <w:r>
        <w:t>»,</w:t>
      </w:r>
      <w:r w:rsidRPr="00D7099B">
        <w:t xml:space="preserve"> </w:t>
      </w:r>
      <w:r>
        <w:t>которая</w:t>
      </w:r>
      <w:r w:rsidRPr="00D7099B">
        <w:t xml:space="preserve"> часто используется </w:t>
      </w:r>
      <w:r>
        <w:t xml:space="preserve">в </w:t>
      </w:r>
      <w:r w:rsidRPr="00D7099B">
        <w:t>сторонних библиотек</w:t>
      </w:r>
      <w:r>
        <w:t>ах</w:t>
      </w:r>
      <w:r w:rsidRPr="00D7099B">
        <w:t xml:space="preserve"> в @</w:t>
      </w:r>
      <w:r w:rsidRPr="00D7099B">
        <w:rPr>
          <w:lang w:val="en-US"/>
        </w:rPr>
        <w:t>Configuration</w:t>
      </w:r>
      <w:r w:rsidRPr="00D7099B">
        <w:t>-классе</w:t>
      </w:r>
      <w:r>
        <w:t>;</w:t>
      </w:r>
    </w:p>
    <w:p w14:paraId="07B46656" w14:textId="6E5A40EA" w:rsidR="00D7099B" w:rsidRPr="00D7099B" w:rsidRDefault="00D7099B" w:rsidP="00BE2255">
      <w:pPr>
        <w:pStyle w:val="a3"/>
      </w:pPr>
      <w:r w:rsidRPr="00D7099B">
        <w:t>@</w:t>
      </w:r>
      <w:r w:rsidRPr="00D7099B">
        <w:rPr>
          <w:lang w:val="en-US"/>
        </w:rPr>
        <w:t>Component</w:t>
      </w:r>
      <w:r w:rsidRPr="00D7099B">
        <w:t xml:space="preserve"> — универсальная аннотация для вспомогательных классов;</w:t>
      </w:r>
    </w:p>
    <w:p w14:paraId="5226AC28" w14:textId="40CA73D0" w:rsidR="006A5EE3" w:rsidRDefault="006A5EE3" w:rsidP="006A5EE3">
      <w:pPr>
        <w:pStyle w:val="a3"/>
      </w:pPr>
      <w:r w:rsidRPr="00D7099B">
        <w:t>@</w:t>
      </w:r>
      <w:r w:rsidRPr="00D7099B">
        <w:rPr>
          <w:lang w:val="en-US"/>
        </w:rPr>
        <w:t>Repository</w:t>
      </w:r>
      <w:r w:rsidRPr="00D7099B">
        <w:t xml:space="preserve"> — </w:t>
      </w:r>
      <w:r>
        <w:t xml:space="preserve">аннотация </w:t>
      </w:r>
      <w:r w:rsidRPr="00D7099B">
        <w:t>@</w:t>
      </w:r>
      <w:r w:rsidRPr="00D7099B">
        <w:rPr>
          <w:lang w:val="en-US"/>
        </w:rPr>
        <w:t>Component</w:t>
      </w:r>
      <w:r w:rsidRPr="00D7099B">
        <w:t xml:space="preserve"> для </w:t>
      </w:r>
      <w:r>
        <w:t>классов-репозиториев с доступом к</w:t>
      </w:r>
      <w:r w:rsidRPr="00D7099B">
        <w:t xml:space="preserve"> </w:t>
      </w:r>
      <w:r>
        <w:t>базе данных</w:t>
      </w:r>
      <w:r w:rsidRPr="00D7099B">
        <w:t>;</w:t>
      </w:r>
    </w:p>
    <w:p w14:paraId="13CFADDB" w14:textId="2E3F3939" w:rsidR="00D7099B" w:rsidRPr="004522D5" w:rsidRDefault="00D7099B" w:rsidP="00BE2255">
      <w:pPr>
        <w:pStyle w:val="a3"/>
      </w:pPr>
      <w:r w:rsidRPr="00D7099B">
        <w:t>@</w:t>
      </w:r>
      <w:r w:rsidRPr="00D7099B">
        <w:rPr>
          <w:lang w:val="en-US"/>
        </w:rPr>
        <w:t>Service</w:t>
      </w:r>
      <w:r w:rsidRPr="00D7099B">
        <w:t xml:space="preserve"> — </w:t>
      </w:r>
      <w:r w:rsidR="004522D5" w:rsidRPr="00D7099B">
        <w:t>аннотация</w:t>
      </w:r>
      <w:r w:rsidR="006A5EE3">
        <w:t xml:space="preserve"> </w:t>
      </w:r>
      <w:r w:rsidR="006A5EE3" w:rsidRPr="00D7099B">
        <w:t>@</w:t>
      </w:r>
      <w:r w:rsidR="006A5EE3" w:rsidRPr="00D7099B">
        <w:rPr>
          <w:lang w:val="en-US"/>
        </w:rPr>
        <w:t>Component</w:t>
      </w:r>
      <w:r w:rsidR="006A5EE3" w:rsidRPr="00D7099B">
        <w:t xml:space="preserve"> для </w:t>
      </w:r>
      <w:r w:rsidR="006A5EE3">
        <w:t>классов-</w:t>
      </w:r>
      <w:r w:rsidR="006A5EE3" w:rsidRPr="00D7099B">
        <w:t>сервисов</w:t>
      </w:r>
      <w:r w:rsidR="004522D5">
        <w:t xml:space="preserve"> с</w:t>
      </w:r>
      <w:r w:rsidRPr="00D7099B">
        <w:t xml:space="preserve"> бизнес-логик</w:t>
      </w:r>
      <w:r w:rsidR="004522D5">
        <w:t>ой</w:t>
      </w:r>
      <w:r w:rsidR="006A5EE3">
        <w:t xml:space="preserve"> приложения</w:t>
      </w:r>
      <w:r w:rsidRPr="00D7099B">
        <w:t>;</w:t>
      </w:r>
    </w:p>
    <w:p w14:paraId="466891BB" w14:textId="7CCFFA03" w:rsidR="004522D5" w:rsidRDefault="00D7099B" w:rsidP="006A5EE3">
      <w:pPr>
        <w:pStyle w:val="a3"/>
      </w:pPr>
      <w:r w:rsidRPr="00D7099B">
        <w:t>@</w:t>
      </w:r>
      <w:r w:rsidRPr="00D7099B">
        <w:rPr>
          <w:lang w:val="en-US"/>
        </w:rPr>
        <w:t>Controller</w:t>
      </w:r>
      <w:r w:rsidR="004522D5">
        <w:t xml:space="preserve"> (и</w:t>
      </w:r>
      <w:r w:rsidR="004522D5" w:rsidRPr="004522D5">
        <w:t xml:space="preserve">спользуется для генерации HTML-страниц с помощью </w:t>
      </w:r>
      <w:proofErr w:type="spellStart"/>
      <w:r w:rsidR="004522D5" w:rsidRPr="004522D5">
        <w:t>шаблонизаторов</w:t>
      </w:r>
      <w:proofErr w:type="spellEnd"/>
      <w:r w:rsidR="004522D5">
        <w:t>)</w:t>
      </w:r>
      <w:r w:rsidRPr="00D7099B">
        <w:t xml:space="preserve"> или @</w:t>
      </w:r>
      <w:proofErr w:type="spellStart"/>
      <w:r w:rsidRPr="00D7099B">
        <w:rPr>
          <w:lang w:val="en-US"/>
        </w:rPr>
        <w:t>RestController</w:t>
      </w:r>
      <w:proofErr w:type="spellEnd"/>
      <w:r w:rsidR="004522D5">
        <w:t xml:space="preserve"> (п</w:t>
      </w:r>
      <w:r w:rsidR="004522D5" w:rsidRPr="004522D5">
        <w:t>редназначена для создания REST API</w:t>
      </w:r>
      <w:r w:rsidR="004522D5">
        <w:t xml:space="preserve"> и</w:t>
      </w:r>
      <w:r w:rsidR="004522D5" w:rsidRPr="004522D5">
        <w:t xml:space="preserve"> возвращает данные</w:t>
      </w:r>
      <w:r w:rsidR="004522D5">
        <w:t>)</w:t>
      </w:r>
      <w:r w:rsidRPr="00D7099B">
        <w:t xml:space="preserve"> — </w:t>
      </w:r>
      <w:r>
        <w:t>аннотаци</w:t>
      </w:r>
      <w:r w:rsidR="004522D5">
        <w:t xml:space="preserve">и </w:t>
      </w:r>
      <w:r w:rsidR="004522D5" w:rsidRPr="00D7099B">
        <w:t>@</w:t>
      </w:r>
      <w:r w:rsidR="004522D5" w:rsidRPr="00D7099B">
        <w:rPr>
          <w:lang w:val="en-US"/>
        </w:rPr>
        <w:t>Component</w:t>
      </w:r>
      <w:r>
        <w:t xml:space="preserve"> </w:t>
      </w:r>
      <w:r w:rsidRPr="00D7099B">
        <w:t xml:space="preserve">для </w:t>
      </w:r>
      <w:r>
        <w:rPr>
          <w:lang w:val="en-US"/>
        </w:rPr>
        <w:t>web</w:t>
      </w:r>
      <w:r w:rsidRPr="00D7099B">
        <w:t>-контроллеров;</w:t>
      </w:r>
    </w:p>
    <w:p w14:paraId="7DB085DC" w14:textId="2CE3624E" w:rsidR="005D7223" w:rsidRPr="005D7223" w:rsidRDefault="005D7223" w:rsidP="005D7223">
      <w:pPr>
        <w:pStyle w:val="af1"/>
      </w:pPr>
      <w:r>
        <w:t>Аннотации для работы с конфигурацией</w:t>
      </w:r>
      <w:r w:rsidR="00642A3D" w:rsidRPr="00642A3D">
        <w:t xml:space="preserve"> [6]</w:t>
      </w:r>
      <w:r w:rsidRPr="005D7223">
        <w:t>:</w:t>
      </w:r>
    </w:p>
    <w:p w14:paraId="780C375D" w14:textId="6E8FB978" w:rsidR="005D7223" w:rsidRPr="005D7223" w:rsidRDefault="005D7223" w:rsidP="005D7223">
      <w:pPr>
        <w:pStyle w:val="a3"/>
      </w:pPr>
      <w:r>
        <w:t xml:space="preserve">@Value — внедряет значение из </w:t>
      </w:r>
      <w:proofErr w:type="spellStart"/>
      <w:proofErr w:type="gramStart"/>
      <w:r>
        <w:t>application.properties</w:t>
      </w:r>
      <w:proofErr w:type="spellEnd"/>
      <w:proofErr w:type="gramEnd"/>
      <w:r w:rsidRPr="005D7223">
        <w:t>;</w:t>
      </w:r>
    </w:p>
    <w:p w14:paraId="093E3C3A" w14:textId="412C4EBA" w:rsidR="00BE2255" w:rsidRDefault="005D7223" w:rsidP="005D7223">
      <w:pPr>
        <w:pStyle w:val="a3"/>
      </w:pPr>
      <w:r>
        <w:t>@ConfigurationProperties — связывает группу свойств с классом.</w:t>
      </w:r>
    </w:p>
    <w:p w14:paraId="276FA1C4" w14:textId="77777777" w:rsidR="0089234C" w:rsidRDefault="0089234C" w:rsidP="0089234C">
      <w:pPr>
        <w:pStyle w:val="af1"/>
      </w:pPr>
      <w:r w:rsidRPr="00102B6C">
        <w:t>Для работы с базой данных Spring Boot использует Spring Data</w:t>
      </w:r>
      <w:r>
        <w:t xml:space="preserve"> </w:t>
      </w:r>
      <w:r>
        <w:rPr>
          <w:lang w:val="en-US"/>
        </w:rPr>
        <w:t>JPA</w:t>
      </w:r>
      <w:r w:rsidRPr="00102B6C">
        <w:t>.</w:t>
      </w:r>
    </w:p>
    <w:p w14:paraId="009D9FA5" w14:textId="60FA4904" w:rsidR="0089234C" w:rsidRDefault="0089234C" w:rsidP="0089234C">
      <w:pPr>
        <w:pStyle w:val="af1"/>
      </w:pPr>
      <w:r w:rsidRPr="008A7757">
        <w:t>JPA (</w:t>
      </w:r>
      <w:proofErr w:type="spellStart"/>
      <w:r w:rsidRPr="008A7757">
        <w:t>Jakarta</w:t>
      </w:r>
      <w:proofErr w:type="spellEnd"/>
      <w:r w:rsidRPr="008A7757">
        <w:t xml:space="preserve"> </w:t>
      </w:r>
      <w:proofErr w:type="spellStart"/>
      <w:r w:rsidRPr="008A7757">
        <w:t>Persistence</w:t>
      </w:r>
      <w:proofErr w:type="spellEnd"/>
      <w:r w:rsidRPr="008A7757">
        <w:t xml:space="preserve"> API) — это спецификация, то есть набор интерфейсов и аннотаций</w:t>
      </w:r>
      <w:r>
        <w:t>, которая позволяет автоматизировать типовые операции по работе с базой данных, как создание (</w:t>
      </w:r>
      <w:r>
        <w:rPr>
          <w:lang w:val="en-US"/>
        </w:rPr>
        <w:t>Create</w:t>
      </w:r>
      <w:r>
        <w:t>)</w:t>
      </w:r>
      <w:r w:rsidRPr="008A7757">
        <w:t xml:space="preserve">, </w:t>
      </w:r>
      <w:r>
        <w:t>извлечение</w:t>
      </w:r>
      <w:r w:rsidRPr="008A7757">
        <w:t xml:space="preserve"> (</w:t>
      </w:r>
      <w:r>
        <w:rPr>
          <w:lang w:val="en-US"/>
        </w:rPr>
        <w:t>Read</w:t>
      </w:r>
      <w:r w:rsidRPr="008A7757">
        <w:t>)</w:t>
      </w:r>
      <w:r>
        <w:t>, изменение</w:t>
      </w:r>
      <w:r w:rsidRPr="008A7757">
        <w:t xml:space="preserve"> (</w:t>
      </w:r>
      <w:r>
        <w:rPr>
          <w:lang w:val="en-US"/>
        </w:rPr>
        <w:t>Update</w:t>
      </w:r>
      <w:r w:rsidRPr="008A7757">
        <w:t xml:space="preserve">) </w:t>
      </w:r>
      <w:r>
        <w:t>и удаление</w:t>
      </w:r>
      <w:r w:rsidRPr="008A7757">
        <w:t xml:space="preserve"> (</w:t>
      </w:r>
      <w:r>
        <w:rPr>
          <w:lang w:val="en-US"/>
        </w:rPr>
        <w:t>Delete</w:t>
      </w:r>
      <w:r w:rsidRPr="008A7757">
        <w:t>)</w:t>
      </w:r>
      <w:r>
        <w:t>, называемые также CRUD-операциями</w:t>
      </w:r>
      <w:r w:rsidRPr="002242C1">
        <w:t xml:space="preserve"> </w:t>
      </w:r>
      <w:r w:rsidRPr="00A97B6E">
        <w:t>[</w:t>
      </w:r>
      <w:r w:rsidR="0099279D">
        <w:t>8</w:t>
      </w:r>
      <w:r w:rsidRPr="00A97B6E">
        <w:t>]</w:t>
      </w:r>
      <w:r>
        <w:t xml:space="preserve">. </w:t>
      </w:r>
    </w:p>
    <w:p w14:paraId="3A021C56" w14:textId="77777777" w:rsidR="0089234C" w:rsidRDefault="0089234C" w:rsidP="0089234C">
      <w:pPr>
        <w:pStyle w:val="af1"/>
      </w:pPr>
      <w:r>
        <w:t>По итогу остаётся написать значительно меньше шаблонного кода при ручном взаимодействии с базой данных. В большинстве случаев весь необходимый SQL-код создаётся автоматически и не виден программисту.</w:t>
      </w:r>
    </w:p>
    <w:p w14:paraId="7E05ED33" w14:textId="77777777" w:rsidR="0089234C" w:rsidRDefault="0089234C" w:rsidP="0089234C">
      <w:pPr>
        <w:pStyle w:val="af1"/>
      </w:pPr>
      <w:r>
        <w:t>Работа этого механизма опирается на двух элементах:</w:t>
      </w:r>
    </w:p>
    <w:p w14:paraId="4469C0A7" w14:textId="0DE804A2" w:rsidR="0089234C" w:rsidRDefault="0089234C" w:rsidP="0089234C">
      <w:pPr>
        <w:pStyle w:val="a7"/>
        <w:numPr>
          <w:ilvl w:val="0"/>
          <w:numId w:val="17"/>
        </w:numPr>
        <w:ind w:left="0" w:firstLine="426"/>
      </w:pPr>
      <w:r>
        <w:t>модель – класс, который соотносится с таблицей в базе данных;</w:t>
      </w:r>
    </w:p>
    <w:p w14:paraId="28109BB7" w14:textId="77777777" w:rsidR="0089234C" w:rsidRDefault="0089234C" w:rsidP="0089234C">
      <w:pPr>
        <w:pStyle w:val="a7"/>
        <w:numPr>
          <w:ilvl w:val="0"/>
          <w:numId w:val="17"/>
        </w:numPr>
        <w:ind w:left="0" w:firstLine="426"/>
      </w:pPr>
      <w:r>
        <w:t>репозиторий – класс, отвечающий за CRUD-операции над сущностью и её коллекциями.</w:t>
      </w:r>
    </w:p>
    <w:p w14:paraId="2032752D" w14:textId="2628252C" w:rsidR="0089234C" w:rsidRDefault="0089234C" w:rsidP="0089234C">
      <w:pPr>
        <w:pStyle w:val="af1"/>
      </w:pPr>
      <w:r w:rsidRPr="002242C1">
        <w:t>Spring Data JPA — это конкретная реализация этой спецификации</w:t>
      </w:r>
      <w:r>
        <w:t>. Она</w:t>
      </w:r>
      <w:r w:rsidRPr="008A7757">
        <w:t xml:space="preserve"> автоматически генерирует репозитории для модели на основе того, как модель проаннотирована. В свою очередь, аннотирование модели опирается на структуру таблицы в базе данных</w:t>
      </w:r>
      <w:r>
        <w:t xml:space="preserve">. Аннотации, которые импортируются из других пакетов, не входят в стандарт JPA, так как это специфика самого Spring Boot или каких-то других пакетов. Сама по себе модель — это обычный POJO-класс. </w:t>
      </w:r>
      <w:r w:rsidRPr="002242C1">
        <w:t>[</w:t>
      </w:r>
      <w:r w:rsidR="00642A3D">
        <w:t>9</w:t>
      </w:r>
      <w:r w:rsidRPr="002242C1">
        <w:t>]</w:t>
      </w:r>
      <w:r>
        <w:t>.</w:t>
      </w:r>
    </w:p>
    <w:p w14:paraId="2C47819F" w14:textId="20346CA0" w:rsidR="0099279D" w:rsidRPr="00A24B51" w:rsidRDefault="0099279D" w:rsidP="0099279D">
      <w:pPr>
        <w:pStyle w:val="af1"/>
      </w:pPr>
      <w:r>
        <w:t>Аннотации для работы с данными в Spring Data JPA</w:t>
      </w:r>
      <w:r w:rsidR="00642A3D">
        <w:t xml:space="preserve"> </w:t>
      </w:r>
      <w:r w:rsidR="00642A3D" w:rsidRPr="00964543">
        <w:t>[6]</w:t>
      </w:r>
      <w:r w:rsidRPr="00A24B51">
        <w:t>:</w:t>
      </w:r>
    </w:p>
    <w:p w14:paraId="4E447E29" w14:textId="77777777" w:rsidR="0099279D" w:rsidRDefault="0099279D" w:rsidP="0099279D">
      <w:pPr>
        <w:pStyle w:val="a3"/>
      </w:pPr>
      <w:r>
        <w:t>@Entity — помечает класс как сущность базы данных (автоматически создаёт или модифицирует таблицу);</w:t>
      </w:r>
    </w:p>
    <w:p w14:paraId="34A8DD16" w14:textId="77777777" w:rsidR="0099279D" w:rsidRDefault="0099279D" w:rsidP="0099279D">
      <w:pPr>
        <w:pStyle w:val="a3"/>
      </w:pPr>
      <w:r>
        <w:t>@Id — поле является первичным ключом;</w:t>
      </w:r>
    </w:p>
    <w:p w14:paraId="4D3667F0" w14:textId="77777777" w:rsidR="0099279D" w:rsidRDefault="0099279D" w:rsidP="0099279D">
      <w:pPr>
        <w:pStyle w:val="a3"/>
      </w:pPr>
      <w:r>
        <w:t xml:space="preserve">@GeneratedValue — стратегия генерации ID (например, </w:t>
      </w:r>
      <w:proofErr w:type="spellStart"/>
      <w:r>
        <w:t>автоинкремент</w:t>
      </w:r>
      <w:proofErr w:type="spellEnd"/>
      <w:r>
        <w:t>);</w:t>
      </w:r>
    </w:p>
    <w:p w14:paraId="3B3E3EF3" w14:textId="77777777" w:rsidR="0099279D" w:rsidRPr="00616864" w:rsidRDefault="0099279D" w:rsidP="0099279D">
      <w:pPr>
        <w:pStyle w:val="a3"/>
      </w:pPr>
      <w:r>
        <w:t>@Column — настройки поля (</w:t>
      </w:r>
      <w:r>
        <w:rPr>
          <w:lang w:val="en-US"/>
        </w:rPr>
        <w:t>name</w:t>
      </w:r>
      <w:r>
        <w:t xml:space="preserve">, </w:t>
      </w:r>
      <w:r>
        <w:rPr>
          <w:lang w:val="en-US"/>
        </w:rPr>
        <w:t>length,</w:t>
      </w:r>
      <w:r>
        <w:t xml:space="preserve"> </w:t>
      </w:r>
      <w:proofErr w:type="spellStart"/>
      <w:r w:rsidRPr="00616864">
        <w:t>nullable</w:t>
      </w:r>
      <w:proofErr w:type="spellEnd"/>
      <w:r w:rsidRPr="00616864">
        <w:t xml:space="preserve"> и т. д.).</w:t>
      </w:r>
    </w:p>
    <w:p w14:paraId="4AC613F1" w14:textId="321BB8D0" w:rsidR="0089234C" w:rsidRDefault="0089234C" w:rsidP="0089234C">
      <w:pPr>
        <w:pStyle w:val="af1"/>
      </w:pPr>
      <w:r>
        <w:t>POJO-класс (</w:t>
      </w:r>
      <w:proofErr w:type="spellStart"/>
      <w:r>
        <w:t>Plain</w:t>
      </w:r>
      <w:proofErr w:type="spellEnd"/>
      <w:r>
        <w:t xml:space="preserve"> Old Java Object — «простой старый Java-объект») — это обычный, неспециализированный Java-класс, который не наследует от специфических классов фреймворков и не реализует служебных интерфейсов, а просто содержит данные и, возможно, простую бизнес-логику. </w:t>
      </w:r>
      <w:r w:rsidR="00BC3A7F">
        <w:t>Ч</w:t>
      </w:r>
      <w:r w:rsidRPr="00F54168">
        <w:t>асто используется для передачи данных (как DTO — Data Transfer Object) или для моделирования бизнес-сущностей</w:t>
      </w:r>
      <w:r>
        <w:t>.</w:t>
      </w:r>
    </w:p>
    <w:p w14:paraId="13EA3AFF" w14:textId="77777777" w:rsidR="0089234C" w:rsidRDefault="0089234C" w:rsidP="0089234C">
      <w:pPr>
        <w:pStyle w:val="af1"/>
      </w:pPr>
      <w:r>
        <w:t>По умолчанию любое добавленное поле в модель отображается на базу данных при условии сопоставления имён. Работает это так:</w:t>
      </w:r>
    </w:p>
    <w:p w14:paraId="1BE5F320" w14:textId="77777777" w:rsidR="0089234C" w:rsidRDefault="0089234C" w:rsidP="0089234C">
      <w:pPr>
        <w:pStyle w:val="a7"/>
        <w:numPr>
          <w:ilvl w:val="0"/>
          <w:numId w:val="19"/>
        </w:numPr>
        <w:ind w:left="0" w:firstLine="426"/>
      </w:pPr>
      <w:r>
        <w:t>Spring Data JPA выполняет запрос в базу и извлекает структуру таблицы;</w:t>
      </w:r>
    </w:p>
    <w:p w14:paraId="5FACC5B9" w14:textId="77777777" w:rsidR="0089234C" w:rsidRDefault="0089234C" w:rsidP="0089234C">
      <w:pPr>
        <w:pStyle w:val="a7"/>
        <w:numPr>
          <w:ilvl w:val="0"/>
          <w:numId w:val="19"/>
        </w:numPr>
        <w:ind w:left="0" w:firstLine="426"/>
      </w:pPr>
      <w:r>
        <w:t xml:space="preserve">поля транслируются из </w:t>
      </w:r>
      <w:proofErr w:type="spellStart"/>
      <w:r>
        <w:t>snake_case</w:t>
      </w:r>
      <w:proofErr w:type="spellEnd"/>
      <w:r>
        <w:t xml:space="preserve"> («змеиной» нотации) в </w:t>
      </w:r>
      <w:proofErr w:type="spellStart"/>
      <w:r>
        <w:t>camelCase</w:t>
      </w:r>
      <w:proofErr w:type="spellEnd"/>
      <w:r>
        <w:t xml:space="preserve"> («верблюжью» нотацию) и сравниваются;</w:t>
      </w:r>
    </w:p>
    <w:p w14:paraId="022A45C5" w14:textId="12D16C0B" w:rsidR="0089234C" w:rsidRDefault="0089234C" w:rsidP="0089234C">
      <w:pPr>
        <w:pStyle w:val="a7"/>
        <w:numPr>
          <w:ilvl w:val="0"/>
          <w:numId w:val="19"/>
        </w:numPr>
        <w:ind w:left="0" w:firstLine="426"/>
      </w:pPr>
      <w:r>
        <w:t xml:space="preserve">если поле найдено, то оно будет отображаться на базу данных во время работы с репозиторием </w:t>
      </w:r>
      <w:r w:rsidRPr="002242C1">
        <w:t>[</w:t>
      </w:r>
      <w:r w:rsidR="00D92B92" w:rsidRPr="00D92B92">
        <w:t>9</w:t>
      </w:r>
      <w:r w:rsidRPr="002242C1">
        <w:t>]</w:t>
      </w:r>
      <w:r>
        <w:t>.</w:t>
      </w:r>
    </w:p>
    <w:p w14:paraId="5F32BC72" w14:textId="77777777" w:rsidR="0089234C" w:rsidRPr="00964543" w:rsidRDefault="0089234C" w:rsidP="0089234C">
      <w:pPr>
        <w:pStyle w:val="af1"/>
      </w:pPr>
      <w:r w:rsidRPr="0076450C">
        <w:t>Репозиторий в исходных файлах – это интерфейс, помеченный аннотацией @Repository. Spring Data JPA бер</w:t>
      </w:r>
      <w:r>
        <w:t>ё</w:t>
      </w:r>
      <w:r w:rsidRPr="0076450C">
        <w:t>т этот интерфейс и созда</w:t>
      </w:r>
      <w:r>
        <w:t>ё</w:t>
      </w:r>
      <w:r w:rsidRPr="0076450C">
        <w:t>т из него класс, который автоматически подставляется в приложение.</w:t>
      </w:r>
    </w:p>
    <w:p w14:paraId="7B0FBD45" w14:textId="44B927C2" w:rsidR="0089234C" w:rsidRDefault="0089234C" w:rsidP="002B66B6">
      <w:pPr>
        <w:pStyle w:val="af1"/>
      </w:pPr>
      <w:r>
        <w:t xml:space="preserve">Набор методов для генерации определяется интерфейсом </w:t>
      </w:r>
      <w:proofErr w:type="spellStart"/>
      <w:r>
        <w:t>JpaRepository</w:t>
      </w:r>
      <w:proofErr w:type="spellEnd"/>
      <w:r>
        <w:t>. Содержимое этих методов генерируется на основе того, как проаннотирована модель. Это позволяет держать репозитории пустыми, не используя дополнительные методы.</w:t>
      </w:r>
      <w:r w:rsidR="00D92B92" w:rsidRPr="00D92B92">
        <w:t xml:space="preserve"> </w:t>
      </w:r>
      <w:r>
        <w:t>Это будет работать до тех пор, пока приложение не станет большим и сложным — тогда придётся дописывать свои методы.</w:t>
      </w:r>
    </w:p>
    <w:tbl>
      <w:tblPr>
        <w:tblStyle w:val="aff4"/>
        <w:tblW w:w="0" w:type="auto"/>
        <w:tblLook w:val="04A0" w:firstRow="1" w:lastRow="0" w:firstColumn="1" w:lastColumn="0" w:noHBand="0" w:noVBand="1"/>
      </w:tblPr>
      <w:tblGrid>
        <w:gridCol w:w="9628"/>
      </w:tblGrid>
      <w:tr w:rsidR="0089234C" w:rsidRPr="006A0293" w14:paraId="4D9256D1" w14:textId="77777777" w:rsidTr="00AF4376">
        <w:tc>
          <w:tcPr>
            <w:tcW w:w="9628" w:type="dxa"/>
          </w:tcPr>
          <w:p w14:paraId="27524BFE" w14:textId="10E783DA" w:rsidR="0089234C" w:rsidRPr="0076450C" w:rsidRDefault="0089234C" w:rsidP="00D92B9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outlineLvl w:val="9"/>
              <w:rPr>
                <w:rFonts w:ascii="Consolas" w:eastAsia="Times New Roman" w:hAnsi="Consolas" w:cs="Courier New"/>
                <w:color w:val="24292E"/>
                <w:sz w:val="16"/>
                <w:szCs w:val="16"/>
                <w:lang w:val="en-US" w:eastAsia="ru-RU"/>
              </w:rPr>
            </w:pPr>
            <w:r w:rsidRPr="0076450C">
              <w:rPr>
                <w:rFonts w:ascii="Consolas" w:hAnsi="Consolas" w:cs="Courier New"/>
                <w:color w:val="CF222E"/>
                <w:sz w:val="16"/>
                <w:szCs w:val="16"/>
                <w:lang w:val="en-US" w:eastAsia="ru-RU"/>
              </w:rPr>
              <w:t>import</w:t>
            </w:r>
            <w:r w:rsidRPr="0076450C">
              <w:rPr>
                <w:rFonts w:ascii="Consolas" w:eastAsia="Times New Roman" w:hAnsi="Consolas" w:cs="Courier New"/>
                <w:color w:val="24292E"/>
                <w:sz w:val="16"/>
                <w:szCs w:val="16"/>
                <w:lang w:val="en-US" w:eastAsia="ru-RU"/>
              </w:rPr>
              <w:t xml:space="preserve"> </w:t>
            </w:r>
            <w:r w:rsidRPr="0076450C">
              <w:rPr>
                <w:rFonts w:ascii="Consolas" w:hAnsi="Consolas" w:cs="Courier New"/>
                <w:color w:val="953800"/>
                <w:sz w:val="16"/>
                <w:szCs w:val="16"/>
                <w:lang w:val="en-US" w:eastAsia="ru-RU"/>
              </w:rPr>
              <w:t>static</w:t>
            </w:r>
            <w:r w:rsidRPr="0076450C">
              <w:rPr>
                <w:rFonts w:ascii="Consolas" w:eastAsia="Times New Roman" w:hAnsi="Consolas" w:cs="Courier New"/>
                <w:color w:val="24292E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proofErr w:type="gramStart"/>
            <w:r w:rsidRPr="0076450C">
              <w:rPr>
                <w:rFonts w:ascii="Consolas" w:hAnsi="Consolas" w:cs="Courier New"/>
                <w:color w:val="24292E"/>
                <w:sz w:val="16"/>
                <w:szCs w:val="16"/>
                <w:lang w:val="en-US" w:eastAsia="ru-RU"/>
              </w:rPr>
              <w:t>jakarta</w:t>
            </w:r>
            <w:r w:rsidRPr="0076450C">
              <w:rPr>
                <w:rFonts w:ascii="Consolas" w:hAnsi="Consolas" w:cs="Courier New"/>
                <w:color w:val="0550AE"/>
                <w:sz w:val="16"/>
                <w:szCs w:val="16"/>
                <w:lang w:val="en-US" w:eastAsia="ru-RU"/>
              </w:rPr>
              <w:t>.</w:t>
            </w:r>
            <w:r w:rsidRPr="0076450C">
              <w:rPr>
                <w:rFonts w:ascii="Consolas" w:hAnsi="Consolas" w:cs="Courier New"/>
                <w:color w:val="116329"/>
                <w:sz w:val="16"/>
                <w:szCs w:val="16"/>
                <w:lang w:val="en-US" w:eastAsia="ru-RU"/>
              </w:rPr>
              <w:t>persistence</w:t>
            </w:r>
            <w:proofErr w:type="gramEnd"/>
            <w:r w:rsidRPr="0076450C">
              <w:rPr>
                <w:rFonts w:ascii="Consolas" w:hAnsi="Consolas" w:cs="Courier New"/>
                <w:color w:val="0550AE"/>
                <w:sz w:val="16"/>
                <w:szCs w:val="16"/>
                <w:lang w:val="en-US" w:eastAsia="ru-RU"/>
              </w:rPr>
              <w:t>.</w:t>
            </w:r>
            <w:r w:rsidRPr="0076450C">
              <w:rPr>
                <w:rFonts w:ascii="Consolas" w:hAnsi="Consolas" w:cs="Courier New"/>
                <w:color w:val="116329"/>
                <w:sz w:val="16"/>
                <w:szCs w:val="16"/>
                <w:lang w:val="en-US" w:eastAsia="ru-RU"/>
              </w:rPr>
              <w:t>GenerationType</w:t>
            </w:r>
            <w:r w:rsidRPr="0076450C">
              <w:rPr>
                <w:rFonts w:ascii="Consolas" w:hAnsi="Consolas" w:cs="Courier New"/>
                <w:color w:val="0550AE"/>
                <w:sz w:val="16"/>
                <w:szCs w:val="16"/>
                <w:lang w:val="en-US" w:eastAsia="ru-RU"/>
              </w:rPr>
              <w:t>.</w:t>
            </w:r>
            <w:r w:rsidRPr="0076450C">
              <w:rPr>
                <w:rFonts w:ascii="Consolas" w:hAnsi="Consolas" w:cs="Courier New"/>
                <w:color w:val="116329"/>
                <w:sz w:val="16"/>
                <w:szCs w:val="16"/>
                <w:lang w:val="en-US" w:eastAsia="ru-RU"/>
              </w:rPr>
              <w:t>IDENTITY</w:t>
            </w:r>
            <w:proofErr w:type="spellEnd"/>
            <w:r w:rsidRPr="0076450C">
              <w:rPr>
                <w:rFonts w:ascii="Consolas" w:hAnsi="Consolas" w:cs="Courier New"/>
                <w:color w:val="0550AE"/>
                <w:sz w:val="16"/>
                <w:szCs w:val="16"/>
                <w:lang w:val="en-US" w:eastAsia="ru-RU"/>
              </w:rPr>
              <w:t>;</w:t>
            </w:r>
          </w:p>
          <w:p w14:paraId="1B3A11AA" w14:textId="017794B6" w:rsidR="0089234C" w:rsidRPr="0076450C" w:rsidRDefault="0089234C" w:rsidP="00D92B9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outlineLvl w:val="9"/>
              <w:rPr>
                <w:rFonts w:ascii="Consolas" w:eastAsia="Times New Roman" w:hAnsi="Consolas" w:cs="Courier New"/>
                <w:color w:val="24292E"/>
                <w:sz w:val="16"/>
                <w:szCs w:val="16"/>
                <w:lang w:val="en-US" w:eastAsia="ru-RU"/>
              </w:rPr>
            </w:pPr>
            <w:r w:rsidRPr="0076450C">
              <w:rPr>
                <w:rFonts w:ascii="Consolas" w:hAnsi="Consolas" w:cs="Courier New"/>
                <w:color w:val="CF222E"/>
                <w:sz w:val="16"/>
                <w:szCs w:val="16"/>
                <w:lang w:val="en-US" w:eastAsia="ru-RU"/>
              </w:rPr>
              <w:t>import</w:t>
            </w:r>
            <w:r w:rsidRPr="0076450C">
              <w:rPr>
                <w:rFonts w:ascii="Consolas" w:eastAsia="Times New Roman" w:hAnsi="Consolas" w:cs="Courier New"/>
                <w:color w:val="24292E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proofErr w:type="gramStart"/>
            <w:r w:rsidRPr="0076450C">
              <w:rPr>
                <w:rFonts w:ascii="Consolas" w:hAnsi="Consolas" w:cs="Courier New"/>
                <w:color w:val="953800"/>
                <w:sz w:val="16"/>
                <w:szCs w:val="16"/>
                <w:lang w:val="en-US" w:eastAsia="ru-RU"/>
              </w:rPr>
              <w:t>jakarta.persistence</w:t>
            </w:r>
            <w:proofErr w:type="spellEnd"/>
            <w:proofErr w:type="gramEnd"/>
            <w:r w:rsidRPr="0076450C">
              <w:rPr>
                <w:rFonts w:ascii="Consolas" w:hAnsi="Consolas" w:cs="Courier New"/>
                <w:color w:val="953800"/>
                <w:sz w:val="16"/>
                <w:szCs w:val="16"/>
                <w:lang w:val="en-US" w:eastAsia="ru-RU"/>
              </w:rPr>
              <w:t>.</w:t>
            </w:r>
            <w:r w:rsidR="00D92B92">
              <w:rPr>
                <w:rFonts w:ascii="Consolas" w:hAnsi="Consolas" w:cs="Courier New"/>
                <w:color w:val="953800"/>
                <w:sz w:val="16"/>
                <w:szCs w:val="16"/>
                <w:lang w:val="en-US" w:eastAsia="ru-RU"/>
              </w:rPr>
              <w:t>*</w:t>
            </w:r>
            <w:r w:rsidRPr="0076450C">
              <w:rPr>
                <w:rFonts w:ascii="Consolas" w:hAnsi="Consolas" w:cs="Courier New"/>
                <w:color w:val="0550AE"/>
                <w:sz w:val="16"/>
                <w:szCs w:val="16"/>
                <w:lang w:val="en-US" w:eastAsia="ru-RU"/>
              </w:rPr>
              <w:t>;</w:t>
            </w:r>
          </w:p>
          <w:p w14:paraId="12138324" w14:textId="4EDF7142" w:rsidR="0089234C" w:rsidRDefault="0089234C" w:rsidP="00D92B9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outlineLvl w:val="9"/>
              <w:rPr>
                <w:rFonts w:ascii="Consolas" w:hAnsi="Consolas" w:cs="Courier New"/>
                <w:color w:val="0550AE"/>
                <w:sz w:val="16"/>
                <w:szCs w:val="16"/>
                <w:lang w:val="en-US" w:eastAsia="ru-RU"/>
              </w:rPr>
            </w:pPr>
            <w:r w:rsidRPr="0076450C">
              <w:rPr>
                <w:rFonts w:ascii="Consolas" w:hAnsi="Consolas" w:cs="Courier New"/>
                <w:color w:val="CF222E"/>
                <w:sz w:val="16"/>
                <w:szCs w:val="16"/>
                <w:lang w:val="en-US" w:eastAsia="ru-RU"/>
              </w:rPr>
              <w:t>import</w:t>
            </w:r>
            <w:r w:rsidRPr="0076450C">
              <w:rPr>
                <w:rFonts w:ascii="Consolas" w:eastAsia="Times New Roman" w:hAnsi="Consolas" w:cs="Courier New"/>
                <w:color w:val="24292E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proofErr w:type="gramStart"/>
            <w:r w:rsidRPr="0076450C">
              <w:rPr>
                <w:rFonts w:ascii="Consolas" w:hAnsi="Consolas" w:cs="Courier New"/>
                <w:color w:val="953800"/>
                <w:sz w:val="16"/>
                <w:szCs w:val="16"/>
                <w:lang w:val="en-US" w:eastAsia="ru-RU"/>
              </w:rPr>
              <w:t>lombok</w:t>
            </w:r>
            <w:proofErr w:type="spellEnd"/>
            <w:r w:rsidRPr="0076450C">
              <w:rPr>
                <w:rFonts w:ascii="Consolas" w:hAnsi="Consolas" w:cs="Courier New"/>
                <w:color w:val="953800"/>
                <w:sz w:val="16"/>
                <w:szCs w:val="16"/>
                <w:lang w:val="en-US" w:eastAsia="ru-RU"/>
              </w:rPr>
              <w:t>.</w:t>
            </w:r>
            <w:r w:rsidR="00D92B92">
              <w:rPr>
                <w:rFonts w:ascii="Consolas" w:hAnsi="Consolas" w:cs="Courier New"/>
                <w:color w:val="953800"/>
                <w:sz w:val="16"/>
                <w:szCs w:val="16"/>
                <w:lang w:val="en-US" w:eastAsia="ru-RU"/>
              </w:rPr>
              <w:t>*</w:t>
            </w:r>
            <w:proofErr w:type="gramEnd"/>
            <w:r w:rsidRPr="0076450C">
              <w:rPr>
                <w:rFonts w:ascii="Consolas" w:hAnsi="Consolas" w:cs="Courier New"/>
                <w:color w:val="0550AE"/>
                <w:sz w:val="16"/>
                <w:szCs w:val="16"/>
                <w:lang w:val="en-US" w:eastAsia="ru-RU"/>
              </w:rPr>
              <w:t>;</w:t>
            </w:r>
          </w:p>
          <w:p w14:paraId="4E3B8571" w14:textId="77777777" w:rsidR="00D92B92" w:rsidRPr="0076450C" w:rsidRDefault="00D92B92" w:rsidP="00D92B9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outlineLvl w:val="9"/>
              <w:rPr>
                <w:rFonts w:ascii="Consolas" w:eastAsia="Times New Roman" w:hAnsi="Consolas" w:cs="Courier New"/>
                <w:color w:val="24292E"/>
                <w:sz w:val="16"/>
                <w:szCs w:val="16"/>
                <w:lang w:val="en-US" w:eastAsia="ru-RU"/>
              </w:rPr>
            </w:pPr>
          </w:p>
          <w:p w14:paraId="25F28196" w14:textId="767F53D4" w:rsidR="0089234C" w:rsidRPr="0076450C" w:rsidRDefault="0089234C" w:rsidP="00D92B9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outlineLvl w:val="9"/>
              <w:rPr>
                <w:rFonts w:ascii="Consolas" w:eastAsia="Times New Roman" w:hAnsi="Consolas" w:cs="Courier New"/>
                <w:color w:val="24292E"/>
                <w:sz w:val="16"/>
                <w:szCs w:val="16"/>
                <w:lang w:val="en-US" w:eastAsia="ru-RU"/>
              </w:rPr>
            </w:pPr>
            <w:r w:rsidRPr="0076450C">
              <w:rPr>
                <w:rFonts w:ascii="Consolas" w:hAnsi="Consolas" w:cs="Courier New"/>
                <w:color w:val="8250DF"/>
                <w:sz w:val="16"/>
                <w:szCs w:val="16"/>
                <w:lang w:val="en-US" w:eastAsia="ru-RU"/>
              </w:rPr>
              <w:t>@Entity</w:t>
            </w:r>
            <w:r w:rsidR="00D92B92">
              <w:rPr>
                <w:rFonts w:ascii="Consolas" w:hAnsi="Consolas" w:cs="Courier New"/>
                <w:color w:val="8250DF"/>
                <w:sz w:val="16"/>
                <w:szCs w:val="16"/>
                <w:lang w:val="en-US" w:eastAsia="ru-RU"/>
              </w:rPr>
              <w:t xml:space="preserve"> </w:t>
            </w:r>
            <w:r w:rsidRPr="0076450C">
              <w:rPr>
                <w:rFonts w:ascii="Consolas" w:hAnsi="Consolas" w:cs="Courier New"/>
                <w:color w:val="8250DF"/>
                <w:sz w:val="16"/>
                <w:szCs w:val="16"/>
                <w:lang w:val="en-US" w:eastAsia="ru-RU"/>
              </w:rPr>
              <w:t>@</w:t>
            </w:r>
            <w:proofErr w:type="gramStart"/>
            <w:r w:rsidRPr="0076450C">
              <w:rPr>
                <w:rFonts w:ascii="Consolas" w:hAnsi="Consolas" w:cs="Courier New"/>
                <w:color w:val="8250DF"/>
                <w:sz w:val="16"/>
                <w:szCs w:val="16"/>
                <w:lang w:val="en-US" w:eastAsia="ru-RU"/>
              </w:rPr>
              <w:t>Table</w:t>
            </w:r>
            <w:r w:rsidRPr="0076450C">
              <w:rPr>
                <w:rFonts w:ascii="Consolas" w:hAnsi="Consolas" w:cs="Courier New"/>
                <w:color w:val="0550AE"/>
                <w:sz w:val="16"/>
                <w:szCs w:val="16"/>
                <w:lang w:val="en-US" w:eastAsia="ru-RU"/>
              </w:rPr>
              <w:t>(</w:t>
            </w:r>
            <w:proofErr w:type="gramEnd"/>
            <w:r w:rsidRPr="0076450C">
              <w:rPr>
                <w:rFonts w:ascii="Consolas" w:hAnsi="Consolas" w:cs="Courier New"/>
                <w:color w:val="24292E"/>
                <w:sz w:val="16"/>
                <w:szCs w:val="16"/>
                <w:lang w:val="en-US" w:eastAsia="ru-RU"/>
              </w:rPr>
              <w:t>name</w:t>
            </w:r>
            <w:r w:rsidRPr="0076450C">
              <w:rPr>
                <w:rFonts w:ascii="Consolas" w:eastAsia="Times New Roman" w:hAnsi="Consolas" w:cs="Courier New"/>
                <w:color w:val="24292E"/>
                <w:sz w:val="16"/>
                <w:szCs w:val="16"/>
                <w:lang w:val="en-US" w:eastAsia="ru-RU"/>
              </w:rPr>
              <w:t xml:space="preserve"> </w:t>
            </w:r>
            <w:r w:rsidRPr="0076450C">
              <w:rPr>
                <w:rFonts w:ascii="Consolas" w:hAnsi="Consolas" w:cs="Courier New"/>
                <w:color w:val="0550AE"/>
                <w:sz w:val="16"/>
                <w:szCs w:val="16"/>
                <w:lang w:val="en-US" w:eastAsia="ru-RU"/>
              </w:rPr>
              <w:t>=</w:t>
            </w:r>
            <w:r w:rsidRPr="0076450C">
              <w:rPr>
                <w:rFonts w:ascii="Consolas" w:eastAsia="Times New Roman" w:hAnsi="Consolas" w:cs="Courier New"/>
                <w:color w:val="24292E"/>
                <w:sz w:val="16"/>
                <w:szCs w:val="16"/>
                <w:lang w:val="en-US" w:eastAsia="ru-RU"/>
              </w:rPr>
              <w:t xml:space="preserve"> </w:t>
            </w:r>
            <w:r w:rsidRPr="0076450C">
              <w:rPr>
                <w:rFonts w:ascii="Consolas" w:hAnsi="Consolas" w:cs="Courier New"/>
                <w:color w:val="0A3069"/>
                <w:sz w:val="16"/>
                <w:szCs w:val="16"/>
                <w:lang w:val="en-US" w:eastAsia="ru-RU"/>
              </w:rPr>
              <w:t>"users"</w:t>
            </w:r>
            <w:r w:rsidRPr="0076450C">
              <w:rPr>
                <w:rFonts w:ascii="Consolas" w:hAnsi="Consolas" w:cs="Courier New"/>
                <w:color w:val="0550AE"/>
                <w:sz w:val="16"/>
                <w:szCs w:val="16"/>
                <w:lang w:val="en-US" w:eastAsia="ru-RU"/>
              </w:rPr>
              <w:t>)</w:t>
            </w:r>
            <w:r w:rsidR="002B66B6" w:rsidRPr="002B66B6">
              <w:rPr>
                <w:rFonts w:ascii="Consolas" w:hAnsi="Consolas" w:cs="Courier New"/>
                <w:color w:val="0550AE"/>
                <w:sz w:val="16"/>
                <w:szCs w:val="16"/>
                <w:lang w:val="en-US" w:eastAsia="ru-RU"/>
              </w:rPr>
              <w:t xml:space="preserve"> </w:t>
            </w:r>
            <w:r w:rsidRPr="0076450C">
              <w:rPr>
                <w:rFonts w:ascii="Consolas" w:hAnsi="Consolas" w:cs="Courier New"/>
                <w:color w:val="8250DF"/>
                <w:sz w:val="16"/>
                <w:szCs w:val="16"/>
                <w:lang w:val="en-US" w:eastAsia="ru-RU"/>
              </w:rPr>
              <w:t>@Getter</w:t>
            </w:r>
            <w:r w:rsidR="00D92B92">
              <w:rPr>
                <w:rFonts w:ascii="Consolas" w:hAnsi="Consolas" w:cs="Courier New"/>
                <w:color w:val="8250DF"/>
                <w:sz w:val="16"/>
                <w:szCs w:val="16"/>
                <w:lang w:val="en-US" w:eastAsia="ru-RU"/>
              </w:rPr>
              <w:t xml:space="preserve"> </w:t>
            </w:r>
            <w:r w:rsidRPr="0076450C">
              <w:rPr>
                <w:rFonts w:ascii="Consolas" w:hAnsi="Consolas" w:cs="Courier New"/>
                <w:color w:val="8250DF"/>
                <w:sz w:val="16"/>
                <w:szCs w:val="16"/>
                <w:lang w:val="en-US" w:eastAsia="ru-RU"/>
              </w:rPr>
              <w:t>@Setter</w:t>
            </w:r>
            <w:r w:rsidR="00D92B92">
              <w:rPr>
                <w:rFonts w:ascii="Consolas" w:hAnsi="Consolas" w:cs="Courier New"/>
                <w:color w:val="8250DF"/>
                <w:sz w:val="16"/>
                <w:szCs w:val="16"/>
                <w:lang w:val="en-US" w:eastAsia="ru-RU"/>
              </w:rPr>
              <w:t xml:space="preserve"> </w:t>
            </w:r>
            <w:r w:rsidRPr="0076450C">
              <w:rPr>
                <w:rFonts w:ascii="Consolas" w:hAnsi="Consolas" w:cs="Courier New"/>
                <w:color w:val="8250DF"/>
                <w:sz w:val="16"/>
                <w:szCs w:val="16"/>
                <w:lang w:val="en-US" w:eastAsia="ru-RU"/>
              </w:rPr>
              <w:t>@EqualsAndHashCode</w:t>
            </w:r>
            <w:r w:rsidRPr="0076450C">
              <w:rPr>
                <w:rFonts w:ascii="Consolas" w:hAnsi="Consolas" w:cs="Courier New"/>
                <w:color w:val="0550AE"/>
                <w:sz w:val="16"/>
                <w:szCs w:val="16"/>
                <w:lang w:val="en-US" w:eastAsia="ru-RU"/>
              </w:rPr>
              <w:t>(</w:t>
            </w:r>
            <w:r w:rsidRPr="0076450C">
              <w:rPr>
                <w:rFonts w:ascii="Consolas" w:hAnsi="Consolas" w:cs="Courier New"/>
                <w:color w:val="24292E"/>
                <w:sz w:val="16"/>
                <w:szCs w:val="16"/>
                <w:lang w:val="en-US" w:eastAsia="ru-RU"/>
              </w:rPr>
              <w:t>onlyExplicitlyIncluded</w:t>
            </w:r>
            <w:r w:rsidRPr="0076450C">
              <w:rPr>
                <w:rFonts w:ascii="Consolas" w:eastAsia="Times New Roman" w:hAnsi="Consolas" w:cs="Courier New"/>
                <w:color w:val="24292E"/>
                <w:sz w:val="16"/>
                <w:szCs w:val="16"/>
                <w:lang w:val="en-US" w:eastAsia="ru-RU"/>
              </w:rPr>
              <w:t xml:space="preserve"> </w:t>
            </w:r>
            <w:r w:rsidRPr="0076450C">
              <w:rPr>
                <w:rFonts w:ascii="Consolas" w:hAnsi="Consolas" w:cs="Courier New"/>
                <w:color w:val="0550AE"/>
                <w:sz w:val="16"/>
                <w:szCs w:val="16"/>
                <w:lang w:val="en-US" w:eastAsia="ru-RU"/>
              </w:rPr>
              <w:t>=</w:t>
            </w:r>
            <w:r w:rsidRPr="0076450C">
              <w:rPr>
                <w:rFonts w:ascii="Consolas" w:eastAsia="Times New Roman" w:hAnsi="Consolas" w:cs="Courier New"/>
                <w:color w:val="24292E"/>
                <w:sz w:val="16"/>
                <w:szCs w:val="16"/>
                <w:lang w:val="en-US" w:eastAsia="ru-RU"/>
              </w:rPr>
              <w:t xml:space="preserve"> </w:t>
            </w:r>
            <w:r w:rsidRPr="0076450C">
              <w:rPr>
                <w:rFonts w:ascii="Consolas" w:hAnsi="Consolas" w:cs="Courier New"/>
                <w:color w:val="0550AE"/>
                <w:sz w:val="16"/>
                <w:szCs w:val="16"/>
                <w:lang w:val="en-US" w:eastAsia="ru-RU"/>
              </w:rPr>
              <w:t>true)</w:t>
            </w:r>
          </w:p>
          <w:p w14:paraId="636224BE" w14:textId="77777777" w:rsidR="0089234C" w:rsidRPr="0076450C" w:rsidRDefault="0089234C" w:rsidP="00D92B9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outlineLvl w:val="9"/>
              <w:rPr>
                <w:rFonts w:ascii="Consolas" w:eastAsia="Times New Roman" w:hAnsi="Consolas" w:cs="Courier New"/>
                <w:color w:val="24292E"/>
                <w:sz w:val="16"/>
                <w:szCs w:val="16"/>
                <w:lang w:val="en-US" w:eastAsia="ru-RU"/>
              </w:rPr>
            </w:pPr>
            <w:r w:rsidRPr="0076450C">
              <w:rPr>
                <w:rFonts w:ascii="Consolas" w:hAnsi="Consolas" w:cs="Courier New"/>
                <w:color w:val="CF222E"/>
                <w:sz w:val="16"/>
                <w:szCs w:val="16"/>
                <w:lang w:val="en-US" w:eastAsia="ru-RU"/>
              </w:rPr>
              <w:t>public</w:t>
            </w:r>
            <w:r w:rsidRPr="0076450C">
              <w:rPr>
                <w:rFonts w:ascii="Consolas" w:eastAsia="Times New Roman" w:hAnsi="Consolas" w:cs="Courier New"/>
                <w:color w:val="24292E"/>
                <w:sz w:val="16"/>
                <w:szCs w:val="16"/>
                <w:lang w:val="en-US" w:eastAsia="ru-RU"/>
              </w:rPr>
              <w:t xml:space="preserve"> </w:t>
            </w:r>
            <w:r w:rsidRPr="0076450C">
              <w:rPr>
                <w:rFonts w:ascii="Consolas" w:hAnsi="Consolas" w:cs="Courier New"/>
                <w:color w:val="CF222E"/>
                <w:sz w:val="16"/>
                <w:szCs w:val="16"/>
                <w:lang w:val="en-US" w:eastAsia="ru-RU"/>
              </w:rPr>
              <w:t>class</w:t>
            </w:r>
            <w:r w:rsidRPr="0076450C">
              <w:rPr>
                <w:rFonts w:ascii="Consolas" w:eastAsia="Times New Roman" w:hAnsi="Consolas" w:cs="Courier New"/>
                <w:color w:val="24292E"/>
                <w:sz w:val="16"/>
                <w:szCs w:val="16"/>
                <w:lang w:val="en-US" w:eastAsia="ru-RU"/>
              </w:rPr>
              <w:t xml:space="preserve"> </w:t>
            </w:r>
            <w:r w:rsidRPr="0076450C">
              <w:rPr>
                <w:rFonts w:ascii="Consolas" w:hAnsi="Consolas" w:cs="Courier New"/>
                <w:color w:val="953800"/>
                <w:sz w:val="16"/>
                <w:szCs w:val="16"/>
                <w:lang w:val="en-US" w:eastAsia="ru-RU"/>
              </w:rPr>
              <w:t>User</w:t>
            </w:r>
            <w:r w:rsidRPr="0076450C">
              <w:rPr>
                <w:rFonts w:ascii="Consolas" w:eastAsia="Times New Roman" w:hAnsi="Consolas" w:cs="Courier New"/>
                <w:color w:val="24292E"/>
                <w:sz w:val="16"/>
                <w:szCs w:val="16"/>
                <w:lang w:val="en-US" w:eastAsia="ru-RU"/>
              </w:rPr>
              <w:t xml:space="preserve"> </w:t>
            </w:r>
            <w:r w:rsidRPr="0076450C">
              <w:rPr>
                <w:rFonts w:ascii="Consolas" w:hAnsi="Consolas" w:cs="Courier New"/>
                <w:color w:val="0550AE"/>
                <w:sz w:val="16"/>
                <w:szCs w:val="16"/>
                <w:lang w:val="en-US" w:eastAsia="ru-RU"/>
              </w:rPr>
              <w:t>{</w:t>
            </w:r>
          </w:p>
          <w:p w14:paraId="789CF831" w14:textId="14370B71" w:rsidR="0089234C" w:rsidRPr="0076450C" w:rsidRDefault="0089234C" w:rsidP="00D92B9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outlineLvl w:val="9"/>
              <w:rPr>
                <w:rFonts w:ascii="Consolas" w:eastAsia="Times New Roman" w:hAnsi="Consolas" w:cs="Courier New"/>
                <w:color w:val="24292E"/>
                <w:sz w:val="16"/>
                <w:szCs w:val="16"/>
                <w:lang w:val="en-US" w:eastAsia="ru-RU"/>
              </w:rPr>
            </w:pPr>
            <w:r w:rsidRPr="0076450C">
              <w:rPr>
                <w:rFonts w:ascii="Consolas" w:eastAsia="Times New Roman" w:hAnsi="Consolas" w:cs="Courier New"/>
                <w:color w:val="24292E"/>
                <w:sz w:val="16"/>
                <w:szCs w:val="16"/>
                <w:lang w:val="en-US" w:eastAsia="ru-RU"/>
              </w:rPr>
              <w:t xml:space="preserve">    </w:t>
            </w:r>
            <w:r w:rsidRPr="0076450C">
              <w:rPr>
                <w:rFonts w:ascii="Consolas" w:hAnsi="Consolas" w:cs="Courier New"/>
                <w:color w:val="8250DF"/>
                <w:sz w:val="16"/>
                <w:szCs w:val="16"/>
                <w:lang w:val="en-US" w:eastAsia="ru-RU"/>
              </w:rPr>
              <w:t>@Id</w:t>
            </w:r>
            <w:r w:rsidR="00D92B92">
              <w:rPr>
                <w:rFonts w:ascii="Consolas" w:hAnsi="Consolas" w:cs="Courier New"/>
                <w:color w:val="8250DF"/>
                <w:sz w:val="16"/>
                <w:szCs w:val="16"/>
                <w:lang w:val="en-US" w:eastAsia="ru-RU"/>
              </w:rPr>
              <w:t xml:space="preserve"> </w:t>
            </w:r>
            <w:r w:rsidRPr="0076450C">
              <w:rPr>
                <w:rFonts w:ascii="Consolas" w:hAnsi="Consolas" w:cs="Courier New"/>
                <w:color w:val="8250DF"/>
                <w:sz w:val="16"/>
                <w:szCs w:val="16"/>
                <w:lang w:val="en-US" w:eastAsia="ru-RU"/>
              </w:rPr>
              <w:t>@</w:t>
            </w:r>
            <w:proofErr w:type="gramStart"/>
            <w:r w:rsidRPr="0076450C">
              <w:rPr>
                <w:rFonts w:ascii="Consolas" w:hAnsi="Consolas" w:cs="Courier New"/>
                <w:color w:val="8250DF"/>
                <w:sz w:val="16"/>
                <w:szCs w:val="16"/>
                <w:lang w:val="en-US" w:eastAsia="ru-RU"/>
              </w:rPr>
              <w:t>GeneratedValue</w:t>
            </w:r>
            <w:r w:rsidRPr="0076450C">
              <w:rPr>
                <w:rFonts w:ascii="Consolas" w:hAnsi="Consolas" w:cs="Courier New"/>
                <w:color w:val="0550AE"/>
                <w:sz w:val="16"/>
                <w:szCs w:val="16"/>
                <w:lang w:val="en-US" w:eastAsia="ru-RU"/>
              </w:rPr>
              <w:t>(</w:t>
            </w:r>
            <w:proofErr w:type="gramEnd"/>
            <w:r w:rsidRPr="0076450C">
              <w:rPr>
                <w:rFonts w:ascii="Consolas" w:hAnsi="Consolas" w:cs="Courier New"/>
                <w:color w:val="24292E"/>
                <w:sz w:val="16"/>
                <w:szCs w:val="16"/>
                <w:lang w:val="en-US" w:eastAsia="ru-RU"/>
              </w:rPr>
              <w:t>strategy</w:t>
            </w:r>
            <w:r w:rsidRPr="0076450C">
              <w:rPr>
                <w:rFonts w:ascii="Consolas" w:eastAsia="Times New Roman" w:hAnsi="Consolas" w:cs="Courier New"/>
                <w:color w:val="24292E"/>
                <w:sz w:val="16"/>
                <w:szCs w:val="16"/>
                <w:lang w:val="en-US" w:eastAsia="ru-RU"/>
              </w:rPr>
              <w:t xml:space="preserve"> </w:t>
            </w:r>
            <w:r w:rsidRPr="0076450C">
              <w:rPr>
                <w:rFonts w:ascii="Consolas" w:hAnsi="Consolas" w:cs="Courier New"/>
                <w:color w:val="0550AE"/>
                <w:sz w:val="16"/>
                <w:szCs w:val="16"/>
                <w:lang w:val="en-US" w:eastAsia="ru-RU"/>
              </w:rPr>
              <w:t>=</w:t>
            </w:r>
            <w:r w:rsidRPr="0076450C">
              <w:rPr>
                <w:rFonts w:ascii="Consolas" w:eastAsia="Times New Roman" w:hAnsi="Consolas" w:cs="Courier New"/>
                <w:color w:val="24292E"/>
                <w:sz w:val="16"/>
                <w:szCs w:val="16"/>
                <w:lang w:val="en-US" w:eastAsia="ru-RU"/>
              </w:rPr>
              <w:t xml:space="preserve"> </w:t>
            </w:r>
            <w:r w:rsidRPr="0076450C">
              <w:rPr>
                <w:rFonts w:ascii="Consolas" w:hAnsi="Consolas" w:cs="Courier New"/>
                <w:color w:val="953800"/>
                <w:sz w:val="16"/>
                <w:szCs w:val="16"/>
                <w:lang w:val="en-US" w:eastAsia="ru-RU"/>
              </w:rPr>
              <w:t>IDENTITY</w:t>
            </w:r>
            <w:r w:rsidRPr="0076450C">
              <w:rPr>
                <w:rFonts w:ascii="Consolas" w:hAnsi="Consolas" w:cs="Courier New"/>
                <w:color w:val="0550AE"/>
                <w:sz w:val="16"/>
                <w:szCs w:val="16"/>
                <w:lang w:val="en-US" w:eastAsia="ru-RU"/>
              </w:rPr>
              <w:t>)</w:t>
            </w:r>
            <w:r w:rsidRPr="0076450C">
              <w:rPr>
                <w:rFonts w:ascii="Consolas" w:eastAsia="Times New Roman" w:hAnsi="Consolas" w:cs="Courier New"/>
                <w:color w:val="24292E"/>
                <w:sz w:val="16"/>
                <w:szCs w:val="16"/>
                <w:lang w:val="en-US" w:eastAsia="ru-RU"/>
              </w:rPr>
              <w:t xml:space="preserve"> </w:t>
            </w:r>
            <w:r w:rsidRPr="0076450C">
              <w:rPr>
                <w:rFonts w:ascii="Consolas" w:hAnsi="Consolas" w:cs="Courier New"/>
                <w:color w:val="8250DF"/>
                <w:sz w:val="16"/>
                <w:szCs w:val="16"/>
                <w:lang w:val="en-US" w:eastAsia="ru-RU"/>
              </w:rPr>
              <w:t>@EqualsAndHashCode</w:t>
            </w:r>
            <w:r w:rsidRPr="0076450C">
              <w:rPr>
                <w:rFonts w:ascii="Consolas" w:hAnsi="Consolas" w:cs="Courier New"/>
                <w:color w:val="0550AE"/>
                <w:sz w:val="16"/>
                <w:szCs w:val="16"/>
                <w:lang w:val="en-US" w:eastAsia="ru-RU"/>
              </w:rPr>
              <w:t>.</w:t>
            </w:r>
            <w:r w:rsidRPr="0076450C">
              <w:rPr>
                <w:rFonts w:ascii="Consolas" w:hAnsi="Consolas" w:cs="Courier New"/>
                <w:color w:val="116329"/>
                <w:sz w:val="16"/>
                <w:szCs w:val="16"/>
                <w:lang w:val="en-US" w:eastAsia="ru-RU"/>
              </w:rPr>
              <w:t>Include</w:t>
            </w:r>
          </w:p>
          <w:p w14:paraId="1528247E" w14:textId="6D08CEEF" w:rsidR="0089234C" w:rsidRPr="0076450C" w:rsidRDefault="0089234C" w:rsidP="00D92B9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outlineLvl w:val="9"/>
              <w:rPr>
                <w:rFonts w:ascii="Consolas" w:eastAsia="Times New Roman" w:hAnsi="Consolas" w:cs="Courier New"/>
                <w:color w:val="24292E"/>
                <w:sz w:val="16"/>
                <w:szCs w:val="16"/>
                <w:lang w:val="en-US" w:eastAsia="ru-RU"/>
              </w:rPr>
            </w:pPr>
            <w:r w:rsidRPr="0076450C">
              <w:rPr>
                <w:rFonts w:ascii="Consolas" w:eastAsia="Times New Roman" w:hAnsi="Consolas" w:cs="Courier New"/>
                <w:color w:val="24292E"/>
                <w:sz w:val="16"/>
                <w:szCs w:val="16"/>
                <w:lang w:val="en-US" w:eastAsia="ru-RU"/>
              </w:rPr>
              <w:t xml:space="preserve">    </w:t>
            </w:r>
            <w:r w:rsidRPr="0076450C">
              <w:rPr>
                <w:rFonts w:ascii="Consolas" w:hAnsi="Consolas" w:cs="Courier New"/>
                <w:color w:val="CF222E"/>
                <w:sz w:val="16"/>
                <w:szCs w:val="16"/>
                <w:lang w:val="en-US" w:eastAsia="ru-RU"/>
              </w:rPr>
              <w:t>private</w:t>
            </w:r>
            <w:r w:rsidRPr="0076450C">
              <w:rPr>
                <w:rFonts w:ascii="Consolas" w:eastAsia="Times New Roman" w:hAnsi="Consolas" w:cs="Courier New"/>
                <w:color w:val="24292E"/>
                <w:sz w:val="16"/>
                <w:szCs w:val="16"/>
                <w:lang w:val="en-US" w:eastAsia="ru-RU"/>
              </w:rPr>
              <w:t xml:space="preserve"> </w:t>
            </w:r>
            <w:proofErr w:type="gramStart"/>
            <w:r w:rsidRPr="0076450C">
              <w:rPr>
                <w:rFonts w:ascii="Consolas" w:hAnsi="Consolas" w:cs="Courier New"/>
                <w:color w:val="953800"/>
                <w:sz w:val="16"/>
                <w:szCs w:val="16"/>
                <w:lang w:val="en-US" w:eastAsia="ru-RU"/>
              </w:rPr>
              <w:t>Long</w:t>
            </w:r>
            <w:proofErr w:type="gramEnd"/>
            <w:r w:rsidRPr="0076450C">
              <w:rPr>
                <w:rFonts w:ascii="Consolas" w:eastAsia="Times New Roman" w:hAnsi="Consolas" w:cs="Courier New"/>
                <w:color w:val="24292E"/>
                <w:sz w:val="16"/>
                <w:szCs w:val="16"/>
                <w:lang w:val="en-US" w:eastAsia="ru-RU"/>
              </w:rPr>
              <w:t xml:space="preserve"> </w:t>
            </w:r>
            <w:r w:rsidRPr="0076450C">
              <w:rPr>
                <w:rFonts w:ascii="Consolas" w:hAnsi="Consolas" w:cs="Courier New"/>
                <w:color w:val="24292E"/>
                <w:sz w:val="16"/>
                <w:szCs w:val="16"/>
                <w:lang w:val="en-US" w:eastAsia="ru-RU"/>
              </w:rPr>
              <w:t>id</w:t>
            </w:r>
            <w:r w:rsidRPr="0076450C">
              <w:rPr>
                <w:rFonts w:ascii="Consolas" w:hAnsi="Consolas" w:cs="Courier New"/>
                <w:color w:val="0550AE"/>
                <w:sz w:val="16"/>
                <w:szCs w:val="16"/>
                <w:lang w:val="en-US" w:eastAsia="ru-RU"/>
              </w:rPr>
              <w:t>;</w:t>
            </w:r>
          </w:p>
          <w:p w14:paraId="400CAF78" w14:textId="7E42A54B" w:rsidR="0089234C" w:rsidRPr="00D92B92" w:rsidRDefault="0089234C" w:rsidP="00D92B92">
            <w:pPr>
              <w:pStyle w:val="af1"/>
              <w:rPr>
                <w:sz w:val="16"/>
                <w:szCs w:val="16"/>
                <w:lang w:val="en-US" w:eastAsia="ru-RU"/>
              </w:rPr>
            </w:pPr>
            <w:r w:rsidRPr="00D92B92">
              <w:rPr>
                <w:color w:val="8250DF"/>
                <w:sz w:val="16"/>
                <w:szCs w:val="16"/>
                <w:lang w:val="en-US" w:eastAsia="ru-RU"/>
              </w:rPr>
              <w:t>@</w:t>
            </w:r>
            <w:proofErr w:type="gramStart"/>
            <w:r w:rsidRPr="00D92B92">
              <w:rPr>
                <w:color w:val="8250DF"/>
                <w:sz w:val="16"/>
                <w:szCs w:val="16"/>
                <w:lang w:val="en-US" w:eastAsia="ru-RU"/>
              </w:rPr>
              <w:t>Column</w:t>
            </w:r>
            <w:r w:rsidRPr="00D92B92">
              <w:rPr>
                <w:color w:val="0550AE"/>
                <w:sz w:val="16"/>
                <w:szCs w:val="16"/>
                <w:lang w:val="en-US" w:eastAsia="ru-RU"/>
              </w:rPr>
              <w:t>(</w:t>
            </w:r>
            <w:proofErr w:type="gramEnd"/>
            <w:r w:rsidRPr="00D92B92">
              <w:rPr>
                <w:sz w:val="16"/>
                <w:szCs w:val="16"/>
                <w:lang w:val="en-US" w:eastAsia="ru-RU"/>
              </w:rPr>
              <w:t xml:space="preserve">name </w:t>
            </w:r>
            <w:r w:rsidRPr="00D92B92">
              <w:rPr>
                <w:color w:val="0550AE"/>
                <w:sz w:val="16"/>
                <w:szCs w:val="16"/>
                <w:lang w:val="en-US" w:eastAsia="ru-RU"/>
              </w:rPr>
              <w:t>=</w:t>
            </w:r>
            <w:r w:rsidRPr="00D92B92">
              <w:rPr>
                <w:sz w:val="16"/>
                <w:szCs w:val="16"/>
                <w:lang w:val="en-US" w:eastAsia="ru-RU"/>
              </w:rPr>
              <w:t xml:space="preserve"> </w:t>
            </w:r>
            <w:r w:rsidRPr="00D92B92">
              <w:rPr>
                <w:color w:val="0A3069"/>
                <w:sz w:val="16"/>
                <w:szCs w:val="16"/>
                <w:lang w:val="en-US" w:eastAsia="ru-RU"/>
              </w:rPr>
              <w:t>"email"</w:t>
            </w:r>
            <w:r w:rsidRPr="00D92B92">
              <w:rPr>
                <w:color w:val="0550AE"/>
                <w:sz w:val="16"/>
                <w:szCs w:val="16"/>
                <w:lang w:val="en-US" w:eastAsia="ru-RU"/>
              </w:rPr>
              <w:t>,</w:t>
            </w:r>
            <w:r w:rsidRPr="00D92B92">
              <w:rPr>
                <w:sz w:val="16"/>
                <w:szCs w:val="16"/>
                <w:lang w:val="en-US" w:eastAsia="ru-RU"/>
              </w:rPr>
              <w:t xml:space="preserve"> unique </w:t>
            </w:r>
            <w:r w:rsidRPr="00D92B92">
              <w:rPr>
                <w:color w:val="0550AE"/>
                <w:sz w:val="16"/>
                <w:szCs w:val="16"/>
                <w:lang w:val="en-US" w:eastAsia="ru-RU"/>
              </w:rPr>
              <w:t>=</w:t>
            </w:r>
            <w:r w:rsidRPr="00D92B92">
              <w:rPr>
                <w:sz w:val="16"/>
                <w:szCs w:val="16"/>
                <w:lang w:val="en-US" w:eastAsia="ru-RU"/>
              </w:rPr>
              <w:t xml:space="preserve"> </w:t>
            </w:r>
            <w:r w:rsidRPr="00D92B92">
              <w:rPr>
                <w:color w:val="0550AE"/>
                <w:sz w:val="16"/>
                <w:szCs w:val="16"/>
                <w:lang w:val="en-US" w:eastAsia="ru-RU"/>
              </w:rPr>
              <w:t>true,</w:t>
            </w:r>
            <w:r w:rsidRPr="00D92B92">
              <w:rPr>
                <w:sz w:val="16"/>
                <w:szCs w:val="16"/>
                <w:lang w:val="en-US" w:eastAsia="ru-RU"/>
              </w:rPr>
              <w:t xml:space="preserve"> nullable </w:t>
            </w:r>
            <w:r w:rsidRPr="00D92B92">
              <w:rPr>
                <w:color w:val="0550AE"/>
                <w:sz w:val="16"/>
                <w:szCs w:val="16"/>
                <w:lang w:val="en-US" w:eastAsia="ru-RU"/>
              </w:rPr>
              <w:t>=</w:t>
            </w:r>
            <w:r w:rsidRPr="00D92B92">
              <w:rPr>
                <w:sz w:val="16"/>
                <w:szCs w:val="16"/>
                <w:lang w:val="en-US" w:eastAsia="ru-RU"/>
              </w:rPr>
              <w:t xml:space="preserve"> </w:t>
            </w:r>
            <w:r w:rsidRPr="00D92B92">
              <w:rPr>
                <w:color w:val="0550AE"/>
                <w:sz w:val="16"/>
                <w:szCs w:val="16"/>
                <w:lang w:val="en-US" w:eastAsia="ru-RU"/>
              </w:rPr>
              <w:t>false,</w:t>
            </w:r>
            <w:r w:rsidRPr="00D92B92">
              <w:rPr>
                <w:sz w:val="16"/>
                <w:szCs w:val="16"/>
                <w:lang w:val="en-US" w:eastAsia="ru-RU"/>
              </w:rPr>
              <w:t xml:space="preserve"> length </w:t>
            </w:r>
            <w:r w:rsidRPr="00D92B92">
              <w:rPr>
                <w:color w:val="0550AE"/>
                <w:sz w:val="16"/>
                <w:szCs w:val="16"/>
                <w:lang w:val="en-US" w:eastAsia="ru-RU"/>
              </w:rPr>
              <w:t>=</w:t>
            </w:r>
            <w:r w:rsidRPr="00D92B92">
              <w:rPr>
                <w:sz w:val="16"/>
                <w:szCs w:val="16"/>
                <w:lang w:val="en-US" w:eastAsia="ru-RU"/>
              </w:rPr>
              <w:t xml:space="preserve"> </w:t>
            </w:r>
            <w:r w:rsidRPr="00D92B92">
              <w:rPr>
                <w:color w:val="0550AE"/>
                <w:sz w:val="16"/>
                <w:szCs w:val="16"/>
                <w:lang w:val="en-US" w:eastAsia="ru-RU"/>
              </w:rPr>
              <w:t>200)</w:t>
            </w:r>
          </w:p>
          <w:p w14:paraId="404E050D" w14:textId="081740FA" w:rsidR="0089234C" w:rsidRPr="0076450C" w:rsidRDefault="0089234C" w:rsidP="00D92B9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outlineLvl w:val="9"/>
              <w:rPr>
                <w:rFonts w:ascii="Consolas" w:eastAsia="Times New Roman" w:hAnsi="Consolas" w:cs="Courier New"/>
                <w:color w:val="24292E"/>
                <w:sz w:val="16"/>
                <w:szCs w:val="16"/>
                <w:lang w:val="en-US" w:eastAsia="ru-RU"/>
              </w:rPr>
            </w:pPr>
            <w:r w:rsidRPr="0076450C">
              <w:rPr>
                <w:rFonts w:ascii="Consolas" w:eastAsia="Times New Roman" w:hAnsi="Consolas" w:cs="Courier New"/>
                <w:color w:val="24292E"/>
                <w:sz w:val="16"/>
                <w:szCs w:val="16"/>
                <w:lang w:val="en-US" w:eastAsia="ru-RU"/>
              </w:rPr>
              <w:t xml:space="preserve">    </w:t>
            </w:r>
            <w:r w:rsidRPr="0076450C">
              <w:rPr>
                <w:rFonts w:ascii="Consolas" w:hAnsi="Consolas" w:cs="Courier New"/>
                <w:color w:val="CF222E"/>
                <w:sz w:val="16"/>
                <w:szCs w:val="16"/>
                <w:lang w:val="en-US" w:eastAsia="ru-RU"/>
              </w:rPr>
              <w:t>private</w:t>
            </w:r>
            <w:r w:rsidRPr="0076450C">
              <w:rPr>
                <w:rFonts w:ascii="Consolas" w:eastAsia="Times New Roman" w:hAnsi="Consolas" w:cs="Courier New"/>
                <w:color w:val="24292E"/>
                <w:sz w:val="16"/>
                <w:szCs w:val="16"/>
                <w:lang w:val="en-US" w:eastAsia="ru-RU"/>
              </w:rPr>
              <w:t xml:space="preserve"> </w:t>
            </w:r>
            <w:r w:rsidRPr="0076450C">
              <w:rPr>
                <w:rFonts w:ascii="Consolas" w:hAnsi="Consolas" w:cs="Courier New"/>
                <w:color w:val="953800"/>
                <w:sz w:val="16"/>
                <w:szCs w:val="16"/>
                <w:lang w:val="en-US" w:eastAsia="ru-RU"/>
              </w:rPr>
              <w:t>String</w:t>
            </w:r>
            <w:r w:rsidRPr="0076450C">
              <w:rPr>
                <w:rFonts w:ascii="Consolas" w:eastAsia="Times New Roman" w:hAnsi="Consolas" w:cs="Courier New"/>
                <w:color w:val="24292E"/>
                <w:sz w:val="16"/>
                <w:szCs w:val="16"/>
                <w:lang w:val="en-US" w:eastAsia="ru-RU"/>
              </w:rPr>
              <w:t xml:space="preserve"> </w:t>
            </w:r>
            <w:r w:rsidRPr="0076450C">
              <w:rPr>
                <w:rFonts w:ascii="Consolas" w:hAnsi="Consolas" w:cs="Courier New"/>
                <w:color w:val="24292E"/>
                <w:sz w:val="16"/>
                <w:szCs w:val="16"/>
                <w:lang w:val="en-US" w:eastAsia="ru-RU"/>
              </w:rPr>
              <w:t>email</w:t>
            </w:r>
            <w:r w:rsidRPr="0076450C">
              <w:rPr>
                <w:rFonts w:ascii="Consolas" w:hAnsi="Consolas" w:cs="Courier New"/>
                <w:color w:val="0550AE"/>
                <w:sz w:val="16"/>
                <w:szCs w:val="16"/>
                <w:lang w:val="en-US" w:eastAsia="ru-RU"/>
              </w:rPr>
              <w:t>;</w:t>
            </w:r>
          </w:p>
          <w:p w14:paraId="70E90F92" w14:textId="7F246460" w:rsidR="0089234C" w:rsidRPr="0076450C" w:rsidRDefault="0089234C" w:rsidP="00D92B9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outlineLvl w:val="9"/>
              <w:rPr>
                <w:rFonts w:ascii="Consolas" w:eastAsia="Times New Roman" w:hAnsi="Consolas" w:cs="Courier New"/>
                <w:color w:val="24292E"/>
                <w:sz w:val="16"/>
                <w:szCs w:val="16"/>
                <w:lang w:val="en-US" w:eastAsia="ru-RU"/>
              </w:rPr>
            </w:pPr>
            <w:r w:rsidRPr="0076450C">
              <w:rPr>
                <w:rFonts w:ascii="Consolas" w:eastAsia="Times New Roman" w:hAnsi="Consolas" w:cs="Courier New"/>
                <w:color w:val="24292E"/>
                <w:sz w:val="16"/>
                <w:szCs w:val="16"/>
                <w:lang w:val="en-US" w:eastAsia="ru-RU"/>
              </w:rPr>
              <w:t xml:space="preserve">    </w:t>
            </w:r>
            <w:r w:rsidRPr="0076450C">
              <w:rPr>
                <w:rFonts w:ascii="Consolas" w:hAnsi="Consolas" w:cs="Courier New"/>
                <w:color w:val="CF222E"/>
                <w:sz w:val="16"/>
                <w:szCs w:val="16"/>
                <w:lang w:val="en-US" w:eastAsia="ru-RU"/>
              </w:rPr>
              <w:t>private</w:t>
            </w:r>
            <w:r w:rsidRPr="0076450C">
              <w:rPr>
                <w:rFonts w:ascii="Consolas" w:eastAsia="Times New Roman" w:hAnsi="Consolas" w:cs="Courier New"/>
                <w:color w:val="24292E"/>
                <w:sz w:val="16"/>
                <w:szCs w:val="16"/>
                <w:lang w:val="en-US" w:eastAsia="ru-RU"/>
              </w:rPr>
              <w:t xml:space="preserve"> </w:t>
            </w:r>
            <w:r w:rsidRPr="0076450C">
              <w:rPr>
                <w:rFonts w:ascii="Consolas" w:hAnsi="Consolas" w:cs="Courier New"/>
                <w:color w:val="953800"/>
                <w:sz w:val="16"/>
                <w:szCs w:val="16"/>
                <w:lang w:val="en-US" w:eastAsia="ru-RU"/>
              </w:rPr>
              <w:t>String</w:t>
            </w:r>
            <w:r w:rsidRPr="0076450C">
              <w:rPr>
                <w:rFonts w:ascii="Consolas" w:eastAsia="Times New Roman" w:hAnsi="Consolas" w:cs="Courier New"/>
                <w:color w:val="24292E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76450C">
              <w:rPr>
                <w:rFonts w:ascii="Consolas" w:hAnsi="Consolas" w:cs="Courier New"/>
                <w:color w:val="24292E"/>
                <w:sz w:val="16"/>
                <w:szCs w:val="16"/>
                <w:lang w:val="en-US" w:eastAsia="ru-RU"/>
              </w:rPr>
              <w:t>firstName</w:t>
            </w:r>
            <w:proofErr w:type="spellEnd"/>
            <w:r w:rsidRPr="0076450C">
              <w:rPr>
                <w:rFonts w:ascii="Consolas" w:hAnsi="Consolas" w:cs="Courier New"/>
                <w:color w:val="0550AE"/>
                <w:sz w:val="16"/>
                <w:szCs w:val="16"/>
                <w:lang w:val="en-US" w:eastAsia="ru-RU"/>
              </w:rPr>
              <w:t>;</w:t>
            </w:r>
          </w:p>
          <w:p w14:paraId="3807567D" w14:textId="77777777" w:rsidR="0089234C" w:rsidRPr="0076450C" w:rsidRDefault="0089234C" w:rsidP="00D92B9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outlineLvl w:val="9"/>
              <w:rPr>
                <w:rFonts w:ascii="Consolas" w:eastAsia="Times New Roman" w:hAnsi="Consolas" w:cs="Courier New"/>
                <w:color w:val="24292E"/>
                <w:sz w:val="16"/>
                <w:szCs w:val="16"/>
                <w:lang w:val="en-US" w:eastAsia="ru-RU"/>
              </w:rPr>
            </w:pPr>
            <w:r w:rsidRPr="0076450C">
              <w:rPr>
                <w:rFonts w:ascii="Consolas" w:eastAsia="Times New Roman" w:hAnsi="Consolas" w:cs="Courier New"/>
                <w:color w:val="24292E"/>
                <w:sz w:val="16"/>
                <w:szCs w:val="16"/>
                <w:lang w:val="en-US" w:eastAsia="ru-RU"/>
              </w:rPr>
              <w:t xml:space="preserve">    </w:t>
            </w:r>
            <w:r w:rsidRPr="0076450C">
              <w:rPr>
                <w:rFonts w:ascii="Consolas" w:hAnsi="Consolas" w:cs="Courier New"/>
                <w:color w:val="CF222E"/>
                <w:sz w:val="16"/>
                <w:szCs w:val="16"/>
                <w:lang w:val="en-US" w:eastAsia="ru-RU"/>
              </w:rPr>
              <w:t>private</w:t>
            </w:r>
            <w:r w:rsidRPr="0076450C">
              <w:rPr>
                <w:rFonts w:ascii="Consolas" w:eastAsia="Times New Roman" w:hAnsi="Consolas" w:cs="Courier New"/>
                <w:color w:val="24292E"/>
                <w:sz w:val="16"/>
                <w:szCs w:val="16"/>
                <w:lang w:val="en-US" w:eastAsia="ru-RU"/>
              </w:rPr>
              <w:t xml:space="preserve"> </w:t>
            </w:r>
            <w:r w:rsidRPr="0076450C">
              <w:rPr>
                <w:rFonts w:ascii="Consolas" w:hAnsi="Consolas" w:cs="Courier New"/>
                <w:color w:val="953800"/>
                <w:sz w:val="16"/>
                <w:szCs w:val="16"/>
                <w:lang w:val="en-US" w:eastAsia="ru-RU"/>
              </w:rPr>
              <w:t>String</w:t>
            </w:r>
            <w:r w:rsidRPr="0076450C">
              <w:rPr>
                <w:rFonts w:ascii="Consolas" w:eastAsia="Times New Roman" w:hAnsi="Consolas" w:cs="Courier New"/>
                <w:color w:val="24292E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76450C">
              <w:rPr>
                <w:rFonts w:ascii="Consolas" w:hAnsi="Consolas" w:cs="Courier New"/>
                <w:color w:val="24292E"/>
                <w:sz w:val="16"/>
                <w:szCs w:val="16"/>
                <w:lang w:val="en-US" w:eastAsia="ru-RU"/>
              </w:rPr>
              <w:t>lastName</w:t>
            </w:r>
            <w:proofErr w:type="spellEnd"/>
            <w:r w:rsidRPr="0076450C">
              <w:rPr>
                <w:rFonts w:ascii="Consolas" w:hAnsi="Consolas" w:cs="Courier New"/>
                <w:color w:val="0550AE"/>
                <w:sz w:val="16"/>
                <w:szCs w:val="16"/>
                <w:lang w:val="en-US" w:eastAsia="ru-RU"/>
              </w:rPr>
              <w:t>;</w:t>
            </w:r>
          </w:p>
          <w:p w14:paraId="0C8DDC65" w14:textId="77777777" w:rsidR="0089234C" w:rsidRPr="00D92B92" w:rsidRDefault="0089234C" w:rsidP="00D92B9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outlineLvl w:val="9"/>
              <w:rPr>
                <w:rFonts w:ascii="Consolas" w:hAnsi="Consolas" w:cs="Courier New"/>
                <w:color w:val="0550AE"/>
                <w:sz w:val="16"/>
                <w:szCs w:val="16"/>
                <w:lang w:val="en-US" w:eastAsia="ru-RU"/>
              </w:rPr>
            </w:pPr>
            <w:r w:rsidRPr="0076450C">
              <w:rPr>
                <w:rFonts w:ascii="Consolas" w:hAnsi="Consolas" w:cs="Courier New"/>
                <w:color w:val="0550AE"/>
                <w:sz w:val="16"/>
                <w:szCs w:val="16"/>
                <w:lang w:val="en-US" w:eastAsia="ru-RU"/>
              </w:rPr>
              <w:t>}</w:t>
            </w:r>
          </w:p>
          <w:p w14:paraId="394CC025" w14:textId="77777777" w:rsidR="0089234C" w:rsidRPr="00D92B92" w:rsidRDefault="0089234C" w:rsidP="00D92B9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outlineLvl w:val="9"/>
              <w:rPr>
                <w:rFonts w:ascii="Consolas" w:hAnsi="Consolas" w:cs="Courier New"/>
                <w:color w:val="0550AE"/>
                <w:sz w:val="16"/>
                <w:szCs w:val="16"/>
                <w:lang w:val="en-US" w:eastAsia="ru-RU"/>
              </w:rPr>
            </w:pPr>
          </w:p>
          <w:p w14:paraId="507420C9" w14:textId="77777777" w:rsidR="0089234C" w:rsidRPr="000C64D3" w:rsidRDefault="0089234C" w:rsidP="00D92B9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outlineLvl w:val="9"/>
              <w:rPr>
                <w:rFonts w:ascii="Consolas" w:eastAsia="Times New Roman" w:hAnsi="Consolas" w:cs="Courier New"/>
                <w:color w:val="24292E"/>
                <w:sz w:val="16"/>
                <w:szCs w:val="16"/>
                <w:lang w:val="en-US" w:eastAsia="ru-RU"/>
              </w:rPr>
            </w:pPr>
            <w:r w:rsidRPr="000C64D3">
              <w:rPr>
                <w:rFonts w:ascii="Consolas" w:hAnsi="Consolas" w:cs="Courier New"/>
                <w:color w:val="CF222E"/>
                <w:sz w:val="16"/>
                <w:szCs w:val="16"/>
                <w:lang w:val="en-US" w:eastAsia="ru-RU"/>
              </w:rPr>
              <w:t>import</w:t>
            </w:r>
            <w:r w:rsidRPr="000C64D3">
              <w:rPr>
                <w:rFonts w:ascii="Consolas" w:eastAsia="Times New Roman" w:hAnsi="Consolas" w:cs="Courier New"/>
                <w:color w:val="24292E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proofErr w:type="gramStart"/>
            <w:r w:rsidRPr="000C64D3">
              <w:rPr>
                <w:rFonts w:ascii="Consolas" w:hAnsi="Consolas" w:cs="Courier New"/>
                <w:color w:val="953800"/>
                <w:sz w:val="16"/>
                <w:szCs w:val="16"/>
                <w:lang w:val="en-US" w:eastAsia="ru-RU"/>
              </w:rPr>
              <w:t>org.springframework.data.jpa.repository</w:t>
            </w:r>
            <w:proofErr w:type="gramEnd"/>
            <w:r w:rsidRPr="000C64D3">
              <w:rPr>
                <w:rFonts w:ascii="Consolas" w:hAnsi="Consolas" w:cs="Courier New"/>
                <w:color w:val="953800"/>
                <w:sz w:val="16"/>
                <w:szCs w:val="16"/>
                <w:lang w:val="en-US" w:eastAsia="ru-RU"/>
              </w:rPr>
              <w:t>.JpaRepository</w:t>
            </w:r>
            <w:proofErr w:type="spellEnd"/>
            <w:r w:rsidRPr="000C64D3">
              <w:rPr>
                <w:rFonts w:ascii="Consolas" w:hAnsi="Consolas" w:cs="Courier New"/>
                <w:color w:val="0550AE"/>
                <w:sz w:val="16"/>
                <w:szCs w:val="16"/>
                <w:lang w:val="en-US" w:eastAsia="ru-RU"/>
              </w:rPr>
              <w:t>;</w:t>
            </w:r>
          </w:p>
          <w:p w14:paraId="3FC3E48D" w14:textId="0DBFF091" w:rsidR="00D92B92" w:rsidRPr="00100AFA" w:rsidRDefault="0089234C" w:rsidP="00D92B9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outlineLvl w:val="9"/>
              <w:rPr>
                <w:rFonts w:ascii="Consolas" w:hAnsi="Consolas" w:cs="Courier New"/>
                <w:color w:val="0550AE"/>
                <w:sz w:val="16"/>
                <w:szCs w:val="16"/>
                <w:lang w:val="en-US" w:eastAsia="ru-RU"/>
              </w:rPr>
            </w:pPr>
            <w:r w:rsidRPr="000C64D3">
              <w:rPr>
                <w:rFonts w:ascii="Consolas" w:hAnsi="Consolas" w:cs="Courier New"/>
                <w:color w:val="CF222E"/>
                <w:sz w:val="16"/>
                <w:szCs w:val="16"/>
                <w:lang w:val="en-US" w:eastAsia="ru-RU"/>
              </w:rPr>
              <w:t>import</w:t>
            </w:r>
            <w:r w:rsidRPr="000C64D3">
              <w:rPr>
                <w:rFonts w:ascii="Consolas" w:eastAsia="Times New Roman" w:hAnsi="Consolas" w:cs="Courier New"/>
                <w:color w:val="24292E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proofErr w:type="gramStart"/>
            <w:r w:rsidRPr="000C64D3">
              <w:rPr>
                <w:rFonts w:ascii="Consolas" w:hAnsi="Consolas" w:cs="Courier New"/>
                <w:color w:val="953800"/>
                <w:sz w:val="16"/>
                <w:szCs w:val="16"/>
                <w:lang w:val="en-US" w:eastAsia="ru-RU"/>
              </w:rPr>
              <w:t>org.springframework</w:t>
            </w:r>
            <w:proofErr w:type="gramEnd"/>
            <w:r w:rsidRPr="000C64D3">
              <w:rPr>
                <w:rFonts w:ascii="Consolas" w:hAnsi="Consolas" w:cs="Courier New"/>
                <w:color w:val="953800"/>
                <w:sz w:val="16"/>
                <w:szCs w:val="16"/>
                <w:lang w:val="en-US" w:eastAsia="ru-RU"/>
              </w:rPr>
              <w:t>.stereotype.Repository</w:t>
            </w:r>
            <w:proofErr w:type="spellEnd"/>
            <w:r w:rsidRPr="000C64D3">
              <w:rPr>
                <w:rFonts w:ascii="Consolas" w:hAnsi="Consolas" w:cs="Courier New"/>
                <w:color w:val="0550AE"/>
                <w:sz w:val="16"/>
                <w:szCs w:val="16"/>
                <w:lang w:val="en-US" w:eastAsia="ru-RU"/>
              </w:rPr>
              <w:t>;</w:t>
            </w:r>
          </w:p>
          <w:p w14:paraId="7A0769D6" w14:textId="77777777" w:rsidR="0089234C" w:rsidRPr="000C64D3" w:rsidRDefault="0089234C" w:rsidP="00D92B9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outlineLvl w:val="9"/>
              <w:rPr>
                <w:rFonts w:ascii="Consolas" w:eastAsia="Times New Roman" w:hAnsi="Consolas" w:cs="Courier New"/>
                <w:color w:val="24292E"/>
                <w:sz w:val="16"/>
                <w:szCs w:val="16"/>
                <w:lang w:val="en-US" w:eastAsia="ru-RU"/>
              </w:rPr>
            </w:pPr>
            <w:r w:rsidRPr="000C64D3">
              <w:rPr>
                <w:rFonts w:ascii="Consolas" w:hAnsi="Consolas" w:cs="Courier New"/>
                <w:color w:val="8250DF"/>
                <w:sz w:val="16"/>
                <w:szCs w:val="16"/>
                <w:lang w:val="en-US" w:eastAsia="ru-RU"/>
              </w:rPr>
              <w:t>@Repository</w:t>
            </w:r>
          </w:p>
          <w:p w14:paraId="4B0302E1" w14:textId="6C8DDEAC" w:rsidR="0089234C" w:rsidRPr="00BC3A7F" w:rsidRDefault="0089234C" w:rsidP="00BC3A7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firstLine="0"/>
              <w:outlineLvl w:val="9"/>
              <w:rPr>
                <w:sz w:val="16"/>
                <w:szCs w:val="16"/>
                <w:lang w:val="en-US"/>
              </w:rPr>
            </w:pPr>
            <w:r w:rsidRPr="000C64D3">
              <w:rPr>
                <w:rFonts w:ascii="Consolas" w:hAnsi="Consolas" w:cs="Courier New"/>
                <w:color w:val="CF222E"/>
                <w:sz w:val="16"/>
                <w:szCs w:val="16"/>
                <w:lang w:val="en-US" w:eastAsia="ru-RU"/>
              </w:rPr>
              <w:t>public</w:t>
            </w:r>
            <w:r w:rsidRPr="000C64D3">
              <w:rPr>
                <w:rFonts w:ascii="Consolas" w:eastAsia="Times New Roman" w:hAnsi="Consolas" w:cs="Courier New"/>
                <w:color w:val="24292E"/>
                <w:sz w:val="16"/>
                <w:szCs w:val="16"/>
                <w:lang w:val="en-US" w:eastAsia="ru-RU"/>
              </w:rPr>
              <w:t xml:space="preserve"> </w:t>
            </w:r>
            <w:r w:rsidRPr="000C64D3">
              <w:rPr>
                <w:rFonts w:ascii="Consolas" w:hAnsi="Consolas" w:cs="Courier New"/>
                <w:color w:val="CF222E"/>
                <w:sz w:val="16"/>
                <w:szCs w:val="16"/>
                <w:lang w:val="en-US" w:eastAsia="ru-RU"/>
              </w:rPr>
              <w:t>interface</w:t>
            </w:r>
            <w:r w:rsidRPr="000C64D3">
              <w:rPr>
                <w:rFonts w:ascii="Consolas" w:eastAsia="Times New Roman" w:hAnsi="Consolas" w:cs="Courier New"/>
                <w:color w:val="24292E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0C64D3">
              <w:rPr>
                <w:rFonts w:ascii="Consolas" w:hAnsi="Consolas" w:cs="Courier New"/>
                <w:color w:val="953800"/>
                <w:sz w:val="16"/>
                <w:szCs w:val="16"/>
                <w:lang w:val="en-US" w:eastAsia="ru-RU"/>
              </w:rPr>
              <w:t>UserRepository</w:t>
            </w:r>
            <w:proofErr w:type="spellEnd"/>
            <w:r w:rsidRPr="000C64D3">
              <w:rPr>
                <w:rFonts w:ascii="Consolas" w:eastAsia="Times New Roman" w:hAnsi="Consolas" w:cs="Courier New"/>
                <w:color w:val="24292E"/>
                <w:sz w:val="16"/>
                <w:szCs w:val="16"/>
                <w:lang w:val="en-US" w:eastAsia="ru-RU"/>
              </w:rPr>
              <w:t xml:space="preserve"> </w:t>
            </w:r>
            <w:r w:rsidRPr="000C64D3">
              <w:rPr>
                <w:rFonts w:ascii="Consolas" w:hAnsi="Consolas" w:cs="Courier New"/>
                <w:color w:val="CF222E"/>
                <w:sz w:val="16"/>
                <w:szCs w:val="16"/>
                <w:lang w:val="en-US" w:eastAsia="ru-RU"/>
              </w:rPr>
              <w:t>extends</w:t>
            </w:r>
            <w:r w:rsidRPr="000C64D3">
              <w:rPr>
                <w:rFonts w:ascii="Consolas" w:eastAsia="Times New Roman" w:hAnsi="Consolas" w:cs="Courier New"/>
                <w:color w:val="24292E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0C64D3">
              <w:rPr>
                <w:rFonts w:ascii="Consolas" w:hAnsi="Consolas" w:cs="Courier New"/>
                <w:color w:val="953800"/>
                <w:sz w:val="16"/>
                <w:szCs w:val="16"/>
                <w:lang w:val="en-US" w:eastAsia="ru-RU"/>
              </w:rPr>
              <w:t>JpaRepository</w:t>
            </w:r>
            <w:proofErr w:type="spellEnd"/>
            <w:r w:rsidRPr="000C64D3">
              <w:rPr>
                <w:rFonts w:ascii="Consolas" w:hAnsi="Consolas" w:cs="Courier New"/>
                <w:color w:val="0550AE"/>
                <w:sz w:val="16"/>
                <w:szCs w:val="16"/>
                <w:lang w:val="en-US" w:eastAsia="ru-RU"/>
              </w:rPr>
              <w:t>&lt;</w:t>
            </w:r>
            <w:r w:rsidRPr="000C64D3">
              <w:rPr>
                <w:rFonts w:ascii="Consolas" w:hAnsi="Consolas" w:cs="Courier New"/>
                <w:color w:val="953800"/>
                <w:sz w:val="16"/>
                <w:szCs w:val="16"/>
                <w:lang w:val="en-US" w:eastAsia="ru-RU"/>
              </w:rPr>
              <w:t>User</w:t>
            </w:r>
            <w:r w:rsidRPr="000C64D3">
              <w:rPr>
                <w:rFonts w:ascii="Consolas" w:hAnsi="Consolas" w:cs="Courier New"/>
                <w:color w:val="0550AE"/>
                <w:sz w:val="16"/>
                <w:szCs w:val="16"/>
                <w:lang w:val="en-US" w:eastAsia="ru-RU"/>
              </w:rPr>
              <w:t>,</w:t>
            </w:r>
            <w:r w:rsidRPr="000C64D3">
              <w:rPr>
                <w:rFonts w:ascii="Consolas" w:eastAsia="Times New Roman" w:hAnsi="Consolas" w:cs="Courier New"/>
                <w:color w:val="24292E"/>
                <w:sz w:val="16"/>
                <w:szCs w:val="16"/>
                <w:lang w:val="en-US" w:eastAsia="ru-RU"/>
              </w:rPr>
              <w:t xml:space="preserve"> </w:t>
            </w:r>
            <w:r w:rsidRPr="000C64D3">
              <w:rPr>
                <w:rFonts w:ascii="Consolas" w:hAnsi="Consolas" w:cs="Courier New"/>
                <w:color w:val="953800"/>
                <w:sz w:val="16"/>
                <w:szCs w:val="16"/>
                <w:lang w:val="en-US" w:eastAsia="ru-RU"/>
              </w:rPr>
              <w:t>Long</w:t>
            </w:r>
            <w:r w:rsidRPr="000C64D3">
              <w:rPr>
                <w:rFonts w:ascii="Consolas" w:hAnsi="Consolas" w:cs="Courier New"/>
                <w:color w:val="0550AE"/>
                <w:sz w:val="16"/>
                <w:szCs w:val="16"/>
                <w:lang w:val="en-US" w:eastAsia="ru-RU"/>
              </w:rPr>
              <w:t>&gt;</w:t>
            </w:r>
            <w:r w:rsidRPr="000C64D3">
              <w:rPr>
                <w:rFonts w:ascii="Consolas" w:eastAsia="Times New Roman" w:hAnsi="Consolas" w:cs="Courier New"/>
                <w:color w:val="24292E"/>
                <w:sz w:val="16"/>
                <w:szCs w:val="16"/>
                <w:lang w:val="en-US" w:eastAsia="ru-RU"/>
              </w:rPr>
              <w:t xml:space="preserve"> </w:t>
            </w:r>
            <w:r w:rsidRPr="000C64D3">
              <w:rPr>
                <w:rFonts w:ascii="Consolas" w:hAnsi="Consolas" w:cs="Courier New"/>
                <w:color w:val="0550AE"/>
                <w:sz w:val="16"/>
                <w:szCs w:val="16"/>
                <w:lang w:val="en-US" w:eastAsia="ru-RU"/>
              </w:rPr>
              <w:t>{</w:t>
            </w:r>
            <w:r w:rsidRPr="00BC3A7F">
              <w:rPr>
                <w:rFonts w:ascii="Consolas" w:hAnsi="Consolas" w:cs="Courier New"/>
                <w:color w:val="0550AE"/>
                <w:sz w:val="16"/>
                <w:szCs w:val="16"/>
                <w:lang w:val="en-US" w:eastAsia="ru-RU"/>
              </w:rPr>
              <w:t>}</w:t>
            </w:r>
          </w:p>
        </w:tc>
      </w:tr>
    </w:tbl>
    <w:p w14:paraId="02196B0B" w14:textId="77777777" w:rsidR="0089234C" w:rsidRPr="002B66B6" w:rsidRDefault="0089234C" w:rsidP="0089234C">
      <w:pPr>
        <w:pStyle w:val="af1"/>
        <w:rPr>
          <w:lang w:val="en-US"/>
        </w:rPr>
      </w:pPr>
    </w:p>
    <w:p w14:paraId="4EC753E8" w14:textId="5CF37598" w:rsidR="0089234C" w:rsidRDefault="0089234C" w:rsidP="0089234C">
      <w:pPr>
        <w:pStyle w:val="af1"/>
      </w:pPr>
      <w:r w:rsidRPr="000C64D3">
        <w:t>Использование репозитория в коде приложения базируется на инъекции зависимостей</w:t>
      </w:r>
      <w:r w:rsidRPr="00953708">
        <w:t xml:space="preserve"> (англ. </w:t>
      </w:r>
      <w:proofErr w:type="spellStart"/>
      <w:r w:rsidRPr="00953708">
        <w:t>Dependency</w:t>
      </w:r>
      <w:proofErr w:type="spellEnd"/>
      <w:r w:rsidRPr="00953708">
        <w:t xml:space="preserve"> </w:t>
      </w:r>
      <w:proofErr w:type="spellStart"/>
      <w:r w:rsidRPr="00953708">
        <w:t>injection</w:t>
      </w:r>
      <w:proofErr w:type="spellEnd"/>
      <w:r w:rsidRPr="00953708">
        <w:t>, DI) — процесс</w:t>
      </w:r>
      <w:r w:rsidR="002B66B6">
        <w:t>е</w:t>
      </w:r>
      <w:r w:rsidRPr="00953708">
        <w:t xml:space="preserve"> предоставления внешней зависимости программному компоненту. Является специфичной формой «инверсии управления» (англ. </w:t>
      </w:r>
      <w:proofErr w:type="spellStart"/>
      <w:r w:rsidRPr="00953708">
        <w:t>Inversion</w:t>
      </w:r>
      <w:proofErr w:type="spellEnd"/>
      <w:r w:rsidRPr="00953708">
        <w:t xml:space="preserve"> </w:t>
      </w:r>
      <w:proofErr w:type="spellStart"/>
      <w:r w:rsidRPr="00953708">
        <w:t>of</w:t>
      </w:r>
      <w:proofErr w:type="spellEnd"/>
      <w:r w:rsidRPr="00953708">
        <w:t xml:space="preserve"> </w:t>
      </w:r>
      <w:proofErr w:type="spellStart"/>
      <w:r w:rsidRPr="00953708">
        <w:t>control</w:t>
      </w:r>
      <w:proofErr w:type="spellEnd"/>
      <w:r w:rsidRPr="00953708">
        <w:t xml:space="preserve">, </w:t>
      </w:r>
      <w:proofErr w:type="spellStart"/>
      <w:r w:rsidRPr="00953708">
        <w:t>IoC</w:t>
      </w:r>
      <w:proofErr w:type="spellEnd"/>
      <w:r w:rsidRPr="00953708">
        <w:t>). В соответствии с принципом единственной ответственности</w:t>
      </w:r>
      <w:r>
        <w:t xml:space="preserve"> </w:t>
      </w:r>
      <w:r w:rsidRPr="00953708">
        <w:t xml:space="preserve">(англ. </w:t>
      </w:r>
      <w:proofErr w:type="spellStart"/>
      <w:r w:rsidRPr="00953708">
        <w:t>single-responsibility</w:t>
      </w:r>
      <w:proofErr w:type="spellEnd"/>
      <w:r w:rsidRPr="00953708">
        <w:t xml:space="preserve"> </w:t>
      </w:r>
      <w:proofErr w:type="spellStart"/>
      <w:r w:rsidRPr="00953708">
        <w:t>principle</w:t>
      </w:r>
      <w:proofErr w:type="spellEnd"/>
      <w:r w:rsidRPr="00953708">
        <w:t>, SRP) объект отдаёт заботу о построении требуемых ему зависимостей внешнему, специально предназначенному для этого общему механизму</w:t>
      </w:r>
      <w:r>
        <w:t xml:space="preserve"> </w:t>
      </w:r>
      <w:r w:rsidRPr="00953708">
        <w:t>[</w:t>
      </w:r>
      <w:r w:rsidR="00626EC7" w:rsidRPr="00626EC7">
        <w:t>10</w:t>
      </w:r>
      <w:r w:rsidRPr="00953708">
        <w:t>].</w:t>
      </w:r>
    </w:p>
    <w:p w14:paraId="6D069F37" w14:textId="72150A88" w:rsidR="00626EC7" w:rsidRDefault="00626EC7" w:rsidP="00626EC7">
      <w:pPr>
        <w:pStyle w:val="af1"/>
      </w:pPr>
      <w:r>
        <w:t xml:space="preserve">Стандартом для написания web-сервисов является REST-архитектура. </w:t>
      </w:r>
      <w:r w:rsidR="002B66B6">
        <w:t>Сервис</w:t>
      </w:r>
      <w:r>
        <w:t xml:space="preserve"> получает </w:t>
      </w:r>
      <w:proofErr w:type="spellStart"/>
      <w:r>
        <w:t>http</w:t>
      </w:r>
      <w:proofErr w:type="spellEnd"/>
      <w:r>
        <w:t xml:space="preserve">-запросы, обрабатывает их и отправляет ответы. Занимаются этим REST-контроллеры приложения </w:t>
      </w:r>
      <w:r w:rsidRPr="00964543">
        <w:t>[11]</w:t>
      </w:r>
      <w:r>
        <w:t>.</w:t>
      </w:r>
    </w:p>
    <w:p w14:paraId="43F8899A" w14:textId="7C3B59F8" w:rsidR="0099279D" w:rsidRDefault="0099279D" w:rsidP="0099279D">
      <w:pPr>
        <w:pStyle w:val="af1"/>
      </w:pPr>
      <w:r w:rsidRPr="004522D5">
        <w:rPr>
          <w:lang w:val="en-US"/>
        </w:rPr>
        <w:t>REST</w:t>
      </w:r>
      <w:r w:rsidRPr="004522D5">
        <w:t xml:space="preserve">-контроллер в </w:t>
      </w:r>
      <w:r w:rsidRPr="004522D5">
        <w:rPr>
          <w:lang w:val="en-US"/>
        </w:rPr>
        <w:t>Spring</w:t>
      </w:r>
      <w:r w:rsidRPr="004522D5">
        <w:t xml:space="preserve"> — это компонент, который позволяет обрабатывать </w:t>
      </w:r>
      <w:r w:rsidRPr="004522D5">
        <w:rPr>
          <w:lang w:val="en-US"/>
        </w:rPr>
        <w:t>HTTP</w:t>
      </w:r>
      <w:r w:rsidRPr="004522D5">
        <w:t xml:space="preserve">-запросы и возвращать данные клиенту в нужном формате (обычно </w:t>
      </w:r>
      <w:r w:rsidRPr="004522D5">
        <w:rPr>
          <w:lang w:val="en-US"/>
        </w:rPr>
        <w:t>JSON</w:t>
      </w:r>
      <w:r w:rsidRPr="004522D5">
        <w:t xml:space="preserve">). Контроллер — это </w:t>
      </w:r>
      <w:r>
        <w:t>«</w:t>
      </w:r>
      <w:r w:rsidRPr="004522D5">
        <w:t>связное звено</w:t>
      </w:r>
      <w:r>
        <w:t>»</w:t>
      </w:r>
      <w:r w:rsidRPr="004522D5">
        <w:t xml:space="preserve"> между клиентом и серверными компонентами вашего приложения, такими как сервисы и репозитории</w:t>
      </w:r>
      <w:r>
        <w:t xml:space="preserve"> </w:t>
      </w:r>
      <w:r w:rsidRPr="004522D5">
        <w:t>[</w:t>
      </w:r>
      <w:r>
        <w:t>7</w:t>
      </w:r>
      <w:r w:rsidRPr="004522D5">
        <w:t>]</w:t>
      </w:r>
      <w:r>
        <w:t>.</w:t>
      </w:r>
    </w:p>
    <w:p w14:paraId="30C3AA9E" w14:textId="560C7F11" w:rsidR="0099279D" w:rsidRDefault="00BC3A7F" w:rsidP="0099279D">
      <w:pPr>
        <w:pStyle w:val="af1"/>
      </w:pPr>
      <w:r>
        <w:t>Пример а</w:t>
      </w:r>
      <w:r w:rsidR="0099279D">
        <w:t>ннотаци</w:t>
      </w:r>
      <w:r>
        <w:t>й</w:t>
      </w:r>
      <w:r w:rsidR="0099279D">
        <w:t xml:space="preserve"> для Spring MVC / REST </w:t>
      </w:r>
      <w:r w:rsidR="0099279D" w:rsidRPr="00BC3A7F">
        <w:t>[6]</w:t>
      </w:r>
      <w:r w:rsidR="0099279D">
        <w:t>:</w:t>
      </w:r>
    </w:p>
    <w:p w14:paraId="5D7548C9" w14:textId="77777777" w:rsidR="0099279D" w:rsidRDefault="0099279D" w:rsidP="0099279D">
      <w:pPr>
        <w:pStyle w:val="a3"/>
      </w:pPr>
      <w:r>
        <w:t>@RequestMapping — задаёт URL для контроллера или метода;</w:t>
      </w:r>
    </w:p>
    <w:p w14:paraId="77763B9B" w14:textId="77777777" w:rsidR="0099279D" w:rsidRDefault="0099279D" w:rsidP="0099279D">
      <w:pPr>
        <w:pStyle w:val="a3"/>
      </w:pPr>
      <w:r>
        <w:t>@GetMapping, @PostMapping, @PutMapping, @DeleteMapping — удобные варианты @RequestMapping для конкретных HTTP-методов;</w:t>
      </w:r>
    </w:p>
    <w:p w14:paraId="0DD99B6E" w14:textId="77777777" w:rsidR="0099279D" w:rsidRDefault="0099279D" w:rsidP="0099279D">
      <w:pPr>
        <w:pStyle w:val="a3"/>
      </w:pPr>
      <w:r>
        <w:t xml:space="preserve">@PathVariable — извлекает значение из URL (либо указываем явно @PathVariable("имя_из_URL") Long </w:t>
      </w:r>
      <w:proofErr w:type="spellStart"/>
      <w:r>
        <w:t>локальное_имя</w:t>
      </w:r>
      <w:proofErr w:type="spellEnd"/>
      <w:r>
        <w:t>);</w:t>
      </w:r>
    </w:p>
    <w:p w14:paraId="702C70A6" w14:textId="77777777" w:rsidR="0099279D" w:rsidRDefault="0099279D" w:rsidP="0099279D">
      <w:pPr>
        <w:pStyle w:val="a3"/>
      </w:pPr>
      <w:r>
        <w:t>@RequestParam — извлекает параметры из строки:</w:t>
      </w:r>
    </w:p>
    <w:p w14:paraId="614F4E4B" w14:textId="77777777" w:rsidR="0099279D" w:rsidRDefault="0099279D" w:rsidP="0099279D">
      <w:pPr>
        <w:pStyle w:val="a3"/>
      </w:pPr>
      <w:r>
        <w:t xml:space="preserve">@RequestBody — </w:t>
      </w:r>
      <w:r w:rsidRPr="004522D5">
        <w:t>указывает, что данные возвращаются в теле HTTP-ответа, а не через страницу представления</w:t>
      </w:r>
      <w:r>
        <w:t>, и преобразует тело запроса в объект;</w:t>
      </w:r>
    </w:p>
    <w:p w14:paraId="3A7B7FE5" w14:textId="77777777" w:rsidR="0099279D" w:rsidRDefault="0099279D" w:rsidP="0099279D">
      <w:pPr>
        <w:pStyle w:val="a3"/>
      </w:pPr>
      <w:r>
        <w:t xml:space="preserve">@ResponseBody — возвращает данные в теле ответа (можно заменить на </w:t>
      </w:r>
      <w:proofErr w:type="spellStart"/>
      <w:r>
        <w:t>ResponseEntity</w:t>
      </w:r>
      <w:proofErr w:type="spellEnd"/>
      <w:r>
        <w:t>&lt;</w:t>
      </w:r>
      <w:proofErr w:type="spellStart"/>
      <w:r>
        <w:t>entity</w:t>
      </w:r>
      <w:proofErr w:type="spellEnd"/>
      <w:r>
        <w:t>&gt;, что является более гибким способом);</w:t>
      </w:r>
    </w:p>
    <w:p w14:paraId="2EE63634" w14:textId="77777777" w:rsidR="0099279D" w:rsidRDefault="0099279D" w:rsidP="0099279D">
      <w:pPr>
        <w:pStyle w:val="a3"/>
      </w:pPr>
      <w:r>
        <w:t>@RestController — комбинация @Controller и @ResponseBody.</w:t>
      </w:r>
    </w:p>
    <w:p w14:paraId="538ABE43" w14:textId="1BA83DFA" w:rsidR="00626EC7" w:rsidRPr="00626EC7" w:rsidRDefault="00626EC7" w:rsidP="0099279D">
      <w:pPr>
        <w:pStyle w:val="af1"/>
      </w:pPr>
      <w:r>
        <w:t xml:space="preserve">Стандартом передачи данных в REST запросах являются Data Transfer </w:t>
      </w:r>
      <w:proofErr w:type="spellStart"/>
      <w:r>
        <w:t>Objects</w:t>
      </w:r>
      <w:proofErr w:type="spellEnd"/>
      <w:r>
        <w:t xml:space="preserve"> (DTO</w:t>
      </w:r>
      <w:r w:rsidRPr="00626EC7">
        <w:t xml:space="preserve">, </w:t>
      </w:r>
      <w:r>
        <w:t>объекты для передачи данных).</w:t>
      </w:r>
    </w:p>
    <w:p w14:paraId="2F2FE844" w14:textId="337B48E5" w:rsidR="00626EC7" w:rsidRDefault="00626EC7" w:rsidP="0099279D">
      <w:pPr>
        <w:pStyle w:val="af1"/>
      </w:pPr>
      <w:r>
        <w:t xml:space="preserve">Например, </w:t>
      </w:r>
      <w:proofErr w:type="spellStart"/>
      <w:r>
        <w:t>CreateUserDto</w:t>
      </w:r>
      <w:proofErr w:type="spellEnd"/>
      <w:r>
        <w:t xml:space="preserve"> – это класс транспортного слоя для передачи данных, а User – это класс для оперирования сущностью пользователя на уровне бизнес-логики. Их одинаковость – это временное состояние. В дальнейшем, по мере появления новых требований к транспорту, может меняться класс </w:t>
      </w:r>
      <w:proofErr w:type="spellStart"/>
      <w:r>
        <w:t>CreateUserDto</w:t>
      </w:r>
      <w:proofErr w:type="spellEnd"/>
      <w:r>
        <w:t xml:space="preserve">, а по мере появления нового бизнес-функционала будет дополнятся класс </w:t>
      </w:r>
      <w:proofErr w:type="spellStart"/>
      <w:r>
        <w:t>UserInfo</w:t>
      </w:r>
      <w:proofErr w:type="spellEnd"/>
      <w:r w:rsidR="002B66B6">
        <w:t xml:space="preserve"> </w:t>
      </w:r>
      <w:r w:rsidRPr="00626EC7">
        <w:t>[11].</w:t>
      </w:r>
    </w:p>
    <w:p w14:paraId="6F4B3A74" w14:textId="4B1CF6BD" w:rsidR="00626EC7" w:rsidRDefault="00626EC7" w:rsidP="0099279D">
      <w:pPr>
        <w:pStyle w:val="af1"/>
      </w:pPr>
      <w:r>
        <w:t>Транспортные классы обычно отделены в транспортный слой от остального приложения – это признак хорошей архитектуры.</w:t>
      </w:r>
    </w:p>
    <w:p w14:paraId="009B7127" w14:textId="77777777" w:rsidR="00AA6678" w:rsidRPr="00D7099B" w:rsidRDefault="00AA6678" w:rsidP="00AA6678">
      <w:pPr>
        <w:pStyle w:val="af1"/>
      </w:pPr>
    </w:p>
    <w:p w14:paraId="11B41876" w14:textId="77777777" w:rsidR="00D626C1" w:rsidRPr="00D7099B" w:rsidRDefault="00D626C1" w:rsidP="00AA6678">
      <w:pPr>
        <w:pStyle w:val="af1"/>
        <w:sectPr w:rsidR="00D626C1" w:rsidRPr="00D7099B" w:rsidSect="002F7378">
          <w:pgSz w:w="11906" w:h="16838"/>
          <w:pgMar w:top="1134" w:right="567" w:bottom="1134" w:left="1701" w:header="708" w:footer="708" w:gutter="0"/>
          <w:cols w:space="708"/>
          <w:docGrid w:linePitch="381"/>
        </w:sectPr>
      </w:pPr>
    </w:p>
    <w:p w14:paraId="330C567D" w14:textId="30F3E03C" w:rsidR="00D626C1" w:rsidRPr="00F3565F" w:rsidRDefault="00D626C1" w:rsidP="00D626C1">
      <w:pPr>
        <w:pStyle w:val="a1"/>
      </w:pPr>
      <w:bookmarkStart w:id="4" w:name="_Toc218762636"/>
      <w:r w:rsidRPr="00F3565F">
        <w:t xml:space="preserve">Описание фреймворка </w:t>
      </w:r>
      <w:proofErr w:type="spellStart"/>
      <w:r w:rsidRPr="00F3565F">
        <w:rPr>
          <w:lang w:val="en-US"/>
        </w:rPr>
        <w:t>Vaadin</w:t>
      </w:r>
      <w:bookmarkEnd w:id="4"/>
      <w:proofErr w:type="spellEnd"/>
    </w:p>
    <w:p w14:paraId="580CC84B" w14:textId="0781A413" w:rsidR="00100AFA" w:rsidRPr="00353B5A" w:rsidRDefault="00100AFA" w:rsidP="00AA6678">
      <w:pPr>
        <w:pStyle w:val="af1"/>
      </w:pPr>
      <w:proofErr w:type="spellStart"/>
      <w:r w:rsidRPr="00100AFA">
        <w:rPr>
          <w:lang w:val="en-US"/>
        </w:rPr>
        <w:t>Vaadin</w:t>
      </w:r>
      <w:proofErr w:type="spellEnd"/>
      <w:r w:rsidRPr="00100AFA">
        <w:t xml:space="preserve"> </w:t>
      </w:r>
      <w:r>
        <w:t>–</w:t>
      </w:r>
      <w:r w:rsidRPr="00100AFA">
        <w:t xml:space="preserve"> это финская компания, которая разрабатывает инструменты и библиотеки для разработки </w:t>
      </w:r>
      <w:r w:rsidRPr="00100AFA">
        <w:rPr>
          <w:lang w:val="en-US"/>
        </w:rPr>
        <w:t>UI</w:t>
      </w:r>
      <w:r w:rsidRPr="00100AFA">
        <w:t xml:space="preserve">. Они же делают одноимённый фреймворк для </w:t>
      </w:r>
      <w:r w:rsidRPr="00100AFA">
        <w:rPr>
          <w:lang w:val="en-US"/>
        </w:rPr>
        <w:t>web</w:t>
      </w:r>
      <w:r w:rsidRPr="00100AFA">
        <w:t xml:space="preserve">-разработки на </w:t>
      </w:r>
      <w:r w:rsidRPr="00100AFA">
        <w:rPr>
          <w:lang w:val="en-US"/>
        </w:rPr>
        <w:t>Java</w:t>
      </w:r>
      <w:r w:rsidRPr="00100AFA">
        <w:t>.</w:t>
      </w:r>
    </w:p>
    <w:p w14:paraId="2160867D" w14:textId="76ABDA6A" w:rsidR="00100AFA" w:rsidRPr="000A7C72" w:rsidRDefault="00100AFA" w:rsidP="00AA6678">
      <w:pPr>
        <w:pStyle w:val="af1"/>
      </w:pPr>
      <w:proofErr w:type="spellStart"/>
      <w:r w:rsidRPr="00100AFA">
        <w:t>Vaadin</w:t>
      </w:r>
      <w:proofErr w:type="spellEnd"/>
      <w:r w:rsidRPr="00100AFA">
        <w:t xml:space="preserve"> Framework </w:t>
      </w:r>
      <w:r>
        <w:t>–</w:t>
      </w:r>
      <w:r w:rsidRPr="00100AFA">
        <w:t xml:space="preserve"> UI-фреймворк с </w:t>
      </w:r>
      <w:proofErr w:type="spellStart"/>
      <w:r w:rsidRPr="00100AFA">
        <w:t>server-side</w:t>
      </w:r>
      <w:proofErr w:type="spellEnd"/>
      <w:r w:rsidRPr="00100AFA">
        <w:t xml:space="preserve"> моделью программирования, в которой вся логика UI и его состояние расположены на сервере, а в браузере исполняется только код UI компонентов. По сути, это технология тонкого клиента, где браузер всего лишь отображает то, что скажет сервер, а все события отправляются на сервер [1</w:t>
      </w:r>
      <w:r w:rsidR="000A7C72" w:rsidRPr="000A7C72">
        <w:t>3</w:t>
      </w:r>
      <w:r w:rsidRPr="00100AFA">
        <w:t>].</w:t>
      </w:r>
    </w:p>
    <w:p w14:paraId="3C81FC62" w14:textId="5D2710C1" w:rsidR="000A7C72" w:rsidRPr="000A7C72" w:rsidRDefault="000A7C72" w:rsidP="000A7C72">
      <w:pPr>
        <w:pStyle w:val="af1"/>
      </w:pPr>
      <w:proofErr w:type="spellStart"/>
      <w:r w:rsidRPr="000A7C72">
        <w:rPr>
          <w:lang w:val="en-US"/>
        </w:rPr>
        <w:t>Vaadin</w:t>
      </w:r>
      <w:proofErr w:type="spellEnd"/>
      <w:r w:rsidRPr="000A7C72">
        <w:t xml:space="preserve"> помогает быстрее создавать готовые к использованию приложения, начиная с бэкенда и заканчивая современными пользовательскими интерфейсами, с помощью единого стека </w:t>
      </w:r>
      <w:r w:rsidRPr="000A7C72">
        <w:rPr>
          <w:lang w:val="en-US"/>
        </w:rPr>
        <w:t>Java</w:t>
      </w:r>
      <w:r w:rsidRPr="000A7C72">
        <w:t>, встроенной системы безопасности и компонентов пользовательского интерфейса корпоративного уровня [12].</w:t>
      </w:r>
    </w:p>
    <w:p w14:paraId="2367C0D7" w14:textId="0BAB82F8" w:rsidR="005243DC" w:rsidRPr="00100AFA" w:rsidRDefault="00353B5A" w:rsidP="00AA6678">
      <w:pPr>
        <w:pStyle w:val="af1"/>
      </w:pPr>
      <w:r w:rsidRPr="00353B5A">
        <w:t>Server-</w:t>
      </w:r>
      <w:proofErr w:type="spellStart"/>
      <w:r w:rsidRPr="00353B5A">
        <w:t>side</w:t>
      </w:r>
      <w:proofErr w:type="spellEnd"/>
      <w:r w:rsidRPr="00353B5A">
        <w:t xml:space="preserve"> подход позволяет забыть про то, что разработка </w:t>
      </w:r>
      <w:proofErr w:type="spellStart"/>
      <w:r w:rsidRPr="00353B5A">
        <w:t>ведется</w:t>
      </w:r>
      <w:proofErr w:type="spellEnd"/>
      <w:r w:rsidRPr="00353B5A">
        <w:t xml:space="preserve"> под web, и разрабатывать UI как настольное Java-приложение с непосредственным доступом к данным и сервисам на сервере. При этом </w:t>
      </w:r>
      <w:proofErr w:type="spellStart"/>
      <w:r w:rsidRPr="00353B5A">
        <w:t>Vaadin</w:t>
      </w:r>
      <w:proofErr w:type="spellEnd"/>
      <w:r w:rsidRPr="00353B5A">
        <w:t xml:space="preserve"> позаботится и о отображении UI в браузере, и об AJAX-взаимодействии между браузером и сервером. Движок </w:t>
      </w:r>
      <w:proofErr w:type="spellStart"/>
      <w:r w:rsidRPr="00353B5A">
        <w:t>Vaadin</w:t>
      </w:r>
      <w:proofErr w:type="spellEnd"/>
      <w:r w:rsidRPr="00353B5A">
        <w:t xml:space="preserve"> осуществляет рендеринг пользовательского интерфейса приложения серверной стороны в браузере и реализует все детали обмена клиента и сервера</w:t>
      </w:r>
      <w:r>
        <w:t xml:space="preserve"> </w:t>
      </w:r>
      <w:r w:rsidRPr="00353B5A">
        <w:t>[13].</w:t>
      </w:r>
    </w:p>
    <w:p w14:paraId="471CADCD" w14:textId="3DCB8433" w:rsidR="00353B5A" w:rsidRPr="00152030" w:rsidRDefault="00353B5A" w:rsidP="00353B5A">
      <w:pPr>
        <w:pStyle w:val="af1"/>
      </w:pPr>
      <w:r>
        <w:t>У этого подхода есть много плюсов:</w:t>
      </w:r>
    </w:p>
    <w:p w14:paraId="586117EF" w14:textId="77777777" w:rsidR="00353B5A" w:rsidRDefault="00353B5A" w:rsidP="00353B5A">
      <w:pPr>
        <w:pStyle w:val="a3"/>
      </w:pPr>
      <w:r>
        <w:t>Java код проще писать и отлаживать</w:t>
      </w:r>
      <w:r w:rsidRPr="00353B5A">
        <w:t>;</w:t>
      </w:r>
    </w:p>
    <w:p w14:paraId="7FEF2062" w14:textId="77777777" w:rsidR="009269CF" w:rsidRDefault="00353B5A" w:rsidP="009269CF">
      <w:pPr>
        <w:pStyle w:val="a3"/>
      </w:pPr>
      <w:r>
        <w:t>можно использовать существующие Java библиотеки и инструменты (IDE, компиляторы, тестирование)</w:t>
      </w:r>
      <w:r w:rsidR="009269CF">
        <w:t>;</w:t>
      </w:r>
    </w:p>
    <w:p w14:paraId="282D2DC2" w14:textId="7659B8F9" w:rsidR="00353B5A" w:rsidRDefault="009269CF" w:rsidP="009269CF">
      <w:pPr>
        <w:pStyle w:val="a3"/>
      </w:pPr>
      <w:r>
        <w:t>н</w:t>
      </w:r>
      <w:r w:rsidR="00353B5A">
        <w:t xml:space="preserve">е требуется разрабатывать </w:t>
      </w:r>
      <w:r>
        <w:rPr>
          <w:lang w:val="en-US"/>
        </w:rPr>
        <w:t>web</w:t>
      </w:r>
      <w:r w:rsidR="00353B5A">
        <w:t>-сервисы</w:t>
      </w:r>
      <w:r>
        <w:t>;</w:t>
      </w:r>
    </w:p>
    <w:p w14:paraId="60EE8D8F" w14:textId="77777777" w:rsidR="009269CF" w:rsidRDefault="009269CF" w:rsidP="009269CF">
      <w:pPr>
        <w:pStyle w:val="a3"/>
      </w:pPr>
      <w:r w:rsidRPr="009269CF">
        <w:t>навигация без перезагрузки всей страницы;</w:t>
      </w:r>
    </w:p>
    <w:p w14:paraId="3A514719" w14:textId="3099F2F2" w:rsidR="000A7C72" w:rsidRPr="009269CF" w:rsidRDefault="000A7C72" w:rsidP="009269CF">
      <w:pPr>
        <w:pStyle w:val="a3"/>
      </w:pPr>
      <w:r w:rsidRPr="000A7C72">
        <w:t>встроенные темы</w:t>
      </w:r>
      <w:r>
        <w:rPr>
          <w:lang w:val="en-US"/>
        </w:rPr>
        <w:t>;</w:t>
      </w:r>
    </w:p>
    <w:p w14:paraId="4439B7A2" w14:textId="77777777" w:rsidR="009269CF" w:rsidRDefault="009269CF" w:rsidP="009269CF">
      <w:pPr>
        <w:pStyle w:val="a3"/>
      </w:pPr>
      <w:r>
        <w:t xml:space="preserve">по умолчанию </w:t>
      </w:r>
      <w:proofErr w:type="spellStart"/>
      <w:r>
        <w:t>Vaadin</w:t>
      </w:r>
      <w:proofErr w:type="spellEnd"/>
      <w:r>
        <w:t xml:space="preserve"> получает встроенную поддержку Spring Framework;</w:t>
      </w:r>
    </w:p>
    <w:p w14:paraId="6AAFA534" w14:textId="77777777" w:rsidR="000A7C72" w:rsidRDefault="000A7C72" w:rsidP="000A7C72">
      <w:pPr>
        <w:pStyle w:val="a3"/>
      </w:pPr>
      <w:proofErr w:type="spellStart"/>
      <w:r>
        <w:t>Vaadin</w:t>
      </w:r>
      <w:proofErr w:type="spellEnd"/>
      <w:r>
        <w:t xml:space="preserve"> может автоматически устанавливать связь клиент-сервер с помощью веб-сокета;</w:t>
      </w:r>
    </w:p>
    <w:p w14:paraId="2C50AA0C" w14:textId="77777777" w:rsidR="000A7C72" w:rsidRDefault="000A7C72" w:rsidP="000A7C72">
      <w:pPr>
        <w:pStyle w:val="a3"/>
      </w:pPr>
      <w:r>
        <w:t xml:space="preserve">у </w:t>
      </w:r>
      <w:proofErr w:type="spellStart"/>
      <w:r>
        <w:t>Vaadin</w:t>
      </w:r>
      <w:proofErr w:type="spellEnd"/>
      <w:r>
        <w:t xml:space="preserve"> есть маршрутизатор с вложенным маршрутом, а также поддержка параметров;</w:t>
      </w:r>
    </w:p>
    <w:p w14:paraId="63970429" w14:textId="19DAFFD9" w:rsidR="009269CF" w:rsidRDefault="000A7C72" w:rsidP="000A7C72">
      <w:pPr>
        <w:pStyle w:val="a3"/>
      </w:pPr>
      <w:proofErr w:type="spellStart"/>
      <w:r>
        <w:t>Vaadin</w:t>
      </w:r>
      <w:proofErr w:type="spellEnd"/>
      <w:r>
        <w:t xml:space="preserve"> поддерживает привязку данных через MVC и MVP.</w:t>
      </w:r>
    </w:p>
    <w:p w14:paraId="60F5A4BC" w14:textId="44372DE9" w:rsidR="00353B5A" w:rsidRDefault="00353B5A" w:rsidP="009269CF">
      <w:pPr>
        <w:pStyle w:val="af1"/>
      </w:pPr>
      <w:r>
        <w:t>И минусов:</w:t>
      </w:r>
    </w:p>
    <w:p w14:paraId="4ABDA646" w14:textId="403B7653" w:rsidR="00353B5A" w:rsidRPr="009269CF" w:rsidRDefault="009269CF" w:rsidP="009269CF">
      <w:pPr>
        <w:pStyle w:val="a3"/>
      </w:pPr>
      <w:r>
        <w:t>н</w:t>
      </w:r>
      <w:r w:rsidR="00353B5A">
        <w:t>ужно много памяти на сервере для UI представления</w:t>
      </w:r>
      <w:r w:rsidRPr="009269CF">
        <w:t>;</w:t>
      </w:r>
    </w:p>
    <w:p w14:paraId="68A0AD6F" w14:textId="71E626AA" w:rsidR="00353B5A" w:rsidRPr="009269CF" w:rsidRDefault="009269CF" w:rsidP="009269CF">
      <w:pPr>
        <w:pStyle w:val="a3"/>
      </w:pPr>
      <w:r>
        <w:t>с</w:t>
      </w:r>
      <w:r w:rsidR="00353B5A">
        <w:t>ложнее масштабировать решение</w:t>
      </w:r>
      <w:r w:rsidRPr="009269CF">
        <w:t>;</w:t>
      </w:r>
    </w:p>
    <w:p w14:paraId="772A6BA4" w14:textId="3E580625" w:rsidR="00353B5A" w:rsidRPr="009269CF" w:rsidRDefault="009269CF" w:rsidP="009269CF">
      <w:pPr>
        <w:pStyle w:val="a3"/>
      </w:pPr>
      <w:r>
        <w:t>п</w:t>
      </w:r>
      <w:r w:rsidR="00353B5A">
        <w:t>ри разработке виджетов требуется разрабатывать Java API</w:t>
      </w:r>
      <w:r w:rsidRPr="009269CF">
        <w:t>.</w:t>
      </w:r>
    </w:p>
    <w:p w14:paraId="1E4BF3A4" w14:textId="31705722" w:rsidR="00D626C1" w:rsidRPr="00152030" w:rsidRDefault="00353B5A" w:rsidP="00353B5A">
      <w:pPr>
        <w:pStyle w:val="af1"/>
      </w:pPr>
      <w:r>
        <w:t xml:space="preserve">Исходя из этих минусов и плюсов </w:t>
      </w:r>
      <w:proofErr w:type="spellStart"/>
      <w:r>
        <w:t>Vaadin</w:t>
      </w:r>
      <w:proofErr w:type="spellEnd"/>
      <w:r>
        <w:t xml:space="preserve"> FW плотно поселился именно в </w:t>
      </w:r>
      <w:proofErr w:type="spellStart"/>
      <w:r>
        <w:t>enterprise</w:t>
      </w:r>
      <w:proofErr w:type="spellEnd"/>
      <w:r>
        <w:t xml:space="preserve"> разработке, где нагрузки предсказуемы, а скорость и простота разработки гораздо важнее стоимости железа и памяти.</w:t>
      </w:r>
    </w:p>
    <w:p w14:paraId="6F137FF6" w14:textId="77777777" w:rsidR="000A7C72" w:rsidRPr="00152030" w:rsidRDefault="000A7C72" w:rsidP="00353B5A">
      <w:pPr>
        <w:pStyle w:val="af1"/>
      </w:pPr>
    </w:p>
    <w:p w14:paraId="4CF1EE03" w14:textId="77777777" w:rsidR="00D626C1" w:rsidRDefault="00D626C1" w:rsidP="00AA6678">
      <w:pPr>
        <w:pStyle w:val="af1"/>
      </w:pPr>
    </w:p>
    <w:p w14:paraId="1F1516C6" w14:textId="77777777" w:rsidR="00D626C1" w:rsidRDefault="00D626C1" w:rsidP="00AA6678">
      <w:pPr>
        <w:pStyle w:val="af1"/>
        <w:sectPr w:rsidR="00D626C1" w:rsidSect="002F7378">
          <w:pgSz w:w="11906" w:h="16838"/>
          <w:pgMar w:top="1134" w:right="567" w:bottom="1134" w:left="1701" w:header="708" w:footer="708" w:gutter="0"/>
          <w:cols w:space="708"/>
          <w:docGrid w:linePitch="381"/>
        </w:sectPr>
      </w:pPr>
    </w:p>
    <w:p w14:paraId="07A25570" w14:textId="520C44DC" w:rsidR="00D626C1" w:rsidRPr="005243DC" w:rsidRDefault="00D626C1" w:rsidP="00D626C1">
      <w:pPr>
        <w:pStyle w:val="a1"/>
      </w:pPr>
      <w:bookmarkStart w:id="5" w:name="_Toc218762637"/>
      <w:r w:rsidRPr="005243DC">
        <w:t xml:space="preserve">Описание </w:t>
      </w:r>
      <w:r w:rsidRPr="005243DC">
        <w:rPr>
          <w:lang w:val="en-US"/>
        </w:rPr>
        <w:t>Spring</w:t>
      </w:r>
      <w:r w:rsidRPr="005243DC">
        <w:t xml:space="preserve"> </w:t>
      </w:r>
      <w:r w:rsidRPr="005243DC">
        <w:rPr>
          <w:lang w:val="en-US"/>
        </w:rPr>
        <w:t>Boot</w:t>
      </w:r>
      <w:bookmarkEnd w:id="5"/>
    </w:p>
    <w:p w14:paraId="45C85A34" w14:textId="1A346EA8" w:rsidR="008B63B1" w:rsidRPr="008B63B1" w:rsidRDefault="008B63B1" w:rsidP="008B63B1">
      <w:pPr>
        <w:pStyle w:val="af1"/>
      </w:pPr>
      <w:r w:rsidRPr="00383388">
        <w:rPr>
          <w:lang w:val="en-US"/>
        </w:rPr>
        <w:t>Spring</w:t>
      </w:r>
      <w:r w:rsidRPr="00383388">
        <w:t xml:space="preserve"> </w:t>
      </w:r>
      <w:r w:rsidRPr="00383388">
        <w:rPr>
          <w:lang w:val="en-US"/>
        </w:rPr>
        <w:t>Boot</w:t>
      </w:r>
      <w:r w:rsidRPr="00383388">
        <w:t xml:space="preserve"> не является самостоятельным средством разработки — это, скорее, надстройка над </w:t>
      </w:r>
      <w:r w:rsidRPr="00383388">
        <w:rPr>
          <w:lang w:val="en-US"/>
        </w:rPr>
        <w:t>Spring</w:t>
      </w:r>
      <w:r w:rsidRPr="00383388">
        <w:t xml:space="preserve"> </w:t>
      </w:r>
      <w:r w:rsidRPr="00383388">
        <w:rPr>
          <w:lang w:val="en-US"/>
        </w:rPr>
        <w:t>Framework</w:t>
      </w:r>
      <w:r w:rsidRPr="00383388">
        <w:t xml:space="preserve">, позволяющая создавать приложения, которые можно запускать без развёртывания в сервисе приложения </w:t>
      </w:r>
      <w:r w:rsidRPr="00383388">
        <w:rPr>
          <w:lang w:val="en-US"/>
        </w:rPr>
        <w:t>Apache</w:t>
      </w:r>
      <w:r w:rsidRPr="00383388">
        <w:t xml:space="preserve"> </w:t>
      </w:r>
      <w:r w:rsidRPr="00383388">
        <w:rPr>
          <w:lang w:val="en-US"/>
        </w:rPr>
        <w:t>Tomcat</w:t>
      </w:r>
      <w:r w:rsidRPr="00383388">
        <w:t xml:space="preserve">, </w:t>
      </w:r>
      <w:proofErr w:type="spellStart"/>
      <w:r w:rsidRPr="00383388">
        <w:rPr>
          <w:lang w:val="en-US"/>
        </w:rPr>
        <w:t>GlassFish</w:t>
      </w:r>
      <w:proofErr w:type="spellEnd"/>
      <w:r w:rsidRPr="00383388">
        <w:t xml:space="preserve"> или аналогичном. Проще говоря, создаваемые с помощью </w:t>
      </w:r>
      <w:r w:rsidRPr="00383388">
        <w:rPr>
          <w:lang w:val="en-US"/>
        </w:rPr>
        <w:t>Spring</w:t>
      </w:r>
      <w:r w:rsidRPr="00383388">
        <w:t xml:space="preserve"> </w:t>
      </w:r>
      <w:r w:rsidRPr="00383388">
        <w:rPr>
          <w:lang w:val="en-US"/>
        </w:rPr>
        <w:t>Boot</w:t>
      </w:r>
      <w:r w:rsidRPr="00383388">
        <w:t xml:space="preserve"> </w:t>
      </w:r>
      <w:r w:rsidRPr="00383388">
        <w:rPr>
          <w:lang w:val="en-US"/>
        </w:rPr>
        <w:t>jar</w:t>
      </w:r>
      <w:r w:rsidRPr="00383388">
        <w:t xml:space="preserve">-файлы приложений </w:t>
      </w:r>
      <w:r>
        <w:t xml:space="preserve">можно </w:t>
      </w:r>
      <w:r w:rsidRPr="00383388">
        <w:t xml:space="preserve">запускать самостоятельно как обычное приложение </w:t>
      </w:r>
      <w:r w:rsidRPr="00383388">
        <w:rPr>
          <w:lang w:val="en-US"/>
        </w:rPr>
        <w:t>Java</w:t>
      </w:r>
      <w:r w:rsidRPr="00383388">
        <w:t xml:space="preserve">, потому что он сам запустит и настроит встраиваемую версию сервиса приложений (по умолчанию </w:t>
      </w:r>
      <w:r w:rsidRPr="00383388">
        <w:rPr>
          <w:lang w:val="en-US"/>
        </w:rPr>
        <w:t>Apache</w:t>
      </w:r>
      <w:r w:rsidRPr="00383388">
        <w:t xml:space="preserve"> </w:t>
      </w:r>
      <w:r w:rsidRPr="00383388">
        <w:rPr>
          <w:lang w:val="en-US"/>
        </w:rPr>
        <w:t>Tomcat</w:t>
      </w:r>
      <w:r w:rsidRPr="00383388">
        <w:t>), настроит его и развернёт в нём разрабатываемое приложение</w:t>
      </w:r>
      <w:r>
        <w:t xml:space="preserve"> </w:t>
      </w:r>
      <w:r w:rsidRPr="008B63B1">
        <w:t>[3]</w:t>
      </w:r>
      <w:r w:rsidRPr="00383388">
        <w:t>.</w:t>
      </w:r>
    </w:p>
    <w:p w14:paraId="40A1E9F6" w14:textId="77777777" w:rsidR="002B4242" w:rsidRDefault="008B63B1" w:rsidP="008B63B1">
      <w:pPr>
        <w:pStyle w:val="af1"/>
      </w:pPr>
      <w:r w:rsidRPr="00383388">
        <w:rPr>
          <w:lang w:val="en-US"/>
        </w:rPr>
        <w:t>Spring</w:t>
      </w:r>
      <w:r w:rsidRPr="00383388">
        <w:t xml:space="preserve"> </w:t>
      </w:r>
      <w:r w:rsidRPr="00383388">
        <w:rPr>
          <w:lang w:val="en-US"/>
        </w:rPr>
        <w:t>Boot</w:t>
      </w:r>
      <w:r w:rsidRPr="00383388">
        <w:t xml:space="preserve"> также облегчает управление зависимостями. Ведя разработку на </w:t>
      </w:r>
      <w:r w:rsidRPr="00383388">
        <w:rPr>
          <w:lang w:val="en-US"/>
        </w:rPr>
        <w:t>Spring</w:t>
      </w:r>
      <w:r w:rsidRPr="00383388">
        <w:t xml:space="preserve"> </w:t>
      </w:r>
      <w:r w:rsidRPr="00383388">
        <w:rPr>
          <w:lang w:val="en-US"/>
        </w:rPr>
        <w:t>Framework</w:t>
      </w:r>
      <w:r w:rsidRPr="00383388">
        <w:t xml:space="preserve"> без </w:t>
      </w:r>
      <w:r w:rsidRPr="00383388">
        <w:rPr>
          <w:lang w:val="en-US"/>
        </w:rPr>
        <w:t>Spring</w:t>
      </w:r>
      <w:r w:rsidRPr="00383388">
        <w:t xml:space="preserve"> </w:t>
      </w:r>
      <w:r w:rsidRPr="00383388">
        <w:rPr>
          <w:lang w:val="en-US"/>
        </w:rPr>
        <w:t>Boot</w:t>
      </w:r>
      <w:r w:rsidRPr="00383388">
        <w:t xml:space="preserve">, программисту самому приходится следить за совместимостью и версиями достаточно большого количества библиотек и фреймворков, используемых приложением. </w:t>
      </w:r>
    </w:p>
    <w:p w14:paraId="32395861" w14:textId="250A6931" w:rsidR="008B63B1" w:rsidRPr="00383388" w:rsidRDefault="002B4242" w:rsidP="008B63B1">
      <w:pPr>
        <w:pStyle w:val="af1"/>
      </w:pPr>
      <w:r>
        <w:t>П</w:t>
      </w:r>
      <w:r w:rsidR="008B63B1" w:rsidRPr="00383388">
        <w:t>ри разработке</w:t>
      </w:r>
      <w:r>
        <w:t xml:space="preserve"> приложений</w:t>
      </w:r>
      <w:r w:rsidR="008B63B1" w:rsidRPr="00383388">
        <w:t xml:space="preserve"> на основе </w:t>
      </w:r>
      <w:r w:rsidR="008B63B1" w:rsidRPr="00383388">
        <w:rPr>
          <w:lang w:val="en-US"/>
        </w:rPr>
        <w:t>Spring</w:t>
      </w:r>
      <w:r w:rsidR="008B63B1" w:rsidRPr="00383388">
        <w:t xml:space="preserve"> </w:t>
      </w:r>
      <w:r w:rsidR="008B63B1" w:rsidRPr="00383388">
        <w:rPr>
          <w:lang w:val="en-US"/>
        </w:rPr>
        <w:t>Boot</w:t>
      </w:r>
      <w:r w:rsidR="008B63B1" w:rsidRPr="00383388">
        <w:t xml:space="preserve"> задаёт</w:t>
      </w:r>
      <w:r>
        <w:t>ся</w:t>
      </w:r>
      <w:r w:rsidR="008B63B1" w:rsidRPr="00383388">
        <w:t xml:space="preserve"> в качестве родительского артефакта </w:t>
      </w:r>
      <w:r w:rsidR="008B63B1">
        <w:t>«</w:t>
      </w:r>
      <w:r w:rsidR="008B63B1" w:rsidRPr="00383388">
        <w:rPr>
          <w:lang w:val="en-US"/>
        </w:rPr>
        <w:t>spring</w:t>
      </w:r>
      <w:r w:rsidR="008B63B1" w:rsidRPr="00383388">
        <w:t>-</w:t>
      </w:r>
      <w:r w:rsidR="008B63B1" w:rsidRPr="00383388">
        <w:rPr>
          <w:lang w:val="en-US"/>
        </w:rPr>
        <w:t>boot</w:t>
      </w:r>
      <w:r w:rsidR="008B63B1" w:rsidRPr="00383388">
        <w:t>-</w:t>
      </w:r>
      <w:r w:rsidR="008B63B1" w:rsidRPr="00383388">
        <w:rPr>
          <w:lang w:val="en-US"/>
        </w:rPr>
        <w:t>starter</w:t>
      </w:r>
      <w:r w:rsidR="008B63B1" w:rsidRPr="00383388">
        <w:t>-</w:t>
      </w:r>
      <w:r w:rsidR="008B63B1" w:rsidRPr="00383388">
        <w:rPr>
          <w:lang w:val="en-US"/>
        </w:rPr>
        <w:t>parent</w:t>
      </w:r>
      <w:r w:rsidR="008B63B1">
        <w:t>»</w:t>
      </w:r>
      <w:r w:rsidR="008B63B1" w:rsidRPr="00383388">
        <w:t xml:space="preserve"> либо указывает</w:t>
      </w:r>
      <w:r>
        <w:t>ся</w:t>
      </w:r>
      <w:r w:rsidR="008B63B1" w:rsidRPr="00383388">
        <w:t xml:space="preserve"> в блоке </w:t>
      </w:r>
      <w:r w:rsidR="008B63B1">
        <w:t>«</w:t>
      </w:r>
      <w:proofErr w:type="spellStart"/>
      <w:r w:rsidR="008B63B1" w:rsidRPr="00383388">
        <w:rPr>
          <w:lang w:val="en-US"/>
        </w:rPr>
        <w:t>dependencyManagement</w:t>
      </w:r>
      <w:proofErr w:type="spellEnd"/>
      <w:r w:rsidR="008B63B1">
        <w:t>»</w:t>
      </w:r>
      <w:r w:rsidR="008B63B1" w:rsidRPr="00383388">
        <w:t xml:space="preserve"> артефакт </w:t>
      </w:r>
      <w:r w:rsidR="008B63B1">
        <w:t>«</w:t>
      </w:r>
      <w:r w:rsidR="008B63B1" w:rsidRPr="00383388">
        <w:rPr>
          <w:lang w:val="en-US"/>
        </w:rPr>
        <w:t>spring</w:t>
      </w:r>
      <w:r w:rsidR="008B63B1" w:rsidRPr="00383388">
        <w:t>-</w:t>
      </w:r>
      <w:r w:rsidR="008B63B1" w:rsidRPr="00383388">
        <w:rPr>
          <w:lang w:val="en-US"/>
        </w:rPr>
        <w:t>boot</w:t>
      </w:r>
      <w:r w:rsidR="008B63B1" w:rsidRPr="00383388">
        <w:t>-</w:t>
      </w:r>
      <w:r w:rsidR="008B63B1" w:rsidRPr="00383388">
        <w:rPr>
          <w:lang w:val="en-US"/>
        </w:rPr>
        <w:t>dependencies</w:t>
      </w:r>
      <w:r w:rsidR="008B63B1">
        <w:t>»</w:t>
      </w:r>
      <w:r w:rsidR="008B63B1" w:rsidRPr="00383388">
        <w:t>, который уже содержит названия версий допустимых зависимостей для большинства из возможных библиотек и фреймворков</w:t>
      </w:r>
      <w:r>
        <w:t xml:space="preserve"> </w:t>
      </w:r>
      <w:r w:rsidR="008B63B1" w:rsidRPr="008B63B1">
        <w:t>[3]</w:t>
      </w:r>
      <w:r w:rsidR="008B63B1" w:rsidRPr="00383388">
        <w:t>.</w:t>
      </w:r>
    </w:p>
    <w:p w14:paraId="5D0052C2" w14:textId="3A6F740E" w:rsidR="008B63B1" w:rsidRPr="00383388" w:rsidRDefault="008B63B1" w:rsidP="008B63B1">
      <w:pPr>
        <w:pStyle w:val="af1"/>
      </w:pPr>
      <w:r w:rsidRPr="00383388">
        <w:t xml:space="preserve">Кроме того, </w:t>
      </w:r>
      <w:r w:rsidRPr="00383388">
        <w:rPr>
          <w:lang w:val="en-US"/>
        </w:rPr>
        <w:t>Spring</w:t>
      </w:r>
      <w:r w:rsidRPr="00383388">
        <w:t xml:space="preserve"> </w:t>
      </w:r>
      <w:r w:rsidRPr="00383388">
        <w:rPr>
          <w:lang w:val="en-US"/>
        </w:rPr>
        <w:t>Boot</w:t>
      </w:r>
      <w:r w:rsidRPr="00383388">
        <w:t xml:space="preserve"> с помощью стартеров наподобие </w:t>
      </w:r>
      <w:r>
        <w:t>«</w:t>
      </w:r>
      <w:r w:rsidRPr="00383388">
        <w:rPr>
          <w:lang w:val="en-US"/>
        </w:rPr>
        <w:t>spring</w:t>
      </w:r>
      <w:r w:rsidRPr="00383388">
        <w:t>-</w:t>
      </w:r>
      <w:r w:rsidRPr="00383388">
        <w:rPr>
          <w:lang w:val="en-US"/>
        </w:rPr>
        <w:t>boot</w:t>
      </w:r>
      <w:r w:rsidRPr="00383388">
        <w:t>-</w:t>
      </w:r>
      <w:r w:rsidRPr="00383388">
        <w:rPr>
          <w:lang w:val="en-US"/>
        </w:rPr>
        <w:t>starter</w:t>
      </w:r>
      <w:r w:rsidRPr="00383388">
        <w:t>-</w:t>
      </w:r>
      <w:r w:rsidRPr="00383388">
        <w:rPr>
          <w:lang w:val="en-US"/>
        </w:rPr>
        <w:t>web</w:t>
      </w:r>
      <w:r>
        <w:t>»</w:t>
      </w:r>
      <w:r w:rsidRPr="00383388">
        <w:t xml:space="preserve"> </w:t>
      </w:r>
      <w:r>
        <w:t>и</w:t>
      </w:r>
      <w:r w:rsidRPr="00383388">
        <w:t xml:space="preserve"> </w:t>
      </w:r>
      <w:proofErr w:type="spellStart"/>
      <w:r w:rsidRPr="00383388">
        <w:t>автоконфигураций</w:t>
      </w:r>
      <w:proofErr w:type="spellEnd"/>
      <w:r w:rsidRPr="00383388">
        <w:t xml:space="preserve"> упрощает добавление в разрабатываемое приложение новых возможностей, для которых в </w:t>
      </w:r>
      <w:r w:rsidRPr="00383388">
        <w:rPr>
          <w:lang w:val="en-US"/>
        </w:rPr>
        <w:t>Spring</w:t>
      </w:r>
      <w:r w:rsidRPr="00383388">
        <w:t xml:space="preserve"> </w:t>
      </w:r>
      <w:r w:rsidRPr="00383388">
        <w:rPr>
          <w:lang w:val="en-US"/>
        </w:rPr>
        <w:t>Framework</w:t>
      </w:r>
      <w:r w:rsidRPr="00383388">
        <w:t xml:space="preserve"> без </w:t>
      </w:r>
      <w:r w:rsidRPr="00383388">
        <w:rPr>
          <w:lang w:val="en-US"/>
        </w:rPr>
        <w:t>Spring</w:t>
      </w:r>
      <w:r w:rsidRPr="00383388">
        <w:t xml:space="preserve"> </w:t>
      </w:r>
      <w:r w:rsidRPr="00383388">
        <w:rPr>
          <w:lang w:val="en-US"/>
        </w:rPr>
        <w:t>Boot</w:t>
      </w:r>
      <w:r w:rsidRPr="00383388">
        <w:t xml:space="preserve"> приходилось настраивать поведение и добавлять несколько зависимостей вместо одного стартера</w:t>
      </w:r>
      <w:r w:rsidRPr="008B63B1">
        <w:t xml:space="preserve"> [3]</w:t>
      </w:r>
      <w:r w:rsidRPr="00383388">
        <w:t>.</w:t>
      </w:r>
    </w:p>
    <w:p w14:paraId="1A948F48" w14:textId="712C53B7" w:rsidR="00A84BEE" w:rsidRDefault="00A84BEE" w:rsidP="00A84BEE">
      <w:pPr>
        <w:pStyle w:val="af1"/>
      </w:pPr>
      <w:r>
        <w:t xml:space="preserve">В первых версиях приложения на Spring разворачивались на сервере приложений. Сейчас благодаря Spring Boot приложения могут содержать встроенный в них сервер приложений и запускаться как обычные приложения, поддерживая все возможности, которые необходимы для запуска в облачной среде и для поддержки </w:t>
      </w:r>
      <w:proofErr w:type="spellStart"/>
      <w:r>
        <w:t>DevOps</w:t>
      </w:r>
      <w:proofErr w:type="spellEnd"/>
      <w:r>
        <w:t xml:space="preserve">. При этом встроенный сервер приложений легко меняется на другой </w:t>
      </w:r>
      <w:r w:rsidRPr="0089234C">
        <w:t>[3]</w:t>
      </w:r>
      <w:r>
        <w:t>.</w:t>
      </w:r>
    </w:p>
    <w:p w14:paraId="66508DB4" w14:textId="77777777" w:rsidR="002F7378" w:rsidRDefault="002F7378" w:rsidP="00AA6678">
      <w:pPr>
        <w:pStyle w:val="af1"/>
      </w:pPr>
    </w:p>
    <w:p w14:paraId="3B59167F" w14:textId="77777777" w:rsidR="002F7378" w:rsidRDefault="002F7378">
      <w:pPr>
        <w:sectPr w:rsidR="002F7378" w:rsidSect="002F7378">
          <w:pgSz w:w="11906" w:h="16838"/>
          <w:pgMar w:top="1134" w:right="567" w:bottom="1134" w:left="1701" w:header="708" w:footer="708" w:gutter="0"/>
          <w:cols w:space="708"/>
          <w:docGrid w:linePitch="381"/>
        </w:sectPr>
      </w:pPr>
    </w:p>
    <w:p w14:paraId="63C0DEDA" w14:textId="77777777" w:rsidR="00627F32" w:rsidRPr="00E47569" w:rsidRDefault="00AA6678" w:rsidP="00627F32">
      <w:pPr>
        <w:pStyle w:val="a1"/>
      </w:pPr>
      <w:bookmarkStart w:id="6" w:name="_Toc218762638"/>
      <w:r w:rsidRPr="00E47569">
        <w:t>Описание созданного приложения</w:t>
      </w:r>
      <w:bookmarkEnd w:id="6"/>
    </w:p>
    <w:p w14:paraId="79322D6E" w14:textId="77777777" w:rsidR="00AA6678" w:rsidRPr="005243DC" w:rsidRDefault="00AA6678" w:rsidP="00AA6678">
      <w:pPr>
        <w:pStyle w:val="a2"/>
      </w:pPr>
      <w:bookmarkStart w:id="7" w:name="_Toc212903538"/>
      <w:bookmarkStart w:id="8" w:name="_Toc218762639"/>
      <w:r w:rsidRPr="005243DC">
        <w:t>Постановка задачи</w:t>
      </w:r>
      <w:bookmarkEnd w:id="7"/>
      <w:bookmarkEnd w:id="8"/>
    </w:p>
    <w:p w14:paraId="19823898" w14:textId="73A05C0F" w:rsidR="00627F32" w:rsidRDefault="00A22FAD" w:rsidP="000C4E41">
      <w:pPr>
        <w:pStyle w:val="af1"/>
      </w:pPr>
      <w:r>
        <w:t>Исходя из «Приложение 1. Техническое задание», з</w:t>
      </w:r>
      <w:r w:rsidR="004F0A7D">
        <w:t>адача звучит следующим образом: «Р</w:t>
      </w:r>
      <w:r w:rsidR="004F0A7D" w:rsidRPr="004F0A7D">
        <w:t>азработать Java</w:t>
      </w:r>
      <w:r w:rsidR="004F0A7D">
        <w:t>-</w:t>
      </w:r>
      <w:r w:rsidR="004F0A7D" w:rsidRPr="004F0A7D">
        <w:t xml:space="preserve">приложение с подключением классов фреймворка Spring c использованием Spring Boot и </w:t>
      </w:r>
      <w:proofErr w:type="spellStart"/>
      <w:r w:rsidR="004F0A7D" w:rsidRPr="004F0A7D">
        <w:t>Vaadin</w:t>
      </w:r>
      <w:proofErr w:type="spellEnd"/>
      <w:r w:rsidR="004F0A7D">
        <w:t>»</w:t>
      </w:r>
      <w:r w:rsidR="004F0A7D" w:rsidRPr="004F0A7D">
        <w:t>.</w:t>
      </w:r>
    </w:p>
    <w:p w14:paraId="1DC84505" w14:textId="3383EC8A" w:rsidR="00B4480C" w:rsidRDefault="00A22FAD" w:rsidP="000C4E41">
      <w:pPr>
        <w:pStyle w:val="af1"/>
      </w:pPr>
      <w:r>
        <w:t>Были поставлены требования обеспечения</w:t>
      </w:r>
      <w:r w:rsidR="00B4480C">
        <w:t>:</w:t>
      </w:r>
    </w:p>
    <w:p w14:paraId="0BA284BA" w14:textId="0A8C5D31" w:rsidR="00B4480C" w:rsidRDefault="00B4480C" w:rsidP="00B4480C">
      <w:pPr>
        <w:pStyle w:val="a3"/>
      </w:pPr>
      <w:r>
        <w:t xml:space="preserve">не менее </w:t>
      </w:r>
      <w:r w:rsidR="00A22FAD">
        <w:t>пяти</w:t>
      </w:r>
      <w:r>
        <w:t xml:space="preserve"> таблиц в базе данных</w:t>
      </w:r>
      <w:r w:rsidR="00F979BC">
        <w:t xml:space="preserve"> (БД)</w:t>
      </w:r>
      <w:r>
        <w:t>;</w:t>
      </w:r>
    </w:p>
    <w:p w14:paraId="05BA46B9" w14:textId="0CB33749" w:rsidR="00B4480C" w:rsidRDefault="00B4480C" w:rsidP="00B4480C">
      <w:pPr>
        <w:pStyle w:val="a3"/>
      </w:pPr>
      <w:r>
        <w:t>взаимодействи</w:t>
      </w:r>
      <w:r w:rsidR="00A22FAD">
        <w:t>я</w:t>
      </w:r>
      <w:r>
        <w:t xml:space="preserve"> с базой данных через web-приложение, написанно</w:t>
      </w:r>
      <w:r w:rsidR="00A22FAD">
        <w:t>м</w:t>
      </w:r>
      <w:r>
        <w:t xml:space="preserve"> с использованием фреймворков Spring Boot и </w:t>
      </w:r>
      <w:proofErr w:type="spellStart"/>
      <w:r>
        <w:t>Vaadin</w:t>
      </w:r>
      <w:proofErr w:type="spellEnd"/>
      <w:r>
        <w:t>;</w:t>
      </w:r>
    </w:p>
    <w:p w14:paraId="5D30CF97" w14:textId="77777777" w:rsidR="00B4480C" w:rsidRDefault="00B4480C" w:rsidP="00B4480C">
      <w:pPr>
        <w:pStyle w:val="a3"/>
      </w:pPr>
      <w:r>
        <w:t>реализацию CRUD-операций («</w:t>
      </w:r>
      <w:proofErr w:type="spellStart"/>
      <w:r>
        <w:t>Create</w:t>
      </w:r>
      <w:proofErr w:type="spellEnd"/>
      <w:r>
        <w:t>», «</w:t>
      </w:r>
      <w:proofErr w:type="spellStart"/>
      <w:r>
        <w:t>Read</w:t>
      </w:r>
      <w:proofErr w:type="spellEnd"/>
      <w:r>
        <w:t>», «Update», «</w:t>
      </w:r>
      <w:proofErr w:type="spellStart"/>
      <w:r>
        <w:t>Delete</w:t>
      </w:r>
      <w:proofErr w:type="spellEnd"/>
      <w:r>
        <w:t>») над содержимым базы данных;</w:t>
      </w:r>
    </w:p>
    <w:p w14:paraId="0D6826F1" w14:textId="77777777" w:rsidR="00D40C56" w:rsidRPr="00EF4B62" w:rsidRDefault="00B4480C" w:rsidP="00D40C56">
      <w:pPr>
        <w:pStyle w:val="a3"/>
      </w:pPr>
      <w:r w:rsidRPr="00EF4B62">
        <w:t xml:space="preserve">фильтрацию содержимого </w:t>
      </w:r>
      <w:r w:rsidR="00D40C56" w:rsidRPr="00EF4B62">
        <w:t>запроса данных из БД</w:t>
      </w:r>
      <w:r w:rsidRPr="00EF4B62">
        <w:t>;</w:t>
      </w:r>
    </w:p>
    <w:p w14:paraId="43F59DF6" w14:textId="00C0346A" w:rsidR="00B4480C" w:rsidRPr="00A35444" w:rsidRDefault="00B4480C" w:rsidP="00D40C56">
      <w:pPr>
        <w:pStyle w:val="a3"/>
      </w:pPr>
      <w:r w:rsidRPr="00A35444">
        <w:t>реализаци</w:t>
      </w:r>
      <w:r w:rsidR="00D40C56" w:rsidRPr="00A35444">
        <w:t>ю</w:t>
      </w:r>
      <w:r w:rsidRPr="00A35444">
        <w:t xml:space="preserve"> </w:t>
      </w:r>
      <w:proofErr w:type="spellStart"/>
      <w:r w:rsidRPr="00A35444">
        <w:t>дэшборда</w:t>
      </w:r>
      <w:proofErr w:type="spellEnd"/>
      <w:r w:rsidRPr="00A35444">
        <w:t xml:space="preserve"> содержимого базы данных.</w:t>
      </w:r>
    </w:p>
    <w:p w14:paraId="43E4867E" w14:textId="603163F5" w:rsidR="00F979BC" w:rsidRPr="00AD14C4" w:rsidRDefault="00065EC8" w:rsidP="000C4E41">
      <w:pPr>
        <w:pStyle w:val="af1"/>
      </w:pPr>
      <w:r>
        <w:t xml:space="preserve">В качестве архитектуры разработки приложения была выбрана </w:t>
      </w:r>
      <w:r w:rsidR="00F979BC">
        <w:t>«к</w:t>
      </w:r>
      <w:r w:rsidR="00F979BC" w:rsidRPr="00F979BC">
        <w:t>лиент‑серверная</w:t>
      </w:r>
      <w:r w:rsidR="00F979BC">
        <w:t>»</w:t>
      </w:r>
      <w:r w:rsidR="00F979BC" w:rsidRPr="00F979BC">
        <w:t xml:space="preserve"> архитектура —</w:t>
      </w:r>
      <w:r w:rsidR="00F979BC">
        <w:t xml:space="preserve"> </w:t>
      </w:r>
      <w:r w:rsidR="00F979BC" w:rsidRPr="00F979BC">
        <w:t xml:space="preserve">модель взаимодействия компонентов </w:t>
      </w:r>
      <w:r w:rsidR="00F979BC">
        <w:t>ПО</w:t>
      </w:r>
      <w:r w:rsidR="00F979BC" w:rsidRPr="00F979BC">
        <w:t>, при которой задачи распределяются между двумя сторонами: клиентом и сервером</w:t>
      </w:r>
      <w:r w:rsidR="00AD14C4">
        <w:t xml:space="preserve"> (соответствующие отдельные приложения)</w:t>
      </w:r>
      <w:r w:rsidR="00F979BC" w:rsidRPr="00F979BC">
        <w:t>.</w:t>
      </w:r>
    </w:p>
    <w:p w14:paraId="5695587E" w14:textId="3C55A722" w:rsidR="004F0A7D" w:rsidRDefault="004F0A7D" w:rsidP="000C4E41">
      <w:pPr>
        <w:pStyle w:val="af1"/>
      </w:pPr>
      <w:r>
        <w:t>Для решения зада</w:t>
      </w:r>
      <w:r w:rsidR="00F979BC">
        <w:t>ч</w:t>
      </w:r>
      <w:r>
        <w:t xml:space="preserve"> необходимо создать </w:t>
      </w:r>
      <w:r w:rsidR="00F979BC">
        <w:t>БД</w:t>
      </w:r>
      <w:r>
        <w:t xml:space="preserve"> согласно предметной области.</w:t>
      </w:r>
    </w:p>
    <w:p w14:paraId="6E9961A7" w14:textId="1E00BB97" w:rsidR="004F0A7D" w:rsidRDefault="004F0A7D" w:rsidP="000C4E41">
      <w:pPr>
        <w:pStyle w:val="af1"/>
      </w:pPr>
      <w:r w:rsidRPr="004F0A7D">
        <w:t xml:space="preserve">Базы данных – это системы хранения информации, обращение к которым может осуществляться через средства управления базами данных. Основное предназначение БД – предоставление пользователю необходимой информации в нужном месте и в нужное время. </w:t>
      </w:r>
      <w:r w:rsidR="00F979BC">
        <w:t>БД</w:t>
      </w:r>
      <w:r w:rsidRPr="004F0A7D">
        <w:t xml:space="preserve"> всегда проектируются под конкретное назначение системы.</w:t>
      </w:r>
    </w:p>
    <w:p w14:paraId="64883D12" w14:textId="4AB85C90" w:rsidR="004F0A7D" w:rsidRDefault="004F0A7D" w:rsidP="004F0A7D">
      <w:pPr>
        <w:pStyle w:val="af1"/>
      </w:pPr>
      <w:r>
        <w:t xml:space="preserve">Для решения </w:t>
      </w:r>
      <w:r w:rsidR="00F979BC">
        <w:t xml:space="preserve">поставленных </w:t>
      </w:r>
      <w:r>
        <w:t>задач б</w:t>
      </w:r>
      <w:r w:rsidRPr="00F06E01">
        <w:t xml:space="preserve">ыла выбрана реляционная </w:t>
      </w:r>
      <w:r>
        <w:t>модель данных, так как о</w:t>
      </w:r>
      <w:r w:rsidRPr="00F06E01">
        <w:t>на достаточна для моделирования большинства предметных областей</w:t>
      </w:r>
      <w:r>
        <w:t>.</w:t>
      </w:r>
    </w:p>
    <w:p w14:paraId="58147646" w14:textId="2BC20E2D" w:rsidR="00A22FAD" w:rsidRDefault="00A22FAD" w:rsidP="00A22FAD">
      <w:pPr>
        <w:pStyle w:val="af1"/>
      </w:pPr>
      <w:r>
        <w:t xml:space="preserve">В современном мире для целей хранения и взаимодействия с информацией чаще всего используются базы данных типов </w:t>
      </w:r>
      <w:r w:rsidRPr="00C65E46">
        <w:rPr>
          <w:lang w:val="en-US"/>
        </w:rPr>
        <w:t>PostgreSQL</w:t>
      </w:r>
      <w:r w:rsidRPr="00C65E46">
        <w:t xml:space="preserve">, </w:t>
      </w:r>
      <w:r w:rsidRPr="00C65E46">
        <w:rPr>
          <w:lang w:val="en-US"/>
        </w:rPr>
        <w:t>Oracle</w:t>
      </w:r>
      <w:r w:rsidRPr="00C65E46">
        <w:t xml:space="preserve"> </w:t>
      </w:r>
      <w:r>
        <w:t xml:space="preserve">или </w:t>
      </w:r>
      <w:r w:rsidRPr="00C65E46">
        <w:rPr>
          <w:lang w:val="en-US"/>
        </w:rPr>
        <w:t>Microsoft</w:t>
      </w:r>
      <w:r w:rsidRPr="00C65E46">
        <w:t xml:space="preserve"> </w:t>
      </w:r>
      <w:r w:rsidRPr="00C65E46">
        <w:rPr>
          <w:lang w:val="en-US"/>
        </w:rPr>
        <w:t>SQL</w:t>
      </w:r>
      <w:r w:rsidRPr="00C65E46">
        <w:t xml:space="preserve"> </w:t>
      </w:r>
      <w:r w:rsidRPr="00C65E46">
        <w:rPr>
          <w:lang w:val="en-US"/>
        </w:rPr>
        <w:t>Server</w:t>
      </w:r>
      <w:r w:rsidRPr="00C65E46">
        <w:t>.</w:t>
      </w:r>
      <w:r>
        <w:t xml:space="preserve"> Наиболее популярным выбором для продакшена является </w:t>
      </w:r>
      <w:proofErr w:type="spellStart"/>
      <w:r>
        <w:t>PostgreSQL</w:t>
      </w:r>
      <w:proofErr w:type="spellEnd"/>
      <w:r w:rsidRPr="002B4242">
        <w:t xml:space="preserve"> [3]</w:t>
      </w:r>
      <w:r>
        <w:t>, которая и была выбрана.</w:t>
      </w:r>
    </w:p>
    <w:p w14:paraId="23315673" w14:textId="77777777" w:rsidR="00A22FAD" w:rsidRPr="00C65E46" w:rsidRDefault="00A22FAD" w:rsidP="00A22FAD">
      <w:pPr>
        <w:pStyle w:val="af1"/>
      </w:pPr>
      <w:r>
        <w:t xml:space="preserve">Для отладки также был развёрнут локальный </w:t>
      </w:r>
      <w:proofErr w:type="spellStart"/>
      <w:r w:rsidRPr="00212644">
        <w:t>pgAdmin</w:t>
      </w:r>
      <w:proofErr w:type="spellEnd"/>
      <w:r>
        <w:t xml:space="preserve"> – </w:t>
      </w:r>
      <w:r w:rsidRPr="00212644">
        <w:t>графический</w:t>
      </w:r>
      <w:r>
        <w:t xml:space="preserve"> </w:t>
      </w:r>
      <w:r w:rsidRPr="00212644">
        <w:t xml:space="preserve">клиент для работы с сервером </w:t>
      </w:r>
      <w:proofErr w:type="spellStart"/>
      <w:r w:rsidRPr="00212644">
        <w:t>PostgreSQL</w:t>
      </w:r>
      <w:proofErr w:type="spellEnd"/>
      <w:r w:rsidRPr="00212644">
        <w:t>, через который в удобном виде мож</w:t>
      </w:r>
      <w:r>
        <w:t xml:space="preserve">но </w:t>
      </w:r>
      <w:r w:rsidRPr="00212644">
        <w:t>создавать, удалять, изменять базы данных и управлять ими</w:t>
      </w:r>
      <w:r>
        <w:t xml:space="preserve"> через браузер.</w:t>
      </w:r>
    </w:p>
    <w:p w14:paraId="599BC124" w14:textId="21A45540" w:rsidR="004F0A7D" w:rsidRDefault="004F0A7D" w:rsidP="004F0A7D">
      <w:pPr>
        <w:pStyle w:val="af1"/>
      </w:pPr>
      <w:r>
        <w:t>В рамках постановки задачи были выделены следующие сущности:</w:t>
      </w:r>
    </w:p>
    <w:p w14:paraId="474D679B" w14:textId="6C1BF8EC" w:rsidR="004F0A7D" w:rsidRDefault="004F0A7D" w:rsidP="00A22FAD">
      <w:pPr>
        <w:pStyle w:val="a3"/>
      </w:pPr>
      <w:r>
        <w:t>Оборудование</w:t>
      </w:r>
      <w:r w:rsidR="00A22FAD">
        <w:t>;</w:t>
      </w:r>
    </w:p>
    <w:p w14:paraId="7F8C83DD" w14:textId="38F79170" w:rsidR="004F0A7D" w:rsidRDefault="004F0A7D" w:rsidP="00A22FAD">
      <w:pPr>
        <w:pStyle w:val="a3"/>
      </w:pPr>
      <w:r>
        <w:t>Типы оборудования</w:t>
      </w:r>
      <w:r w:rsidR="00A22FAD">
        <w:t>;</w:t>
      </w:r>
    </w:p>
    <w:p w14:paraId="4CABBE54" w14:textId="06EC476C" w:rsidR="004F0A7D" w:rsidRDefault="004F0A7D" w:rsidP="00A22FAD">
      <w:pPr>
        <w:pStyle w:val="a3"/>
      </w:pPr>
      <w:r>
        <w:t>Производители</w:t>
      </w:r>
      <w:r w:rsidR="00A22FAD">
        <w:t>;</w:t>
      </w:r>
    </w:p>
    <w:p w14:paraId="73B17EE5" w14:textId="16F012FE" w:rsidR="004F0A7D" w:rsidRDefault="004F0A7D" w:rsidP="00A22FAD">
      <w:pPr>
        <w:pStyle w:val="a3"/>
      </w:pPr>
      <w:r>
        <w:t>Адреса расположения</w:t>
      </w:r>
      <w:r w:rsidR="00A22FAD">
        <w:t>;</w:t>
      </w:r>
    </w:p>
    <w:p w14:paraId="7B5E03FC" w14:textId="77777777" w:rsidR="004F0A7D" w:rsidRDefault="004F0A7D" w:rsidP="00A22FAD">
      <w:pPr>
        <w:pStyle w:val="a3"/>
      </w:pPr>
      <w:r>
        <w:t>Инвентарь.</w:t>
      </w:r>
    </w:p>
    <w:p w14:paraId="4BE18898" w14:textId="77777777" w:rsidR="00A22FAD" w:rsidRPr="000C4E41" w:rsidRDefault="00A22FAD" w:rsidP="000C4E41">
      <w:pPr>
        <w:pStyle w:val="af1"/>
      </w:pPr>
    </w:p>
    <w:p w14:paraId="33C1E102" w14:textId="77777777" w:rsidR="00AA6678" w:rsidRDefault="00AA6678" w:rsidP="00627F32">
      <w:pPr>
        <w:pStyle w:val="a2"/>
      </w:pPr>
      <w:bookmarkStart w:id="9" w:name="_Toc218762640"/>
      <w:r>
        <w:t>Л</w:t>
      </w:r>
      <w:r w:rsidRPr="002765D4">
        <w:t>огическое проектирование приложени</w:t>
      </w:r>
      <w:r>
        <w:t>я</w:t>
      </w:r>
      <w:bookmarkEnd w:id="9"/>
    </w:p>
    <w:p w14:paraId="2FE1CFA3" w14:textId="77777777" w:rsidR="00AA6678" w:rsidRPr="005243DC" w:rsidRDefault="00AA6678" w:rsidP="002F6B1B">
      <w:pPr>
        <w:pStyle w:val="20"/>
      </w:pPr>
      <w:bookmarkStart w:id="10" w:name="_Toc218762641"/>
      <w:r w:rsidRPr="005243DC">
        <w:t>Проектирование базы данных</w:t>
      </w:r>
      <w:bookmarkEnd w:id="10"/>
    </w:p>
    <w:p w14:paraId="3E9049BC" w14:textId="3D241DA3" w:rsidR="00BD7269" w:rsidRDefault="00F06E01" w:rsidP="004F0A7D">
      <w:pPr>
        <w:pStyle w:val="af1"/>
      </w:pPr>
      <w:r w:rsidRPr="00F06E01">
        <w:t>На этапе логического проектирования учитывается специфика конкретной модели данных, но может не учитываться специфика конкретной СУБД.</w:t>
      </w:r>
      <w:r>
        <w:t xml:space="preserve"> </w:t>
      </w:r>
    </w:p>
    <w:p w14:paraId="0BDCA39C" w14:textId="353353AF" w:rsidR="00F06E01" w:rsidRDefault="00BD7269" w:rsidP="00BD7269">
      <w:pPr>
        <w:pStyle w:val="af1"/>
      </w:pPr>
      <w:r w:rsidRPr="00BD7269">
        <w:t>Результатом логического проектирования является ER-диаграмма. Она отображает отношения набора сущностей, хранящиеся в БД.</w:t>
      </w:r>
    </w:p>
    <w:p w14:paraId="269967CB" w14:textId="27702B07" w:rsidR="00C65E46" w:rsidRPr="008724F2" w:rsidRDefault="008724F2" w:rsidP="00C65E46">
      <w:pPr>
        <w:pStyle w:val="af1"/>
      </w:pPr>
      <w:r>
        <w:t xml:space="preserve">В ходе логического проектирования </w:t>
      </w:r>
      <w:r w:rsidR="002B4242">
        <w:t xml:space="preserve">базы данных </w:t>
      </w:r>
      <w:r>
        <w:t xml:space="preserve">была </w:t>
      </w:r>
      <w:r w:rsidR="00BD7269">
        <w:t xml:space="preserve">построена следующая </w:t>
      </w:r>
      <w:r w:rsidR="00BD7269" w:rsidRPr="00BD7269">
        <w:t>ER-диаграмма</w:t>
      </w:r>
      <w:r w:rsidR="00974BFE">
        <w:t xml:space="preserve"> (рис. </w:t>
      </w:r>
      <w:r w:rsidR="00A57D71">
        <w:t>2</w:t>
      </w:r>
      <w:r w:rsidR="00974BFE">
        <w:t>)</w:t>
      </w:r>
      <w:r w:rsidR="00BD7269">
        <w:t>.</w:t>
      </w:r>
    </w:p>
    <w:p w14:paraId="2FC68786" w14:textId="0FD22877" w:rsidR="00A57D71" w:rsidRDefault="00670481" w:rsidP="00A57D71">
      <w:pPr>
        <w:pStyle w:val="af1"/>
        <w:keepNext/>
        <w:ind w:firstLine="0"/>
        <w:jc w:val="center"/>
      </w:pPr>
      <w:r w:rsidRPr="00670481">
        <w:rPr>
          <w:noProof/>
        </w:rPr>
        <w:drawing>
          <wp:inline distT="0" distB="0" distL="0" distR="0" wp14:anchorId="0C67216B" wp14:editId="2AF11735">
            <wp:extent cx="4869180" cy="3075697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01312" cy="3095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60933" w14:textId="6F532FDF" w:rsidR="00491E2E" w:rsidRPr="00491E2E" w:rsidRDefault="00A57D71" w:rsidP="00A57D71">
      <w:pPr>
        <w:pStyle w:val="affe"/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A35444">
        <w:rPr>
          <w:noProof/>
        </w:rPr>
        <w:t>2</w:t>
      </w:r>
      <w:r>
        <w:rPr>
          <w:noProof/>
        </w:rPr>
        <w:fldChar w:fldCharType="end"/>
      </w:r>
      <w:r>
        <w:t xml:space="preserve">. </w:t>
      </w:r>
      <w:r w:rsidR="00491E2E">
        <w:t xml:space="preserve">Физическое представление </w:t>
      </w:r>
      <w:r w:rsidR="00491E2E">
        <w:rPr>
          <w:lang w:val="en-US"/>
        </w:rPr>
        <w:t>ER</w:t>
      </w:r>
      <w:r w:rsidR="00491E2E" w:rsidRPr="00491E2E">
        <w:t>-</w:t>
      </w:r>
      <w:r w:rsidR="00491E2E">
        <w:t>диаграммы итоговой базы данных</w:t>
      </w:r>
    </w:p>
    <w:p w14:paraId="2E979F7F" w14:textId="77777777" w:rsidR="00AA6678" w:rsidRPr="005243DC" w:rsidRDefault="00AA6678" w:rsidP="002F6B1B">
      <w:pPr>
        <w:pStyle w:val="20"/>
      </w:pPr>
      <w:bookmarkStart w:id="11" w:name="_Toc218762642"/>
      <w:r w:rsidRPr="005243DC">
        <w:t>Диаграмма классов</w:t>
      </w:r>
      <w:bookmarkEnd w:id="11"/>
    </w:p>
    <w:p w14:paraId="2434309E" w14:textId="7CE037FA" w:rsidR="0003273A" w:rsidRDefault="0003273A" w:rsidP="000C4E41">
      <w:pPr>
        <w:pStyle w:val="af1"/>
      </w:pPr>
      <w:r w:rsidRPr="0003273A">
        <w:t xml:space="preserve">Диаграмма классов (class </w:t>
      </w:r>
      <w:proofErr w:type="spellStart"/>
      <w:r w:rsidRPr="0003273A">
        <w:t>diagram</w:t>
      </w:r>
      <w:proofErr w:type="spellEnd"/>
      <w:r w:rsidRPr="0003273A">
        <w:t xml:space="preserve">) </w:t>
      </w:r>
      <w:r>
        <w:t>–</w:t>
      </w:r>
      <w:r w:rsidRPr="0003273A">
        <w:t xml:space="preserve"> это</w:t>
      </w:r>
      <w:r>
        <w:t xml:space="preserve"> </w:t>
      </w:r>
      <w:r w:rsidRPr="0003273A">
        <w:t>структурная диаграмма UML, которая показывает структуру проектируемой системы на уровне классов и интерфейсов, показывает их особенности, ограничения и отношения, но не содержит информацию о временных аспектах функционирования системы.</w:t>
      </w:r>
    </w:p>
    <w:p w14:paraId="09CEA6ED" w14:textId="54585678" w:rsidR="008303C2" w:rsidRDefault="008724F2" w:rsidP="000C4E41">
      <w:pPr>
        <w:pStyle w:val="af1"/>
      </w:pPr>
      <w:r>
        <w:t xml:space="preserve">В ходе логического проектирования приложения было принято решение разделить </w:t>
      </w:r>
      <w:r w:rsidR="00677043">
        <w:t>приложение</w:t>
      </w:r>
      <w:r>
        <w:t xml:space="preserve"> на три </w:t>
      </w:r>
      <w:r w:rsidR="00677043">
        <w:t>модуля</w:t>
      </w:r>
      <w:r>
        <w:t>: серверное, клиентское и вспомогательное.</w:t>
      </w:r>
    </w:p>
    <w:p w14:paraId="37A50354" w14:textId="77A81130" w:rsidR="0071243A" w:rsidRDefault="008724F2" w:rsidP="000C4E41">
      <w:pPr>
        <w:pStyle w:val="af1"/>
      </w:pPr>
      <w:r>
        <w:t xml:space="preserve">Диаграммы классов </w:t>
      </w:r>
      <w:r w:rsidR="00677043">
        <w:t>уровня реализации</w:t>
      </w:r>
      <w:r w:rsidR="00AF5750">
        <w:t xml:space="preserve"> </w:t>
      </w:r>
      <w:r>
        <w:t xml:space="preserve">представлены на рис. </w:t>
      </w:r>
      <w:r w:rsidR="00754C70" w:rsidRPr="00754C70">
        <w:t>3</w:t>
      </w:r>
      <w:r>
        <w:t>-</w:t>
      </w:r>
      <w:r w:rsidR="00712C30">
        <w:t>10</w:t>
      </w:r>
      <w:r w:rsidR="00754C70" w:rsidRPr="00754C70">
        <w:t>.</w:t>
      </w:r>
    </w:p>
    <w:p w14:paraId="20319A03" w14:textId="6AE9EC6F" w:rsidR="009E2A16" w:rsidRDefault="00E039BE" w:rsidP="009E2A16">
      <w:pPr>
        <w:pStyle w:val="af1"/>
        <w:ind w:firstLine="0"/>
        <w:jc w:val="center"/>
      </w:pPr>
      <w:r w:rsidRPr="00E039BE">
        <w:rPr>
          <w:noProof/>
        </w:rPr>
        <w:drawing>
          <wp:inline distT="0" distB="0" distL="0" distR="0" wp14:anchorId="2B20528A" wp14:editId="76EF8113">
            <wp:extent cx="6120130" cy="5915660"/>
            <wp:effectExtent l="0" t="0" r="0" b="889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91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A4714" w14:textId="7C904052" w:rsidR="00AF5750" w:rsidRPr="009E2A16" w:rsidRDefault="00AF5750" w:rsidP="00EC5CCC">
      <w:pPr>
        <w:pStyle w:val="affe"/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A35444">
        <w:rPr>
          <w:noProof/>
        </w:rPr>
        <w:t>3</w:t>
      </w:r>
      <w:r>
        <w:fldChar w:fldCharType="end"/>
      </w:r>
      <w:r w:rsidR="00E039BE">
        <w:t xml:space="preserve">. </w:t>
      </w:r>
      <w:r w:rsidR="00EC5CCC">
        <w:t>Диаграмма классов</w:t>
      </w:r>
      <w:r w:rsidR="00E039BE">
        <w:t xml:space="preserve"> </w:t>
      </w:r>
      <w:r w:rsidR="00E039BE">
        <w:rPr>
          <w:lang w:val="en-US"/>
        </w:rPr>
        <w:t>DAO</w:t>
      </w:r>
      <w:r w:rsidR="00EC5CCC">
        <w:t>-слоя модуля «</w:t>
      </w:r>
      <w:r w:rsidR="00EC5CCC">
        <w:rPr>
          <w:lang w:val="en-US"/>
        </w:rPr>
        <w:t>server</w:t>
      </w:r>
      <w:r w:rsidR="00EC5CCC">
        <w:t>»</w:t>
      </w:r>
    </w:p>
    <w:p w14:paraId="3FE7B660" w14:textId="324AF78C" w:rsidR="00754C70" w:rsidRDefault="009E2A16" w:rsidP="00D86593">
      <w:pPr>
        <w:pStyle w:val="af1"/>
        <w:ind w:firstLine="0"/>
        <w:jc w:val="center"/>
        <w:rPr>
          <w:lang w:val="en-US"/>
        </w:rPr>
      </w:pPr>
      <w:r w:rsidRPr="009E2A16">
        <w:rPr>
          <w:noProof/>
          <w:lang w:val="en-US"/>
        </w:rPr>
        <w:drawing>
          <wp:inline distT="0" distB="0" distL="0" distR="0" wp14:anchorId="0107915A" wp14:editId="4D37E64E">
            <wp:extent cx="6120130" cy="4455795"/>
            <wp:effectExtent l="0" t="0" r="0" b="190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45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13498" w14:textId="7FD54DE5" w:rsidR="00E039BE" w:rsidRDefault="00E039BE" w:rsidP="00E039BE">
      <w:pPr>
        <w:pStyle w:val="af1"/>
        <w:keepNext/>
        <w:ind w:firstLine="0"/>
        <w:jc w:val="center"/>
      </w:pPr>
      <w:r w:rsidRPr="00E039BE">
        <w:rPr>
          <w:noProof/>
        </w:rPr>
        <w:drawing>
          <wp:inline distT="0" distB="0" distL="0" distR="0" wp14:anchorId="351A4380" wp14:editId="5EF39350">
            <wp:extent cx="6141720" cy="2542338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1494"/>
                    <a:stretch/>
                  </pic:blipFill>
                  <pic:spPr bwMode="auto">
                    <a:xfrm>
                      <a:off x="0" y="0"/>
                      <a:ext cx="6145226" cy="25437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3DC9EC" w14:textId="357C4265" w:rsidR="00714105" w:rsidRDefault="00E039BE" w:rsidP="0088360B">
      <w:pPr>
        <w:pStyle w:val="affe"/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A35444">
        <w:rPr>
          <w:noProof/>
        </w:rPr>
        <w:t>4</w:t>
      </w:r>
      <w:r>
        <w:fldChar w:fldCharType="end"/>
      </w:r>
      <w:r w:rsidRPr="00E039BE">
        <w:t xml:space="preserve">. </w:t>
      </w:r>
      <w:r>
        <w:t xml:space="preserve">Диаграмма классов </w:t>
      </w:r>
      <w:proofErr w:type="spellStart"/>
      <w:r>
        <w:t>мапперов</w:t>
      </w:r>
      <w:proofErr w:type="spellEnd"/>
      <w:r w:rsidR="00EC5CCC" w:rsidRPr="00EC5CCC">
        <w:t xml:space="preserve"> </w:t>
      </w:r>
      <w:r w:rsidR="00EC5CCC">
        <w:t>модуля «</w:t>
      </w:r>
      <w:r w:rsidR="00EC5CCC">
        <w:rPr>
          <w:lang w:val="en-US"/>
        </w:rPr>
        <w:t>server</w:t>
      </w:r>
      <w:r w:rsidR="00EC5CCC">
        <w:t>»</w:t>
      </w:r>
    </w:p>
    <w:p w14:paraId="70EF5D51" w14:textId="77777777" w:rsidR="00AF5874" w:rsidRDefault="00AF5874" w:rsidP="0088360B">
      <w:pPr>
        <w:pStyle w:val="affe"/>
      </w:pPr>
    </w:p>
    <w:p w14:paraId="4C81DC8E" w14:textId="3F1CD459" w:rsidR="00EC5CCC" w:rsidRDefault="001B163D" w:rsidP="001B163D">
      <w:pPr>
        <w:pStyle w:val="af1"/>
        <w:ind w:firstLine="0"/>
        <w:jc w:val="center"/>
        <w:rPr>
          <w:lang w:val="en-US"/>
        </w:rPr>
      </w:pPr>
      <w:r w:rsidRPr="001B163D">
        <w:rPr>
          <w:noProof/>
        </w:rPr>
        <w:drawing>
          <wp:inline distT="0" distB="0" distL="0" distR="0" wp14:anchorId="707CF0F0" wp14:editId="7420C401">
            <wp:extent cx="4365634" cy="2826608"/>
            <wp:effectExtent l="7620" t="0" r="4445" b="444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b="4328"/>
                    <a:stretch/>
                  </pic:blipFill>
                  <pic:spPr bwMode="auto">
                    <a:xfrm rot="16200000">
                      <a:off x="0" y="0"/>
                      <a:ext cx="4448962" cy="28805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EC5CCC" w:rsidRPr="00BA73ED">
        <w:rPr>
          <w:noProof/>
          <w:lang w:val="en-US"/>
        </w:rPr>
        <w:drawing>
          <wp:inline distT="0" distB="0" distL="0" distR="0" wp14:anchorId="73F213F6" wp14:editId="5DB3AE1A">
            <wp:extent cx="4419693" cy="2909925"/>
            <wp:effectExtent l="0" t="6985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b="4357"/>
                    <a:stretch/>
                  </pic:blipFill>
                  <pic:spPr bwMode="auto">
                    <a:xfrm rot="16200000">
                      <a:off x="0" y="0"/>
                      <a:ext cx="4470577" cy="29434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E22DD4" w14:textId="0A8F36B4" w:rsidR="00C64BE5" w:rsidRDefault="00BF2F03" w:rsidP="001B163D">
      <w:pPr>
        <w:pStyle w:val="af1"/>
        <w:ind w:firstLine="0"/>
        <w:jc w:val="center"/>
        <w:rPr>
          <w:lang w:val="en-US"/>
        </w:rPr>
      </w:pPr>
      <w:r w:rsidRPr="0071243A">
        <w:rPr>
          <w:noProof/>
        </w:rPr>
        <w:drawing>
          <wp:inline distT="0" distB="0" distL="0" distR="0" wp14:anchorId="70C303B8" wp14:editId="25C0E42F">
            <wp:extent cx="4351612" cy="2666378"/>
            <wp:effectExtent l="4127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b="4808"/>
                    <a:stretch/>
                  </pic:blipFill>
                  <pic:spPr bwMode="auto">
                    <a:xfrm rot="16200000">
                      <a:off x="0" y="0"/>
                      <a:ext cx="4384628" cy="26866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C64BE5" w:rsidRPr="0071243A">
        <w:rPr>
          <w:noProof/>
        </w:rPr>
        <w:drawing>
          <wp:inline distT="0" distB="0" distL="0" distR="0" wp14:anchorId="23CF88B3" wp14:editId="5ED5B69C">
            <wp:extent cx="4309160" cy="3097355"/>
            <wp:effectExtent l="0" t="3493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b="4653"/>
                    <a:stretch/>
                  </pic:blipFill>
                  <pic:spPr bwMode="auto">
                    <a:xfrm rot="16200000">
                      <a:off x="0" y="0"/>
                      <a:ext cx="4376701" cy="31459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24324C" w14:textId="1BB85BE4" w:rsidR="00EC5CCC" w:rsidRDefault="00EC5CCC" w:rsidP="00EC5CCC">
      <w:pPr>
        <w:pStyle w:val="affe"/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A35444">
        <w:rPr>
          <w:noProof/>
        </w:rPr>
        <w:t>5</w:t>
      </w:r>
      <w:r>
        <w:fldChar w:fldCharType="end"/>
      </w:r>
      <w:r>
        <w:t xml:space="preserve">. Диаграмма </w:t>
      </w:r>
      <w:r w:rsidR="00BF2F03">
        <w:rPr>
          <w:lang w:val="en-US"/>
        </w:rPr>
        <w:t>DTO</w:t>
      </w:r>
      <w:r w:rsidR="00BF2F03">
        <w:t>-</w:t>
      </w:r>
      <w:r>
        <w:t>классов</w:t>
      </w:r>
      <w:r w:rsidR="00BF2F03" w:rsidRPr="00BF2F03">
        <w:t xml:space="preserve"> </w:t>
      </w:r>
      <w:r>
        <w:t>модуля «</w:t>
      </w:r>
      <w:r>
        <w:rPr>
          <w:lang w:val="en-US"/>
        </w:rPr>
        <w:t>common</w:t>
      </w:r>
      <w:r>
        <w:t>»</w:t>
      </w:r>
    </w:p>
    <w:p w14:paraId="139910BF" w14:textId="0C002C70" w:rsidR="00EC5CCC" w:rsidRPr="00C64BE5" w:rsidRDefault="00BF2F03" w:rsidP="00C64BE5">
      <w:pPr>
        <w:pStyle w:val="af1"/>
        <w:ind w:firstLine="426"/>
        <w:jc w:val="right"/>
        <w:rPr>
          <w:lang w:val="en-US"/>
        </w:rPr>
      </w:pPr>
      <w:r>
        <w:t xml:space="preserve">Продолжение рис. </w:t>
      </w:r>
      <w:r w:rsidRPr="00BF2F03">
        <w:t>5</w:t>
      </w:r>
    </w:p>
    <w:p w14:paraId="7EDD598A" w14:textId="1C0E16C3" w:rsidR="00EC5CCC" w:rsidRDefault="00EC5CCC" w:rsidP="001B163D">
      <w:pPr>
        <w:pStyle w:val="af1"/>
        <w:ind w:firstLine="0"/>
        <w:jc w:val="center"/>
        <w:rPr>
          <w:lang w:val="en-US"/>
        </w:rPr>
      </w:pPr>
      <w:r w:rsidRPr="0071243A">
        <w:rPr>
          <w:noProof/>
        </w:rPr>
        <w:drawing>
          <wp:inline distT="0" distB="0" distL="0" distR="0" wp14:anchorId="638C0211" wp14:editId="4F9F1CEF">
            <wp:extent cx="3634907" cy="3200400"/>
            <wp:effectExtent l="0" t="0" r="381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b="4179"/>
                    <a:stretch/>
                  </pic:blipFill>
                  <pic:spPr bwMode="auto">
                    <a:xfrm>
                      <a:off x="0" y="0"/>
                      <a:ext cx="3640503" cy="32053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E483F1" w14:textId="71986E18" w:rsidR="00C64BE5" w:rsidRDefault="00C64BE5" w:rsidP="001B163D">
      <w:pPr>
        <w:pStyle w:val="af1"/>
        <w:ind w:firstLine="0"/>
        <w:jc w:val="center"/>
        <w:rPr>
          <w:lang w:val="en-US"/>
        </w:rPr>
      </w:pPr>
      <w:r w:rsidRPr="00754C70">
        <w:rPr>
          <w:noProof/>
          <w:lang w:val="en-US"/>
        </w:rPr>
        <w:drawing>
          <wp:inline distT="0" distB="0" distL="0" distR="0" wp14:anchorId="7FC48986" wp14:editId="31DCCECB">
            <wp:extent cx="3688080" cy="2649418"/>
            <wp:effectExtent l="0" t="0" r="762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r="51973"/>
                    <a:stretch/>
                  </pic:blipFill>
                  <pic:spPr bwMode="auto">
                    <a:xfrm>
                      <a:off x="0" y="0"/>
                      <a:ext cx="3736238" cy="26840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37EEBE" w14:textId="47CED659" w:rsidR="00C64BE5" w:rsidRPr="00C64BE5" w:rsidRDefault="00C64BE5" w:rsidP="001B163D">
      <w:pPr>
        <w:pStyle w:val="af1"/>
        <w:ind w:firstLine="0"/>
        <w:jc w:val="center"/>
        <w:rPr>
          <w:lang w:val="en-US"/>
        </w:rPr>
      </w:pPr>
      <w:r w:rsidRPr="00754C70">
        <w:rPr>
          <w:noProof/>
          <w:lang w:val="en-US"/>
        </w:rPr>
        <w:drawing>
          <wp:inline distT="0" distB="0" distL="0" distR="0" wp14:anchorId="650200AD" wp14:editId="5A7F614D">
            <wp:extent cx="4218034" cy="2834640"/>
            <wp:effectExtent l="0" t="0" r="0" b="381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l="48666"/>
                    <a:stretch/>
                  </pic:blipFill>
                  <pic:spPr bwMode="auto">
                    <a:xfrm>
                      <a:off x="0" y="0"/>
                      <a:ext cx="4234900" cy="2845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3E5C09" w14:textId="5B504DAA" w:rsidR="0088360B" w:rsidRDefault="0088360B" w:rsidP="0088360B">
      <w:pPr>
        <w:pStyle w:val="af1"/>
        <w:keepNext/>
        <w:ind w:firstLine="0"/>
        <w:jc w:val="center"/>
      </w:pPr>
      <w:r w:rsidRPr="0088360B">
        <w:rPr>
          <w:noProof/>
        </w:rPr>
        <w:drawing>
          <wp:inline distT="0" distB="0" distL="0" distR="0" wp14:anchorId="32C05BF5" wp14:editId="4FBF379A">
            <wp:extent cx="8895963" cy="4742422"/>
            <wp:effectExtent l="318" t="0" r="952" b="953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8918467" cy="4754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6F3A2" w14:textId="58A93AB2" w:rsidR="00754C70" w:rsidRPr="0088360B" w:rsidRDefault="0088360B" w:rsidP="0088360B">
      <w:pPr>
        <w:pStyle w:val="affe"/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A35444">
        <w:rPr>
          <w:noProof/>
        </w:rPr>
        <w:t>6</w:t>
      </w:r>
      <w:r>
        <w:fldChar w:fldCharType="end"/>
      </w:r>
      <w:r w:rsidRPr="0088360B">
        <w:t>.</w:t>
      </w:r>
      <w:r>
        <w:t xml:space="preserve"> Диаграмма классов контроллеров модуля «</w:t>
      </w:r>
      <w:r>
        <w:rPr>
          <w:lang w:val="en-US"/>
        </w:rPr>
        <w:t>server</w:t>
      </w:r>
      <w:r>
        <w:t>»</w:t>
      </w:r>
    </w:p>
    <w:p w14:paraId="661B596B" w14:textId="77777777" w:rsidR="00CF1A5B" w:rsidRDefault="00CF1A5B" w:rsidP="00CF1A5B">
      <w:pPr>
        <w:pStyle w:val="af1"/>
        <w:keepNext/>
        <w:ind w:firstLine="0"/>
        <w:jc w:val="center"/>
      </w:pPr>
      <w:r w:rsidRPr="00CF1A5B">
        <w:rPr>
          <w:noProof/>
        </w:rPr>
        <w:drawing>
          <wp:inline distT="0" distB="0" distL="0" distR="0" wp14:anchorId="20C208F7" wp14:editId="048C9E84">
            <wp:extent cx="6120130" cy="5461000"/>
            <wp:effectExtent l="0" t="0" r="0" b="635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46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72CE0" w14:textId="0385F830" w:rsidR="00F955B8" w:rsidRDefault="00CF1A5B" w:rsidP="00CF1A5B">
      <w:pPr>
        <w:pStyle w:val="affe"/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A35444">
        <w:rPr>
          <w:noProof/>
        </w:rPr>
        <w:t>7</w:t>
      </w:r>
      <w:r>
        <w:fldChar w:fldCharType="end"/>
      </w:r>
      <w:r>
        <w:t>. Диаграмма классов диалоговых окон модуля «</w:t>
      </w:r>
      <w:r>
        <w:rPr>
          <w:lang w:val="en-US"/>
        </w:rPr>
        <w:t>client</w:t>
      </w:r>
      <w:r>
        <w:t>»</w:t>
      </w:r>
    </w:p>
    <w:p w14:paraId="1CC68E41" w14:textId="77777777" w:rsidR="00F955B8" w:rsidRDefault="00F955B8" w:rsidP="001B163D">
      <w:pPr>
        <w:pStyle w:val="af1"/>
        <w:ind w:firstLine="0"/>
        <w:jc w:val="center"/>
      </w:pPr>
    </w:p>
    <w:p w14:paraId="7364F84B" w14:textId="77777777" w:rsidR="00D241D4" w:rsidRDefault="00D241D4" w:rsidP="00D241D4">
      <w:pPr>
        <w:pStyle w:val="af1"/>
        <w:keepNext/>
        <w:ind w:firstLine="0"/>
        <w:jc w:val="center"/>
      </w:pPr>
      <w:r w:rsidRPr="007D174C">
        <w:rPr>
          <w:noProof/>
        </w:rPr>
        <w:drawing>
          <wp:inline distT="0" distB="0" distL="0" distR="0" wp14:anchorId="358D5A3D" wp14:editId="773A9B94">
            <wp:extent cx="3723564" cy="1402080"/>
            <wp:effectExtent l="0" t="0" r="0" b="762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36570" cy="1444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63C20" w14:textId="40A31AF4" w:rsidR="00D241D4" w:rsidRPr="007D174C" w:rsidRDefault="00D241D4" w:rsidP="00D241D4">
      <w:pPr>
        <w:pStyle w:val="affe"/>
      </w:pPr>
      <w:r w:rsidRPr="00D241D4">
        <w:t xml:space="preserve">Рис. </w:t>
      </w:r>
      <w:r w:rsidRPr="00D241D4">
        <w:fldChar w:fldCharType="begin"/>
      </w:r>
      <w:r w:rsidRPr="00D241D4">
        <w:instrText xml:space="preserve"> SEQ Рис. \* ARABIC </w:instrText>
      </w:r>
      <w:r w:rsidRPr="00D241D4">
        <w:fldChar w:fldCharType="separate"/>
      </w:r>
      <w:r w:rsidR="00A35444">
        <w:rPr>
          <w:noProof/>
        </w:rPr>
        <w:t>8</w:t>
      </w:r>
      <w:r w:rsidRPr="00D241D4">
        <w:fldChar w:fldCharType="end"/>
      </w:r>
      <w:r w:rsidRPr="00D241D4">
        <w:t>. Диаграмма классов сервиса оповещений модуля «</w:t>
      </w:r>
      <w:proofErr w:type="spellStart"/>
      <w:r w:rsidRPr="00D241D4">
        <w:t>client</w:t>
      </w:r>
      <w:proofErr w:type="spellEnd"/>
      <w:r w:rsidRPr="00D241D4">
        <w:t>»</w:t>
      </w:r>
    </w:p>
    <w:p w14:paraId="29C51DE2" w14:textId="77777777" w:rsidR="00D241D4" w:rsidRPr="00100AFA" w:rsidRDefault="00D241D4" w:rsidP="001B163D">
      <w:pPr>
        <w:pStyle w:val="af1"/>
        <w:ind w:firstLine="0"/>
        <w:jc w:val="center"/>
      </w:pPr>
    </w:p>
    <w:p w14:paraId="2A13E247" w14:textId="3F107F37" w:rsidR="007D174C" w:rsidRDefault="007D174C" w:rsidP="007D174C">
      <w:pPr>
        <w:pStyle w:val="af1"/>
        <w:keepNext/>
        <w:ind w:firstLine="0"/>
        <w:jc w:val="center"/>
      </w:pPr>
      <w:r w:rsidRPr="007D174C">
        <w:rPr>
          <w:noProof/>
          <w:lang w:val="en-US"/>
        </w:rPr>
        <w:drawing>
          <wp:inline distT="0" distB="0" distL="0" distR="0" wp14:anchorId="160D3319" wp14:editId="547C7948">
            <wp:extent cx="5935688" cy="8557260"/>
            <wp:effectExtent l="0" t="0" r="825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"/>
                    <a:srcRect t="688" b="1798"/>
                    <a:stretch/>
                  </pic:blipFill>
                  <pic:spPr bwMode="auto">
                    <a:xfrm>
                      <a:off x="0" y="0"/>
                      <a:ext cx="5980313" cy="86215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D3B085" w14:textId="5B591510" w:rsidR="00D241D4" w:rsidRDefault="00D241D4" w:rsidP="00D241D4">
      <w:pPr>
        <w:pStyle w:val="affe"/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A35444">
        <w:rPr>
          <w:noProof/>
        </w:rPr>
        <w:t>9</w:t>
      </w:r>
      <w:r>
        <w:fldChar w:fldCharType="end"/>
      </w:r>
      <w:r w:rsidRPr="004F359F">
        <w:t xml:space="preserve">. Диаграмма классов </w:t>
      </w:r>
      <w:r>
        <w:t xml:space="preserve">сервиса запросов к серверу </w:t>
      </w:r>
      <w:r w:rsidRPr="004F359F">
        <w:t>модуля «</w:t>
      </w:r>
      <w:r w:rsidRPr="004F359F">
        <w:rPr>
          <w:lang w:val="en-US"/>
        </w:rPr>
        <w:t>client</w:t>
      </w:r>
      <w:r w:rsidRPr="004F359F">
        <w:t>»</w:t>
      </w:r>
    </w:p>
    <w:p w14:paraId="66C850E0" w14:textId="77777777" w:rsidR="00D241D4" w:rsidRPr="004F359F" w:rsidRDefault="00D241D4" w:rsidP="00D241D4">
      <w:pPr>
        <w:pStyle w:val="affe"/>
      </w:pPr>
    </w:p>
    <w:p w14:paraId="0FF5F5C9" w14:textId="77777777" w:rsidR="00712C30" w:rsidRDefault="00712C30" w:rsidP="00712C30">
      <w:pPr>
        <w:pStyle w:val="af1"/>
        <w:keepNext/>
        <w:ind w:firstLine="0"/>
        <w:jc w:val="center"/>
      </w:pPr>
      <w:r w:rsidRPr="00712C30">
        <w:rPr>
          <w:noProof/>
        </w:rPr>
        <w:drawing>
          <wp:inline distT="0" distB="0" distL="0" distR="0" wp14:anchorId="34C80040" wp14:editId="2D7433D1">
            <wp:extent cx="5644259" cy="4371109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47518" cy="437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43D43" w14:textId="239EB745" w:rsidR="0071243A" w:rsidRPr="006A0293" w:rsidRDefault="00712C30" w:rsidP="00712C30">
      <w:pPr>
        <w:pStyle w:val="affe"/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A35444">
        <w:rPr>
          <w:noProof/>
        </w:rPr>
        <w:t>10</w:t>
      </w:r>
      <w:r>
        <w:fldChar w:fldCharType="end"/>
      </w:r>
      <w:r>
        <w:t xml:space="preserve">. </w:t>
      </w:r>
      <w:r w:rsidRPr="00712C30">
        <w:t xml:space="preserve">Диаграмма классов </w:t>
      </w:r>
      <w:r>
        <w:t>менеджера вывода</w:t>
      </w:r>
      <w:r w:rsidRPr="00712C30">
        <w:t xml:space="preserve"> модуля «</w:t>
      </w:r>
      <w:proofErr w:type="spellStart"/>
      <w:r w:rsidRPr="00712C30">
        <w:t>client</w:t>
      </w:r>
      <w:proofErr w:type="spellEnd"/>
      <w:r w:rsidRPr="00712C30">
        <w:t>»</w:t>
      </w:r>
    </w:p>
    <w:p w14:paraId="4A24CD9F" w14:textId="77777777" w:rsidR="00516840" w:rsidRPr="006A0293" w:rsidRDefault="00516840" w:rsidP="00712C30">
      <w:pPr>
        <w:pStyle w:val="affe"/>
      </w:pPr>
    </w:p>
    <w:p w14:paraId="496CF53B" w14:textId="3C2ED3EC" w:rsidR="007D174C" w:rsidRDefault="00516840" w:rsidP="001B163D">
      <w:pPr>
        <w:pStyle w:val="af1"/>
        <w:ind w:firstLine="0"/>
        <w:jc w:val="center"/>
      </w:pPr>
      <w:r w:rsidRPr="00516840">
        <w:rPr>
          <w:noProof/>
        </w:rPr>
        <w:drawing>
          <wp:inline distT="0" distB="0" distL="0" distR="0" wp14:anchorId="6B84EAB6" wp14:editId="7303737C">
            <wp:extent cx="6120130" cy="3465830"/>
            <wp:effectExtent l="0" t="0" r="0" b="127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6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2115A" w14:textId="59327DF3" w:rsidR="00A142D8" w:rsidRPr="008E0E84" w:rsidRDefault="008E0E84" w:rsidP="008E0E84">
      <w:pPr>
        <w:pStyle w:val="affe"/>
      </w:pPr>
      <w:r w:rsidRPr="00516840">
        <w:t xml:space="preserve">Рис. </w:t>
      </w:r>
      <w:r w:rsidRPr="00516840">
        <w:fldChar w:fldCharType="begin"/>
      </w:r>
      <w:r w:rsidRPr="00516840">
        <w:instrText xml:space="preserve"> SEQ Рис. \* ARABIC </w:instrText>
      </w:r>
      <w:r w:rsidRPr="00516840">
        <w:fldChar w:fldCharType="separate"/>
      </w:r>
      <w:r w:rsidR="00A35444" w:rsidRPr="00516840">
        <w:rPr>
          <w:noProof/>
        </w:rPr>
        <w:t>11</w:t>
      </w:r>
      <w:r w:rsidRPr="00516840">
        <w:fldChar w:fldCharType="end"/>
      </w:r>
      <w:r w:rsidRPr="00516840">
        <w:t xml:space="preserve">. Диаграмма классов части </w:t>
      </w:r>
      <w:proofErr w:type="spellStart"/>
      <w:r w:rsidRPr="00516840">
        <w:t>дэшборда</w:t>
      </w:r>
      <w:proofErr w:type="spellEnd"/>
      <w:r w:rsidRPr="00516840">
        <w:t xml:space="preserve"> и главной страницы</w:t>
      </w:r>
    </w:p>
    <w:p w14:paraId="57E69921" w14:textId="77777777" w:rsidR="00627F32" w:rsidRDefault="00627F32" w:rsidP="000C4E41">
      <w:pPr>
        <w:pStyle w:val="af1"/>
      </w:pPr>
    </w:p>
    <w:p w14:paraId="5E372BBA" w14:textId="2749D920" w:rsidR="006E15C7" w:rsidRDefault="006E15C7" w:rsidP="006269FD">
      <w:pPr>
        <w:pStyle w:val="af1"/>
        <w:spacing w:line="240" w:lineRule="auto"/>
      </w:pPr>
      <w:r>
        <w:t>Используемые в программе методы представлены в табл. 1.</w:t>
      </w:r>
    </w:p>
    <w:p w14:paraId="0595764F" w14:textId="7A793022" w:rsidR="006E15C7" w:rsidRDefault="006E15C7" w:rsidP="006269FD">
      <w:pPr>
        <w:pStyle w:val="af1"/>
        <w:spacing w:line="240" w:lineRule="auto"/>
        <w:jc w:val="right"/>
      </w:pPr>
      <w:r>
        <w:t>Таблица 1</w:t>
      </w:r>
    </w:p>
    <w:p w14:paraId="30D5AA80" w14:textId="5ED86C1C" w:rsidR="006E15C7" w:rsidRDefault="006E15C7" w:rsidP="006269FD">
      <w:pPr>
        <w:pStyle w:val="af1"/>
        <w:spacing w:line="240" w:lineRule="auto"/>
        <w:ind w:firstLine="0"/>
        <w:jc w:val="center"/>
      </w:pPr>
      <w:r>
        <w:t xml:space="preserve">Спецификация </w:t>
      </w:r>
      <w:r w:rsidR="006269FD">
        <w:t>методов</w:t>
      </w:r>
    </w:p>
    <w:tbl>
      <w:tblPr>
        <w:tblStyle w:val="aff4"/>
        <w:tblW w:w="0" w:type="auto"/>
        <w:tblLook w:val="04A0" w:firstRow="1" w:lastRow="0" w:firstColumn="1" w:lastColumn="0" w:noHBand="0" w:noVBand="1"/>
      </w:tblPr>
      <w:tblGrid>
        <w:gridCol w:w="1752"/>
        <w:gridCol w:w="1878"/>
        <w:gridCol w:w="3183"/>
        <w:gridCol w:w="2815"/>
      </w:tblGrid>
      <w:tr w:rsidR="006E15C7" w14:paraId="35A3E0A0" w14:textId="77777777" w:rsidTr="008D4265">
        <w:tc>
          <w:tcPr>
            <w:tcW w:w="1752" w:type="dxa"/>
          </w:tcPr>
          <w:p w14:paraId="71DAEEC3" w14:textId="77777777" w:rsidR="006269FD" w:rsidRDefault="006E15C7" w:rsidP="006E15C7">
            <w:pPr>
              <w:pStyle w:val="af1"/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6E15C7">
              <w:rPr>
                <w:rFonts w:cs="Times New Roman"/>
                <w:sz w:val="24"/>
                <w:szCs w:val="24"/>
              </w:rPr>
              <w:t>Имя</w:t>
            </w:r>
          </w:p>
          <w:p w14:paraId="60B4388B" w14:textId="36C655EB" w:rsidR="006E15C7" w:rsidRPr="006E15C7" w:rsidRDefault="006E15C7" w:rsidP="006E15C7">
            <w:pPr>
              <w:pStyle w:val="af1"/>
              <w:ind w:firstLine="0"/>
              <w:jc w:val="center"/>
              <w:rPr>
                <w:sz w:val="24"/>
                <w:szCs w:val="24"/>
              </w:rPr>
            </w:pPr>
            <w:r w:rsidRPr="006E15C7">
              <w:rPr>
                <w:rFonts w:cs="Times New Roman"/>
                <w:sz w:val="24"/>
                <w:szCs w:val="24"/>
              </w:rPr>
              <w:t>модуля</w:t>
            </w:r>
          </w:p>
        </w:tc>
        <w:tc>
          <w:tcPr>
            <w:tcW w:w="1878" w:type="dxa"/>
          </w:tcPr>
          <w:p w14:paraId="5D26C78E" w14:textId="33C27CFC" w:rsidR="00BB01AC" w:rsidRDefault="006E15C7" w:rsidP="006E15C7">
            <w:pPr>
              <w:autoSpaceDE w:val="0"/>
              <w:autoSpaceDN w:val="0"/>
              <w:adjustRightInd w:val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6E15C7">
              <w:rPr>
                <w:rFonts w:cs="Times New Roman"/>
                <w:sz w:val="24"/>
                <w:szCs w:val="24"/>
              </w:rPr>
              <w:t>Заголовок</w:t>
            </w:r>
          </w:p>
          <w:p w14:paraId="7CEA085B" w14:textId="3BEF0F32" w:rsidR="006E15C7" w:rsidRPr="006E15C7" w:rsidRDefault="006E15C7" w:rsidP="006E15C7">
            <w:pPr>
              <w:autoSpaceDE w:val="0"/>
              <w:autoSpaceDN w:val="0"/>
              <w:adjustRightInd w:val="0"/>
              <w:ind w:firstLine="0"/>
              <w:jc w:val="center"/>
              <w:rPr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метода</w:t>
            </w:r>
          </w:p>
        </w:tc>
        <w:tc>
          <w:tcPr>
            <w:tcW w:w="3183" w:type="dxa"/>
          </w:tcPr>
          <w:p w14:paraId="5EB5A271" w14:textId="77777777" w:rsidR="006E15C7" w:rsidRPr="006E15C7" w:rsidRDefault="006E15C7" w:rsidP="006E15C7">
            <w:pPr>
              <w:autoSpaceDE w:val="0"/>
              <w:autoSpaceDN w:val="0"/>
              <w:adjustRightInd w:val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6E15C7">
              <w:rPr>
                <w:rFonts w:cs="Times New Roman"/>
                <w:sz w:val="24"/>
                <w:szCs w:val="24"/>
              </w:rPr>
              <w:t>Формальные</w:t>
            </w:r>
          </w:p>
          <w:p w14:paraId="394F7F6C" w14:textId="7925C38E" w:rsidR="006E15C7" w:rsidRPr="006E15C7" w:rsidRDefault="006E15C7" w:rsidP="006E15C7">
            <w:pPr>
              <w:pStyle w:val="af1"/>
              <w:ind w:firstLine="0"/>
              <w:jc w:val="center"/>
              <w:rPr>
                <w:sz w:val="24"/>
                <w:szCs w:val="24"/>
              </w:rPr>
            </w:pPr>
            <w:r w:rsidRPr="006E15C7">
              <w:rPr>
                <w:rFonts w:cs="Times New Roman"/>
                <w:sz w:val="24"/>
                <w:szCs w:val="24"/>
              </w:rPr>
              <w:t>параметры</w:t>
            </w:r>
          </w:p>
        </w:tc>
        <w:tc>
          <w:tcPr>
            <w:tcW w:w="2815" w:type="dxa"/>
          </w:tcPr>
          <w:p w14:paraId="38CC1E1D" w14:textId="77777777" w:rsidR="006E15C7" w:rsidRPr="006E15C7" w:rsidRDefault="006E15C7" w:rsidP="006E15C7">
            <w:pPr>
              <w:autoSpaceDE w:val="0"/>
              <w:autoSpaceDN w:val="0"/>
              <w:adjustRightInd w:val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6E15C7">
              <w:rPr>
                <w:rFonts w:cs="Times New Roman"/>
                <w:sz w:val="24"/>
                <w:szCs w:val="24"/>
              </w:rPr>
              <w:t>Выполняемое</w:t>
            </w:r>
          </w:p>
          <w:p w14:paraId="39D82F85" w14:textId="09AC1E5F" w:rsidR="006E15C7" w:rsidRPr="006E15C7" w:rsidRDefault="006E15C7" w:rsidP="006E15C7">
            <w:pPr>
              <w:pStyle w:val="af1"/>
              <w:ind w:firstLine="0"/>
              <w:jc w:val="center"/>
              <w:rPr>
                <w:sz w:val="24"/>
                <w:szCs w:val="24"/>
              </w:rPr>
            </w:pPr>
            <w:r w:rsidRPr="006E15C7">
              <w:rPr>
                <w:rFonts w:cs="Times New Roman"/>
                <w:sz w:val="24"/>
                <w:szCs w:val="24"/>
              </w:rPr>
              <w:t>действие</w:t>
            </w:r>
          </w:p>
        </w:tc>
      </w:tr>
      <w:tr w:rsidR="006E15C7" w14:paraId="79E520FC" w14:textId="77777777" w:rsidTr="008D4265">
        <w:tc>
          <w:tcPr>
            <w:tcW w:w="1752" w:type="dxa"/>
          </w:tcPr>
          <w:p w14:paraId="6AED35C3" w14:textId="35AF27CE" w:rsidR="006E15C7" w:rsidRPr="008D4265" w:rsidRDefault="006E15C7" w:rsidP="006E15C7">
            <w:pPr>
              <w:pStyle w:val="af1"/>
              <w:ind w:firstLine="0"/>
              <w:jc w:val="center"/>
              <w:rPr>
                <w:sz w:val="24"/>
                <w:szCs w:val="24"/>
              </w:rPr>
            </w:pPr>
            <w:r w:rsidRPr="008D4265">
              <w:rPr>
                <w:sz w:val="24"/>
                <w:szCs w:val="24"/>
              </w:rPr>
              <w:t>1</w:t>
            </w:r>
          </w:p>
        </w:tc>
        <w:tc>
          <w:tcPr>
            <w:tcW w:w="1878" w:type="dxa"/>
          </w:tcPr>
          <w:p w14:paraId="2934594D" w14:textId="1B96E58D" w:rsidR="006E15C7" w:rsidRPr="008D4265" w:rsidRDefault="006E15C7" w:rsidP="006E15C7">
            <w:pPr>
              <w:pStyle w:val="af1"/>
              <w:ind w:firstLine="0"/>
              <w:jc w:val="center"/>
              <w:rPr>
                <w:sz w:val="24"/>
                <w:szCs w:val="24"/>
              </w:rPr>
            </w:pPr>
            <w:r w:rsidRPr="008D4265">
              <w:rPr>
                <w:sz w:val="24"/>
                <w:szCs w:val="24"/>
              </w:rPr>
              <w:t>2</w:t>
            </w:r>
          </w:p>
        </w:tc>
        <w:tc>
          <w:tcPr>
            <w:tcW w:w="3183" w:type="dxa"/>
          </w:tcPr>
          <w:p w14:paraId="5852A255" w14:textId="06F1124A" w:rsidR="006E15C7" w:rsidRPr="008D4265" w:rsidRDefault="006E15C7" w:rsidP="006E15C7">
            <w:pPr>
              <w:pStyle w:val="af1"/>
              <w:ind w:firstLine="0"/>
              <w:jc w:val="center"/>
              <w:rPr>
                <w:sz w:val="24"/>
                <w:szCs w:val="24"/>
              </w:rPr>
            </w:pPr>
            <w:r w:rsidRPr="008D4265">
              <w:rPr>
                <w:sz w:val="24"/>
                <w:szCs w:val="24"/>
              </w:rPr>
              <w:t>3</w:t>
            </w:r>
          </w:p>
        </w:tc>
        <w:tc>
          <w:tcPr>
            <w:tcW w:w="2815" w:type="dxa"/>
          </w:tcPr>
          <w:p w14:paraId="752A7C07" w14:textId="69575FF8" w:rsidR="006E15C7" w:rsidRPr="008D4265" w:rsidRDefault="006E15C7" w:rsidP="006E15C7">
            <w:pPr>
              <w:pStyle w:val="af1"/>
              <w:ind w:firstLine="0"/>
              <w:jc w:val="center"/>
              <w:rPr>
                <w:sz w:val="24"/>
                <w:szCs w:val="24"/>
              </w:rPr>
            </w:pPr>
            <w:r w:rsidRPr="008D4265">
              <w:rPr>
                <w:sz w:val="24"/>
                <w:szCs w:val="24"/>
              </w:rPr>
              <w:t>4</w:t>
            </w:r>
          </w:p>
        </w:tc>
      </w:tr>
      <w:tr w:rsidR="006E15C7" w14:paraId="6B50091B" w14:textId="77777777" w:rsidTr="008D4265">
        <w:tc>
          <w:tcPr>
            <w:tcW w:w="1752" w:type="dxa"/>
          </w:tcPr>
          <w:p w14:paraId="662F5AE8" w14:textId="17722EC8" w:rsidR="006E15C7" w:rsidRPr="008D4265" w:rsidRDefault="00BB01AC" w:rsidP="00BB01AC">
            <w:pPr>
              <w:pStyle w:val="af1"/>
              <w:ind w:firstLine="0"/>
              <w:jc w:val="left"/>
            </w:pPr>
            <w:proofErr w:type="spellStart"/>
            <w:r w:rsidRPr="008D4265">
              <w:t>BaseEntity</w:t>
            </w:r>
            <w:proofErr w:type="spellEnd"/>
          </w:p>
        </w:tc>
        <w:tc>
          <w:tcPr>
            <w:tcW w:w="1878" w:type="dxa"/>
          </w:tcPr>
          <w:p w14:paraId="41BF5DC2" w14:textId="3A0E7C21" w:rsidR="006E15C7" w:rsidRPr="008D4265" w:rsidRDefault="00BB01AC" w:rsidP="00BB01AC">
            <w:pPr>
              <w:pStyle w:val="af1"/>
              <w:ind w:firstLine="0"/>
              <w:jc w:val="left"/>
            </w:pPr>
            <w:proofErr w:type="spellStart"/>
            <w:r w:rsidRPr="008D4265">
              <w:t>BaseEntity</w:t>
            </w:r>
            <w:proofErr w:type="spellEnd"/>
          </w:p>
        </w:tc>
        <w:tc>
          <w:tcPr>
            <w:tcW w:w="3183" w:type="dxa"/>
          </w:tcPr>
          <w:p w14:paraId="15B20B46" w14:textId="77777777" w:rsidR="00BB01AC" w:rsidRPr="008D4265" w:rsidRDefault="00BB01AC" w:rsidP="00BB01AC">
            <w:pPr>
              <w:pStyle w:val="af1"/>
              <w:ind w:firstLine="0"/>
              <w:jc w:val="left"/>
            </w:pPr>
            <w:r w:rsidRPr="008D4265">
              <w:t xml:space="preserve">Instant </w:t>
            </w:r>
            <w:proofErr w:type="spellStart"/>
            <w:r w:rsidRPr="008D4265">
              <w:t>createdDate</w:t>
            </w:r>
            <w:proofErr w:type="spellEnd"/>
            <w:r w:rsidRPr="008D4265">
              <w:t>,</w:t>
            </w:r>
          </w:p>
          <w:p w14:paraId="657CAF65" w14:textId="38E3C965" w:rsidR="006E15C7" w:rsidRPr="008D4265" w:rsidRDefault="00BB01AC" w:rsidP="00BB01AC">
            <w:pPr>
              <w:pStyle w:val="af1"/>
              <w:ind w:firstLine="0"/>
              <w:jc w:val="left"/>
            </w:pPr>
            <w:r w:rsidRPr="008D4265">
              <w:t xml:space="preserve">Instant </w:t>
            </w:r>
            <w:proofErr w:type="spellStart"/>
            <w:r w:rsidRPr="008D4265">
              <w:t>lastModifiedDate</w:t>
            </w:r>
            <w:proofErr w:type="spellEnd"/>
          </w:p>
        </w:tc>
        <w:tc>
          <w:tcPr>
            <w:tcW w:w="2815" w:type="dxa"/>
          </w:tcPr>
          <w:p w14:paraId="7B61A050" w14:textId="30D3E161" w:rsidR="006E15C7" w:rsidRPr="008D4265" w:rsidRDefault="00BB01AC" w:rsidP="00BB01AC">
            <w:pPr>
              <w:pStyle w:val="af1"/>
              <w:ind w:firstLine="0"/>
              <w:jc w:val="left"/>
            </w:pPr>
            <w:r w:rsidRPr="008D4265">
              <w:t>Базовый класс для классов-сущностей</w:t>
            </w:r>
          </w:p>
        </w:tc>
      </w:tr>
      <w:tr w:rsidR="006E15C7" w:rsidRPr="00BB01AC" w14:paraId="1F9D17F5" w14:textId="77777777" w:rsidTr="008D4265">
        <w:tc>
          <w:tcPr>
            <w:tcW w:w="1752" w:type="dxa"/>
          </w:tcPr>
          <w:p w14:paraId="787A4E4F" w14:textId="5F90F1C9" w:rsidR="006E15C7" w:rsidRPr="008D4265" w:rsidRDefault="00BB01AC" w:rsidP="00BB01AC">
            <w:pPr>
              <w:pStyle w:val="af1"/>
              <w:ind w:firstLine="0"/>
              <w:jc w:val="left"/>
            </w:pPr>
            <w:r w:rsidRPr="008D4265">
              <w:t>Equipment</w:t>
            </w:r>
          </w:p>
        </w:tc>
        <w:tc>
          <w:tcPr>
            <w:tcW w:w="1878" w:type="dxa"/>
          </w:tcPr>
          <w:p w14:paraId="071B367F" w14:textId="665E331C" w:rsidR="006E15C7" w:rsidRPr="008D4265" w:rsidRDefault="00BB01AC" w:rsidP="00BB01AC">
            <w:pPr>
              <w:pStyle w:val="af1"/>
              <w:ind w:firstLine="0"/>
              <w:jc w:val="left"/>
            </w:pPr>
            <w:r w:rsidRPr="008D4265">
              <w:t>Equipment</w:t>
            </w:r>
          </w:p>
        </w:tc>
        <w:tc>
          <w:tcPr>
            <w:tcW w:w="3183" w:type="dxa"/>
          </w:tcPr>
          <w:p w14:paraId="780691DF" w14:textId="77777777" w:rsidR="00BB01AC" w:rsidRPr="008D4265" w:rsidRDefault="00BB01AC" w:rsidP="00BB01AC">
            <w:pPr>
              <w:pStyle w:val="af1"/>
              <w:ind w:firstLine="0"/>
              <w:jc w:val="left"/>
              <w:rPr>
                <w:lang w:val="en-US"/>
              </w:rPr>
            </w:pPr>
            <w:r w:rsidRPr="008D4265">
              <w:rPr>
                <w:lang w:val="en-US"/>
              </w:rPr>
              <w:t>String name,</w:t>
            </w:r>
          </w:p>
          <w:p w14:paraId="3D46EF0C" w14:textId="77777777" w:rsidR="00BB01AC" w:rsidRPr="008D4265" w:rsidRDefault="00BB01AC" w:rsidP="00BB01AC">
            <w:pPr>
              <w:pStyle w:val="af1"/>
              <w:ind w:firstLine="0"/>
              <w:jc w:val="left"/>
              <w:rPr>
                <w:lang w:val="en-US"/>
              </w:rPr>
            </w:pPr>
            <w:proofErr w:type="spellStart"/>
            <w:r w:rsidRPr="008D4265">
              <w:rPr>
                <w:lang w:val="en-US"/>
              </w:rPr>
              <w:t>EquipmentType</w:t>
            </w:r>
            <w:proofErr w:type="spellEnd"/>
            <w:r w:rsidRPr="008D4265">
              <w:rPr>
                <w:lang w:val="en-US"/>
              </w:rPr>
              <w:t xml:space="preserve"> type,</w:t>
            </w:r>
          </w:p>
          <w:p w14:paraId="55088481" w14:textId="77777777" w:rsidR="00BB01AC" w:rsidRPr="008D4265" w:rsidRDefault="00BB01AC" w:rsidP="00BB01AC">
            <w:pPr>
              <w:pStyle w:val="af1"/>
              <w:ind w:firstLine="0"/>
              <w:jc w:val="left"/>
              <w:rPr>
                <w:lang w:val="en-US"/>
              </w:rPr>
            </w:pPr>
            <w:r w:rsidRPr="008D4265">
              <w:rPr>
                <w:lang w:val="en-US"/>
              </w:rPr>
              <w:t xml:space="preserve">Manufacturer </w:t>
            </w:r>
            <w:proofErr w:type="spellStart"/>
            <w:r w:rsidRPr="008D4265">
              <w:rPr>
                <w:lang w:val="en-US"/>
              </w:rPr>
              <w:t>manufacturer</w:t>
            </w:r>
            <w:proofErr w:type="spellEnd"/>
            <w:r w:rsidRPr="008D4265">
              <w:rPr>
                <w:lang w:val="en-US"/>
              </w:rPr>
              <w:t>,</w:t>
            </w:r>
          </w:p>
          <w:p w14:paraId="1760381B" w14:textId="77777777" w:rsidR="00BB01AC" w:rsidRPr="008D4265" w:rsidRDefault="00BB01AC" w:rsidP="00BB01AC">
            <w:pPr>
              <w:pStyle w:val="af1"/>
              <w:ind w:firstLine="0"/>
              <w:jc w:val="left"/>
              <w:rPr>
                <w:lang w:val="en-US"/>
              </w:rPr>
            </w:pPr>
            <w:r w:rsidRPr="008D4265">
              <w:rPr>
                <w:lang w:val="en-US"/>
              </w:rPr>
              <w:t>Set&lt;Inventory&gt; inventories,</w:t>
            </w:r>
          </w:p>
          <w:p w14:paraId="4C2ECB97" w14:textId="77777777" w:rsidR="00BB01AC" w:rsidRPr="008D4265" w:rsidRDefault="00BB01AC" w:rsidP="00BB01AC">
            <w:pPr>
              <w:pStyle w:val="af1"/>
              <w:ind w:firstLine="0"/>
              <w:jc w:val="left"/>
              <w:rPr>
                <w:lang w:val="en-US"/>
              </w:rPr>
            </w:pPr>
            <w:r w:rsidRPr="008D4265">
              <w:rPr>
                <w:lang w:val="en-US"/>
              </w:rPr>
              <w:t xml:space="preserve"> Instant </w:t>
            </w:r>
            <w:proofErr w:type="spellStart"/>
            <w:r w:rsidRPr="008D4265">
              <w:rPr>
                <w:lang w:val="en-US"/>
              </w:rPr>
              <w:t>createdDate</w:t>
            </w:r>
            <w:proofErr w:type="spellEnd"/>
            <w:r w:rsidRPr="008D4265">
              <w:rPr>
                <w:lang w:val="en-US"/>
              </w:rPr>
              <w:t>,</w:t>
            </w:r>
          </w:p>
          <w:p w14:paraId="3A065B1D" w14:textId="1AF1E018" w:rsidR="006E15C7" w:rsidRPr="008D4265" w:rsidRDefault="00BB01AC" w:rsidP="00BB01AC">
            <w:pPr>
              <w:pStyle w:val="af1"/>
              <w:ind w:firstLine="0"/>
              <w:jc w:val="left"/>
              <w:rPr>
                <w:lang w:val="en-US"/>
              </w:rPr>
            </w:pPr>
            <w:r w:rsidRPr="008D4265">
              <w:rPr>
                <w:lang w:val="en-US"/>
              </w:rPr>
              <w:t xml:space="preserve">Instant </w:t>
            </w:r>
            <w:proofErr w:type="spellStart"/>
            <w:r w:rsidRPr="008D4265">
              <w:rPr>
                <w:lang w:val="en-US"/>
              </w:rPr>
              <w:t>lastModifiedDate</w:t>
            </w:r>
            <w:proofErr w:type="spellEnd"/>
          </w:p>
        </w:tc>
        <w:tc>
          <w:tcPr>
            <w:tcW w:w="2815" w:type="dxa"/>
          </w:tcPr>
          <w:p w14:paraId="20E22B1F" w14:textId="34299956" w:rsidR="006E15C7" w:rsidRPr="008D4265" w:rsidRDefault="00BB01AC" w:rsidP="00BB01AC">
            <w:pPr>
              <w:pStyle w:val="af1"/>
              <w:ind w:firstLine="0"/>
              <w:jc w:val="left"/>
            </w:pPr>
            <w:r w:rsidRPr="008D4265">
              <w:t>Класс-сущность для описания Оборудования</w:t>
            </w:r>
          </w:p>
        </w:tc>
      </w:tr>
      <w:tr w:rsidR="005D559F" w:rsidRPr="005D559F" w14:paraId="03EE321D" w14:textId="77777777" w:rsidTr="008D4265">
        <w:tc>
          <w:tcPr>
            <w:tcW w:w="1752" w:type="dxa"/>
          </w:tcPr>
          <w:p w14:paraId="06A5C6BC" w14:textId="77777777" w:rsidR="005D559F" w:rsidRPr="008D4265" w:rsidRDefault="005D559F" w:rsidP="00BB01AC">
            <w:pPr>
              <w:pStyle w:val="af1"/>
              <w:ind w:firstLine="0"/>
              <w:jc w:val="left"/>
            </w:pPr>
          </w:p>
        </w:tc>
        <w:tc>
          <w:tcPr>
            <w:tcW w:w="1878" w:type="dxa"/>
          </w:tcPr>
          <w:p w14:paraId="20C5D44B" w14:textId="3D9DB0B4" w:rsidR="005D559F" w:rsidRPr="008D4265" w:rsidRDefault="005D559F" w:rsidP="00BB01AC">
            <w:pPr>
              <w:pStyle w:val="af1"/>
              <w:ind w:firstLine="0"/>
              <w:jc w:val="left"/>
            </w:pPr>
            <w:proofErr w:type="spellStart"/>
            <w:r w:rsidRPr="008D4265">
              <w:t>of</w:t>
            </w:r>
            <w:proofErr w:type="spellEnd"/>
          </w:p>
        </w:tc>
        <w:tc>
          <w:tcPr>
            <w:tcW w:w="3183" w:type="dxa"/>
          </w:tcPr>
          <w:p w14:paraId="60FC7D3E" w14:textId="77777777" w:rsidR="005D559F" w:rsidRPr="008D4265" w:rsidRDefault="005D559F" w:rsidP="00BB01AC">
            <w:pPr>
              <w:pStyle w:val="af1"/>
              <w:ind w:firstLine="0"/>
              <w:jc w:val="left"/>
              <w:rPr>
                <w:lang w:val="en-US"/>
              </w:rPr>
            </w:pPr>
            <w:r w:rsidRPr="008D4265">
              <w:rPr>
                <w:lang w:val="en-US"/>
              </w:rPr>
              <w:t>String name,</w:t>
            </w:r>
          </w:p>
          <w:p w14:paraId="00F24678" w14:textId="77777777" w:rsidR="005D559F" w:rsidRPr="008D4265" w:rsidRDefault="005D559F" w:rsidP="00BB01AC">
            <w:pPr>
              <w:pStyle w:val="af1"/>
              <w:ind w:firstLine="0"/>
              <w:jc w:val="left"/>
              <w:rPr>
                <w:lang w:val="en-US"/>
              </w:rPr>
            </w:pPr>
            <w:proofErr w:type="spellStart"/>
            <w:r w:rsidRPr="008D4265">
              <w:rPr>
                <w:lang w:val="en-US"/>
              </w:rPr>
              <w:t>EquipmentType</w:t>
            </w:r>
            <w:proofErr w:type="spellEnd"/>
            <w:r w:rsidRPr="008D4265">
              <w:rPr>
                <w:lang w:val="en-US"/>
              </w:rPr>
              <w:t xml:space="preserve"> type,</w:t>
            </w:r>
          </w:p>
          <w:p w14:paraId="0549653C" w14:textId="77777777" w:rsidR="005D559F" w:rsidRPr="008D4265" w:rsidRDefault="005D559F" w:rsidP="00BB01AC">
            <w:pPr>
              <w:pStyle w:val="af1"/>
              <w:ind w:firstLine="0"/>
              <w:jc w:val="left"/>
              <w:rPr>
                <w:lang w:val="en-US"/>
              </w:rPr>
            </w:pPr>
            <w:r w:rsidRPr="008D4265">
              <w:rPr>
                <w:lang w:val="en-US"/>
              </w:rPr>
              <w:t xml:space="preserve">Manufacturer </w:t>
            </w:r>
            <w:proofErr w:type="spellStart"/>
            <w:r w:rsidRPr="008D4265">
              <w:rPr>
                <w:lang w:val="en-US"/>
              </w:rPr>
              <w:t>manufacturer</w:t>
            </w:r>
            <w:proofErr w:type="spellEnd"/>
            <w:r w:rsidRPr="008D4265">
              <w:rPr>
                <w:lang w:val="en-US"/>
              </w:rPr>
              <w:t>,</w:t>
            </w:r>
          </w:p>
          <w:p w14:paraId="606E0B59" w14:textId="56DA06F2" w:rsidR="005D559F" w:rsidRPr="008D4265" w:rsidRDefault="005D559F" w:rsidP="00BB01AC">
            <w:pPr>
              <w:pStyle w:val="af1"/>
              <w:ind w:firstLine="0"/>
              <w:jc w:val="left"/>
              <w:rPr>
                <w:lang w:val="en-US"/>
              </w:rPr>
            </w:pPr>
            <w:r w:rsidRPr="008D4265">
              <w:rPr>
                <w:lang w:val="en-US"/>
              </w:rPr>
              <w:t>Set&lt;Inventory&gt; inventories</w:t>
            </w:r>
          </w:p>
        </w:tc>
        <w:tc>
          <w:tcPr>
            <w:tcW w:w="2815" w:type="dxa"/>
          </w:tcPr>
          <w:p w14:paraId="78B647D2" w14:textId="2A43F469" w:rsidR="005D559F" w:rsidRPr="008D4265" w:rsidRDefault="005D559F" w:rsidP="00BB01AC">
            <w:pPr>
              <w:pStyle w:val="af1"/>
              <w:ind w:firstLine="0"/>
              <w:jc w:val="left"/>
            </w:pPr>
            <w:r w:rsidRPr="008D4265">
              <w:t>Фабричный метод создания Оборудования</w:t>
            </w:r>
          </w:p>
        </w:tc>
      </w:tr>
      <w:tr w:rsidR="006E15C7" w:rsidRPr="005D559F" w14:paraId="62D67CBF" w14:textId="77777777" w:rsidTr="008D4265">
        <w:tc>
          <w:tcPr>
            <w:tcW w:w="1752" w:type="dxa"/>
          </w:tcPr>
          <w:p w14:paraId="68ACE7B8" w14:textId="6BB0F6D8" w:rsidR="006E15C7" w:rsidRPr="008D4265" w:rsidRDefault="00BB01AC" w:rsidP="00BB01AC">
            <w:pPr>
              <w:pStyle w:val="af1"/>
              <w:ind w:firstLine="0"/>
              <w:jc w:val="left"/>
            </w:pPr>
            <w:proofErr w:type="spellStart"/>
            <w:r w:rsidRPr="008D4265">
              <w:t>EquipmentType</w:t>
            </w:r>
            <w:proofErr w:type="spellEnd"/>
          </w:p>
        </w:tc>
        <w:tc>
          <w:tcPr>
            <w:tcW w:w="1878" w:type="dxa"/>
          </w:tcPr>
          <w:p w14:paraId="4C427641" w14:textId="34057EAA" w:rsidR="006E15C7" w:rsidRPr="008D4265" w:rsidRDefault="00BB01AC" w:rsidP="00BB01AC">
            <w:pPr>
              <w:pStyle w:val="af1"/>
              <w:ind w:firstLine="0"/>
              <w:jc w:val="left"/>
            </w:pPr>
            <w:proofErr w:type="spellStart"/>
            <w:r w:rsidRPr="008D4265">
              <w:t>EquipmentType</w:t>
            </w:r>
            <w:proofErr w:type="spellEnd"/>
          </w:p>
        </w:tc>
        <w:tc>
          <w:tcPr>
            <w:tcW w:w="3183" w:type="dxa"/>
          </w:tcPr>
          <w:p w14:paraId="3EC45D00" w14:textId="77777777" w:rsidR="00BB01AC" w:rsidRPr="008D4265" w:rsidRDefault="00BB01AC" w:rsidP="00BB01AC">
            <w:pPr>
              <w:pStyle w:val="af1"/>
              <w:ind w:firstLine="0"/>
              <w:jc w:val="left"/>
              <w:rPr>
                <w:lang w:val="en-US"/>
              </w:rPr>
            </w:pPr>
            <w:r w:rsidRPr="008D4265">
              <w:rPr>
                <w:lang w:val="en-US"/>
              </w:rPr>
              <w:t>String name,</w:t>
            </w:r>
          </w:p>
          <w:p w14:paraId="2AF547E1" w14:textId="77777777" w:rsidR="00BB01AC" w:rsidRPr="008D4265" w:rsidRDefault="00BB01AC" w:rsidP="00BB01AC">
            <w:pPr>
              <w:pStyle w:val="af1"/>
              <w:ind w:firstLine="0"/>
              <w:jc w:val="left"/>
              <w:rPr>
                <w:lang w:val="en-US"/>
              </w:rPr>
            </w:pPr>
            <w:r w:rsidRPr="008D4265">
              <w:rPr>
                <w:lang w:val="en-US"/>
              </w:rPr>
              <w:t xml:space="preserve">Set&lt;Equipment&gt; </w:t>
            </w:r>
            <w:proofErr w:type="spellStart"/>
            <w:r w:rsidRPr="008D4265">
              <w:rPr>
                <w:lang w:val="en-US"/>
              </w:rPr>
              <w:t>equipments</w:t>
            </w:r>
            <w:proofErr w:type="spellEnd"/>
            <w:r w:rsidRPr="008D4265">
              <w:rPr>
                <w:lang w:val="en-US"/>
              </w:rPr>
              <w:t>,</w:t>
            </w:r>
          </w:p>
          <w:p w14:paraId="1015F7D9" w14:textId="77777777" w:rsidR="00BB01AC" w:rsidRPr="008D4265" w:rsidRDefault="00BB01AC" w:rsidP="00BB01AC">
            <w:pPr>
              <w:pStyle w:val="af1"/>
              <w:ind w:firstLine="0"/>
              <w:jc w:val="left"/>
            </w:pPr>
            <w:r w:rsidRPr="008D4265">
              <w:rPr>
                <w:lang w:val="en-US"/>
              </w:rPr>
              <w:t xml:space="preserve">Instant </w:t>
            </w:r>
            <w:proofErr w:type="spellStart"/>
            <w:r w:rsidRPr="008D4265">
              <w:rPr>
                <w:lang w:val="en-US"/>
              </w:rPr>
              <w:t>createdDate</w:t>
            </w:r>
            <w:proofErr w:type="spellEnd"/>
            <w:r w:rsidRPr="008D4265">
              <w:rPr>
                <w:lang w:val="en-US"/>
              </w:rPr>
              <w:t>,</w:t>
            </w:r>
          </w:p>
          <w:p w14:paraId="2CBF717C" w14:textId="2A015491" w:rsidR="006E15C7" w:rsidRPr="008D4265" w:rsidRDefault="00BB01AC" w:rsidP="00BB01AC">
            <w:pPr>
              <w:pStyle w:val="af1"/>
              <w:ind w:firstLine="0"/>
              <w:jc w:val="left"/>
              <w:rPr>
                <w:lang w:val="en-US"/>
              </w:rPr>
            </w:pPr>
            <w:r w:rsidRPr="008D4265">
              <w:rPr>
                <w:lang w:val="en-US"/>
              </w:rPr>
              <w:t xml:space="preserve">Instant </w:t>
            </w:r>
            <w:proofErr w:type="spellStart"/>
            <w:r w:rsidRPr="008D4265">
              <w:rPr>
                <w:lang w:val="en-US"/>
              </w:rPr>
              <w:t>lastModifiedDate</w:t>
            </w:r>
            <w:proofErr w:type="spellEnd"/>
          </w:p>
        </w:tc>
        <w:tc>
          <w:tcPr>
            <w:tcW w:w="2815" w:type="dxa"/>
          </w:tcPr>
          <w:p w14:paraId="47715BAB" w14:textId="227BE6FF" w:rsidR="006E15C7" w:rsidRPr="008D4265" w:rsidRDefault="005D559F" w:rsidP="00BB01AC">
            <w:pPr>
              <w:pStyle w:val="af1"/>
              <w:ind w:firstLine="0"/>
              <w:jc w:val="left"/>
            </w:pPr>
            <w:r w:rsidRPr="008D4265">
              <w:t>Класс-сущность для описания Типа</w:t>
            </w:r>
            <w:r w:rsidR="006269FD" w:rsidRPr="008D4265">
              <w:t xml:space="preserve"> </w:t>
            </w:r>
            <w:r w:rsidRPr="008D4265">
              <w:t>оборудования</w:t>
            </w:r>
          </w:p>
        </w:tc>
      </w:tr>
      <w:tr w:rsidR="006E15C7" w:rsidRPr="005D559F" w14:paraId="5EA4CEFF" w14:textId="77777777" w:rsidTr="008D4265">
        <w:tc>
          <w:tcPr>
            <w:tcW w:w="1752" w:type="dxa"/>
          </w:tcPr>
          <w:p w14:paraId="597C8C1E" w14:textId="77777777" w:rsidR="006E15C7" w:rsidRPr="008D4265" w:rsidRDefault="006E15C7" w:rsidP="00BB01AC">
            <w:pPr>
              <w:pStyle w:val="af1"/>
              <w:ind w:firstLine="0"/>
              <w:jc w:val="left"/>
            </w:pPr>
          </w:p>
        </w:tc>
        <w:tc>
          <w:tcPr>
            <w:tcW w:w="1878" w:type="dxa"/>
          </w:tcPr>
          <w:p w14:paraId="1A1847D9" w14:textId="14858005" w:rsidR="006E15C7" w:rsidRPr="008D4265" w:rsidRDefault="005D559F" w:rsidP="00BB01AC">
            <w:pPr>
              <w:pStyle w:val="af1"/>
              <w:ind w:firstLine="0"/>
              <w:jc w:val="left"/>
              <w:rPr>
                <w:lang w:val="en-US"/>
              </w:rPr>
            </w:pPr>
            <w:r w:rsidRPr="008D4265">
              <w:rPr>
                <w:lang w:val="en-US"/>
              </w:rPr>
              <w:t>of</w:t>
            </w:r>
          </w:p>
        </w:tc>
        <w:tc>
          <w:tcPr>
            <w:tcW w:w="3183" w:type="dxa"/>
          </w:tcPr>
          <w:p w14:paraId="2A5045F8" w14:textId="77777777" w:rsidR="005D559F" w:rsidRPr="008D4265" w:rsidRDefault="005D559F" w:rsidP="00BB01AC">
            <w:pPr>
              <w:pStyle w:val="af1"/>
              <w:ind w:firstLine="0"/>
              <w:jc w:val="left"/>
              <w:rPr>
                <w:lang w:val="en-US"/>
              </w:rPr>
            </w:pPr>
            <w:r w:rsidRPr="008D4265">
              <w:rPr>
                <w:lang w:val="en-US"/>
              </w:rPr>
              <w:t>String name,</w:t>
            </w:r>
          </w:p>
          <w:p w14:paraId="3089075B" w14:textId="4E5191B9" w:rsidR="006E15C7" w:rsidRPr="008D4265" w:rsidRDefault="005D559F" w:rsidP="00BB01AC">
            <w:pPr>
              <w:pStyle w:val="af1"/>
              <w:ind w:firstLine="0"/>
              <w:jc w:val="left"/>
              <w:rPr>
                <w:lang w:val="en-US"/>
              </w:rPr>
            </w:pPr>
            <w:r w:rsidRPr="008D4265">
              <w:rPr>
                <w:lang w:val="en-US"/>
              </w:rPr>
              <w:t xml:space="preserve">Set&lt;Equipment&gt; </w:t>
            </w:r>
            <w:proofErr w:type="spellStart"/>
            <w:r w:rsidRPr="008D4265">
              <w:rPr>
                <w:lang w:val="en-US"/>
              </w:rPr>
              <w:t>equipments</w:t>
            </w:r>
            <w:proofErr w:type="spellEnd"/>
          </w:p>
        </w:tc>
        <w:tc>
          <w:tcPr>
            <w:tcW w:w="2815" w:type="dxa"/>
          </w:tcPr>
          <w:p w14:paraId="13EBF864" w14:textId="0E275042" w:rsidR="006E15C7" w:rsidRPr="008D4265" w:rsidRDefault="005D559F" w:rsidP="00BB01AC">
            <w:pPr>
              <w:pStyle w:val="af1"/>
              <w:ind w:firstLine="0"/>
              <w:jc w:val="left"/>
            </w:pPr>
            <w:r w:rsidRPr="008D4265">
              <w:t>Фабричный метод создания Типа</w:t>
            </w:r>
          </w:p>
        </w:tc>
      </w:tr>
      <w:tr w:rsidR="006E15C7" w:rsidRPr="005D559F" w14:paraId="2F47B7A0" w14:textId="77777777" w:rsidTr="008D4265">
        <w:tc>
          <w:tcPr>
            <w:tcW w:w="1752" w:type="dxa"/>
          </w:tcPr>
          <w:p w14:paraId="73A5EF17" w14:textId="28A50591" w:rsidR="006E15C7" w:rsidRPr="008D4265" w:rsidRDefault="005D559F" w:rsidP="00BB01AC">
            <w:pPr>
              <w:pStyle w:val="af1"/>
              <w:ind w:firstLine="0"/>
              <w:jc w:val="left"/>
            </w:pPr>
            <w:proofErr w:type="spellStart"/>
            <w:r w:rsidRPr="008D4265">
              <w:t>Inventory</w:t>
            </w:r>
            <w:proofErr w:type="spellEnd"/>
          </w:p>
        </w:tc>
        <w:tc>
          <w:tcPr>
            <w:tcW w:w="1878" w:type="dxa"/>
          </w:tcPr>
          <w:p w14:paraId="3FD2391F" w14:textId="22D5EF79" w:rsidR="006E15C7" w:rsidRPr="008D4265" w:rsidRDefault="005D559F" w:rsidP="00BB01AC">
            <w:pPr>
              <w:pStyle w:val="af1"/>
              <w:ind w:firstLine="0"/>
              <w:jc w:val="left"/>
            </w:pPr>
            <w:proofErr w:type="spellStart"/>
            <w:r w:rsidRPr="008D4265">
              <w:t>Inventory</w:t>
            </w:r>
            <w:proofErr w:type="spellEnd"/>
          </w:p>
        </w:tc>
        <w:tc>
          <w:tcPr>
            <w:tcW w:w="3183" w:type="dxa"/>
          </w:tcPr>
          <w:p w14:paraId="62B4F6D3" w14:textId="77777777" w:rsidR="005D559F" w:rsidRPr="008D4265" w:rsidRDefault="005D559F" w:rsidP="00BB01AC">
            <w:pPr>
              <w:pStyle w:val="af1"/>
              <w:ind w:firstLine="0"/>
              <w:jc w:val="left"/>
              <w:rPr>
                <w:lang w:val="en-US"/>
              </w:rPr>
            </w:pPr>
            <w:r w:rsidRPr="008D4265">
              <w:rPr>
                <w:lang w:val="en-US"/>
              </w:rPr>
              <w:t xml:space="preserve">Equipment </w:t>
            </w:r>
            <w:proofErr w:type="spellStart"/>
            <w:r w:rsidRPr="008D4265">
              <w:rPr>
                <w:lang w:val="en-US"/>
              </w:rPr>
              <w:t>equipment</w:t>
            </w:r>
            <w:proofErr w:type="spellEnd"/>
            <w:r w:rsidRPr="008D4265">
              <w:rPr>
                <w:lang w:val="en-US"/>
              </w:rPr>
              <w:t>,</w:t>
            </w:r>
          </w:p>
          <w:p w14:paraId="19C1F3AA" w14:textId="77777777" w:rsidR="005D559F" w:rsidRPr="008D4265" w:rsidRDefault="005D559F" w:rsidP="00BB01AC">
            <w:pPr>
              <w:pStyle w:val="af1"/>
              <w:ind w:firstLine="0"/>
              <w:jc w:val="left"/>
              <w:rPr>
                <w:lang w:val="en-US"/>
              </w:rPr>
            </w:pPr>
            <w:r w:rsidRPr="008D4265">
              <w:rPr>
                <w:lang w:val="en-US"/>
              </w:rPr>
              <w:t xml:space="preserve">String </w:t>
            </w:r>
            <w:proofErr w:type="spellStart"/>
            <w:r w:rsidRPr="008D4265">
              <w:rPr>
                <w:lang w:val="en-US"/>
              </w:rPr>
              <w:t>serialNumber</w:t>
            </w:r>
            <w:proofErr w:type="spellEnd"/>
            <w:r w:rsidRPr="008D4265">
              <w:rPr>
                <w:lang w:val="en-US"/>
              </w:rPr>
              <w:t>,</w:t>
            </w:r>
          </w:p>
          <w:p w14:paraId="3C699E3E" w14:textId="77777777" w:rsidR="005D559F" w:rsidRPr="008D4265" w:rsidRDefault="005D559F" w:rsidP="00BB01AC">
            <w:pPr>
              <w:pStyle w:val="af1"/>
              <w:ind w:firstLine="0"/>
              <w:jc w:val="left"/>
              <w:rPr>
                <w:lang w:val="en-US"/>
              </w:rPr>
            </w:pPr>
            <w:r w:rsidRPr="008D4265">
              <w:rPr>
                <w:lang w:val="en-US"/>
              </w:rPr>
              <w:t xml:space="preserve">Location </w:t>
            </w:r>
            <w:proofErr w:type="spellStart"/>
            <w:r w:rsidRPr="008D4265">
              <w:rPr>
                <w:lang w:val="en-US"/>
              </w:rPr>
              <w:t>location</w:t>
            </w:r>
            <w:proofErr w:type="spellEnd"/>
            <w:r w:rsidRPr="008D4265">
              <w:rPr>
                <w:lang w:val="en-US"/>
              </w:rPr>
              <w:t>,</w:t>
            </w:r>
          </w:p>
          <w:p w14:paraId="48BBB71A" w14:textId="77777777" w:rsidR="005D559F" w:rsidRPr="008D4265" w:rsidRDefault="005D559F" w:rsidP="00BB01AC">
            <w:pPr>
              <w:pStyle w:val="af1"/>
              <w:ind w:firstLine="0"/>
              <w:jc w:val="left"/>
              <w:rPr>
                <w:lang w:val="en-US"/>
              </w:rPr>
            </w:pPr>
            <w:proofErr w:type="spellStart"/>
            <w:r w:rsidRPr="008D4265">
              <w:rPr>
                <w:lang w:val="en-US"/>
              </w:rPr>
              <w:t>InventoryStatus</w:t>
            </w:r>
            <w:proofErr w:type="spellEnd"/>
            <w:r w:rsidRPr="008D4265">
              <w:rPr>
                <w:lang w:val="en-US"/>
              </w:rPr>
              <w:t xml:space="preserve"> status,</w:t>
            </w:r>
          </w:p>
          <w:p w14:paraId="04C3A72C" w14:textId="77777777" w:rsidR="005D559F" w:rsidRPr="008D4265" w:rsidRDefault="005D559F" w:rsidP="00BB01AC">
            <w:pPr>
              <w:pStyle w:val="af1"/>
              <w:ind w:firstLine="0"/>
              <w:jc w:val="left"/>
              <w:rPr>
                <w:lang w:val="en-US"/>
              </w:rPr>
            </w:pPr>
            <w:r w:rsidRPr="008D4265">
              <w:rPr>
                <w:lang w:val="en-US"/>
              </w:rPr>
              <w:t xml:space="preserve">Instant </w:t>
            </w:r>
            <w:proofErr w:type="spellStart"/>
            <w:r w:rsidRPr="008D4265">
              <w:rPr>
                <w:lang w:val="en-US"/>
              </w:rPr>
              <w:t>createdDate</w:t>
            </w:r>
            <w:proofErr w:type="spellEnd"/>
            <w:r w:rsidRPr="008D4265">
              <w:rPr>
                <w:lang w:val="en-US"/>
              </w:rPr>
              <w:t>,</w:t>
            </w:r>
          </w:p>
          <w:p w14:paraId="7EE62629" w14:textId="29B0F56A" w:rsidR="006E15C7" w:rsidRPr="008D4265" w:rsidRDefault="005D559F" w:rsidP="00BB01AC">
            <w:pPr>
              <w:pStyle w:val="af1"/>
              <w:ind w:firstLine="0"/>
              <w:jc w:val="left"/>
              <w:rPr>
                <w:lang w:val="en-US"/>
              </w:rPr>
            </w:pPr>
            <w:r w:rsidRPr="008D4265">
              <w:rPr>
                <w:lang w:val="en-US"/>
              </w:rPr>
              <w:t xml:space="preserve">Instant </w:t>
            </w:r>
            <w:proofErr w:type="spellStart"/>
            <w:r w:rsidRPr="008D4265">
              <w:rPr>
                <w:lang w:val="en-US"/>
              </w:rPr>
              <w:t>lastModifiedDate</w:t>
            </w:r>
            <w:proofErr w:type="spellEnd"/>
          </w:p>
        </w:tc>
        <w:tc>
          <w:tcPr>
            <w:tcW w:w="2815" w:type="dxa"/>
          </w:tcPr>
          <w:p w14:paraId="5E52F32C" w14:textId="57340F69" w:rsidR="006E15C7" w:rsidRPr="008D4265" w:rsidRDefault="005D559F" w:rsidP="00BB01AC">
            <w:pPr>
              <w:pStyle w:val="af1"/>
              <w:ind w:firstLine="0"/>
              <w:jc w:val="left"/>
            </w:pPr>
            <w:r w:rsidRPr="008D4265">
              <w:t>Класс-сущность для описания Инвентаря</w:t>
            </w:r>
          </w:p>
        </w:tc>
      </w:tr>
      <w:tr w:rsidR="006E15C7" w:rsidRPr="005D559F" w14:paraId="68C93FBB" w14:textId="77777777" w:rsidTr="008D4265">
        <w:tc>
          <w:tcPr>
            <w:tcW w:w="1752" w:type="dxa"/>
          </w:tcPr>
          <w:p w14:paraId="6D5C4A64" w14:textId="77777777" w:rsidR="006E15C7" w:rsidRPr="008D4265" w:rsidRDefault="006E15C7" w:rsidP="00BB01AC">
            <w:pPr>
              <w:pStyle w:val="af1"/>
              <w:ind w:firstLine="0"/>
              <w:jc w:val="left"/>
            </w:pPr>
          </w:p>
        </w:tc>
        <w:tc>
          <w:tcPr>
            <w:tcW w:w="1878" w:type="dxa"/>
          </w:tcPr>
          <w:p w14:paraId="089ED34B" w14:textId="174B7D1F" w:rsidR="006E15C7" w:rsidRPr="008D4265" w:rsidRDefault="005D559F" w:rsidP="00BB01AC">
            <w:pPr>
              <w:pStyle w:val="af1"/>
              <w:ind w:firstLine="0"/>
              <w:jc w:val="left"/>
              <w:rPr>
                <w:lang w:val="en-US"/>
              </w:rPr>
            </w:pPr>
            <w:r w:rsidRPr="008D4265">
              <w:rPr>
                <w:lang w:val="en-US"/>
              </w:rPr>
              <w:t>of</w:t>
            </w:r>
          </w:p>
        </w:tc>
        <w:tc>
          <w:tcPr>
            <w:tcW w:w="3183" w:type="dxa"/>
          </w:tcPr>
          <w:p w14:paraId="5C2DD842" w14:textId="77777777" w:rsidR="005D559F" w:rsidRPr="008D4265" w:rsidRDefault="005D559F" w:rsidP="00BB01AC">
            <w:pPr>
              <w:pStyle w:val="af1"/>
              <w:ind w:firstLine="0"/>
              <w:jc w:val="left"/>
              <w:rPr>
                <w:lang w:val="en-US"/>
              </w:rPr>
            </w:pPr>
            <w:r w:rsidRPr="008D4265">
              <w:rPr>
                <w:lang w:val="en-US"/>
              </w:rPr>
              <w:t xml:space="preserve">Equipment </w:t>
            </w:r>
            <w:proofErr w:type="spellStart"/>
            <w:r w:rsidRPr="008D4265">
              <w:rPr>
                <w:lang w:val="en-US"/>
              </w:rPr>
              <w:t>equipment</w:t>
            </w:r>
            <w:proofErr w:type="spellEnd"/>
            <w:r w:rsidRPr="008D4265">
              <w:rPr>
                <w:lang w:val="en-US"/>
              </w:rPr>
              <w:t>,</w:t>
            </w:r>
          </w:p>
          <w:p w14:paraId="71ACF93C" w14:textId="77777777" w:rsidR="005D559F" w:rsidRPr="008D4265" w:rsidRDefault="005D559F" w:rsidP="00BB01AC">
            <w:pPr>
              <w:pStyle w:val="af1"/>
              <w:ind w:firstLine="0"/>
              <w:jc w:val="left"/>
              <w:rPr>
                <w:lang w:val="en-US"/>
              </w:rPr>
            </w:pPr>
            <w:r w:rsidRPr="008D4265">
              <w:rPr>
                <w:lang w:val="en-US"/>
              </w:rPr>
              <w:t xml:space="preserve">String </w:t>
            </w:r>
            <w:proofErr w:type="spellStart"/>
            <w:r w:rsidRPr="008D4265">
              <w:rPr>
                <w:lang w:val="en-US"/>
              </w:rPr>
              <w:t>serialNumber</w:t>
            </w:r>
            <w:proofErr w:type="spellEnd"/>
            <w:r w:rsidRPr="008D4265">
              <w:rPr>
                <w:lang w:val="en-US"/>
              </w:rPr>
              <w:t>,</w:t>
            </w:r>
          </w:p>
          <w:p w14:paraId="2A45F204" w14:textId="77777777" w:rsidR="005D559F" w:rsidRPr="008D4265" w:rsidRDefault="005D559F" w:rsidP="00BB01AC">
            <w:pPr>
              <w:pStyle w:val="af1"/>
              <w:ind w:firstLine="0"/>
              <w:jc w:val="left"/>
              <w:rPr>
                <w:lang w:val="en-US"/>
              </w:rPr>
            </w:pPr>
            <w:r w:rsidRPr="008D4265">
              <w:rPr>
                <w:lang w:val="en-US"/>
              </w:rPr>
              <w:t xml:space="preserve">Location </w:t>
            </w:r>
            <w:proofErr w:type="spellStart"/>
            <w:r w:rsidRPr="008D4265">
              <w:rPr>
                <w:lang w:val="en-US"/>
              </w:rPr>
              <w:t>location</w:t>
            </w:r>
            <w:proofErr w:type="spellEnd"/>
            <w:r w:rsidRPr="008D4265">
              <w:rPr>
                <w:lang w:val="en-US"/>
              </w:rPr>
              <w:t>,</w:t>
            </w:r>
          </w:p>
          <w:p w14:paraId="501CAC8D" w14:textId="6D748602" w:rsidR="006E15C7" w:rsidRPr="008D4265" w:rsidRDefault="005D559F" w:rsidP="00BB01AC">
            <w:pPr>
              <w:pStyle w:val="af1"/>
              <w:ind w:firstLine="0"/>
              <w:jc w:val="left"/>
              <w:rPr>
                <w:lang w:val="en-US"/>
              </w:rPr>
            </w:pPr>
            <w:proofErr w:type="spellStart"/>
            <w:r w:rsidRPr="008D4265">
              <w:rPr>
                <w:lang w:val="en-US"/>
              </w:rPr>
              <w:t>InventoryStatus</w:t>
            </w:r>
            <w:proofErr w:type="spellEnd"/>
            <w:r w:rsidRPr="008D4265">
              <w:rPr>
                <w:lang w:val="en-US"/>
              </w:rPr>
              <w:t xml:space="preserve"> status</w:t>
            </w:r>
          </w:p>
        </w:tc>
        <w:tc>
          <w:tcPr>
            <w:tcW w:w="2815" w:type="dxa"/>
          </w:tcPr>
          <w:p w14:paraId="771481EC" w14:textId="05E57B4A" w:rsidR="006E15C7" w:rsidRPr="008D4265" w:rsidRDefault="005D559F" w:rsidP="00BB01AC">
            <w:pPr>
              <w:pStyle w:val="af1"/>
              <w:ind w:firstLine="0"/>
              <w:jc w:val="left"/>
            </w:pPr>
            <w:r w:rsidRPr="008D4265">
              <w:t>Фабричный метод создания Инвентаря</w:t>
            </w:r>
          </w:p>
        </w:tc>
      </w:tr>
      <w:tr w:rsidR="005D559F" w:rsidRPr="005D559F" w14:paraId="7674C578" w14:textId="77777777" w:rsidTr="008D4265">
        <w:tc>
          <w:tcPr>
            <w:tcW w:w="1752" w:type="dxa"/>
          </w:tcPr>
          <w:p w14:paraId="485A28ED" w14:textId="61F22E5F" w:rsidR="005D559F" w:rsidRPr="008D4265" w:rsidRDefault="005D559F" w:rsidP="005D559F">
            <w:pPr>
              <w:pStyle w:val="af1"/>
              <w:ind w:firstLine="0"/>
              <w:jc w:val="left"/>
            </w:pPr>
            <w:proofErr w:type="spellStart"/>
            <w:r w:rsidRPr="008D4265">
              <w:t>Location</w:t>
            </w:r>
            <w:proofErr w:type="spellEnd"/>
          </w:p>
        </w:tc>
        <w:tc>
          <w:tcPr>
            <w:tcW w:w="1878" w:type="dxa"/>
          </w:tcPr>
          <w:p w14:paraId="45E0F05A" w14:textId="29EDFE4E" w:rsidR="005D559F" w:rsidRPr="008D4265" w:rsidRDefault="005D559F" w:rsidP="005D559F">
            <w:pPr>
              <w:pStyle w:val="af1"/>
              <w:ind w:firstLine="0"/>
              <w:jc w:val="left"/>
              <w:rPr>
                <w:lang w:val="en-US"/>
              </w:rPr>
            </w:pPr>
            <w:r w:rsidRPr="008D4265">
              <w:rPr>
                <w:lang w:val="en-US"/>
              </w:rPr>
              <w:t>Location</w:t>
            </w:r>
          </w:p>
        </w:tc>
        <w:tc>
          <w:tcPr>
            <w:tcW w:w="3183" w:type="dxa"/>
          </w:tcPr>
          <w:p w14:paraId="4154F4BA" w14:textId="77777777" w:rsidR="005D559F" w:rsidRPr="008D4265" w:rsidRDefault="005D559F" w:rsidP="005D559F">
            <w:pPr>
              <w:pStyle w:val="af1"/>
              <w:ind w:firstLine="0"/>
              <w:rPr>
                <w:lang w:val="en-US"/>
              </w:rPr>
            </w:pPr>
            <w:r w:rsidRPr="008D4265">
              <w:rPr>
                <w:lang w:val="en-US"/>
              </w:rPr>
              <w:t>String address,</w:t>
            </w:r>
          </w:p>
          <w:p w14:paraId="6955534E" w14:textId="77777777" w:rsidR="005D559F" w:rsidRPr="008D4265" w:rsidRDefault="005D559F" w:rsidP="005D559F">
            <w:pPr>
              <w:pStyle w:val="af1"/>
              <w:ind w:firstLine="0"/>
              <w:rPr>
                <w:lang w:val="en-US"/>
              </w:rPr>
            </w:pPr>
            <w:r w:rsidRPr="008D4265">
              <w:rPr>
                <w:lang w:val="en-US"/>
              </w:rPr>
              <w:t xml:space="preserve">String </w:t>
            </w:r>
            <w:proofErr w:type="spellStart"/>
            <w:r w:rsidRPr="008D4265">
              <w:rPr>
                <w:lang w:val="en-US"/>
              </w:rPr>
              <w:t>rackNumber</w:t>
            </w:r>
            <w:proofErr w:type="spellEnd"/>
            <w:r w:rsidRPr="008D4265">
              <w:rPr>
                <w:lang w:val="en-US"/>
              </w:rPr>
              <w:t>,</w:t>
            </w:r>
          </w:p>
          <w:p w14:paraId="73E45E9C" w14:textId="77777777" w:rsidR="005D559F" w:rsidRPr="008D4265" w:rsidRDefault="005D559F" w:rsidP="005D559F">
            <w:pPr>
              <w:pStyle w:val="af1"/>
              <w:ind w:firstLine="0"/>
              <w:rPr>
                <w:lang w:val="en-US"/>
              </w:rPr>
            </w:pPr>
            <w:r w:rsidRPr="008D4265">
              <w:rPr>
                <w:lang w:val="en-US"/>
              </w:rPr>
              <w:t>Set&lt;Inventory&gt; inventories,</w:t>
            </w:r>
          </w:p>
          <w:p w14:paraId="371C6481" w14:textId="77777777" w:rsidR="005D559F" w:rsidRPr="008D4265" w:rsidRDefault="005D559F" w:rsidP="005D559F">
            <w:pPr>
              <w:pStyle w:val="af1"/>
              <w:ind w:firstLine="0"/>
              <w:rPr>
                <w:lang w:val="en-US"/>
              </w:rPr>
            </w:pPr>
            <w:r w:rsidRPr="008D4265">
              <w:rPr>
                <w:lang w:val="en-US"/>
              </w:rPr>
              <w:t xml:space="preserve">Instant </w:t>
            </w:r>
            <w:proofErr w:type="spellStart"/>
            <w:r w:rsidRPr="008D4265">
              <w:rPr>
                <w:lang w:val="en-US"/>
              </w:rPr>
              <w:t>createdDate</w:t>
            </w:r>
            <w:proofErr w:type="spellEnd"/>
            <w:r w:rsidRPr="008D4265">
              <w:rPr>
                <w:lang w:val="en-US"/>
              </w:rPr>
              <w:t>,</w:t>
            </w:r>
          </w:p>
          <w:p w14:paraId="617187E2" w14:textId="7F77EF18" w:rsidR="005D559F" w:rsidRPr="008D4265" w:rsidRDefault="005D559F" w:rsidP="005D559F">
            <w:pPr>
              <w:pStyle w:val="af1"/>
              <w:ind w:firstLine="0"/>
              <w:rPr>
                <w:lang w:val="en-US"/>
              </w:rPr>
            </w:pPr>
            <w:r w:rsidRPr="008D4265">
              <w:rPr>
                <w:lang w:val="en-US"/>
              </w:rPr>
              <w:t xml:space="preserve">Instant </w:t>
            </w:r>
            <w:proofErr w:type="spellStart"/>
            <w:r w:rsidRPr="008D4265">
              <w:rPr>
                <w:lang w:val="en-US"/>
              </w:rPr>
              <w:t>lastModifiedDate</w:t>
            </w:r>
            <w:proofErr w:type="spellEnd"/>
          </w:p>
        </w:tc>
        <w:tc>
          <w:tcPr>
            <w:tcW w:w="2815" w:type="dxa"/>
          </w:tcPr>
          <w:p w14:paraId="5B76C51D" w14:textId="420C1A7C" w:rsidR="005D559F" w:rsidRPr="008D4265" w:rsidRDefault="005D559F" w:rsidP="005D559F">
            <w:pPr>
              <w:pStyle w:val="af1"/>
              <w:ind w:firstLine="0"/>
              <w:jc w:val="left"/>
            </w:pPr>
            <w:r w:rsidRPr="008D4265">
              <w:t>Класс-сущность для описания Адреса расположения</w:t>
            </w:r>
          </w:p>
        </w:tc>
      </w:tr>
      <w:tr w:rsidR="005D559F" w:rsidRPr="005D559F" w14:paraId="1AA65D3A" w14:textId="77777777" w:rsidTr="008D4265">
        <w:tc>
          <w:tcPr>
            <w:tcW w:w="1752" w:type="dxa"/>
          </w:tcPr>
          <w:p w14:paraId="0EFE7F21" w14:textId="77777777" w:rsidR="005D559F" w:rsidRPr="008D4265" w:rsidRDefault="005D559F" w:rsidP="005D559F">
            <w:pPr>
              <w:pStyle w:val="af1"/>
              <w:ind w:firstLine="0"/>
              <w:jc w:val="left"/>
            </w:pPr>
          </w:p>
        </w:tc>
        <w:tc>
          <w:tcPr>
            <w:tcW w:w="1878" w:type="dxa"/>
          </w:tcPr>
          <w:p w14:paraId="545FD401" w14:textId="391B9430" w:rsidR="005D559F" w:rsidRPr="008D4265" w:rsidRDefault="005D559F" w:rsidP="005D559F">
            <w:pPr>
              <w:pStyle w:val="af1"/>
              <w:ind w:firstLine="0"/>
              <w:jc w:val="left"/>
              <w:rPr>
                <w:lang w:val="en-US"/>
              </w:rPr>
            </w:pPr>
            <w:r w:rsidRPr="008D4265">
              <w:rPr>
                <w:lang w:val="en-US"/>
              </w:rPr>
              <w:t>of</w:t>
            </w:r>
          </w:p>
        </w:tc>
        <w:tc>
          <w:tcPr>
            <w:tcW w:w="3183" w:type="dxa"/>
          </w:tcPr>
          <w:p w14:paraId="63BD61D5" w14:textId="77777777" w:rsidR="005D559F" w:rsidRPr="008D4265" w:rsidRDefault="005D559F" w:rsidP="005D559F">
            <w:pPr>
              <w:pStyle w:val="af1"/>
              <w:ind w:firstLine="0"/>
              <w:jc w:val="left"/>
              <w:rPr>
                <w:lang w:val="en-US"/>
              </w:rPr>
            </w:pPr>
            <w:r w:rsidRPr="008D4265">
              <w:rPr>
                <w:lang w:val="en-US"/>
              </w:rPr>
              <w:t>String address,</w:t>
            </w:r>
          </w:p>
          <w:p w14:paraId="5AE4A3FB" w14:textId="77777777" w:rsidR="005D559F" w:rsidRPr="008D4265" w:rsidRDefault="005D559F" w:rsidP="005D559F">
            <w:pPr>
              <w:pStyle w:val="af1"/>
              <w:ind w:firstLine="0"/>
              <w:jc w:val="left"/>
              <w:rPr>
                <w:lang w:val="en-US"/>
              </w:rPr>
            </w:pPr>
            <w:r w:rsidRPr="008D4265">
              <w:rPr>
                <w:lang w:val="en-US"/>
              </w:rPr>
              <w:t xml:space="preserve">String </w:t>
            </w:r>
            <w:proofErr w:type="spellStart"/>
            <w:r w:rsidRPr="008D4265">
              <w:rPr>
                <w:lang w:val="en-US"/>
              </w:rPr>
              <w:t>rackNumber</w:t>
            </w:r>
            <w:proofErr w:type="spellEnd"/>
            <w:r w:rsidRPr="008D4265">
              <w:rPr>
                <w:lang w:val="en-US"/>
              </w:rPr>
              <w:t>,</w:t>
            </w:r>
          </w:p>
          <w:p w14:paraId="7B54FAFC" w14:textId="23825ADD" w:rsidR="005D559F" w:rsidRPr="008D4265" w:rsidRDefault="005D559F" w:rsidP="005D559F">
            <w:pPr>
              <w:pStyle w:val="af1"/>
              <w:ind w:firstLine="0"/>
              <w:jc w:val="left"/>
              <w:rPr>
                <w:lang w:val="en-US"/>
              </w:rPr>
            </w:pPr>
            <w:r w:rsidRPr="008D4265">
              <w:rPr>
                <w:lang w:val="en-US"/>
              </w:rPr>
              <w:t>Set&lt;Inventory&gt; inventories</w:t>
            </w:r>
          </w:p>
        </w:tc>
        <w:tc>
          <w:tcPr>
            <w:tcW w:w="2815" w:type="dxa"/>
          </w:tcPr>
          <w:p w14:paraId="062D8079" w14:textId="73A145B0" w:rsidR="005D559F" w:rsidRPr="008D4265" w:rsidRDefault="005D559F" w:rsidP="005D559F">
            <w:pPr>
              <w:pStyle w:val="af1"/>
              <w:ind w:firstLine="0"/>
              <w:jc w:val="left"/>
            </w:pPr>
            <w:r w:rsidRPr="008D4265">
              <w:t>Фабричный метод создания Адреса расположения</w:t>
            </w:r>
          </w:p>
        </w:tc>
      </w:tr>
      <w:tr w:rsidR="005D559F" w:rsidRPr="005D559F" w14:paraId="386CDC26" w14:textId="77777777" w:rsidTr="008D4265">
        <w:tc>
          <w:tcPr>
            <w:tcW w:w="1752" w:type="dxa"/>
          </w:tcPr>
          <w:p w14:paraId="6577A34A" w14:textId="0BB28C73" w:rsidR="005D559F" w:rsidRPr="008D4265" w:rsidRDefault="005D559F" w:rsidP="005D559F">
            <w:pPr>
              <w:pStyle w:val="af1"/>
              <w:ind w:firstLine="0"/>
              <w:jc w:val="left"/>
            </w:pPr>
            <w:proofErr w:type="spellStart"/>
            <w:r w:rsidRPr="008D4265">
              <w:t>Manufacturer</w:t>
            </w:r>
            <w:proofErr w:type="spellEnd"/>
          </w:p>
        </w:tc>
        <w:tc>
          <w:tcPr>
            <w:tcW w:w="1878" w:type="dxa"/>
          </w:tcPr>
          <w:p w14:paraId="39C04BEA" w14:textId="75770D83" w:rsidR="005D559F" w:rsidRPr="008D4265" w:rsidRDefault="005D559F" w:rsidP="005D559F">
            <w:pPr>
              <w:pStyle w:val="af1"/>
              <w:ind w:firstLine="0"/>
              <w:jc w:val="left"/>
              <w:rPr>
                <w:lang w:val="en-US"/>
              </w:rPr>
            </w:pPr>
            <w:r w:rsidRPr="008D4265">
              <w:rPr>
                <w:lang w:val="en-US"/>
              </w:rPr>
              <w:t>Manufacturer</w:t>
            </w:r>
          </w:p>
        </w:tc>
        <w:tc>
          <w:tcPr>
            <w:tcW w:w="3183" w:type="dxa"/>
          </w:tcPr>
          <w:p w14:paraId="12D975E9" w14:textId="77777777" w:rsidR="005D559F" w:rsidRPr="008D4265" w:rsidRDefault="005D559F" w:rsidP="005D559F">
            <w:pPr>
              <w:pStyle w:val="af1"/>
              <w:ind w:firstLine="0"/>
              <w:rPr>
                <w:lang w:val="en-US"/>
              </w:rPr>
            </w:pPr>
            <w:r w:rsidRPr="008D4265">
              <w:rPr>
                <w:lang w:val="en-US"/>
              </w:rPr>
              <w:t>String name,</w:t>
            </w:r>
          </w:p>
          <w:p w14:paraId="3B8D1C46" w14:textId="77777777" w:rsidR="005D559F" w:rsidRPr="008D4265" w:rsidRDefault="005D559F" w:rsidP="005D559F">
            <w:pPr>
              <w:pStyle w:val="af1"/>
              <w:ind w:firstLine="0"/>
              <w:rPr>
                <w:lang w:val="en-US"/>
              </w:rPr>
            </w:pPr>
            <w:r w:rsidRPr="008D4265">
              <w:rPr>
                <w:lang w:val="en-US"/>
              </w:rPr>
              <w:t>String country,</w:t>
            </w:r>
          </w:p>
          <w:p w14:paraId="2F827ED9" w14:textId="77777777" w:rsidR="005D559F" w:rsidRPr="008D4265" w:rsidRDefault="005D559F" w:rsidP="005D559F">
            <w:pPr>
              <w:pStyle w:val="af1"/>
              <w:ind w:firstLine="0"/>
              <w:rPr>
                <w:lang w:val="en-US"/>
              </w:rPr>
            </w:pPr>
            <w:r w:rsidRPr="008D4265">
              <w:rPr>
                <w:lang w:val="en-US"/>
              </w:rPr>
              <w:t xml:space="preserve">Set&lt;Equipment&gt; </w:t>
            </w:r>
            <w:proofErr w:type="spellStart"/>
            <w:r w:rsidRPr="008D4265">
              <w:rPr>
                <w:lang w:val="en-US"/>
              </w:rPr>
              <w:t>equipments</w:t>
            </w:r>
            <w:proofErr w:type="spellEnd"/>
            <w:r w:rsidRPr="008D4265">
              <w:rPr>
                <w:lang w:val="en-US"/>
              </w:rPr>
              <w:t>,</w:t>
            </w:r>
          </w:p>
          <w:p w14:paraId="3C49275E" w14:textId="77777777" w:rsidR="005D559F" w:rsidRPr="008D4265" w:rsidRDefault="005D559F" w:rsidP="005D559F">
            <w:pPr>
              <w:pStyle w:val="af1"/>
              <w:ind w:firstLine="0"/>
              <w:rPr>
                <w:lang w:val="en-US"/>
              </w:rPr>
            </w:pPr>
            <w:r w:rsidRPr="008D4265">
              <w:rPr>
                <w:lang w:val="en-US"/>
              </w:rPr>
              <w:t xml:space="preserve">Instant </w:t>
            </w:r>
            <w:proofErr w:type="spellStart"/>
            <w:r w:rsidRPr="008D4265">
              <w:rPr>
                <w:lang w:val="en-US"/>
              </w:rPr>
              <w:t>createdDate</w:t>
            </w:r>
            <w:proofErr w:type="spellEnd"/>
            <w:r w:rsidRPr="008D4265">
              <w:rPr>
                <w:lang w:val="en-US"/>
              </w:rPr>
              <w:t>,</w:t>
            </w:r>
          </w:p>
          <w:p w14:paraId="212D176B" w14:textId="5D782780" w:rsidR="005D559F" w:rsidRPr="008D4265" w:rsidRDefault="005D559F" w:rsidP="005D559F">
            <w:pPr>
              <w:pStyle w:val="af1"/>
              <w:ind w:firstLine="0"/>
              <w:jc w:val="left"/>
              <w:rPr>
                <w:lang w:val="en-US"/>
              </w:rPr>
            </w:pPr>
            <w:r w:rsidRPr="008D4265">
              <w:rPr>
                <w:lang w:val="en-US"/>
              </w:rPr>
              <w:t xml:space="preserve">Instant </w:t>
            </w:r>
            <w:proofErr w:type="spellStart"/>
            <w:r w:rsidRPr="008D4265">
              <w:rPr>
                <w:lang w:val="en-US"/>
              </w:rPr>
              <w:t>lastModifiedDate</w:t>
            </w:r>
            <w:proofErr w:type="spellEnd"/>
          </w:p>
        </w:tc>
        <w:tc>
          <w:tcPr>
            <w:tcW w:w="2815" w:type="dxa"/>
          </w:tcPr>
          <w:p w14:paraId="59E81B51" w14:textId="76302CCD" w:rsidR="005D559F" w:rsidRPr="008D4265" w:rsidRDefault="005D559F" w:rsidP="005D559F">
            <w:pPr>
              <w:pStyle w:val="af1"/>
              <w:ind w:firstLine="0"/>
              <w:jc w:val="left"/>
            </w:pPr>
            <w:r w:rsidRPr="008D4265">
              <w:t>Класс-сущность для описания Производителя</w:t>
            </w:r>
          </w:p>
        </w:tc>
      </w:tr>
      <w:tr w:rsidR="005D559F" w:rsidRPr="005D559F" w14:paraId="1CF27C7B" w14:textId="77777777" w:rsidTr="008D4265">
        <w:tc>
          <w:tcPr>
            <w:tcW w:w="1752" w:type="dxa"/>
          </w:tcPr>
          <w:p w14:paraId="1DBCFA68" w14:textId="77777777" w:rsidR="005D559F" w:rsidRPr="008D4265" w:rsidRDefault="005D559F" w:rsidP="005D559F">
            <w:pPr>
              <w:pStyle w:val="af1"/>
              <w:ind w:firstLine="0"/>
              <w:jc w:val="left"/>
            </w:pPr>
          </w:p>
        </w:tc>
        <w:tc>
          <w:tcPr>
            <w:tcW w:w="1878" w:type="dxa"/>
          </w:tcPr>
          <w:p w14:paraId="75DF3614" w14:textId="77777777" w:rsidR="005D559F" w:rsidRPr="008D4265" w:rsidRDefault="005D559F" w:rsidP="005D559F">
            <w:pPr>
              <w:pStyle w:val="af1"/>
              <w:ind w:firstLine="0"/>
              <w:jc w:val="left"/>
            </w:pPr>
          </w:p>
        </w:tc>
        <w:tc>
          <w:tcPr>
            <w:tcW w:w="3183" w:type="dxa"/>
          </w:tcPr>
          <w:p w14:paraId="0CC79D4B" w14:textId="77777777" w:rsidR="005D559F" w:rsidRPr="008D4265" w:rsidRDefault="005D559F" w:rsidP="005D559F">
            <w:pPr>
              <w:pStyle w:val="af1"/>
              <w:ind w:firstLine="0"/>
              <w:jc w:val="left"/>
              <w:rPr>
                <w:lang w:val="en-US"/>
              </w:rPr>
            </w:pPr>
            <w:r w:rsidRPr="008D4265">
              <w:rPr>
                <w:lang w:val="en-US"/>
              </w:rPr>
              <w:t>String name,</w:t>
            </w:r>
          </w:p>
          <w:p w14:paraId="3D6CA13F" w14:textId="4DA9F923" w:rsidR="005D559F" w:rsidRPr="008D4265" w:rsidRDefault="005D559F" w:rsidP="005D559F">
            <w:pPr>
              <w:pStyle w:val="af1"/>
              <w:ind w:firstLine="0"/>
              <w:jc w:val="left"/>
              <w:rPr>
                <w:lang w:val="en-US"/>
              </w:rPr>
            </w:pPr>
            <w:r w:rsidRPr="008D4265">
              <w:rPr>
                <w:lang w:val="en-US"/>
              </w:rPr>
              <w:t>String country,</w:t>
            </w:r>
          </w:p>
          <w:p w14:paraId="0F2A965A" w14:textId="5400CAB0" w:rsidR="005D559F" w:rsidRPr="008D4265" w:rsidRDefault="005D559F" w:rsidP="005D559F">
            <w:pPr>
              <w:pStyle w:val="af1"/>
              <w:ind w:firstLine="0"/>
              <w:jc w:val="left"/>
              <w:rPr>
                <w:lang w:val="en-US"/>
              </w:rPr>
            </w:pPr>
            <w:r w:rsidRPr="008D4265">
              <w:rPr>
                <w:lang w:val="en-US"/>
              </w:rPr>
              <w:t>Set&lt;Equipment&gt; equipment</w:t>
            </w:r>
          </w:p>
        </w:tc>
        <w:tc>
          <w:tcPr>
            <w:tcW w:w="2815" w:type="dxa"/>
          </w:tcPr>
          <w:p w14:paraId="6FD6C28D" w14:textId="09DF3935" w:rsidR="005D559F" w:rsidRPr="008D4265" w:rsidRDefault="005D559F" w:rsidP="005D559F">
            <w:pPr>
              <w:pStyle w:val="af1"/>
              <w:ind w:firstLine="0"/>
              <w:jc w:val="left"/>
            </w:pPr>
            <w:r w:rsidRPr="008D4265">
              <w:t>Фабричный метод создания Производителя</w:t>
            </w:r>
          </w:p>
        </w:tc>
      </w:tr>
      <w:tr w:rsidR="008D4265" w:rsidRPr="005D559F" w14:paraId="1561D980" w14:textId="77777777" w:rsidTr="008D4265">
        <w:tc>
          <w:tcPr>
            <w:tcW w:w="1752" w:type="dxa"/>
          </w:tcPr>
          <w:p w14:paraId="4E4D9304" w14:textId="36450901" w:rsidR="008D4265" w:rsidRPr="008D4265" w:rsidRDefault="008D4265" w:rsidP="008D4265">
            <w:pPr>
              <w:pStyle w:val="af1"/>
              <w:ind w:firstLine="0"/>
              <w:jc w:val="left"/>
            </w:pPr>
            <w:proofErr w:type="spellStart"/>
            <w:r w:rsidRPr="008D4265">
              <w:t>MapperUtils</w:t>
            </w:r>
            <w:proofErr w:type="spellEnd"/>
          </w:p>
        </w:tc>
        <w:tc>
          <w:tcPr>
            <w:tcW w:w="1878" w:type="dxa"/>
          </w:tcPr>
          <w:p w14:paraId="117730D3" w14:textId="77777777" w:rsidR="008D4265" w:rsidRPr="008D4265" w:rsidRDefault="008D4265" w:rsidP="008D4265">
            <w:pPr>
              <w:pStyle w:val="af1"/>
              <w:ind w:firstLine="0"/>
              <w:jc w:val="left"/>
            </w:pPr>
            <w:proofErr w:type="spellStart"/>
            <w:r w:rsidRPr="008D4265">
              <w:t>typeId</w:t>
            </w:r>
            <w:proofErr w:type="spellEnd"/>
          </w:p>
          <w:p w14:paraId="110DDB32" w14:textId="2498D0BE" w:rsidR="008D4265" w:rsidRPr="008D4265" w:rsidRDefault="008D4265" w:rsidP="008D4265">
            <w:pPr>
              <w:pStyle w:val="af1"/>
              <w:ind w:firstLine="0"/>
              <w:jc w:val="left"/>
            </w:pPr>
            <w:proofErr w:type="spellStart"/>
            <w:r w:rsidRPr="008D4265">
              <w:t>ToEquipmentType</w:t>
            </w:r>
            <w:proofErr w:type="spellEnd"/>
          </w:p>
        </w:tc>
        <w:tc>
          <w:tcPr>
            <w:tcW w:w="3183" w:type="dxa"/>
          </w:tcPr>
          <w:p w14:paraId="5B9EBF5D" w14:textId="158CC472" w:rsidR="008D4265" w:rsidRPr="008D4265" w:rsidRDefault="008D4265" w:rsidP="008D4265">
            <w:pPr>
              <w:pStyle w:val="af1"/>
              <w:ind w:firstLine="0"/>
              <w:jc w:val="left"/>
              <w:rPr>
                <w:lang w:val="en-US"/>
              </w:rPr>
            </w:pPr>
            <w:r w:rsidRPr="008D4265">
              <w:t xml:space="preserve">Long </w:t>
            </w:r>
            <w:proofErr w:type="spellStart"/>
            <w:r w:rsidRPr="008D4265">
              <w:t>id</w:t>
            </w:r>
            <w:proofErr w:type="spellEnd"/>
          </w:p>
        </w:tc>
        <w:tc>
          <w:tcPr>
            <w:tcW w:w="2815" w:type="dxa"/>
          </w:tcPr>
          <w:p w14:paraId="74204772" w14:textId="5458FE76" w:rsidR="008D4265" w:rsidRPr="008D4265" w:rsidRDefault="008D4265" w:rsidP="008D4265">
            <w:pPr>
              <w:pStyle w:val="af1"/>
              <w:ind w:firstLine="0"/>
              <w:jc w:val="left"/>
            </w:pPr>
            <w:proofErr w:type="spellStart"/>
            <w:r w:rsidRPr="008D4265">
              <w:t>Маппер</w:t>
            </w:r>
            <w:proofErr w:type="spellEnd"/>
            <w:r w:rsidRPr="008D4265">
              <w:t xml:space="preserve"> возврата Типа оборудования по </w:t>
            </w:r>
            <w:r w:rsidRPr="008D4265">
              <w:rPr>
                <w:lang w:val="en-US"/>
              </w:rPr>
              <w:t>Id</w:t>
            </w:r>
          </w:p>
        </w:tc>
      </w:tr>
      <w:tr w:rsidR="008D4265" w:rsidRPr="005D559F" w14:paraId="56B395E3" w14:textId="77777777" w:rsidTr="008D4265">
        <w:tc>
          <w:tcPr>
            <w:tcW w:w="1752" w:type="dxa"/>
          </w:tcPr>
          <w:p w14:paraId="54154D14" w14:textId="77777777" w:rsidR="008D4265" w:rsidRPr="008D4265" w:rsidRDefault="008D4265" w:rsidP="008D4265">
            <w:pPr>
              <w:pStyle w:val="af1"/>
              <w:ind w:firstLine="0"/>
              <w:jc w:val="left"/>
            </w:pPr>
          </w:p>
        </w:tc>
        <w:tc>
          <w:tcPr>
            <w:tcW w:w="1878" w:type="dxa"/>
          </w:tcPr>
          <w:p w14:paraId="3382DD81" w14:textId="77777777" w:rsidR="008D4265" w:rsidRPr="00D23B15" w:rsidRDefault="008D4265" w:rsidP="008D4265">
            <w:pPr>
              <w:pStyle w:val="af1"/>
              <w:ind w:firstLine="0"/>
              <w:jc w:val="left"/>
            </w:pPr>
            <w:proofErr w:type="spellStart"/>
            <w:r w:rsidRPr="00D23B15">
              <w:t>manufacturerId</w:t>
            </w:r>
            <w:proofErr w:type="spellEnd"/>
          </w:p>
          <w:p w14:paraId="503AE6B6" w14:textId="3E7875C1" w:rsidR="008D4265" w:rsidRPr="008D4265" w:rsidRDefault="008D4265" w:rsidP="008D4265">
            <w:pPr>
              <w:pStyle w:val="af1"/>
              <w:ind w:firstLine="0"/>
              <w:jc w:val="left"/>
            </w:pPr>
            <w:proofErr w:type="spellStart"/>
            <w:r w:rsidRPr="00D23B15">
              <w:t>ToManufacturer</w:t>
            </w:r>
            <w:proofErr w:type="spellEnd"/>
          </w:p>
        </w:tc>
        <w:tc>
          <w:tcPr>
            <w:tcW w:w="3183" w:type="dxa"/>
          </w:tcPr>
          <w:p w14:paraId="7EB1A3EA" w14:textId="2E4A496D" w:rsidR="008D4265" w:rsidRPr="008D4265" w:rsidRDefault="008D4265" w:rsidP="008D4265">
            <w:pPr>
              <w:pStyle w:val="af1"/>
              <w:ind w:firstLine="0"/>
              <w:jc w:val="left"/>
            </w:pPr>
            <w:r w:rsidRPr="00D23B15">
              <w:t xml:space="preserve">Long </w:t>
            </w:r>
            <w:proofErr w:type="spellStart"/>
            <w:r w:rsidRPr="00D23B15">
              <w:t>id</w:t>
            </w:r>
            <w:proofErr w:type="spellEnd"/>
          </w:p>
        </w:tc>
        <w:tc>
          <w:tcPr>
            <w:tcW w:w="2815" w:type="dxa"/>
          </w:tcPr>
          <w:p w14:paraId="7FEA3300" w14:textId="72EFAC0B" w:rsidR="008D4265" w:rsidRPr="008D4265" w:rsidRDefault="008D4265" w:rsidP="008D4265">
            <w:pPr>
              <w:pStyle w:val="af1"/>
              <w:ind w:firstLine="0"/>
              <w:jc w:val="left"/>
            </w:pPr>
            <w:proofErr w:type="spellStart"/>
            <w:r w:rsidRPr="00D23B15">
              <w:t>Маппер</w:t>
            </w:r>
            <w:proofErr w:type="spellEnd"/>
            <w:r w:rsidRPr="00D23B15">
              <w:t xml:space="preserve"> возврата Производителя по Id</w:t>
            </w:r>
          </w:p>
        </w:tc>
      </w:tr>
    </w:tbl>
    <w:p w14:paraId="3036CDF7" w14:textId="77777777" w:rsidR="006E15C7" w:rsidRPr="005D559F" w:rsidRDefault="006E15C7" w:rsidP="000C4E41">
      <w:pPr>
        <w:pStyle w:val="af1"/>
      </w:pPr>
    </w:p>
    <w:p w14:paraId="67345F8A" w14:textId="140FBB75" w:rsidR="00FB28C4" w:rsidRDefault="00FB28C4" w:rsidP="00FB28C4">
      <w:pPr>
        <w:pStyle w:val="af1"/>
        <w:jc w:val="right"/>
      </w:pPr>
      <w:r w:rsidRPr="00FB28C4">
        <w:t xml:space="preserve">Продолжение табл. </w:t>
      </w:r>
      <w:r>
        <w:t>1</w:t>
      </w:r>
    </w:p>
    <w:tbl>
      <w:tblPr>
        <w:tblStyle w:val="aff4"/>
        <w:tblW w:w="0" w:type="auto"/>
        <w:tblLayout w:type="fixed"/>
        <w:tblLook w:val="04A0" w:firstRow="1" w:lastRow="0" w:firstColumn="1" w:lastColumn="0" w:noHBand="0" w:noVBand="1"/>
      </w:tblPr>
      <w:tblGrid>
        <w:gridCol w:w="1696"/>
        <w:gridCol w:w="1985"/>
        <w:gridCol w:w="2693"/>
        <w:gridCol w:w="3254"/>
      </w:tblGrid>
      <w:tr w:rsidR="002C5F7A" w14:paraId="219D2BD3" w14:textId="77777777" w:rsidTr="00D23B15">
        <w:tc>
          <w:tcPr>
            <w:tcW w:w="1696" w:type="dxa"/>
          </w:tcPr>
          <w:p w14:paraId="0C9261F6" w14:textId="6747D7B0" w:rsidR="00FB28C4" w:rsidRPr="00FB28C4" w:rsidRDefault="00FB28C4" w:rsidP="00FB28C4">
            <w:pPr>
              <w:pStyle w:val="af1"/>
              <w:ind w:firstLine="0"/>
              <w:jc w:val="center"/>
              <w:rPr>
                <w:sz w:val="24"/>
                <w:szCs w:val="24"/>
              </w:rPr>
            </w:pPr>
            <w:r w:rsidRPr="00FB28C4">
              <w:rPr>
                <w:sz w:val="24"/>
                <w:szCs w:val="24"/>
              </w:rPr>
              <w:t>1</w:t>
            </w:r>
          </w:p>
        </w:tc>
        <w:tc>
          <w:tcPr>
            <w:tcW w:w="1985" w:type="dxa"/>
          </w:tcPr>
          <w:p w14:paraId="66C4E3A5" w14:textId="4A2A62F0" w:rsidR="00FB28C4" w:rsidRPr="00FB28C4" w:rsidRDefault="00FB28C4" w:rsidP="00FB28C4">
            <w:pPr>
              <w:pStyle w:val="af1"/>
              <w:ind w:firstLine="0"/>
              <w:jc w:val="center"/>
              <w:rPr>
                <w:sz w:val="24"/>
                <w:szCs w:val="24"/>
              </w:rPr>
            </w:pPr>
            <w:r w:rsidRPr="00FB28C4">
              <w:rPr>
                <w:sz w:val="24"/>
                <w:szCs w:val="24"/>
              </w:rPr>
              <w:t>2</w:t>
            </w:r>
          </w:p>
        </w:tc>
        <w:tc>
          <w:tcPr>
            <w:tcW w:w="2693" w:type="dxa"/>
          </w:tcPr>
          <w:p w14:paraId="2A5E2382" w14:textId="57226F85" w:rsidR="00FB28C4" w:rsidRPr="00FB28C4" w:rsidRDefault="00FB28C4" w:rsidP="00FB28C4">
            <w:pPr>
              <w:pStyle w:val="af1"/>
              <w:ind w:firstLine="0"/>
              <w:jc w:val="center"/>
              <w:rPr>
                <w:sz w:val="24"/>
                <w:szCs w:val="24"/>
              </w:rPr>
            </w:pPr>
            <w:r w:rsidRPr="00FB28C4">
              <w:rPr>
                <w:sz w:val="24"/>
                <w:szCs w:val="24"/>
              </w:rPr>
              <w:t>3</w:t>
            </w:r>
          </w:p>
        </w:tc>
        <w:tc>
          <w:tcPr>
            <w:tcW w:w="3254" w:type="dxa"/>
          </w:tcPr>
          <w:p w14:paraId="788501A6" w14:textId="5F1D3574" w:rsidR="00FB28C4" w:rsidRPr="00FB28C4" w:rsidRDefault="00FB28C4" w:rsidP="00FB28C4">
            <w:pPr>
              <w:pStyle w:val="af1"/>
              <w:ind w:firstLine="0"/>
              <w:jc w:val="center"/>
              <w:rPr>
                <w:sz w:val="24"/>
                <w:szCs w:val="24"/>
              </w:rPr>
            </w:pPr>
            <w:r w:rsidRPr="00FB28C4">
              <w:rPr>
                <w:sz w:val="24"/>
                <w:szCs w:val="24"/>
              </w:rPr>
              <w:t>4</w:t>
            </w:r>
          </w:p>
        </w:tc>
      </w:tr>
      <w:tr w:rsidR="002C5F7A" w14:paraId="7413C9F8" w14:textId="77777777" w:rsidTr="00D23B15">
        <w:tc>
          <w:tcPr>
            <w:tcW w:w="1696" w:type="dxa"/>
          </w:tcPr>
          <w:p w14:paraId="4E429F45" w14:textId="77777777" w:rsidR="00FB28C4" w:rsidRPr="00D23B15" w:rsidRDefault="00FB28C4" w:rsidP="00BB01AC">
            <w:pPr>
              <w:pStyle w:val="af1"/>
              <w:ind w:firstLine="0"/>
              <w:jc w:val="left"/>
            </w:pPr>
          </w:p>
        </w:tc>
        <w:tc>
          <w:tcPr>
            <w:tcW w:w="1985" w:type="dxa"/>
          </w:tcPr>
          <w:p w14:paraId="545A1C1E" w14:textId="77777777" w:rsidR="00D23B15" w:rsidRPr="00D23B15" w:rsidRDefault="0061083F" w:rsidP="00BB01AC">
            <w:pPr>
              <w:pStyle w:val="af1"/>
              <w:ind w:firstLine="0"/>
              <w:jc w:val="left"/>
            </w:pPr>
            <w:proofErr w:type="spellStart"/>
            <w:r w:rsidRPr="00D23B15">
              <w:t>locationId</w:t>
            </w:r>
            <w:proofErr w:type="spellEnd"/>
          </w:p>
          <w:p w14:paraId="6CE4FDDE" w14:textId="6EA53E76" w:rsidR="00FB28C4" w:rsidRPr="00D23B15" w:rsidRDefault="0061083F" w:rsidP="00BB01AC">
            <w:pPr>
              <w:pStyle w:val="af1"/>
              <w:ind w:firstLine="0"/>
              <w:jc w:val="left"/>
            </w:pPr>
            <w:proofErr w:type="spellStart"/>
            <w:r w:rsidRPr="00D23B15">
              <w:t>ToLocation</w:t>
            </w:r>
            <w:proofErr w:type="spellEnd"/>
          </w:p>
        </w:tc>
        <w:tc>
          <w:tcPr>
            <w:tcW w:w="2693" w:type="dxa"/>
          </w:tcPr>
          <w:p w14:paraId="27EC2BC1" w14:textId="708B8E84" w:rsidR="00FB28C4" w:rsidRPr="00D23B15" w:rsidRDefault="0061083F" w:rsidP="00BB01AC">
            <w:pPr>
              <w:pStyle w:val="af1"/>
              <w:ind w:firstLine="0"/>
              <w:jc w:val="left"/>
            </w:pPr>
            <w:r w:rsidRPr="00D23B15">
              <w:t xml:space="preserve">Long </w:t>
            </w:r>
            <w:proofErr w:type="spellStart"/>
            <w:r w:rsidRPr="00D23B15">
              <w:t>id</w:t>
            </w:r>
            <w:proofErr w:type="spellEnd"/>
          </w:p>
        </w:tc>
        <w:tc>
          <w:tcPr>
            <w:tcW w:w="3254" w:type="dxa"/>
          </w:tcPr>
          <w:p w14:paraId="2A575991" w14:textId="7F14D14C" w:rsidR="00FB28C4" w:rsidRPr="00D23B15" w:rsidRDefault="003A4F1F" w:rsidP="00BB01AC">
            <w:pPr>
              <w:pStyle w:val="af1"/>
              <w:ind w:firstLine="0"/>
              <w:jc w:val="left"/>
            </w:pPr>
            <w:proofErr w:type="spellStart"/>
            <w:r w:rsidRPr="00D23B15">
              <w:t>Маппер</w:t>
            </w:r>
            <w:proofErr w:type="spellEnd"/>
            <w:r w:rsidRPr="00D23B15">
              <w:t xml:space="preserve"> возврата Адреса расположения по </w:t>
            </w:r>
            <w:proofErr w:type="spellStart"/>
            <w:r w:rsidRPr="00D23B15">
              <w:t>Id</w:t>
            </w:r>
            <w:proofErr w:type="spellEnd"/>
          </w:p>
        </w:tc>
      </w:tr>
      <w:tr w:rsidR="002C5F7A" w14:paraId="22205CCD" w14:textId="77777777" w:rsidTr="00D23B15">
        <w:tc>
          <w:tcPr>
            <w:tcW w:w="1696" w:type="dxa"/>
          </w:tcPr>
          <w:p w14:paraId="36381512" w14:textId="77777777" w:rsidR="00FB28C4" w:rsidRPr="00D23B15" w:rsidRDefault="00FB28C4" w:rsidP="00BB01AC">
            <w:pPr>
              <w:pStyle w:val="af1"/>
              <w:ind w:firstLine="0"/>
              <w:jc w:val="left"/>
            </w:pPr>
          </w:p>
        </w:tc>
        <w:tc>
          <w:tcPr>
            <w:tcW w:w="1985" w:type="dxa"/>
          </w:tcPr>
          <w:p w14:paraId="2AB28429" w14:textId="77777777" w:rsidR="00D23B15" w:rsidRPr="00D23B15" w:rsidRDefault="0061083F" w:rsidP="00BB01AC">
            <w:pPr>
              <w:pStyle w:val="af1"/>
              <w:ind w:firstLine="0"/>
              <w:jc w:val="left"/>
            </w:pPr>
            <w:proofErr w:type="spellStart"/>
            <w:r w:rsidRPr="00D23B15">
              <w:t>equipmentId</w:t>
            </w:r>
            <w:proofErr w:type="spellEnd"/>
          </w:p>
          <w:p w14:paraId="208D359F" w14:textId="1FF5906E" w:rsidR="00FB28C4" w:rsidRPr="00D23B15" w:rsidRDefault="0061083F" w:rsidP="00BB01AC">
            <w:pPr>
              <w:pStyle w:val="af1"/>
              <w:ind w:firstLine="0"/>
              <w:jc w:val="left"/>
            </w:pPr>
            <w:proofErr w:type="spellStart"/>
            <w:r w:rsidRPr="00D23B15">
              <w:t>ToEquipment</w:t>
            </w:r>
            <w:proofErr w:type="spellEnd"/>
          </w:p>
        </w:tc>
        <w:tc>
          <w:tcPr>
            <w:tcW w:w="2693" w:type="dxa"/>
          </w:tcPr>
          <w:p w14:paraId="644EE5AF" w14:textId="2DDC04DF" w:rsidR="00FB28C4" w:rsidRPr="00D23B15" w:rsidRDefault="0061083F" w:rsidP="00BB01AC">
            <w:pPr>
              <w:pStyle w:val="af1"/>
              <w:ind w:firstLine="0"/>
              <w:jc w:val="left"/>
            </w:pPr>
            <w:r w:rsidRPr="00D23B15">
              <w:t xml:space="preserve">Long </w:t>
            </w:r>
            <w:proofErr w:type="spellStart"/>
            <w:r w:rsidRPr="00D23B15">
              <w:t>id</w:t>
            </w:r>
            <w:proofErr w:type="spellEnd"/>
          </w:p>
        </w:tc>
        <w:tc>
          <w:tcPr>
            <w:tcW w:w="3254" w:type="dxa"/>
          </w:tcPr>
          <w:p w14:paraId="41CE4B02" w14:textId="3DE49006" w:rsidR="00FB28C4" w:rsidRPr="00D23B15" w:rsidRDefault="003A4F1F" w:rsidP="00BB01AC">
            <w:pPr>
              <w:pStyle w:val="af1"/>
              <w:ind w:firstLine="0"/>
              <w:jc w:val="left"/>
            </w:pPr>
            <w:proofErr w:type="spellStart"/>
            <w:r w:rsidRPr="00D23B15">
              <w:t>Маппер</w:t>
            </w:r>
            <w:proofErr w:type="spellEnd"/>
            <w:r w:rsidRPr="00D23B15">
              <w:t xml:space="preserve"> возврата Оборудования по </w:t>
            </w:r>
            <w:proofErr w:type="spellStart"/>
            <w:r w:rsidRPr="00D23B15">
              <w:t>Id</w:t>
            </w:r>
            <w:proofErr w:type="spellEnd"/>
          </w:p>
        </w:tc>
      </w:tr>
      <w:tr w:rsidR="002C5F7A" w:rsidRPr="003A4F1F" w14:paraId="02C1E432" w14:textId="77777777" w:rsidTr="00D23B15">
        <w:tc>
          <w:tcPr>
            <w:tcW w:w="1696" w:type="dxa"/>
          </w:tcPr>
          <w:p w14:paraId="4E94EC7A" w14:textId="027C4D03" w:rsidR="00FB28C4" w:rsidRPr="00D23B15" w:rsidRDefault="00FB28C4" w:rsidP="00BB01AC">
            <w:pPr>
              <w:pStyle w:val="af1"/>
              <w:ind w:firstLine="0"/>
              <w:jc w:val="left"/>
            </w:pPr>
          </w:p>
        </w:tc>
        <w:tc>
          <w:tcPr>
            <w:tcW w:w="1985" w:type="dxa"/>
          </w:tcPr>
          <w:p w14:paraId="4240F384" w14:textId="6B49F146" w:rsidR="00FB28C4" w:rsidRPr="00D23B15" w:rsidRDefault="0061083F" w:rsidP="00BB01AC">
            <w:pPr>
              <w:pStyle w:val="af1"/>
              <w:ind w:firstLine="0"/>
              <w:jc w:val="left"/>
            </w:pPr>
            <w:proofErr w:type="spellStart"/>
            <w:r w:rsidRPr="00D23B15">
              <w:t>findByIdOrThrow</w:t>
            </w:r>
            <w:proofErr w:type="spellEnd"/>
          </w:p>
        </w:tc>
        <w:tc>
          <w:tcPr>
            <w:tcW w:w="2693" w:type="dxa"/>
          </w:tcPr>
          <w:p w14:paraId="51EFC2F8" w14:textId="77777777" w:rsidR="0061083F" w:rsidRPr="00D23B15" w:rsidRDefault="0061083F" w:rsidP="00BB01AC">
            <w:pPr>
              <w:pStyle w:val="af1"/>
              <w:ind w:firstLine="0"/>
              <w:jc w:val="left"/>
              <w:rPr>
                <w:lang w:val="en-US"/>
              </w:rPr>
            </w:pPr>
            <w:proofErr w:type="spellStart"/>
            <w:r w:rsidRPr="00D23B15">
              <w:rPr>
                <w:lang w:val="en-US"/>
              </w:rPr>
              <w:t>JpaRepository</w:t>
            </w:r>
            <w:proofErr w:type="spellEnd"/>
            <w:r w:rsidRPr="00D23B15">
              <w:rPr>
                <w:lang w:val="en-US"/>
              </w:rPr>
              <w:t>&lt;T, I&gt; repository,</w:t>
            </w:r>
          </w:p>
          <w:p w14:paraId="06CF1ABE" w14:textId="77777777" w:rsidR="0061083F" w:rsidRPr="00D23B15" w:rsidRDefault="0061083F" w:rsidP="00BB01AC">
            <w:pPr>
              <w:pStyle w:val="af1"/>
              <w:ind w:firstLine="0"/>
              <w:jc w:val="left"/>
              <w:rPr>
                <w:lang w:val="en-US"/>
              </w:rPr>
            </w:pPr>
            <w:r w:rsidRPr="00D23B15">
              <w:rPr>
                <w:lang w:val="en-US"/>
              </w:rPr>
              <w:t xml:space="preserve">I </w:t>
            </w:r>
            <w:proofErr w:type="spellStart"/>
            <w:r w:rsidRPr="00D23B15">
              <w:rPr>
                <w:lang w:val="en-US"/>
              </w:rPr>
              <w:t>id</w:t>
            </w:r>
            <w:proofErr w:type="spellEnd"/>
            <w:r w:rsidRPr="00D23B15">
              <w:rPr>
                <w:lang w:val="en-US"/>
              </w:rPr>
              <w:t>,</w:t>
            </w:r>
          </w:p>
          <w:p w14:paraId="50CAD7B5" w14:textId="7CD15C4E" w:rsidR="00FB28C4" w:rsidRPr="00D23B15" w:rsidRDefault="0061083F" w:rsidP="00BB01AC">
            <w:pPr>
              <w:pStyle w:val="af1"/>
              <w:ind w:firstLine="0"/>
              <w:jc w:val="left"/>
              <w:rPr>
                <w:lang w:val="en-US"/>
              </w:rPr>
            </w:pPr>
            <w:r w:rsidRPr="00D23B15">
              <w:rPr>
                <w:lang w:val="en-US"/>
              </w:rPr>
              <w:t>String error</w:t>
            </w:r>
          </w:p>
        </w:tc>
        <w:tc>
          <w:tcPr>
            <w:tcW w:w="3254" w:type="dxa"/>
          </w:tcPr>
          <w:p w14:paraId="10C222E8" w14:textId="3ACDCA07" w:rsidR="00FB28C4" w:rsidRPr="00D23B15" w:rsidRDefault="0061083F" w:rsidP="00BB01AC">
            <w:pPr>
              <w:pStyle w:val="af1"/>
              <w:ind w:firstLine="0"/>
              <w:jc w:val="left"/>
            </w:pPr>
            <w:r w:rsidRPr="00D23B15">
              <w:t xml:space="preserve">Обобщённый метод </w:t>
            </w:r>
            <w:r w:rsidR="003A4F1F" w:rsidRPr="00D23B15">
              <w:t>возврата сущности по I</w:t>
            </w:r>
            <w:r w:rsidR="003A4F1F" w:rsidRPr="00D23B15">
              <w:rPr>
                <w:lang w:val="en-US"/>
              </w:rPr>
              <w:t>d</w:t>
            </w:r>
          </w:p>
        </w:tc>
      </w:tr>
      <w:tr w:rsidR="002C5F7A" w:rsidRPr="003A4F1F" w14:paraId="6566E506" w14:textId="77777777" w:rsidTr="00D23B15">
        <w:tc>
          <w:tcPr>
            <w:tcW w:w="1696" w:type="dxa"/>
          </w:tcPr>
          <w:p w14:paraId="635BF155" w14:textId="77777777" w:rsidR="00FB28C4" w:rsidRPr="00D23B15" w:rsidRDefault="00FB28C4" w:rsidP="00BB01AC">
            <w:pPr>
              <w:pStyle w:val="af1"/>
              <w:ind w:firstLine="0"/>
              <w:jc w:val="left"/>
            </w:pPr>
          </w:p>
        </w:tc>
        <w:tc>
          <w:tcPr>
            <w:tcW w:w="1985" w:type="dxa"/>
          </w:tcPr>
          <w:p w14:paraId="23A657FE" w14:textId="77777777" w:rsidR="00D23B15" w:rsidRPr="00D23B15" w:rsidRDefault="0061083F" w:rsidP="00BB01AC">
            <w:pPr>
              <w:pStyle w:val="af1"/>
              <w:ind w:firstLine="0"/>
              <w:jc w:val="left"/>
            </w:pPr>
            <w:proofErr w:type="spellStart"/>
            <w:r w:rsidRPr="00D23B15">
              <w:rPr>
                <w:lang w:val="en-US"/>
              </w:rPr>
              <w:t>mapStatus</w:t>
            </w:r>
            <w:proofErr w:type="spellEnd"/>
          </w:p>
          <w:p w14:paraId="5946394C" w14:textId="7BEF3A8E" w:rsidR="00FB28C4" w:rsidRPr="00D23B15" w:rsidRDefault="0061083F" w:rsidP="00BB01AC">
            <w:pPr>
              <w:pStyle w:val="af1"/>
              <w:ind w:firstLine="0"/>
              <w:jc w:val="left"/>
              <w:rPr>
                <w:lang w:val="en-US"/>
              </w:rPr>
            </w:pPr>
            <w:r w:rsidRPr="00D23B15">
              <w:rPr>
                <w:lang w:val="en-US"/>
              </w:rPr>
              <w:t>Description</w:t>
            </w:r>
          </w:p>
        </w:tc>
        <w:tc>
          <w:tcPr>
            <w:tcW w:w="2693" w:type="dxa"/>
          </w:tcPr>
          <w:p w14:paraId="76110D45" w14:textId="77073703" w:rsidR="00FB28C4" w:rsidRPr="00D23B15" w:rsidRDefault="0061083F" w:rsidP="00BB01AC">
            <w:pPr>
              <w:pStyle w:val="af1"/>
              <w:ind w:firstLine="0"/>
              <w:jc w:val="left"/>
              <w:rPr>
                <w:lang w:val="en-US"/>
              </w:rPr>
            </w:pPr>
            <w:proofErr w:type="spellStart"/>
            <w:r w:rsidRPr="00D23B15">
              <w:rPr>
                <w:lang w:val="en-US"/>
              </w:rPr>
              <w:t>InventoryStatus</w:t>
            </w:r>
            <w:proofErr w:type="spellEnd"/>
            <w:r w:rsidRPr="00D23B15">
              <w:rPr>
                <w:lang w:val="en-US"/>
              </w:rPr>
              <w:t xml:space="preserve"> status</w:t>
            </w:r>
          </w:p>
        </w:tc>
        <w:tc>
          <w:tcPr>
            <w:tcW w:w="3254" w:type="dxa"/>
          </w:tcPr>
          <w:p w14:paraId="07370928" w14:textId="7CCA6770" w:rsidR="00FB28C4" w:rsidRPr="00D23B15" w:rsidRDefault="0061083F" w:rsidP="00BB01AC">
            <w:pPr>
              <w:pStyle w:val="af1"/>
              <w:ind w:firstLine="0"/>
              <w:jc w:val="left"/>
            </w:pPr>
            <w:proofErr w:type="spellStart"/>
            <w:r w:rsidRPr="00D23B15">
              <w:t>Маппер</w:t>
            </w:r>
            <w:proofErr w:type="spellEnd"/>
            <w:r w:rsidRPr="00D23B15">
              <w:t xml:space="preserve"> </w:t>
            </w:r>
            <w:r w:rsidR="003A4F1F" w:rsidRPr="00D23B15">
              <w:t>получения значения статуса</w:t>
            </w:r>
          </w:p>
        </w:tc>
      </w:tr>
      <w:tr w:rsidR="00D85795" w:rsidRPr="003A4F1F" w14:paraId="6091604F" w14:textId="77777777" w:rsidTr="00D23B15">
        <w:tc>
          <w:tcPr>
            <w:tcW w:w="1696" w:type="dxa"/>
          </w:tcPr>
          <w:p w14:paraId="5B028009" w14:textId="77777777" w:rsidR="00D85795" w:rsidRPr="00D23B15" w:rsidRDefault="00D85795" w:rsidP="00D85795">
            <w:pPr>
              <w:pStyle w:val="af1"/>
              <w:ind w:firstLine="0"/>
              <w:jc w:val="left"/>
            </w:pPr>
            <w:r w:rsidRPr="00D23B15">
              <w:t>Equipment</w:t>
            </w:r>
          </w:p>
          <w:p w14:paraId="376CF870" w14:textId="78FE9E0E" w:rsidR="00D85795" w:rsidRPr="00D23B15" w:rsidRDefault="00D85795" w:rsidP="00D85795">
            <w:pPr>
              <w:pStyle w:val="af1"/>
              <w:ind w:firstLine="0"/>
              <w:jc w:val="left"/>
            </w:pPr>
            <w:proofErr w:type="spellStart"/>
            <w:r w:rsidRPr="00D23B15">
              <w:t>Mapper</w:t>
            </w:r>
            <w:proofErr w:type="spellEnd"/>
          </w:p>
        </w:tc>
        <w:tc>
          <w:tcPr>
            <w:tcW w:w="1985" w:type="dxa"/>
          </w:tcPr>
          <w:p w14:paraId="6A83B1AF" w14:textId="7EDF1FDD" w:rsidR="00D85795" w:rsidRPr="00D23B15" w:rsidRDefault="00D85795" w:rsidP="00D85795">
            <w:pPr>
              <w:pStyle w:val="af1"/>
              <w:ind w:firstLine="0"/>
              <w:jc w:val="left"/>
            </w:pPr>
            <w:proofErr w:type="spellStart"/>
            <w:r w:rsidRPr="00D23B15">
              <w:t>toRead</w:t>
            </w:r>
            <w:proofErr w:type="spellEnd"/>
          </w:p>
        </w:tc>
        <w:tc>
          <w:tcPr>
            <w:tcW w:w="2693" w:type="dxa"/>
          </w:tcPr>
          <w:p w14:paraId="59446DF9" w14:textId="77777777" w:rsidR="00D85795" w:rsidRPr="00D23B15" w:rsidRDefault="00D85795" w:rsidP="00D85795">
            <w:pPr>
              <w:pStyle w:val="af1"/>
              <w:ind w:firstLine="0"/>
              <w:jc w:val="left"/>
            </w:pPr>
          </w:p>
        </w:tc>
        <w:tc>
          <w:tcPr>
            <w:tcW w:w="3254" w:type="dxa"/>
          </w:tcPr>
          <w:p w14:paraId="313BDCC6" w14:textId="351C4AC9" w:rsidR="00D85795" w:rsidRPr="00D23B15" w:rsidRDefault="00D85795" w:rsidP="00D85795">
            <w:pPr>
              <w:pStyle w:val="af1"/>
              <w:ind w:firstLine="0"/>
              <w:jc w:val="left"/>
            </w:pPr>
            <w:r w:rsidRPr="00D23B15">
              <w:t xml:space="preserve">Возвращает Оборудование из </w:t>
            </w:r>
            <w:r w:rsidRPr="00D23B15">
              <w:rPr>
                <w:lang w:val="en-US"/>
              </w:rPr>
              <w:t>DTO</w:t>
            </w:r>
          </w:p>
        </w:tc>
      </w:tr>
      <w:tr w:rsidR="00D23B15" w:rsidRPr="003A4F1F" w14:paraId="0F4101F1" w14:textId="77777777" w:rsidTr="00D23B15">
        <w:tc>
          <w:tcPr>
            <w:tcW w:w="1696" w:type="dxa"/>
          </w:tcPr>
          <w:p w14:paraId="465776E6" w14:textId="77777777" w:rsidR="00D85795" w:rsidRPr="00D23B15" w:rsidRDefault="00D85795" w:rsidP="00D85795">
            <w:pPr>
              <w:pStyle w:val="af1"/>
              <w:ind w:firstLine="0"/>
              <w:jc w:val="left"/>
            </w:pPr>
          </w:p>
        </w:tc>
        <w:tc>
          <w:tcPr>
            <w:tcW w:w="1985" w:type="dxa"/>
          </w:tcPr>
          <w:p w14:paraId="24791E2A" w14:textId="4292FF07" w:rsidR="00D85795" w:rsidRPr="00D23B15" w:rsidRDefault="00D85795" w:rsidP="00D85795">
            <w:pPr>
              <w:pStyle w:val="af1"/>
              <w:ind w:firstLine="0"/>
              <w:jc w:val="left"/>
            </w:pPr>
            <w:proofErr w:type="spellStart"/>
            <w:r w:rsidRPr="00D23B15">
              <w:t>toRef</w:t>
            </w:r>
            <w:proofErr w:type="spellEnd"/>
          </w:p>
        </w:tc>
        <w:tc>
          <w:tcPr>
            <w:tcW w:w="2693" w:type="dxa"/>
          </w:tcPr>
          <w:p w14:paraId="5586E51B" w14:textId="44CD70FB" w:rsidR="00D85795" w:rsidRPr="00D23B15" w:rsidRDefault="00D85795" w:rsidP="00D85795">
            <w:pPr>
              <w:pStyle w:val="af1"/>
              <w:ind w:firstLine="0"/>
              <w:jc w:val="left"/>
            </w:pPr>
            <w:proofErr w:type="spellStart"/>
            <w:r w:rsidRPr="00D23B15">
              <w:t>Manufacturer</w:t>
            </w:r>
            <w:proofErr w:type="spellEnd"/>
            <w:r w:rsidRPr="00D23B15">
              <w:t xml:space="preserve"> </w:t>
            </w:r>
            <w:proofErr w:type="spellStart"/>
            <w:r w:rsidRPr="00D23B15">
              <w:t>entity</w:t>
            </w:r>
            <w:proofErr w:type="spellEnd"/>
          </w:p>
        </w:tc>
        <w:tc>
          <w:tcPr>
            <w:tcW w:w="3254" w:type="dxa"/>
          </w:tcPr>
          <w:p w14:paraId="33103153" w14:textId="33C88A6F" w:rsidR="00D85795" w:rsidRPr="00D23B15" w:rsidRDefault="00D23B15" w:rsidP="00D85795">
            <w:pPr>
              <w:pStyle w:val="af1"/>
              <w:ind w:firstLine="0"/>
              <w:jc w:val="left"/>
            </w:pPr>
            <w:r w:rsidRPr="00D23B15">
              <w:t xml:space="preserve">Возвращает </w:t>
            </w:r>
            <w:proofErr w:type="spellStart"/>
            <w:r w:rsidRPr="00D23B15">
              <w:t>Id</w:t>
            </w:r>
            <w:proofErr w:type="spellEnd"/>
            <w:r w:rsidRPr="00D23B15">
              <w:t xml:space="preserve"> из Производитель</w:t>
            </w:r>
          </w:p>
        </w:tc>
      </w:tr>
      <w:tr w:rsidR="00D23B15" w:rsidRPr="003A4F1F" w14:paraId="5F266747" w14:textId="77777777" w:rsidTr="00D23B15">
        <w:tc>
          <w:tcPr>
            <w:tcW w:w="1696" w:type="dxa"/>
          </w:tcPr>
          <w:p w14:paraId="3AF9A08C" w14:textId="77777777" w:rsidR="00D85795" w:rsidRPr="00D23B15" w:rsidRDefault="00D85795" w:rsidP="00D85795">
            <w:pPr>
              <w:pStyle w:val="af1"/>
              <w:ind w:firstLine="0"/>
              <w:jc w:val="left"/>
            </w:pPr>
          </w:p>
        </w:tc>
        <w:tc>
          <w:tcPr>
            <w:tcW w:w="1985" w:type="dxa"/>
          </w:tcPr>
          <w:p w14:paraId="1590FF1E" w14:textId="125C90CA" w:rsidR="00D85795" w:rsidRPr="00D23B15" w:rsidRDefault="00D85795" w:rsidP="00D85795">
            <w:pPr>
              <w:pStyle w:val="af1"/>
              <w:ind w:firstLine="0"/>
              <w:jc w:val="left"/>
            </w:pPr>
            <w:proofErr w:type="spellStart"/>
            <w:r w:rsidRPr="00D23B15">
              <w:t>toRef</w:t>
            </w:r>
            <w:proofErr w:type="spellEnd"/>
          </w:p>
        </w:tc>
        <w:tc>
          <w:tcPr>
            <w:tcW w:w="2693" w:type="dxa"/>
          </w:tcPr>
          <w:p w14:paraId="7697D6B8" w14:textId="16112ECC" w:rsidR="00D85795" w:rsidRPr="00D23B15" w:rsidRDefault="00D85795" w:rsidP="00D85795">
            <w:pPr>
              <w:pStyle w:val="af1"/>
              <w:ind w:firstLine="0"/>
              <w:jc w:val="left"/>
            </w:pPr>
            <w:proofErr w:type="spellStart"/>
            <w:r w:rsidRPr="00D23B15">
              <w:t>Inventory</w:t>
            </w:r>
            <w:proofErr w:type="spellEnd"/>
            <w:r w:rsidRPr="00D23B15">
              <w:t xml:space="preserve"> </w:t>
            </w:r>
            <w:proofErr w:type="spellStart"/>
            <w:r w:rsidRPr="00D23B15">
              <w:t>entity</w:t>
            </w:r>
            <w:proofErr w:type="spellEnd"/>
          </w:p>
        </w:tc>
        <w:tc>
          <w:tcPr>
            <w:tcW w:w="3254" w:type="dxa"/>
          </w:tcPr>
          <w:p w14:paraId="3A155338" w14:textId="155361CC" w:rsidR="00D85795" w:rsidRPr="00D23B15" w:rsidRDefault="00D23B15" w:rsidP="00D85795">
            <w:pPr>
              <w:pStyle w:val="af1"/>
              <w:ind w:firstLine="0"/>
              <w:jc w:val="left"/>
            </w:pPr>
            <w:r w:rsidRPr="00D23B15">
              <w:t xml:space="preserve">Возвращает </w:t>
            </w:r>
            <w:proofErr w:type="spellStart"/>
            <w:r w:rsidRPr="00D23B15">
              <w:t>Id</w:t>
            </w:r>
            <w:proofErr w:type="spellEnd"/>
            <w:r w:rsidRPr="00D23B15">
              <w:t xml:space="preserve"> из Инвентарь</w:t>
            </w:r>
          </w:p>
        </w:tc>
      </w:tr>
      <w:tr w:rsidR="00D23B15" w:rsidRPr="003A4F1F" w14:paraId="334E8C3E" w14:textId="77777777" w:rsidTr="00D23B15">
        <w:tc>
          <w:tcPr>
            <w:tcW w:w="1696" w:type="dxa"/>
          </w:tcPr>
          <w:p w14:paraId="6CE8C070" w14:textId="77777777" w:rsidR="00D85795" w:rsidRPr="00D23B15" w:rsidRDefault="00D85795" w:rsidP="00D85795">
            <w:pPr>
              <w:pStyle w:val="af1"/>
              <w:ind w:firstLine="0"/>
              <w:jc w:val="left"/>
            </w:pPr>
          </w:p>
        </w:tc>
        <w:tc>
          <w:tcPr>
            <w:tcW w:w="1985" w:type="dxa"/>
          </w:tcPr>
          <w:p w14:paraId="382B8478" w14:textId="6D8ABA34" w:rsidR="00D85795" w:rsidRPr="00D23B15" w:rsidRDefault="00D85795" w:rsidP="00D85795">
            <w:pPr>
              <w:pStyle w:val="af1"/>
              <w:ind w:firstLine="0"/>
              <w:jc w:val="left"/>
            </w:pPr>
            <w:proofErr w:type="spellStart"/>
            <w:r w:rsidRPr="00D23B15">
              <w:t>toCreate</w:t>
            </w:r>
            <w:proofErr w:type="spellEnd"/>
          </w:p>
        </w:tc>
        <w:tc>
          <w:tcPr>
            <w:tcW w:w="2693" w:type="dxa"/>
          </w:tcPr>
          <w:p w14:paraId="7885CC21" w14:textId="1962E67A" w:rsidR="00D85795" w:rsidRPr="00D23B15" w:rsidRDefault="00D23B15" w:rsidP="00D85795">
            <w:pPr>
              <w:pStyle w:val="af1"/>
              <w:ind w:firstLine="0"/>
              <w:jc w:val="left"/>
            </w:pPr>
            <w:proofErr w:type="spellStart"/>
            <w:r w:rsidRPr="00D23B15">
              <w:t>EquipmentCreate</w:t>
            </w:r>
            <w:proofErr w:type="spellEnd"/>
            <w:r w:rsidRPr="00D23B15">
              <w:t xml:space="preserve"> </w:t>
            </w:r>
            <w:proofErr w:type="spellStart"/>
            <w:r w:rsidRPr="00D23B15">
              <w:t>dto</w:t>
            </w:r>
            <w:proofErr w:type="spellEnd"/>
          </w:p>
        </w:tc>
        <w:tc>
          <w:tcPr>
            <w:tcW w:w="3254" w:type="dxa"/>
          </w:tcPr>
          <w:p w14:paraId="3FF4F457" w14:textId="6870F8A9" w:rsidR="00D85795" w:rsidRPr="00D23B15" w:rsidRDefault="00D85795" w:rsidP="00D85795">
            <w:pPr>
              <w:pStyle w:val="af1"/>
              <w:ind w:firstLine="0"/>
              <w:jc w:val="left"/>
              <w:rPr>
                <w:lang w:val="en-US"/>
              </w:rPr>
            </w:pPr>
            <w:r w:rsidRPr="00D23B15">
              <w:t xml:space="preserve">Создаёт Оборудование из </w:t>
            </w:r>
            <w:r w:rsidRPr="00D23B15">
              <w:rPr>
                <w:lang w:val="en-US"/>
              </w:rPr>
              <w:t>DTO</w:t>
            </w:r>
          </w:p>
        </w:tc>
      </w:tr>
      <w:tr w:rsidR="00D23B15" w:rsidRPr="003A4F1F" w14:paraId="0A8E946C" w14:textId="77777777" w:rsidTr="00D23B15">
        <w:tc>
          <w:tcPr>
            <w:tcW w:w="1696" w:type="dxa"/>
          </w:tcPr>
          <w:p w14:paraId="56877216" w14:textId="77777777" w:rsidR="00D85795" w:rsidRPr="00D23B15" w:rsidRDefault="00D85795" w:rsidP="00D85795">
            <w:pPr>
              <w:pStyle w:val="af1"/>
              <w:ind w:firstLine="0"/>
              <w:jc w:val="left"/>
            </w:pPr>
          </w:p>
        </w:tc>
        <w:tc>
          <w:tcPr>
            <w:tcW w:w="1985" w:type="dxa"/>
          </w:tcPr>
          <w:p w14:paraId="2530AA95" w14:textId="1E4BBE34" w:rsidR="00D85795" w:rsidRPr="00D23B15" w:rsidRDefault="00D85795" w:rsidP="00D85795">
            <w:pPr>
              <w:pStyle w:val="af1"/>
              <w:ind w:firstLine="0"/>
              <w:jc w:val="left"/>
            </w:pPr>
            <w:proofErr w:type="spellStart"/>
            <w:r w:rsidRPr="00D23B15">
              <w:t>update</w:t>
            </w:r>
            <w:proofErr w:type="spellEnd"/>
          </w:p>
        </w:tc>
        <w:tc>
          <w:tcPr>
            <w:tcW w:w="2693" w:type="dxa"/>
          </w:tcPr>
          <w:p w14:paraId="3BEB0EE2" w14:textId="77777777" w:rsidR="00D23B15" w:rsidRPr="00D23B15" w:rsidRDefault="00D23B15" w:rsidP="00D85795">
            <w:pPr>
              <w:pStyle w:val="af1"/>
              <w:ind w:firstLine="0"/>
              <w:jc w:val="left"/>
              <w:rPr>
                <w:lang w:val="en-US"/>
              </w:rPr>
            </w:pPr>
            <w:proofErr w:type="spellStart"/>
            <w:r w:rsidRPr="00D23B15">
              <w:rPr>
                <w:lang w:val="en-US"/>
              </w:rPr>
              <w:t>EquipmentUpdate</w:t>
            </w:r>
            <w:proofErr w:type="spellEnd"/>
            <w:r w:rsidRPr="00D23B15">
              <w:rPr>
                <w:lang w:val="en-US"/>
              </w:rPr>
              <w:t xml:space="preserve"> </w:t>
            </w:r>
            <w:proofErr w:type="spellStart"/>
            <w:r w:rsidRPr="00D23B15">
              <w:rPr>
                <w:lang w:val="en-US"/>
              </w:rPr>
              <w:t>dto</w:t>
            </w:r>
            <w:proofErr w:type="spellEnd"/>
            <w:r w:rsidRPr="00D23B15">
              <w:rPr>
                <w:lang w:val="en-US"/>
              </w:rPr>
              <w:t>,</w:t>
            </w:r>
          </w:p>
          <w:p w14:paraId="570CED58" w14:textId="5255AD6D" w:rsidR="00D85795" w:rsidRPr="00D23B15" w:rsidRDefault="00D23B15" w:rsidP="00D85795">
            <w:pPr>
              <w:pStyle w:val="af1"/>
              <w:ind w:firstLine="0"/>
              <w:jc w:val="left"/>
              <w:rPr>
                <w:lang w:val="en-US"/>
              </w:rPr>
            </w:pPr>
            <w:r w:rsidRPr="00D23B15">
              <w:rPr>
                <w:lang w:val="en-US"/>
              </w:rPr>
              <w:t>@MappingTarget Equipment entity</w:t>
            </w:r>
          </w:p>
        </w:tc>
        <w:tc>
          <w:tcPr>
            <w:tcW w:w="3254" w:type="dxa"/>
          </w:tcPr>
          <w:p w14:paraId="25FA334B" w14:textId="4D1C2D54" w:rsidR="00D85795" w:rsidRPr="00D23B15" w:rsidRDefault="00D85795" w:rsidP="00D85795">
            <w:pPr>
              <w:pStyle w:val="af1"/>
              <w:ind w:firstLine="0"/>
              <w:jc w:val="left"/>
            </w:pPr>
            <w:r w:rsidRPr="00D23B15">
              <w:t>Обновляет Оборудование</w:t>
            </w:r>
            <w:r w:rsidRPr="00D23B15">
              <w:rPr>
                <w:lang w:val="en-US"/>
              </w:rPr>
              <w:t xml:space="preserve"> </w:t>
            </w:r>
            <w:r w:rsidRPr="00D23B15">
              <w:t xml:space="preserve">по </w:t>
            </w:r>
            <w:r w:rsidRPr="00D23B15">
              <w:rPr>
                <w:lang w:val="en-US"/>
              </w:rPr>
              <w:t>DTO</w:t>
            </w:r>
          </w:p>
        </w:tc>
      </w:tr>
      <w:tr w:rsidR="00D23B15" w:rsidRPr="003A4F1F" w14:paraId="2D6E0049" w14:textId="77777777" w:rsidTr="00D23B15">
        <w:tc>
          <w:tcPr>
            <w:tcW w:w="1696" w:type="dxa"/>
          </w:tcPr>
          <w:p w14:paraId="5BBD22C0" w14:textId="77777777" w:rsidR="00D85795" w:rsidRPr="00D23B15" w:rsidRDefault="00D85795" w:rsidP="00D85795">
            <w:pPr>
              <w:pStyle w:val="af1"/>
              <w:ind w:firstLine="0"/>
              <w:jc w:val="left"/>
            </w:pPr>
            <w:proofErr w:type="spellStart"/>
            <w:r w:rsidRPr="00D23B15">
              <w:t>EquipmentType</w:t>
            </w:r>
            <w:proofErr w:type="spellEnd"/>
          </w:p>
          <w:p w14:paraId="2066EF9B" w14:textId="09F6CA57" w:rsidR="00D85795" w:rsidRPr="00D23B15" w:rsidRDefault="00D85795" w:rsidP="00D85795">
            <w:pPr>
              <w:pStyle w:val="af1"/>
              <w:ind w:firstLine="0"/>
              <w:jc w:val="left"/>
            </w:pPr>
            <w:proofErr w:type="spellStart"/>
            <w:r w:rsidRPr="00D23B15">
              <w:t>Mapper</w:t>
            </w:r>
            <w:proofErr w:type="spellEnd"/>
          </w:p>
        </w:tc>
        <w:tc>
          <w:tcPr>
            <w:tcW w:w="1985" w:type="dxa"/>
          </w:tcPr>
          <w:p w14:paraId="2802CFD9" w14:textId="0ADA75CB" w:rsidR="00D85795" w:rsidRPr="00D23B15" w:rsidRDefault="00D85795" w:rsidP="00D85795">
            <w:pPr>
              <w:pStyle w:val="af1"/>
              <w:ind w:firstLine="0"/>
              <w:jc w:val="left"/>
            </w:pPr>
            <w:proofErr w:type="spellStart"/>
            <w:r w:rsidRPr="00D23B15">
              <w:t>toRead</w:t>
            </w:r>
            <w:proofErr w:type="spellEnd"/>
          </w:p>
        </w:tc>
        <w:tc>
          <w:tcPr>
            <w:tcW w:w="2693" w:type="dxa"/>
          </w:tcPr>
          <w:p w14:paraId="0EEC76B3" w14:textId="3C152508" w:rsidR="00D85795" w:rsidRPr="00D23B15" w:rsidRDefault="00D23B15" w:rsidP="00D85795">
            <w:pPr>
              <w:pStyle w:val="af1"/>
              <w:ind w:firstLine="0"/>
              <w:jc w:val="left"/>
            </w:pPr>
            <w:proofErr w:type="spellStart"/>
            <w:r w:rsidRPr="00D23B15">
              <w:t>EquipmentType</w:t>
            </w:r>
            <w:proofErr w:type="spellEnd"/>
            <w:r w:rsidRPr="00D23B15">
              <w:t xml:space="preserve"> </w:t>
            </w:r>
            <w:proofErr w:type="spellStart"/>
            <w:r w:rsidRPr="00D23B15">
              <w:t>entity</w:t>
            </w:r>
            <w:proofErr w:type="spellEnd"/>
          </w:p>
        </w:tc>
        <w:tc>
          <w:tcPr>
            <w:tcW w:w="3254" w:type="dxa"/>
          </w:tcPr>
          <w:p w14:paraId="209273B7" w14:textId="42C581FE" w:rsidR="00D85795" w:rsidRPr="00D23B15" w:rsidRDefault="00D85795" w:rsidP="00D85795">
            <w:pPr>
              <w:pStyle w:val="af1"/>
              <w:ind w:firstLine="0"/>
              <w:jc w:val="left"/>
            </w:pPr>
            <w:r w:rsidRPr="00D23B15">
              <w:t xml:space="preserve">Возвращает Тип оборудования из </w:t>
            </w:r>
            <w:r w:rsidRPr="00D23B15">
              <w:rPr>
                <w:lang w:val="en-US"/>
              </w:rPr>
              <w:t>DTO</w:t>
            </w:r>
          </w:p>
        </w:tc>
      </w:tr>
      <w:tr w:rsidR="00D85795" w:rsidRPr="003A4F1F" w14:paraId="352705F6" w14:textId="77777777" w:rsidTr="00D23B15">
        <w:tc>
          <w:tcPr>
            <w:tcW w:w="1696" w:type="dxa"/>
          </w:tcPr>
          <w:p w14:paraId="052E892C" w14:textId="77777777" w:rsidR="00D85795" w:rsidRPr="00D23B15" w:rsidRDefault="00D85795" w:rsidP="00D85795">
            <w:pPr>
              <w:pStyle w:val="af1"/>
              <w:ind w:firstLine="0"/>
              <w:jc w:val="left"/>
            </w:pPr>
          </w:p>
        </w:tc>
        <w:tc>
          <w:tcPr>
            <w:tcW w:w="1985" w:type="dxa"/>
          </w:tcPr>
          <w:p w14:paraId="655101B3" w14:textId="60E22C8E" w:rsidR="00D85795" w:rsidRPr="00D23B15" w:rsidRDefault="00D85795" w:rsidP="00D85795">
            <w:pPr>
              <w:pStyle w:val="af1"/>
              <w:ind w:firstLine="0"/>
              <w:jc w:val="left"/>
            </w:pPr>
            <w:proofErr w:type="spellStart"/>
            <w:r w:rsidRPr="00D23B15">
              <w:t>toRef</w:t>
            </w:r>
            <w:proofErr w:type="spellEnd"/>
          </w:p>
        </w:tc>
        <w:tc>
          <w:tcPr>
            <w:tcW w:w="2693" w:type="dxa"/>
          </w:tcPr>
          <w:p w14:paraId="6FBB0A03" w14:textId="32668F7F" w:rsidR="00D85795" w:rsidRPr="00D23B15" w:rsidRDefault="00D85795" w:rsidP="00D85795">
            <w:pPr>
              <w:pStyle w:val="af1"/>
              <w:ind w:firstLine="0"/>
              <w:jc w:val="left"/>
            </w:pPr>
            <w:r w:rsidRPr="00D23B15">
              <w:t xml:space="preserve">Equipment </w:t>
            </w:r>
            <w:proofErr w:type="spellStart"/>
            <w:r w:rsidRPr="00D23B15">
              <w:t>entity</w:t>
            </w:r>
            <w:proofErr w:type="spellEnd"/>
          </w:p>
        </w:tc>
        <w:tc>
          <w:tcPr>
            <w:tcW w:w="3254" w:type="dxa"/>
          </w:tcPr>
          <w:p w14:paraId="757C1B0F" w14:textId="06BC83EC" w:rsidR="00D85795" w:rsidRPr="00D23B15" w:rsidRDefault="00D23B15" w:rsidP="00D85795">
            <w:pPr>
              <w:pStyle w:val="af1"/>
              <w:ind w:firstLine="0"/>
              <w:jc w:val="left"/>
            </w:pPr>
            <w:r w:rsidRPr="00D23B15">
              <w:t xml:space="preserve">Возвращает </w:t>
            </w:r>
            <w:r w:rsidRPr="00D23B15">
              <w:rPr>
                <w:lang w:val="en-US"/>
              </w:rPr>
              <w:t>Id</w:t>
            </w:r>
            <w:r w:rsidRPr="00D23B15">
              <w:t xml:space="preserve"> из Оборудование</w:t>
            </w:r>
          </w:p>
        </w:tc>
      </w:tr>
      <w:tr w:rsidR="00D23B15" w:rsidRPr="003A4F1F" w14:paraId="635EEE8C" w14:textId="77777777" w:rsidTr="00D23B15">
        <w:tc>
          <w:tcPr>
            <w:tcW w:w="1696" w:type="dxa"/>
          </w:tcPr>
          <w:p w14:paraId="30AC17B4" w14:textId="77777777" w:rsidR="00D85795" w:rsidRPr="00D23B15" w:rsidRDefault="00D85795" w:rsidP="00D85795">
            <w:pPr>
              <w:pStyle w:val="af1"/>
              <w:ind w:firstLine="0"/>
              <w:jc w:val="left"/>
            </w:pPr>
          </w:p>
        </w:tc>
        <w:tc>
          <w:tcPr>
            <w:tcW w:w="1985" w:type="dxa"/>
          </w:tcPr>
          <w:p w14:paraId="55161DE5" w14:textId="79E5A0BE" w:rsidR="00D85795" w:rsidRPr="00D23B15" w:rsidRDefault="00D85795" w:rsidP="00D85795">
            <w:pPr>
              <w:pStyle w:val="af1"/>
              <w:ind w:firstLine="0"/>
              <w:jc w:val="left"/>
            </w:pPr>
            <w:proofErr w:type="spellStart"/>
            <w:r w:rsidRPr="00D23B15">
              <w:t>toCreate</w:t>
            </w:r>
            <w:proofErr w:type="spellEnd"/>
          </w:p>
        </w:tc>
        <w:tc>
          <w:tcPr>
            <w:tcW w:w="2693" w:type="dxa"/>
          </w:tcPr>
          <w:p w14:paraId="4C85BB4C" w14:textId="5146821E" w:rsidR="00D85795" w:rsidRPr="00D23B15" w:rsidRDefault="00D23B15" w:rsidP="00D85795">
            <w:pPr>
              <w:pStyle w:val="af1"/>
              <w:ind w:firstLine="0"/>
              <w:jc w:val="left"/>
            </w:pPr>
            <w:proofErr w:type="spellStart"/>
            <w:r w:rsidRPr="00D23B15">
              <w:t>EquipmentTypeCreate</w:t>
            </w:r>
            <w:proofErr w:type="spellEnd"/>
            <w:r w:rsidRPr="00D23B15">
              <w:t xml:space="preserve"> </w:t>
            </w:r>
            <w:proofErr w:type="spellStart"/>
            <w:r w:rsidRPr="00D23B15">
              <w:t>dto</w:t>
            </w:r>
            <w:proofErr w:type="spellEnd"/>
          </w:p>
        </w:tc>
        <w:tc>
          <w:tcPr>
            <w:tcW w:w="3254" w:type="dxa"/>
          </w:tcPr>
          <w:p w14:paraId="416F3C09" w14:textId="3121A19C" w:rsidR="00D85795" w:rsidRPr="00D23B15" w:rsidRDefault="00D85795" w:rsidP="00D85795">
            <w:pPr>
              <w:pStyle w:val="af1"/>
              <w:ind w:firstLine="0"/>
              <w:jc w:val="left"/>
            </w:pPr>
            <w:r w:rsidRPr="00D23B15">
              <w:t xml:space="preserve">Создаёт Тип оборудования из </w:t>
            </w:r>
            <w:r w:rsidRPr="00D23B15">
              <w:rPr>
                <w:lang w:val="en-US"/>
              </w:rPr>
              <w:t>DTO</w:t>
            </w:r>
          </w:p>
        </w:tc>
      </w:tr>
      <w:tr w:rsidR="00D23B15" w:rsidRPr="003A4F1F" w14:paraId="2C418C02" w14:textId="77777777" w:rsidTr="00D23B15">
        <w:tc>
          <w:tcPr>
            <w:tcW w:w="1696" w:type="dxa"/>
          </w:tcPr>
          <w:p w14:paraId="1E92331F" w14:textId="77777777" w:rsidR="00D85795" w:rsidRPr="00D23B15" w:rsidRDefault="00D85795" w:rsidP="00D85795">
            <w:pPr>
              <w:pStyle w:val="af1"/>
              <w:ind w:firstLine="0"/>
              <w:jc w:val="left"/>
            </w:pPr>
          </w:p>
        </w:tc>
        <w:tc>
          <w:tcPr>
            <w:tcW w:w="1985" w:type="dxa"/>
          </w:tcPr>
          <w:p w14:paraId="69BFDD6A" w14:textId="79549B78" w:rsidR="00D85795" w:rsidRPr="00D23B15" w:rsidRDefault="00D85795" w:rsidP="00D85795">
            <w:pPr>
              <w:pStyle w:val="af1"/>
              <w:ind w:firstLine="0"/>
              <w:jc w:val="left"/>
            </w:pPr>
            <w:proofErr w:type="spellStart"/>
            <w:r w:rsidRPr="00D23B15">
              <w:t>update</w:t>
            </w:r>
            <w:proofErr w:type="spellEnd"/>
          </w:p>
        </w:tc>
        <w:tc>
          <w:tcPr>
            <w:tcW w:w="2693" w:type="dxa"/>
          </w:tcPr>
          <w:p w14:paraId="61A715FC" w14:textId="77777777" w:rsidR="00D23B15" w:rsidRPr="00D23B15" w:rsidRDefault="00D23B15" w:rsidP="00D85795">
            <w:pPr>
              <w:pStyle w:val="af1"/>
              <w:ind w:firstLine="0"/>
              <w:jc w:val="left"/>
              <w:rPr>
                <w:lang w:val="en-US"/>
              </w:rPr>
            </w:pPr>
            <w:proofErr w:type="spellStart"/>
            <w:r w:rsidRPr="00D23B15">
              <w:rPr>
                <w:lang w:val="en-US"/>
              </w:rPr>
              <w:t>EquipmentTypeUpdate</w:t>
            </w:r>
            <w:proofErr w:type="spellEnd"/>
            <w:r w:rsidRPr="00D23B15">
              <w:rPr>
                <w:lang w:val="en-US"/>
              </w:rPr>
              <w:t xml:space="preserve"> </w:t>
            </w:r>
            <w:proofErr w:type="spellStart"/>
            <w:r w:rsidRPr="00D23B15">
              <w:rPr>
                <w:lang w:val="en-US"/>
              </w:rPr>
              <w:t>dto</w:t>
            </w:r>
            <w:proofErr w:type="spellEnd"/>
            <w:r w:rsidRPr="00D23B15">
              <w:rPr>
                <w:lang w:val="en-US"/>
              </w:rPr>
              <w:t>,</w:t>
            </w:r>
          </w:p>
          <w:p w14:paraId="009E0B58" w14:textId="2D9FAC70" w:rsidR="00D85795" w:rsidRPr="00D23B15" w:rsidRDefault="00D23B15" w:rsidP="00D85795">
            <w:pPr>
              <w:pStyle w:val="af1"/>
              <w:ind w:firstLine="0"/>
              <w:jc w:val="left"/>
              <w:rPr>
                <w:lang w:val="en-US"/>
              </w:rPr>
            </w:pPr>
            <w:r w:rsidRPr="00D23B15">
              <w:rPr>
                <w:lang w:val="en-US"/>
              </w:rPr>
              <w:t xml:space="preserve">@MappingTarget </w:t>
            </w:r>
            <w:proofErr w:type="spellStart"/>
            <w:r w:rsidRPr="00D23B15">
              <w:rPr>
                <w:lang w:val="en-US"/>
              </w:rPr>
              <w:t>EquipmentType</w:t>
            </w:r>
            <w:proofErr w:type="spellEnd"/>
            <w:r w:rsidRPr="00D23B15">
              <w:rPr>
                <w:lang w:val="en-US"/>
              </w:rPr>
              <w:t xml:space="preserve"> entity</w:t>
            </w:r>
          </w:p>
        </w:tc>
        <w:tc>
          <w:tcPr>
            <w:tcW w:w="3254" w:type="dxa"/>
          </w:tcPr>
          <w:p w14:paraId="4A25EEA8" w14:textId="42011A1E" w:rsidR="00D85795" w:rsidRPr="00D23B15" w:rsidRDefault="00D85795" w:rsidP="00D85795">
            <w:pPr>
              <w:pStyle w:val="af1"/>
              <w:ind w:firstLine="0"/>
              <w:jc w:val="left"/>
            </w:pPr>
            <w:r w:rsidRPr="00D23B15">
              <w:t xml:space="preserve">Обновляет Тип оборудования по </w:t>
            </w:r>
            <w:r w:rsidRPr="00D23B15">
              <w:rPr>
                <w:lang w:val="en-US"/>
              </w:rPr>
              <w:t>DTO</w:t>
            </w:r>
          </w:p>
        </w:tc>
      </w:tr>
      <w:tr w:rsidR="00D23B15" w:rsidRPr="003A4F1F" w14:paraId="254C41C3" w14:textId="77777777" w:rsidTr="00D23B15">
        <w:tc>
          <w:tcPr>
            <w:tcW w:w="1696" w:type="dxa"/>
          </w:tcPr>
          <w:p w14:paraId="2BA0787F" w14:textId="6CA22C32" w:rsidR="00D85795" w:rsidRPr="00D23B15" w:rsidRDefault="00D85795" w:rsidP="00D85795">
            <w:pPr>
              <w:pStyle w:val="af1"/>
              <w:ind w:firstLine="0"/>
              <w:jc w:val="left"/>
            </w:pPr>
            <w:proofErr w:type="spellStart"/>
            <w:r w:rsidRPr="00D23B15">
              <w:t>Inventory</w:t>
            </w:r>
            <w:proofErr w:type="spellEnd"/>
          </w:p>
        </w:tc>
        <w:tc>
          <w:tcPr>
            <w:tcW w:w="1985" w:type="dxa"/>
          </w:tcPr>
          <w:p w14:paraId="463B69CB" w14:textId="7E117530" w:rsidR="00D85795" w:rsidRPr="00D23B15" w:rsidRDefault="00D85795" w:rsidP="00D85795">
            <w:pPr>
              <w:pStyle w:val="af1"/>
              <w:ind w:firstLine="0"/>
              <w:jc w:val="left"/>
            </w:pPr>
            <w:proofErr w:type="spellStart"/>
            <w:r w:rsidRPr="00D23B15">
              <w:t>toRead</w:t>
            </w:r>
            <w:proofErr w:type="spellEnd"/>
          </w:p>
        </w:tc>
        <w:tc>
          <w:tcPr>
            <w:tcW w:w="2693" w:type="dxa"/>
          </w:tcPr>
          <w:p w14:paraId="7056596D" w14:textId="718CC101" w:rsidR="00D85795" w:rsidRPr="00D23B15" w:rsidRDefault="00D85795" w:rsidP="00D85795">
            <w:pPr>
              <w:pStyle w:val="af1"/>
              <w:ind w:firstLine="0"/>
              <w:jc w:val="left"/>
            </w:pPr>
            <w:proofErr w:type="spellStart"/>
            <w:r w:rsidRPr="00D23B15">
              <w:t>Inventory</w:t>
            </w:r>
            <w:proofErr w:type="spellEnd"/>
            <w:r w:rsidRPr="00D23B15">
              <w:t xml:space="preserve"> </w:t>
            </w:r>
            <w:proofErr w:type="spellStart"/>
            <w:r w:rsidRPr="00D23B15">
              <w:t>entity</w:t>
            </w:r>
            <w:proofErr w:type="spellEnd"/>
          </w:p>
        </w:tc>
        <w:tc>
          <w:tcPr>
            <w:tcW w:w="3254" w:type="dxa"/>
          </w:tcPr>
          <w:p w14:paraId="3BB18BC8" w14:textId="5B41363E" w:rsidR="00D85795" w:rsidRPr="00D23B15" w:rsidRDefault="00D85795" w:rsidP="00D85795">
            <w:pPr>
              <w:pStyle w:val="af1"/>
              <w:ind w:firstLine="0"/>
              <w:jc w:val="left"/>
            </w:pPr>
            <w:r w:rsidRPr="00D23B15">
              <w:t xml:space="preserve">Возвращает Инвентарь из </w:t>
            </w:r>
            <w:r w:rsidRPr="00D23B15">
              <w:rPr>
                <w:lang w:val="en-US"/>
              </w:rPr>
              <w:t>DTO</w:t>
            </w:r>
          </w:p>
        </w:tc>
      </w:tr>
      <w:tr w:rsidR="00D23B15" w:rsidRPr="003A4F1F" w14:paraId="4CD0282B" w14:textId="77777777" w:rsidTr="00D23B15">
        <w:tc>
          <w:tcPr>
            <w:tcW w:w="1696" w:type="dxa"/>
          </w:tcPr>
          <w:p w14:paraId="5F6C3D3F" w14:textId="77777777" w:rsidR="00D85795" w:rsidRPr="00D23B15" w:rsidRDefault="00D85795" w:rsidP="00D85795">
            <w:pPr>
              <w:pStyle w:val="af1"/>
              <w:ind w:firstLine="0"/>
              <w:jc w:val="left"/>
            </w:pPr>
          </w:p>
        </w:tc>
        <w:tc>
          <w:tcPr>
            <w:tcW w:w="1985" w:type="dxa"/>
          </w:tcPr>
          <w:p w14:paraId="56767765" w14:textId="7EC99FFB" w:rsidR="00D85795" w:rsidRPr="00D23B15" w:rsidRDefault="00D85795" w:rsidP="00D85795">
            <w:pPr>
              <w:pStyle w:val="af1"/>
              <w:ind w:firstLine="0"/>
              <w:jc w:val="left"/>
            </w:pPr>
            <w:proofErr w:type="spellStart"/>
            <w:r w:rsidRPr="00D23B15">
              <w:t>toRef</w:t>
            </w:r>
            <w:proofErr w:type="spellEnd"/>
          </w:p>
        </w:tc>
        <w:tc>
          <w:tcPr>
            <w:tcW w:w="2693" w:type="dxa"/>
          </w:tcPr>
          <w:p w14:paraId="19CF51E8" w14:textId="3F05E84B" w:rsidR="00D85795" w:rsidRPr="00D23B15" w:rsidRDefault="00D85795" w:rsidP="00D85795">
            <w:pPr>
              <w:pStyle w:val="af1"/>
              <w:ind w:firstLine="0"/>
              <w:jc w:val="left"/>
            </w:pPr>
            <w:r w:rsidRPr="00D23B15">
              <w:t xml:space="preserve">Equipment </w:t>
            </w:r>
            <w:proofErr w:type="spellStart"/>
            <w:r w:rsidRPr="00D23B15">
              <w:t>entity</w:t>
            </w:r>
            <w:proofErr w:type="spellEnd"/>
          </w:p>
        </w:tc>
        <w:tc>
          <w:tcPr>
            <w:tcW w:w="3254" w:type="dxa"/>
          </w:tcPr>
          <w:p w14:paraId="4186008E" w14:textId="6D5515F1" w:rsidR="00D85795" w:rsidRPr="00D23B15" w:rsidRDefault="00D85795" w:rsidP="00D85795">
            <w:pPr>
              <w:pStyle w:val="af1"/>
              <w:ind w:firstLine="0"/>
              <w:jc w:val="left"/>
            </w:pPr>
            <w:r w:rsidRPr="00D23B15">
              <w:t>Возвращает</w:t>
            </w:r>
            <w:r w:rsidR="00D23B15" w:rsidRPr="00D23B15">
              <w:t xml:space="preserve"> </w:t>
            </w:r>
            <w:r w:rsidR="00D23B15" w:rsidRPr="00D23B15">
              <w:rPr>
                <w:lang w:val="en-US"/>
              </w:rPr>
              <w:t>Id</w:t>
            </w:r>
            <w:r w:rsidR="00D23B15" w:rsidRPr="00D23B15">
              <w:t xml:space="preserve"> из</w:t>
            </w:r>
            <w:r w:rsidRPr="00D23B15">
              <w:t xml:space="preserve"> Оборудование</w:t>
            </w:r>
          </w:p>
        </w:tc>
      </w:tr>
      <w:tr w:rsidR="00D85795" w:rsidRPr="003A4F1F" w14:paraId="6D1DF429" w14:textId="77777777" w:rsidTr="00D23B15">
        <w:tc>
          <w:tcPr>
            <w:tcW w:w="1696" w:type="dxa"/>
          </w:tcPr>
          <w:p w14:paraId="57481DB3" w14:textId="77777777" w:rsidR="00D85795" w:rsidRPr="00D23B15" w:rsidRDefault="00D85795" w:rsidP="00D85795">
            <w:pPr>
              <w:pStyle w:val="af1"/>
              <w:ind w:firstLine="0"/>
              <w:jc w:val="left"/>
            </w:pPr>
          </w:p>
        </w:tc>
        <w:tc>
          <w:tcPr>
            <w:tcW w:w="1985" w:type="dxa"/>
          </w:tcPr>
          <w:p w14:paraId="04A851AB" w14:textId="180B4F9B" w:rsidR="00D85795" w:rsidRPr="00D23B15" w:rsidRDefault="00D85795" w:rsidP="00D85795">
            <w:pPr>
              <w:pStyle w:val="af1"/>
              <w:ind w:firstLine="0"/>
              <w:jc w:val="left"/>
            </w:pPr>
            <w:proofErr w:type="spellStart"/>
            <w:r w:rsidRPr="00D23B15">
              <w:t>toCreate</w:t>
            </w:r>
            <w:proofErr w:type="spellEnd"/>
          </w:p>
        </w:tc>
        <w:tc>
          <w:tcPr>
            <w:tcW w:w="2693" w:type="dxa"/>
          </w:tcPr>
          <w:p w14:paraId="4851C757" w14:textId="3129D92C" w:rsidR="00D85795" w:rsidRPr="00D23B15" w:rsidRDefault="00D85795" w:rsidP="00D85795">
            <w:pPr>
              <w:pStyle w:val="af1"/>
              <w:ind w:firstLine="0"/>
              <w:jc w:val="left"/>
            </w:pPr>
            <w:proofErr w:type="spellStart"/>
            <w:r w:rsidRPr="00D23B15">
              <w:t>InventoryCreate</w:t>
            </w:r>
            <w:proofErr w:type="spellEnd"/>
            <w:r w:rsidRPr="00D23B15">
              <w:t xml:space="preserve"> </w:t>
            </w:r>
            <w:proofErr w:type="spellStart"/>
            <w:r w:rsidRPr="00D23B15">
              <w:t>dto</w:t>
            </w:r>
            <w:proofErr w:type="spellEnd"/>
          </w:p>
        </w:tc>
        <w:tc>
          <w:tcPr>
            <w:tcW w:w="3254" w:type="dxa"/>
          </w:tcPr>
          <w:p w14:paraId="0459339E" w14:textId="2B11F88B" w:rsidR="00D85795" w:rsidRPr="00D23B15" w:rsidRDefault="00D85795" w:rsidP="00D85795">
            <w:pPr>
              <w:pStyle w:val="af1"/>
              <w:ind w:firstLine="0"/>
              <w:jc w:val="left"/>
            </w:pPr>
            <w:r w:rsidRPr="00D23B15">
              <w:t xml:space="preserve">Создаёт Инвентарь из </w:t>
            </w:r>
            <w:r w:rsidRPr="00D23B15">
              <w:rPr>
                <w:lang w:val="en-US"/>
              </w:rPr>
              <w:t>DTO</w:t>
            </w:r>
          </w:p>
        </w:tc>
      </w:tr>
      <w:tr w:rsidR="00D23B15" w:rsidRPr="00D85795" w14:paraId="705CA538" w14:textId="77777777" w:rsidTr="00D23B15">
        <w:tc>
          <w:tcPr>
            <w:tcW w:w="1696" w:type="dxa"/>
          </w:tcPr>
          <w:p w14:paraId="660B3E55" w14:textId="77777777" w:rsidR="00D85795" w:rsidRPr="00D23B15" w:rsidRDefault="00D85795" w:rsidP="00D85795">
            <w:pPr>
              <w:pStyle w:val="af1"/>
              <w:ind w:firstLine="0"/>
              <w:jc w:val="left"/>
            </w:pPr>
          </w:p>
        </w:tc>
        <w:tc>
          <w:tcPr>
            <w:tcW w:w="1985" w:type="dxa"/>
          </w:tcPr>
          <w:p w14:paraId="5863264F" w14:textId="04F9A4AF" w:rsidR="00D85795" w:rsidRPr="00D23B15" w:rsidRDefault="00D85795" w:rsidP="00D85795">
            <w:pPr>
              <w:pStyle w:val="af1"/>
              <w:ind w:firstLine="0"/>
              <w:jc w:val="left"/>
            </w:pPr>
            <w:proofErr w:type="spellStart"/>
            <w:r w:rsidRPr="00D23B15">
              <w:t>update</w:t>
            </w:r>
            <w:proofErr w:type="spellEnd"/>
          </w:p>
        </w:tc>
        <w:tc>
          <w:tcPr>
            <w:tcW w:w="2693" w:type="dxa"/>
          </w:tcPr>
          <w:p w14:paraId="43F76B1F" w14:textId="77777777" w:rsidR="00D85795" w:rsidRPr="00D23B15" w:rsidRDefault="00D85795" w:rsidP="00D85795">
            <w:pPr>
              <w:pStyle w:val="af1"/>
              <w:ind w:firstLine="0"/>
              <w:jc w:val="left"/>
              <w:rPr>
                <w:lang w:val="en-US"/>
              </w:rPr>
            </w:pPr>
            <w:proofErr w:type="spellStart"/>
            <w:r w:rsidRPr="00D23B15">
              <w:rPr>
                <w:lang w:val="en-US"/>
              </w:rPr>
              <w:t>InventoryUpdate</w:t>
            </w:r>
            <w:proofErr w:type="spellEnd"/>
            <w:r w:rsidRPr="00D23B15">
              <w:rPr>
                <w:lang w:val="en-US"/>
              </w:rPr>
              <w:t xml:space="preserve"> </w:t>
            </w:r>
            <w:proofErr w:type="spellStart"/>
            <w:r w:rsidRPr="00D23B15">
              <w:rPr>
                <w:lang w:val="en-US"/>
              </w:rPr>
              <w:t>dto</w:t>
            </w:r>
            <w:proofErr w:type="spellEnd"/>
            <w:r w:rsidRPr="00D23B15">
              <w:rPr>
                <w:lang w:val="en-US"/>
              </w:rPr>
              <w:t>,</w:t>
            </w:r>
          </w:p>
          <w:p w14:paraId="6EC17FF6" w14:textId="3584D54B" w:rsidR="00D85795" w:rsidRPr="00D23B15" w:rsidRDefault="00D85795" w:rsidP="00D85795">
            <w:pPr>
              <w:pStyle w:val="af1"/>
              <w:ind w:firstLine="0"/>
              <w:jc w:val="left"/>
              <w:rPr>
                <w:lang w:val="en-US"/>
              </w:rPr>
            </w:pPr>
            <w:r w:rsidRPr="00D23B15">
              <w:rPr>
                <w:lang w:val="en-US"/>
              </w:rPr>
              <w:t>@MappingTarget Inventory entity</w:t>
            </w:r>
          </w:p>
        </w:tc>
        <w:tc>
          <w:tcPr>
            <w:tcW w:w="3254" w:type="dxa"/>
          </w:tcPr>
          <w:p w14:paraId="1056E35A" w14:textId="638A5C96" w:rsidR="00D85795" w:rsidRPr="00D23B15" w:rsidRDefault="00D85795" w:rsidP="00D85795">
            <w:pPr>
              <w:pStyle w:val="af1"/>
              <w:ind w:firstLine="0"/>
              <w:jc w:val="left"/>
              <w:rPr>
                <w:lang w:val="en-US"/>
              </w:rPr>
            </w:pPr>
            <w:r w:rsidRPr="00D23B15">
              <w:t>Обновляет Инвентарь</w:t>
            </w:r>
            <w:r w:rsidRPr="00D23B15">
              <w:rPr>
                <w:lang w:val="en-US"/>
              </w:rPr>
              <w:t xml:space="preserve"> </w:t>
            </w:r>
            <w:r w:rsidRPr="00D23B15">
              <w:t xml:space="preserve">по </w:t>
            </w:r>
            <w:r w:rsidRPr="00D23B15">
              <w:rPr>
                <w:lang w:val="en-US"/>
              </w:rPr>
              <w:t>DTO</w:t>
            </w:r>
          </w:p>
        </w:tc>
      </w:tr>
      <w:tr w:rsidR="00D23B15" w:rsidRPr="003A4F1F" w14:paraId="700A3D32" w14:textId="77777777" w:rsidTr="00D23B15">
        <w:tc>
          <w:tcPr>
            <w:tcW w:w="1696" w:type="dxa"/>
          </w:tcPr>
          <w:p w14:paraId="4125545C" w14:textId="4268D656" w:rsidR="00D85795" w:rsidRPr="00D23B15" w:rsidRDefault="00D85795" w:rsidP="00D85795">
            <w:pPr>
              <w:pStyle w:val="af1"/>
              <w:ind w:firstLine="0"/>
              <w:jc w:val="left"/>
            </w:pPr>
            <w:proofErr w:type="spellStart"/>
            <w:r w:rsidRPr="00D23B15">
              <w:t>LocationMapper</w:t>
            </w:r>
            <w:proofErr w:type="spellEnd"/>
          </w:p>
        </w:tc>
        <w:tc>
          <w:tcPr>
            <w:tcW w:w="1985" w:type="dxa"/>
          </w:tcPr>
          <w:p w14:paraId="50222F21" w14:textId="55B00A25" w:rsidR="00D85795" w:rsidRPr="00D23B15" w:rsidRDefault="00D85795" w:rsidP="00D85795">
            <w:pPr>
              <w:pStyle w:val="af1"/>
              <w:ind w:firstLine="0"/>
              <w:jc w:val="left"/>
            </w:pPr>
            <w:proofErr w:type="spellStart"/>
            <w:r w:rsidRPr="00D23B15">
              <w:t>toRead</w:t>
            </w:r>
            <w:proofErr w:type="spellEnd"/>
          </w:p>
        </w:tc>
        <w:tc>
          <w:tcPr>
            <w:tcW w:w="2693" w:type="dxa"/>
          </w:tcPr>
          <w:p w14:paraId="4A76D96F" w14:textId="16C3B769" w:rsidR="00D85795" w:rsidRPr="00D23B15" w:rsidRDefault="00D85795" w:rsidP="00D85795">
            <w:pPr>
              <w:pStyle w:val="af1"/>
              <w:ind w:firstLine="0"/>
              <w:jc w:val="left"/>
            </w:pPr>
            <w:proofErr w:type="spellStart"/>
            <w:r w:rsidRPr="00D23B15">
              <w:t>Location</w:t>
            </w:r>
            <w:proofErr w:type="spellEnd"/>
            <w:r w:rsidRPr="00D23B15">
              <w:t xml:space="preserve"> </w:t>
            </w:r>
            <w:proofErr w:type="spellStart"/>
            <w:r w:rsidRPr="00D23B15">
              <w:t>item</w:t>
            </w:r>
            <w:proofErr w:type="spellEnd"/>
          </w:p>
        </w:tc>
        <w:tc>
          <w:tcPr>
            <w:tcW w:w="3254" w:type="dxa"/>
          </w:tcPr>
          <w:p w14:paraId="4C804600" w14:textId="66F5A3CF" w:rsidR="00D85795" w:rsidRPr="00D23B15" w:rsidRDefault="00D85795" w:rsidP="00D85795">
            <w:pPr>
              <w:pStyle w:val="af1"/>
              <w:ind w:firstLine="0"/>
              <w:jc w:val="left"/>
            </w:pPr>
            <w:r w:rsidRPr="00D23B15">
              <w:t xml:space="preserve">Возвращает Локацию из </w:t>
            </w:r>
            <w:r w:rsidRPr="00D23B15">
              <w:rPr>
                <w:lang w:val="en-US"/>
              </w:rPr>
              <w:t>DTO</w:t>
            </w:r>
          </w:p>
        </w:tc>
      </w:tr>
      <w:tr w:rsidR="00D23B15" w:rsidRPr="003A4F1F" w14:paraId="29C89E44" w14:textId="77777777" w:rsidTr="00D23B15">
        <w:tc>
          <w:tcPr>
            <w:tcW w:w="1696" w:type="dxa"/>
          </w:tcPr>
          <w:p w14:paraId="2C9A5BF0" w14:textId="77777777" w:rsidR="00D85795" w:rsidRPr="00D23B15" w:rsidRDefault="00D85795" w:rsidP="00D85795">
            <w:pPr>
              <w:pStyle w:val="af1"/>
              <w:ind w:firstLine="0"/>
              <w:jc w:val="left"/>
            </w:pPr>
          </w:p>
        </w:tc>
        <w:tc>
          <w:tcPr>
            <w:tcW w:w="1985" w:type="dxa"/>
          </w:tcPr>
          <w:p w14:paraId="38C5DE01" w14:textId="5D82167D" w:rsidR="00D85795" w:rsidRPr="00D23B15" w:rsidRDefault="00D85795" w:rsidP="00D85795">
            <w:pPr>
              <w:pStyle w:val="af1"/>
              <w:ind w:firstLine="0"/>
              <w:jc w:val="left"/>
            </w:pPr>
            <w:proofErr w:type="spellStart"/>
            <w:r w:rsidRPr="00D23B15">
              <w:t>toRef</w:t>
            </w:r>
            <w:proofErr w:type="spellEnd"/>
          </w:p>
        </w:tc>
        <w:tc>
          <w:tcPr>
            <w:tcW w:w="2693" w:type="dxa"/>
          </w:tcPr>
          <w:p w14:paraId="19E2A1B6" w14:textId="3EA6C173" w:rsidR="00D85795" w:rsidRPr="00D23B15" w:rsidRDefault="00D85795" w:rsidP="00D85795">
            <w:pPr>
              <w:pStyle w:val="af1"/>
              <w:ind w:firstLine="0"/>
              <w:jc w:val="left"/>
            </w:pPr>
            <w:proofErr w:type="spellStart"/>
            <w:r w:rsidRPr="00D23B15">
              <w:t>Inventory</w:t>
            </w:r>
            <w:proofErr w:type="spellEnd"/>
            <w:r w:rsidRPr="00D23B15">
              <w:t xml:space="preserve"> </w:t>
            </w:r>
            <w:proofErr w:type="spellStart"/>
            <w:r w:rsidRPr="00D23B15">
              <w:t>item</w:t>
            </w:r>
            <w:proofErr w:type="spellEnd"/>
          </w:p>
        </w:tc>
        <w:tc>
          <w:tcPr>
            <w:tcW w:w="3254" w:type="dxa"/>
          </w:tcPr>
          <w:p w14:paraId="26627253" w14:textId="4685A304" w:rsidR="00D85795" w:rsidRPr="00D23B15" w:rsidRDefault="00D85795" w:rsidP="00D85795">
            <w:pPr>
              <w:pStyle w:val="af1"/>
              <w:ind w:firstLine="0"/>
              <w:jc w:val="left"/>
            </w:pPr>
            <w:r w:rsidRPr="00D23B15">
              <w:t xml:space="preserve">Возвращает </w:t>
            </w:r>
            <w:r w:rsidR="00D23B15" w:rsidRPr="00D23B15">
              <w:rPr>
                <w:lang w:val="en-US"/>
              </w:rPr>
              <w:t>Id</w:t>
            </w:r>
            <w:r w:rsidR="00D23B15" w:rsidRPr="00D23B15">
              <w:t xml:space="preserve"> из </w:t>
            </w:r>
            <w:r w:rsidRPr="00D23B15">
              <w:t>Инвентарь</w:t>
            </w:r>
          </w:p>
        </w:tc>
      </w:tr>
      <w:tr w:rsidR="00D23B15" w:rsidRPr="003A4F1F" w14:paraId="22DEFD15" w14:textId="77777777" w:rsidTr="00D23B15">
        <w:tc>
          <w:tcPr>
            <w:tcW w:w="1696" w:type="dxa"/>
          </w:tcPr>
          <w:p w14:paraId="2393CBA2" w14:textId="77777777" w:rsidR="00D85795" w:rsidRPr="00D23B15" w:rsidRDefault="00D85795" w:rsidP="00D85795">
            <w:pPr>
              <w:pStyle w:val="af1"/>
              <w:ind w:firstLine="0"/>
              <w:jc w:val="left"/>
            </w:pPr>
          </w:p>
        </w:tc>
        <w:tc>
          <w:tcPr>
            <w:tcW w:w="1985" w:type="dxa"/>
          </w:tcPr>
          <w:p w14:paraId="77F7CC22" w14:textId="62A5AC93" w:rsidR="00D85795" w:rsidRPr="00D23B15" w:rsidRDefault="00D85795" w:rsidP="00D85795">
            <w:pPr>
              <w:pStyle w:val="af1"/>
              <w:ind w:firstLine="0"/>
              <w:jc w:val="left"/>
            </w:pPr>
            <w:proofErr w:type="spellStart"/>
            <w:r w:rsidRPr="00D23B15">
              <w:t>toCreate</w:t>
            </w:r>
            <w:proofErr w:type="spellEnd"/>
          </w:p>
        </w:tc>
        <w:tc>
          <w:tcPr>
            <w:tcW w:w="2693" w:type="dxa"/>
          </w:tcPr>
          <w:p w14:paraId="785F1CB9" w14:textId="6F70F94D" w:rsidR="00D85795" w:rsidRPr="00D23B15" w:rsidRDefault="00D85795" w:rsidP="00D85795">
            <w:pPr>
              <w:pStyle w:val="af1"/>
              <w:ind w:firstLine="0"/>
              <w:jc w:val="left"/>
            </w:pPr>
            <w:proofErr w:type="spellStart"/>
            <w:r w:rsidRPr="00D23B15">
              <w:t>LocationCreate</w:t>
            </w:r>
            <w:proofErr w:type="spellEnd"/>
            <w:r w:rsidRPr="00D23B15">
              <w:t xml:space="preserve"> </w:t>
            </w:r>
            <w:proofErr w:type="spellStart"/>
            <w:r w:rsidRPr="00D23B15">
              <w:t>dto</w:t>
            </w:r>
            <w:proofErr w:type="spellEnd"/>
          </w:p>
        </w:tc>
        <w:tc>
          <w:tcPr>
            <w:tcW w:w="3254" w:type="dxa"/>
          </w:tcPr>
          <w:p w14:paraId="73DDE675" w14:textId="424BF953" w:rsidR="00D85795" w:rsidRPr="00D23B15" w:rsidRDefault="00D85795" w:rsidP="00D85795">
            <w:pPr>
              <w:pStyle w:val="af1"/>
              <w:ind w:firstLine="0"/>
              <w:jc w:val="left"/>
            </w:pPr>
            <w:r w:rsidRPr="00D23B15">
              <w:t xml:space="preserve">Создаёт Локацию из </w:t>
            </w:r>
            <w:r w:rsidRPr="00D23B15">
              <w:rPr>
                <w:lang w:val="en-US"/>
              </w:rPr>
              <w:t>DTO</w:t>
            </w:r>
          </w:p>
        </w:tc>
      </w:tr>
      <w:tr w:rsidR="00D23B15" w:rsidRPr="003A4F1F" w14:paraId="73566A87" w14:textId="77777777" w:rsidTr="00D23B15">
        <w:tc>
          <w:tcPr>
            <w:tcW w:w="1696" w:type="dxa"/>
          </w:tcPr>
          <w:p w14:paraId="2F20F816" w14:textId="77777777" w:rsidR="00D85795" w:rsidRPr="00D23B15" w:rsidRDefault="00D85795" w:rsidP="00D85795">
            <w:pPr>
              <w:pStyle w:val="af1"/>
              <w:ind w:firstLine="0"/>
              <w:jc w:val="left"/>
            </w:pPr>
          </w:p>
        </w:tc>
        <w:tc>
          <w:tcPr>
            <w:tcW w:w="1985" w:type="dxa"/>
          </w:tcPr>
          <w:p w14:paraId="1EDA2CC0" w14:textId="08DA6437" w:rsidR="00D85795" w:rsidRPr="00D23B15" w:rsidRDefault="00D85795" w:rsidP="00D85795">
            <w:pPr>
              <w:pStyle w:val="af1"/>
              <w:ind w:firstLine="0"/>
              <w:jc w:val="left"/>
            </w:pPr>
            <w:proofErr w:type="spellStart"/>
            <w:r w:rsidRPr="00D23B15">
              <w:t>update</w:t>
            </w:r>
            <w:proofErr w:type="spellEnd"/>
          </w:p>
        </w:tc>
        <w:tc>
          <w:tcPr>
            <w:tcW w:w="2693" w:type="dxa"/>
          </w:tcPr>
          <w:p w14:paraId="7222C6FB" w14:textId="77777777" w:rsidR="00D85795" w:rsidRPr="00D23B15" w:rsidRDefault="00D85795" w:rsidP="00D85795">
            <w:pPr>
              <w:pStyle w:val="af1"/>
              <w:ind w:firstLine="0"/>
              <w:jc w:val="left"/>
              <w:rPr>
                <w:lang w:val="en-US"/>
              </w:rPr>
            </w:pPr>
            <w:proofErr w:type="spellStart"/>
            <w:r w:rsidRPr="00D23B15">
              <w:rPr>
                <w:lang w:val="en-US"/>
              </w:rPr>
              <w:t>LocationUpdate</w:t>
            </w:r>
            <w:proofErr w:type="spellEnd"/>
            <w:r w:rsidRPr="00D23B15">
              <w:rPr>
                <w:lang w:val="en-US"/>
              </w:rPr>
              <w:t xml:space="preserve"> </w:t>
            </w:r>
            <w:proofErr w:type="spellStart"/>
            <w:r w:rsidRPr="00D23B15">
              <w:rPr>
                <w:lang w:val="en-US"/>
              </w:rPr>
              <w:t>dto</w:t>
            </w:r>
            <w:proofErr w:type="spellEnd"/>
            <w:r w:rsidRPr="00D23B15">
              <w:rPr>
                <w:lang w:val="en-US"/>
              </w:rPr>
              <w:t>,</w:t>
            </w:r>
          </w:p>
          <w:p w14:paraId="32F3838A" w14:textId="0506D4EA" w:rsidR="00D85795" w:rsidRPr="00D23B15" w:rsidRDefault="00D85795" w:rsidP="00D85795">
            <w:pPr>
              <w:pStyle w:val="af1"/>
              <w:ind w:firstLine="0"/>
              <w:jc w:val="left"/>
              <w:rPr>
                <w:lang w:val="en-US"/>
              </w:rPr>
            </w:pPr>
            <w:r w:rsidRPr="00D23B15">
              <w:rPr>
                <w:lang w:val="en-US"/>
              </w:rPr>
              <w:t>@MappingTarget Location entity</w:t>
            </w:r>
          </w:p>
        </w:tc>
        <w:tc>
          <w:tcPr>
            <w:tcW w:w="3254" w:type="dxa"/>
          </w:tcPr>
          <w:p w14:paraId="430A0B0B" w14:textId="1F069D73" w:rsidR="00D85795" w:rsidRPr="00D23B15" w:rsidRDefault="00D85795" w:rsidP="00D85795">
            <w:pPr>
              <w:pStyle w:val="af1"/>
              <w:ind w:firstLine="0"/>
              <w:jc w:val="left"/>
            </w:pPr>
            <w:r w:rsidRPr="00D23B15">
              <w:t xml:space="preserve">Обновляет Локацию по </w:t>
            </w:r>
            <w:r w:rsidRPr="00D23B15">
              <w:rPr>
                <w:lang w:val="en-US"/>
              </w:rPr>
              <w:t>DTO</w:t>
            </w:r>
          </w:p>
        </w:tc>
      </w:tr>
      <w:tr w:rsidR="00D23B15" w:rsidRPr="003A4F1F" w14:paraId="13073493" w14:textId="77777777" w:rsidTr="00D23B15">
        <w:tc>
          <w:tcPr>
            <w:tcW w:w="1696" w:type="dxa"/>
          </w:tcPr>
          <w:p w14:paraId="282C6216" w14:textId="77777777" w:rsidR="00D85795" w:rsidRPr="00D23B15" w:rsidRDefault="00D85795" w:rsidP="00D85795">
            <w:pPr>
              <w:pStyle w:val="af1"/>
              <w:ind w:firstLine="0"/>
              <w:jc w:val="left"/>
            </w:pPr>
            <w:proofErr w:type="spellStart"/>
            <w:r w:rsidRPr="00D23B15">
              <w:t>Manufacturer</w:t>
            </w:r>
            <w:proofErr w:type="spellEnd"/>
          </w:p>
          <w:p w14:paraId="0C653363" w14:textId="770F7C9C" w:rsidR="00D85795" w:rsidRPr="00D23B15" w:rsidRDefault="00D85795" w:rsidP="00D85795">
            <w:pPr>
              <w:pStyle w:val="af1"/>
              <w:ind w:firstLine="0"/>
              <w:jc w:val="left"/>
            </w:pPr>
            <w:proofErr w:type="spellStart"/>
            <w:r w:rsidRPr="00D23B15">
              <w:t>Mapper</w:t>
            </w:r>
            <w:proofErr w:type="spellEnd"/>
          </w:p>
        </w:tc>
        <w:tc>
          <w:tcPr>
            <w:tcW w:w="1985" w:type="dxa"/>
          </w:tcPr>
          <w:p w14:paraId="21710A13" w14:textId="6F097340" w:rsidR="00D85795" w:rsidRPr="00D23B15" w:rsidRDefault="00D85795" w:rsidP="00D85795">
            <w:pPr>
              <w:pStyle w:val="af1"/>
              <w:ind w:firstLine="0"/>
              <w:jc w:val="left"/>
            </w:pPr>
            <w:proofErr w:type="spellStart"/>
            <w:r w:rsidRPr="00D23B15">
              <w:t>toRead</w:t>
            </w:r>
            <w:proofErr w:type="spellEnd"/>
          </w:p>
        </w:tc>
        <w:tc>
          <w:tcPr>
            <w:tcW w:w="2693" w:type="dxa"/>
          </w:tcPr>
          <w:p w14:paraId="089C3BB8" w14:textId="71F9561D" w:rsidR="00D85795" w:rsidRPr="00D23B15" w:rsidRDefault="00D85795" w:rsidP="00D85795">
            <w:pPr>
              <w:pStyle w:val="af1"/>
              <w:ind w:firstLine="0"/>
              <w:jc w:val="left"/>
            </w:pPr>
            <w:proofErr w:type="spellStart"/>
            <w:r w:rsidRPr="00D23B15">
              <w:t>Manufacturer</w:t>
            </w:r>
            <w:proofErr w:type="spellEnd"/>
            <w:r w:rsidRPr="00D23B15">
              <w:t xml:space="preserve"> </w:t>
            </w:r>
            <w:proofErr w:type="spellStart"/>
            <w:r w:rsidRPr="00D23B15">
              <w:t>entity</w:t>
            </w:r>
            <w:proofErr w:type="spellEnd"/>
          </w:p>
        </w:tc>
        <w:tc>
          <w:tcPr>
            <w:tcW w:w="3254" w:type="dxa"/>
          </w:tcPr>
          <w:p w14:paraId="6CABB9E3" w14:textId="7BBD3062" w:rsidR="00D85795" w:rsidRPr="00D23B15" w:rsidRDefault="00D85795" w:rsidP="00D85795">
            <w:pPr>
              <w:pStyle w:val="af1"/>
              <w:ind w:firstLine="0"/>
              <w:jc w:val="left"/>
            </w:pPr>
            <w:r w:rsidRPr="00D23B15">
              <w:t xml:space="preserve">Возвращает Производителя из </w:t>
            </w:r>
            <w:r w:rsidRPr="00D23B15">
              <w:rPr>
                <w:lang w:val="en-US"/>
              </w:rPr>
              <w:t>DTO</w:t>
            </w:r>
          </w:p>
        </w:tc>
      </w:tr>
      <w:tr w:rsidR="00D23B15" w:rsidRPr="003A4F1F" w14:paraId="34DE14F5" w14:textId="77777777" w:rsidTr="00D23B15">
        <w:tc>
          <w:tcPr>
            <w:tcW w:w="1696" w:type="dxa"/>
          </w:tcPr>
          <w:p w14:paraId="23AE8107" w14:textId="77777777" w:rsidR="00D85795" w:rsidRPr="00D23B15" w:rsidRDefault="00D85795" w:rsidP="00D85795">
            <w:pPr>
              <w:pStyle w:val="af1"/>
              <w:ind w:firstLine="0"/>
              <w:jc w:val="left"/>
            </w:pPr>
          </w:p>
        </w:tc>
        <w:tc>
          <w:tcPr>
            <w:tcW w:w="1985" w:type="dxa"/>
          </w:tcPr>
          <w:p w14:paraId="7898C0AE" w14:textId="58975DA0" w:rsidR="00D85795" w:rsidRPr="00D23B15" w:rsidRDefault="00D85795" w:rsidP="00D85795">
            <w:pPr>
              <w:pStyle w:val="af1"/>
              <w:ind w:firstLine="0"/>
              <w:jc w:val="left"/>
            </w:pPr>
            <w:proofErr w:type="spellStart"/>
            <w:r w:rsidRPr="00D23B15">
              <w:t>toRef</w:t>
            </w:r>
            <w:proofErr w:type="spellEnd"/>
          </w:p>
        </w:tc>
        <w:tc>
          <w:tcPr>
            <w:tcW w:w="2693" w:type="dxa"/>
          </w:tcPr>
          <w:p w14:paraId="1724DCEF" w14:textId="2229CE0F" w:rsidR="00D85795" w:rsidRPr="00D23B15" w:rsidRDefault="00D85795" w:rsidP="00D85795">
            <w:pPr>
              <w:pStyle w:val="af1"/>
              <w:ind w:firstLine="0"/>
              <w:jc w:val="left"/>
            </w:pPr>
            <w:r w:rsidRPr="00D23B15">
              <w:t xml:space="preserve">Equipment </w:t>
            </w:r>
            <w:proofErr w:type="spellStart"/>
            <w:r w:rsidRPr="00D23B15">
              <w:t>entity</w:t>
            </w:r>
            <w:proofErr w:type="spellEnd"/>
          </w:p>
        </w:tc>
        <w:tc>
          <w:tcPr>
            <w:tcW w:w="3254" w:type="dxa"/>
          </w:tcPr>
          <w:p w14:paraId="7C3C6AE7" w14:textId="5B3909FE" w:rsidR="00D85795" w:rsidRPr="00D23B15" w:rsidRDefault="00D85795" w:rsidP="00D85795">
            <w:pPr>
              <w:pStyle w:val="af1"/>
              <w:ind w:firstLine="0"/>
              <w:jc w:val="left"/>
            </w:pPr>
            <w:r w:rsidRPr="00D23B15">
              <w:t xml:space="preserve">Возвращает </w:t>
            </w:r>
            <w:r w:rsidR="00D23B15" w:rsidRPr="00D23B15">
              <w:rPr>
                <w:lang w:val="en-US"/>
              </w:rPr>
              <w:t>Id</w:t>
            </w:r>
            <w:r w:rsidR="00D23B15" w:rsidRPr="00D23B15">
              <w:t xml:space="preserve"> из О</w:t>
            </w:r>
            <w:r w:rsidRPr="00D23B15">
              <w:t>борудование</w:t>
            </w:r>
          </w:p>
        </w:tc>
      </w:tr>
      <w:tr w:rsidR="00D23B15" w:rsidRPr="003A4F1F" w14:paraId="69BD8B41" w14:textId="77777777" w:rsidTr="00D23B15">
        <w:tc>
          <w:tcPr>
            <w:tcW w:w="1696" w:type="dxa"/>
          </w:tcPr>
          <w:p w14:paraId="141405AF" w14:textId="77777777" w:rsidR="00D85795" w:rsidRPr="00D23B15" w:rsidRDefault="00D85795" w:rsidP="00D85795">
            <w:pPr>
              <w:pStyle w:val="af1"/>
              <w:ind w:firstLine="0"/>
              <w:jc w:val="left"/>
            </w:pPr>
          </w:p>
        </w:tc>
        <w:tc>
          <w:tcPr>
            <w:tcW w:w="1985" w:type="dxa"/>
          </w:tcPr>
          <w:p w14:paraId="5F2AB8A7" w14:textId="24EECD28" w:rsidR="00D85795" w:rsidRPr="00D23B15" w:rsidRDefault="00D85795" w:rsidP="00D85795">
            <w:pPr>
              <w:pStyle w:val="af1"/>
              <w:ind w:firstLine="0"/>
              <w:jc w:val="left"/>
            </w:pPr>
            <w:proofErr w:type="spellStart"/>
            <w:r w:rsidRPr="00D23B15">
              <w:t>toCreate</w:t>
            </w:r>
            <w:proofErr w:type="spellEnd"/>
          </w:p>
        </w:tc>
        <w:tc>
          <w:tcPr>
            <w:tcW w:w="2693" w:type="dxa"/>
          </w:tcPr>
          <w:p w14:paraId="04FAD3B6" w14:textId="0422BFCD" w:rsidR="00D85795" w:rsidRPr="00D23B15" w:rsidRDefault="00D85795" w:rsidP="00D85795">
            <w:pPr>
              <w:pStyle w:val="af1"/>
              <w:ind w:firstLine="0"/>
              <w:jc w:val="left"/>
            </w:pPr>
            <w:proofErr w:type="spellStart"/>
            <w:r w:rsidRPr="00D23B15">
              <w:t>ManufacturerCreate</w:t>
            </w:r>
            <w:proofErr w:type="spellEnd"/>
            <w:r w:rsidRPr="00D23B15">
              <w:t xml:space="preserve"> </w:t>
            </w:r>
            <w:proofErr w:type="spellStart"/>
            <w:r w:rsidRPr="00D23B15">
              <w:t>dto</w:t>
            </w:r>
            <w:proofErr w:type="spellEnd"/>
          </w:p>
        </w:tc>
        <w:tc>
          <w:tcPr>
            <w:tcW w:w="3254" w:type="dxa"/>
          </w:tcPr>
          <w:p w14:paraId="259895F4" w14:textId="5C47408D" w:rsidR="00D85795" w:rsidRPr="00D23B15" w:rsidRDefault="00D85795" w:rsidP="00D85795">
            <w:pPr>
              <w:pStyle w:val="af1"/>
              <w:ind w:firstLine="0"/>
              <w:jc w:val="left"/>
            </w:pPr>
            <w:r w:rsidRPr="00D23B15">
              <w:t xml:space="preserve">Создаёт Производителя из </w:t>
            </w:r>
            <w:r w:rsidRPr="00D23B15">
              <w:rPr>
                <w:lang w:val="en-US"/>
              </w:rPr>
              <w:t>DTO</w:t>
            </w:r>
          </w:p>
        </w:tc>
      </w:tr>
      <w:tr w:rsidR="00D23B15" w:rsidRPr="002C5F7A" w14:paraId="42FFDA89" w14:textId="77777777" w:rsidTr="00D23B15">
        <w:tc>
          <w:tcPr>
            <w:tcW w:w="1696" w:type="dxa"/>
          </w:tcPr>
          <w:p w14:paraId="68D72AA3" w14:textId="77777777" w:rsidR="00D85795" w:rsidRPr="00D23B15" w:rsidRDefault="00D85795" w:rsidP="00D85795">
            <w:pPr>
              <w:pStyle w:val="af1"/>
              <w:ind w:firstLine="0"/>
              <w:jc w:val="left"/>
            </w:pPr>
          </w:p>
        </w:tc>
        <w:tc>
          <w:tcPr>
            <w:tcW w:w="1985" w:type="dxa"/>
          </w:tcPr>
          <w:p w14:paraId="218B957F" w14:textId="6C6F9362" w:rsidR="00D85795" w:rsidRPr="00D23B15" w:rsidRDefault="00D85795" w:rsidP="00D85795">
            <w:pPr>
              <w:pStyle w:val="af1"/>
              <w:ind w:firstLine="0"/>
              <w:jc w:val="left"/>
            </w:pPr>
            <w:proofErr w:type="spellStart"/>
            <w:r w:rsidRPr="00D23B15">
              <w:t>update</w:t>
            </w:r>
            <w:proofErr w:type="spellEnd"/>
          </w:p>
        </w:tc>
        <w:tc>
          <w:tcPr>
            <w:tcW w:w="2693" w:type="dxa"/>
          </w:tcPr>
          <w:p w14:paraId="11161B93" w14:textId="77777777" w:rsidR="00D85795" w:rsidRPr="00D23B15" w:rsidRDefault="00D85795" w:rsidP="00D85795">
            <w:pPr>
              <w:pStyle w:val="af1"/>
              <w:ind w:firstLine="0"/>
              <w:jc w:val="left"/>
              <w:rPr>
                <w:lang w:val="en-US"/>
              </w:rPr>
            </w:pPr>
            <w:proofErr w:type="spellStart"/>
            <w:r w:rsidRPr="00D23B15">
              <w:rPr>
                <w:lang w:val="en-US"/>
              </w:rPr>
              <w:t>ManufacturerUpdate</w:t>
            </w:r>
            <w:proofErr w:type="spellEnd"/>
            <w:r w:rsidRPr="00D23B15">
              <w:rPr>
                <w:lang w:val="en-US"/>
              </w:rPr>
              <w:t xml:space="preserve"> </w:t>
            </w:r>
            <w:proofErr w:type="spellStart"/>
            <w:r w:rsidRPr="00D23B15">
              <w:rPr>
                <w:lang w:val="en-US"/>
              </w:rPr>
              <w:t>dto</w:t>
            </w:r>
            <w:proofErr w:type="spellEnd"/>
            <w:r w:rsidRPr="00D23B15">
              <w:rPr>
                <w:lang w:val="en-US"/>
              </w:rPr>
              <w:t>,</w:t>
            </w:r>
          </w:p>
          <w:p w14:paraId="02F2DA4B" w14:textId="5827FCB2" w:rsidR="00D85795" w:rsidRPr="00D23B15" w:rsidRDefault="00D85795" w:rsidP="00D85795">
            <w:pPr>
              <w:pStyle w:val="af1"/>
              <w:ind w:firstLine="0"/>
              <w:jc w:val="left"/>
              <w:rPr>
                <w:lang w:val="en-US"/>
              </w:rPr>
            </w:pPr>
            <w:r w:rsidRPr="00D23B15">
              <w:rPr>
                <w:lang w:val="en-US"/>
              </w:rPr>
              <w:t>@MappingTarget Manufacturer entity</w:t>
            </w:r>
          </w:p>
        </w:tc>
        <w:tc>
          <w:tcPr>
            <w:tcW w:w="3254" w:type="dxa"/>
          </w:tcPr>
          <w:p w14:paraId="39AD28B8" w14:textId="39EF4134" w:rsidR="00D85795" w:rsidRPr="00D23B15" w:rsidRDefault="00D85795" w:rsidP="00D85795">
            <w:pPr>
              <w:pStyle w:val="af1"/>
              <w:ind w:firstLine="0"/>
              <w:jc w:val="left"/>
              <w:rPr>
                <w:lang w:val="en-US"/>
              </w:rPr>
            </w:pPr>
            <w:r w:rsidRPr="00D23B15">
              <w:t>Обновляет Производителя</w:t>
            </w:r>
            <w:r w:rsidRPr="00D23B15">
              <w:rPr>
                <w:lang w:val="en-US"/>
              </w:rPr>
              <w:t xml:space="preserve"> </w:t>
            </w:r>
            <w:r w:rsidRPr="00D23B15">
              <w:t xml:space="preserve">по </w:t>
            </w:r>
            <w:r w:rsidRPr="00D23B15">
              <w:rPr>
                <w:lang w:val="en-US"/>
              </w:rPr>
              <w:t>DTO</w:t>
            </w:r>
          </w:p>
        </w:tc>
      </w:tr>
      <w:tr w:rsidR="008D4265" w:rsidRPr="002C5F7A" w14:paraId="1B2FF92A" w14:textId="77777777" w:rsidTr="00D23B15">
        <w:tc>
          <w:tcPr>
            <w:tcW w:w="1696" w:type="dxa"/>
          </w:tcPr>
          <w:p w14:paraId="2F742D87" w14:textId="1E519A5B" w:rsidR="008D4265" w:rsidRPr="00D23B15" w:rsidRDefault="008D4265" w:rsidP="008D4265">
            <w:pPr>
              <w:pStyle w:val="af1"/>
              <w:ind w:firstLine="0"/>
              <w:jc w:val="left"/>
            </w:pPr>
            <w:proofErr w:type="spellStart"/>
            <w:r w:rsidRPr="001C1BD7">
              <w:rPr>
                <w:sz w:val="24"/>
                <w:szCs w:val="24"/>
              </w:rPr>
              <w:t>BaseController</w:t>
            </w:r>
            <w:proofErr w:type="spellEnd"/>
          </w:p>
        </w:tc>
        <w:tc>
          <w:tcPr>
            <w:tcW w:w="1985" w:type="dxa"/>
          </w:tcPr>
          <w:p w14:paraId="1703650B" w14:textId="3B9B5EA4" w:rsidR="008D4265" w:rsidRPr="00D23B15" w:rsidRDefault="008D4265" w:rsidP="008D4265">
            <w:pPr>
              <w:pStyle w:val="af1"/>
              <w:ind w:firstLine="0"/>
              <w:jc w:val="left"/>
            </w:pPr>
            <w:proofErr w:type="spellStart"/>
            <w:r w:rsidRPr="001C1BD7">
              <w:rPr>
                <w:sz w:val="24"/>
                <w:szCs w:val="24"/>
              </w:rPr>
              <w:t>getAll</w:t>
            </w:r>
            <w:proofErr w:type="spellEnd"/>
          </w:p>
        </w:tc>
        <w:tc>
          <w:tcPr>
            <w:tcW w:w="2693" w:type="dxa"/>
          </w:tcPr>
          <w:p w14:paraId="78481808" w14:textId="77777777" w:rsidR="008D4265" w:rsidRPr="00D23B15" w:rsidRDefault="008D4265" w:rsidP="008D4265">
            <w:pPr>
              <w:pStyle w:val="af1"/>
              <w:ind w:firstLine="0"/>
              <w:jc w:val="left"/>
              <w:rPr>
                <w:lang w:val="en-US"/>
              </w:rPr>
            </w:pPr>
          </w:p>
        </w:tc>
        <w:tc>
          <w:tcPr>
            <w:tcW w:w="3254" w:type="dxa"/>
          </w:tcPr>
          <w:p w14:paraId="00CEDE3A" w14:textId="528A7B4A" w:rsidR="008D4265" w:rsidRPr="00D23B15" w:rsidRDefault="008D4265" w:rsidP="008D4265">
            <w:pPr>
              <w:pStyle w:val="af1"/>
              <w:ind w:firstLine="0"/>
              <w:jc w:val="left"/>
            </w:pPr>
            <w:r>
              <w:rPr>
                <w:sz w:val="24"/>
                <w:szCs w:val="24"/>
              </w:rPr>
              <w:t>Обрабатывает запрос чтения всей таблицы</w:t>
            </w:r>
          </w:p>
        </w:tc>
      </w:tr>
      <w:tr w:rsidR="008D4265" w:rsidRPr="002C5F7A" w14:paraId="358AF004" w14:textId="77777777" w:rsidTr="00D23B15">
        <w:tc>
          <w:tcPr>
            <w:tcW w:w="1696" w:type="dxa"/>
          </w:tcPr>
          <w:p w14:paraId="4BE1EE64" w14:textId="77777777" w:rsidR="008D4265" w:rsidRPr="001C1BD7" w:rsidRDefault="008D4265" w:rsidP="008D4265">
            <w:pPr>
              <w:pStyle w:val="af1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1985" w:type="dxa"/>
          </w:tcPr>
          <w:p w14:paraId="35834619" w14:textId="65043B1B" w:rsidR="008D4265" w:rsidRPr="001C1BD7" w:rsidRDefault="008D4265" w:rsidP="008D4265">
            <w:pPr>
              <w:pStyle w:val="af1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1C1BD7">
              <w:rPr>
                <w:sz w:val="24"/>
                <w:szCs w:val="24"/>
              </w:rPr>
              <w:t>getById</w:t>
            </w:r>
            <w:proofErr w:type="spellEnd"/>
          </w:p>
        </w:tc>
        <w:tc>
          <w:tcPr>
            <w:tcW w:w="2693" w:type="dxa"/>
          </w:tcPr>
          <w:p w14:paraId="6E5C79BC" w14:textId="77777777" w:rsidR="008D4265" w:rsidRDefault="008D4265" w:rsidP="008D4265">
            <w:pPr>
              <w:pStyle w:val="af1"/>
              <w:ind w:firstLine="0"/>
              <w:jc w:val="left"/>
              <w:rPr>
                <w:sz w:val="24"/>
                <w:szCs w:val="24"/>
              </w:rPr>
            </w:pPr>
            <w:r w:rsidRPr="001C1BD7">
              <w:rPr>
                <w:sz w:val="24"/>
                <w:szCs w:val="24"/>
              </w:rPr>
              <w:t>@PathVariable("id")</w:t>
            </w:r>
          </w:p>
          <w:p w14:paraId="082509C6" w14:textId="6CB715F5" w:rsidR="008D4265" w:rsidRPr="00D23B15" w:rsidRDefault="008D4265" w:rsidP="008D4265">
            <w:pPr>
              <w:pStyle w:val="af1"/>
              <w:ind w:firstLine="0"/>
              <w:jc w:val="left"/>
              <w:rPr>
                <w:lang w:val="en-US"/>
              </w:rPr>
            </w:pPr>
            <w:r w:rsidRPr="001C1BD7">
              <w:rPr>
                <w:sz w:val="24"/>
                <w:szCs w:val="24"/>
              </w:rPr>
              <w:t xml:space="preserve">Long </w:t>
            </w:r>
            <w:proofErr w:type="spellStart"/>
            <w:r w:rsidRPr="001C1BD7">
              <w:rPr>
                <w:sz w:val="24"/>
                <w:szCs w:val="24"/>
              </w:rPr>
              <w:t>id</w:t>
            </w:r>
            <w:proofErr w:type="spellEnd"/>
          </w:p>
        </w:tc>
        <w:tc>
          <w:tcPr>
            <w:tcW w:w="3254" w:type="dxa"/>
          </w:tcPr>
          <w:p w14:paraId="0FF4987F" w14:textId="46D2512A" w:rsidR="008D4265" w:rsidRDefault="008D4265" w:rsidP="008D4265">
            <w:pPr>
              <w:pStyle w:val="af1"/>
              <w:ind w:firstLine="0"/>
              <w:jc w:val="left"/>
              <w:rPr>
                <w:sz w:val="24"/>
                <w:szCs w:val="24"/>
              </w:rPr>
            </w:pPr>
            <w:r w:rsidRPr="001C1BD7">
              <w:rPr>
                <w:sz w:val="24"/>
                <w:szCs w:val="24"/>
              </w:rPr>
              <w:t xml:space="preserve">Обрабатывает запрос </w:t>
            </w:r>
            <w:r>
              <w:rPr>
                <w:sz w:val="24"/>
                <w:szCs w:val="24"/>
              </w:rPr>
              <w:t xml:space="preserve">записи по </w:t>
            </w:r>
            <w:r>
              <w:rPr>
                <w:sz w:val="24"/>
                <w:szCs w:val="24"/>
                <w:lang w:val="en-US"/>
              </w:rPr>
              <w:t>Id</w:t>
            </w:r>
          </w:p>
        </w:tc>
      </w:tr>
      <w:tr w:rsidR="008D4265" w:rsidRPr="002C5F7A" w14:paraId="61235E66" w14:textId="77777777" w:rsidTr="00D23B15">
        <w:tc>
          <w:tcPr>
            <w:tcW w:w="1696" w:type="dxa"/>
          </w:tcPr>
          <w:p w14:paraId="40F8D062" w14:textId="77777777" w:rsidR="008D4265" w:rsidRPr="001C1BD7" w:rsidRDefault="008D4265" w:rsidP="008D4265">
            <w:pPr>
              <w:pStyle w:val="af1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1985" w:type="dxa"/>
          </w:tcPr>
          <w:p w14:paraId="245F298D" w14:textId="24E96B4A" w:rsidR="008D4265" w:rsidRPr="001C1BD7" w:rsidRDefault="008D4265" w:rsidP="008D4265">
            <w:pPr>
              <w:pStyle w:val="af1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1C1BD7">
              <w:rPr>
                <w:sz w:val="24"/>
                <w:szCs w:val="24"/>
              </w:rPr>
              <w:t>create</w:t>
            </w:r>
            <w:proofErr w:type="spellEnd"/>
          </w:p>
        </w:tc>
        <w:tc>
          <w:tcPr>
            <w:tcW w:w="2693" w:type="dxa"/>
          </w:tcPr>
          <w:p w14:paraId="29C5AF81" w14:textId="77777777" w:rsidR="008D4265" w:rsidRDefault="008D4265" w:rsidP="008D4265">
            <w:pPr>
              <w:pStyle w:val="af1"/>
              <w:ind w:firstLine="0"/>
              <w:jc w:val="left"/>
              <w:rPr>
                <w:sz w:val="24"/>
                <w:szCs w:val="24"/>
              </w:rPr>
            </w:pPr>
            <w:r w:rsidRPr="001C1BD7">
              <w:rPr>
                <w:sz w:val="24"/>
                <w:szCs w:val="24"/>
              </w:rPr>
              <w:t>@RequestBody @Valid</w:t>
            </w:r>
          </w:p>
          <w:p w14:paraId="71C9D9EA" w14:textId="1FEAB57E" w:rsidR="008D4265" w:rsidRPr="001C1BD7" w:rsidRDefault="008D4265" w:rsidP="008D4265">
            <w:pPr>
              <w:ind w:firstLine="0"/>
              <w:rPr>
                <w:sz w:val="24"/>
                <w:szCs w:val="24"/>
              </w:rPr>
            </w:pPr>
            <w:r w:rsidRPr="001C1BD7">
              <w:rPr>
                <w:sz w:val="24"/>
                <w:szCs w:val="24"/>
              </w:rPr>
              <w:t xml:space="preserve">C </w:t>
            </w:r>
            <w:proofErr w:type="spellStart"/>
            <w:r w:rsidRPr="001C1BD7">
              <w:rPr>
                <w:sz w:val="24"/>
                <w:szCs w:val="24"/>
              </w:rPr>
              <w:t>dto</w:t>
            </w:r>
            <w:proofErr w:type="spellEnd"/>
          </w:p>
        </w:tc>
        <w:tc>
          <w:tcPr>
            <w:tcW w:w="3254" w:type="dxa"/>
          </w:tcPr>
          <w:p w14:paraId="67B9E216" w14:textId="0A415D25" w:rsidR="008D4265" w:rsidRPr="001C1BD7" w:rsidRDefault="008D4265" w:rsidP="008D4265">
            <w:pPr>
              <w:pStyle w:val="af1"/>
              <w:ind w:firstLine="0"/>
              <w:jc w:val="left"/>
              <w:rPr>
                <w:sz w:val="24"/>
                <w:szCs w:val="24"/>
              </w:rPr>
            </w:pPr>
            <w:r w:rsidRPr="00E86E06">
              <w:rPr>
                <w:sz w:val="24"/>
                <w:szCs w:val="24"/>
              </w:rPr>
              <w:t xml:space="preserve">Обрабатывает запрос </w:t>
            </w:r>
            <w:r>
              <w:rPr>
                <w:sz w:val="24"/>
                <w:szCs w:val="24"/>
              </w:rPr>
              <w:t>создания записи</w:t>
            </w:r>
          </w:p>
        </w:tc>
      </w:tr>
    </w:tbl>
    <w:p w14:paraId="6ACA3994" w14:textId="77777777" w:rsidR="00FB28C4" w:rsidRDefault="00FB28C4" w:rsidP="00FB28C4">
      <w:pPr>
        <w:pStyle w:val="af1"/>
        <w:jc w:val="right"/>
      </w:pPr>
      <w:r w:rsidRPr="00FB28C4">
        <w:t xml:space="preserve">Продолжение табл. </w:t>
      </w:r>
      <w:r>
        <w:t>1</w:t>
      </w:r>
    </w:p>
    <w:tbl>
      <w:tblPr>
        <w:tblStyle w:val="aff4"/>
        <w:tblW w:w="0" w:type="auto"/>
        <w:tblLook w:val="04A0" w:firstRow="1" w:lastRow="0" w:firstColumn="1" w:lastColumn="0" w:noHBand="0" w:noVBand="1"/>
      </w:tblPr>
      <w:tblGrid>
        <w:gridCol w:w="2029"/>
        <w:gridCol w:w="1490"/>
        <w:gridCol w:w="2820"/>
        <w:gridCol w:w="3289"/>
      </w:tblGrid>
      <w:tr w:rsidR="00926867" w14:paraId="1709020E" w14:textId="77777777" w:rsidTr="00C7459F">
        <w:tc>
          <w:tcPr>
            <w:tcW w:w="2029" w:type="dxa"/>
          </w:tcPr>
          <w:p w14:paraId="6B0FE357" w14:textId="77777777" w:rsidR="00FB28C4" w:rsidRPr="00FB28C4" w:rsidRDefault="00FB28C4" w:rsidP="005B46D8">
            <w:pPr>
              <w:pStyle w:val="af1"/>
              <w:ind w:firstLine="0"/>
              <w:jc w:val="center"/>
              <w:rPr>
                <w:sz w:val="24"/>
                <w:szCs w:val="24"/>
              </w:rPr>
            </w:pPr>
            <w:r w:rsidRPr="00FB28C4">
              <w:rPr>
                <w:sz w:val="24"/>
                <w:szCs w:val="24"/>
              </w:rPr>
              <w:t>1</w:t>
            </w:r>
          </w:p>
        </w:tc>
        <w:tc>
          <w:tcPr>
            <w:tcW w:w="1490" w:type="dxa"/>
          </w:tcPr>
          <w:p w14:paraId="5B91751E" w14:textId="77777777" w:rsidR="00FB28C4" w:rsidRPr="00FB28C4" w:rsidRDefault="00FB28C4" w:rsidP="005B46D8">
            <w:pPr>
              <w:pStyle w:val="af1"/>
              <w:ind w:firstLine="0"/>
              <w:jc w:val="center"/>
              <w:rPr>
                <w:sz w:val="24"/>
                <w:szCs w:val="24"/>
              </w:rPr>
            </w:pPr>
            <w:r w:rsidRPr="00FB28C4">
              <w:rPr>
                <w:sz w:val="24"/>
                <w:szCs w:val="24"/>
              </w:rPr>
              <w:t>2</w:t>
            </w:r>
          </w:p>
        </w:tc>
        <w:tc>
          <w:tcPr>
            <w:tcW w:w="2820" w:type="dxa"/>
          </w:tcPr>
          <w:p w14:paraId="7646EB1E" w14:textId="77777777" w:rsidR="00FB28C4" w:rsidRPr="00FB28C4" w:rsidRDefault="00FB28C4" w:rsidP="005B46D8">
            <w:pPr>
              <w:pStyle w:val="af1"/>
              <w:ind w:firstLine="0"/>
              <w:jc w:val="center"/>
              <w:rPr>
                <w:sz w:val="24"/>
                <w:szCs w:val="24"/>
              </w:rPr>
            </w:pPr>
            <w:r w:rsidRPr="00FB28C4">
              <w:rPr>
                <w:sz w:val="24"/>
                <w:szCs w:val="24"/>
              </w:rPr>
              <w:t>3</w:t>
            </w:r>
          </w:p>
        </w:tc>
        <w:tc>
          <w:tcPr>
            <w:tcW w:w="3289" w:type="dxa"/>
          </w:tcPr>
          <w:p w14:paraId="19B6DB55" w14:textId="77777777" w:rsidR="00FB28C4" w:rsidRPr="00FB28C4" w:rsidRDefault="00FB28C4" w:rsidP="005B46D8">
            <w:pPr>
              <w:pStyle w:val="af1"/>
              <w:ind w:firstLine="0"/>
              <w:jc w:val="center"/>
              <w:rPr>
                <w:sz w:val="24"/>
                <w:szCs w:val="24"/>
              </w:rPr>
            </w:pPr>
            <w:r w:rsidRPr="00FB28C4">
              <w:rPr>
                <w:sz w:val="24"/>
                <w:szCs w:val="24"/>
              </w:rPr>
              <w:t>4</w:t>
            </w:r>
          </w:p>
        </w:tc>
      </w:tr>
      <w:tr w:rsidR="00926867" w:rsidRPr="001C1BD7" w14:paraId="596FE479" w14:textId="77777777" w:rsidTr="00C7459F">
        <w:tc>
          <w:tcPr>
            <w:tcW w:w="2029" w:type="dxa"/>
          </w:tcPr>
          <w:p w14:paraId="32D20980" w14:textId="77777777" w:rsidR="001C1BD7" w:rsidRPr="008D4265" w:rsidRDefault="001C1BD7" w:rsidP="001C1BD7">
            <w:pPr>
              <w:pStyle w:val="af1"/>
              <w:ind w:firstLine="0"/>
              <w:jc w:val="left"/>
            </w:pPr>
          </w:p>
        </w:tc>
        <w:tc>
          <w:tcPr>
            <w:tcW w:w="1490" w:type="dxa"/>
          </w:tcPr>
          <w:p w14:paraId="3EC34CAA" w14:textId="64AA4C4B" w:rsidR="001C1BD7" w:rsidRPr="008D4265" w:rsidRDefault="001C1BD7" w:rsidP="001C1BD7">
            <w:pPr>
              <w:pStyle w:val="af1"/>
              <w:ind w:firstLine="0"/>
              <w:jc w:val="left"/>
            </w:pPr>
            <w:proofErr w:type="spellStart"/>
            <w:r w:rsidRPr="008D4265">
              <w:t>update</w:t>
            </w:r>
            <w:proofErr w:type="spellEnd"/>
          </w:p>
        </w:tc>
        <w:tc>
          <w:tcPr>
            <w:tcW w:w="2820" w:type="dxa"/>
          </w:tcPr>
          <w:p w14:paraId="71442B00" w14:textId="77777777" w:rsidR="00C7459F" w:rsidRPr="008D4265" w:rsidRDefault="001C1BD7" w:rsidP="001C1BD7">
            <w:pPr>
              <w:pStyle w:val="af1"/>
              <w:ind w:firstLine="0"/>
              <w:jc w:val="left"/>
            </w:pPr>
            <w:r w:rsidRPr="008D4265">
              <w:t>@</w:t>
            </w:r>
            <w:proofErr w:type="spellStart"/>
            <w:r w:rsidRPr="008D4265">
              <w:rPr>
                <w:lang w:val="en-US"/>
              </w:rPr>
              <w:t>PathVariable</w:t>
            </w:r>
            <w:proofErr w:type="spellEnd"/>
            <w:r w:rsidRPr="008D4265">
              <w:t>("</w:t>
            </w:r>
            <w:r w:rsidRPr="008D4265">
              <w:rPr>
                <w:lang w:val="en-US"/>
              </w:rPr>
              <w:t>id</w:t>
            </w:r>
            <w:r w:rsidRPr="008D4265">
              <w:t>")</w:t>
            </w:r>
          </w:p>
          <w:p w14:paraId="2253630B" w14:textId="5563D08A" w:rsidR="001C1BD7" w:rsidRPr="008D4265" w:rsidRDefault="001C1BD7" w:rsidP="001C1BD7">
            <w:pPr>
              <w:pStyle w:val="af1"/>
              <w:ind w:firstLine="0"/>
              <w:jc w:val="left"/>
            </w:pPr>
            <w:r w:rsidRPr="008D4265">
              <w:rPr>
                <w:lang w:val="en-US"/>
              </w:rPr>
              <w:t>Long</w:t>
            </w:r>
            <w:r w:rsidRPr="008D4265">
              <w:t xml:space="preserve"> </w:t>
            </w:r>
            <w:r w:rsidRPr="008D4265">
              <w:rPr>
                <w:lang w:val="en-US"/>
              </w:rPr>
              <w:t>id</w:t>
            </w:r>
            <w:r w:rsidRPr="008D4265">
              <w:t>,</w:t>
            </w:r>
          </w:p>
          <w:p w14:paraId="732ECEF7" w14:textId="77777777" w:rsidR="00C7459F" w:rsidRPr="008D4265" w:rsidRDefault="001C1BD7" w:rsidP="001C1BD7">
            <w:pPr>
              <w:pStyle w:val="af1"/>
              <w:ind w:firstLine="0"/>
              <w:jc w:val="left"/>
            </w:pPr>
            <w:r w:rsidRPr="008D4265">
              <w:t>@</w:t>
            </w:r>
            <w:proofErr w:type="spellStart"/>
            <w:r w:rsidRPr="008D4265">
              <w:rPr>
                <w:lang w:val="en-US"/>
              </w:rPr>
              <w:t>RequestBody</w:t>
            </w:r>
            <w:proofErr w:type="spellEnd"/>
            <w:r w:rsidRPr="008D4265">
              <w:t xml:space="preserve"> @</w:t>
            </w:r>
            <w:r w:rsidRPr="008D4265">
              <w:rPr>
                <w:lang w:val="en-US"/>
              </w:rPr>
              <w:t>Valid</w:t>
            </w:r>
          </w:p>
          <w:p w14:paraId="6560F570" w14:textId="33A2449B" w:rsidR="001C1BD7" w:rsidRPr="008D4265" w:rsidRDefault="001C1BD7" w:rsidP="001C1BD7">
            <w:pPr>
              <w:pStyle w:val="af1"/>
              <w:ind w:firstLine="0"/>
              <w:jc w:val="left"/>
              <w:rPr>
                <w:lang w:val="en-US"/>
              </w:rPr>
            </w:pPr>
            <w:r w:rsidRPr="008D4265">
              <w:rPr>
                <w:lang w:val="en-US"/>
              </w:rPr>
              <w:t xml:space="preserve">U </w:t>
            </w:r>
            <w:proofErr w:type="spellStart"/>
            <w:r w:rsidRPr="008D4265">
              <w:rPr>
                <w:lang w:val="en-US"/>
              </w:rPr>
              <w:t>dto</w:t>
            </w:r>
            <w:proofErr w:type="spellEnd"/>
          </w:p>
        </w:tc>
        <w:tc>
          <w:tcPr>
            <w:tcW w:w="3289" w:type="dxa"/>
          </w:tcPr>
          <w:p w14:paraId="53B4C82A" w14:textId="4D104077" w:rsidR="001C1BD7" w:rsidRPr="001C1BD7" w:rsidRDefault="001C1BD7" w:rsidP="001C1BD7">
            <w:pPr>
              <w:pStyle w:val="af1"/>
              <w:ind w:firstLine="0"/>
              <w:jc w:val="left"/>
              <w:rPr>
                <w:sz w:val="24"/>
                <w:szCs w:val="24"/>
              </w:rPr>
            </w:pPr>
            <w:r w:rsidRPr="00E86E06">
              <w:rPr>
                <w:sz w:val="24"/>
                <w:szCs w:val="24"/>
              </w:rPr>
              <w:t xml:space="preserve">Обрабатывает запрос </w:t>
            </w:r>
            <w:r w:rsidR="005B1DE5">
              <w:rPr>
                <w:sz w:val="24"/>
                <w:szCs w:val="24"/>
              </w:rPr>
              <w:t>обновления записи</w:t>
            </w:r>
          </w:p>
        </w:tc>
      </w:tr>
      <w:tr w:rsidR="00926867" w14:paraId="411AC776" w14:textId="77777777" w:rsidTr="00C7459F">
        <w:tc>
          <w:tcPr>
            <w:tcW w:w="2029" w:type="dxa"/>
          </w:tcPr>
          <w:p w14:paraId="349CE168" w14:textId="77777777" w:rsidR="001C1BD7" w:rsidRPr="008D4265" w:rsidRDefault="001C1BD7" w:rsidP="001C1BD7">
            <w:pPr>
              <w:pStyle w:val="af1"/>
              <w:ind w:firstLine="0"/>
              <w:jc w:val="left"/>
            </w:pPr>
          </w:p>
        </w:tc>
        <w:tc>
          <w:tcPr>
            <w:tcW w:w="1490" w:type="dxa"/>
          </w:tcPr>
          <w:p w14:paraId="01801865" w14:textId="107CF6D7" w:rsidR="001C1BD7" w:rsidRPr="008D4265" w:rsidRDefault="001C1BD7" w:rsidP="001C1BD7">
            <w:pPr>
              <w:pStyle w:val="af1"/>
              <w:ind w:firstLine="0"/>
              <w:jc w:val="left"/>
            </w:pPr>
            <w:proofErr w:type="spellStart"/>
            <w:r w:rsidRPr="008D4265">
              <w:t>delete</w:t>
            </w:r>
            <w:proofErr w:type="spellEnd"/>
          </w:p>
        </w:tc>
        <w:tc>
          <w:tcPr>
            <w:tcW w:w="2820" w:type="dxa"/>
          </w:tcPr>
          <w:p w14:paraId="0DEA36AB" w14:textId="77777777" w:rsidR="00C7459F" w:rsidRPr="008D4265" w:rsidRDefault="001C1BD7" w:rsidP="001C1BD7">
            <w:pPr>
              <w:pStyle w:val="af1"/>
              <w:ind w:firstLine="0"/>
              <w:jc w:val="left"/>
            </w:pPr>
            <w:r w:rsidRPr="008D4265">
              <w:t>@PathVariable("id")</w:t>
            </w:r>
          </w:p>
          <w:p w14:paraId="2A34845A" w14:textId="14B564D7" w:rsidR="001C1BD7" w:rsidRPr="008D4265" w:rsidRDefault="001C1BD7" w:rsidP="001C1BD7">
            <w:pPr>
              <w:pStyle w:val="af1"/>
              <w:ind w:firstLine="0"/>
              <w:jc w:val="left"/>
            </w:pPr>
            <w:r w:rsidRPr="008D4265">
              <w:t xml:space="preserve">Long </w:t>
            </w:r>
            <w:proofErr w:type="spellStart"/>
            <w:r w:rsidRPr="008D4265">
              <w:t>id</w:t>
            </w:r>
            <w:proofErr w:type="spellEnd"/>
          </w:p>
        </w:tc>
        <w:tc>
          <w:tcPr>
            <w:tcW w:w="3289" w:type="dxa"/>
          </w:tcPr>
          <w:p w14:paraId="3BC64A3D" w14:textId="2E7308F5" w:rsidR="001C1BD7" w:rsidRPr="00FB28C4" w:rsidRDefault="001C1BD7" w:rsidP="001C1BD7">
            <w:pPr>
              <w:pStyle w:val="af1"/>
              <w:ind w:firstLine="0"/>
              <w:jc w:val="left"/>
              <w:rPr>
                <w:sz w:val="24"/>
                <w:szCs w:val="24"/>
              </w:rPr>
            </w:pPr>
            <w:r w:rsidRPr="00E86E06">
              <w:rPr>
                <w:sz w:val="24"/>
                <w:szCs w:val="24"/>
              </w:rPr>
              <w:t xml:space="preserve">Обрабатывает запрос </w:t>
            </w:r>
            <w:r>
              <w:rPr>
                <w:sz w:val="24"/>
                <w:szCs w:val="24"/>
              </w:rPr>
              <w:t xml:space="preserve">удаления </w:t>
            </w:r>
            <w:r w:rsidR="005B1DE5">
              <w:rPr>
                <w:sz w:val="24"/>
                <w:szCs w:val="24"/>
              </w:rPr>
              <w:t>записи</w:t>
            </w:r>
          </w:p>
        </w:tc>
      </w:tr>
      <w:tr w:rsidR="00926867" w14:paraId="7D9A5175" w14:textId="77777777" w:rsidTr="00C7459F">
        <w:tc>
          <w:tcPr>
            <w:tcW w:w="2029" w:type="dxa"/>
          </w:tcPr>
          <w:p w14:paraId="3B62CBFD" w14:textId="77777777" w:rsidR="00FB28C4" w:rsidRPr="008D4265" w:rsidRDefault="00FB28C4" w:rsidP="00BB01AC">
            <w:pPr>
              <w:pStyle w:val="af1"/>
              <w:ind w:firstLine="0"/>
              <w:jc w:val="left"/>
            </w:pPr>
          </w:p>
        </w:tc>
        <w:tc>
          <w:tcPr>
            <w:tcW w:w="1490" w:type="dxa"/>
          </w:tcPr>
          <w:p w14:paraId="583885BF" w14:textId="0F533DED" w:rsidR="00FB28C4" w:rsidRPr="008D4265" w:rsidRDefault="001C1BD7" w:rsidP="00BB01AC">
            <w:pPr>
              <w:pStyle w:val="af1"/>
              <w:ind w:firstLine="0"/>
              <w:jc w:val="left"/>
            </w:pPr>
            <w:proofErr w:type="spellStart"/>
            <w:r w:rsidRPr="008D4265">
              <w:t>repository</w:t>
            </w:r>
            <w:proofErr w:type="spellEnd"/>
          </w:p>
        </w:tc>
        <w:tc>
          <w:tcPr>
            <w:tcW w:w="2820" w:type="dxa"/>
          </w:tcPr>
          <w:p w14:paraId="0B6FCC41" w14:textId="77777777" w:rsidR="00FB28C4" w:rsidRPr="008D4265" w:rsidRDefault="00FB28C4" w:rsidP="00BB01AC">
            <w:pPr>
              <w:pStyle w:val="af1"/>
              <w:ind w:firstLine="0"/>
              <w:jc w:val="left"/>
            </w:pPr>
          </w:p>
        </w:tc>
        <w:tc>
          <w:tcPr>
            <w:tcW w:w="3289" w:type="dxa"/>
          </w:tcPr>
          <w:p w14:paraId="5AFB8140" w14:textId="4E5C6410" w:rsidR="00FB28C4" w:rsidRPr="00FB28C4" w:rsidRDefault="001C1BD7" w:rsidP="00BB01AC">
            <w:pPr>
              <w:pStyle w:val="af1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Возвращает класс-репозиторий этого контроллера</w:t>
            </w:r>
          </w:p>
        </w:tc>
      </w:tr>
      <w:tr w:rsidR="00926867" w14:paraId="1E7CF709" w14:textId="77777777" w:rsidTr="00C7459F">
        <w:tc>
          <w:tcPr>
            <w:tcW w:w="2029" w:type="dxa"/>
          </w:tcPr>
          <w:p w14:paraId="2433F436" w14:textId="77777777" w:rsidR="00FB28C4" w:rsidRPr="008D4265" w:rsidRDefault="00FB28C4" w:rsidP="00BB01AC">
            <w:pPr>
              <w:pStyle w:val="af1"/>
              <w:ind w:firstLine="0"/>
              <w:jc w:val="left"/>
            </w:pPr>
          </w:p>
        </w:tc>
        <w:tc>
          <w:tcPr>
            <w:tcW w:w="1490" w:type="dxa"/>
          </w:tcPr>
          <w:p w14:paraId="782C7516" w14:textId="20834CA9" w:rsidR="00FB28C4" w:rsidRPr="008D4265" w:rsidRDefault="001C1BD7" w:rsidP="00BB01AC">
            <w:pPr>
              <w:pStyle w:val="af1"/>
              <w:ind w:firstLine="0"/>
              <w:jc w:val="left"/>
            </w:pPr>
            <w:proofErr w:type="spellStart"/>
            <w:r w:rsidRPr="008D4265">
              <w:t>toRead</w:t>
            </w:r>
            <w:proofErr w:type="spellEnd"/>
          </w:p>
        </w:tc>
        <w:tc>
          <w:tcPr>
            <w:tcW w:w="2820" w:type="dxa"/>
          </w:tcPr>
          <w:p w14:paraId="5C94B30B" w14:textId="77777777" w:rsidR="00FB28C4" w:rsidRPr="008D4265" w:rsidRDefault="00FB28C4" w:rsidP="00BB01AC">
            <w:pPr>
              <w:pStyle w:val="af1"/>
              <w:ind w:firstLine="0"/>
              <w:jc w:val="left"/>
            </w:pPr>
          </w:p>
        </w:tc>
        <w:tc>
          <w:tcPr>
            <w:tcW w:w="3289" w:type="dxa"/>
          </w:tcPr>
          <w:p w14:paraId="4FA5961F" w14:textId="5CE1A35A" w:rsidR="00FB28C4" w:rsidRPr="00FB28C4" w:rsidRDefault="001C1BD7" w:rsidP="00BB01AC">
            <w:pPr>
              <w:pStyle w:val="af1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Вызывает </w:t>
            </w:r>
            <w:proofErr w:type="spellStart"/>
            <w:r>
              <w:rPr>
                <w:sz w:val="24"/>
                <w:szCs w:val="24"/>
              </w:rPr>
              <w:t>маппер</w:t>
            </w:r>
            <w:proofErr w:type="spellEnd"/>
            <w:r>
              <w:rPr>
                <w:sz w:val="24"/>
                <w:szCs w:val="24"/>
              </w:rPr>
              <w:t xml:space="preserve"> чтения</w:t>
            </w:r>
          </w:p>
        </w:tc>
      </w:tr>
      <w:tr w:rsidR="00C7459F" w14:paraId="6EDAC7BA" w14:textId="77777777" w:rsidTr="00C7459F">
        <w:tc>
          <w:tcPr>
            <w:tcW w:w="2029" w:type="dxa"/>
          </w:tcPr>
          <w:p w14:paraId="6CCFD78B" w14:textId="77777777" w:rsidR="001C1BD7" w:rsidRPr="008D4265" w:rsidRDefault="001C1BD7" w:rsidP="00BB01AC">
            <w:pPr>
              <w:pStyle w:val="af1"/>
              <w:ind w:firstLine="0"/>
              <w:jc w:val="left"/>
            </w:pPr>
          </w:p>
        </w:tc>
        <w:tc>
          <w:tcPr>
            <w:tcW w:w="1490" w:type="dxa"/>
          </w:tcPr>
          <w:p w14:paraId="7C8CD685" w14:textId="01F5D1A4" w:rsidR="001C1BD7" w:rsidRPr="008D4265" w:rsidRDefault="001C1BD7" w:rsidP="00BB01AC">
            <w:pPr>
              <w:pStyle w:val="af1"/>
              <w:ind w:firstLine="0"/>
              <w:jc w:val="left"/>
            </w:pPr>
            <w:proofErr w:type="spellStart"/>
            <w:r w:rsidRPr="008D4265">
              <w:t>toCreate</w:t>
            </w:r>
            <w:proofErr w:type="spellEnd"/>
          </w:p>
        </w:tc>
        <w:tc>
          <w:tcPr>
            <w:tcW w:w="2820" w:type="dxa"/>
          </w:tcPr>
          <w:p w14:paraId="420EA33A" w14:textId="77777777" w:rsidR="001C1BD7" w:rsidRPr="008D4265" w:rsidRDefault="001C1BD7" w:rsidP="00BB01AC">
            <w:pPr>
              <w:pStyle w:val="af1"/>
              <w:ind w:firstLine="0"/>
              <w:jc w:val="left"/>
            </w:pPr>
          </w:p>
        </w:tc>
        <w:tc>
          <w:tcPr>
            <w:tcW w:w="3289" w:type="dxa"/>
          </w:tcPr>
          <w:p w14:paraId="4698CC19" w14:textId="41C9FC19" w:rsidR="001C1BD7" w:rsidRPr="00FB28C4" w:rsidRDefault="001C1BD7" w:rsidP="00BB01AC">
            <w:pPr>
              <w:pStyle w:val="af1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Вызывает </w:t>
            </w:r>
            <w:proofErr w:type="spellStart"/>
            <w:r>
              <w:rPr>
                <w:sz w:val="24"/>
                <w:szCs w:val="24"/>
              </w:rPr>
              <w:t>маппер</w:t>
            </w:r>
            <w:proofErr w:type="spellEnd"/>
            <w:r>
              <w:rPr>
                <w:sz w:val="24"/>
                <w:szCs w:val="24"/>
              </w:rPr>
              <w:t xml:space="preserve"> создания</w:t>
            </w:r>
          </w:p>
        </w:tc>
      </w:tr>
      <w:tr w:rsidR="00C7459F" w14:paraId="16331817" w14:textId="77777777" w:rsidTr="00C7459F">
        <w:tc>
          <w:tcPr>
            <w:tcW w:w="2029" w:type="dxa"/>
          </w:tcPr>
          <w:p w14:paraId="19679F0E" w14:textId="77777777" w:rsidR="001C1BD7" w:rsidRPr="008D4265" w:rsidRDefault="001C1BD7" w:rsidP="00BB01AC">
            <w:pPr>
              <w:pStyle w:val="af1"/>
              <w:ind w:firstLine="0"/>
              <w:jc w:val="left"/>
            </w:pPr>
          </w:p>
        </w:tc>
        <w:tc>
          <w:tcPr>
            <w:tcW w:w="1490" w:type="dxa"/>
          </w:tcPr>
          <w:p w14:paraId="374DACA2" w14:textId="58A00051" w:rsidR="001C1BD7" w:rsidRPr="008D4265" w:rsidRDefault="001C1BD7" w:rsidP="00BB01AC">
            <w:pPr>
              <w:pStyle w:val="af1"/>
              <w:ind w:firstLine="0"/>
              <w:jc w:val="left"/>
            </w:pPr>
            <w:proofErr w:type="spellStart"/>
            <w:r w:rsidRPr="008D4265">
              <w:t>update</w:t>
            </w:r>
            <w:proofErr w:type="spellEnd"/>
          </w:p>
        </w:tc>
        <w:tc>
          <w:tcPr>
            <w:tcW w:w="2820" w:type="dxa"/>
          </w:tcPr>
          <w:p w14:paraId="39E4A6CE" w14:textId="77777777" w:rsidR="001C1BD7" w:rsidRPr="008D4265" w:rsidRDefault="001C1BD7" w:rsidP="00BB01AC">
            <w:pPr>
              <w:pStyle w:val="af1"/>
              <w:ind w:firstLine="0"/>
              <w:jc w:val="left"/>
            </w:pPr>
          </w:p>
        </w:tc>
        <w:tc>
          <w:tcPr>
            <w:tcW w:w="3289" w:type="dxa"/>
          </w:tcPr>
          <w:p w14:paraId="13E01284" w14:textId="684FD729" w:rsidR="001C1BD7" w:rsidRPr="00FB28C4" w:rsidRDefault="001C1BD7" w:rsidP="00BB01AC">
            <w:pPr>
              <w:pStyle w:val="af1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Вызывает </w:t>
            </w:r>
            <w:proofErr w:type="spellStart"/>
            <w:r>
              <w:rPr>
                <w:sz w:val="24"/>
                <w:szCs w:val="24"/>
              </w:rPr>
              <w:t>маппер</w:t>
            </w:r>
            <w:proofErr w:type="spellEnd"/>
            <w:r>
              <w:rPr>
                <w:sz w:val="24"/>
                <w:szCs w:val="24"/>
              </w:rPr>
              <w:t xml:space="preserve"> обновления</w:t>
            </w:r>
          </w:p>
        </w:tc>
      </w:tr>
      <w:tr w:rsidR="00C7459F" w14:paraId="2084857B" w14:textId="77777777" w:rsidTr="00C7459F">
        <w:tc>
          <w:tcPr>
            <w:tcW w:w="2029" w:type="dxa"/>
          </w:tcPr>
          <w:p w14:paraId="513B6B9A" w14:textId="3048A04A" w:rsidR="001C1BD7" w:rsidRPr="008D4265" w:rsidRDefault="001C1BD7" w:rsidP="00BB01AC">
            <w:pPr>
              <w:pStyle w:val="af1"/>
              <w:ind w:firstLine="0"/>
              <w:jc w:val="left"/>
            </w:pPr>
            <w:proofErr w:type="spellStart"/>
            <w:r w:rsidRPr="008D4265">
              <w:t>DatabaseInitializer</w:t>
            </w:r>
            <w:proofErr w:type="spellEnd"/>
          </w:p>
        </w:tc>
        <w:tc>
          <w:tcPr>
            <w:tcW w:w="1490" w:type="dxa"/>
          </w:tcPr>
          <w:p w14:paraId="6F9BDF4A" w14:textId="10151C81" w:rsidR="001C1BD7" w:rsidRPr="008D4265" w:rsidRDefault="001C1BD7" w:rsidP="00BB01AC">
            <w:pPr>
              <w:pStyle w:val="af1"/>
              <w:ind w:firstLine="0"/>
              <w:jc w:val="left"/>
            </w:pPr>
            <w:proofErr w:type="spellStart"/>
            <w:r w:rsidRPr="008D4265">
              <w:t>initDatabase</w:t>
            </w:r>
            <w:proofErr w:type="spellEnd"/>
          </w:p>
        </w:tc>
        <w:tc>
          <w:tcPr>
            <w:tcW w:w="2820" w:type="dxa"/>
          </w:tcPr>
          <w:p w14:paraId="49D20CBF" w14:textId="77777777" w:rsidR="001C1BD7" w:rsidRPr="008D4265" w:rsidRDefault="001C1BD7" w:rsidP="00BB01AC">
            <w:pPr>
              <w:pStyle w:val="af1"/>
              <w:ind w:firstLine="0"/>
              <w:jc w:val="left"/>
            </w:pPr>
          </w:p>
        </w:tc>
        <w:tc>
          <w:tcPr>
            <w:tcW w:w="3289" w:type="dxa"/>
          </w:tcPr>
          <w:p w14:paraId="1A3FE6C3" w14:textId="34DEFCCC" w:rsidR="001C1BD7" w:rsidRPr="00FB28C4" w:rsidRDefault="001C1BD7" w:rsidP="00BB01AC">
            <w:pPr>
              <w:pStyle w:val="af1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Заполняет пустую базу данных тестовыми данными</w:t>
            </w:r>
          </w:p>
        </w:tc>
      </w:tr>
      <w:tr w:rsidR="00C7459F" w14:paraId="26457DA2" w14:textId="77777777" w:rsidTr="00C7459F">
        <w:tc>
          <w:tcPr>
            <w:tcW w:w="2029" w:type="dxa"/>
          </w:tcPr>
          <w:p w14:paraId="3D4EBDAF" w14:textId="75D27209" w:rsidR="001C1BD7" w:rsidRPr="008D4265" w:rsidRDefault="00110B8E" w:rsidP="00BB01AC">
            <w:pPr>
              <w:pStyle w:val="af1"/>
              <w:ind w:firstLine="0"/>
              <w:jc w:val="left"/>
            </w:pPr>
            <w:proofErr w:type="spellStart"/>
            <w:r w:rsidRPr="008D4265">
              <w:t>BaseRestService</w:t>
            </w:r>
            <w:proofErr w:type="spellEnd"/>
          </w:p>
        </w:tc>
        <w:tc>
          <w:tcPr>
            <w:tcW w:w="1490" w:type="dxa"/>
          </w:tcPr>
          <w:p w14:paraId="10CFC4EC" w14:textId="09DAE984" w:rsidR="001C1BD7" w:rsidRPr="008D4265" w:rsidRDefault="00110B8E" w:rsidP="00BB01AC">
            <w:pPr>
              <w:pStyle w:val="af1"/>
              <w:ind w:firstLine="0"/>
              <w:jc w:val="left"/>
            </w:pPr>
            <w:proofErr w:type="spellStart"/>
            <w:r w:rsidRPr="008D4265">
              <w:t>getEntityId</w:t>
            </w:r>
            <w:proofErr w:type="spellEnd"/>
          </w:p>
        </w:tc>
        <w:tc>
          <w:tcPr>
            <w:tcW w:w="2820" w:type="dxa"/>
          </w:tcPr>
          <w:p w14:paraId="0DC2418B" w14:textId="5BACD731" w:rsidR="001C1BD7" w:rsidRPr="008D4265" w:rsidRDefault="00110B8E" w:rsidP="00BB01AC">
            <w:pPr>
              <w:pStyle w:val="af1"/>
              <w:ind w:firstLine="0"/>
              <w:jc w:val="left"/>
            </w:pPr>
            <w:r w:rsidRPr="008D4265">
              <w:t xml:space="preserve">R </w:t>
            </w:r>
            <w:proofErr w:type="spellStart"/>
            <w:r w:rsidRPr="008D4265">
              <w:t>dto</w:t>
            </w:r>
            <w:proofErr w:type="spellEnd"/>
          </w:p>
        </w:tc>
        <w:tc>
          <w:tcPr>
            <w:tcW w:w="3289" w:type="dxa"/>
          </w:tcPr>
          <w:p w14:paraId="705920A0" w14:textId="77777777" w:rsidR="001C1BD7" w:rsidRPr="00FB28C4" w:rsidRDefault="001C1BD7" w:rsidP="00BB01AC">
            <w:pPr>
              <w:pStyle w:val="af1"/>
              <w:ind w:firstLine="0"/>
              <w:jc w:val="left"/>
              <w:rPr>
                <w:sz w:val="24"/>
                <w:szCs w:val="24"/>
              </w:rPr>
            </w:pPr>
          </w:p>
        </w:tc>
      </w:tr>
      <w:tr w:rsidR="00FD6731" w14:paraId="15EA3A29" w14:textId="77777777" w:rsidTr="00C7459F">
        <w:tc>
          <w:tcPr>
            <w:tcW w:w="2029" w:type="dxa"/>
          </w:tcPr>
          <w:p w14:paraId="083D26B2" w14:textId="77777777" w:rsidR="00FD6731" w:rsidRPr="008D4265" w:rsidRDefault="00FD6731" w:rsidP="00BB01AC">
            <w:pPr>
              <w:pStyle w:val="af1"/>
              <w:ind w:firstLine="0"/>
              <w:jc w:val="left"/>
            </w:pPr>
          </w:p>
        </w:tc>
        <w:tc>
          <w:tcPr>
            <w:tcW w:w="1490" w:type="dxa"/>
          </w:tcPr>
          <w:p w14:paraId="2D021F4E" w14:textId="5F420DD6" w:rsidR="00FD6731" w:rsidRPr="008D4265" w:rsidRDefault="00110B8E" w:rsidP="00BB01AC">
            <w:pPr>
              <w:pStyle w:val="af1"/>
              <w:ind w:firstLine="0"/>
              <w:jc w:val="left"/>
            </w:pPr>
            <w:proofErr w:type="spellStart"/>
            <w:r w:rsidRPr="008D4265">
              <w:t>getDataSize</w:t>
            </w:r>
            <w:proofErr w:type="spellEnd"/>
          </w:p>
        </w:tc>
        <w:tc>
          <w:tcPr>
            <w:tcW w:w="2820" w:type="dxa"/>
          </w:tcPr>
          <w:p w14:paraId="4577C65B" w14:textId="77777777" w:rsidR="00FD6731" w:rsidRPr="008D4265" w:rsidRDefault="00FD6731" w:rsidP="00BB01AC">
            <w:pPr>
              <w:pStyle w:val="af1"/>
              <w:ind w:firstLine="0"/>
              <w:jc w:val="left"/>
            </w:pPr>
          </w:p>
        </w:tc>
        <w:tc>
          <w:tcPr>
            <w:tcW w:w="3289" w:type="dxa"/>
          </w:tcPr>
          <w:p w14:paraId="1F0174CA" w14:textId="3D09CB97" w:rsidR="00FD6731" w:rsidRPr="00FB28C4" w:rsidRDefault="00110B8E" w:rsidP="00BB01AC">
            <w:pPr>
              <w:pStyle w:val="af1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Возвращает размер списка всех данных таблицы</w:t>
            </w:r>
          </w:p>
        </w:tc>
      </w:tr>
      <w:tr w:rsidR="00FD6731" w14:paraId="7A1F06FD" w14:textId="77777777" w:rsidTr="00C7459F">
        <w:tc>
          <w:tcPr>
            <w:tcW w:w="2029" w:type="dxa"/>
          </w:tcPr>
          <w:p w14:paraId="1E116401" w14:textId="77777777" w:rsidR="00FD6731" w:rsidRPr="008D4265" w:rsidRDefault="00FD6731" w:rsidP="00BB01AC">
            <w:pPr>
              <w:pStyle w:val="af1"/>
              <w:ind w:firstLine="0"/>
              <w:jc w:val="left"/>
            </w:pPr>
          </w:p>
        </w:tc>
        <w:tc>
          <w:tcPr>
            <w:tcW w:w="1490" w:type="dxa"/>
          </w:tcPr>
          <w:p w14:paraId="1C363316" w14:textId="35216DDE" w:rsidR="00FD6731" w:rsidRPr="008D4265" w:rsidRDefault="00110B8E" w:rsidP="00BB01AC">
            <w:pPr>
              <w:pStyle w:val="af1"/>
              <w:ind w:firstLine="0"/>
              <w:jc w:val="left"/>
            </w:pPr>
            <w:proofErr w:type="spellStart"/>
            <w:r w:rsidRPr="008D4265">
              <w:t>getDataList</w:t>
            </w:r>
            <w:proofErr w:type="spellEnd"/>
          </w:p>
        </w:tc>
        <w:tc>
          <w:tcPr>
            <w:tcW w:w="2820" w:type="dxa"/>
          </w:tcPr>
          <w:p w14:paraId="665299B9" w14:textId="77777777" w:rsidR="00FD6731" w:rsidRPr="008D4265" w:rsidRDefault="00FD6731" w:rsidP="00BB01AC">
            <w:pPr>
              <w:pStyle w:val="af1"/>
              <w:ind w:firstLine="0"/>
              <w:jc w:val="left"/>
            </w:pPr>
          </w:p>
        </w:tc>
        <w:tc>
          <w:tcPr>
            <w:tcW w:w="3289" w:type="dxa"/>
          </w:tcPr>
          <w:p w14:paraId="09E03A08" w14:textId="23409307" w:rsidR="00FD6731" w:rsidRPr="00FB28C4" w:rsidRDefault="00110B8E" w:rsidP="00BB01AC">
            <w:pPr>
              <w:pStyle w:val="af1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Возвращает список всех данных таблицы</w:t>
            </w:r>
          </w:p>
        </w:tc>
      </w:tr>
      <w:tr w:rsidR="00FD6731" w14:paraId="43792390" w14:textId="77777777" w:rsidTr="00C7459F">
        <w:tc>
          <w:tcPr>
            <w:tcW w:w="2029" w:type="dxa"/>
          </w:tcPr>
          <w:p w14:paraId="08750F1C" w14:textId="77777777" w:rsidR="00FD6731" w:rsidRPr="008D4265" w:rsidRDefault="00FD6731" w:rsidP="00BB01AC">
            <w:pPr>
              <w:pStyle w:val="af1"/>
              <w:ind w:firstLine="0"/>
              <w:jc w:val="left"/>
            </w:pPr>
          </w:p>
        </w:tc>
        <w:tc>
          <w:tcPr>
            <w:tcW w:w="1490" w:type="dxa"/>
          </w:tcPr>
          <w:p w14:paraId="0DD14B9D" w14:textId="679858B8" w:rsidR="00FD6731" w:rsidRPr="008D4265" w:rsidRDefault="00110B8E" w:rsidP="00BB01AC">
            <w:pPr>
              <w:pStyle w:val="af1"/>
              <w:ind w:firstLine="0"/>
              <w:jc w:val="left"/>
            </w:pPr>
            <w:proofErr w:type="spellStart"/>
            <w:r w:rsidRPr="008D4265">
              <w:t>readAll</w:t>
            </w:r>
            <w:proofErr w:type="spellEnd"/>
          </w:p>
        </w:tc>
        <w:tc>
          <w:tcPr>
            <w:tcW w:w="2820" w:type="dxa"/>
          </w:tcPr>
          <w:p w14:paraId="314E807B" w14:textId="77777777" w:rsidR="00FD6731" w:rsidRPr="008D4265" w:rsidRDefault="00FD6731" w:rsidP="00BB01AC">
            <w:pPr>
              <w:pStyle w:val="af1"/>
              <w:ind w:firstLine="0"/>
              <w:jc w:val="left"/>
            </w:pPr>
          </w:p>
        </w:tc>
        <w:tc>
          <w:tcPr>
            <w:tcW w:w="3289" w:type="dxa"/>
          </w:tcPr>
          <w:p w14:paraId="2BA3BC3C" w14:textId="75E2D3EF" w:rsidR="00FD6731" w:rsidRPr="00FB28C4" w:rsidRDefault="00110B8E" w:rsidP="00BB01AC">
            <w:pPr>
              <w:pStyle w:val="af1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Запрашивает все записи таблицы</w:t>
            </w:r>
          </w:p>
        </w:tc>
      </w:tr>
      <w:tr w:rsidR="00FD6731" w14:paraId="0A672EA2" w14:textId="77777777" w:rsidTr="00C7459F">
        <w:tc>
          <w:tcPr>
            <w:tcW w:w="2029" w:type="dxa"/>
          </w:tcPr>
          <w:p w14:paraId="097EF4E7" w14:textId="77777777" w:rsidR="00FD6731" w:rsidRPr="008D4265" w:rsidRDefault="00FD6731" w:rsidP="00BB01AC">
            <w:pPr>
              <w:pStyle w:val="af1"/>
              <w:ind w:firstLine="0"/>
              <w:jc w:val="left"/>
            </w:pPr>
          </w:p>
        </w:tc>
        <w:tc>
          <w:tcPr>
            <w:tcW w:w="1490" w:type="dxa"/>
          </w:tcPr>
          <w:p w14:paraId="66860726" w14:textId="6FC47731" w:rsidR="00FD6731" w:rsidRPr="008D4265" w:rsidRDefault="00110B8E" w:rsidP="00BB01AC">
            <w:pPr>
              <w:pStyle w:val="af1"/>
              <w:ind w:firstLine="0"/>
              <w:jc w:val="left"/>
            </w:pPr>
            <w:proofErr w:type="spellStart"/>
            <w:r w:rsidRPr="008D4265">
              <w:t>create</w:t>
            </w:r>
            <w:proofErr w:type="spellEnd"/>
          </w:p>
        </w:tc>
        <w:tc>
          <w:tcPr>
            <w:tcW w:w="2820" w:type="dxa"/>
          </w:tcPr>
          <w:p w14:paraId="3ECD36B7" w14:textId="44445F4B" w:rsidR="00FD6731" w:rsidRPr="008D4265" w:rsidRDefault="00110B8E" w:rsidP="00BB01AC">
            <w:pPr>
              <w:pStyle w:val="af1"/>
              <w:ind w:firstLine="0"/>
              <w:jc w:val="left"/>
            </w:pPr>
            <w:r w:rsidRPr="008D4265">
              <w:t xml:space="preserve">C </w:t>
            </w:r>
            <w:proofErr w:type="spellStart"/>
            <w:r w:rsidRPr="008D4265">
              <w:t>dto</w:t>
            </w:r>
            <w:proofErr w:type="spellEnd"/>
          </w:p>
        </w:tc>
        <w:tc>
          <w:tcPr>
            <w:tcW w:w="3289" w:type="dxa"/>
          </w:tcPr>
          <w:p w14:paraId="61B8D243" w14:textId="4FC13D05" w:rsidR="00FD6731" w:rsidRPr="00FB28C4" w:rsidRDefault="00110B8E" w:rsidP="00BB01AC">
            <w:pPr>
              <w:pStyle w:val="af1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Запрашивает создание записи из </w:t>
            </w:r>
            <w:r>
              <w:rPr>
                <w:sz w:val="24"/>
                <w:szCs w:val="24"/>
                <w:lang w:val="en-US"/>
              </w:rPr>
              <w:t>DTO</w:t>
            </w:r>
            <w:r>
              <w:rPr>
                <w:sz w:val="24"/>
                <w:szCs w:val="24"/>
              </w:rPr>
              <w:t xml:space="preserve"> </w:t>
            </w:r>
          </w:p>
        </w:tc>
      </w:tr>
      <w:tr w:rsidR="00FD6731" w14:paraId="73221822" w14:textId="77777777" w:rsidTr="00C7459F">
        <w:tc>
          <w:tcPr>
            <w:tcW w:w="2029" w:type="dxa"/>
          </w:tcPr>
          <w:p w14:paraId="494E90F8" w14:textId="77777777" w:rsidR="00FD6731" w:rsidRPr="008D4265" w:rsidRDefault="00FD6731" w:rsidP="00BB01AC">
            <w:pPr>
              <w:pStyle w:val="af1"/>
              <w:ind w:firstLine="0"/>
              <w:jc w:val="left"/>
            </w:pPr>
          </w:p>
        </w:tc>
        <w:tc>
          <w:tcPr>
            <w:tcW w:w="1490" w:type="dxa"/>
          </w:tcPr>
          <w:p w14:paraId="661C65FD" w14:textId="488EE5C2" w:rsidR="00FD6731" w:rsidRPr="008D4265" w:rsidRDefault="00110B8E" w:rsidP="00BB01AC">
            <w:pPr>
              <w:pStyle w:val="af1"/>
              <w:ind w:firstLine="0"/>
              <w:jc w:val="left"/>
            </w:pPr>
            <w:proofErr w:type="spellStart"/>
            <w:r w:rsidRPr="008D4265">
              <w:t>delete</w:t>
            </w:r>
            <w:proofErr w:type="spellEnd"/>
          </w:p>
        </w:tc>
        <w:tc>
          <w:tcPr>
            <w:tcW w:w="2820" w:type="dxa"/>
          </w:tcPr>
          <w:p w14:paraId="6A818A54" w14:textId="67FA51BF" w:rsidR="00FD6731" w:rsidRPr="008D4265" w:rsidRDefault="00110B8E" w:rsidP="00BB01AC">
            <w:pPr>
              <w:pStyle w:val="af1"/>
              <w:ind w:firstLine="0"/>
              <w:jc w:val="left"/>
            </w:pPr>
            <w:r w:rsidRPr="008D4265">
              <w:t xml:space="preserve">Object </w:t>
            </w:r>
            <w:proofErr w:type="spellStart"/>
            <w:r w:rsidRPr="008D4265">
              <w:t>id</w:t>
            </w:r>
            <w:proofErr w:type="spellEnd"/>
          </w:p>
        </w:tc>
        <w:tc>
          <w:tcPr>
            <w:tcW w:w="3289" w:type="dxa"/>
          </w:tcPr>
          <w:p w14:paraId="06A4962E" w14:textId="13962A2C" w:rsidR="00FD6731" w:rsidRPr="00110B8E" w:rsidRDefault="00110B8E" w:rsidP="00BB01AC">
            <w:pPr>
              <w:pStyle w:val="af1"/>
              <w:ind w:firstLine="0"/>
              <w:jc w:val="left"/>
              <w:rPr>
                <w:sz w:val="24"/>
                <w:szCs w:val="24"/>
              </w:rPr>
            </w:pPr>
            <w:r w:rsidRPr="00110B8E">
              <w:rPr>
                <w:sz w:val="24"/>
                <w:szCs w:val="24"/>
              </w:rPr>
              <w:t xml:space="preserve">Запрашивает </w:t>
            </w:r>
            <w:r>
              <w:rPr>
                <w:sz w:val="24"/>
                <w:szCs w:val="24"/>
              </w:rPr>
              <w:t>удаление</w:t>
            </w:r>
            <w:r w:rsidRPr="00110B8E">
              <w:rPr>
                <w:sz w:val="24"/>
                <w:szCs w:val="24"/>
              </w:rPr>
              <w:t xml:space="preserve"> записи </w:t>
            </w:r>
            <w:r>
              <w:rPr>
                <w:sz w:val="24"/>
                <w:szCs w:val="24"/>
              </w:rPr>
              <w:t xml:space="preserve">по </w:t>
            </w:r>
            <w:r>
              <w:rPr>
                <w:sz w:val="24"/>
                <w:szCs w:val="24"/>
                <w:lang w:val="en-US"/>
              </w:rPr>
              <w:t>Id</w:t>
            </w:r>
          </w:p>
        </w:tc>
      </w:tr>
      <w:tr w:rsidR="00FD6731" w14:paraId="23FB5E3F" w14:textId="77777777" w:rsidTr="00C7459F">
        <w:tc>
          <w:tcPr>
            <w:tcW w:w="2029" w:type="dxa"/>
          </w:tcPr>
          <w:p w14:paraId="0A312535" w14:textId="77777777" w:rsidR="00FD6731" w:rsidRPr="008D4265" w:rsidRDefault="00FD6731" w:rsidP="00BB01AC">
            <w:pPr>
              <w:pStyle w:val="af1"/>
              <w:ind w:firstLine="0"/>
              <w:jc w:val="left"/>
            </w:pPr>
          </w:p>
        </w:tc>
        <w:tc>
          <w:tcPr>
            <w:tcW w:w="1490" w:type="dxa"/>
          </w:tcPr>
          <w:p w14:paraId="1A6D1AE7" w14:textId="741EFE8E" w:rsidR="00FD6731" w:rsidRPr="008D4265" w:rsidRDefault="00110B8E" w:rsidP="00BB01AC">
            <w:pPr>
              <w:pStyle w:val="af1"/>
              <w:ind w:firstLine="0"/>
              <w:jc w:val="left"/>
            </w:pPr>
            <w:proofErr w:type="spellStart"/>
            <w:r w:rsidRPr="008D4265">
              <w:t>update</w:t>
            </w:r>
            <w:proofErr w:type="spellEnd"/>
          </w:p>
        </w:tc>
        <w:tc>
          <w:tcPr>
            <w:tcW w:w="2820" w:type="dxa"/>
          </w:tcPr>
          <w:p w14:paraId="66ADCFAE" w14:textId="34956164" w:rsidR="00FD6731" w:rsidRPr="008D4265" w:rsidRDefault="00110B8E" w:rsidP="00BB01AC">
            <w:pPr>
              <w:pStyle w:val="af1"/>
              <w:ind w:firstLine="0"/>
              <w:jc w:val="left"/>
            </w:pPr>
            <w:r w:rsidRPr="008D4265">
              <w:t xml:space="preserve">Object </w:t>
            </w:r>
            <w:proofErr w:type="spellStart"/>
            <w:r w:rsidRPr="008D4265">
              <w:t>id</w:t>
            </w:r>
            <w:proofErr w:type="spellEnd"/>
            <w:r w:rsidRPr="008D4265">
              <w:t xml:space="preserve">, U </w:t>
            </w:r>
            <w:proofErr w:type="spellStart"/>
            <w:r w:rsidRPr="008D4265">
              <w:t>dto</w:t>
            </w:r>
            <w:proofErr w:type="spellEnd"/>
          </w:p>
        </w:tc>
        <w:tc>
          <w:tcPr>
            <w:tcW w:w="3289" w:type="dxa"/>
          </w:tcPr>
          <w:p w14:paraId="35053628" w14:textId="5FB42D53" w:rsidR="00FD6731" w:rsidRPr="00FB28C4" w:rsidRDefault="00110B8E" w:rsidP="00BB01AC">
            <w:pPr>
              <w:pStyle w:val="af1"/>
              <w:ind w:firstLine="0"/>
              <w:jc w:val="left"/>
              <w:rPr>
                <w:sz w:val="24"/>
                <w:szCs w:val="24"/>
              </w:rPr>
            </w:pPr>
            <w:r w:rsidRPr="00110B8E">
              <w:rPr>
                <w:sz w:val="24"/>
                <w:szCs w:val="24"/>
              </w:rPr>
              <w:t xml:space="preserve">Запрашивает </w:t>
            </w:r>
            <w:r>
              <w:rPr>
                <w:sz w:val="24"/>
                <w:szCs w:val="24"/>
              </w:rPr>
              <w:t>обновление</w:t>
            </w:r>
            <w:r w:rsidRPr="00110B8E">
              <w:rPr>
                <w:sz w:val="24"/>
                <w:szCs w:val="24"/>
              </w:rPr>
              <w:t xml:space="preserve"> записи по </w:t>
            </w:r>
            <w:proofErr w:type="spellStart"/>
            <w:r w:rsidRPr="00110B8E">
              <w:rPr>
                <w:sz w:val="24"/>
                <w:szCs w:val="24"/>
              </w:rPr>
              <w:t>Id</w:t>
            </w:r>
            <w:proofErr w:type="spellEnd"/>
          </w:p>
        </w:tc>
      </w:tr>
      <w:tr w:rsidR="00FD6731" w14:paraId="3224F714" w14:textId="77777777" w:rsidTr="00C7459F">
        <w:tc>
          <w:tcPr>
            <w:tcW w:w="2029" w:type="dxa"/>
          </w:tcPr>
          <w:p w14:paraId="2750CDB7" w14:textId="77777777" w:rsidR="00FD6731" w:rsidRPr="008D4265" w:rsidRDefault="00FD6731" w:rsidP="00BB01AC">
            <w:pPr>
              <w:pStyle w:val="af1"/>
              <w:ind w:firstLine="0"/>
              <w:jc w:val="left"/>
            </w:pPr>
          </w:p>
        </w:tc>
        <w:tc>
          <w:tcPr>
            <w:tcW w:w="1490" w:type="dxa"/>
          </w:tcPr>
          <w:p w14:paraId="61F09B6D" w14:textId="4DC492BC" w:rsidR="00FD6731" w:rsidRPr="008D4265" w:rsidRDefault="00110B8E" w:rsidP="00BB01AC">
            <w:pPr>
              <w:pStyle w:val="af1"/>
              <w:ind w:firstLine="0"/>
              <w:jc w:val="left"/>
            </w:pPr>
            <w:proofErr w:type="spellStart"/>
            <w:r w:rsidRPr="008D4265">
              <w:t>refresh</w:t>
            </w:r>
            <w:proofErr w:type="spellEnd"/>
          </w:p>
        </w:tc>
        <w:tc>
          <w:tcPr>
            <w:tcW w:w="2820" w:type="dxa"/>
          </w:tcPr>
          <w:p w14:paraId="66879C68" w14:textId="77777777" w:rsidR="00FD6731" w:rsidRPr="008D4265" w:rsidRDefault="00FD6731" w:rsidP="00BB01AC">
            <w:pPr>
              <w:pStyle w:val="af1"/>
              <w:ind w:firstLine="0"/>
              <w:jc w:val="left"/>
            </w:pPr>
          </w:p>
        </w:tc>
        <w:tc>
          <w:tcPr>
            <w:tcW w:w="3289" w:type="dxa"/>
          </w:tcPr>
          <w:p w14:paraId="7B882CA0" w14:textId="7C2FE469" w:rsidR="00FD6731" w:rsidRPr="00FB28C4" w:rsidRDefault="00110B8E" w:rsidP="00BB01AC">
            <w:pPr>
              <w:pStyle w:val="af1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Обновляет содержимое хранилища всех записей из БД</w:t>
            </w:r>
          </w:p>
        </w:tc>
      </w:tr>
      <w:tr w:rsidR="00110B8E" w14:paraId="69D2E440" w14:textId="77777777" w:rsidTr="00C7459F">
        <w:tc>
          <w:tcPr>
            <w:tcW w:w="2029" w:type="dxa"/>
          </w:tcPr>
          <w:p w14:paraId="19A9C119" w14:textId="59B39C0E" w:rsidR="00110B8E" w:rsidRPr="008D4265" w:rsidRDefault="00110B8E" w:rsidP="00BB01AC">
            <w:pPr>
              <w:pStyle w:val="af1"/>
              <w:ind w:firstLine="0"/>
              <w:jc w:val="left"/>
            </w:pPr>
            <w:proofErr w:type="spellStart"/>
            <w:r w:rsidRPr="008D4265">
              <w:t>BaseViewDialog</w:t>
            </w:r>
            <w:proofErr w:type="spellEnd"/>
          </w:p>
        </w:tc>
        <w:tc>
          <w:tcPr>
            <w:tcW w:w="1490" w:type="dxa"/>
          </w:tcPr>
          <w:p w14:paraId="20619687" w14:textId="61509E92" w:rsidR="00110B8E" w:rsidRPr="008D4265" w:rsidRDefault="00110B8E" w:rsidP="00BB01AC">
            <w:pPr>
              <w:pStyle w:val="af1"/>
              <w:ind w:firstLine="0"/>
              <w:jc w:val="left"/>
            </w:pPr>
            <w:proofErr w:type="spellStart"/>
            <w:r w:rsidRPr="008D4265">
              <w:t>fields</w:t>
            </w:r>
            <w:proofErr w:type="spellEnd"/>
          </w:p>
        </w:tc>
        <w:tc>
          <w:tcPr>
            <w:tcW w:w="2820" w:type="dxa"/>
          </w:tcPr>
          <w:p w14:paraId="5AD88698" w14:textId="77777777" w:rsidR="00110B8E" w:rsidRPr="008D4265" w:rsidRDefault="00110B8E" w:rsidP="00BB01AC">
            <w:pPr>
              <w:pStyle w:val="af1"/>
              <w:ind w:firstLine="0"/>
              <w:jc w:val="left"/>
            </w:pPr>
          </w:p>
        </w:tc>
        <w:tc>
          <w:tcPr>
            <w:tcW w:w="3289" w:type="dxa"/>
          </w:tcPr>
          <w:p w14:paraId="3FB04EFC" w14:textId="198BF585" w:rsidR="00110B8E" w:rsidRDefault="00926867" w:rsidP="00BB01AC">
            <w:pPr>
              <w:pStyle w:val="af1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Возвращает компоненты для заполнения в модальных окнах</w:t>
            </w:r>
          </w:p>
        </w:tc>
      </w:tr>
      <w:tr w:rsidR="00110B8E" w14:paraId="62E91DE3" w14:textId="77777777" w:rsidTr="00C7459F">
        <w:tc>
          <w:tcPr>
            <w:tcW w:w="2029" w:type="dxa"/>
          </w:tcPr>
          <w:p w14:paraId="0F4E4A43" w14:textId="77777777" w:rsidR="00110B8E" w:rsidRPr="008D4265" w:rsidRDefault="00110B8E" w:rsidP="00BB01AC">
            <w:pPr>
              <w:pStyle w:val="af1"/>
              <w:ind w:firstLine="0"/>
              <w:jc w:val="left"/>
            </w:pPr>
          </w:p>
        </w:tc>
        <w:tc>
          <w:tcPr>
            <w:tcW w:w="1490" w:type="dxa"/>
          </w:tcPr>
          <w:p w14:paraId="4983B5B2" w14:textId="5E687709" w:rsidR="00110B8E" w:rsidRPr="008D4265" w:rsidRDefault="00110B8E" w:rsidP="00BB01AC">
            <w:pPr>
              <w:pStyle w:val="af1"/>
              <w:ind w:firstLine="0"/>
              <w:jc w:val="left"/>
            </w:pPr>
            <w:proofErr w:type="spellStart"/>
            <w:r w:rsidRPr="008D4265">
              <w:t>bindCreate</w:t>
            </w:r>
            <w:proofErr w:type="spellEnd"/>
          </w:p>
        </w:tc>
        <w:tc>
          <w:tcPr>
            <w:tcW w:w="2820" w:type="dxa"/>
          </w:tcPr>
          <w:p w14:paraId="4F859200" w14:textId="77777777" w:rsidR="00C7459F" w:rsidRPr="008D4265" w:rsidRDefault="00926867" w:rsidP="00BB01AC">
            <w:pPr>
              <w:pStyle w:val="af1"/>
              <w:ind w:firstLine="0"/>
              <w:jc w:val="left"/>
            </w:pPr>
            <w:proofErr w:type="spellStart"/>
            <w:r w:rsidRPr="008D4265">
              <w:t>BeanValidationBinder</w:t>
            </w:r>
            <w:proofErr w:type="spellEnd"/>
            <w:r w:rsidRPr="008D4265">
              <w:t>&lt;C&gt;</w:t>
            </w:r>
          </w:p>
          <w:p w14:paraId="5CDE40D5" w14:textId="7EC465E2" w:rsidR="00110B8E" w:rsidRPr="008D4265" w:rsidRDefault="00926867" w:rsidP="00BB01AC">
            <w:pPr>
              <w:pStyle w:val="af1"/>
              <w:ind w:firstLine="0"/>
              <w:jc w:val="left"/>
            </w:pPr>
            <w:proofErr w:type="spellStart"/>
            <w:r w:rsidRPr="008D4265">
              <w:t>binder</w:t>
            </w:r>
            <w:proofErr w:type="spellEnd"/>
          </w:p>
        </w:tc>
        <w:tc>
          <w:tcPr>
            <w:tcW w:w="3289" w:type="dxa"/>
          </w:tcPr>
          <w:p w14:paraId="556A1D0B" w14:textId="55C15FC7" w:rsidR="00110B8E" w:rsidRDefault="00926867" w:rsidP="00BB01AC">
            <w:pPr>
              <w:pStyle w:val="af1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Возвращает валидатор создания сущности</w:t>
            </w:r>
          </w:p>
        </w:tc>
      </w:tr>
      <w:tr w:rsidR="00110B8E" w14:paraId="0B38227E" w14:textId="77777777" w:rsidTr="00C7459F">
        <w:tc>
          <w:tcPr>
            <w:tcW w:w="2029" w:type="dxa"/>
          </w:tcPr>
          <w:p w14:paraId="785FEA33" w14:textId="77777777" w:rsidR="00110B8E" w:rsidRPr="008D4265" w:rsidRDefault="00110B8E" w:rsidP="00BB01AC">
            <w:pPr>
              <w:pStyle w:val="af1"/>
              <w:ind w:firstLine="0"/>
              <w:jc w:val="left"/>
            </w:pPr>
          </w:p>
        </w:tc>
        <w:tc>
          <w:tcPr>
            <w:tcW w:w="1490" w:type="dxa"/>
          </w:tcPr>
          <w:p w14:paraId="12A89294" w14:textId="5A20EAB5" w:rsidR="00110B8E" w:rsidRPr="008D4265" w:rsidRDefault="00110B8E" w:rsidP="00BB01AC">
            <w:pPr>
              <w:pStyle w:val="af1"/>
              <w:ind w:firstLine="0"/>
              <w:jc w:val="left"/>
            </w:pPr>
            <w:proofErr w:type="spellStart"/>
            <w:r w:rsidRPr="008D4265">
              <w:t>bindUpdate</w:t>
            </w:r>
            <w:proofErr w:type="spellEnd"/>
          </w:p>
        </w:tc>
        <w:tc>
          <w:tcPr>
            <w:tcW w:w="2820" w:type="dxa"/>
          </w:tcPr>
          <w:p w14:paraId="6609A950" w14:textId="77777777" w:rsidR="00C7459F" w:rsidRPr="008D4265" w:rsidRDefault="00926867" w:rsidP="00BB01AC">
            <w:pPr>
              <w:pStyle w:val="af1"/>
              <w:ind w:firstLine="0"/>
              <w:jc w:val="left"/>
            </w:pPr>
            <w:proofErr w:type="spellStart"/>
            <w:r w:rsidRPr="008D4265">
              <w:t>BeanValidationBinder</w:t>
            </w:r>
            <w:proofErr w:type="spellEnd"/>
            <w:r w:rsidRPr="008D4265">
              <w:t>&lt;U&gt;</w:t>
            </w:r>
          </w:p>
          <w:p w14:paraId="680BE88B" w14:textId="539A6B0D" w:rsidR="00110B8E" w:rsidRPr="008D4265" w:rsidRDefault="00926867" w:rsidP="00BB01AC">
            <w:pPr>
              <w:pStyle w:val="af1"/>
              <w:ind w:firstLine="0"/>
              <w:jc w:val="left"/>
            </w:pPr>
            <w:proofErr w:type="spellStart"/>
            <w:r w:rsidRPr="008D4265">
              <w:t>binder</w:t>
            </w:r>
            <w:proofErr w:type="spellEnd"/>
          </w:p>
        </w:tc>
        <w:tc>
          <w:tcPr>
            <w:tcW w:w="3289" w:type="dxa"/>
          </w:tcPr>
          <w:p w14:paraId="2BE4FFDA" w14:textId="175531D0" w:rsidR="00110B8E" w:rsidRDefault="00926867" w:rsidP="00BB01AC">
            <w:pPr>
              <w:pStyle w:val="af1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Возвращает валидатор обновления сущности</w:t>
            </w:r>
          </w:p>
        </w:tc>
      </w:tr>
      <w:tr w:rsidR="00110B8E" w14:paraId="448F127C" w14:textId="77777777" w:rsidTr="00C7459F">
        <w:tc>
          <w:tcPr>
            <w:tcW w:w="2029" w:type="dxa"/>
          </w:tcPr>
          <w:p w14:paraId="5A7D6EC4" w14:textId="77777777" w:rsidR="00110B8E" w:rsidRPr="008D4265" w:rsidRDefault="00110B8E" w:rsidP="00BB01AC">
            <w:pPr>
              <w:pStyle w:val="af1"/>
              <w:ind w:firstLine="0"/>
              <w:jc w:val="left"/>
            </w:pPr>
          </w:p>
        </w:tc>
        <w:tc>
          <w:tcPr>
            <w:tcW w:w="1490" w:type="dxa"/>
          </w:tcPr>
          <w:p w14:paraId="190F47FF" w14:textId="7312B5FC" w:rsidR="00110B8E" w:rsidRPr="008D4265" w:rsidRDefault="00110B8E" w:rsidP="00BB01AC">
            <w:pPr>
              <w:pStyle w:val="af1"/>
              <w:ind w:firstLine="0"/>
              <w:jc w:val="left"/>
            </w:pPr>
            <w:proofErr w:type="spellStart"/>
            <w:r w:rsidRPr="008D4265">
              <w:t>fillFields</w:t>
            </w:r>
            <w:proofErr w:type="spellEnd"/>
          </w:p>
        </w:tc>
        <w:tc>
          <w:tcPr>
            <w:tcW w:w="2820" w:type="dxa"/>
          </w:tcPr>
          <w:p w14:paraId="7A49BF99" w14:textId="64E8C416" w:rsidR="00110B8E" w:rsidRPr="008D4265" w:rsidRDefault="00926867" w:rsidP="00BB01AC">
            <w:pPr>
              <w:pStyle w:val="af1"/>
              <w:ind w:firstLine="0"/>
              <w:jc w:val="left"/>
            </w:pPr>
            <w:r w:rsidRPr="008D4265">
              <w:t xml:space="preserve">R </w:t>
            </w:r>
            <w:proofErr w:type="spellStart"/>
            <w:r w:rsidRPr="008D4265">
              <w:t>item</w:t>
            </w:r>
            <w:proofErr w:type="spellEnd"/>
          </w:p>
        </w:tc>
        <w:tc>
          <w:tcPr>
            <w:tcW w:w="3289" w:type="dxa"/>
          </w:tcPr>
          <w:p w14:paraId="7A485919" w14:textId="3D163452" w:rsidR="00110B8E" w:rsidRDefault="00926867" w:rsidP="00BB01AC">
            <w:pPr>
              <w:pStyle w:val="af1"/>
              <w:ind w:firstLine="0"/>
              <w:jc w:val="left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Предзаполняет</w:t>
            </w:r>
            <w:proofErr w:type="spellEnd"/>
            <w:r>
              <w:rPr>
                <w:sz w:val="24"/>
                <w:szCs w:val="24"/>
              </w:rPr>
              <w:t xml:space="preserve"> поля модального окна</w:t>
            </w:r>
          </w:p>
        </w:tc>
      </w:tr>
      <w:tr w:rsidR="00110B8E" w14:paraId="152E17B2" w14:textId="77777777" w:rsidTr="00C7459F">
        <w:tc>
          <w:tcPr>
            <w:tcW w:w="2029" w:type="dxa"/>
          </w:tcPr>
          <w:p w14:paraId="1CC83335" w14:textId="77777777" w:rsidR="00110B8E" w:rsidRPr="008D4265" w:rsidRDefault="00110B8E" w:rsidP="00BB01AC">
            <w:pPr>
              <w:pStyle w:val="af1"/>
              <w:ind w:firstLine="0"/>
              <w:jc w:val="left"/>
            </w:pPr>
          </w:p>
        </w:tc>
        <w:tc>
          <w:tcPr>
            <w:tcW w:w="1490" w:type="dxa"/>
          </w:tcPr>
          <w:p w14:paraId="47613B04" w14:textId="1347CCE7" w:rsidR="00110B8E" w:rsidRPr="008D4265" w:rsidRDefault="00110B8E" w:rsidP="00BB01AC">
            <w:pPr>
              <w:pStyle w:val="af1"/>
              <w:ind w:firstLine="0"/>
              <w:jc w:val="left"/>
            </w:pPr>
            <w:proofErr w:type="spellStart"/>
            <w:r w:rsidRPr="008D4265">
              <w:t>createDto</w:t>
            </w:r>
            <w:proofErr w:type="spellEnd"/>
          </w:p>
        </w:tc>
        <w:tc>
          <w:tcPr>
            <w:tcW w:w="2820" w:type="dxa"/>
          </w:tcPr>
          <w:p w14:paraId="7821DC38" w14:textId="77777777" w:rsidR="00110B8E" w:rsidRPr="008D4265" w:rsidRDefault="00110B8E" w:rsidP="00BB01AC">
            <w:pPr>
              <w:pStyle w:val="af1"/>
              <w:ind w:firstLine="0"/>
              <w:jc w:val="left"/>
            </w:pPr>
          </w:p>
        </w:tc>
        <w:tc>
          <w:tcPr>
            <w:tcW w:w="3289" w:type="dxa"/>
          </w:tcPr>
          <w:p w14:paraId="460A5365" w14:textId="6DEEB97E" w:rsidR="00110B8E" w:rsidRPr="008B7453" w:rsidRDefault="008B7453" w:rsidP="00BB01AC">
            <w:pPr>
              <w:pStyle w:val="af1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Возвращает </w:t>
            </w:r>
            <w:r>
              <w:rPr>
                <w:sz w:val="24"/>
                <w:szCs w:val="24"/>
                <w:lang w:val="en-US"/>
              </w:rPr>
              <w:t>DTO</w:t>
            </w:r>
            <w:r w:rsidRPr="008B7453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для создания записи</w:t>
            </w:r>
          </w:p>
        </w:tc>
      </w:tr>
      <w:tr w:rsidR="008D4265" w14:paraId="314DF849" w14:textId="77777777" w:rsidTr="00C7459F">
        <w:tc>
          <w:tcPr>
            <w:tcW w:w="2029" w:type="dxa"/>
          </w:tcPr>
          <w:p w14:paraId="06A53B9D" w14:textId="77777777" w:rsidR="008D4265" w:rsidRPr="008D4265" w:rsidRDefault="008D4265" w:rsidP="008D4265">
            <w:pPr>
              <w:pStyle w:val="af1"/>
              <w:ind w:firstLine="0"/>
              <w:jc w:val="left"/>
            </w:pPr>
          </w:p>
        </w:tc>
        <w:tc>
          <w:tcPr>
            <w:tcW w:w="1490" w:type="dxa"/>
          </w:tcPr>
          <w:p w14:paraId="0BECBD25" w14:textId="4E272646" w:rsidR="008D4265" w:rsidRPr="008D4265" w:rsidRDefault="008D4265" w:rsidP="008D4265">
            <w:pPr>
              <w:pStyle w:val="af1"/>
              <w:ind w:firstLine="0"/>
              <w:jc w:val="left"/>
            </w:pPr>
            <w:proofErr w:type="spellStart"/>
            <w:r w:rsidRPr="008D4265">
              <w:t>updateDto</w:t>
            </w:r>
            <w:proofErr w:type="spellEnd"/>
          </w:p>
        </w:tc>
        <w:tc>
          <w:tcPr>
            <w:tcW w:w="2820" w:type="dxa"/>
          </w:tcPr>
          <w:p w14:paraId="1420F662" w14:textId="4EF4220C" w:rsidR="008D4265" w:rsidRPr="008D4265" w:rsidRDefault="008D4265" w:rsidP="008D4265">
            <w:pPr>
              <w:pStyle w:val="af1"/>
              <w:ind w:firstLine="0"/>
              <w:jc w:val="left"/>
            </w:pPr>
            <w:r w:rsidRPr="008D4265">
              <w:t xml:space="preserve">R </w:t>
            </w:r>
            <w:proofErr w:type="spellStart"/>
            <w:r w:rsidRPr="008D4265">
              <w:t>item</w:t>
            </w:r>
            <w:proofErr w:type="spellEnd"/>
          </w:p>
        </w:tc>
        <w:tc>
          <w:tcPr>
            <w:tcW w:w="3289" w:type="dxa"/>
          </w:tcPr>
          <w:p w14:paraId="4F98BB15" w14:textId="06CAFF4E" w:rsidR="008D4265" w:rsidRDefault="008D4265" w:rsidP="008D4265">
            <w:pPr>
              <w:pStyle w:val="af1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Возвращает </w:t>
            </w:r>
            <w:r>
              <w:rPr>
                <w:sz w:val="24"/>
                <w:szCs w:val="24"/>
                <w:lang w:val="en-US"/>
              </w:rPr>
              <w:t>DTO</w:t>
            </w:r>
            <w:r w:rsidRPr="008B7453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для обновления записи</w:t>
            </w:r>
          </w:p>
        </w:tc>
      </w:tr>
      <w:tr w:rsidR="008D4265" w14:paraId="3FC003D5" w14:textId="77777777" w:rsidTr="00C7459F">
        <w:tc>
          <w:tcPr>
            <w:tcW w:w="2029" w:type="dxa"/>
          </w:tcPr>
          <w:p w14:paraId="6DBA56ED" w14:textId="77777777" w:rsidR="008D4265" w:rsidRPr="008D4265" w:rsidRDefault="008D4265" w:rsidP="008D4265">
            <w:pPr>
              <w:pStyle w:val="af1"/>
              <w:ind w:firstLine="0"/>
              <w:jc w:val="left"/>
            </w:pPr>
          </w:p>
        </w:tc>
        <w:tc>
          <w:tcPr>
            <w:tcW w:w="1490" w:type="dxa"/>
          </w:tcPr>
          <w:p w14:paraId="20A5A2D5" w14:textId="063C5A67" w:rsidR="008D4265" w:rsidRPr="008D4265" w:rsidRDefault="008D4265" w:rsidP="008D4265">
            <w:pPr>
              <w:pStyle w:val="af1"/>
              <w:ind w:firstLine="0"/>
              <w:jc w:val="left"/>
            </w:pPr>
            <w:proofErr w:type="spellStart"/>
            <w:r w:rsidRPr="008D4265">
              <w:t>createDialog</w:t>
            </w:r>
            <w:proofErr w:type="spellEnd"/>
          </w:p>
        </w:tc>
        <w:tc>
          <w:tcPr>
            <w:tcW w:w="2820" w:type="dxa"/>
          </w:tcPr>
          <w:p w14:paraId="5464D950" w14:textId="77777777" w:rsidR="008D4265" w:rsidRPr="008D4265" w:rsidRDefault="008D4265" w:rsidP="008D4265">
            <w:pPr>
              <w:pStyle w:val="af1"/>
              <w:ind w:firstLine="0"/>
              <w:jc w:val="left"/>
              <w:rPr>
                <w:lang w:val="en-US"/>
              </w:rPr>
            </w:pPr>
            <w:r w:rsidRPr="008D4265">
              <w:rPr>
                <w:lang w:val="en-US"/>
              </w:rPr>
              <w:t>String title, Class&lt;C&gt;</w:t>
            </w:r>
          </w:p>
          <w:p w14:paraId="3BF1BF3C" w14:textId="77777777" w:rsidR="008D4265" w:rsidRPr="008D4265" w:rsidRDefault="008D4265" w:rsidP="008D4265">
            <w:pPr>
              <w:pStyle w:val="af1"/>
              <w:ind w:firstLine="0"/>
              <w:jc w:val="left"/>
              <w:rPr>
                <w:lang w:val="en-US"/>
              </w:rPr>
            </w:pPr>
            <w:proofErr w:type="spellStart"/>
            <w:r w:rsidRPr="008D4265">
              <w:rPr>
                <w:lang w:val="en-US"/>
              </w:rPr>
              <w:t>createClass</w:t>
            </w:r>
            <w:proofErr w:type="spellEnd"/>
            <w:r w:rsidRPr="008D4265">
              <w:rPr>
                <w:lang w:val="en-US"/>
              </w:rPr>
              <w:t>,</w:t>
            </w:r>
          </w:p>
          <w:p w14:paraId="0D648C0A" w14:textId="44422D39" w:rsidR="008D4265" w:rsidRPr="008D4265" w:rsidRDefault="008D4265" w:rsidP="008D4265">
            <w:pPr>
              <w:pStyle w:val="af1"/>
              <w:ind w:firstLine="0"/>
              <w:jc w:val="left"/>
            </w:pPr>
            <w:r w:rsidRPr="008D4265">
              <w:rPr>
                <w:lang w:val="en-US"/>
              </w:rPr>
              <w:t>Consumer&lt;C&gt; handler</w:t>
            </w:r>
          </w:p>
        </w:tc>
        <w:tc>
          <w:tcPr>
            <w:tcW w:w="3289" w:type="dxa"/>
          </w:tcPr>
          <w:p w14:paraId="655D1A1F" w14:textId="39CDC809" w:rsidR="008D4265" w:rsidRDefault="008D4265" w:rsidP="008D4265">
            <w:pPr>
              <w:pStyle w:val="af1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Возвращает модальное окно создания записи</w:t>
            </w:r>
          </w:p>
        </w:tc>
      </w:tr>
      <w:tr w:rsidR="008D4265" w14:paraId="149D3E7C" w14:textId="77777777" w:rsidTr="00C7459F">
        <w:tc>
          <w:tcPr>
            <w:tcW w:w="2029" w:type="dxa"/>
          </w:tcPr>
          <w:p w14:paraId="711BD683" w14:textId="77777777" w:rsidR="008D4265" w:rsidRPr="008D4265" w:rsidRDefault="008D4265" w:rsidP="008D4265">
            <w:pPr>
              <w:pStyle w:val="af1"/>
              <w:ind w:firstLine="0"/>
              <w:jc w:val="left"/>
            </w:pPr>
          </w:p>
        </w:tc>
        <w:tc>
          <w:tcPr>
            <w:tcW w:w="1490" w:type="dxa"/>
          </w:tcPr>
          <w:p w14:paraId="5401608A" w14:textId="6F72EA52" w:rsidR="008D4265" w:rsidRPr="008D4265" w:rsidRDefault="008D4265" w:rsidP="008D4265">
            <w:pPr>
              <w:pStyle w:val="af1"/>
              <w:ind w:firstLine="0"/>
              <w:jc w:val="left"/>
            </w:pPr>
            <w:proofErr w:type="spellStart"/>
            <w:r w:rsidRPr="008D4265">
              <w:t>updateDialog</w:t>
            </w:r>
            <w:proofErr w:type="spellEnd"/>
          </w:p>
        </w:tc>
        <w:tc>
          <w:tcPr>
            <w:tcW w:w="2820" w:type="dxa"/>
          </w:tcPr>
          <w:p w14:paraId="26942C60" w14:textId="77777777" w:rsidR="008D4265" w:rsidRPr="008D4265" w:rsidRDefault="008D4265" w:rsidP="008D4265">
            <w:pPr>
              <w:pStyle w:val="af1"/>
              <w:ind w:firstLine="0"/>
              <w:jc w:val="left"/>
              <w:rPr>
                <w:lang w:val="en-US"/>
              </w:rPr>
            </w:pPr>
            <w:r w:rsidRPr="008D4265">
              <w:rPr>
                <w:lang w:val="en-US"/>
              </w:rPr>
              <w:t>String title,</w:t>
            </w:r>
          </w:p>
          <w:p w14:paraId="1D771799" w14:textId="77777777" w:rsidR="008D4265" w:rsidRPr="008D4265" w:rsidRDefault="008D4265" w:rsidP="008D4265">
            <w:pPr>
              <w:pStyle w:val="af1"/>
              <w:ind w:firstLine="0"/>
              <w:jc w:val="left"/>
              <w:rPr>
                <w:lang w:val="en-US"/>
              </w:rPr>
            </w:pPr>
            <w:r w:rsidRPr="008D4265">
              <w:rPr>
                <w:lang w:val="en-US"/>
              </w:rPr>
              <w:t xml:space="preserve">Class&lt;U&gt; </w:t>
            </w:r>
            <w:proofErr w:type="spellStart"/>
            <w:r w:rsidRPr="008D4265">
              <w:rPr>
                <w:lang w:val="en-US"/>
              </w:rPr>
              <w:t>updateClass</w:t>
            </w:r>
            <w:proofErr w:type="spellEnd"/>
            <w:r w:rsidRPr="008D4265">
              <w:rPr>
                <w:lang w:val="en-US"/>
              </w:rPr>
              <w:t>,</w:t>
            </w:r>
          </w:p>
          <w:p w14:paraId="7CD10F50" w14:textId="77777777" w:rsidR="008D4265" w:rsidRPr="008D4265" w:rsidRDefault="008D4265" w:rsidP="008D4265">
            <w:pPr>
              <w:pStyle w:val="af1"/>
              <w:ind w:firstLine="0"/>
              <w:jc w:val="left"/>
              <w:rPr>
                <w:lang w:val="en-US"/>
              </w:rPr>
            </w:pPr>
            <w:r w:rsidRPr="008D4265">
              <w:rPr>
                <w:lang w:val="en-US"/>
              </w:rPr>
              <w:t>R item,</w:t>
            </w:r>
          </w:p>
          <w:p w14:paraId="53E17F33" w14:textId="7B455BE2" w:rsidR="008D4265" w:rsidRPr="008D4265" w:rsidRDefault="008D4265" w:rsidP="008D4265">
            <w:pPr>
              <w:ind w:firstLine="0"/>
              <w:rPr>
                <w:lang w:val="en-US"/>
              </w:rPr>
            </w:pPr>
            <w:r w:rsidRPr="008D4265">
              <w:rPr>
                <w:lang w:val="en-US"/>
              </w:rPr>
              <w:t>Consumer&lt;U&gt; handler</w:t>
            </w:r>
          </w:p>
        </w:tc>
        <w:tc>
          <w:tcPr>
            <w:tcW w:w="3289" w:type="dxa"/>
          </w:tcPr>
          <w:p w14:paraId="0CD9A50B" w14:textId="2EE2D5A1" w:rsidR="008D4265" w:rsidRDefault="008D4265" w:rsidP="008D4265">
            <w:pPr>
              <w:pStyle w:val="af1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Возвращает модальное окно обновления записи</w:t>
            </w:r>
          </w:p>
        </w:tc>
      </w:tr>
    </w:tbl>
    <w:p w14:paraId="77A038DD" w14:textId="77777777" w:rsidR="00FB28C4" w:rsidRDefault="00FB28C4" w:rsidP="00FB28C4">
      <w:pPr>
        <w:pStyle w:val="af1"/>
        <w:jc w:val="right"/>
      </w:pPr>
      <w:r w:rsidRPr="00FB28C4">
        <w:t xml:space="preserve">Продолжение табл. </w:t>
      </w:r>
      <w:r>
        <w:t>1</w:t>
      </w:r>
    </w:p>
    <w:tbl>
      <w:tblPr>
        <w:tblStyle w:val="aff4"/>
        <w:tblW w:w="0" w:type="auto"/>
        <w:tblLook w:val="04A0" w:firstRow="1" w:lastRow="0" w:firstColumn="1" w:lastColumn="0" w:noHBand="0" w:noVBand="1"/>
      </w:tblPr>
      <w:tblGrid>
        <w:gridCol w:w="2096"/>
        <w:gridCol w:w="2003"/>
        <w:gridCol w:w="3001"/>
        <w:gridCol w:w="2528"/>
      </w:tblGrid>
      <w:tr w:rsidR="008D1BF9" w14:paraId="4E571C59" w14:textId="77777777" w:rsidTr="001F7F07">
        <w:tc>
          <w:tcPr>
            <w:tcW w:w="2096" w:type="dxa"/>
          </w:tcPr>
          <w:p w14:paraId="58B28120" w14:textId="77777777" w:rsidR="00FB28C4" w:rsidRPr="00FB28C4" w:rsidRDefault="00FB28C4" w:rsidP="005B46D8">
            <w:pPr>
              <w:pStyle w:val="af1"/>
              <w:ind w:firstLine="0"/>
              <w:jc w:val="center"/>
              <w:rPr>
                <w:sz w:val="24"/>
                <w:szCs w:val="24"/>
              </w:rPr>
            </w:pPr>
            <w:r w:rsidRPr="00FB28C4">
              <w:rPr>
                <w:sz w:val="24"/>
                <w:szCs w:val="24"/>
              </w:rPr>
              <w:t>1</w:t>
            </w:r>
          </w:p>
        </w:tc>
        <w:tc>
          <w:tcPr>
            <w:tcW w:w="2003" w:type="dxa"/>
          </w:tcPr>
          <w:p w14:paraId="531098CB" w14:textId="77777777" w:rsidR="00FB28C4" w:rsidRPr="00FB28C4" w:rsidRDefault="00FB28C4" w:rsidP="005B46D8">
            <w:pPr>
              <w:pStyle w:val="af1"/>
              <w:ind w:firstLine="0"/>
              <w:jc w:val="center"/>
              <w:rPr>
                <w:sz w:val="24"/>
                <w:szCs w:val="24"/>
              </w:rPr>
            </w:pPr>
            <w:r w:rsidRPr="00FB28C4">
              <w:rPr>
                <w:sz w:val="24"/>
                <w:szCs w:val="24"/>
              </w:rPr>
              <w:t>2</w:t>
            </w:r>
          </w:p>
        </w:tc>
        <w:tc>
          <w:tcPr>
            <w:tcW w:w="3001" w:type="dxa"/>
          </w:tcPr>
          <w:p w14:paraId="3EC27A5D" w14:textId="77777777" w:rsidR="00FB28C4" w:rsidRPr="00FB28C4" w:rsidRDefault="00FB28C4" w:rsidP="005B46D8">
            <w:pPr>
              <w:pStyle w:val="af1"/>
              <w:ind w:firstLine="0"/>
              <w:jc w:val="center"/>
              <w:rPr>
                <w:sz w:val="24"/>
                <w:szCs w:val="24"/>
              </w:rPr>
            </w:pPr>
            <w:r w:rsidRPr="00FB28C4">
              <w:rPr>
                <w:sz w:val="24"/>
                <w:szCs w:val="24"/>
              </w:rPr>
              <w:t>3</w:t>
            </w:r>
          </w:p>
        </w:tc>
        <w:tc>
          <w:tcPr>
            <w:tcW w:w="2528" w:type="dxa"/>
          </w:tcPr>
          <w:p w14:paraId="45DD1ABA" w14:textId="77777777" w:rsidR="00FB28C4" w:rsidRPr="00FB28C4" w:rsidRDefault="00FB28C4" w:rsidP="005B46D8">
            <w:pPr>
              <w:pStyle w:val="af1"/>
              <w:ind w:firstLine="0"/>
              <w:jc w:val="center"/>
              <w:rPr>
                <w:sz w:val="24"/>
                <w:szCs w:val="24"/>
              </w:rPr>
            </w:pPr>
            <w:r w:rsidRPr="00FB28C4">
              <w:rPr>
                <w:sz w:val="24"/>
                <w:szCs w:val="24"/>
              </w:rPr>
              <w:t>4</w:t>
            </w:r>
          </w:p>
        </w:tc>
      </w:tr>
      <w:tr w:rsidR="004E036C" w14:paraId="36BD093A" w14:textId="77777777" w:rsidTr="001F7F07">
        <w:tc>
          <w:tcPr>
            <w:tcW w:w="2096" w:type="dxa"/>
          </w:tcPr>
          <w:p w14:paraId="72F091C3" w14:textId="77777777" w:rsidR="00C7459F" w:rsidRPr="00FB28C4" w:rsidRDefault="00C7459F" w:rsidP="00C7459F">
            <w:pPr>
              <w:pStyle w:val="af1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2003" w:type="dxa"/>
          </w:tcPr>
          <w:p w14:paraId="1214E17A" w14:textId="306D731C" w:rsidR="00C7459F" w:rsidRPr="00FB28C4" w:rsidRDefault="00C7459F" w:rsidP="00C7459F">
            <w:pPr>
              <w:pStyle w:val="af1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926867">
              <w:rPr>
                <w:sz w:val="24"/>
                <w:szCs w:val="24"/>
              </w:rPr>
              <w:t>getDialog</w:t>
            </w:r>
            <w:proofErr w:type="spellEnd"/>
          </w:p>
        </w:tc>
        <w:tc>
          <w:tcPr>
            <w:tcW w:w="3001" w:type="dxa"/>
          </w:tcPr>
          <w:p w14:paraId="71E5BF01" w14:textId="77777777" w:rsidR="00C7459F" w:rsidRPr="00926867" w:rsidRDefault="00C7459F" w:rsidP="00C7459F">
            <w:pPr>
              <w:pStyle w:val="af1"/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 w:rsidRPr="00926867">
              <w:rPr>
                <w:sz w:val="24"/>
                <w:szCs w:val="24"/>
                <w:lang w:val="en-US"/>
              </w:rPr>
              <w:t>NotificationService</w:t>
            </w:r>
            <w:proofErr w:type="spellEnd"/>
            <w:r w:rsidRPr="00926867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26867">
              <w:rPr>
                <w:sz w:val="24"/>
                <w:szCs w:val="24"/>
                <w:lang w:val="en-US"/>
              </w:rPr>
              <w:t>notificationService</w:t>
            </w:r>
            <w:proofErr w:type="spellEnd"/>
            <w:r w:rsidRPr="00926867">
              <w:rPr>
                <w:sz w:val="24"/>
                <w:szCs w:val="24"/>
                <w:lang w:val="en-US"/>
              </w:rPr>
              <w:t>,</w:t>
            </w:r>
          </w:p>
          <w:p w14:paraId="15DD6E4B" w14:textId="77777777" w:rsidR="00C7459F" w:rsidRPr="00C7459F" w:rsidRDefault="00C7459F" w:rsidP="00C7459F">
            <w:pPr>
              <w:pStyle w:val="af1"/>
              <w:ind w:firstLine="0"/>
              <w:rPr>
                <w:sz w:val="24"/>
                <w:szCs w:val="24"/>
                <w:lang w:val="en-US"/>
              </w:rPr>
            </w:pPr>
            <w:r w:rsidRPr="00926867">
              <w:rPr>
                <w:sz w:val="24"/>
                <w:szCs w:val="24"/>
                <w:lang w:val="en-US"/>
              </w:rPr>
              <w:t>String title,</w:t>
            </w:r>
          </w:p>
          <w:p w14:paraId="6ADD007F" w14:textId="77777777" w:rsidR="00C7459F" w:rsidRPr="00926867" w:rsidRDefault="00C7459F" w:rsidP="00C7459F">
            <w:pPr>
              <w:pStyle w:val="af1"/>
              <w:ind w:firstLine="0"/>
              <w:rPr>
                <w:sz w:val="24"/>
                <w:szCs w:val="24"/>
                <w:lang w:val="en-US"/>
              </w:rPr>
            </w:pPr>
            <w:r w:rsidRPr="00926867">
              <w:rPr>
                <w:sz w:val="24"/>
                <w:szCs w:val="24"/>
                <w:lang w:val="en-US"/>
              </w:rPr>
              <w:t>Binder&lt;T&gt; binder,</w:t>
            </w:r>
          </w:p>
          <w:p w14:paraId="3B68EC64" w14:textId="77777777" w:rsidR="00C7459F" w:rsidRPr="00926867" w:rsidRDefault="00C7459F" w:rsidP="00C7459F">
            <w:pPr>
              <w:pStyle w:val="af1"/>
              <w:ind w:firstLine="0"/>
              <w:rPr>
                <w:sz w:val="24"/>
                <w:szCs w:val="24"/>
                <w:lang w:val="en-US"/>
              </w:rPr>
            </w:pPr>
            <w:r w:rsidRPr="00926867">
              <w:rPr>
                <w:sz w:val="24"/>
                <w:szCs w:val="24"/>
                <w:lang w:val="en-US"/>
              </w:rPr>
              <w:t xml:space="preserve">Supplier&lt;T&gt; </w:t>
            </w:r>
            <w:proofErr w:type="spellStart"/>
            <w:r w:rsidRPr="00926867">
              <w:rPr>
                <w:sz w:val="24"/>
                <w:szCs w:val="24"/>
                <w:lang w:val="en-US"/>
              </w:rPr>
              <w:t>dtoFactory</w:t>
            </w:r>
            <w:proofErr w:type="spellEnd"/>
            <w:r w:rsidRPr="00926867">
              <w:rPr>
                <w:sz w:val="24"/>
                <w:szCs w:val="24"/>
                <w:lang w:val="en-US"/>
              </w:rPr>
              <w:t>,</w:t>
            </w:r>
          </w:p>
          <w:p w14:paraId="434193AA" w14:textId="77777777" w:rsidR="00C7459F" w:rsidRPr="00926867" w:rsidRDefault="00C7459F" w:rsidP="00C7459F">
            <w:pPr>
              <w:pStyle w:val="af1"/>
              <w:ind w:firstLine="0"/>
              <w:rPr>
                <w:sz w:val="24"/>
                <w:szCs w:val="24"/>
                <w:lang w:val="en-US"/>
              </w:rPr>
            </w:pPr>
            <w:r w:rsidRPr="00926867">
              <w:rPr>
                <w:sz w:val="24"/>
                <w:szCs w:val="24"/>
                <w:lang w:val="en-US"/>
              </w:rPr>
              <w:t xml:space="preserve">Consumer&lt;T&gt; </w:t>
            </w:r>
            <w:proofErr w:type="spellStart"/>
            <w:r w:rsidRPr="00926867">
              <w:rPr>
                <w:sz w:val="24"/>
                <w:szCs w:val="24"/>
                <w:lang w:val="en-US"/>
              </w:rPr>
              <w:t>saveHandler</w:t>
            </w:r>
            <w:proofErr w:type="spellEnd"/>
            <w:r w:rsidRPr="00926867">
              <w:rPr>
                <w:sz w:val="24"/>
                <w:szCs w:val="24"/>
                <w:lang w:val="en-US"/>
              </w:rPr>
              <w:t>,</w:t>
            </w:r>
          </w:p>
          <w:p w14:paraId="461AADB5" w14:textId="45CACAB5" w:rsidR="00C7459F" w:rsidRPr="00FB28C4" w:rsidRDefault="00C7459F" w:rsidP="00C7459F">
            <w:pPr>
              <w:pStyle w:val="af1"/>
              <w:ind w:firstLine="0"/>
              <w:jc w:val="left"/>
              <w:rPr>
                <w:sz w:val="24"/>
                <w:szCs w:val="24"/>
              </w:rPr>
            </w:pPr>
            <w:r w:rsidRPr="00926867">
              <w:rPr>
                <w:sz w:val="24"/>
                <w:szCs w:val="24"/>
                <w:lang w:val="en-US"/>
              </w:rPr>
              <w:t>Component... fields</w:t>
            </w:r>
          </w:p>
        </w:tc>
        <w:tc>
          <w:tcPr>
            <w:tcW w:w="2528" w:type="dxa"/>
          </w:tcPr>
          <w:p w14:paraId="0886CEED" w14:textId="0FCF5574" w:rsidR="00C7459F" w:rsidRPr="00FB28C4" w:rsidRDefault="00C7459F" w:rsidP="00C7459F">
            <w:pPr>
              <w:pStyle w:val="af1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Общий метод обработки взаимодействия с модальным окном</w:t>
            </w:r>
          </w:p>
        </w:tc>
      </w:tr>
      <w:tr w:rsidR="004E036C" w14:paraId="0618519A" w14:textId="77777777" w:rsidTr="001F7F07">
        <w:tc>
          <w:tcPr>
            <w:tcW w:w="2096" w:type="dxa"/>
          </w:tcPr>
          <w:p w14:paraId="0D17D994" w14:textId="59AD9856" w:rsidR="00C7459F" w:rsidRPr="00FB28C4" w:rsidRDefault="00C7459F" w:rsidP="00C7459F">
            <w:pPr>
              <w:pStyle w:val="af1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C7459F">
              <w:rPr>
                <w:sz w:val="24"/>
                <w:szCs w:val="24"/>
              </w:rPr>
              <w:t>BaseViewManager</w:t>
            </w:r>
            <w:proofErr w:type="spellEnd"/>
          </w:p>
        </w:tc>
        <w:tc>
          <w:tcPr>
            <w:tcW w:w="2003" w:type="dxa"/>
          </w:tcPr>
          <w:p w14:paraId="6702BEA2" w14:textId="7597D709" w:rsidR="00C7459F" w:rsidRPr="00FB28C4" w:rsidRDefault="00C7459F" w:rsidP="00C7459F">
            <w:pPr>
              <w:pStyle w:val="af1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C7459F">
              <w:rPr>
                <w:sz w:val="24"/>
                <w:szCs w:val="24"/>
              </w:rPr>
              <w:t>configureColumns</w:t>
            </w:r>
            <w:proofErr w:type="spellEnd"/>
          </w:p>
        </w:tc>
        <w:tc>
          <w:tcPr>
            <w:tcW w:w="3001" w:type="dxa"/>
          </w:tcPr>
          <w:p w14:paraId="6F582BB5" w14:textId="24A2F408" w:rsidR="00C7459F" w:rsidRPr="00FB28C4" w:rsidRDefault="00C7459F" w:rsidP="00C7459F">
            <w:pPr>
              <w:pStyle w:val="af1"/>
              <w:ind w:firstLine="0"/>
              <w:jc w:val="left"/>
              <w:rPr>
                <w:sz w:val="24"/>
                <w:szCs w:val="24"/>
              </w:rPr>
            </w:pPr>
            <w:r w:rsidRPr="00C7459F">
              <w:rPr>
                <w:sz w:val="24"/>
                <w:szCs w:val="24"/>
              </w:rPr>
              <w:t>Grid&lt;R&gt; grid</w:t>
            </w:r>
          </w:p>
        </w:tc>
        <w:tc>
          <w:tcPr>
            <w:tcW w:w="2528" w:type="dxa"/>
          </w:tcPr>
          <w:p w14:paraId="2491BD4F" w14:textId="6F4A0F2B" w:rsidR="00C7459F" w:rsidRPr="00FB28C4" w:rsidRDefault="004E036C" w:rsidP="00C7459F">
            <w:pPr>
              <w:pStyle w:val="af1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Устанавливает доступные поля в таблице</w:t>
            </w:r>
          </w:p>
        </w:tc>
      </w:tr>
      <w:tr w:rsidR="004E036C" w14:paraId="3D65C771" w14:textId="77777777" w:rsidTr="001F7F07">
        <w:tc>
          <w:tcPr>
            <w:tcW w:w="2096" w:type="dxa"/>
          </w:tcPr>
          <w:p w14:paraId="6DFF2283" w14:textId="77777777" w:rsidR="00C7459F" w:rsidRPr="00FB28C4" w:rsidRDefault="00C7459F" w:rsidP="00C7459F">
            <w:pPr>
              <w:pStyle w:val="af1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2003" w:type="dxa"/>
          </w:tcPr>
          <w:p w14:paraId="6FDBE3D0" w14:textId="7200CDC0" w:rsidR="00C7459F" w:rsidRPr="00FB28C4" w:rsidRDefault="00C7459F" w:rsidP="00C7459F">
            <w:pPr>
              <w:pStyle w:val="af1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C7459F">
              <w:rPr>
                <w:sz w:val="24"/>
                <w:szCs w:val="24"/>
              </w:rPr>
              <w:t>createDialog</w:t>
            </w:r>
            <w:proofErr w:type="spellEnd"/>
          </w:p>
        </w:tc>
        <w:tc>
          <w:tcPr>
            <w:tcW w:w="3001" w:type="dxa"/>
          </w:tcPr>
          <w:p w14:paraId="61BF95E0" w14:textId="60EDE6D7" w:rsidR="00C7459F" w:rsidRPr="00FB28C4" w:rsidRDefault="00C7459F" w:rsidP="00C7459F">
            <w:pPr>
              <w:pStyle w:val="af1"/>
              <w:ind w:firstLine="0"/>
              <w:jc w:val="left"/>
              <w:rPr>
                <w:sz w:val="24"/>
                <w:szCs w:val="24"/>
              </w:rPr>
            </w:pPr>
            <w:r w:rsidRPr="00C7459F">
              <w:rPr>
                <w:sz w:val="24"/>
                <w:szCs w:val="24"/>
              </w:rPr>
              <w:t xml:space="preserve">Consumer&lt;C&gt; </w:t>
            </w:r>
            <w:proofErr w:type="spellStart"/>
            <w:r w:rsidRPr="00C7459F">
              <w:rPr>
                <w:sz w:val="24"/>
                <w:szCs w:val="24"/>
              </w:rPr>
              <w:t>handler</w:t>
            </w:r>
            <w:proofErr w:type="spellEnd"/>
          </w:p>
        </w:tc>
        <w:tc>
          <w:tcPr>
            <w:tcW w:w="2528" w:type="dxa"/>
          </w:tcPr>
          <w:p w14:paraId="0DE5A133" w14:textId="0159B7A4" w:rsidR="00C7459F" w:rsidRPr="00FB28C4" w:rsidRDefault="004E036C" w:rsidP="00C7459F">
            <w:pPr>
              <w:pStyle w:val="af1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Инициирует диалог создания записи</w:t>
            </w:r>
          </w:p>
        </w:tc>
      </w:tr>
      <w:tr w:rsidR="004E036C" w:rsidRPr="00C7459F" w14:paraId="546F94DD" w14:textId="77777777" w:rsidTr="001F7F07">
        <w:tc>
          <w:tcPr>
            <w:tcW w:w="2096" w:type="dxa"/>
          </w:tcPr>
          <w:p w14:paraId="04A11072" w14:textId="77777777" w:rsidR="00C7459F" w:rsidRPr="00FB28C4" w:rsidRDefault="00C7459F" w:rsidP="00C7459F">
            <w:pPr>
              <w:pStyle w:val="af1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2003" w:type="dxa"/>
          </w:tcPr>
          <w:p w14:paraId="3200A973" w14:textId="1F7D63BF" w:rsidR="00C7459F" w:rsidRPr="00FB28C4" w:rsidRDefault="00C7459F" w:rsidP="00C7459F">
            <w:pPr>
              <w:pStyle w:val="af1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C7459F">
              <w:rPr>
                <w:sz w:val="24"/>
                <w:szCs w:val="24"/>
              </w:rPr>
              <w:t>updateDialog</w:t>
            </w:r>
            <w:proofErr w:type="spellEnd"/>
          </w:p>
        </w:tc>
        <w:tc>
          <w:tcPr>
            <w:tcW w:w="3001" w:type="dxa"/>
          </w:tcPr>
          <w:p w14:paraId="478E66F7" w14:textId="77777777" w:rsidR="00C7459F" w:rsidRPr="00C7459F" w:rsidRDefault="00C7459F" w:rsidP="00C7459F">
            <w:pPr>
              <w:pStyle w:val="af1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C7459F">
              <w:rPr>
                <w:sz w:val="24"/>
                <w:szCs w:val="24"/>
                <w:lang w:val="en-US"/>
              </w:rPr>
              <w:t>R item,</w:t>
            </w:r>
          </w:p>
          <w:p w14:paraId="5E7177EB" w14:textId="1720273F" w:rsidR="00C7459F" w:rsidRPr="00C7459F" w:rsidRDefault="00C7459F" w:rsidP="00C7459F">
            <w:pPr>
              <w:pStyle w:val="af1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C7459F">
              <w:rPr>
                <w:sz w:val="24"/>
                <w:szCs w:val="24"/>
                <w:lang w:val="en-US"/>
              </w:rPr>
              <w:t>Consumer&lt;U&gt; handler</w:t>
            </w:r>
          </w:p>
        </w:tc>
        <w:tc>
          <w:tcPr>
            <w:tcW w:w="2528" w:type="dxa"/>
          </w:tcPr>
          <w:p w14:paraId="421255BA" w14:textId="2CC9F5F4" w:rsidR="00C7459F" w:rsidRPr="00C7459F" w:rsidRDefault="004E036C" w:rsidP="00C7459F">
            <w:pPr>
              <w:pStyle w:val="af1"/>
              <w:ind w:firstLine="0"/>
              <w:jc w:val="lef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Инициирует диалог обновления записи</w:t>
            </w:r>
          </w:p>
        </w:tc>
      </w:tr>
      <w:tr w:rsidR="00C7459F" w:rsidRPr="00C7459F" w14:paraId="7298C2DD" w14:textId="77777777" w:rsidTr="001F7F07">
        <w:tc>
          <w:tcPr>
            <w:tcW w:w="2096" w:type="dxa"/>
          </w:tcPr>
          <w:p w14:paraId="3BF0744B" w14:textId="77777777" w:rsidR="00C7459F" w:rsidRPr="00C7459F" w:rsidRDefault="00C7459F" w:rsidP="00C7459F">
            <w:pPr>
              <w:pStyle w:val="af1"/>
              <w:ind w:firstLine="0"/>
              <w:jc w:val="left"/>
              <w:rPr>
                <w:sz w:val="24"/>
                <w:szCs w:val="24"/>
                <w:lang w:val="en-US"/>
              </w:rPr>
            </w:pPr>
          </w:p>
        </w:tc>
        <w:tc>
          <w:tcPr>
            <w:tcW w:w="2003" w:type="dxa"/>
          </w:tcPr>
          <w:p w14:paraId="12AA46DA" w14:textId="45EE9E27" w:rsidR="00C7459F" w:rsidRPr="00C7459F" w:rsidRDefault="00C7459F" w:rsidP="00C7459F">
            <w:pPr>
              <w:pStyle w:val="af1"/>
              <w:ind w:firstLine="0"/>
              <w:jc w:val="left"/>
              <w:rPr>
                <w:sz w:val="24"/>
                <w:szCs w:val="24"/>
                <w:lang w:val="en-US"/>
              </w:rPr>
            </w:pPr>
            <w:proofErr w:type="spellStart"/>
            <w:r w:rsidRPr="00C7459F">
              <w:rPr>
                <w:sz w:val="24"/>
                <w:szCs w:val="24"/>
                <w:lang w:val="en-US"/>
              </w:rPr>
              <w:t>initGrid</w:t>
            </w:r>
            <w:proofErr w:type="spellEnd"/>
          </w:p>
        </w:tc>
        <w:tc>
          <w:tcPr>
            <w:tcW w:w="3001" w:type="dxa"/>
          </w:tcPr>
          <w:p w14:paraId="296CD85D" w14:textId="77777777" w:rsidR="00C7459F" w:rsidRPr="00C7459F" w:rsidRDefault="00C7459F" w:rsidP="00C7459F">
            <w:pPr>
              <w:pStyle w:val="af1"/>
              <w:ind w:firstLine="0"/>
              <w:jc w:val="left"/>
              <w:rPr>
                <w:sz w:val="24"/>
                <w:szCs w:val="24"/>
                <w:lang w:val="en-US"/>
              </w:rPr>
            </w:pPr>
          </w:p>
        </w:tc>
        <w:tc>
          <w:tcPr>
            <w:tcW w:w="2528" w:type="dxa"/>
          </w:tcPr>
          <w:p w14:paraId="4FB51FFB" w14:textId="3E918BA8" w:rsidR="00C7459F" w:rsidRPr="004E036C" w:rsidRDefault="004E036C" w:rsidP="00C7459F">
            <w:pPr>
              <w:pStyle w:val="af1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Возвращает таблицу просмотра данных</w:t>
            </w:r>
          </w:p>
        </w:tc>
      </w:tr>
      <w:tr w:rsidR="00C7459F" w:rsidRPr="00C7459F" w14:paraId="306852CE" w14:textId="77777777" w:rsidTr="001F7F07">
        <w:tc>
          <w:tcPr>
            <w:tcW w:w="2096" w:type="dxa"/>
          </w:tcPr>
          <w:p w14:paraId="5846E926" w14:textId="77777777" w:rsidR="00C7459F" w:rsidRPr="00C7459F" w:rsidRDefault="00C7459F" w:rsidP="00C7459F">
            <w:pPr>
              <w:pStyle w:val="af1"/>
              <w:ind w:firstLine="0"/>
              <w:jc w:val="left"/>
              <w:rPr>
                <w:sz w:val="24"/>
                <w:szCs w:val="24"/>
                <w:lang w:val="en-US"/>
              </w:rPr>
            </w:pPr>
          </w:p>
        </w:tc>
        <w:tc>
          <w:tcPr>
            <w:tcW w:w="2003" w:type="dxa"/>
          </w:tcPr>
          <w:p w14:paraId="336B3AFC" w14:textId="585DC752" w:rsidR="00C7459F" w:rsidRPr="00C7459F" w:rsidRDefault="004E036C" w:rsidP="00C7459F">
            <w:pPr>
              <w:pStyle w:val="af1"/>
              <w:ind w:firstLine="0"/>
              <w:jc w:val="left"/>
              <w:rPr>
                <w:sz w:val="24"/>
                <w:szCs w:val="24"/>
                <w:lang w:val="en-US"/>
              </w:rPr>
            </w:pPr>
            <w:proofErr w:type="spellStart"/>
            <w:r w:rsidRPr="004E036C">
              <w:rPr>
                <w:sz w:val="24"/>
                <w:szCs w:val="24"/>
                <w:lang w:val="en-US"/>
              </w:rPr>
              <w:t>initAddButton</w:t>
            </w:r>
            <w:proofErr w:type="spellEnd"/>
          </w:p>
        </w:tc>
        <w:tc>
          <w:tcPr>
            <w:tcW w:w="3001" w:type="dxa"/>
          </w:tcPr>
          <w:p w14:paraId="33C2A9C4" w14:textId="77777777" w:rsidR="00C7459F" w:rsidRPr="00C7459F" w:rsidRDefault="00C7459F" w:rsidP="00C7459F">
            <w:pPr>
              <w:pStyle w:val="af1"/>
              <w:ind w:firstLine="0"/>
              <w:jc w:val="left"/>
              <w:rPr>
                <w:sz w:val="24"/>
                <w:szCs w:val="24"/>
                <w:lang w:val="en-US"/>
              </w:rPr>
            </w:pPr>
          </w:p>
        </w:tc>
        <w:tc>
          <w:tcPr>
            <w:tcW w:w="2528" w:type="dxa"/>
          </w:tcPr>
          <w:p w14:paraId="4DF7A456" w14:textId="13D788D5" w:rsidR="00C7459F" w:rsidRPr="004E036C" w:rsidRDefault="004E036C" w:rsidP="00C7459F">
            <w:pPr>
              <w:pStyle w:val="af1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Возвращает кнопку создания записи</w:t>
            </w:r>
          </w:p>
        </w:tc>
      </w:tr>
      <w:tr w:rsidR="00C7459F" w:rsidRPr="00C7459F" w14:paraId="2246924B" w14:textId="77777777" w:rsidTr="001F7F07">
        <w:tc>
          <w:tcPr>
            <w:tcW w:w="2096" w:type="dxa"/>
          </w:tcPr>
          <w:p w14:paraId="3A75A221" w14:textId="77777777" w:rsidR="00C7459F" w:rsidRPr="00C7459F" w:rsidRDefault="00C7459F" w:rsidP="00C7459F">
            <w:pPr>
              <w:pStyle w:val="af1"/>
              <w:ind w:firstLine="0"/>
              <w:jc w:val="left"/>
              <w:rPr>
                <w:sz w:val="24"/>
                <w:szCs w:val="24"/>
                <w:lang w:val="en-US"/>
              </w:rPr>
            </w:pPr>
          </w:p>
        </w:tc>
        <w:tc>
          <w:tcPr>
            <w:tcW w:w="2003" w:type="dxa"/>
          </w:tcPr>
          <w:p w14:paraId="4DD9AF45" w14:textId="2A5F8C15" w:rsidR="00C7459F" w:rsidRPr="00C7459F" w:rsidRDefault="004E036C" w:rsidP="00C7459F">
            <w:pPr>
              <w:pStyle w:val="af1"/>
              <w:ind w:firstLine="0"/>
              <w:jc w:val="left"/>
              <w:rPr>
                <w:sz w:val="24"/>
                <w:szCs w:val="24"/>
                <w:lang w:val="en-US"/>
              </w:rPr>
            </w:pPr>
            <w:proofErr w:type="spellStart"/>
            <w:r w:rsidRPr="004E036C">
              <w:rPr>
                <w:sz w:val="24"/>
                <w:szCs w:val="24"/>
                <w:lang w:val="en-US"/>
              </w:rPr>
              <w:t>createRecord</w:t>
            </w:r>
            <w:proofErr w:type="spellEnd"/>
          </w:p>
        </w:tc>
        <w:tc>
          <w:tcPr>
            <w:tcW w:w="3001" w:type="dxa"/>
          </w:tcPr>
          <w:p w14:paraId="3325B765" w14:textId="5BA9610A" w:rsidR="00C7459F" w:rsidRPr="00C7459F" w:rsidRDefault="004E036C" w:rsidP="00C7459F">
            <w:pPr>
              <w:pStyle w:val="af1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4E036C">
              <w:rPr>
                <w:sz w:val="24"/>
                <w:szCs w:val="24"/>
                <w:lang w:val="en-US"/>
              </w:rPr>
              <w:t>C dto</w:t>
            </w:r>
          </w:p>
        </w:tc>
        <w:tc>
          <w:tcPr>
            <w:tcW w:w="2528" w:type="dxa"/>
          </w:tcPr>
          <w:p w14:paraId="48F9628D" w14:textId="7137AFF3" w:rsidR="00C7459F" w:rsidRPr="00C7459F" w:rsidRDefault="004E036C" w:rsidP="00C7459F">
            <w:pPr>
              <w:pStyle w:val="af1"/>
              <w:ind w:firstLine="0"/>
              <w:jc w:val="lef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Инициирует создание записи</w:t>
            </w:r>
          </w:p>
        </w:tc>
      </w:tr>
      <w:tr w:rsidR="00C7459F" w:rsidRPr="00C7459F" w14:paraId="5900EBE9" w14:textId="77777777" w:rsidTr="001F7F07">
        <w:tc>
          <w:tcPr>
            <w:tcW w:w="2096" w:type="dxa"/>
          </w:tcPr>
          <w:p w14:paraId="7FC17C10" w14:textId="77777777" w:rsidR="00C7459F" w:rsidRPr="00C7459F" w:rsidRDefault="00C7459F" w:rsidP="00C7459F">
            <w:pPr>
              <w:pStyle w:val="af1"/>
              <w:ind w:firstLine="0"/>
              <w:jc w:val="left"/>
              <w:rPr>
                <w:sz w:val="24"/>
                <w:szCs w:val="24"/>
                <w:lang w:val="en-US"/>
              </w:rPr>
            </w:pPr>
          </w:p>
        </w:tc>
        <w:tc>
          <w:tcPr>
            <w:tcW w:w="2003" w:type="dxa"/>
          </w:tcPr>
          <w:p w14:paraId="3CC178D5" w14:textId="57F87D9A" w:rsidR="00C7459F" w:rsidRPr="00C7459F" w:rsidRDefault="004E036C" w:rsidP="00C7459F">
            <w:pPr>
              <w:pStyle w:val="af1"/>
              <w:ind w:firstLine="0"/>
              <w:jc w:val="left"/>
              <w:rPr>
                <w:sz w:val="24"/>
                <w:szCs w:val="24"/>
                <w:lang w:val="en-US"/>
              </w:rPr>
            </w:pPr>
            <w:proofErr w:type="spellStart"/>
            <w:r w:rsidRPr="004E036C">
              <w:rPr>
                <w:sz w:val="24"/>
                <w:szCs w:val="24"/>
                <w:lang w:val="en-US"/>
              </w:rPr>
              <w:t>updateRecord</w:t>
            </w:r>
            <w:proofErr w:type="spellEnd"/>
          </w:p>
        </w:tc>
        <w:tc>
          <w:tcPr>
            <w:tcW w:w="3001" w:type="dxa"/>
          </w:tcPr>
          <w:p w14:paraId="684088A8" w14:textId="77777777" w:rsidR="004E036C" w:rsidRDefault="004E036C" w:rsidP="00C7459F">
            <w:pPr>
              <w:pStyle w:val="af1"/>
              <w:ind w:firstLine="0"/>
              <w:jc w:val="left"/>
              <w:rPr>
                <w:sz w:val="24"/>
                <w:szCs w:val="24"/>
              </w:rPr>
            </w:pPr>
            <w:r w:rsidRPr="004E036C">
              <w:rPr>
                <w:sz w:val="24"/>
                <w:szCs w:val="24"/>
                <w:lang w:val="en-US"/>
              </w:rPr>
              <w:t xml:space="preserve">R </w:t>
            </w:r>
            <w:proofErr w:type="spellStart"/>
            <w:r w:rsidRPr="004E036C">
              <w:rPr>
                <w:sz w:val="24"/>
                <w:szCs w:val="24"/>
                <w:lang w:val="en-US"/>
              </w:rPr>
              <w:t>oldDto</w:t>
            </w:r>
            <w:proofErr w:type="spellEnd"/>
            <w:r w:rsidRPr="004E036C">
              <w:rPr>
                <w:sz w:val="24"/>
                <w:szCs w:val="24"/>
                <w:lang w:val="en-US"/>
              </w:rPr>
              <w:t>,</w:t>
            </w:r>
          </w:p>
          <w:p w14:paraId="65456981" w14:textId="1F4D0188" w:rsidR="00C7459F" w:rsidRPr="00C7459F" w:rsidRDefault="004E036C" w:rsidP="00C7459F">
            <w:pPr>
              <w:pStyle w:val="af1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4E036C">
              <w:rPr>
                <w:sz w:val="24"/>
                <w:szCs w:val="24"/>
                <w:lang w:val="en-US"/>
              </w:rPr>
              <w:t>U newDto</w:t>
            </w:r>
          </w:p>
        </w:tc>
        <w:tc>
          <w:tcPr>
            <w:tcW w:w="2528" w:type="dxa"/>
          </w:tcPr>
          <w:p w14:paraId="32ED69CF" w14:textId="15214A40" w:rsidR="00C7459F" w:rsidRPr="00C7459F" w:rsidRDefault="004E036C" w:rsidP="00C7459F">
            <w:pPr>
              <w:pStyle w:val="af1"/>
              <w:ind w:firstLine="0"/>
              <w:jc w:val="lef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Инициирует обновление записи</w:t>
            </w:r>
          </w:p>
        </w:tc>
      </w:tr>
      <w:tr w:rsidR="00C7459F" w:rsidRPr="00C7459F" w14:paraId="2914AF44" w14:textId="77777777" w:rsidTr="001F7F07">
        <w:tc>
          <w:tcPr>
            <w:tcW w:w="2096" w:type="dxa"/>
          </w:tcPr>
          <w:p w14:paraId="21623BE0" w14:textId="77777777" w:rsidR="00C7459F" w:rsidRPr="00C7459F" w:rsidRDefault="00C7459F" w:rsidP="00C7459F">
            <w:pPr>
              <w:pStyle w:val="af1"/>
              <w:ind w:firstLine="0"/>
              <w:jc w:val="left"/>
              <w:rPr>
                <w:sz w:val="24"/>
                <w:szCs w:val="24"/>
                <w:lang w:val="en-US"/>
              </w:rPr>
            </w:pPr>
          </w:p>
        </w:tc>
        <w:tc>
          <w:tcPr>
            <w:tcW w:w="2003" w:type="dxa"/>
          </w:tcPr>
          <w:p w14:paraId="509FB400" w14:textId="7CB35A70" w:rsidR="00C7459F" w:rsidRPr="00C7459F" w:rsidRDefault="004E036C" w:rsidP="00C7459F">
            <w:pPr>
              <w:pStyle w:val="af1"/>
              <w:ind w:firstLine="0"/>
              <w:jc w:val="left"/>
              <w:rPr>
                <w:sz w:val="24"/>
                <w:szCs w:val="24"/>
                <w:lang w:val="en-US"/>
              </w:rPr>
            </w:pPr>
            <w:proofErr w:type="spellStart"/>
            <w:r w:rsidRPr="004E036C">
              <w:rPr>
                <w:sz w:val="24"/>
                <w:szCs w:val="24"/>
                <w:lang w:val="en-US"/>
              </w:rPr>
              <w:t>deleteRecord</w:t>
            </w:r>
            <w:proofErr w:type="spellEnd"/>
          </w:p>
        </w:tc>
        <w:tc>
          <w:tcPr>
            <w:tcW w:w="3001" w:type="dxa"/>
          </w:tcPr>
          <w:p w14:paraId="19C9439C" w14:textId="50150CAA" w:rsidR="00C7459F" w:rsidRPr="00C7459F" w:rsidRDefault="004E036C" w:rsidP="00C7459F">
            <w:pPr>
              <w:pStyle w:val="af1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4E036C">
              <w:rPr>
                <w:sz w:val="24"/>
                <w:szCs w:val="24"/>
                <w:lang w:val="en-US"/>
              </w:rPr>
              <w:t>R dto</w:t>
            </w:r>
          </w:p>
        </w:tc>
        <w:tc>
          <w:tcPr>
            <w:tcW w:w="2528" w:type="dxa"/>
          </w:tcPr>
          <w:p w14:paraId="593388D1" w14:textId="4B4F67F9" w:rsidR="00C7459F" w:rsidRPr="004E036C" w:rsidRDefault="004E036C" w:rsidP="00C7459F">
            <w:pPr>
              <w:pStyle w:val="af1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Инициирует удаление записи</w:t>
            </w:r>
          </w:p>
        </w:tc>
      </w:tr>
      <w:tr w:rsidR="00C7459F" w:rsidRPr="004E036C" w14:paraId="38F6E29E" w14:textId="77777777" w:rsidTr="001F7F07">
        <w:tc>
          <w:tcPr>
            <w:tcW w:w="2096" w:type="dxa"/>
          </w:tcPr>
          <w:p w14:paraId="5B4D96C9" w14:textId="77CD63CF" w:rsidR="00C7459F" w:rsidRPr="00C7459F" w:rsidRDefault="004E036C" w:rsidP="00C7459F">
            <w:pPr>
              <w:pStyle w:val="af1"/>
              <w:ind w:firstLine="0"/>
              <w:jc w:val="left"/>
              <w:rPr>
                <w:sz w:val="24"/>
                <w:szCs w:val="24"/>
                <w:lang w:val="en-US"/>
              </w:rPr>
            </w:pPr>
            <w:proofErr w:type="spellStart"/>
            <w:r w:rsidRPr="004E036C">
              <w:rPr>
                <w:sz w:val="24"/>
                <w:szCs w:val="24"/>
                <w:lang w:val="en-US"/>
              </w:rPr>
              <w:t>NotificationService</w:t>
            </w:r>
            <w:proofErr w:type="spellEnd"/>
          </w:p>
        </w:tc>
        <w:tc>
          <w:tcPr>
            <w:tcW w:w="2003" w:type="dxa"/>
          </w:tcPr>
          <w:p w14:paraId="4A9E8A57" w14:textId="73031827" w:rsidR="00C7459F" w:rsidRPr="00C7459F" w:rsidRDefault="004E036C" w:rsidP="00C7459F">
            <w:pPr>
              <w:pStyle w:val="af1"/>
              <w:ind w:firstLine="0"/>
              <w:jc w:val="left"/>
              <w:rPr>
                <w:sz w:val="24"/>
                <w:szCs w:val="24"/>
                <w:lang w:val="en-US"/>
              </w:rPr>
            </w:pPr>
            <w:proofErr w:type="spellStart"/>
            <w:r w:rsidRPr="004E036C">
              <w:rPr>
                <w:sz w:val="24"/>
                <w:szCs w:val="24"/>
                <w:lang w:val="en-US"/>
              </w:rPr>
              <w:t>notifiSuccess</w:t>
            </w:r>
            <w:proofErr w:type="spellEnd"/>
          </w:p>
        </w:tc>
        <w:tc>
          <w:tcPr>
            <w:tcW w:w="3001" w:type="dxa"/>
          </w:tcPr>
          <w:p w14:paraId="3F2E05F8" w14:textId="3FAAEE09" w:rsidR="00C7459F" w:rsidRPr="00C7459F" w:rsidRDefault="004E036C" w:rsidP="00C7459F">
            <w:pPr>
              <w:pStyle w:val="af1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4E036C">
              <w:rPr>
                <w:sz w:val="24"/>
                <w:szCs w:val="24"/>
                <w:lang w:val="en-US"/>
              </w:rPr>
              <w:t>String message</w:t>
            </w:r>
          </w:p>
        </w:tc>
        <w:tc>
          <w:tcPr>
            <w:tcW w:w="2528" w:type="dxa"/>
          </w:tcPr>
          <w:p w14:paraId="63A7D72E" w14:textId="654D3678" w:rsidR="00C7459F" w:rsidRPr="004E036C" w:rsidRDefault="004E036C" w:rsidP="00C7459F">
            <w:pPr>
              <w:pStyle w:val="af1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Выводит на экран сообщение об успешном событии</w:t>
            </w:r>
          </w:p>
        </w:tc>
      </w:tr>
      <w:tr w:rsidR="00C7459F" w:rsidRPr="004E036C" w14:paraId="6A254731" w14:textId="77777777" w:rsidTr="001F7F07">
        <w:tc>
          <w:tcPr>
            <w:tcW w:w="2096" w:type="dxa"/>
          </w:tcPr>
          <w:p w14:paraId="4794ED75" w14:textId="77777777" w:rsidR="00C7459F" w:rsidRPr="004E036C" w:rsidRDefault="00C7459F" w:rsidP="00C7459F">
            <w:pPr>
              <w:pStyle w:val="af1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2003" w:type="dxa"/>
          </w:tcPr>
          <w:p w14:paraId="3766708E" w14:textId="25EBCFB2" w:rsidR="00C7459F" w:rsidRPr="00C7459F" w:rsidRDefault="004E036C" w:rsidP="00C7459F">
            <w:pPr>
              <w:pStyle w:val="af1"/>
              <w:ind w:firstLine="0"/>
              <w:jc w:val="left"/>
              <w:rPr>
                <w:sz w:val="24"/>
                <w:szCs w:val="24"/>
                <w:lang w:val="en-US"/>
              </w:rPr>
            </w:pPr>
            <w:proofErr w:type="spellStart"/>
            <w:r w:rsidRPr="004E036C">
              <w:rPr>
                <w:sz w:val="24"/>
                <w:szCs w:val="24"/>
                <w:lang w:val="en-US"/>
              </w:rPr>
              <w:t>notifiError</w:t>
            </w:r>
            <w:proofErr w:type="spellEnd"/>
          </w:p>
        </w:tc>
        <w:tc>
          <w:tcPr>
            <w:tcW w:w="3001" w:type="dxa"/>
          </w:tcPr>
          <w:p w14:paraId="6FF8C343" w14:textId="06941D8C" w:rsidR="00C7459F" w:rsidRPr="00C7459F" w:rsidRDefault="004E036C" w:rsidP="00C7459F">
            <w:pPr>
              <w:pStyle w:val="af1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4E036C">
              <w:rPr>
                <w:sz w:val="24"/>
                <w:szCs w:val="24"/>
                <w:lang w:val="en-US"/>
              </w:rPr>
              <w:t>@NonNull Exception e</w:t>
            </w:r>
          </w:p>
        </w:tc>
        <w:tc>
          <w:tcPr>
            <w:tcW w:w="2528" w:type="dxa"/>
          </w:tcPr>
          <w:p w14:paraId="3567CCB7" w14:textId="04BA1440" w:rsidR="00C7459F" w:rsidRPr="004E036C" w:rsidRDefault="004E036C" w:rsidP="00C7459F">
            <w:pPr>
              <w:pStyle w:val="af1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Выводит на экран сообщение о провальном событии</w:t>
            </w:r>
          </w:p>
        </w:tc>
      </w:tr>
      <w:tr w:rsidR="00C7459F" w:rsidRPr="004E036C" w14:paraId="72EC34A4" w14:textId="77777777" w:rsidTr="001F7F07">
        <w:tc>
          <w:tcPr>
            <w:tcW w:w="2096" w:type="dxa"/>
          </w:tcPr>
          <w:p w14:paraId="05312AE3" w14:textId="70C83DB0" w:rsidR="00C7459F" w:rsidRPr="004E036C" w:rsidRDefault="008D1BF9" w:rsidP="00C7459F">
            <w:pPr>
              <w:pStyle w:val="af1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8D1BF9">
              <w:rPr>
                <w:sz w:val="24"/>
                <w:szCs w:val="24"/>
              </w:rPr>
              <w:t>MainLayout</w:t>
            </w:r>
            <w:proofErr w:type="spellEnd"/>
          </w:p>
        </w:tc>
        <w:tc>
          <w:tcPr>
            <w:tcW w:w="2003" w:type="dxa"/>
          </w:tcPr>
          <w:p w14:paraId="4A46E7F5" w14:textId="4ADDE590" w:rsidR="00C7459F" w:rsidRPr="004E036C" w:rsidRDefault="008D1BF9" w:rsidP="00C7459F">
            <w:pPr>
              <w:pStyle w:val="af1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8D1BF9">
              <w:rPr>
                <w:sz w:val="24"/>
                <w:szCs w:val="24"/>
              </w:rPr>
              <w:t>createHeader</w:t>
            </w:r>
            <w:proofErr w:type="spellEnd"/>
          </w:p>
        </w:tc>
        <w:tc>
          <w:tcPr>
            <w:tcW w:w="3001" w:type="dxa"/>
          </w:tcPr>
          <w:p w14:paraId="1D3D8343" w14:textId="77777777" w:rsidR="00C7459F" w:rsidRPr="004E036C" w:rsidRDefault="00C7459F" w:rsidP="00C7459F">
            <w:pPr>
              <w:pStyle w:val="af1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2528" w:type="dxa"/>
          </w:tcPr>
          <w:p w14:paraId="5BE17256" w14:textId="7421E93F" w:rsidR="00C7459F" w:rsidRPr="004E036C" w:rsidRDefault="008D1BF9" w:rsidP="00C7459F">
            <w:pPr>
              <w:pStyle w:val="af1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Создаёт шапку страницы</w:t>
            </w:r>
          </w:p>
        </w:tc>
      </w:tr>
      <w:tr w:rsidR="008D1BF9" w:rsidRPr="004E036C" w14:paraId="63CC220F" w14:textId="77777777" w:rsidTr="001F7F07">
        <w:tc>
          <w:tcPr>
            <w:tcW w:w="2096" w:type="dxa"/>
          </w:tcPr>
          <w:p w14:paraId="4E769537" w14:textId="77777777" w:rsidR="008D1BF9" w:rsidRPr="008D1BF9" w:rsidRDefault="008D1BF9" w:rsidP="00C7459F">
            <w:pPr>
              <w:pStyle w:val="af1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2003" w:type="dxa"/>
          </w:tcPr>
          <w:p w14:paraId="36474290" w14:textId="6AAC61DD" w:rsidR="008D1BF9" w:rsidRPr="008D1BF9" w:rsidRDefault="008D1BF9" w:rsidP="00C7459F">
            <w:pPr>
              <w:pStyle w:val="af1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8D1BF9">
              <w:rPr>
                <w:sz w:val="24"/>
                <w:szCs w:val="24"/>
              </w:rPr>
              <w:t>createSideNav</w:t>
            </w:r>
            <w:proofErr w:type="spellEnd"/>
          </w:p>
        </w:tc>
        <w:tc>
          <w:tcPr>
            <w:tcW w:w="3001" w:type="dxa"/>
          </w:tcPr>
          <w:p w14:paraId="66D15126" w14:textId="77777777" w:rsidR="008D1BF9" w:rsidRPr="004E036C" w:rsidRDefault="008D1BF9" w:rsidP="00C7459F">
            <w:pPr>
              <w:pStyle w:val="af1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2528" w:type="dxa"/>
          </w:tcPr>
          <w:p w14:paraId="0722F98C" w14:textId="26F36F3C" w:rsidR="008D1BF9" w:rsidRDefault="008D1BF9" w:rsidP="00C7459F">
            <w:pPr>
              <w:pStyle w:val="af1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Создаёт боковую навигационную панель</w:t>
            </w:r>
          </w:p>
        </w:tc>
      </w:tr>
      <w:tr w:rsidR="008D1BF9" w:rsidRPr="004E036C" w14:paraId="0A2D4A5F" w14:textId="77777777" w:rsidTr="001F7F07">
        <w:tc>
          <w:tcPr>
            <w:tcW w:w="2096" w:type="dxa"/>
          </w:tcPr>
          <w:p w14:paraId="19B5DF39" w14:textId="77777777" w:rsidR="008D1BF9" w:rsidRPr="008D1BF9" w:rsidRDefault="008D1BF9" w:rsidP="00C7459F">
            <w:pPr>
              <w:pStyle w:val="af1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2003" w:type="dxa"/>
          </w:tcPr>
          <w:p w14:paraId="202D423B" w14:textId="77777777" w:rsidR="008D1BF9" w:rsidRDefault="008D1BF9" w:rsidP="00C7459F">
            <w:pPr>
              <w:pStyle w:val="af1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8D1BF9">
              <w:rPr>
                <w:sz w:val="24"/>
                <w:szCs w:val="24"/>
              </w:rPr>
              <w:t>createTheme</w:t>
            </w:r>
            <w:proofErr w:type="spellEnd"/>
          </w:p>
          <w:p w14:paraId="71414779" w14:textId="7A68C3D2" w:rsidR="008D1BF9" w:rsidRPr="008D1BF9" w:rsidRDefault="008D1BF9" w:rsidP="00C7459F">
            <w:pPr>
              <w:pStyle w:val="af1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8D1BF9">
              <w:rPr>
                <w:sz w:val="24"/>
                <w:szCs w:val="24"/>
              </w:rPr>
              <w:t>ToggleButton</w:t>
            </w:r>
            <w:proofErr w:type="spellEnd"/>
          </w:p>
        </w:tc>
        <w:tc>
          <w:tcPr>
            <w:tcW w:w="3001" w:type="dxa"/>
          </w:tcPr>
          <w:p w14:paraId="705FEEE1" w14:textId="77777777" w:rsidR="008D1BF9" w:rsidRPr="004E036C" w:rsidRDefault="008D1BF9" w:rsidP="00C7459F">
            <w:pPr>
              <w:pStyle w:val="af1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2528" w:type="dxa"/>
          </w:tcPr>
          <w:p w14:paraId="2B5C2CBE" w14:textId="4CFAE8BC" w:rsidR="008D1BF9" w:rsidRDefault="008D1BF9" w:rsidP="00C7459F">
            <w:pPr>
              <w:pStyle w:val="af1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Создаёт кнопку переключение светлой и тёмной тем</w:t>
            </w:r>
          </w:p>
        </w:tc>
      </w:tr>
      <w:tr w:rsidR="001F7F07" w:rsidRPr="004E036C" w14:paraId="31646B8A" w14:textId="77777777" w:rsidTr="001F7F07">
        <w:tc>
          <w:tcPr>
            <w:tcW w:w="2096" w:type="dxa"/>
          </w:tcPr>
          <w:p w14:paraId="6228B8AE" w14:textId="6A840AF2" w:rsidR="001F7F07" w:rsidRPr="008D1BF9" w:rsidRDefault="001F7F07" w:rsidP="001F7F07">
            <w:pPr>
              <w:pStyle w:val="af1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516840">
              <w:t>ColumnChart</w:t>
            </w:r>
            <w:proofErr w:type="spellEnd"/>
          </w:p>
        </w:tc>
        <w:tc>
          <w:tcPr>
            <w:tcW w:w="2003" w:type="dxa"/>
          </w:tcPr>
          <w:p w14:paraId="4F41CBCC" w14:textId="66A4CC0A" w:rsidR="001F7F07" w:rsidRPr="008D1BF9" w:rsidRDefault="001F7F07" w:rsidP="001F7F07">
            <w:pPr>
              <w:pStyle w:val="af1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516840">
              <w:t>ColumnChart</w:t>
            </w:r>
            <w:proofErr w:type="spellEnd"/>
          </w:p>
        </w:tc>
        <w:tc>
          <w:tcPr>
            <w:tcW w:w="3001" w:type="dxa"/>
          </w:tcPr>
          <w:p w14:paraId="2A3420C3" w14:textId="5B348B93" w:rsidR="001F7F07" w:rsidRPr="004E036C" w:rsidRDefault="001F7F07" w:rsidP="001F7F07">
            <w:pPr>
              <w:pStyle w:val="af1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516840">
              <w:t>EquipmentService</w:t>
            </w:r>
            <w:proofErr w:type="spellEnd"/>
            <w:r w:rsidRPr="00516840">
              <w:t xml:space="preserve"> </w:t>
            </w:r>
            <w:proofErr w:type="spellStart"/>
            <w:r w:rsidRPr="00516840">
              <w:t>equipmentService</w:t>
            </w:r>
            <w:proofErr w:type="spellEnd"/>
          </w:p>
        </w:tc>
        <w:tc>
          <w:tcPr>
            <w:tcW w:w="2528" w:type="dxa"/>
          </w:tcPr>
          <w:p w14:paraId="2CD98F8A" w14:textId="09DB6E7B" w:rsidR="001F7F07" w:rsidRDefault="001F7F07" w:rsidP="001F7F07">
            <w:pPr>
              <w:pStyle w:val="af1"/>
              <w:ind w:firstLine="0"/>
              <w:jc w:val="left"/>
              <w:rPr>
                <w:sz w:val="24"/>
                <w:szCs w:val="24"/>
              </w:rPr>
            </w:pPr>
            <w:r>
              <w:t>Создаёт столбчатую диаграмму</w:t>
            </w:r>
          </w:p>
        </w:tc>
      </w:tr>
      <w:tr w:rsidR="008D4265" w:rsidRPr="004E036C" w14:paraId="277393A5" w14:textId="77777777" w:rsidTr="001F7F07">
        <w:tc>
          <w:tcPr>
            <w:tcW w:w="2096" w:type="dxa"/>
          </w:tcPr>
          <w:p w14:paraId="36A9B7EC" w14:textId="0AB06BFB" w:rsidR="008D4265" w:rsidRPr="00516840" w:rsidRDefault="008D4265" w:rsidP="008D4265">
            <w:pPr>
              <w:pStyle w:val="af1"/>
              <w:ind w:firstLine="0"/>
              <w:jc w:val="left"/>
            </w:pPr>
            <w:proofErr w:type="spellStart"/>
            <w:r w:rsidRPr="00516840">
              <w:t>LoadGauge</w:t>
            </w:r>
            <w:proofErr w:type="spellEnd"/>
          </w:p>
        </w:tc>
        <w:tc>
          <w:tcPr>
            <w:tcW w:w="2003" w:type="dxa"/>
          </w:tcPr>
          <w:p w14:paraId="28019C19" w14:textId="2D2B4278" w:rsidR="008D4265" w:rsidRPr="00516840" w:rsidRDefault="008D4265" w:rsidP="008D4265">
            <w:pPr>
              <w:pStyle w:val="af1"/>
              <w:ind w:firstLine="0"/>
              <w:jc w:val="left"/>
            </w:pPr>
            <w:proofErr w:type="spellStart"/>
            <w:r w:rsidRPr="00516840">
              <w:t>LoadGauge</w:t>
            </w:r>
            <w:proofErr w:type="spellEnd"/>
          </w:p>
        </w:tc>
        <w:tc>
          <w:tcPr>
            <w:tcW w:w="3001" w:type="dxa"/>
          </w:tcPr>
          <w:p w14:paraId="60CE29DF" w14:textId="77777777" w:rsidR="008D4265" w:rsidRPr="00516840" w:rsidRDefault="008D4265" w:rsidP="008D4265">
            <w:pPr>
              <w:pStyle w:val="af1"/>
              <w:ind w:firstLine="0"/>
              <w:jc w:val="left"/>
            </w:pPr>
          </w:p>
        </w:tc>
        <w:tc>
          <w:tcPr>
            <w:tcW w:w="2528" w:type="dxa"/>
          </w:tcPr>
          <w:p w14:paraId="60293217" w14:textId="6FA1B79A" w:rsidR="008D4265" w:rsidRDefault="008D4265" w:rsidP="008D4265">
            <w:pPr>
              <w:pStyle w:val="af1"/>
              <w:ind w:firstLine="0"/>
              <w:jc w:val="left"/>
            </w:pPr>
            <w:r>
              <w:t>Создаёт спидометр нагрузки ЦП</w:t>
            </w:r>
          </w:p>
        </w:tc>
      </w:tr>
      <w:tr w:rsidR="008D4265" w:rsidRPr="004E036C" w14:paraId="60CBB4F1" w14:textId="77777777" w:rsidTr="001F7F07">
        <w:tc>
          <w:tcPr>
            <w:tcW w:w="2096" w:type="dxa"/>
          </w:tcPr>
          <w:p w14:paraId="47E96685" w14:textId="77777777" w:rsidR="008D4265" w:rsidRPr="00516840" w:rsidRDefault="008D4265" w:rsidP="008D4265">
            <w:pPr>
              <w:pStyle w:val="af1"/>
              <w:ind w:firstLine="0"/>
              <w:jc w:val="left"/>
            </w:pPr>
          </w:p>
        </w:tc>
        <w:tc>
          <w:tcPr>
            <w:tcW w:w="2003" w:type="dxa"/>
          </w:tcPr>
          <w:p w14:paraId="600EDFF8" w14:textId="01E972B2" w:rsidR="008D4265" w:rsidRPr="00516840" w:rsidRDefault="008D4265" w:rsidP="008D4265">
            <w:pPr>
              <w:pStyle w:val="af1"/>
              <w:ind w:firstLine="0"/>
              <w:jc w:val="left"/>
            </w:pPr>
            <w:proofErr w:type="spellStart"/>
            <w:r w:rsidRPr="00516840">
              <w:t>onAttach</w:t>
            </w:r>
            <w:proofErr w:type="spellEnd"/>
          </w:p>
        </w:tc>
        <w:tc>
          <w:tcPr>
            <w:tcW w:w="3001" w:type="dxa"/>
          </w:tcPr>
          <w:p w14:paraId="35B31D43" w14:textId="73E1D4C7" w:rsidR="008D4265" w:rsidRPr="00516840" w:rsidRDefault="008D4265" w:rsidP="008D4265">
            <w:pPr>
              <w:pStyle w:val="af1"/>
              <w:ind w:firstLine="0"/>
              <w:jc w:val="left"/>
            </w:pPr>
            <w:proofErr w:type="spellStart"/>
            <w:r w:rsidRPr="00516840">
              <w:t>AttachEvent</w:t>
            </w:r>
            <w:proofErr w:type="spellEnd"/>
            <w:r w:rsidRPr="00516840">
              <w:t xml:space="preserve"> </w:t>
            </w:r>
            <w:proofErr w:type="spellStart"/>
            <w:r w:rsidRPr="00516840">
              <w:t>attachEvent</w:t>
            </w:r>
            <w:proofErr w:type="spellEnd"/>
          </w:p>
        </w:tc>
        <w:tc>
          <w:tcPr>
            <w:tcW w:w="2528" w:type="dxa"/>
          </w:tcPr>
          <w:p w14:paraId="337669F5" w14:textId="39ACC664" w:rsidR="008D4265" w:rsidRDefault="008D4265" w:rsidP="008D4265">
            <w:pPr>
              <w:pStyle w:val="af1"/>
              <w:ind w:firstLine="0"/>
              <w:jc w:val="left"/>
            </w:pPr>
            <w:r>
              <w:t>При создании</w:t>
            </w:r>
          </w:p>
        </w:tc>
      </w:tr>
      <w:tr w:rsidR="008D4265" w:rsidRPr="004E036C" w14:paraId="06BF3836" w14:textId="77777777" w:rsidTr="001F7F07">
        <w:tc>
          <w:tcPr>
            <w:tcW w:w="2096" w:type="dxa"/>
          </w:tcPr>
          <w:p w14:paraId="64D6B958" w14:textId="77777777" w:rsidR="008D4265" w:rsidRPr="00516840" w:rsidRDefault="008D4265" w:rsidP="008D4265">
            <w:pPr>
              <w:pStyle w:val="af1"/>
              <w:ind w:firstLine="0"/>
              <w:jc w:val="left"/>
            </w:pPr>
          </w:p>
        </w:tc>
        <w:tc>
          <w:tcPr>
            <w:tcW w:w="2003" w:type="dxa"/>
          </w:tcPr>
          <w:p w14:paraId="1C9148A0" w14:textId="70DC1408" w:rsidR="008D4265" w:rsidRPr="00516840" w:rsidRDefault="008D4265" w:rsidP="008D4265">
            <w:pPr>
              <w:pStyle w:val="af1"/>
              <w:ind w:firstLine="0"/>
              <w:jc w:val="left"/>
            </w:pPr>
            <w:proofErr w:type="spellStart"/>
            <w:r w:rsidRPr="00516840">
              <w:t>onDetach</w:t>
            </w:r>
            <w:proofErr w:type="spellEnd"/>
          </w:p>
        </w:tc>
        <w:tc>
          <w:tcPr>
            <w:tcW w:w="3001" w:type="dxa"/>
          </w:tcPr>
          <w:p w14:paraId="0C9BEBEF" w14:textId="45F95B63" w:rsidR="008D4265" w:rsidRPr="00516840" w:rsidRDefault="008D4265" w:rsidP="008D4265">
            <w:pPr>
              <w:pStyle w:val="af1"/>
              <w:ind w:firstLine="0"/>
              <w:jc w:val="left"/>
            </w:pPr>
            <w:proofErr w:type="spellStart"/>
            <w:r w:rsidRPr="00516840">
              <w:t>DetachEvent</w:t>
            </w:r>
            <w:proofErr w:type="spellEnd"/>
            <w:r w:rsidRPr="00516840">
              <w:t xml:space="preserve"> </w:t>
            </w:r>
            <w:proofErr w:type="spellStart"/>
            <w:r w:rsidRPr="00516840">
              <w:t>detachEvent</w:t>
            </w:r>
            <w:proofErr w:type="spellEnd"/>
          </w:p>
        </w:tc>
        <w:tc>
          <w:tcPr>
            <w:tcW w:w="2528" w:type="dxa"/>
          </w:tcPr>
          <w:p w14:paraId="54B6E014" w14:textId="0A33AEC6" w:rsidR="008D4265" w:rsidRDefault="008D4265" w:rsidP="008D4265">
            <w:pPr>
              <w:pStyle w:val="af1"/>
              <w:ind w:firstLine="0"/>
              <w:jc w:val="left"/>
            </w:pPr>
            <w:r>
              <w:t>При удалении</w:t>
            </w:r>
          </w:p>
        </w:tc>
      </w:tr>
      <w:tr w:rsidR="008D4265" w:rsidRPr="004E036C" w14:paraId="0F5EA1AF" w14:textId="77777777" w:rsidTr="001F7F07">
        <w:tc>
          <w:tcPr>
            <w:tcW w:w="2096" w:type="dxa"/>
          </w:tcPr>
          <w:p w14:paraId="36315DA1" w14:textId="77777777" w:rsidR="008D4265" w:rsidRPr="00516840" w:rsidRDefault="008D4265" w:rsidP="008D4265">
            <w:pPr>
              <w:pStyle w:val="af1"/>
              <w:ind w:firstLine="0"/>
              <w:jc w:val="left"/>
            </w:pPr>
          </w:p>
        </w:tc>
        <w:tc>
          <w:tcPr>
            <w:tcW w:w="2003" w:type="dxa"/>
          </w:tcPr>
          <w:p w14:paraId="1EE1B984" w14:textId="3C6D5CF0" w:rsidR="008D4265" w:rsidRPr="00516840" w:rsidRDefault="008D4265" w:rsidP="008D4265">
            <w:pPr>
              <w:pStyle w:val="af1"/>
              <w:ind w:firstLine="0"/>
              <w:jc w:val="left"/>
            </w:pPr>
            <w:proofErr w:type="spellStart"/>
            <w:r w:rsidRPr="00516840">
              <w:t>getSystemCpuLoad</w:t>
            </w:r>
            <w:proofErr w:type="spellEnd"/>
          </w:p>
        </w:tc>
        <w:tc>
          <w:tcPr>
            <w:tcW w:w="3001" w:type="dxa"/>
          </w:tcPr>
          <w:p w14:paraId="5496B021" w14:textId="77777777" w:rsidR="008D4265" w:rsidRPr="00516840" w:rsidRDefault="008D4265" w:rsidP="008D4265">
            <w:pPr>
              <w:pStyle w:val="af1"/>
              <w:ind w:firstLine="0"/>
              <w:jc w:val="left"/>
            </w:pPr>
          </w:p>
        </w:tc>
        <w:tc>
          <w:tcPr>
            <w:tcW w:w="2528" w:type="dxa"/>
          </w:tcPr>
          <w:p w14:paraId="33EFBE27" w14:textId="4A933D07" w:rsidR="008D4265" w:rsidRDefault="008D4265" w:rsidP="008D4265">
            <w:pPr>
              <w:pStyle w:val="af1"/>
              <w:ind w:firstLine="0"/>
              <w:jc w:val="left"/>
            </w:pPr>
            <w:r>
              <w:t>Возвращает нагрузку ЦП</w:t>
            </w:r>
          </w:p>
        </w:tc>
      </w:tr>
      <w:tr w:rsidR="008D4265" w:rsidRPr="004E036C" w14:paraId="7E6D2076" w14:textId="77777777" w:rsidTr="001F7F07">
        <w:tc>
          <w:tcPr>
            <w:tcW w:w="2096" w:type="dxa"/>
          </w:tcPr>
          <w:p w14:paraId="4A3E988F" w14:textId="3B833A9D" w:rsidR="008D4265" w:rsidRPr="00516840" w:rsidRDefault="008D4265" w:rsidP="008D4265">
            <w:pPr>
              <w:pStyle w:val="af1"/>
              <w:ind w:firstLine="0"/>
              <w:jc w:val="left"/>
            </w:pPr>
            <w:proofErr w:type="spellStart"/>
            <w:r w:rsidRPr="00516840">
              <w:t>PieChart</w:t>
            </w:r>
            <w:proofErr w:type="spellEnd"/>
          </w:p>
        </w:tc>
        <w:tc>
          <w:tcPr>
            <w:tcW w:w="2003" w:type="dxa"/>
          </w:tcPr>
          <w:p w14:paraId="5E6F8DCC" w14:textId="346C7AAB" w:rsidR="008D4265" w:rsidRPr="00516840" w:rsidRDefault="008D4265" w:rsidP="008D4265">
            <w:pPr>
              <w:pStyle w:val="af1"/>
              <w:ind w:firstLine="0"/>
              <w:jc w:val="left"/>
            </w:pPr>
            <w:proofErr w:type="spellStart"/>
            <w:r w:rsidRPr="00516840">
              <w:t>PieChart</w:t>
            </w:r>
            <w:proofErr w:type="spellEnd"/>
          </w:p>
        </w:tc>
        <w:tc>
          <w:tcPr>
            <w:tcW w:w="3001" w:type="dxa"/>
          </w:tcPr>
          <w:p w14:paraId="789FC1DE" w14:textId="77777777" w:rsidR="008D4265" w:rsidRPr="00516840" w:rsidRDefault="008D4265" w:rsidP="008D4265">
            <w:pPr>
              <w:pStyle w:val="af1"/>
              <w:ind w:firstLine="0"/>
              <w:jc w:val="left"/>
            </w:pPr>
          </w:p>
        </w:tc>
        <w:tc>
          <w:tcPr>
            <w:tcW w:w="2528" w:type="dxa"/>
          </w:tcPr>
          <w:p w14:paraId="23DD5E08" w14:textId="40AABF99" w:rsidR="008D4265" w:rsidRDefault="008D4265" w:rsidP="008D4265">
            <w:pPr>
              <w:pStyle w:val="af1"/>
              <w:ind w:firstLine="0"/>
              <w:jc w:val="left"/>
            </w:pPr>
            <w:r>
              <w:t>Возвращает круговую диаграмму</w:t>
            </w:r>
          </w:p>
        </w:tc>
      </w:tr>
      <w:tr w:rsidR="008D4265" w:rsidRPr="004E036C" w14:paraId="10081139" w14:textId="77777777" w:rsidTr="001F7F07">
        <w:tc>
          <w:tcPr>
            <w:tcW w:w="2096" w:type="dxa"/>
          </w:tcPr>
          <w:p w14:paraId="168E5030" w14:textId="2089809D" w:rsidR="008D4265" w:rsidRPr="00516840" w:rsidRDefault="008D4265" w:rsidP="008D4265">
            <w:pPr>
              <w:pStyle w:val="af1"/>
              <w:ind w:firstLine="0"/>
              <w:jc w:val="left"/>
            </w:pPr>
            <w:proofErr w:type="spellStart"/>
            <w:r w:rsidRPr="00516840">
              <w:t>QrCodeCurrentLink</w:t>
            </w:r>
            <w:proofErr w:type="spellEnd"/>
          </w:p>
        </w:tc>
        <w:tc>
          <w:tcPr>
            <w:tcW w:w="2003" w:type="dxa"/>
          </w:tcPr>
          <w:p w14:paraId="6CA6F9C8" w14:textId="5617D6C2" w:rsidR="008D4265" w:rsidRPr="00516840" w:rsidRDefault="008D4265" w:rsidP="008D4265">
            <w:pPr>
              <w:pStyle w:val="af1"/>
              <w:ind w:firstLine="0"/>
              <w:jc w:val="left"/>
            </w:pPr>
            <w:proofErr w:type="spellStart"/>
            <w:r w:rsidRPr="00516840">
              <w:t>QrCodeCurrentLink</w:t>
            </w:r>
            <w:proofErr w:type="spellEnd"/>
          </w:p>
        </w:tc>
        <w:tc>
          <w:tcPr>
            <w:tcW w:w="3001" w:type="dxa"/>
          </w:tcPr>
          <w:p w14:paraId="5CC95E46" w14:textId="77777777" w:rsidR="008D4265" w:rsidRPr="00516840" w:rsidRDefault="008D4265" w:rsidP="008D4265">
            <w:pPr>
              <w:pStyle w:val="af1"/>
              <w:ind w:firstLine="0"/>
              <w:jc w:val="left"/>
            </w:pPr>
          </w:p>
        </w:tc>
        <w:tc>
          <w:tcPr>
            <w:tcW w:w="2528" w:type="dxa"/>
          </w:tcPr>
          <w:p w14:paraId="34327D92" w14:textId="6B96B481" w:rsidR="008D4265" w:rsidRDefault="008D4265" w:rsidP="008D4265">
            <w:pPr>
              <w:pStyle w:val="af1"/>
              <w:ind w:firstLine="0"/>
              <w:jc w:val="left"/>
            </w:pPr>
            <w:r>
              <w:t xml:space="preserve">Возвращает </w:t>
            </w:r>
            <w:r>
              <w:rPr>
                <w:lang w:val="en-US"/>
              </w:rPr>
              <w:t>QR</w:t>
            </w:r>
            <w:r w:rsidRPr="00516840">
              <w:t>-</w:t>
            </w:r>
            <w:r>
              <w:t>код текущей страницы</w:t>
            </w:r>
          </w:p>
        </w:tc>
      </w:tr>
    </w:tbl>
    <w:p w14:paraId="18022550" w14:textId="77777777" w:rsidR="00FB28C4" w:rsidRDefault="00FB28C4" w:rsidP="00FB28C4">
      <w:pPr>
        <w:pStyle w:val="af1"/>
        <w:jc w:val="right"/>
      </w:pPr>
      <w:r w:rsidRPr="00FB28C4">
        <w:t xml:space="preserve">Продолжение табл. </w:t>
      </w:r>
      <w:r>
        <w:t>1</w:t>
      </w:r>
    </w:p>
    <w:tbl>
      <w:tblPr>
        <w:tblStyle w:val="aff4"/>
        <w:tblW w:w="0" w:type="auto"/>
        <w:tblLook w:val="04A0" w:firstRow="1" w:lastRow="0" w:firstColumn="1" w:lastColumn="0" w:noHBand="0" w:noVBand="1"/>
      </w:tblPr>
      <w:tblGrid>
        <w:gridCol w:w="2263"/>
        <w:gridCol w:w="2001"/>
        <w:gridCol w:w="2677"/>
        <w:gridCol w:w="2687"/>
      </w:tblGrid>
      <w:tr w:rsidR="00FB28C4" w14:paraId="50CB3F28" w14:textId="77777777" w:rsidTr="001F7F07">
        <w:tc>
          <w:tcPr>
            <w:tcW w:w="2263" w:type="dxa"/>
          </w:tcPr>
          <w:p w14:paraId="255E2CDB" w14:textId="77777777" w:rsidR="00FB28C4" w:rsidRPr="00FB28C4" w:rsidRDefault="00FB28C4" w:rsidP="005B46D8">
            <w:pPr>
              <w:pStyle w:val="af1"/>
              <w:ind w:firstLine="0"/>
              <w:jc w:val="center"/>
              <w:rPr>
                <w:sz w:val="24"/>
                <w:szCs w:val="24"/>
              </w:rPr>
            </w:pPr>
            <w:r w:rsidRPr="00FB28C4">
              <w:rPr>
                <w:sz w:val="24"/>
                <w:szCs w:val="24"/>
              </w:rPr>
              <w:t>1</w:t>
            </w:r>
          </w:p>
        </w:tc>
        <w:tc>
          <w:tcPr>
            <w:tcW w:w="2001" w:type="dxa"/>
          </w:tcPr>
          <w:p w14:paraId="28EB8947" w14:textId="77777777" w:rsidR="00FB28C4" w:rsidRPr="00FB28C4" w:rsidRDefault="00FB28C4" w:rsidP="005B46D8">
            <w:pPr>
              <w:pStyle w:val="af1"/>
              <w:ind w:firstLine="0"/>
              <w:jc w:val="center"/>
              <w:rPr>
                <w:sz w:val="24"/>
                <w:szCs w:val="24"/>
              </w:rPr>
            </w:pPr>
            <w:r w:rsidRPr="00FB28C4">
              <w:rPr>
                <w:sz w:val="24"/>
                <w:szCs w:val="24"/>
              </w:rPr>
              <w:t>2</w:t>
            </w:r>
          </w:p>
        </w:tc>
        <w:tc>
          <w:tcPr>
            <w:tcW w:w="2677" w:type="dxa"/>
          </w:tcPr>
          <w:p w14:paraId="6EFE39B7" w14:textId="77777777" w:rsidR="00FB28C4" w:rsidRPr="00FB28C4" w:rsidRDefault="00FB28C4" w:rsidP="005B46D8">
            <w:pPr>
              <w:pStyle w:val="af1"/>
              <w:ind w:firstLine="0"/>
              <w:jc w:val="center"/>
              <w:rPr>
                <w:sz w:val="24"/>
                <w:szCs w:val="24"/>
              </w:rPr>
            </w:pPr>
            <w:r w:rsidRPr="00FB28C4">
              <w:rPr>
                <w:sz w:val="24"/>
                <w:szCs w:val="24"/>
              </w:rPr>
              <w:t>3</w:t>
            </w:r>
          </w:p>
        </w:tc>
        <w:tc>
          <w:tcPr>
            <w:tcW w:w="2687" w:type="dxa"/>
          </w:tcPr>
          <w:p w14:paraId="29F901EA" w14:textId="77777777" w:rsidR="00FB28C4" w:rsidRPr="00FB28C4" w:rsidRDefault="00FB28C4" w:rsidP="005B46D8">
            <w:pPr>
              <w:pStyle w:val="af1"/>
              <w:ind w:firstLine="0"/>
              <w:jc w:val="center"/>
              <w:rPr>
                <w:sz w:val="24"/>
                <w:szCs w:val="24"/>
              </w:rPr>
            </w:pPr>
            <w:r w:rsidRPr="00FB28C4">
              <w:rPr>
                <w:sz w:val="24"/>
                <w:szCs w:val="24"/>
              </w:rPr>
              <w:t>4</w:t>
            </w:r>
          </w:p>
        </w:tc>
      </w:tr>
      <w:tr w:rsidR="00516840" w14:paraId="6577359D" w14:textId="77777777" w:rsidTr="001F7F07">
        <w:tc>
          <w:tcPr>
            <w:tcW w:w="2263" w:type="dxa"/>
          </w:tcPr>
          <w:p w14:paraId="0D1B9485" w14:textId="77777777" w:rsidR="00516840" w:rsidRPr="00516840" w:rsidRDefault="00516840" w:rsidP="00BB01AC">
            <w:pPr>
              <w:pStyle w:val="af1"/>
              <w:ind w:firstLine="0"/>
              <w:jc w:val="left"/>
            </w:pPr>
          </w:p>
        </w:tc>
        <w:tc>
          <w:tcPr>
            <w:tcW w:w="2001" w:type="dxa"/>
          </w:tcPr>
          <w:p w14:paraId="761D7393" w14:textId="3F5C339B" w:rsidR="00516840" w:rsidRPr="00516840" w:rsidRDefault="00516840" w:rsidP="00BB01AC">
            <w:pPr>
              <w:pStyle w:val="af1"/>
              <w:ind w:firstLine="0"/>
              <w:jc w:val="left"/>
            </w:pPr>
            <w:proofErr w:type="spellStart"/>
            <w:r w:rsidRPr="00516840">
              <w:t>generateQrCode</w:t>
            </w:r>
            <w:proofErr w:type="spellEnd"/>
          </w:p>
        </w:tc>
        <w:tc>
          <w:tcPr>
            <w:tcW w:w="2677" w:type="dxa"/>
          </w:tcPr>
          <w:p w14:paraId="62E7D69F" w14:textId="264A50FF" w:rsidR="00516840" w:rsidRPr="00516840" w:rsidRDefault="00516840" w:rsidP="00BB01AC">
            <w:pPr>
              <w:pStyle w:val="af1"/>
              <w:ind w:firstLine="0"/>
              <w:jc w:val="left"/>
            </w:pPr>
            <w:proofErr w:type="spellStart"/>
            <w:r w:rsidRPr="00516840">
              <w:t>String</w:t>
            </w:r>
            <w:proofErr w:type="spellEnd"/>
            <w:r w:rsidRPr="00516840">
              <w:t xml:space="preserve"> </w:t>
            </w:r>
            <w:proofErr w:type="spellStart"/>
            <w:r w:rsidRPr="00516840">
              <w:t>text</w:t>
            </w:r>
            <w:proofErr w:type="spellEnd"/>
          </w:p>
        </w:tc>
        <w:tc>
          <w:tcPr>
            <w:tcW w:w="2687" w:type="dxa"/>
          </w:tcPr>
          <w:p w14:paraId="7321744A" w14:textId="2F86E69C" w:rsidR="00516840" w:rsidRPr="00516840" w:rsidRDefault="00516840" w:rsidP="00BB01AC">
            <w:pPr>
              <w:pStyle w:val="af1"/>
              <w:ind w:firstLine="0"/>
              <w:jc w:val="left"/>
            </w:pPr>
            <w:r>
              <w:t xml:space="preserve">Превращает текст в </w:t>
            </w:r>
            <w:r>
              <w:rPr>
                <w:lang w:val="en-US"/>
              </w:rPr>
              <w:t>QR</w:t>
            </w:r>
            <w:r w:rsidRPr="00516840">
              <w:t>-</w:t>
            </w:r>
            <w:r>
              <w:t>код</w:t>
            </w:r>
          </w:p>
        </w:tc>
      </w:tr>
      <w:tr w:rsidR="00516840" w14:paraId="4C4A39F5" w14:textId="77777777" w:rsidTr="001F7F07">
        <w:tc>
          <w:tcPr>
            <w:tcW w:w="2263" w:type="dxa"/>
          </w:tcPr>
          <w:p w14:paraId="3EE85416" w14:textId="48634C34" w:rsidR="00516840" w:rsidRPr="00516840" w:rsidRDefault="00516840" w:rsidP="00BB01AC">
            <w:pPr>
              <w:pStyle w:val="af1"/>
              <w:ind w:firstLine="0"/>
              <w:jc w:val="left"/>
            </w:pPr>
            <w:proofErr w:type="spellStart"/>
            <w:r w:rsidRPr="00516840">
              <w:t>KpiCard</w:t>
            </w:r>
            <w:proofErr w:type="spellEnd"/>
          </w:p>
        </w:tc>
        <w:tc>
          <w:tcPr>
            <w:tcW w:w="2001" w:type="dxa"/>
          </w:tcPr>
          <w:p w14:paraId="71EEA5DB" w14:textId="5AF4603A" w:rsidR="00516840" w:rsidRPr="00516840" w:rsidRDefault="00E21921" w:rsidP="00BB01AC">
            <w:pPr>
              <w:pStyle w:val="af1"/>
              <w:ind w:firstLine="0"/>
              <w:jc w:val="left"/>
            </w:pPr>
            <w:proofErr w:type="spellStart"/>
            <w:r w:rsidRPr="00E21921">
              <w:t>getKpiCards</w:t>
            </w:r>
            <w:proofErr w:type="spellEnd"/>
          </w:p>
        </w:tc>
        <w:tc>
          <w:tcPr>
            <w:tcW w:w="2677" w:type="dxa"/>
          </w:tcPr>
          <w:p w14:paraId="6B5DC8E7" w14:textId="77777777" w:rsidR="00516840" w:rsidRPr="00516840" w:rsidRDefault="00516840" w:rsidP="00BB01AC">
            <w:pPr>
              <w:pStyle w:val="af1"/>
              <w:ind w:firstLine="0"/>
              <w:jc w:val="left"/>
            </w:pPr>
          </w:p>
        </w:tc>
        <w:tc>
          <w:tcPr>
            <w:tcW w:w="2687" w:type="dxa"/>
          </w:tcPr>
          <w:p w14:paraId="07F139FC" w14:textId="46973914" w:rsidR="00516840" w:rsidRPr="00E21921" w:rsidRDefault="00E21921" w:rsidP="00BB01AC">
            <w:pPr>
              <w:pStyle w:val="af1"/>
              <w:ind w:firstLine="0"/>
              <w:jc w:val="left"/>
            </w:pPr>
            <w:r>
              <w:t xml:space="preserve">Возвращает </w:t>
            </w:r>
            <w:r>
              <w:rPr>
                <w:lang w:val="en-US"/>
              </w:rPr>
              <w:t>KPI</w:t>
            </w:r>
            <w:r w:rsidRPr="00E21921">
              <w:t>-</w:t>
            </w:r>
            <w:r>
              <w:t>карточки всех таблиц БД</w:t>
            </w:r>
          </w:p>
        </w:tc>
      </w:tr>
      <w:tr w:rsidR="00516840" w14:paraId="6133A607" w14:textId="77777777" w:rsidTr="001F7F07">
        <w:tc>
          <w:tcPr>
            <w:tcW w:w="2263" w:type="dxa"/>
          </w:tcPr>
          <w:p w14:paraId="52451F16" w14:textId="77777777" w:rsidR="00516840" w:rsidRPr="00516840" w:rsidRDefault="00516840" w:rsidP="00BB01AC">
            <w:pPr>
              <w:pStyle w:val="af1"/>
              <w:ind w:firstLine="0"/>
              <w:jc w:val="left"/>
            </w:pPr>
          </w:p>
        </w:tc>
        <w:tc>
          <w:tcPr>
            <w:tcW w:w="2001" w:type="dxa"/>
          </w:tcPr>
          <w:p w14:paraId="40C6653C" w14:textId="6380281D" w:rsidR="00516840" w:rsidRPr="00516840" w:rsidRDefault="00E21921" w:rsidP="00BB01AC">
            <w:pPr>
              <w:pStyle w:val="af1"/>
              <w:ind w:firstLine="0"/>
              <w:jc w:val="left"/>
            </w:pPr>
            <w:proofErr w:type="spellStart"/>
            <w:r w:rsidRPr="00E21921">
              <w:t>of</w:t>
            </w:r>
            <w:proofErr w:type="spellEnd"/>
          </w:p>
        </w:tc>
        <w:tc>
          <w:tcPr>
            <w:tcW w:w="2677" w:type="dxa"/>
          </w:tcPr>
          <w:p w14:paraId="55422E64" w14:textId="77777777" w:rsidR="001F7F07" w:rsidRPr="001F7F07" w:rsidRDefault="001F7F07" w:rsidP="00BB01AC">
            <w:pPr>
              <w:pStyle w:val="af1"/>
              <w:ind w:firstLine="0"/>
              <w:jc w:val="left"/>
              <w:rPr>
                <w:lang w:val="en-US"/>
              </w:rPr>
            </w:pPr>
            <w:r w:rsidRPr="001F7F07">
              <w:rPr>
                <w:lang w:val="en-US"/>
              </w:rPr>
              <w:t>String title,</w:t>
            </w:r>
          </w:p>
          <w:p w14:paraId="26491989" w14:textId="1481DE84" w:rsidR="001F7F07" w:rsidRPr="001F7F07" w:rsidRDefault="001F7F07" w:rsidP="00BB01AC">
            <w:pPr>
              <w:pStyle w:val="af1"/>
              <w:ind w:firstLine="0"/>
              <w:jc w:val="left"/>
              <w:rPr>
                <w:lang w:val="en-US"/>
              </w:rPr>
            </w:pPr>
            <w:r w:rsidRPr="001F7F07">
              <w:rPr>
                <w:lang w:val="en-US"/>
              </w:rPr>
              <w:t>Function</w:t>
            </w:r>
            <w:proofErr w:type="gramStart"/>
            <w:r w:rsidRPr="001F7F07">
              <w:rPr>
                <w:lang w:val="en-US"/>
              </w:rPr>
              <w:t>&lt;?,</w:t>
            </w:r>
            <w:proofErr w:type="gramEnd"/>
            <w:r w:rsidRPr="001F7F07">
              <w:rPr>
                <w:lang w:val="en-US"/>
              </w:rPr>
              <w:t xml:space="preserve"> String&gt; prefix,</w:t>
            </w:r>
          </w:p>
          <w:p w14:paraId="1AD205D4" w14:textId="77777777" w:rsidR="001F7F07" w:rsidRPr="001F7F07" w:rsidRDefault="001F7F07" w:rsidP="00BB01AC">
            <w:pPr>
              <w:pStyle w:val="af1"/>
              <w:ind w:firstLine="0"/>
              <w:jc w:val="left"/>
              <w:rPr>
                <w:lang w:val="en-US"/>
              </w:rPr>
            </w:pPr>
            <w:r w:rsidRPr="001F7F07">
              <w:rPr>
                <w:lang w:val="en-US"/>
              </w:rPr>
              <w:t>String unit,</w:t>
            </w:r>
          </w:p>
          <w:p w14:paraId="6D9D86B5" w14:textId="77777777" w:rsidR="001F7F07" w:rsidRPr="001F7F07" w:rsidRDefault="001F7F07" w:rsidP="00BB01AC">
            <w:pPr>
              <w:pStyle w:val="af1"/>
              <w:ind w:firstLine="0"/>
              <w:jc w:val="left"/>
              <w:rPr>
                <w:lang w:val="en-US"/>
              </w:rPr>
            </w:pPr>
            <w:proofErr w:type="spellStart"/>
            <w:r w:rsidRPr="001F7F07">
              <w:rPr>
                <w:lang w:val="en-US"/>
              </w:rPr>
              <w:t>VaadinIcon</w:t>
            </w:r>
            <w:proofErr w:type="spellEnd"/>
            <w:r w:rsidRPr="001F7F07">
              <w:rPr>
                <w:lang w:val="en-US"/>
              </w:rPr>
              <w:t xml:space="preserve"> icon,</w:t>
            </w:r>
          </w:p>
          <w:p w14:paraId="16268B43" w14:textId="7000E6A7" w:rsidR="00516840" w:rsidRPr="001F7F07" w:rsidRDefault="001F7F07" w:rsidP="00BB01AC">
            <w:pPr>
              <w:pStyle w:val="af1"/>
              <w:ind w:firstLine="0"/>
              <w:jc w:val="left"/>
              <w:rPr>
                <w:lang w:val="en-US"/>
              </w:rPr>
            </w:pPr>
            <w:proofErr w:type="spellStart"/>
            <w:r w:rsidRPr="001F7F07">
              <w:rPr>
                <w:lang w:val="en-US"/>
              </w:rPr>
              <w:t>BaseRestService</w:t>
            </w:r>
            <w:proofErr w:type="spellEnd"/>
            <w:proofErr w:type="gramStart"/>
            <w:r w:rsidRPr="001F7F07">
              <w:rPr>
                <w:lang w:val="en-US"/>
              </w:rPr>
              <w:t>&lt;?,</w:t>
            </w:r>
            <w:proofErr w:type="gramEnd"/>
            <w:r w:rsidRPr="001F7F07">
              <w:rPr>
                <w:lang w:val="en-US"/>
              </w:rPr>
              <w:t xml:space="preserve"> ?, ?&gt; </w:t>
            </w:r>
            <w:proofErr w:type="spellStart"/>
            <w:r w:rsidRPr="001F7F07">
              <w:rPr>
                <w:lang w:val="en-US"/>
              </w:rPr>
              <w:t>restService</w:t>
            </w:r>
            <w:proofErr w:type="spellEnd"/>
          </w:p>
        </w:tc>
        <w:tc>
          <w:tcPr>
            <w:tcW w:w="2687" w:type="dxa"/>
          </w:tcPr>
          <w:p w14:paraId="5FB9425C" w14:textId="5D49F544" w:rsidR="00516840" w:rsidRPr="00E21921" w:rsidRDefault="00E21921" w:rsidP="00BB01AC">
            <w:pPr>
              <w:pStyle w:val="af1"/>
              <w:ind w:firstLine="0"/>
              <w:jc w:val="left"/>
            </w:pPr>
            <w:r>
              <w:t xml:space="preserve">Фабричный метод созданий </w:t>
            </w:r>
            <w:r>
              <w:rPr>
                <w:lang w:val="en-US"/>
              </w:rPr>
              <w:t>KPI</w:t>
            </w:r>
            <w:r w:rsidRPr="00E21921">
              <w:t>-</w:t>
            </w:r>
            <w:r>
              <w:t>карточек</w:t>
            </w:r>
          </w:p>
        </w:tc>
      </w:tr>
      <w:tr w:rsidR="00516840" w14:paraId="71BE209A" w14:textId="77777777" w:rsidTr="001F7F07">
        <w:tc>
          <w:tcPr>
            <w:tcW w:w="2263" w:type="dxa"/>
          </w:tcPr>
          <w:p w14:paraId="6989EFD6" w14:textId="77777777" w:rsidR="00516840" w:rsidRPr="00516840" w:rsidRDefault="00516840" w:rsidP="00BB01AC">
            <w:pPr>
              <w:pStyle w:val="af1"/>
              <w:ind w:firstLine="0"/>
              <w:jc w:val="left"/>
            </w:pPr>
          </w:p>
        </w:tc>
        <w:tc>
          <w:tcPr>
            <w:tcW w:w="2001" w:type="dxa"/>
          </w:tcPr>
          <w:p w14:paraId="6BC2CBEB" w14:textId="486D1C4A" w:rsidR="00516840" w:rsidRPr="00516840" w:rsidRDefault="00E21921" w:rsidP="00BB01AC">
            <w:pPr>
              <w:pStyle w:val="af1"/>
              <w:ind w:firstLine="0"/>
              <w:jc w:val="left"/>
            </w:pPr>
            <w:proofErr w:type="spellStart"/>
            <w:r w:rsidRPr="00E21921">
              <w:t>updateValue</w:t>
            </w:r>
            <w:proofErr w:type="spellEnd"/>
          </w:p>
        </w:tc>
        <w:tc>
          <w:tcPr>
            <w:tcW w:w="2677" w:type="dxa"/>
          </w:tcPr>
          <w:p w14:paraId="2B15D4C8" w14:textId="48FA13AA" w:rsidR="00516840" w:rsidRPr="00516840" w:rsidRDefault="00E21921" w:rsidP="00BB01AC">
            <w:pPr>
              <w:pStyle w:val="af1"/>
              <w:ind w:firstLine="0"/>
              <w:jc w:val="left"/>
            </w:pPr>
            <w:r w:rsidRPr="00E21921">
              <w:t>Object count</w:t>
            </w:r>
          </w:p>
        </w:tc>
        <w:tc>
          <w:tcPr>
            <w:tcW w:w="2687" w:type="dxa"/>
          </w:tcPr>
          <w:p w14:paraId="7F90D166" w14:textId="172C4CA2" w:rsidR="00516840" w:rsidRPr="00E21921" w:rsidRDefault="00E21921" w:rsidP="00BB01AC">
            <w:pPr>
              <w:pStyle w:val="af1"/>
              <w:ind w:firstLine="0"/>
              <w:jc w:val="left"/>
              <w:rPr>
                <w:lang w:val="en-US"/>
              </w:rPr>
            </w:pPr>
            <w:r>
              <w:t xml:space="preserve">Обновляет значение </w:t>
            </w:r>
            <w:r>
              <w:rPr>
                <w:lang w:val="en-US"/>
              </w:rPr>
              <w:t>KPI</w:t>
            </w:r>
          </w:p>
        </w:tc>
      </w:tr>
      <w:tr w:rsidR="00E21921" w14:paraId="5F3052AE" w14:textId="77777777" w:rsidTr="001F7F07">
        <w:tc>
          <w:tcPr>
            <w:tcW w:w="2263" w:type="dxa"/>
          </w:tcPr>
          <w:p w14:paraId="250A9067" w14:textId="77777777" w:rsidR="00E21921" w:rsidRPr="00516840" w:rsidRDefault="00E21921" w:rsidP="00E21921">
            <w:pPr>
              <w:pStyle w:val="af1"/>
              <w:ind w:firstLine="0"/>
              <w:jc w:val="left"/>
            </w:pPr>
          </w:p>
        </w:tc>
        <w:tc>
          <w:tcPr>
            <w:tcW w:w="2001" w:type="dxa"/>
          </w:tcPr>
          <w:p w14:paraId="2152731F" w14:textId="47D301D8" w:rsidR="00E21921" w:rsidRPr="00516840" w:rsidRDefault="00E21921" w:rsidP="00E21921">
            <w:pPr>
              <w:pStyle w:val="af1"/>
              <w:ind w:firstLine="0"/>
              <w:jc w:val="left"/>
            </w:pPr>
            <w:proofErr w:type="spellStart"/>
            <w:r w:rsidRPr="00E21921">
              <w:t>onAttach</w:t>
            </w:r>
            <w:proofErr w:type="spellEnd"/>
          </w:p>
        </w:tc>
        <w:tc>
          <w:tcPr>
            <w:tcW w:w="2677" w:type="dxa"/>
          </w:tcPr>
          <w:p w14:paraId="73172C79" w14:textId="1252E027" w:rsidR="00E21921" w:rsidRPr="00516840" w:rsidRDefault="00E21921" w:rsidP="00E21921">
            <w:pPr>
              <w:pStyle w:val="af1"/>
              <w:ind w:firstLine="0"/>
              <w:jc w:val="left"/>
            </w:pPr>
            <w:proofErr w:type="spellStart"/>
            <w:r w:rsidRPr="00516840">
              <w:t>AttachEvent</w:t>
            </w:r>
            <w:proofErr w:type="spellEnd"/>
            <w:r w:rsidRPr="00516840">
              <w:t xml:space="preserve"> </w:t>
            </w:r>
            <w:proofErr w:type="spellStart"/>
            <w:r w:rsidRPr="00516840">
              <w:t>attachEvent</w:t>
            </w:r>
            <w:proofErr w:type="spellEnd"/>
          </w:p>
        </w:tc>
        <w:tc>
          <w:tcPr>
            <w:tcW w:w="2687" w:type="dxa"/>
          </w:tcPr>
          <w:p w14:paraId="5B121158" w14:textId="106DF0BE" w:rsidR="00E21921" w:rsidRDefault="00E21921" w:rsidP="00E21921">
            <w:pPr>
              <w:pStyle w:val="af1"/>
              <w:ind w:firstLine="0"/>
              <w:jc w:val="left"/>
            </w:pPr>
            <w:r>
              <w:t>При создании</w:t>
            </w:r>
          </w:p>
        </w:tc>
      </w:tr>
      <w:tr w:rsidR="00E21921" w14:paraId="629CE5B0" w14:textId="77777777" w:rsidTr="001F7F07">
        <w:tc>
          <w:tcPr>
            <w:tcW w:w="2263" w:type="dxa"/>
          </w:tcPr>
          <w:p w14:paraId="0C156D96" w14:textId="77777777" w:rsidR="00E21921" w:rsidRPr="00516840" w:rsidRDefault="00E21921" w:rsidP="00E21921">
            <w:pPr>
              <w:pStyle w:val="af1"/>
              <w:ind w:firstLine="0"/>
              <w:jc w:val="left"/>
            </w:pPr>
          </w:p>
        </w:tc>
        <w:tc>
          <w:tcPr>
            <w:tcW w:w="2001" w:type="dxa"/>
          </w:tcPr>
          <w:p w14:paraId="2D19B7E9" w14:textId="381DF032" w:rsidR="00E21921" w:rsidRPr="00516840" w:rsidRDefault="00E21921" w:rsidP="00E21921">
            <w:pPr>
              <w:pStyle w:val="af1"/>
              <w:ind w:firstLine="0"/>
              <w:jc w:val="left"/>
            </w:pPr>
            <w:proofErr w:type="spellStart"/>
            <w:r w:rsidRPr="00E21921">
              <w:t>onDetach</w:t>
            </w:r>
            <w:proofErr w:type="spellEnd"/>
          </w:p>
        </w:tc>
        <w:tc>
          <w:tcPr>
            <w:tcW w:w="2677" w:type="dxa"/>
          </w:tcPr>
          <w:p w14:paraId="4EB123C2" w14:textId="64B961D1" w:rsidR="00E21921" w:rsidRPr="00516840" w:rsidRDefault="00E21921" w:rsidP="00E21921">
            <w:pPr>
              <w:pStyle w:val="af1"/>
              <w:ind w:firstLine="0"/>
              <w:jc w:val="left"/>
            </w:pPr>
            <w:proofErr w:type="spellStart"/>
            <w:r w:rsidRPr="00516840">
              <w:t>DetachEvent</w:t>
            </w:r>
            <w:proofErr w:type="spellEnd"/>
            <w:r w:rsidRPr="00516840">
              <w:t xml:space="preserve"> </w:t>
            </w:r>
            <w:proofErr w:type="spellStart"/>
            <w:r w:rsidRPr="00516840">
              <w:t>detachEvent</w:t>
            </w:r>
            <w:proofErr w:type="spellEnd"/>
          </w:p>
        </w:tc>
        <w:tc>
          <w:tcPr>
            <w:tcW w:w="2687" w:type="dxa"/>
          </w:tcPr>
          <w:p w14:paraId="7CB5B991" w14:textId="36EA82FE" w:rsidR="00E21921" w:rsidRDefault="00E21921" w:rsidP="00E21921">
            <w:pPr>
              <w:pStyle w:val="af1"/>
              <w:ind w:firstLine="0"/>
              <w:jc w:val="left"/>
            </w:pPr>
            <w:r>
              <w:t>При удалении</w:t>
            </w:r>
          </w:p>
        </w:tc>
      </w:tr>
      <w:tr w:rsidR="00E21921" w14:paraId="315560B8" w14:textId="77777777" w:rsidTr="001F7F07">
        <w:tc>
          <w:tcPr>
            <w:tcW w:w="2263" w:type="dxa"/>
          </w:tcPr>
          <w:p w14:paraId="4DADE38D" w14:textId="77777777" w:rsidR="00EA7CA2" w:rsidRDefault="00E21921" w:rsidP="00E21921">
            <w:pPr>
              <w:pStyle w:val="af1"/>
              <w:ind w:firstLine="0"/>
              <w:jc w:val="left"/>
            </w:pPr>
            <w:proofErr w:type="spellStart"/>
            <w:r w:rsidRPr="00E21921">
              <w:t>DashboardUpdate</w:t>
            </w:r>
            <w:proofErr w:type="spellEnd"/>
          </w:p>
          <w:p w14:paraId="6B67CB4E" w14:textId="12908794" w:rsidR="00E21921" w:rsidRPr="00516840" w:rsidRDefault="00E21921" w:rsidP="00E21921">
            <w:pPr>
              <w:pStyle w:val="af1"/>
              <w:ind w:firstLine="0"/>
              <w:jc w:val="left"/>
            </w:pPr>
            <w:r w:rsidRPr="00E21921">
              <w:t>Service</w:t>
            </w:r>
          </w:p>
        </w:tc>
        <w:tc>
          <w:tcPr>
            <w:tcW w:w="2001" w:type="dxa"/>
          </w:tcPr>
          <w:p w14:paraId="07EF62CE" w14:textId="426805AA" w:rsidR="00E21921" w:rsidRPr="00516840" w:rsidRDefault="00E21921" w:rsidP="00E21921">
            <w:pPr>
              <w:pStyle w:val="af1"/>
              <w:ind w:firstLine="0"/>
              <w:jc w:val="left"/>
            </w:pPr>
            <w:proofErr w:type="spellStart"/>
            <w:r w:rsidRPr="00E21921">
              <w:t>updateAll</w:t>
            </w:r>
            <w:proofErr w:type="spellEnd"/>
          </w:p>
        </w:tc>
        <w:tc>
          <w:tcPr>
            <w:tcW w:w="2677" w:type="dxa"/>
          </w:tcPr>
          <w:p w14:paraId="05AE28DE" w14:textId="77777777" w:rsidR="00E21921" w:rsidRPr="00516840" w:rsidRDefault="00E21921" w:rsidP="00E21921">
            <w:pPr>
              <w:pStyle w:val="af1"/>
              <w:ind w:firstLine="0"/>
              <w:jc w:val="left"/>
            </w:pPr>
          </w:p>
        </w:tc>
        <w:tc>
          <w:tcPr>
            <w:tcW w:w="2687" w:type="dxa"/>
          </w:tcPr>
          <w:p w14:paraId="056290B0" w14:textId="4B7110C4" w:rsidR="00E21921" w:rsidRDefault="00E21921" w:rsidP="00E21921">
            <w:pPr>
              <w:pStyle w:val="af1"/>
              <w:ind w:firstLine="0"/>
              <w:jc w:val="left"/>
            </w:pPr>
            <w:r>
              <w:t>Обновляет всех подписчиков на количество записей в БД каждые 5 секунд</w:t>
            </w:r>
          </w:p>
        </w:tc>
      </w:tr>
      <w:tr w:rsidR="00E21921" w:rsidRPr="00E21921" w14:paraId="5F842146" w14:textId="77777777" w:rsidTr="001F7F07">
        <w:tc>
          <w:tcPr>
            <w:tcW w:w="2263" w:type="dxa"/>
          </w:tcPr>
          <w:p w14:paraId="5903A0AB" w14:textId="4F092EB0" w:rsidR="00E21921" w:rsidRPr="00516840" w:rsidRDefault="00E21921" w:rsidP="00E21921">
            <w:pPr>
              <w:pStyle w:val="af1"/>
              <w:ind w:firstLine="0"/>
              <w:jc w:val="left"/>
            </w:pPr>
            <w:proofErr w:type="spellStart"/>
            <w:r w:rsidRPr="00E21921">
              <w:t>DashboardBroadcaster</w:t>
            </w:r>
            <w:proofErr w:type="spellEnd"/>
          </w:p>
        </w:tc>
        <w:tc>
          <w:tcPr>
            <w:tcW w:w="2001" w:type="dxa"/>
          </w:tcPr>
          <w:p w14:paraId="7B37A14D" w14:textId="1F1BC33D" w:rsidR="00E21921" w:rsidRPr="00516840" w:rsidRDefault="00E21921" w:rsidP="00E21921">
            <w:pPr>
              <w:pStyle w:val="af1"/>
              <w:ind w:firstLine="0"/>
              <w:jc w:val="left"/>
            </w:pPr>
            <w:proofErr w:type="spellStart"/>
            <w:r w:rsidRPr="00E21921">
              <w:t>register</w:t>
            </w:r>
            <w:proofErr w:type="spellEnd"/>
          </w:p>
        </w:tc>
        <w:tc>
          <w:tcPr>
            <w:tcW w:w="2677" w:type="dxa"/>
          </w:tcPr>
          <w:p w14:paraId="7EBC841A" w14:textId="77777777" w:rsidR="00E21921" w:rsidRPr="00E21921" w:rsidRDefault="00E21921" w:rsidP="00E21921">
            <w:pPr>
              <w:pStyle w:val="af1"/>
              <w:ind w:firstLine="0"/>
              <w:jc w:val="left"/>
              <w:rPr>
                <w:lang w:val="en-US"/>
              </w:rPr>
            </w:pPr>
            <w:r w:rsidRPr="00E21921">
              <w:rPr>
                <w:lang w:val="en-US"/>
              </w:rPr>
              <w:t xml:space="preserve">String </w:t>
            </w:r>
            <w:proofErr w:type="spellStart"/>
            <w:r w:rsidRPr="00E21921">
              <w:rPr>
                <w:lang w:val="en-US"/>
              </w:rPr>
              <w:t>channelId</w:t>
            </w:r>
            <w:proofErr w:type="spellEnd"/>
            <w:r w:rsidRPr="00E21921">
              <w:rPr>
                <w:lang w:val="en-US"/>
              </w:rPr>
              <w:t>,</w:t>
            </w:r>
          </w:p>
          <w:p w14:paraId="2033F75E" w14:textId="35043D9D" w:rsidR="00E21921" w:rsidRPr="00E21921" w:rsidRDefault="00E21921" w:rsidP="00E21921">
            <w:pPr>
              <w:pStyle w:val="af1"/>
              <w:ind w:firstLine="0"/>
              <w:jc w:val="left"/>
              <w:rPr>
                <w:lang w:val="en-US"/>
              </w:rPr>
            </w:pPr>
            <w:r w:rsidRPr="00E21921">
              <w:rPr>
                <w:lang w:val="en-US"/>
              </w:rPr>
              <w:t>Consumer&lt;Long&gt; listener</w:t>
            </w:r>
          </w:p>
        </w:tc>
        <w:tc>
          <w:tcPr>
            <w:tcW w:w="2687" w:type="dxa"/>
          </w:tcPr>
          <w:p w14:paraId="04A59650" w14:textId="65A722D8" w:rsidR="00E21921" w:rsidRPr="00E21921" w:rsidRDefault="00E21921" w:rsidP="00E21921">
            <w:pPr>
              <w:pStyle w:val="af1"/>
              <w:ind w:firstLine="0"/>
              <w:jc w:val="left"/>
            </w:pPr>
            <w:r>
              <w:t xml:space="preserve">Регистрирует слушателя событий </w:t>
            </w:r>
          </w:p>
        </w:tc>
      </w:tr>
      <w:tr w:rsidR="00E21921" w:rsidRPr="00E21921" w14:paraId="2989C7A4" w14:textId="77777777" w:rsidTr="001F7F07">
        <w:tc>
          <w:tcPr>
            <w:tcW w:w="2263" w:type="dxa"/>
          </w:tcPr>
          <w:p w14:paraId="5227FC1C" w14:textId="77777777" w:rsidR="00E21921" w:rsidRPr="00E21921" w:rsidRDefault="00E21921" w:rsidP="00E21921">
            <w:pPr>
              <w:pStyle w:val="af1"/>
              <w:ind w:firstLine="0"/>
              <w:jc w:val="left"/>
              <w:rPr>
                <w:lang w:val="en-US"/>
              </w:rPr>
            </w:pPr>
          </w:p>
        </w:tc>
        <w:tc>
          <w:tcPr>
            <w:tcW w:w="2001" w:type="dxa"/>
          </w:tcPr>
          <w:p w14:paraId="62FFA259" w14:textId="78CA14A3" w:rsidR="00E21921" w:rsidRPr="00E21921" w:rsidRDefault="00E21921" w:rsidP="00E21921">
            <w:pPr>
              <w:pStyle w:val="af1"/>
              <w:ind w:firstLine="0"/>
              <w:jc w:val="left"/>
              <w:rPr>
                <w:lang w:val="en-US"/>
              </w:rPr>
            </w:pPr>
            <w:r w:rsidRPr="00E21921">
              <w:rPr>
                <w:lang w:val="en-US"/>
              </w:rPr>
              <w:t>broadcast</w:t>
            </w:r>
          </w:p>
        </w:tc>
        <w:tc>
          <w:tcPr>
            <w:tcW w:w="2677" w:type="dxa"/>
          </w:tcPr>
          <w:p w14:paraId="3AB68EF8" w14:textId="77777777" w:rsidR="00E21921" w:rsidRDefault="00E21921" w:rsidP="00E21921">
            <w:pPr>
              <w:pStyle w:val="af1"/>
              <w:ind w:firstLine="0"/>
              <w:jc w:val="left"/>
            </w:pPr>
            <w:r w:rsidRPr="00E21921">
              <w:rPr>
                <w:lang w:val="en-US"/>
              </w:rPr>
              <w:t xml:space="preserve">String </w:t>
            </w:r>
            <w:proofErr w:type="spellStart"/>
            <w:r w:rsidRPr="00E21921">
              <w:rPr>
                <w:lang w:val="en-US"/>
              </w:rPr>
              <w:t>channelId</w:t>
            </w:r>
            <w:proofErr w:type="spellEnd"/>
            <w:r w:rsidRPr="00E21921">
              <w:rPr>
                <w:lang w:val="en-US"/>
              </w:rPr>
              <w:t>,</w:t>
            </w:r>
          </w:p>
          <w:p w14:paraId="04042AEB" w14:textId="3382C46E" w:rsidR="00E21921" w:rsidRPr="00E21921" w:rsidRDefault="00E21921" w:rsidP="00E21921">
            <w:pPr>
              <w:pStyle w:val="af1"/>
              <w:ind w:firstLine="0"/>
              <w:jc w:val="left"/>
              <w:rPr>
                <w:lang w:val="en-US"/>
              </w:rPr>
            </w:pPr>
            <w:r w:rsidRPr="00E21921">
              <w:rPr>
                <w:lang w:val="en-US"/>
              </w:rPr>
              <w:t>Long count</w:t>
            </w:r>
          </w:p>
        </w:tc>
        <w:tc>
          <w:tcPr>
            <w:tcW w:w="2687" w:type="dxa"/>
          </w:tcPr>
          <w:p w14:paraId="2EEF3324" w14:textId="63127F83" w:rsidR="00E21921" w:rsidRPr="00E21921" w:rsidRDefault="00E21921" w:rsidP="00E21921">
            <w:pPr>
              <w:pStyle w:val="af1"/>
              <w:ind w:firstLine="0"/>
              <w:jc w:val="left"/>
            </w:pPr>
            <w:r>
              <w:t>Запускает обновление количества записей</w:t>
            </w:r>
          </w:p>
        </w:tc>
      </w:tr>
    </w:tbl>
    <w:p w14:paraId="48B1BE55" w14:textId="77777777" w:rsidR="00FB28C4" w:rsidRPr="00E21921" w:rsidRDefault="00FB28C4" w:rsidP="000C4E41">
      <w:pPr>
        <w:pStyle w:val="af1"/>
        <w:rPr>
          <w:lang w:val="en-US"/>
        </w:rPr>
      </w:pPr>
    </w:p>
    <w:p w14:paraId="448D6852" w14:textId="2E41F75E" w:rsidR="008303C2" w:rsidRDefault="008303C2" w:rsidP="008303C2">
      <w:pPr>
        <w:pStyle w:val="a2"/>
      </w:pPr>
      <w:bookmarkStart w:id="12" w:name="_Toc218762643"/>
      <w:r>
        <w:t>Ф</w:t>
      </w:r>
      <w:r w:rsidRPr="007534DF">
        <w:t>изическое проектировани</w:t>
      </w:r>
      <w:r w:rsidR="00CD2ABA">
        <w:t>е</w:t>
      </w:r>
      <w:r w:rsidR="00A46A24">
        <w:t xml:space="preserve"> приложения</w:t>
      </w:r>
      <w:bookmarkEnd w:id="12"/>
    </w:p>
    <w:p w14:paraId="481E657F" w14:textId="77777777" w:rsidR="00C65B1A" w:rsidRDefault="00C65B1A" w:rsidP="00C65B1A">
      <w:pPr>
        <w:pStyle w:val="af1"/>
      </w:pPr>
      <w:r w:rsidRPr="00BE2255">
        <w:t xml:space="preserve">Аннотации </w:t>
      </w:r>
      <w:r>
        <w:t>времени</w:t>
      </w:r>
      <w:r w:rsidRPr="00BE2255">
        <w:t xml:space="preserve"> запуска </w:t>
      </w:r>
      <w:r>
        <w:t xml:space="preserve">приложения </w:t>
      </w:r>
      <w:r w:rsidRPr="00BE2255">
        <w:t>и конфигурации</w:t>
      </w:r>
      <w:r>
        <w:t>:</w:t>
      </w:r>
    </w:p>
    <w:p w14:paraId="5128869D" w14:textId="77777777" w:rsidR="00C65B1A" w:rsidRDefault="00C65B1A" w:rsidP="00C65B1A">
      <w:pPr>
        <w:pStyle w:val="a3"/>
      </w:pPr>
      <w:r>
        <w:t xml:space="preserve">@Configuration — указывает, что класс содержит настройки </w:t>
      </w:r>
      <w:proofErr w:type="spellStart"/>
      <w:r>
        <w:t>бинов</w:t>
      </w:r>
      <w:proofErr w:type="spellEnd"/>
      <w:r>
        <w:t>. Обычно используется с @Bean для ручной конфигурации;</w:t>
      </w:r>
    </w:p>
    <w:p w14:paraId="1AC107D5" w14:textId="77777777" w:rsidR="00C65B1A" w:rsidRDefault="00C65B1A" w:rsidP="00C65B1A">
      <w:pPr>
        <w:pStyle w:val="a3"/>
      </w:pPr>
      <w:r>
        <w:t>@SpringBootApplication — аннотация точки</w:t>
      </w:r>
      <w:r w:rsidRPr="00B911A2">
        <w:t xml:space="preserve"> входа в приложение</w:t>
      </w:r>
      <w:r>
        <w:t>, которая включает в себя три аннотации:</w:t>
      </w:r>
    </w:p>
    <w:p w14:paraId="7A564533" w14:textId="77777777" w:rsidR="00C65B1A" w:rsidRDefault="00C65B1A" w:rsidP="00C65B1A">
      <w:pPr>
        <w:pStyle w:val="2"/>
        <w:ind w:left="0"/>
      </w:pPr>
      <w:r>
        <w:t xml:space="preserve">@Configuration — класс с конфигурацией </w:t>
      </w:r>
      <w:proofErr w:type="spellStart"/>
      <w:r>
        <w:t>бинов</w:t>
      </w:r>
      <w:proofErr w:type="spellEnd"/>
      <w:r>
        <w:t>;</w:t>
      </w:r>
    </w:p>
    <w:p w14:paraId="5AA9B906" w14:textId="77777777" w:rsidR="00C65B1A" w:rsidRDefault="00C65B1A" w:rsidP="00C65B1A">
      <w:pPr>
        <w:pStyle w:val="2"/>
        <w:ind w:left="0"/>
      </w:pPr>
      <w:r>
        <w:t>@EnableAutoConfiguration — автоматическая настройка Spring Boot (например, подключение к базе данных по свойствам);</w:t>
      </w:r>
    </w:p>
    <w:p w14:paraId="3C2C12FE" w14:textId="77777777" w:rsidR="00C65B1A" w:rsidRDefault="00C65B1A" w:rsidP="00C65B1A">
      <w:pPr>
        <w:pStyle w:val="2"/>
        <w:ind w:left="0"/>
      </w:pPr>
      <w:r>
        <w:t xml:space="preserve">@ComponentScan — сканирование компонентов в текущем пакете и </w:t>
      </w:r>
      <w:proofErr w:type="spellStart"/>
      <w:r>
        <w:t>подпакетах</w:t>
      </w:r>
      <w:proofErr w:type="spellEnd"/>
      <w:r>
        <w:t>.</w:t>
      </w:r>
    </w:p>
    <w:p w14:paraId="156A1961" w14:textId="078F0CFD" w:rsidR="0008036A" w:rsidRDefault="0008036A" w:rsidP="00C65B1A">
      <w:pPr>
        <w:pStyle w:val="af1"/>
      </w:pPr>
      <w:r w:rsidRPr="0008036A">
        <w:t xml:space="preserve">Для разработки программы использовалась среда </w:t>
      </w:r>
      <w:proofErr w:type="spellStart"/>
      <w:r w:rsidRPr="0008036A">
        <w:t>IntelliJ</w:t>
      </w:r>
      <w:proofErr w:type="spellEnd"/>
      <w:r w:rsidRPr="0008036A">
        <w:t xml:space="preserve"> IDEA, так как</w:t>
      </w:r>
      <w:r w:rsidR="00B978F0">
        <w:t xml:space="preserve"> это ведущая IDE для профессиональной разработки на Java, которая</w:t>
      </w:r>
      <w:r w:rsidRPr="0008036A">
        <w:t xml:space="preserve"> поддерживает множество </w:t>
      </w:r>
      <w:r w:rsidR="00B978F0">
        <w:t>плагинов</w:t>
      </w:r>
      <w:r w:rsidRPr="0008036A">
        <w:t xml:space="preserve">, удобную отладку и тестирование, </w:t>
      </w:r>
      <w:proofErr w:type="spellStart"/>
      <w:r>
        <w:t>а</w:t>
      </w:r>
      <w:r w:rsidRPr="0008036A">
        <w:t>втодополнение</w:t>
      </w:r>
      <w:proofErr w:type="spellEnd"/>
      <w:r w:rsidRPr="0008036A">
        <w:t xml:space="preserve"> кода</w:t>
      </w:r>
      <w:r w:rsidR="00B978F0">
        <w:t>, у</w:t>
      </w:r>
      <w:r w:rsidR="00B978F0" w:rsidRPr="00B978F0">
        <w:t>мные рефакторинги</w:t>
      </w:r>
      <w:r w:rsidR="00B978F0">
        <w:t>,</w:t>
      </w:r>
      <w:r w:rsidR="00B978F0" w:rsidRPr="00B978F0">
        <w:t xml:space="preserve"> </w:t>
      </w:r>
      <w:r w:rsidR="00B978F0">
        <w:t>с</w:t>
      </w:r>
      <w:r w:rsidR="00B978F0" w:rsidRPr="00B978F0">
        <w:t>истем</w:t>
      </w:r>
      <w:r w:rsidR="00B978F0">
        <w:t>у</w:t>
      </w:r>
      <w:r w:rsidR="00B978F0" w:rsidRPr="00B978F0">
        <w:t xml:space="preserve"> сборки и интеграция с средствами контроля версий</w:t>
      </w:r>
      <w:r w:rsidR="00B978F0">
        <w:t xml:space="preserve"> и пр</w:t>
      </w:r>
      <w:r w:rsidRPr="0008036A">
        <w:t>.</w:t>
      </w:r>
      <w:r w:rsidR="00B978F0">
        <w:t xml:space="preserve"> Примерный интерфейс </w:t>
      </w:r>
      <w:r w:rsidR="00B978F0">
        <w:rPr>
          <w:lang w:val="en-US"/>
        </w:rPr>
        <w:t>IDEA</w:t>
      </w:r>
      <w:r w:rsidR="00B978F0" w:rsidRPr="00B978F0">
        <w:t xml:space="preserve"> </w:t>
      </w:r>
      <w:r w:rsidR="00B978F0">
        <w:t>представлен на рис. 1</w:t>
      </w:r>
      <w:r w:rsidR="00A142D8">
        <w:t>2</w:t>
      </w:r>
      <w:r w:rsidR="00B978F0">
        <w:t>.</w:t>
      </w:r>
    </w:p>
    <w:p w14:paraId="7BE7BAEE" w14:textId="77777777" w:rsidR="00B978F0" w:rsidRDefault="00B978F0" w:rsidP="00B978F0">
      <w:pPr>
        <w:pStyle w:val="af1"/>
        <w:keepNext/>
        <w:ind w:firstLine="0"/>
        <w:jc w:val="center"/>
      </w:pPr>
      <w:r>
        <w:rPr>
          <w:noProof/>
        </w:rPr>
        <w:drawing>
          <wp:inline distT="0" distB="0" distL="0" distR="0" wp14:anchorId="2BF4CCF9" wp14:editId="0D048451">
            <wp:extent cx="3984279" cy="2042160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6631" cy="20536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DEEEA8" w14:textId="17E36E97" w:rsidR="00B978F0" w:rsidRDefault="00B978F0" w:rsidP="00B978F0">
      <w:pPr>
        <w:pStyle w:val="affe"/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A35444">
        <w:rPr>
          <w:noProof/>
        </w:rPr>
        <w:t>12</w:t>
      </w:r>
      <w:r>
        <w:fldChar w:fldCharType="end"/>
      </w:r>
      <w:r>
        <w:t xml:space="preserve">. Примерный интерфейс </w:t>
      </w:r>
      <w:proofErr w:type="spellStart"/>
      <w:r w:rsidRPr="00B978F0">
        <w:t>IntelliJ</w:t>
      </w:r>
      <w:proofErr w:type="spellEnd"/>
      <w:r w:rsidRPr="00B978F0">
        <w:t xml:space="preserve"> IDEA</w:t>
      </w:r>
    </w:p>
    <w:p w14:paraId="7FE7E9C0" w14:textId="77B06DE8" w:rsidR="00AA6678" w:rsidRPr="00663273" w:rsidRDefault="008303C2" w:rsidP="002F6B1B">
      <w:pPr>
        <w:pStyle w:val="20"/>
      </w:pPr>
      <w:bookmarkStart w:id="13" w:name="_Toc212903543"/>
      <w:bookmarkStart w:id="14" w:name="_Toc218762644"/>
      <w:r w:rsidRPr="00663273">
        <w:t xml:space="preserve">Проектирование </w:t>
      </w:r>
      <w:bookmarkEnd w:id="13"/>
      <w:r w:rsidR="00F0726C" w:rsidRPr="00663273">
        <w:t>клиентской части</w:t>
      </w:r>
      <w:bookmarkEnd w:id="14"/>
    </w:p>
    <w:p w14:paraId="7EFF7464" w14:textId="2DE60898" w:rsidR="008303C2" w:rsidRDefault="00F0726C" w:rsidP="00A2725E">
      <w:pPr>
        <w:pStyle w:val="af1"/>
      </w:pPr>
      <w:r>
        <w:t xml:space="preserve">Для создания проекта на </w:t>
      </w:r>
      <w:r w:rsidR="00A2725E">
        <w:t xml:space="preserve">основе </w:t>
      </w:r>
      <w:proofErr w:type="spellStart"/>
      <w:r>
        <w:rPr>
          <w:lang w:val="en-US"/>
        </w:rPr>
        <w:t>Vaadin</w:t>
      </w:r>
      <w:proofErr w:type="spellEnd"/>
      <w:r w:rsidRPr="00F0726C">
        <w:t xml:space="preserve"> </w:t>
      </w:r>
      <w:r>
        <w:t>использовался онлайн-</w:t>
      </w:r>
      <w:r w:rsidR="00A2725E">
        <w:t xml:space="preserve">«стартер» </w:t>
      </w:r>
      <w:r w:rsidR="00A2725E" w:rsidRPr="00A2725E">
        <w:t>[</w:t>
      </w:r>
      <w:r w:rsidR="00BE725E">
        <w:t>14</w:t>
      </w:r>
      <w:r w:rsidR="00A2725E" w:rsidRPr="00A2725E">
        <w:t>].</w:t>
      </w:r>
    </w:p>
    <w:p w14:paraId="1E599672" w14:textId="6260A658" w:rsidR="00BF2F03" w:rsidRPr="00A2725E" w:rsidRDefault="00BF2F03" w:rsidP="00A2725E">
      <w:pPr>
        <w:pStyle w:val="af1"/>
      </w:pPr>
      <w:r>
        <w:t xml:space="preserve">В ходе проектирования </w:t>
      </w:r>
      <w:r w:rsidR="008521D6">
        <w:t xml:space="preserve">интерфейса клиентской части был создан следующий интерфейс (рис. </w:t>
      </w:r>
      <w:r w:rsidR="00CA734B">
        <w:t>13</w:t>
      </w:r>
      <w:r w:rsidR="008521D6">
        <w:t>).</w:t>
      </w:r>
    </w:p>
    <w:p w14:paraId="5A986413" w14:textId="49FE8BA2" w:rsidR="00A142D8" w:rsidRDefault="00A35444" w:rsidP="00663273">
      <w:pPr>
        <w:pStyle w:val="af1"/>
        <w:keepNext/>
        <w:ind w:firstLine="0"/>
        <w:jc w:val="center"/>
      </w:pPr>
      <w:r>
        <w:rPr>
          <w:noProof/>
        </w:rPr>
        <w:drawing>
          <wp:inline distT="0" distB="0" distL="0" distR="0" wp14:anchorId="453F96A0" wp14:editId="11ED9C27">
            <wp:extent cx="5410200" cy="3148558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22652" cy="315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4AA46" w14:textId="41A307DE" w:rsidR="00F0726C" w:rsidRDefault="00663273" w:rsidP="00663273">
      <w:pPr>
        <w:pStyle w:val="affe"/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A35444">
        <w:rPr>
          <w:noProof/>
        </w:rPr>
        <w:t>13</w:t>
      </w:r>
      <w:r>
        <w:fldChar w:fldCharType="end"/>
      </w:r>
      <w:r>
        <w:t>. Пример интерфейса приложения клиента</w:t>
      </w:r>
      <w:r w:rsidR="00D425C7">
        <w:t xml:space="preserve">: </w:t>
      </w:r>
      <w:proofErr w:type="spellStart"/>
      <w:r w:rsidR="00D425C7">
        <w:t>дэшборд</w:t>
      </w:r>
      <w:proofErr w:type="spellEnd"/>
    </w:p>
    <w:p w14:paraId="2B0F7FB3" w14:textId="1EFC87A1" w:rsidR="00E4786B" w:rsidRDefault="00E4786B" w:rsidP="00E4786B">
      <w:pPr>
        <w:pStyle w:val="af1"/>
      </w:pPr>
      <w:r w:rsidRPr="00A35444">
        <w:t xml:space="preserve">Для анализа статистики по работе приложения был </w:t>
      </w:r>
      <w:r w:rsidR="00A35444">
        <w:t>реализован</w:t>
      </w:r>
      <w:r w:rsidRPr="00A35444">
        <w:t xml:space="preserve"> </w:t>
      </w:r>
      <w:proofErr w:type="spellStart"/>
      <w:r w:rsidRPr="00A35444">
        <w:t>дэшборд</w:t>
      </w:r>
      <w:proofErr w:type="spellEnd"/>
      <w:r w:rsidRPr="00A35444">
        <w:t xml:space="preserve">, который содержит </w:t>
      </w:r>
      <w:r w:rsidR="00A35444" w:rsidRPr="00A35444">
        <w:t>следующие типы диаграмм:</w:t>
      </w:r>
    </w:p>
    <w:p w14:paraId="2CB02D79" w14:textId="16064F5C" w:rsidR="00A35444" w:rsidRDefault="00A35444" w:rsidP="00A35444">
      <w:pPr>
        <w:pStyle w:val="a3"/>
      </w:pPr>
      <w:r>
        <w:t>спидометр;</w:t>
      </w:r>
    </w:p>
    <w:p w14:paraId="7DCD3D6A" w14:textId="2A57C3C1" w:rsidR="00A35444" w:rsidRDefault="00A35444" w:rsidP="00A35444">
      <w:pPr>
        <w:pStyle w:val="a3"/>
      </w:pPr>
      <w:r>
        <w:t>столбчатая диаграмма;</w:t>
      </w:r>
    </w:p>
    <w:p w14:paraId="45BA1022" w14:textId="4D51E633" w:rsidR="00A35444" w:rsidRDefault="00A35444" w:rsidP="00A35444">
      <w:pPr>
        <w:pStyle w:val="a3"/>
      </w:pPr>
      <w:r>
        <w:t>круговая диаграмма;</w:t>
      </w:r>
    </w:p>
    <w:p w14:paraId="0E09AF50" w14:textId="33E8A259" w:rsidR="00A35444" w:rsidRDefault="00A35444" w:rsidP="00A35444">
      <w:pPr>
        <w:pStyle w:val="a3"/>
      </w:pPr>
      <w:r>
        <w:rPr>
          <w:lang w:val="en-US"/>
        </w:rPr>
        <w:t>KPI-</w:t>
      </w:r>
      <w:r>
        <w:t>карточки.</w:t>
      </w:r>
    </w:p>
    <w:p w14:paraId="0CA2CA1A" w14:textId="77777777" w:rsidR="00E4786B" w:rsidRDefault="00E4786B" w:rsidP="00E4786B">
      <w:pPr>
        <w:pStyle w:val="af1"/>
      </w:pPr>
      <w:r>
        <w:t>На главной странице есть статистика по количеству данных в таблицах и сколько из них использованы в других, если говорить про Тип оборудования. Производителя и прочее.</w:t>
      </w:r>
    </w:p>
    <w:p w14:paraId="4A56AB48" w14:textId="75C7C533" w:rsidR="00FD4B88" w:rsidRDefault="00663273" w:rsidP="00663273">
      <w:pPr>
        <w:pStyle w:val="af1"/>
      </w:pPr>
      <w:r>
        <w:t xml:space="preserve">В левой части рабочего окна расположена навигационная панель, где находятся все пути в приложении, позволяющие отобразить содержимое базы данных и провести </w:t>
      </w:r>
      <w:r>
        <w:rPr>
          <w:lang w:val="en-US"/>
        </w:rPr>
        <w:t>CRUD</w:t>
      </w:r>
      <w:r w:rsidRPr="00663273">
        <w:t>-</w:t>
      </w:r>
      <w:r>
        <w:t>операции над ними.</w:t>
      </w:r>
      <w:r w:rsidR="00D241D4">
        <w:t xml:space="preserve"> </w:t>
      </w:r>
      <w:r w:rsidR="00FD4B88">
        <w:t>П</w:t>
      </w:r>
      <w:r w:rsidR="00D241D4">
        <w:t>одробнее про интерфейс пользователя в «Приложение 3. Руководство пользователя»</w:t>
      </w:r>
      <w:r w:rsidR="00FD4B88">
        <w:t>.</w:t>
      </w:r>
    </w:p>
    <w:p w14:paraId="4E47A60F" w14:textId="77777777" w:rsidR="00BB12A2" w:rsidRPr="00A22FAD" w:rsidRDefault="00BB12A2" w:rsidP="00663273">
      <w:pPr>
        <w:pStyle w:val="af1"/>
      </w:pPr>
    </w:p>
    <w:p w14:paraId="08752848" w14:textId="576E5801" w:rsidR="00F0726C" w:rsidRPr="002A4AE2" w:rsidRDefault="00F0726C" w:rsidP="00F0726C">
      <w:pPr>
        <w:pStyle w:val="20"/>
      </w:pPr>
      <w:bookmarkStart w:id="15" w:name="_Toc218762645"/>
      <w:r w:rsidRPr="002A4AE2">
        <w:t>Проектирование серверной части</w:t>
      </w:r>
      <w:bookmarkEnd w:id="15"/>
    </w:p>
    <w:p w14:paraId="63424504" w14:textId="67EECB26" w:rsidR="00F0726C" w:rsidRDefault="004C0C62" w:rsidP="000C4E41">
      <w:pPr>
        <w:pStyle w:val="af1"/>
      </w:pPr>
      <w:r>
        <w:t xml:space="preserve">Для создания проекта на основе </w:t>
      </w:r>
      <w:r>
        <w:rPr>
          <w:lang w:val="en-US"/>
        </w:rPr>
        <w:t>Spring</w:t>
      </w:r>
      <w:r w:rsidRPr="004C0C62">
        <w:t xml:space="preserve"> </w:t>
      </w:r>
      <w:r>
        <w:rPr>
          <w:lang w:val="en-US"/>
        </w:rPr>
        <w:t>Boot</w:t>
      </w:r>
      <w:r w:rsidRPr="004C0C62">
        <w:t xml:space="preserve"> </w:t>
      </w:r>
      <w:r>
        <w:t xml:space="preserve">использовался онлайн-инициализатор </w:t>
      </w:r>
      <w:r w:rsidRPr="004C0C62">
        <w:t>[</w:t>
      </w:r>
      <w:r w:rsidR="0009254C">
        <w:t>15</w:t>
      </w:r>
      <w:r w:rsidRPr="004C0C62">
        <w:t>]</w:t>
      </w:r>
      <w:r w:rsidR="00A2725E" w:rsidRPr="00A2725E">
        <w:t>.</w:t>
      </w:r>
      <w:r w:rsidR="00BB12A2" w:rsidRPr="00BB12A2">
        <w:t xml:space="preserve"> </w:t>
      </w:r>
      <w:r w:rsidR="00A2725E">
        <w:t xml:space="preserve">В качестве базы данных были использованы </w:t>
      </w:r>
      <w:proofErr w:type="spellStart"/>
      <w:r w:rsidR="00A2725E" w:rsidRPr="00212644">
        <w:t>PostgreSQL</w:t>
      </w:r>
      <w:proofErr w:type="spellEnd"/>
      <w:r w:rsidR="00A2725E">
        <w:t xml:space="preserve"> для продакшена и </w:t>
      </w:r>
      <w:r w:rsidR="00A2725E">
        <w:rPr>
          <w:lang w:val="en-US"/>
        </w:rPr>
        <w:t>H</w:t>
      </w:r>
      <w:r w:rsidR="00A2725E" w:rsidRPr="00A2725E">
        <w:t xml:space="preserve">2 </w:t>
      </w:r>
      <w:r w:rsidR="00A2725E">
        <w:t>для разработки.</w:t>
      </w:r>
    </w:p>
    <w:p w14:paraId="3565339B" w14:textId="300A921B" w:rsidR="00A2725E" w:rsidRDefault="00A2725E" w:rsidP="00A2725E">
      <w:pPr>
        <w:pStyle w:val="af1"/>
      </w:pPr>
      <w:r>
        <w:t xml:space="preserve">Для упрощения разработки и отладки был написан специальный конфигурационный </w:t>
      </w:r>
      <w:r>
        <w:rPr>
          <w:lang w:val="en-US"/>
        </w:rPr>
        <w:t>JavaBean</w:t>
      </w:r>
      <w:r w:rsidRPr="008724F2">
        <w:t>-</w:t>
      </w:r>
      <w:r>
        <w:t xml:space="preserve">класс, заполняющий пустую </w:t>
      </w:r>
      <w:r w:rsidR="008D4265">
        <w:t>БД</w:t>
      </w:r>
      <w:r>
        <w:t xml:space="preserve"> при каждом запуске серверной части.</w:t>
      </w:r>
    </w:p>
    <w:p w14:paraId="6ABBF3D7" w14:textId="69122237" w:rsidR="00110EE1" w:rsidRDefault="00110EE1" w:rsidP="00110EE1">
      <w:pPr>
        <w:pStyle w:val="af1"/>
      </w:pPr>
      <w:r>
        <w:t>Слой доступа к данным описывает предметную область на языке Java, а фреймворк Spring предоставляет гибкий интерфейс и автоматически следит за состоянием базы данных.</w:t>
      </w:r>
      <w:r w:rsidR="00F41C89">
        <w:t xml:space="preserve"> </w:t>
      </w:r>
      <w:r w:rsidR="002A4AE2">
        <w:t xml:space="preserve">Для описания сущностей использовался подход </w:t>
      </w:r>
      <w:r w:rsidR="002A4AE2">
        <w:rPr>
          <w:lang w:val="en-US"/>
        </w:rPr>
        <w:t>DAO</w:t>
      </w:r>
      <w:r>
        <w:t>, д</w:t>
      </w:r>
      <w:r w:rsidR="002A4AE2">
        <w:t>ля взаимодействия с БД написаны классы-репозитории.</w:t>
      </w:r>
    </w:p>
    <w:p w14:paraId="011C4A90" w14:textId="5C361E3E" w:rsidR="00A2725E" w:rsidRDefault="00110EE1" w:rsidP="00110EE1">
      <w:pPr>
        <w:pStyle w:val="af1"/>
      </w:pPr>
      <w:r>
        <w:t xml:space="preserve">Слой контроллеров описывает минимальную бизнес-логику (CRUD-операции) и взаимодействует со слоем репозиториев посредством </w:t>
      </w:r>
      <w:proofErr w:type="spellStart"/>
      <w:r>
        <w:t>мапперов</w:t>
      </w:r>
      <w:proofErr w:type="spellEnd"/>
      <w:r w:rsidR="002A4AE2">
        <w:t>, настроены так называемые «</w:t>
      </w:r>
      <w:proofErr w:type="spellStart"/>
      <w:r w:rsidR="002A4AE2">
        <w:t>эндпоинты</w:t>
      </w:r>
      <w:proofErr w:type="spellEnd"/>
      <w:r w:rsidR="002A4AE2">
        <w:t>».</w:t>
      </w:r>
    </w:p>
    <w:p w14:paraId="30CEF3DD" w14:textId="52349F4E" w:rsidR="00110EE1" w:rsidRDefault="00110EE1" w:rsidP="00110EE1">
      <w:pPr>
        <w:pStyle w:val="af1"/>
      </w:pPr>
      <w:r>
        <w:t xml:space="preserve">Благодаря вспомогательному модулю, содержащему DTO-классы, которые содержат в себе параметры для валидации, серверное приложение может обрабатывать запросы, гарантированно поддерживаемые на стороне клиента по причине </w:t>
      </w:r>
      <w:proofErr w:type="spellStart"/>
      <w:r>
        <w:t>Fullstack</w:t>
      </w:r>
      <w:proofErr w:type="spellEnd"/>
      <w:r>
        <w:t>-разработки.</w:t>
      </w:r>
      <w:r w:rsidR="003429E6">
        <w:t xml:space="preserve"> </w:t>
      </w:r>
      <w:r>
        <w:t>Для конвертации классов-</w:t>
      </w:r>
      <w:r>
        <w:rPr>
          <w:lang w:val="en-US"/>
        </w:rPr>
        <w:t>DTO</w:t>
      </w:r>
      <w:r w:rsidRPr="002A4AE2">
        <w:t xml:space="preserve"> </w:t>
      </w:r>
      <w:r>
        <w:t>в классы-сущности и наоборот написаны так называемые «</w:t>
      </w:r>
      <w:proofErr w:type="spellStart"/>
      <w:r>
        <w:t>мапперы</w:t>
      </w:r>
      <w:proofErr w:type="spellEnd"/>
      <w:r>
        <w:t>»</w:t>
      </w:r>
    </w:p>
    <w:p w14:paraId="7E85D7F3" w14:textId="77777777" w:rsidR="00110EE1" w:rsidRDefault="00110EE1" w:rsidP="00110EE1">
      <w:pPr>
        <w:pStyle w:val="af1"/>
      </w:pPr>
      <w:r>
        <w:t>В результате проектирования было получено серверный и вспомогательный модули, где серверное собирается в отдельное приложение.</w:t>
      </w:r>
    </w:p>
    <w:p w14:paraId="2124D9BB" w14:textId="180CD509" w:rsidR="00110EE1" w:rsidRPr="000C4E41" w:rsidRDefault="003429E6" w:rsidP="000C4E41">
      <w:pPr>
        <w:pStyle w:val="af1"/>
      </w:pPr>
      <w:r>
        <w:t>Подробнее в «</w:t>
      </w:r>
      <w:r w:rsidRPr="003429E6">
        <w:t>Приложение 2. Текст программы</w:t>
      </w:r>
      <w:r>
        <w:t>».</w:t>
      </w:r>
    </w:p>
    <w:p w14:paraId="750CA89E" w14:textId="77777777" w:rsidR="008303C2" w:rsidRPr="00AE438A" w:rsidRDefault="008303C2" w:rsidP="002F6B1B">
      <w:pPr>
        <w:pStyle w:val="20"/>
      </w:pPr>
      <w:bookmarkStart w:id="16" w:name="_Toc212903544"/>
      <w:bookmarkStart w:id="17" w:name="_Toc218762646"/>
      <w:r w:rsidRPr="00AE438A">
        <w:t>Тестирование</w:t>
      </w:r>
      <w:bookmarkEnd w:id="16"/>
      <w:bookmarkEnd w:id="17"/>
    </w:p>
    <w:p w14:paraId="1A078FF1" w14:textId="6C837358" w:rsidR="003F49A0" w:rsidRPr="00AE438A" w:rsidRDefault="003F49A0" w:rsidP="003F49A0">
      <w:pPr>
        <w:pStyle w:val="af1"/>
      </w:pPr>
      <w:r>
        <w:t xml:space="preserve">Для тестирования работы сервера был </w:t>
      </w:r>
      <w:r w:rsidR="00AE438A">
        <w:t xml:space="preserve">использован инструмент </w:t>
      </w:r>
      <w:r w:rsidR="00AE438A">
        <w:rPr>
          <w:lang w:val="en-US"/>
        </w:rPr>
        <w:t>Swagger</w:t>
      </w:r>
      <w:r w:rsidR="00AE438A" w:rsidRPr="00AE438A">
        <w:t xml:space="preserve"> (</w:t>
      </w:r>
      <w:proofErr w:type="spellStart"/>
      <w:r w:rsidR="00AE438A">
        <w:rPr>
          <w:lang w:val="en-US"/>
        </w:rPr>
        <w:t>OpenAPI</w:t>
      </w:r>
      <w:proofErr w:type="spellEnd"/>
      <w:r w:rsidR="00AE438A" w:rsidRPr="00AE438A">
        <w:t>)</w:t>
      </w:r>
      <w:r>
        <w:t>, имитирующи</w:t>
      </w:r>
      <w:r w:rsidR="00AE438A">
        <w:t>й</w:t>
      </w:r>
      <w:r>
        <w:t xml:space="preserve"> запросы клиента</w:t>
      </w:r>
      <w:r w:rsidR="00AE438A">
        <w:t xml:space="preserve"> (рис. 14).</w:t>
      </w:r>
    </w:p>
    <w:p w14:paraId="78491D9D" w14:textId="77777777" w:rsidR="00AE438A" w:rsidRDefault="00AE438A" w:rsidP="00AE438A">
      <w:pPr>
        <w:pStyle w:val="af1"/>
        <w:keepNext/>
        <w:ind w:firstLine="0"/>
        <w:jc w:val="center"/>
      </w:pPr>
      <w:r w:rsidRPr="00AE438A">
        <w:rPr>
          <w:noProof/>
        </w:rPr>
        <w:drawing>
          <wp:inline distT="0" distB="0" distL="0" distR="0" wp14:anchorId="49D0B8D9" wp14:editId="4FCD9280">
            <wp:extent cx="5661025" cy="5783580"/>
            <wp:effectExtent l="0" t="0" r="0" b="762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0"/>
                    <a:srcRect b="31686"/>
                    <a:stretch/>
                  </pic:blipFill>
                  <pic:spPr bwMode="auto">
                    <a:xfrm>
                      <a:off x="0" y="0"/>
                      <a:ext cx="5663443" cy="5786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B73F7F" w14:textId="4C638826" w:rsidR="00AE438A" w:rsidRPr="00AE438A" w:rsidRDefault="00AE438A" w:rsidP="00AE438A">
      <w:pPr>
        <w:pStyle w:val="affe"/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A35444">
        <w:rPr>
          <w:noProof/>
        </w:rPr>
        <w:t>14</w:t>
      </w:r>
      <w:r>
        <w:fldChar w:fldCharType="end"/>
      </w:r>
      <w:r w:rsidRPr="00AE438A">
        <w:t xml:space="preserve">. </w:t>
      </w:r>
      <w:r>
        <w:t xml:space="preserve">Пример </w:t>
      </w:r>
      <w:proofErr w:type="spellStart"/>
      <w:r>
        <w:t>автодокументации</w:t>
      </w:r>
      <w:proofErr w:type="spellEnd"/>
      <w:r>
        <w:t xml:space="preserve"> серверных </w:t>
      </w:r>
      <w:r>
        <w:rPr>
          <w:lang w:val="en-US"/>
        </w:rPr>
        <w:t>API</w:t>
      </w:r>
    </w:p>
    <w:p w14:paraId="2F292748" w14:textId="77777777" w:rsidR="003F49A0" w:rsidRPr="003F49A0" w:rsidRDefault="003F49A0" w:rsidP="00C65E46">
      <w:pPr>
        <w:pStyle w:val="af1"/>
      </w:pPr>
    </w:p>
    <w:p w14:paraId="6A2D37D6" w14:textId="54681989" w:rsidR="00626EC7" w:rsidRPr="003F49A0" w:rsidRDefault="00626EC7" w:rsidP="00626EC7">
      <w:pPr>
        <w:pStyle w:val="af1"/>
      </w:pPr>
      <w:r>
        <w:t xml:space="preserve">Аннотации </w:t>
      </w:r>
      <w:proofErr w:type="spellStart"/>
      <w:r w:rsidR="00AE438A">
        <w:t>бинов</w:t>
      </w:r>
      <w:proofErr w:type="spellEnd"/>
      <w:r w:rsidR="00AE438A">
        <w:t xml:space="preserve"> </w:t>
      </w:r>
      <w:r>
        <w:t>для тестирования</w:t>
      </w:r>
      <w:r w:rsidRPr="003F49A0">
        <w:t xml:space="preserve"> [6]:</w:t>
      </w:r>
    </w:p>
    <w:p w14:paraId="63C3EC20" w14:textId="77777777" w:rsidR="00626EC7" w:rsidRDefault="00626EC7" w:rsidP="00626EC7">
      <w:pPr>
        <w:pStyle w:val="a3"/>
      </w:pPr>
      <w:r>
        <w:t>@SpringBootTest — загружает полный контекст в интеграционных тестах;</w:t>
      </w:r>
    </w:p>
    <w:p w14:paraId="6E466A3A" w14:textId="77777777" w:rsidR="00626EC7" w:rsidRDefault="00626EC7" w:rsidP="00626EC7">
      <w:pPr>
        <w:pStyle w:val="a3"/>
      </w:pPr>
      <w:r>
        <w:t>@DataJpaTest — только для тестирования JPA-компонентов;</w:t>
      </w:r>
    </w:p>
    <w:p w14:paraId="1E6634C6" w14:textId="77777777" w:rsidR="00626EC7" w:rsidRDefault="00626EC7" w:rsidP="00626EC7">
      <w:pPr>
        <w:pStyle w:val="a3"/>
      </w:pPr>
      <w:r>
        <w:t xml:space="preserve">@WebMvcTest — тестирует только </w:t>
      </w:r>
      <w:r>
        <w:rPr>
          <w:lang w:val="en-US"/>
        </w:rPr>
        <w:t>web</w:t>
      </w:r>
      <w:r>
        <w:t>-слой;</w:t>
      </w:r>
    </w:p>
    <w:p w14:paraId="23042026" w14:textId="5EC2CE8E" w:rsidR="007A4CCD" w:rsidRPr="007A4CCD" w:rsidRDefault="00626EC7" w:rsidP="007A4CCD">
      <w:pPr>
        <w:pStyle w:val="a3"/>
      </w:pPr>
      <w:r>
        <w:t>@MockBean — создаёт мок-объекты для тестов.</w:t>
      </w:r>
    </w:p>
    <w:p w14:paraId="450B6429" w14:textId="22742614" w:rsidR="007A4CCD" w:rsidRDefault="007A4CCD" w:rsidP="000A66A6">
      <w:pPr>
        <w:pStyle w:val="a3"/>
        <w:numPr>
          <w:ilvl w:val="0"/>
          <w:numId w:val="0"/>
        </w:numPr>
        <w:spacing w:line="240" w:lineRule="auto"/>
        <w:ind w:firstLine="426"/>
        <w:rPr>
          <w:lang w:val="en-US"/>
        </w:rPr>
      </w:pPr>
      <w:r w:rsidRPr="007A4CCD">
        <w:t xml:space="preserve">Для тестирования программы были подобраны тестовые данные в табл. </w:t>
      </w:r>
      <w:r w:rsidR="001B521E">
        <w:t>2</w:t>
      </w:r>
      <w:r w:rsidRPr="007A4CCD">
        <w:t>.</w:t>
      </w:r>
    </w:p>
    <w:p w14:paraId="3DE9CCF7" w14:textId="6CF8BA24" w:rsidR="007A4CCD" w:rsidRPr="001B521E" w:rsidRDefault="007A4CCD" w:rsidP="000A66A6">
      <w:pPr>
        <w:pStyle w:val="af1"/>
        <w:spacing w:line="240" w:lineRule="auto"/>
        <w:jc w:val="right"/>
      </w:pPr>
      <w:r w:rsidRPr="008F7B1D">
        <w:t xml:space="preserve">Таблица </w:t>
      </w:r>
      <w:r w:rsidR="001B521E">
        <w:t>2</w:t>
      </w:r>
    </w:p>
    <w:p w14:paraId="39ED2EDD" w14:textId="4E08DCCC" w:rsidR="005F63C3" w:rsidRPr="00E16591" w:rsidRDefault="005F63C3" w:rsidP="000A66A6">
      <w:pPr>
        <w:pStyle w:val="ae"/>
        <w:spacing w:line="240" w:lineRule="auto"/>
      </w:pPr>
      <w:r w:rsidRPr="00E16591">
        <w:t>Тестовые данные</w:t>
      </w:r>
    </w:p>
    <w:tbl>
      <w:tblPr>
        <w:tblStyle w:val="aff4"/>
        <w:tblW w:w="9628" w:type="dxa"/>
        <w:tblLook w:val="04A0" w:firstRow="1" w:lastRow="0" w:firstColumn="1" w:lastColumn="0" w:noHBand="0" w:noVBand="1"/>
      </w:tblPr>
      <w:tblGrid>
        <w:gridCol w:w="3256"/>
        <w:gridCol w:w="3543"/>
        <w:gridCol w:w="2829"/>
      </w:tblGrid>
      <w:tr w:rsidR="005F63C3" w:rsidRPr="00540F07" w14:paraId="280E209B" w14:textId="77777777" w:rsidTr="00606F94">
        <w:tc>
          <w:tcPr>
            <w:tcW w:w="3256" w:type="dxa"/>
            <w:vAlign w:val="center"/>
          </w:tcPr>
          <w:p w14:paraId="5B2BAD86" w14:textId="77777777" w:rsidR="005F63C3" w:rsidRPr="000A66A6" w:rsidRDefault="005F63C3" w:rsidP="00152030">
            <w:pPr>
              <w:pStyle w:val="af1"/>
              <w:ind w:firstLine="0"/>
              <w:jc w:val="center"/>
              <w:rPr>
                <w:sz w:val="24"/>
                <w:szCs w:val="24"/>
              </w:rPr>
            </w:pPr>
            <w:r w:rsidRPr="000A66A6">
              <w:rPr>
                <w:sz w:val="24"/>
                <w:szCs w:val="24"/>
              </w:rPr>
              <w:t>Исходные данные</w:t>
            </w:r>
          </w:p>
        </w:tc>
        <w:tc>
          <w:tcPr>
            <w:tcW w:w="3543" w:type="dxa"/>
            <w:vAlign w:val="center"/>
          </w:tcPr>
          <w:p w14:paraId="35ACD455" w14:textId="77777777" w:rsidR="005F63C3" w:rsidRPr="000A66A6" w:rsidRDefault="005F63C3" w:rsidP="00152030">
            <w:pPr>
              <w:pStyle w:val="af1"/>
              <w:ind w:firstLine="0"/>
              <w:jc w:val="center"/>
              <w:rPr>
                <w:sz w:val="24"/>
                <w:szCs w:val="24"/>
              </w:rPr>
            </w:pPr>
            <w:r w:rsidRPr="000A66A6">
              <w:rPr>
                <w:sz w:val="24"/>
                <w:szCs w:val="24"/>
              </w:rPr>
              <w:t>Тестируемый модуль или подпрограмма</w:t>
            </w:r>
          </w:p>
        </w:tc>
        <w:tc>
          <w:tcPr>
            <w:tcW w:w="2829" w:type="dxa"/>
            <w:vAlign w:val="center"/>
          </w:tcPr>
          <w:p w14:paraId="425A94E0" w14:textId="77777777" w:rsidR="005F63C3" w:rsidRPr="000A66A6" w:rsidRDefault="005F63C3" w:rsidP="00152030">
            <w:pPr>
              <w:pStyle w:val="af1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0A66A6">
              <w:rPr>
                <w:sz w:val="24"/>
                <w:szCs w:val="24"/>
              </w:rPr>
              <w:t>Ожидаемый результат</w:t>
            </w:r>
          </w:p>
        </w:tc>
      </w:tr>
      <w:tr w:rsidR="005F63C3" w:rsidRPr="00540F07" w14:paraId="1B28D371" w14:textId="77777777" w:rsidTr="00606F94">
        <w:tc>
          <w:tcPr>
            <w:tcW w:w="3256" w:type="dxa"/>
          </w:tcPr>
          <w:p w14:paraId="28149D9B" w14:textId="77777777" w:rsidR="00606F94" w:rsidRPr="000A66A6" w:rsidRDefault="00606F94" w:rsidP="00152030">
            <w:pPr>
              <w:pStyle w:val="af1"/>
              <w:ind w:firstLine="0"/>
              <w:rPr>
                <w:sz w:val="24"/>
                <w:szCs w:val="24"/>
              </w:rPr>
            </w:pPr>
            <w:r w:rsidRPr="000A66A6">
              <w:rPr>
                <w:sz w:val="24"/>
                <w:szCs w:val="24"/>
              </w:rPr>
              <w:t>{</w:t>
            </w:r>
          </w:p>
          <w:p w14:paraId="39EF1522" w14:textId="77777777" w:rsidR="00606F94" w:rsidRPr="000A66A6" w:rsidRDefault="00606F94" w:rsidP="00152030">
            <w:pPr>
              <w:pStyle w:val="af1"/>
              <w:ind w:firstLine="0"/>
              <w:rPr>
                <w:sz w:val="24"/>
                <w:szCs w:val="24"/>
              </w:rPr>
            </w:pPr>
            <w:r w:rsidRPr="000A66A6">
              <w:rPr>
                <w:sz w:val="24"/>
                <w:szCs w:val="24"/>
              </w:rPr>
              <w:t xml:space="preserve">  "</w:t>
            </w:r>
            <w:proofErr w:type="spellStart"/>
            <w:r w:rsidRPr="000A66A6">
              <w:rPr>
                <w:sz w:val="24"/>
                <w:szCs w:val="24"/>
              </w:rPr>
              <w:t>name</w:t>
            </w:r>
            <w:proofErr w:type="spellEnd"/>
            <w:r w:rsidRPr="000A66A6">
              <w:rPr>
                <w:sz w:val="24"/>
                <w:szCs w:val="24"/>
              </w:rPr>
              <w:t>": "</w:t>
            </w:r>
            <w:proofErr w:type="spellStart"/>
            <w:r w:rsidRPr="000A66A6">
              <w:rPr>
                <w:sz w:val="24"/>
                <w:szCs w:val="24"/>
              </w:rPr>
              <w:t>ОборудованиеДляТеста</w:t>
            </w:r>
            <w:proofErr w:type="spellEnd"/>
            <w:r w:rsidRPr="000A66A6">
              <w:rPr>
                <w:sz w:val="24"/>
                <w:szCs w:val="24"/>
              </w:rPr>
              <w:t>",</w:t>
            </w:r>
          </w:p>
          <w:p w14:paraId="240A7A51" w14:textId="77777777" w:rsidR="00606F94" w:rsidRPr="000A66A6" w:rsidRDefault="00606F94" w:rsidP="00152030">
            <w:pPr>
              <w:pStyle w:val="af1"/>
              <w:ind w:firstLine="0"/>
              <w:rPr>
                <w:sz w:val="24"/>
                <w:szCs w:val="24"/>
              </w:rPr>
            </w:pPr>
            <w:r w:rsidRPr="000A66A6">
              <w:rPr>
                <w:sz w:val="24"/>
                <w:szCs w:val="24"/>
              </w:rPr>
              <w:t xml:space="preserve">  "type": {</w:t>
            </w:r>
          </w:p>
          <w:p w14:paraId="41033B69" w14:textId="77777777" w:rsidR="00606F94" w:rsidRPr="000A66A6" w:rsidRDefault="00606F94" w:rsidP="00152030">
            <w:pPr>
              <w:pStyle w:val="af1"/>
              <w:ind w:firstLine="0"/>
              <w:rPr>
                <w:sz w:val="24"/>
                <w:szCs w:val="24"/>
              </w:rPr>
            </w:pPr>
            <w:r w:rsidRPr="000A66A6">
              <w:rPr>
                <w:sz w:val="24"/>
                <w:szCs w:val="24"/>
              </w:rPr>
              <w:t xml:space="preserve">    "</w:t>
            </w:r>
            <w:proofErr w:type="spellStart"/>
            <w:r w:rsidRPr="000A66A6">
              <w:rPr>
                <w:sz w:val="24"/>
                <w:szCs w:val="24"/>
              </w:rPr>
              <w:t>id</w:t>
            </w:r>
            <w:proofErr w:type="spellEnd"/>
            <w:r w:rsidRPr="000A66A6">
              <w:rPr>
                <w:sz w:val="24"/>
                <w:szCs w:val="24"/>
              </w:rPr>
              <w:t>": 4</w:t>
            </w:r>
          </w:p>
          <w:p w14:paraId="340AF7A6" w14:textId="77777777" w:rsidR="00606F94" w:rsidRPr="000A66A6" w:rsidRDefault="00606F94" w:rsidP="00152030">
            <w:pPr>
              <w:pStyle w:val="af1"/>
              <w:ind w:firstLine="0"/>
              <w:rPr>
                <w:sz w:val="24"/>
                <w:szCs w:val="24"/>
              </w:rPr>
            </w:pPr>
            <w:r w:rsidRPr="000A66A6">
              <w:rPr>
                <w:sz w:val="24"/>
                <w:szCs w:val="24"/>
              </w:rPr>
              <w:t xml:space="preserve">  },</w:t>
            </w:r>
          </w:p>
          <w:p w14:paraId="23CB603E" w14:textId="77777777" w:rsidR="00606F94" w:rsidRPr="000A66A6" w:rsidRDefault="00606F94" w:rsidP="00152030">
            <w:pPr>
              <w:pStyle w:val="af1"/>
              <w:ind w:firstLine="0"/>
              <w:rPr>
                <w:sz w:val="24"/>
                <w:szCs w:val="24"/>
              </w:rPr>
            </w:pPr>
            <w:r w:rsidRPr="000A66A6">
              <w:rPr>
                <w:sz w:val="24"/>
                <w:szCs w:val="24"/>
              </w:rPr>
              <w:t xml:space="preserve">  "</w:t>
            </w:r>
            <w:proofErr w:type="spellStart"/>
            <w:r w:rsidRPr="000A66A6">
              <w:rPr>
                <w:sz w:val="24"/>
                <w:szCs w:val="24"/>
              </w:rPr>
              <w:t>manufacturer</w:t>
            </w:r>
            <w:proofErr w:type="spellEnd"/>
            <w:r w:rsidRPr="000A66A6">
              <w:rPr>
                <w:sz w:val="24"/>
                <w:szCs w:val="24"/>
              </w:rPr>
              <w:t>": {</w:t>
            </w:r>
          </w:p>
          <w:p w14:paraId="4C37E232" w14:textId="77777777" w:rsidR="00606F94" w:rsidRPr="000A66A6" w:rsidRDefault="00606F94" w:rsidP="00152030">
            <w:pPr>
              <w:pStyle w:val="af1"/>
              <w:ind w:firstLine="0"/>
              <w:rPr>
                <w:sz w:val="24"/>
                <w:szCs w:val="24"/>
              </w:rPr>
            </w:pPr>
            <w:r w:rsidRPr="000A66A6">
              <w:rPr>
                <w:sz w:val="24"/>
                <w:szCs w:val="24"/>
              </w:rPr>
              <w:t xml:space="preserve">    "</w:t>
            </w:r>
            <w:proofErr w:type="spellStart"/>
            <w:r w:rsidRPr="000A66A6">
              <w:rPr>
                <w:sz w:val="24"/>
                <w:szCs w:val="24"/>
              </w:rPr>
              <w:t>id</w:t>
            </w:r>
            <w:proofErr w:type="spellEnd"/>
            <w:r w:rsidRPr="000A66A6">
              <w:rPr>
                <w:sz w:val="24"/>
                <w:szCs w:val="24"/>
              </w:rPr>
              <w:t>": 2</w:t>
            </w:r>
          </w:p>
          <w:p w14:paraId="16ED706F" w14:textId="77777777" w:rsidR="00606F94" w:rsidRPr="000A66A6" w:rsidRDefault="00606F94" w:rsidP="00152030">
            <w:pPr>
              <w:pStyle w:val="af1"/>
              <w:ind w:firstLine="0"/>
              <w:rPr>
                <w:sz w:val="24"/>
                <w:szCs w:val="24"/>
              </w:rPr>
            </w:pPr>
            <w:r w:rsidRPr="000A66A6">
              <w:rPr>
                <w:sz w:val="24"/>
                <w:szCs w:val="24"/>
              </w:rPr>
              <w:t xml:space="preserve">  }</w:t>
            </w:r>
          </w:p>
          <w:p w14:paraId="45A7182B" w14:textId="2DFF04C1" w:rsidR="005F63C3" w:rsidRPr="000A66A6" w:rsidRDefault="00606F94" w:rsidP="00152030">
            <w:pPr>
              <w:pStyle w:val="af1"/>
              <w:ind w:firstLine="0"/>
              <w:rPr>
                <w:sz w:val="24"/>
                <w:szCs w:val="24"/>
              </w:rPr>
            </w:pPr>
            <w:r w:rsidRPr="000A66A6">
              <w:rPr>
                <w:sz w:val="24"/>
                <w:szCs w:val="24"/>
              </w:rPr>
              <w:t>}</w:t>
            </w:r>
          </w:p>
        </w:tc>
        <w:tc>
          <w:tcPr>
            <w:tcW w:w="3543" w:type="dxa"/>
          </w:tcPr>
          <w:p w14:paraId="3656F680" w14:textId="54B6AC60" w:rsidR="005F63C3" w:rsidRPr="000A66A6" w:rsidRDefault="005F63C3" w:rsidP="00152030">
            <w:pPr>
              <w:pStyle w:val="af1"/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 w:rsidRPr="000A66A6">
              <w:rPr>
                <w:sz w:val="24"/>
                <w:szCs w:val="24"/>
              </w:rPr>
              <w:t>EquipmentController</w:t>
            </w:r>
            <w:proofErr w:type="spellEnd"/>
            <w:r w:rsidR="007A4CCD" w:rsidRPr="000A66A6">
              <w:rPr>
                <w:sz w:val="24"/>
                <w:szCs w:val="24"/>
              </w:rPr>
              <w:t xml:space="preserve"> - </w:t>
            </w:r>
            <w:r w:rsidR="007A4CCD" w:rsidRPr="000A66A6">
              <w:rPr>
                <w:sz w:val="24"/>
                <w:szCs w:val="24"/>
                <w:lang w:val="en-US"/>
              </w:rPr>
              <w:t>post</w:t>
            </w:r>
          </w:p>
        </w:tc>
        <w:tc>
          <w:tcPr>
            <w:tcW w:w="2829" w:type="dxa"/>
          </w:tcPr>
          <w:p w14:paraId="413B4DEA" w14:textId="33A54409" w:rsidR="005F63C3" w:rsidRPr="000A66A6" w:rsidRDefault="00606F94" w:rsidP="00152030">
            <w:pPr>
              <w:pStyle w:val="af1"/>
              <w:ind w:firstLine="0"/>
              <w:rPr>
                <w:sz w:val="24"/>
                <w:szCs w:val="24"/>
              </w:rPr>
            </w:pPr>
            <w:r w:rsidRPr="000A66A6">
              <w:rPr>
                <w:sz w:val="24"/>
                <w:szCs w:val="24"/>
              </w:rPr>
              <w:t>Новое оборудование добавлено в таблицу Оборудования</w:t>
            </w:r>
          </w:p>
        </w:tc>
      </w:tr>
      <w:tr w:rsidR="005F63C3" w:rsidRPr="00540F07" w14:paraId="546A640C" w14:textId="77777777" w:rsidTr="00606F94">
        <w:tc>
          <w:tcPr>
            <w:tcW w:w="3256" w:type="dxa"/>
          </w:tcPr>
          <w:p w14:paraId="084449D4" w14:textId="539C4BEB" w:rsidR="005F63C3" w:rsidRPr="000A66A6" w:rsidRDefault="001D4288" w:rsidP="00152030">
            <w:pPr>
              <w:pStyle w:val="af1"/>
              <w:ind w:firstLine="0"/>
              <w:rPr>
                <w:sz w:val="24"/>
                <w:szCs w:val="24"/>
              </w:rPr>
            </w:pPr>
            <w:r w:rsidRPr="000A66A6">
              <w:rPr>
                <w:sz w:val="24"/>
                <w:szCs w:val="24"/>
              </w:rPr>
              <w:t>1, «</w:t>
            </w:r>
            <w:proofErr w:type="spellStart"/>
            <w:r w:rsidRPr="000A66A6">
              <w:rPr>
                <w:sz w:val="24"/>
                <w:szCs w:val="24"/>
              </w:rPr>
              <w:t>VZbzZiC</w:t>
            </w:r>
            <w:proofErr w:type="spellEnd"/>
            <w:r w:rsidRPr="000A66A6">
              <w:rPr>
                <w:sz w:val="24"/>
                <w:szCs w:val="24"/>
              </w:rPr>
              <w:t xml:space="preserve"> WWa9tvu8sRvf»</w:t>
            </w:r>
          </w:p>
        </w:tc>
        <w:tc>
          <w:tcPr>
            <w:tcW w:w="3543" w:type="dxa"/>
          </w:tcPr>
          <w:p w14:paraId="3ED11133" w14:textId="00BA8EF9" w:rsidR="005F63C3" w:rsidRPr="000A66A6" w:rsidRDefault="005F63C3" w:rsidP="00152030">
            <w:pPr>
              <w:pStyle w:val="af1"/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 w:rsidRPr="000A66A6">
              <w:rPr>
                <w:sz w:val="24"/>
                <w:szCs w:val="24"/>
              </w:rPr>
              <w:t>EquipmentTypeController</w:t>
            </w:r>
            <w:proofErr w:type="spellEnd"/>
            <w:r w:rsidR="007A4CCD" w:rsidRPr="000A66A6">
              <w:rPr>
                <w:sz w:val="24"/>
                <w:szCs w:val="24"/>
                <w:lang w:val="en-US"/>
              </w:rPr>
              <w:t xml:space="preserve"> - put</w:t>
            </w:r>
          </w:p>
        </w:tc>
        <w:tc>
          <w:tcPr>
            <w:tcW w:w="2829" w:type="dxa"/>
          </w:tcPr>
          <w:p w14:paraId="758D9A6E" w14:textId="3AA3141E" w:rsidR="005F63C3" w:rsidRPr="000A66A6" w:rsidRDefault="00606F94" w:rsidP="00152030">
            <w:pPr>
              <w:pStyle w:val="af1"/>
              <w:ind w:firstLine="0"/>
              <w:rPr>
                <w:sz w:val="24"/>
                <w:szCs w:val="24"/>
              </w:rPr>
            </w:pPr>
            <w:r w:rsidRPr="000A66A6">
              <w:rPr>
                <w:sz w:val="24"/>
                <w:szCs w:val="24"/>
              </w:rPr>
              <w:t>Имя типа оборудования изменено</w:t>
            </w:r>
          </w:p>
        </w:tc>
      </w:tr>
      <w:tr w:rsidR="005F63C3" w:rsidRPr="00540F07" w14:paraId="003118EF" w14:textId="77777777" w:rsidTr="00606F94">
        <w:tc>
          <w:tcPr>
            <w:tcW w:w="3256" w:type="dxa"/>
          </w:tcPr>
          <w:p w14:paraId="56F6C9D8" w14:textId="7F34668A" w:rsidR="005F63C3" w:rsidRPr="000A66A6" w:rsidRDefault="001D4288" w:rsidP="00152030">
            <w:pPr>
              <w:pStyle w:val="af1"/>
              <w:ind w:firstLine="0"/>
              <w:rPr>
                <w:sz w:val="24"/>
                <w:szCs w:val="24"/>
                <w:lang w:val="en-US"/>
              </w:rPr>
            </w:pPr>
            <w:r w:rsidRPr="000A66A6"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3543" w:type="dxa"/>
          </w:tcPr>
          <w:p w14:paraId="54AA55F5" w14:textId="24A94638" w:rsidR="005F63C3" w:rsidRPr="000A66A6" w:rsidRDefault="005F63C3" w:rsidP="00152030">
            <w:pPr>
              <w:pStyle w:val="af1"/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 w:rsidRPr="000A66A6">
              <w:rPr>
                <w:sz w:val="24"/>
                <w:szCs w:val="24"/>
              </w:rPr>
              <w:t>InventoryController</w:t>
            </w:r>
            <w:proofErr w:type="spellEnd"/>
            <w:r w:rsidR="007A4CCD" w:rsidRPr="000A66A6">
              <w:rPr>
                <w:sz w:val="24"/>
                <w:szCs w:val="24"/>
                <w:lang w:val="en-US"/>
              </w:rPr>
              <w:t xml:space="preserve"> - </w:t>
            </w:r>
            <w:proofErr w:type="spellStart"/>
            <w:r w:rsidR="007A4CCD" w:rsidRPr="000A66A6">
              <w:rPr>
                <w:sz w:val="24"/>
                <w:szCs w:val="24"/>
                <w:lang w:val="en-US"/>
              </w:rPr>
              <w:t>getAll</w:t>
            </w:r>
            <w:proofErr w:type="spellEnd"/>
          </w:p>
        </w:tc>
        <w:tc>
          <w:tcPr>
            <w:tcW w:w="2829" w:type="dxa"/>
          </w:tcPr>
          <w:p w14:paraId="25B086D3" w14:textId="3EBDD574" w:rsidR="005F63C3" w:rsidRPr="000A66A6" w:rsidRDefault="001D4288" w:rsidP="00152030">
            <w:pPr>
              <w:pStyle w:val="af1"/>
              <w:ind w:firstLine="0"/>
              <w:rPr>
                <w:sz w:val="24"/>
                <w:szCs w:val="24"/>
              </w:rPr>
            </w:pPr>
            <w:r w:rsidRPr="000A66A6">
              <w:rPr>
                <w:sz w:val="24"/>
                <w:szCs w:val="24"/>
              </w:rPr>
              <w:t>Выведены все данные таблицы Инвентаря</w:t>
            </w:r>
          </w:p>
        </w:tc>
      </w:tr>
      <w:tr w:rsidR="005F63C3" w:rsidRPr="00540F07" w14:paraId="40210F05" w14:textId="77777777" w:rsidTr="00606F94">
        <w:tc>
          <w:tcPr>
            <w:tcW w:w="3256" w:type="dxa"/>
          </w:tcPr>
          <w:p w14:paraId="769638DA" w14:textId="66458DD6" w:rsidR="005F63C3" w:rsidRPr="000A66A6" w:rsidRDefault="007A4CCD" w:rsidP="00152030">
            <w:pPr>
              <w:pStyle w:val="af1"/>
              <w:ind w:firstLine="0"/>
              <w:rPr>
                <w:sz w:val="24"/>
                <w:szCs w:val="24"/>
              </w:rPr>
            </w:pPr>
            <w:r w:rsidRPr="000A66A6">
              <w:rPr>
                <w:sz w:val="24"/>
                <w:szCs w:val="24"/>
              </w:rPr>
              <w:t>1</w:t>
            </w:r>
          </w:p>
        </w:tc>
        <w:tc>
          <w:tcPr>
            <w:tcW w:w="3543" w:type="dxa"/>
          </w:tcPr>
          <w:p w14:paraId="7C0FED97" w14:textId="7541DE72" w:rsidR="005F63C3" w:rsidRPr="000A66A6" w:rsidRDefault="005F63C3" w:rsidP="00152030">
            <w:pPr>
              <w:pStyle w:val="af1"/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 w:rsidRPr="000A66A6">
              <w:rPr>
                <w:sz w:val="24"/>
                <w:szCs w:val="24"/>
              </w:rPr>
              <w:t>LocationController</w:t>
            </w:r>
            <w:proofErr w:type="spellEnd"/>
            <w:r w:rsidR="007A4CCD" w:rsidRPr="000A66A6">
              <w:rPr>
                <w:sz w:val="24"/>
                <w:szCs w:val="24"/>
                <w:lang w:val="en-US"/>
              </w:rPr>
              <w:t xml:space="preserve"> - </w:t>
            </w:r>
            <w:proofErr w:type="spellStart"/>
            <w:r w:rsidR="007A4CCD" w:rsidRPr="000A66A6">
              <w:rPr>
                <w:sz w:val="24"/>
                <w:szCs w:val="24"/>
                <w:lang w:val="en-US"/>
              </w:rPr>
              <w:t>deleteById</w:t>
            </w:r>
            <w:proofErr w:type="spellEnd"/>
          </w:p>
        </w:tc>
        <w:tc>
          <w:tcPr>
            <w:tcW w:w="2829" w:type="dxa"/>
          </w:tcPr>
          <w:p w14:paraId="0A1AC5C0" w14:textId="65BEDD88" w:rsidR="005F63C3" w:rsidRPr="000A66A6" w:rsidRDefault="005F63C3" w:rsidP="00152030">
            <w:pPr>
              <w:pStyle w:val="af1"/>
              <w:ind w:firstLine="0"/>
              <w:rPr>
                <w:sz w:val="24"/>
                <w:szCs w:val="24"/>
              </w:rPr>
            </w:pPr>
            <w:r w:rsidRPr="000A66A6">
              <w:rPr>
                <w:sz w:val="24"/>
                <w:szCs w:val="24"/>
              </w:rPr>
              <w:t xml:space="preserve">Запись </w:t>
            </w:r>
            <w:r w:rsidR="007A4CCD" w:rsidRPr="000A66A6">
              <w:rPr>
                <w:sz w:val="24"/>
                <w:szCs w:val="24"/>
              </w:rPr>
              <w:t>удалена</w:t>
            </w:r>
            <w:r w:rsidRPr="000A66A6">
              <w:rPr>
                <w:sz w:val="24"/>
                <w:szCs w:val="24"/>
              </w:rPr>
              <w:t xml:space="preserve"> </w:t>
            </w:r>
            <w:r w:rsidR="007A4CCD" w:rsidRPr="000A66A6">
              <w:rPr>
                <w:sz w:val="24"/>
                <w:szCs w:val="24"/>
              </w:rPr>
              <w:t>из</w:t>
            </w:r>
            <w:r w:rsidRPr="000A66A6">
              <w:rPr>
                <w:sz w:val="24"/>
                <w:szCs w:val="24"/>
              </w:rPr>
              <w:t xml:space="preserve"> БД</w:t>
            </w:r>
          </w:p>
        </w:tc>
      </w:tr>
      <w:tr w:rsidR="005F63C3" w:rsidRPr="00540F07" w14:paraId="42E0D5AA" w14:textId="77777777" w:rsidTr="00606F94">
        <w:tc>
          <w:tcPr>
            <w:tcW w:w="3256" w:type="dxa"/>
          </w:tcPr>
          <w:p w14:paraId="4F4A1C77" w14:textId="36E9CF4B" w:rsidR="005F63C3" w:rsidRPr="000A66A6" w:rsidRDefault="005F63C3" w:rsidP="00152030">
            <w:pPr>
              <w:pStyle w:val="af1"/>
              <w:ind w:firstLine="0"/>
              <w:rPr>
                <w:sz w:val="24"/>
                <w:szCs w:val="24"/>
                <w:lang w:val="en-US"/>
              </w:rPr>
            </w:pPr>
            <w:r w:rsidRPr="000A66A6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3543" w:type="dxa"/>
          </w:tcPr>
          <w:p w14:paraId="6932DF6A" w14:textId="26A584F1" w:rsidR="005F63C3" w:rsidRPr="000A66A6" w:rsidRDefault="005F63C3" w:rsidP="00152030">
            <w:pPr>
              <w:pStyle w:val="af1"/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 w:rsidRPr="000A66A6">
              <w:rPr>
                <w:sz w:val="24"/>
                <w:szCs w:val="24"/>
              </w:rPr>
              <w:t>ManufacturerController</w:t>
            </w:r>
            <w:proofErr w:type="spellEnd"/>
            <w:r w:rsidRPr="000A66A6">
              <w:rPr>
                <w:sz w:val="24"/>
                <w:szCs w:val="24"/>
              </w:rPr>
              <w:t xml:space="preserve"> - g</w:t>
            </w:r>
            <w:proofErr w:type="spellStart"/>
            <w:r w:rsidRPr="000A66A6">
              <w:rPr>
                <w:sz w:val="24"/>
                <w:szCs w:val="24"/>
                <w:lang w:val="en-US"/>
              </w:rPr>
              <w:t>etById</w:t>
            </w:r>
            <w:proofErr w:type="spellEnd"/>
          </w:p>
        </w:tc>
        <w:tc>
          <w:tcPr>
            <w:tcW w:w="2829" w:type="dxa"/>
          </w:tcPr>
          <w:p w14:paraId="5FB1CBB5" w14:textId="65E7F8D3" w:rsidR="005F63C3" w:rsidRPr="000A66A6" w:rsidRDefault="005F63C3" w:rsidP="00152030">
            <w:pPr>
              <w:pStyle w:val="af1"/>
              <w:ind w:firstLine="0"/>
              <w:rPr>
                <w:sz w:val="24"/>
                <w:szCs w:val="24"/>
              </w:rPr>
            </w:pPr>
            <w:r w:rsidRPr="000A66A6">
              <w:rPr>
                <w:sz w:val="24"/>
                <w:szCs w:val="24"/>
              </w:rPr>
              <w:t>Запись получена</w:t>
            </w:r>
          </w:p>
        </w:tc>
      </w:tr>
    </w:tbl>
    <w:p w14:paraId="08C55815" w14:textId="77777777" w:rsidR="007A4CCD" w:rsidRDefault="007A4CCD" w:rsidP="00152030">
      <w:pPr>
        <w:pStyle w:val="af1"/>
        <w:ind w:firstLine="0"/>
        <w:rPr>
          <w:lang w:val="en-US"/>
        </w:rPr>
      </w:pPr>
    </w:p>
    <w:p w14:paraId="4671BEB6" w14:textId="48EB8AD1" w:rsidR="005F63C3" w:rsidRDefault="005F63C3" w:rsidP="000A66A6">
      <w:pPr>
        <w:pStyle w:val="af1"/>
        <w:spacing w:line="240" w:lineRule="auto"/>
        <w:rPr>
          <w:i/>
          <w:iCs/>
        </w:rPr>
      </w:pPr>
      <w:r>
        <w:t xml:space="preserve">Результаты тестирования представлены в </w:t>
      </w:r>
      <w:r w:rsidRPr="008F7B1D">
        <w:t xml:space="preserve">табл. </w:t>
      </w:r>
      <w:r w:rsidR="001B521E">
        <w:t>3</w:t>
      </w:r>
      <w:r w:rsidRPr="008F7B1D">
        <w:t>.</w:t>
      </w:r>
    </w:p>
    <w:p w14:paraId="14AE31CC" w14:textId="1DFF4958" w:rsidR="005F63C3" w:rsidRPr="00E16591" w:rsidRDefault="005F63C3" w:rsidP="000A66A6">
      <w:pPr>
        <w:pStyle w:val="af1"/>
        <w:spacing w:line="240" w:lineRule="auto"/>
        <w:jc w:val="right"/>
      </w:pPr>
      <w:r w:rsidRPr="008F7B1D">
        <w:t xml:space="preserve">Таблица </w:t>
      </w:r>
      <w:r w:rsidR="001B521E">
        <w:t>3</w:t>
      </w:r>
    </w:p>
    <w:p w14:paraId="79B9253D" w14:textId="77777777" w:rsidR="005F63C3" w:rsidRPr="00E16591" w:rsidRDefault="005F63C3" w:rsidP="000A66A6">
      <w:pPr>
        <w:pStyle w:val="ae"/>
        <w:spacing w:line="240" w:lineRule="auto"/>
      </w:pPr>
      <w:r w:rsidRPr="00E16591">
        <w:t>Результаты тестирования</w:t>
      </w:r>
    </w:p>
    <w:tbl>
      <w:tblPr>
        <w:tblStyle w:val="aff4"/>
        <w:tblW w:w="9628" w:type="dxa"/>
        <w:tblLayout w:type="fixed"/>
        <w:tblLook w:val="04A0" w:firstRow="1" w:lastRow="0" w:firstColumn="1" w:lastColumn="0" w:noHBand="0" w:noVBand="1"/>
      </w:tblPr>
      <w:tblGrid>
        <w:gridCol w:w="1413"/>
        <w:gridCol w:w="1701"/>
        <w:gridCol w:w="1276"/>
        <w:gridCol w:w="2976"/>
        <w:gridCol w:w="2262"/>
      </w:tblGrid>
      <w:tr w:rsidR="001D4288" w:rsidRPr="00540F07" w14:paraId="6003D518" w14:textId="77777777" w:rsidTr="00152030">
        <w:tc>
          <w:tcPr>
            <w:tcW w:w="1413" w:type="dxa"/>
          </w:tcPr>
          <w:p w14:paraId="4ED695F6" w14:textId="2E6D7E6E" w:rsidR="005F63C3" w:rsidRPr="00D57D01" w:rsidRDefault="005F63C3" w:rsidP="00152030">
            <w:pPr>
              <w:pStyle w:val="af1"/>
              <w:ind w:firstLine="0"/>
              <w:jc w:val="center"/>
            </w:pPr>
            <w:r w:rsidRPr="00D57D01">
              <w:t>Дата и</w:t>
            </w:r>
            <w:r w:rsidR="00152030">
              <w:t xml:space="preserve"> </w:t>
            </w:r>
            <w:r w:rsidRPr="00D57D01">
              <w:t>время</w:t>
            </w:r>
          </w:p>
          <w:p w14:paraId="128AFE93" w14:textId="77777777" w:rsidR="007A4CCD" w:rsidRPr="007A4CCD" w:rsidRDefault="005F63C3" w:rsidP="00152030">
            <w:pPr>
              <w:pStyle w:val="af1"/>
              <w:ind w:firstLine="0"/>
              <w:jc w:val="center"/>
            </w:pPr>
            <w:r w:rsidRPr="00D57D01">
              <w:t>тести</w:t>
            </w:r>
            <w:r w:rsidR="007A4CCD" w:rsidRPr="007A4CCD">
              <w:t>-</w:t>
            </w:r>
          </w:p>
          <w:p w14:paraId="1943E180" w14:textId="52794CFA" w:rsidR="005F63C3" w:rsidRPr="00D57D01" w:rsidRDefault="005F63C3" w:rsidP="00152030">
            <w:pPr>
              <w:pStyle w:val="af1"/>
              <w:ind w:firstLine="0"/>
              <w:jc w:val="center"/>
            </w:pPr>
            <w:proofErr w:type="spellStart"/>
            <w:r w:rsidRPr="00D57D01">
              <w:t>рования</w:t>
            </w:r>
            <w:proofErr w:type="spellEnd"/>
          </w:p>
        </w:tc>
        <w:tc>
          <w:tcPr>
            <w:tcW w:w="1701" w:type="dxa"/>
          </w:tcPr>
          <w:p w14:paraId="5C2EAAE3" w14:textId="77777777" w:rsidR="005F63C3" w:rsidRPr="00D57D01" w:rsidRDefault="005F63C3" w:rsidP="00152030">
            <w:pPr>
              <w:pStyle w:val="af1"/>
              <w:ind w:firstLine="0"/>
              <w:jc w:val="center"/>
            </w:pPr>
            <w:r w:rsidRPr="00D57D01">
              <w:t>Тестируемый</w:t>
            </w:r>
          </w:p>
          <w:p w14:paraId="055EB9EF" w14:textId="77777777" w:rsidR="005F63C3" w:rsidRPr="00D57D01" w:rsidRDefault="005F63C3" w:rsidP="00152030">
            <w:pPr>
              <w:pStyle w:val="af1"/>
              <w:ind w:firstLine="0"/>
              <w:jc w:val="center"/>
            </w:pPr>
            <w:r w:rsidRPr="00D57D01">
              <w:t>модуль или</w:t>
            </w:r>
          </w:p>
          <w:p w14:paraId="1E0FB5C8" w14:textId="77777777" w:rsidR="005F63C3" w:rsidRPr="00D57D01" w:rsidRDefault="005F63C3" w:rsidP="00152030">
            <w:pPr>
              <w:pStyle w:val="af1"/>
              <w:ind w:firstLine="0"/>
              <w:jc w:val="center"/>
            </w:pPr>
            <w:r w:rsidRPr="00D57D01">
              <w:t>подпрограмма</w:t>
            </w:r>
          </w:p>
        </w:tc>
        <w:tc>
          <w:tcPr>
            <w:tcW w:w="1276" w:type="dxa"/>
          </w:tcPr>
          <w:p w14:paraId="5BBD76B9" w14:textId="77777777" w:rsidR="005F63C3" w:rsidRPr="00D57D01" w:rsidRDefault="005F63C3" w:rsidP="00152030">
            <w:pPr>
              <w:pStyle w:val="af1"/>
              <w:ind w:firstLine="0"/>
              <w:jc w:val="center"/>
            </w:pPr>
            <w:r w:rsidRPr="00D57D01">
              <w:t>Кто</w:t>
            </w:r>
          </w:p>
          <w:p w14:paraId="0E807279" w14:textId="77777777" w:rsidR="005F63C3" w:rsidRPr="00D57D01" w:rsidRDefault="005F63C3" w:rsidP="00152030">
            <w:pPr>
              <w:pStyle w:val="af1"/>
              <w:ind w:firstLine="0"/>
              <w:jc w:val="center"/>
            </w:pPr>
            <w:r w:rsidRPr="00D57D01">
              <w:t>проводил</w:t>
            </w:r>
          </w:p>
          <w:p w14:paraId="70B44892" w14:textId="36AB4A2C" w:rsidR="005F63C3" w:rsidRPr="00D57D01" w:rsidRDefault="005F63C3" w:rsidP="00152030">
            <w:pPr>
              <w:pStyle w:val="af1"/>
              <w:ind w:firstLine="0"/>
              <w:jc w:val="center"/>
            </w:pPr>
            <w:proofErr w:type="gramStart"/>
            <w:r w:rsidRPr="00D57D01">
              <w:t>тести</w:t>
            </w:r>
            <w:r w:rsidR="00152030">
              <w:t>-</w:t>
            </w:r>
            <w:proofErr w:type="spellStart"/>
            <w:r w:rsidRPr="00D57D01">
              <w:t>рование</w:t>
            </w:r>
            <w:proofErr w:type="spellEnd"/>
            <w:proofErr w:type="gramEnd"/>
          </w:p>
        </w:tc>
        <w:tc>
          <w:tcPr>
            <w:tcW w:w="2976" w:type="dxa"/>
          </w:tcPr>
          <w:p w14:paraId="4F510738" w14:textId="77777777" w:rsidR="005F63C3" w:rsidRPr="00D57D01" w:rsidRDefault="005F63C3" w:rsidP="00152030">
            <w:pPr>
              <w:pStyle w:val="af1"/>
              <w:ind w:firstLine="0"/>
              <w:jc w:val="center"/>
            </w:pPr>
            <w:r w:rsidRPr="00D57D01">
              <w:t>Описание</w:t>
            </w:r>
          </w:p>
          <w:p w14:paraId="728EC4AF" w14:textId="77777777" w:rsidR="005F63C3" w:rsidRPr="00D57D01" w:rsidRDefault="005F63C3" w:rsidP="00152030">
            <w:pPr>
              <w:pStyle w:val="af1"/>
              <w:ind w:firstLine="0"/>
              <w:jc w:val="center"/>
            </w:pPr>
            <w:r w:rsidRPr="00D57D01">
              <w:t>теста</w:t>
            </w:r>
          </w:p>
        </w:tc>
        <w:tc>
          <w:tcPr>
            <w:tcW w:w="2262" w:type="dxa"/>
          </w:tcPr>
          <w:p w14:paraId="6A1C6981" w14:textId="77777777" w:rsidR="005F63C3" w:rsidRPr="00D57D01" w:rsidRDefault="005F63C3" w:rsidP="00152030">
            <w:pPr>
              <w:pStyle w:val="af1"/>
              <w:ind w:firstLine="0"/>
              <w:jc w:val="center"/>
            </w:pPr>
            <w:r w:rsidRPr="00D57D01">
              <w:t>Результаты</w:t>
            </w:r>
          </w:p>
          <w:p w14:paraId="5F08647C" w14:textId="77777777" w:rsidR="005F63C3" w:rsidRPr="00D57D01" w:rsidRDefault="005F63C3" w:rsidP="00152030">
            <w:pPr>
              <w:pStyle w:val="af1"/>
              <w:ind w:firstLine="0"/>
              <w:jc w:val="center"/>
            </w:pPr>
            <w:r w:rsidRPr="00D57D01">
              <w:t>тестирования</w:t>
            </w:r>
          </w:p>
        </w:tc>
      </w:tr>
      <w:tr w:rsidR="001D4288" w:rsidRPr="00540F07" w14:paraId="169D023C" w14:textId="77777777" w:rsidTr="00152030">
        <w:tc>
          <w:tcPr>
            <w:tcW w:w="1413" w:type="dxa"/>
          </w:tcPr>
          <w:p w14:paraId="0E12D0B7" w14:textId="4D32F4A9" w:rsidR="007A4CCD" w:rsidRPr="000A59EA" w:rsidRDefault="007A4CCD" w:rsidP="00152030">
            <w:pPr>
              <w:pStyle w:val="af1"/>
              <w:ind w:firstLine="0"/>
              <w:jc w:val="right"/>
              <w:rPr>
                <w:lang w:val="en-US"/>
              </w:rPr>
            </w:pPr>
            <w:r>
              <w:t>30</w:t>
            </w:r>
            <w:r w:rsidRPr="00D57D01">
              <w:t>.</w:t>
            </w:r>
            <w:r>
              <w:t>12</w:t>
            </w:r>
            <w:r w:rsidRPr="00D57D01">
              <w:t>.2</w:t>
            </w:r>
            <w:r>
              <w:t>5</w:t>
            </w:r>
          </w:p>
        </w:tc>
        <w:tc>
          <w:tcPr>
            <w:tcW w:w="1701" w:type="dxa"/>
          </w:tcPr>
          <w:p w14:paraId="6EF75176" w14:textId="77777777" w:rsidR="007A4CCD" w:rsidRDefault="007A4CCD" w:rsidP="00152030">
            <w:pPr>
              <w:pStyle w:val="af1"/>
              <w:ind w:firstLine="0"/>
              <w:jc w:val="left"/>
              <w:rPr>
                <w:lang w:val="en-US"/>
              </w:rPr>
            </w:pPr>
            <w:r w:rsidRPr="005F63C3">
              <w:t>Equipment</w:t>
            </w:r>
          </w:p>
          <w:p w14:paraId="02DDAB8A" w14:textId="20441571" w:rsidR="007A4CCD" w:rsidRPr="00D57D01" w:rsidRDefault="007A4CCD" w:rsidP="00152030">
            <w:pPr>
              <w:pStyle w:val="af1"/>
              <w:ind w:firstLine="0"/>
              <w:jc w:val="left"/>
            </w:pPr>
            <w:proofErr w:type="spellStart"/>
            <w:r w:rsidRPr="005F63C3">
              <w:t>Controller</w:t>
            </w:r>
            <w:proofErr w:type="spellEnd"/>
            <w:r>
              <w:t xml:space="preserve"> - </w:t>
            </w:r>
            <w:r>
              <w:rPr>
                <w:lang w:val="en-US"/>
              </w:rPr>
              <w:t>post</w:t>
            </w:r>
          </w:p>
        </w:tc>
        <w:tc>
          <w:tcPr>
            <w:tcW w:w="1276" w:type="dxa"/>
          </w:tcPr>
          <w:p w14:paraId="0D0A834F" w14:textId="77777777" w:rsidR="007A4CCD" w:rsidRPr="00D57D01" w:rsidRDefault="007A4CCD" w:rsidP="00152030">
            <w:pPr>
              <w:pStyle w:val="af1"/>
              <w:ind w:firstLine="0"/>
              <w:jc w:val="left"/>
            </w:pPr>
            <w:r w:rsidRPr="00D57D01">
              <w:t>Остапенко С. Я</w:t>
            </w:r>
          </w:p>
        </w:tc>
        <w:tc>
          <w:tcPr>
            <w:tcW w:w="2976" w:type="dxa"/>
          </w:tcPr>
          <w:p w14:paraId="675C2DB0" w14:textId="74CE9595" w:rsidR="007A4CCD" w:rsidRPr="00353F80" w:rsidRDefault="00353F80" w:rsidP="00152030">
            <w:pPr>
              <w:pStyle w:val="af1"/>
              <w:ind w:firstLine="0"/>
              <w:jc w:val="left"/>
            </w:pPr>
            <w:r>
              <w:t xml:space="preserve">Используя </w:t>
            </w:r>
            <w:r>
              <w:rPr>
                <w:lang w:val="en-US"/>
              </w:rPr>
              <w:t>Swagger</w:t>
            </w:r>
            <w:r w:rsidRPr="00353F80">
              <w:t xml:space="preserve">, </w:t>
            </w:r>
            <w:r>
              <w:t xml:space="preserve">провести </w:t>
            </w:r>
            <w:r>
              <w:rPr>
                <w:lang w:val="en-US"/>
              </w:rPr>
              <w:t>http</w:t>
            </w:r>
            <w:r w:rsidRPr="00353F80">
              <w:t>-</w:t>
            </w:r>
            <w:r>
              <w:rPr>
                <w:lang w:val="en-US"/>
              </w:rPr>
              <w:t>post</w:t>
            </w:r>
            <w:r w:rsidRPr="00353F80">
              <w:t>-</w:t>
            </w:r>
            <w:r>
              <w:t>запрос</w:t>
            </w:r>
          </w:p>
        </w:tc>
        <w:tc>
          <w:tcPr>
            <w:tcW w:w="2262" w:type="dxa"/>
          </w:tcPr>
          <w:p w14:paraId="5651AE6A" w14:textId="1A8130DE" w:rsidR="007A4CCD" w:rsidRPr="00D57D01" w:rsidRDefault="007A4CCD" w:rsidP="00152030">
            <w:pPr>
              <w:pStyle w:val="af1"/>
              <w:ind w:firstLine="0"/>
              <w:jc w:val="left"/>
            </w:pPr>
            <w:r w:rsidRPr="00D57D01">
              <w:t>Успех</w:t>
            </w:r>
            <w:r w:rsidR="00353F80">
              <w:t>.</w:t>
            </w:r>
          </w:p>
        </w:tc>
      </w:tr>
      <w:tr w:rsidR="001D4288" w:rsidRPr="00540F07" w14:paraId="277B23AF" w14:textId="77777777" w:rsidTr="00152030">
        <w:tc>
          <w:tcPr>
            <w:tcW w:w="1413" w:type="dxa"/>
          </w:tcPr>
          <w:p w14:paraId="206B7697" w14:textId="3FA68446" w:rsidR="007A4CCD" w:rsidRPr="00D57D01" w:rsidRDefault="00973762" w:rsidP="00152030">
            <w:pPr>
              <w:pStyle w:val="af1"/>
              <w:ind w:firstLine="0"/>
              <w:jc w:val="right"/>
            </w:pPr>
            <w:r>
              <w:t>25</w:t>
            </w:r>
            <w:r w:rsidR="007A4CCD" w:rsidRPr="00694DED">
              <w:t>.12.25</w:t>
            </w:r>
          </w:p>
        </w:tc>
        <w:tc>
          <w:tcPr>
            <w:tcW w:w="1701" w:type="dxa"/>
          </w:tcPr>
          <w:p w14:paraId="2E1CC1D0" w14:textId="77777777" w:rsidR="007A4CCD" w:rsidRDefault="007A4CCD" w:rsidP="00152030">
            <w:pPr>
              <w:pStyle w:val="af1"/>
              <w:ind w:firstLine="0"/>
              <w:jc w:val="left"/>
              <w:rPr>
                <w:lang w:val="en-US"/>
              </w:rPr>
            </w:pPr>
            <w:proofErr w:type="spellStart"/>
            <w:r w:rsidRPr="005F63C3">
              <w:t>EquipmentType</w:t>
            </w:r>
            <w:proofErr w:type="spellEnd"/>
          </w:p>
          <w:p w14:paraId="55B13A93" w14:textId="4BD7BA8E" w:rsidR="007A4CCD" w:rsidRPr="00D57D01" w:rsidRDefault="007A4CCD" w:rsidP="00152030">
            <w:pPr>
              <w:pStyle w:val="af1"/>
              <w:ind w:firstLine="0"/>
              <w:jc w:val="left"/>
            </w:pPr>
            <w:proofErr w:type="spellStart"/>
            <w:r w:rsidRPr="005F63C3">
              <w:t>Controller</w:t>
            </w:r>
            <w:proofErr w:type="spellEnd"/>
            <w:r>
              <w:rPr>
                <w:lang w:val="en-US"/>
              </w:rPr>
              <w:t xml:space="preserve"> - put</w:t>
            </w:r>
          </w:p>
        </w:tc>
        <w:tc>
          <w:tcPr>
            <w:tcW w:w="1276" w:type="dxa"/>
          </w:tcPr>
          <w:p w14:paraId="0B20EA54" w14:textId="278B9DB1" w:rsidR="007A4CCD" w:rsidRPr="00D57D01" w:rsidRDefault="007A4CCD" w:rsidP="00152030">
            <w:pPr>
              <w:pStyle w:val="af1"/>
              <w:ind w:firstLine="0"/>
              <w:jc w:val="left"/>
            </w:pPr>
            <w:r w:rsidRPr="00BF7D3C">
              <w:t>Микуцких Г. А.</w:t>
            </w:r>
          </w:p>
        </w:tc>
        <w:tc>
          <w:tcPr>
            <w:tcW w:w="2976" w:type="dxa"/>
          </w:tcPr>
          <w:p w14:paraId="08CA5297" w14:textId="64383C8C" w:rsidR="007A4CCD" w:rsidRPr="00D57D01" w:rsidRDefault="00973762" w:rsidP="00152030">
            <w:pPr>
              <w:pStyle w:val="af1"/>
              <w:ind w:firstLine="0"/>
              <w:jc w:val="left"/>
            </w:pPr>
            <w:r>
              <w:t xml:space="preserve">Модификация имени </w:t>
            </w:r>
            <w:r w:rsidR="00606F94">
              <w:t xml:space="preserve">записи </w:t>
            </w:r>
            <w:r>
              <w:t xml:space="preserve">типа </w:t>
            </w:r>
            <w:r w:rsidR="00606F94">
              <w:t>оборудования</w:t>
            </w:r>
          </w:p>
        </w:tc>
        <w:tc>
          <w:tcPr>
            <w:tcW w:w="2262" w:type="dxa"/>
          </w:tcPr>
          <w:p w14:paraId="54CF1590" w14:textId="344D74A8" w:rsidR="007A4CCD" w:rsidRPr="00D57D01" w:rsidRDefault="00973762" w:rsidP="00152030">
            <w:pPr>
              <w:pStyle w:val="af1"/>
              <w:ind w:firstLine="0"/>
              <w:jc w:val="left"/>
            </w:pPr>
            <w:r>
              <w:t xml:space="preserve">Неуспех, </w:t>
            </w:r>
            <w:r w:rsidRPr="00973762">
              <w:t xml:space="preserve">слишком строгая </w:t>
            </w:r>
            <w:r>
              <w:t xml:space="preserve">валидация </w:t>
            </w:r>
            <w:r w:rsidRPr="00973762">
              <w:t>[A-ZА-Я]</w:t>
            </w:r>
            <w:r>
              <w:t>, которая</w:t>
            </w:r>
            <w:r w:rsidRPr="00973762">
              <w:t xml:space="preserve"> не включает </w:t>
            </w:r>
            <w:proofErr w:type="spellStart"/>
            <w:r w:rsidRPr="00973762">
              <w:t>ЫыЪъЬьЁё</w:t>
            </w:r>
            <w:proofErr w:type="spellEnd"/>
            <w:r w:rsidR="00353F80">
              <w:t>.</w:t>
            </w:r>
          </w:p>
        </w:tc>
      </w:tr>
      <w:tr w:rsidR="00973762" w:rsidRPr="00540F07" w14:paraId="29165081" w14:textId="77777777" w:rsidTr="00152030">
        <w:tc>
          <w:tcPr>
            <w:tcW w:w="1413" w:type="dxa"/>
          </w:tcPr>
          <w:p w14:paraId="5583C3A6" w14:textId="6979D2E2" w:rsidR="00973762" w:rsidRPr="00694DED" w:rsidRDefault="00973762" w:rsidP="00152030">
            <w:pPr>
              <w:pStyle w:val="af1"/>
              <w:ind w:firstLine="0"/>
              <w:jc w:val="right"/>
            </w:pPr>
            <w:r w:rsidRPr="00694DED">
              <w:t>3</w:t>
            </w:r>
            <w:r>
              <w:t>1</w:t>
            </w:r>
            <w:r w:rsidRPr="00694DED">
              <w:t>.12.25</w:t>
            </w:r>
          </w:p>
        </w:tc>
        <w:tc>
          <w:tcPr>
            <w:tcW w:w="1701" w:type="dxa"/>
          </w:tcPr>
          <w:p w14:paraId="358C7955" w14:textId="77777777" w:rsidR="00973762" w:rsidRDefault="00973762" w:rsidP="00152030">
            <w:pPr>
              <w:pStyle w:val="af1"/>
              <w:ind w:firstLine="0"/>
              <w:jc w:val="left"/>
              <w:rPr>
                <w:lang w:val="en-US"/>
              </w:rPr>
            </w:pPr>
            <w:proofErr w:type="spellStart"/>
            <w:r w:rsidRPr="005F63C3">
              <w:t>EquipmentType</w:t>
            </w:r>
            <w:proofErr w:type="spellEnd"/>
          </w:p>
          <w:p w14:paraId="3AF5A526" w14:textId="69178C51" w:rsidR="00973762" w:rsidRPr="005F63C3" w:rsidRDefault="00973762" w:rsidP="00152030">
            <w:pPr>
              <w:pStyle w:val="af1"/>
              <w:ind w:firstLine="0"/>
              <w:jc w:val="left"/>
            </w:pPr>
            <w:proofErr w:type="spellStart"/>
            <w:r w:rsidRPr="005F63C3">
              <w:t>Controller</w:t>
            </w:r>
            <w:proofErr w:type="spellEnd"/>
            <w:r>
              <w:rPr>
                <w:lang w:val="en-US"/>
              </w:rPr>
              <w:t xml:space="preserve"> - put</w:t>
            </w:r>
          </w:p>
        </w:tc>
        <w:tc>
          <w:tcPr>
            <w:tcW w:w="1276" w:type="dxa"/>
          </w:tcPr>
          <w:p w14:paraId="7CCD8794" w14:textId="476EE27B" w:rsidR="00973762" w:rsidRPr="00BF7D3C" w:rsidRDefault="00973762" w:rsidP="00152030">
            <w:pPr>
              <w:pStyle w:val="af1"/>
              <w:ind w:firstLine="0"/>
              <w:jc w:val="left"/>
            </w:pPr>
            <w:r w:rsidRPr="00BF7D3C">
              <w:t>Микуцких Г. А.</w:t>
            </w:r>
          </w:p>
        </w:tc>
        <w:tc>
          <w:tcPr>
            <w:tcW w:w="2976" w:type="dxa"/>
          </w:tcPr>
          <w:p w14:paraId="73D744BB" w14:textId="03F36779" w:rsidR="00973762" w:rsidRPr="00D57D01" w:rsidRDefault="00973762" w:rsidP="00152030">
            <w:pPr>
              <w:pStyle w:val="af1"/>
              <w:ind w:firstLine="0"/>
              <w:jc w:val="left"/>
            </w:pPr>
            <w:r w:rsidRPr="00D57D01">
              <w:t>Ввод всех предусмотренных ключевых слов</w:t>
            </w:r>
          </w:p>
        </w:tc>
        <w:tc>
          <w:tcPr>
            <w:tcW w:w="2262" w:type="dxa"/>
          </w:tcPr>
          <w:p w14:paraId="24749F77" w14:textId="4F47F037" w:rsidR="00973762" w:rsidRDefault="00973762" w:rsidP="00152030">
            <w:pPr>
              <w:pStyle w:val="af1"/>
              <w:ind w:firstLine="0"/>
              <w:jc w:val="left"/>
            </w:pPr>
            <w:r>
              <w:t>Успех</w:t>
            </w:r>
            <w:r w:rsidR="00353F80">
              <w:t>.</w:t>
            </w:r>
          </w:p>
        </w:tc>
      </w:tr>
      <w:tr w:rsidR="00973762" w:rsidRPr="00540F07" w14:paraId="329FDD60" w14:textId="77777777" w:rsidTr="00152030">
        <w:tc>
          <w:tcPr>
            <w:tcW w:w="1413" w:type="dxa"/>
          </w:tcPr>
          <w:p w14:paraId="3A14B968" w14:textId="65058599" w:rsidR="00973762" w:rsidRPr="00D57D01" w:rsidRDefault="00973762" w:rsidP="00152030">
            <w:pPr>
              <w:pStyle w:val="af1"/>
              <w:ind w:firstLine="0"/>
              <w:jc w:val="right"/>
            </w:pPr>
            <w:r>
              <w:t>2</w:t>
            </w:r>
            <w:r w:rsidRPr="00694DED">
              <w:t>0.12.25</w:t>
            </w:r>
          </w:p>
        </w:tc>
        <w:tc>
          <w:tcPr>
            <w:tcW w:w="1701" w:type="dxa"/>
          </w:tcPr>
          <w:p w14:paraId="26B52C89" w14:textId="77777777" w:rsidR="00973762" w:rsidRDefault="00973762" w:rsidP="00152030">
            <w:pPr>
              <w:pStyle w:val="af1"/>
              <w:ind w:firstLine="0"/>
              <w:jc w:val="left"/>
              <w:rPr>
                <w:lang w:val="en-US"/>
              </w:rPr>
            </w:pPr>
            <w:proofErr w:type="spellStart"/>
            <w:r w:rsidRPr="005F63C3">
              <w:t>Inventory</w:t>
            </w:r>
            <w:proofErr w:type="spellEnd"/>
          </w:p>
          <w:p w14:paraId="48199389" w14:textId="20FD0BAA" w:rsidR="00973762" w:rsidRPr="00D57D01" w:rsidRDefault="00973762" w:rsidP="00152030">
            <w:pPr>
              <w:pStyle w:val="af1"/>
              <w:ind w:firstLine="0"/>
              <w:jc w:val="left"/>
            </w:pPr>
            <w:proofErr w:type="spellStart"/>
            <w:r w:rsidRPr="005F63C3">
              <w:t>Controller</w:t>
            </w:r>
            <w:proofErr w:type="spellEnd"/>
            <w:r>
              <w:rPr>
                <w:lang w:val="en-US"/>
              </w:rPr>
              <w:t xml:space="preserve"> - </w:t>
            </w:r>
            <w:proofErr w:type="spellStart"/>
            <w:r>
              <w:rPr>
                <w:lang w:val="en-US"/>
              </w:rPr>
              <w:t>getAll</w:t>
            </w:r>
            <w:proofErr w:type="spellEnd"/>
          </w:p>
        </w:tc>
        <w:tc>
          <w:tcPr>
            <w:tcW w:w="1276" w:type="dxa"/>
          </w:tcPr>
          <w:p w14:paraId="183DD6EC" w14:textId="77777777" w:rsidR="00973762" w:rsidRPr="00D57D01" w:rsidRDefault="00973762" w:rsidP="00152030">
            <w:pPr>
              <w:pStyle w:val="af1"/>
              <w:ind w:firstLine="0"/>
              <w:jc w:val="left"/>
            </w:pPr>
            <w:r w:rsidRPr="00D57D01">
              <w:t>Остапенко С. Я</w:t>
            </w:r>
          </w:p>
        </w:tc>
        <w:tc>
          <w:tcPr>
            <w:tcW w:w="2976" w:type="dxa"/>
          </w:tcPr>
          <w:p w14:paraId="176AE1A5" w14:textId="6FDD5BA3" w:rsidR="00973762" w:rsidRPr="001D4288" w:rsidRDefault="00973762" w:rsidP="00152030">
            <w:pPr>
              <w:pStyle w:val="af1"/>
              <w:ind w:firstLine="0"/>
              <w:jc w:val="left"/>
            </w:pPr>
            <w:r>
              <w:t xml:space="preserve">Вывод всех записей таблицы Инвентаря в </w:t>
            </w:r>
            <w:r>
              <w:rPr>
                <w:lang w:val="en-US"/>
              </w:rPr>
              <w:t>http</w:t>
            </w:r>
            <w:r w:rsidRPr="001D4288">
              <w:t>-</w:t>
            </w:r>
            <w:r>
              <w:t xml:space="preserve">ответе в соответствии с содержимым в </w:t>
            </w:r>
            <w:proofErr w:type="spellStart"/>
            <w:r>
              <w:rPr>
                <w:lang w:val="en-US"/>
              </w:rPr>
              <w:t>pgAdmin</w:t>
            </w:r>
            <w:proofErr w:type="spellEnd"/>
          </w:p>
        </w:tc>
        <w:tc>
          <w:tcPr>
            <w:tcW w:w="2262" w:type="dxa"/>
          </w:tcPr>
          <w:p w14:paraId="7A5F3C79" w14:textId="693C7456" w:rsidR="00973762" w:rsidRPr="00D57D01" w:rsidRDefault="00973762" w:rsidP="00152030">
            <w:pPr>
              <w:pStyle w:val="af1"/>
              <w:ind w:firstLine="0"/>
              <w:jc w:val="left"/>
            </w:pPr>
            <w:r w:rsidRPr="00D57D01">
              <w:t>Успех</w:t>
            </w:r>
            <w:r w:rsidR="00353F80">
              <w:t>.</w:t>
            </w:r>
          </w:p>
        </w:tc>
      </w:tr>
      <w:tr w:rsidR="000A66A6" w:rsidRPr="00540F07" w14:paraId="566DBAA4" w14:textId="77777777" w:rsidTr="00152030">
        <w:tc>
          <w:tcPr>
            <w:tcW w:w="1413" w:type="dxa"/>
          </w:tcPr>
          <w:p w14:paraId="6DD31857" w14:textId="34782AC5" w:rsidR="000A66A6" w:rsidRDefault="00A42707" w:rsidP="000A66A6">
            <w:pPr>
              <w:pStyle w:val="af1"/>
              <w:ind w:firstLine="0"/>
              <w:jc w:val="right"/>
            </w:pPr>
            <w:r>
              <w:rPr>
                <w:lang w:val="en-US"/>
              </w:rPr>
              <w:t>28</w:t>
            </w:r>
            <w:r w:rsidR="000A66A6" w:rsidRPr="00694DED">
              <w:t>.12.25</w:t>
            </w:r>
          </w:p>
        </w:tc>
        <w:tc>
          <w:tcPr>
            <w:tcW w:w="1701" w:type="dxa"/>
          </w:tcPr>
          <w:p w14:paraId="5659B658" w14:textId="564B7F7D" w:rsidR="000A66A6" w:rsidRPr="005F63C3" w:rsidRDefault="000A66A6" w:rsidP="000A66A6">
            <w:pPr>
              <w:pStyle w:val="af1"/>
              <w:ind w:firstLine="0"/>
              <w:jc w:val="left"/>
            </w:pPr>
            <w:proofErr w:type="spellStart"/>
            <w:r w:rsidRPr="005F63C3">
              <w:t>LocationController</w:t>
            </w:r>
            <w:proofErr w:type="spellEnd"/>
            <w:r>
              <w:rPr>
                <w:lang w:val="en-US"/>
              </w:rPr>
              <w:t xml:space="preserve"> - </w:t>
            </w:r>
            <w:proofErr w:type="spellStart"/>
            <w:r>
              <w:rPr>
                <w:lang w:val="en-US"/>
              </w:rPr>
              <w:t>deleteById</w:t>
            </w:r>
            <w:proofErr w:type="spellEnd"/>
          </w:p>
        </w:tc>
        <w:tc>
          <w:tcPr>
            <w:tcW w:w="1276" w:type="dxa"/>
          </w:tcPr>
          <w:p w14:paraId="4AB527CF" w14:textId="2966BAF3" w:rsidR="000A66A6" w:rsidRPr="00D57D01" w:rsidRDefault="000A66A6" w:rsidP="000A66A6">
            <w:pPr>
              <w:pStyle w:val="af1"/>
              <w:ind w:firstLine="0"/>
              <w:jc w:val="left"/>
            </w:pPr>
            <w:r w:rsidRPr="00BF7D3C">
              <w:t>Микуцких Г. А.</w:t>
            </w:r>
          </w:p>
        </w:tc>
        <w:tc>
          <w:tcPr>
            <w:tcW w:w="2976" w:type="dxa"/>
          </w:tcPr>
          <w:p w14:paraId="22C501E0" w14:textId="651EBC44" w:rsidR="000A66A6" w:rsidRDefault="000A66A6" w:rsidP="000A66A6">
            <w:pPr>
              <w:pStyle w:val="af1"/>
              <w:ind w:firstLine="0"/>
              <w:jc w:val="left"/>
            </w:pPr>
            <w:r>
              <w:t>Удаление записи без каскадного режима</w:t>
            </w:r>
          </w:p>
        </w:tc>
        <w:tc>
          <w:tcPr>
            <w:tcW w:w="2262" w:type="dxa"/>
          </w:tcPr>
          <w:p w14:paraId="7AE5A166" w14:textId="67295B30" w:rsidR="000A66A6" w:rsidRPr="00D57D01" w:rsidRDefault="000A66A6" w:rsidP="000A66A6">
            <w:pPr>
              <w:pStyle w:val="af1"/>
              <w:ind w:firstLine="0"/>
              <w:jc w:val="left"/>
            </w:pPr>
            <w:r>
              <w:t>Неуспех, каскадное удаление не настроено.</w:t>
            </w:r>
          </w:p>
        </w:tc>
      </w:tr>
      <w:tr w:rsidR="000A66A6" w:rsidRPr="00540F07" w14:paraId="70C73F1D" w14:textId="77777777" w:rsidTr="00152030">
        <w:tc>
          <w:tcPr>
            <w:tcW w:w="1413" w:type="dxa"/>
          </w:tcPr>
          <w:p w14:paraId="5E6AF565" w14:textId="26CD1DD8" w:rsidR="000A66A6" w:rsidRPr="00694DED" w:rsidRDefault="000A66A6" w:rsidP="000A66A6">
            <w:pPr>
              <w:pStyle w:val="af1"/>
              <w:ind w:firstLine="0"/>
              <w:jc w:val="right"/>
            </w:pPr>
            <w:r w:rsidRPr="00694DED">
              <w:t>30.12.25</w:t>
            </w:r>
          </w:p>
        </w:tc>
        <w:tc>
          <w:tcPr>
            <w:tcW w:w="1701" w:type="dxa"/>
          </w:tcPr>
          <w:p w14:paraId="25FEA6EF" w14:textId="77777777" w:rsidR="000A66A6" w:rsidRDefault="000A66A6" w:rsidP="000A66A6">
            <w:pPr>
              <w:pStyle w:val="af1"/>
              <w:ind w:firstLine="0"/>
              <w:rPr>
                <w:lang w:val="en-US"/>
              </w:rPr>
            </w:pPr>
            <w:proofErr w:type="spellStart"/>
            <w:r w:rsidRPr="005F63C3">
              <w:t>Manufacturer</w:t>
            </w:r>
            <w:proofErr w:type="spellEnd"/>
          </w:p>
          <w:p w14:paraId="48550D0A" w14:textId="3556F2E5" w:rsidR="000A66A6" w:rsidRPr="005F63C3" w:rsidRDefault="000A66A6" w:rsidP="000A66A6">
            <w:pPr>
              <w:pStyle w:val="af1"/>
              <w:ind w:firstLine="0"/>
              <w:jc w:val="left"/>
            </w:pPr>
            <w:proofErr w:type="spellStart"/>
            <w:r w:rsidRPr="005F63C3">
              <w:t>Controller</w:t>
            </w:r>
            <w:proofErr w:type="spellEnd"/>
            <w:r>
              <w:t xml:space="preserve"> - g</w:t>
            </w:r>
            <w:proofErr w:type="spellStart"/>
            <w:r>
              <w:rPr>
                <w:lang w:val="en-US"/>
              </w:rPr>
              <w:t>etById</w:t>
            </w:r>
            <w:proofErr w:type="spellEnd"/>
          </w:p>
        </w:tc>
        <w:tc>
          <w:tcPr>
            <w:tcW w:w="1276" w:type="dxa"/>
          </w:tcPr>
          <w:p w14:paraId="01E22150" w14:textId="63B10D63" w:rsidR="000A66A6" w:rsidRPr="00BF7D3C" w:rsidRDefault="000A66A6" w:rsidP="000A66A6">
            <w:pPr>
              <w:pStyle w:val="af1"/>
              <w:ind w:firstLine="0"/>
              <w:jc w:val="left"/>
            </w:pPr>
            <w:r w:rsidRPr="00BF7D3C">
              <w:t>Микуцких Г. А.</w:t>
            </w:r>
          </w:p>
        </w:tc>
        <w:tc>
          <w:tcPr>
            <w:tcW w:w="2976" w:type="dxa"/>
          </w:tcPr>
          <w:p w14:paraId="5B24A405" w14:textId="1A5B72C6" w:rsidR="000A66A6" w:rsidRDefault="000A66A6" w:rsidP="000A66A6">
            <w:pPr>
              <w:pStyle w:val="af1"/>
              <w:ind w:firstLine="0"/>
              <w:jc w:val="left"/>
            </w:pPr>
            <w:r>
              <w:t>Образованный дескрипторный код поступает на обработку</w:t>
            </w:r>
          </w:p>
        </w:tc>
        <w:tc>
          <w:tcPr>
            <w:tcW w:w="2262" w:type="dxa"/>
          </w:tcPr>
          <w:p w14:paraId="27B5493C" w14:textId="414EC74F" w:rsidR="000A66A6" w:rsidRDefault="000A66A6" w:rsidP="000A66A6">
            <w:pPr>
              <w:pStyle w:val="af1"/>
              <w:ind w:firstLine="0"/>
              <w:jc w:val="left"/>
            </w:pPr>
            <w:r w:rsidRPr="00D57D01">
              <w:t>Успех</w:t>
            </w:r>
            <w:r>
              <w:t>.</w:t>
            </w:r>
          </w:p>
        </w:tc>
      </w:tr>
    </w:tbl>
    <w:p w14:paraId="48C28A85" w14:textId="77777777" w:rsidR="000A66A6" w:rsidRDefault="000A66A6" w:rsidP="00C65E46">
      <w:pPr>
        <w:pStyle w:val="af1"/>
      </w:pPr>
    </w:p>
    <w:p w14:paraId="5A80E137" w14:textId="77777777" w:rsidR="004A7B7B" w:rsidRPr="00964543" w:rsidRDefault="004A7B7B" w:rsidP="000C4E41">
      <w:pPr>
        <w:pStyle w:val="af1"/>
      </w:pPr>
    </w:p>
    <w:p w14:paraId="54773EAE" w14:textId="77777777" w:rsidR="008303C2" w:rsidRDefault="008303C2" w:rsidP="008303C2">
      <w:pPr>
        <w:pStyle w:val="a2"/>
      </w:pPr>
      <w:bookmarkStart w:id="18" w:name="_Toc212903545"/>
      <w:bookmarkStart w:id="19" w:name="_Toc218762647"/>
      <w:r>
        <w:t>Р</w:t>
      </w:r>
      <w:r w:rsidRPr="0043594A">
        <w:t>езультаты работы</w:t>
      </w:r>
      <w:bookmarkEnd w:id="18"/>
      <w:bookmarkEnd w:id="19"/>
    </w:p>
    <w:p w14:paraId="7DAC7ECE" w14:textId="4F3BC4A2" w:rsidR="008303C2" w:rsidRDefault="007A05F7" w:rsidP="000C4E41">
      <w:pPr>
        <w:pStyle w:val="af1"/>
      </w:pPr>
      <w:r>
        <w:t xml:space="preserve">В </w:t>
      </w:r>
      <w:r w:rsidR="00FA0585">
        <w:t>результате</w:t>
      </w:r>
      <w:r>
        <w:t xml:space="preserve"> получилось клиент-серверное </w:t>
      </w:r>
      <w:r>
        <w:rPr>
          <w:lang w:val="en-US"/>
        </w:rPr>
        <w:t>full</w:t>
      </w:r>
      <w:r w:rsidRPr="007A05F7">
        <w:t>-</w:t>
      </w:r>
      <w:r>
        <w:rPr>
          <w:lang w:val="en-US"/>
        </w:rPr>
        <w:t>stack</w:t>
      </w:r>
      <w:r>
        <w:t xml:space="preserve"> приложение, позволяющее взаимодействовать с информацией в </w:t>
      </w:r>
      <w:r w:rsidRPr="007A05F7">
        <w:t>баз</w:t>
      </w:r>
      <w:r>
        <w:t>е</w:t>
      </w:r>
      <w:r w:rsidRPr="007A05F7">
        <w:t xml:space="preserve"> данных «Аппаратное обеспечение компьютерных сетей»</w:t>
      </w:r>
      <w:r>
        <w:t>.</w:t>
      </w:r>
    </w:p>
    <w:p w14:paraId="62310D9D" w14:textId="77777777" w:rsidR="00E60079" w:rsidRDefault="007A05F7" w:rsidP="000C4E41">
      <w:pPr>
        <w:pStyle w:val="af1"/>
      </w:pPr>
      <w:r>
        <w:t>Для удобства развёртывания приложение</w:t>
      </w:r>
      <w:r w:rsidR="0072449C" w:rsidRPr="0072449C">
        <w:t xml:space="preserve"> </w:t>
      </w:r>
      <w:r w:rsidR="0072449C">
        <w:t>было</w:t>
      </w:r>
      <w:r>
        <w:t xml:space="preserve"> </w:t>
      </w:r>
      <w:r w:rsidR="00E60079">
        <w:t>собрано</w:t>
      </w:r>
      <w:r>
        <w:t xml:space="preserve"> </w:t>
      </w:r>
      <w:r w:rsidR="0072449C">
        <w:t xml:space="preserve">с помощью </w:t>
      </w:r>
      <w:r w:rsidR="0072449C">
        <w:rPr>
          <w:lang w:val="en-US"/>
        </w:rPr>
        <w:t>Docker</w:t>
      </w:r>
      <w:r w:rsidR="00E60079">
        <w:t xml:space="preserve"> </w:t>
      </w:r>
      <w:r w:rsidR="00E60079">
        <w:rPr>
          <w:lang w:val="en-US"/>
        </w:rPr>
        <w:t>Compose</w:t>
      </w:r>
      <w:r w:rsidR="00E60079" w:rsidRPr="00E60079">
        <w:t xml:space="preserve"> </w:t>
      </w:r>
      <w:r w:rsidR="00E60079">
        <w:t>и упаковано в соответствующие клиенту и серверу архивы с помощью следующих команд:</w:t>
      </w:r>
    </w:p>
    <w:p w14:paraId="61AFE1CD" w14:textId="7438D9AC" w:rsidR="00E60079" w:rsidRPr="00E60079" w:rsidRDefault="00E60079" w:rsidP="00E60079">
      <w:pPr>
        <w:pStyle w:val="a3"/>
        <w:rPr>
          <w:lang w:val="en-US"/>
        </w:rPr>
      </w:pPr>
      <w:r w:rsidRPr="00E60079">
        <w:rPr>
          <w:lang w:val="en-US"/>
        </w:rPr>
        <w:t>«</w:t>
      </w:r>
      <w:proofErr w:type="gramStart"/>
      <w:r w:rsidRPr="00E60079">
        <w:rPr>
          <w:lang w:val="en-US"/>
        </w:rPr>
        <w:t>docker</w:t>
      </w:r>
      <w:proofErr w:type="gramEnd"/>
      <w:r w:rsidRPr="00E60079">
        <w:rPr>
          <w:lang w:val="en-US"/>
        </w:rPr>
        <w:t xml:space="preserve"> save -o </w:t>
      </w:r>
      <w:r w:rsidRPr="00E60079">
        <w:t>клиент</w:t>
      </w:r>
      <w:r w:rsidRPr="00E60079">
        <w:rPr>
          <w:lang w:val="en-US"/>
        </w:rPr>
        <w:t>.tar miku-java-7-client»;</w:t>
      </w:r>
    </w:p>
    <w:p w14:paraId="2B7FDA42" w14:textId="231B74CB" w:rsidR="00E60079" w:rsidRPr="00E60079" w:rsidRDefault="00E60079" w:rsidP="00E60079">
      <w:pPr>
        <w:pStyle w:val="a3"/>
        <w:rPr>
          <w:lang w:val="en-US"/>
        </w:rPr>
      </w:pPr>
      <w:r w:rsidRPr="00E60079">
        <w:rPr>
          <w:lang w:val="en-US"/>
        </w:rPr>
        <w:t>«</w:t>
      </w:r>
      <w:proofErr w:type="gramStart"/>
      <w:r w:rsidRPr="00E60079">
        <w:rPr>
          <w:lang w:val="en-US"/>
        </w:rPr>
        <w:t>docker</w:t>
      </w:r>
      <w:proofErr w:type="gramEnd"/>
      <w:r w:rsidRPr="00E60079">
        <w:rPr>
          <w:lang w:val="en-US"/>
        </w:rPr>
        <w:t xml:space="preserve"> save -o </w:t>
      </w:r>
      <w:r w:rsidRPr="00E60079">
        <w:t>сервер</w:t>
      </w:r>
      <w:r w:rsidRPr="00E60079">
        <w:rPr>
          <w:lang w:val="en-US"/>
        </w:rPr>
        <w:t>.tar miku-java-7-server».</w:t>
      </w:r>
    </w:p>
    <w:p w14:paraId="5D89A077" w14:textId="47BEE3D6" w:rsidR="002F7378" w:rsidRPr="0072449C" w:rsidRDefault="0072449C" w:rsidP="000C4E41">
      <w:pPr>
        <w:pStyle w:val="af1"/>
      </w:pPr>
      <w:r>
        <w:t xml:space="preserve">Для </w:t>
      </w:r>
      <w:r w:rsidR="004A6B20">
        <w:t>развёртывания</w:t>
      </w:r>
      <w:r>
        <w:t xml:space="preserve"> были написаны файл</w:t>
      </w:r>
      <w:r w:rsidR="004A6B20">
        <w:t>ы</w:t>
      </w:r>
      <w:r>
        <w:t xml:space="preserve"> с переменными окружения</w:t>
      </w:r>
      <w:r w:rsidR="00E60079">
        <w:t xml:space="preserve"> расширения </w:t>
      </w:r>
      <w:proofErr w:type="gramStart"/>
      <w:r w:rsidR="00E60079">
        <w:t>«.</w:t>
      </w:r>
      <w:r w:rsidR="00E60079">
        <w:rPr>
          <w:lang w:val="en-US"/>
        </w:rPr>
        <w:t>env</w:t>
      </w:r>
      <w:proofErr w:type="gramEnd"/>
      <w:r w:rsidR="00E60079">
        <w:t>»</w:t>
      </w:r>
      <w:r>
        <w:t xml:space="preserve"> и «</w:t>
      </w:r>
      <w:r>
        <w:rPr>
          <w:lang w:val="en-US"/>
        </w:rPr>
        <w:t>docker</w:t>
      </w:r>
      <w:r w:rsidRPr="0072449C">
        <w:t>-</w:t>
      </w:r>
      <w:r>
        <w:rPr>
          <w:lang w:val="en-US"/>
        </w:rPr>
        <w:t>compose</w:t>
      </w:r>
      <w:r w:rsidRPr="0072449C">
        <w:t>.</w:t>
      </w:r>
      <w:proofErr w:type="spellStart"/>
      <w:r>
        <w:rPr>
          <w:lang w:val="en-US"/>
        </w:rPr>
        <w:t>yaml</w:t>
      </w:r>
      <w:proofErr w:type="spellEnd"/>
      <w:r>
        <w:t>»</w:t>
      </w:r>
      <w:r w:rsidRPr="0072449C">
        <w:t>.</w:t>
      </w:r>
    </w:p>
    <w:p w14:paraId="58424AA9" w14:textId="77777777" w:rsidR="00D626C1" w:rsidRDefault="00D626C1" w:rsidP="000C4E41">
      <w:pPr>
        <w:pStyle w:val="af1"/>
      </w:pPr>
    </w:p>
    <w:p w14:paraId="03DDEA59" w14:textId="77777777" w:rsidR="002F7378" w:rsidRDefault="002F7378"/>
    <w:p w14:paraId="73740822" w14:textId="77777777" w:rsidR="00627F32" w:rsidRDefault="00627F32">
      <w:pPr>
        <w:sectPr w:rsidR="00627F32" w:rsidSect="002F7378">
          <w:pgSz w:w="11906" w:h="16838"/>
          <w:pgMar w:top="1134" w:right="567" w:bottom="1134" w:left="1701" w:header="708" w:footer="708" w:gutter="0"/>
          <w:cols w:space="708"/>
          <w:docGrid w:linePitch="381"/>
        </w:sectPr>
      </w:pPr>
    </w:p>
    <w:p w14:paraId="4568FC35" w14:textId="77777777" w:rsidR="002F7378" w:rsidRDefault="00627F32" w:rsidP="00627F32">
      <w:pPr>
        <w:pStyle w:val="af0"/>
      </w:pPr>
      <w:bookmarkStart w:id="20" w:name="_Toc218762648"/>
      <w:r w:rsidRPr="00627F32">
        <w:t>Заключение</w:t>
      </w:r>
      <w:bookmarkEnd w:id="20"/>
    </w:p>
    <w:p w14:paraId="67A060D5" w14:textId="22BA5982" w:rsidR="00627F32" w:rsidRPr="00770DC0" w:rsidRDefault="00627F32" w:rsidP="00770DC0">
      <w:pPr>
        <w:pStyle w:val="af1"/>
      </w:pPr>
      <w:r w:rsidRPr="00770DC0">
        <w:t xml:space="preserve">В ходе работы были созданы </w:t>
      </w:r>
      <w:r w:rsidR="00EE58EF">
        <w:t>серверное и клиентское приложени</w:t>
      </w:r>
      <w:r w:rsidR="001408A1">
        <w:t xml:space="preserve">я </w:t>
      </w:r>
      <w:r w:rsidR="001408A1" w:rsidRPr="001408A1">
        <w:t xml:space="preserve">на языке высокого уровня «Java» с использованием фреймворков Spring, Spring Boot и </w:t>
      </w:r>
      <w:proofErr w:type="spellStart"/>
      <w:r w:rsidR="001408A1" w:rsidRPr="001408A1">
        <w:t>Vaadin</w:t>
      </w:r>
      <w:proofErr w:type="spellEnd"/>
      <w:r w:rsidR="001408A1">
        <w:t>.</w:t>
      </w:r>
    </w:p>
    <w:p w14:paraId="05AF6C82" w14:textId="6452DCAD" w:rsidR="00627F32" w:rsidRPr="00770DC0" w:rsidRDefault="00627F32" w:rsidP="008506CC">
      <w:pPr>
        <w:pStyle w:val="af1"/>
      </w:pPr>
      <w:r w:rsidRPr="00770DC0">
        <w:t xml:space="preserve">На этапе проектирования был проведён анализ предметной области, в ходе которого определены основные элементы системы и установлены связи между ними, после чего была </w:t>
      </w:r>
      <w:r w:rsidR="00EE58EF">
        <w:t xml:space="preserve">спроектирована база данных: </w:t>
      </w:r>
      <w:r w:rsidRPr="00770DC0">
        <w:t>создана ER-диаграмма</w:t>
      </w:r>
      <w:r w:rsidR="00EE58EF">
        <w:t xml:space="preserve"> и по ней</w:t>
      </w:r>
      <w:r w:rsidRPr="00770DC0">
        <w:t xml:space="preserve"> создана база данных «</w:t>
      </w:r>
      <w:r w:rsidR="00EE58EF">
        <w:t>А</w:t>
      </w:r>
      <w:r w:rsidR="00EE58EF" w:rsidRPr="00EE58EF">
        <w:t>ппаратно</w:t>
      </w:r>
      <w:r w:rsidR="00EE58EF">
        <w:t>е</w:t>
      </w:r>
      <w:r w:rsidR="00EE58EF" w:rsidRPr="00EE58EF">
        <w:t xml:space="preserve"> обеспечени</w:t>
      </w:r>
      <w:r w:rsidR="00EE58EF">
        <w:t>е</w:t>
      </w:r>
      <w:r w:rsidR="00EE58EF" w:rsidRPr="00EE58EF">
        <w:t xml:space="preserve"> компьютерных сетей</w:t>
      </w:r>
      <w:r w:rsidRPr="00770DC0">
        <w:t>».</w:t>
      </w:r>
    </w:p>
    <w:p w14:paraId="35E2696E" w14:textId="1447E58F" w:rsidR="002F7378" w:rsidRPr="00EE58EF" w:rsidRDefault="00627F32" w:rsidP="00770DC0">
      <w:pPr>
        <w:pStyle w:val="af1"/>
      </w:pPr>
      <w:r w:rsidRPr="00770DC0">
        <w:t>Разработан</w:t>
      </w:r>
      <w:r w:rsidR="00EE58EF">
        <w:t>н</w:t>
      </w:r>
      <w:r w:rsidRPr="00770DC0">
        <w:t>о</w:t>
      </w:r>
      <w:r w:rsidR="00EE58EF">
        <w:t>е</w:t>
      </w:r>
      <w:r w:rsidRPr="00770DC0">
        <w:t xml:space="preserve"> приложение обеспечивает пользователю базовые возможности взаимодействия с БД</w:t>
      </w:r>
      <w:r w:rsidR="001408A1">
        <w:t xml:space="preserve"> (</w:t>
      </w:r>
      <w:r w:rsidR="001408A1">
        <w:rPr>
          <w:lang w:val="en-US"/>
        </w:rPr>
        <w:t>CRUD</w:t>
      </w:r>
      <w:r w:rsidR="001408A1" w:rsidRPr="001408A1">
        <w:t>-</w:t>
      </w:r>
      <w:r w:rsidR="001408A1">
        <w:t>операции)</w:t>
      </w:r>
      <w:r w:rsidRPr="00770DC0">
        <w:t>.</w:t>
      </w:r>
    </w:p>
    <w:p w14:paraId="1BCABA71" w14:textId="205DA625" w:rsidR="00EE58EF" w:rsidRDefault="00EE58EF" w:rsidP="00770DC0">
      <w:pPr>
        <w:pStyle w:val="af1"/>
      </w:pPr>
      <w:r w:rsidRPr="00902AAB">
        <w:t xml:space="preserve">Также приложение содержит возможности базовой фильтрации и поиска выводимой информации. Средствами фреймворка </w:t>
      </w:r>
      <w:proofErr w:type="spellStart"/>
      <w:r w:rsidRPr="00902AAB">
        <w:t>Vaadin</w:t>
      </w:r>
      <w:proofErr w:type="spellEnd"/>
      <w:r w:rsidRPr="00902AAB">
        <w:t xml:space="preserve"> создан </w:t>
      </w:r>
      <w:proofErr w:type="spellStart"/>
      <w:r w:rsidRPr="00902AAB">
        <w:t>дэшборд</w:t>
      </w:r>
      <w:proofErr w:type="spellEnd"/>
      <w:r w:rsidRPr="00902AAB">
        <w:t xml:space="preserve"> по содержимому базы данных.</w:t>
      </w:r>
    </w:p>
    <w:p w14:paraId="7A4737B5" w14:textId="31C9C5CE" w:rsidR="005243DC" w:rsidRPr="005243DC" w:rsidRDefault="005243DC" w:rsidP="00770DC0">
      <w:pPr>
        <w:pStyle w:val="af1"/>
      </w:pPr>
      <w:r>
        <w:t xml:space="preserve">Средствами </w:t>
      </w:r>
      <w:r>
        <w:rPr>
          <w:lang w:val="en-US"/>
        </w:rPr>
        <w:t>Docker</w:t>
      </w:r>
      <w:r w:rsidRPr="005243DC">
        <w:t xml:space="preserve"> </w:t>
      </w:r>
      <w:r>
        <w:t>созданное приложение было упаковано для ускорения развёртывания.</w:t>
      </w:r>
    </w:p>
    <w:p w14:paraId="49F36F43" w14:textId="77777777" w:rsidR="00627F32" w:rsidRPr="00770DC0" w:rsidRDefault="00627F32" w:rsidP="00770DC0">
      <w:pPr>
        <w:pStyle w:val="af1"/>
      </w:pPr>
    </w:p>
    <w:p w14:paraId="1B003010" w14:textId="77777777" w:rsidR="002F7378" w:rsidRPr="00770DC0" w:rsidRDefault="002F7378" w:rsidP="00770DC0">
      <w:pPr>
        <w:pStyle w:val="af1"/>
      </w:pPr>
    </w:p>
    <w:p w14:paraId="71409DAB" w14:textId="77777777" w:rsidR="00627F32" w:rsidRDefault="00627F32" w:rsidP="00627F32">
      <w:pPr>
        <w:pStyle w:val="af1"/>
        <w:sectPr w:rsidR="00627F32" w:rsidSect="002F7378">
          <w:pgSz w:w="11906" w:h="16838"/>
          <w:pgMar w:top="1134" w:right="567" w:bottom="1134" w:left="1701" w:header="708" w:footer="708" w:gutter="0"/>
          <w:cols w:space="708"/>
          <w:docGrid w:linePitch="381"/>
        </w:sectPr>
      </w:pPr>
    </w:p>
    <w:p w14:paraId="56ED8A61" w14:textId="77777777" w:rsidR="00627F32" w:rsidRDefault="00627F32" w:rsidP="00627F32">
      <w:pPr>
        <w:pStyle w:val="af0"/>
      </w:pPr>
      <w:bookmarkStart w:id="21" w:name="_Toc218762649"/>
      <w:r w:rsidRPr="00627F32">
        <w:t>Список литературы</w:t>
      </w:r>
      <w:bookmarkEnd w:id="21"/>
    </w:p>
    <w:p w14:paraId="71E27C62" w14:textId="77777777" w:rsidR="00627F32" w:rsidRPr="002300F6" w:rsidRDefault="00F00878" w:rsidP="002300F6">
      <w:pPr>
        <w:pStyle w:val="a6"/>
      </w:pPr>
      <w:r w:rsidRPr="002300F6">
        <w:t xml:space="preserve">Методика и организация самостоятельной работы студентов / Е.В. Ершов, д-р техн. наук, проф.; Л.Н. Виноградова, канд. техн. наук; В.В. Селивановских, канд. техн. наук, доцент; О.Л. Селяничев, канд. техн. наук, доцент; О.В. Юдина, канд. техн. наук; И.А. Варфоломеев, канд. техн. наук; Е.В. </w:t>
      </w:r>
      <w:proofErr w:type="spellStart"/>
      <w:r w:rsidRPr="002300F6">
        <w:t>Майтама</w:t>
      </w:r>
      <w:proofErr w:type="spellEnd"/>
      <w:r w:rsidRPr="002300F6">
        <w:t xml:space="preserve">; О.С. Сальникова; Н.Е. Сивков; вед. ред. Г.В. Иванова, вед. тех. редактор М.Н. </w:t>
      </w:r>
      <w:proofErr w:type="spellStart"/>
      <w:r w:rsidRPr="002300F6">
        <w:t>Авдюхова</w:t>
      </w:r>
      <w:proofErr w:type="spellEnd"/>
      <w:r w:rsidRPr="002300F6">
        <w:t xml:space="preserve"> Е.В. – ФГБОУ ВПО «Череповецкий государственный университет» 162600 г. Череповец, пр. Луначарского, 5., 2015. – 243 c.</w:t>
      </w:r>
    </w:p>
    <w:p w14:paraId="18CAB0F1" w14:textId="17482B05" w:rsidR="00F00878" w:rsidRDefault="00102B6C" w:rsidP="002300F6">
      <w:pPr>
        <w:pStyle w:val="a6"/>
      </w:pPr>
      <w:proofErr w:type="spellStart"/>
      <w:r w:rsidRPr="00102B6C">
        <w:t>Олифер</w:t>
      </w:r>
      <w:proofErr w:type="spellEnd"/>
      <w:r w:rsidRPr="00102B6C">
        <w:t xml:space="preserve"> Виктор, </w:t>
      </w:r>
      <w:proofErr w:type="spellStart"/>
      <w:r w:rsidRPr="00102B6C">
        <w:t>Олифер</w:t>
      </w:r>
      <w:proofErr w:type="spellEnd"/>
      <w:r w:rsidRPr="00102B6C">
        <w:t xml:space="preserve"> Наталья О-54 Компьютерные сети. Принципы, технологии, протоколы: Юбилейное издание, доп. и </w:t>
      </w:r>
      <w:proofErr w:type="spellStart"/>
      <w:r w:rsidRPr="00102B6C">
        <w:t>испр</w:t>
      </w:r>
      <w:proofErr w:type="spellEnd"/>
      <w:r w:rsidRPr="00102B6C">
        <w:t>. — СПб.: Питер, 2024. — 1008 с.: ил. — (Серия «Учебник для вузов»).</w:t>
      </w:r>
    </w:p>
    <w:p w14:paraId="11E13558" w14:textId="1D76D7ED" w:rsidR="00102B6C" w:rsidRPr="002300F6" w:rsidRDefault="007F7B78" w:rsidP="002300F6">
      <w:pPr>
        <w:pStyle w:val="a6"/>
      </w:pPr>
      <w:r w:rsidRPr="007F7B78">
        <w:t>Федор</w:t>
      </w:r>
      <w:r w:rsidRPr="007F7B78">
        <w:rPr>
          <w:lang w:val="en-US"/>
        </w:rPr>
        <w:t xml:space="preserve"> </w:t>
      </w:r>
      <w:proofErr w:type="spellStart"/>
      <w:r w:rsidRPr="007F7B78">
        <w:t>Урванов</w:t>
      </w:r>
      <w:proofErr w:type="spellEnd"/>
      <w:r w:rsidRPr="00964543">
        <w:rPr>
          <w:lang w:val="en-US"/>
        </w:rPr>
        <w:t>.</w:t>
      </w:r>
      <w:r w:rsidRPr="007F7B78">
        <w:rPr>
          <w:lang w:val="en-US"/>
        </w:rPr>
        <w:t xml:space="preserve"> Spring </w:t>
      </w:r>
      <w:r w:rsidRPr="007F7B78">
        <w:t>и</w:t>
      </w:r>
      <w:r w:rsidRPr="007F7B78">
        <w:rPr>
          <w:lang w:val="en-US"/>
        </w:rPr>
        <w:t xml:space="preserve"> Spring Boot. </w:t>
      </w:r>
      <w:r w:rsidRPr="007F7B78">
        <w:t xml:space="preserve">Разработка облачных приложений на Java / Федор </w:t>
      </w:r>
      <w:proofErr w:type="spellStart"/>
      <w:r w:rsidRPr="007F7B78">
        <w:t>Урванов</w:t>
      </w:r>
      <w:proofErr w:type="spellEnd"/>
      <w:r w:rsidRPr="007F7B78">
        <w:t xml:space="preserve"> — Санкт-Петербург: БХВ, 2025 — 384 c.</w:t>
      </w:r>
    </w:p>
    <w:p w14:paraId="475230EA" w14:textId="1264E858" w:rsidR="00102B6C" w:rsidRDefault="0091630D" w:rsidP="00102B6C">
      <w:pPr>
        <w:pStyle w:val="a6"/>
      </w:pPr>
      <w:r>
        <w:t>Аппаратное и программное обеспечение сети</w:t>
      </w:r>
      <w:r w:rsidRPr="002300F6">
        <w:t xml:space="preserve"> – Электронный ресурс. – URL: </w:t>
      </w:r>
      <w:r>
        <w:t>«</w:t>
      </w:r>
      <w:r w:rsidRPr="0091630D">
        <w:t>https://studwork.ru/spravochnik/informatika/apparatnoe-i-programmnoe-obespechenie-seti</w:t>
      </w:r>
      <w:r>
        <w:t>»</w:t>
      </w:r>
      <w:r w:rsidR="00102B6C">
        <w:t xml:space="preserve"> </w:t>
      </w:r>
      <w:r w:rsidR="00102B6C" w:rsidRPr="00CC68D9">
        <w:t>(</w:t>
      </w:r>
      <w:r w:rsidR="00102B6C">
        <w:t>дата</w:t>
      </w:r>
      <w:r w:rsidR="00102B6C" w:rsidRPr="00CC68D9">
        <w:t xml:space="preserve"> </w:t>
      </w:r>
      <w:r w:rsidR="00102B6C">
        <w:t>обращения</w:t>
      </w:r>
      <w:r w:rsidR="00102B6C" w:rsidRPr="00CC68D9">
        <w:t xml:space="preserve">: </w:t>
      </w:r>
      <w:r w:rsidR="007F7B78">
        <w:t>30.12.2025</w:t>
      </w:r>
      <w:r w:rsidR="00102B6C" w:rsidRPr="00CC68D9">
        <w:t>)</w:t>
      </w:r>
      <w:r w:rsidR="00102B6C" w:rsidRPr="002300F6">
        <w:t>.</w:t>
      </w:r>
    </w:p>
    <w:p w14:paraId="6033D3CA" w14:textId="48C2B486" w:rsidR="009B41FA" w:rsidRDefault="009B41FA" w:rsidP="009B41FA">
      <w:pPr>
        <w:pStyle w:val="a6"/>
        <w:rPr>
          <w:lang w:val="en-US"/>
        </w:rPr>
      </w:pPr>
      <w:r w:rsidRPr="00A97B6E">
        <w:rPr>
          <w:lang w:val="en-US"/>
        </w:rPr>
        <w:t xml:space="preserve">Physical Components of Computer Network – </w:t>
      </w:r>
      <w:proofErr w:type="spellStart"/>
      <w:r w:rsidRPr="00A97B6E">
        <w:rPr>
          <w:lang w:val="en-US"/>
        </w:rPr>
        <w:t>GeeksforGeeks</w:t>
      </w:r>
      <w:proofErr w:type="spellEnd"/>
      <w:r w:rsidRPr="00A97B6E">
        <w:rPr>
          <w:lang w:val="en-US"/>
        </w:rPr>
        <w:t xml:space="preserve"> – </w:t>
      </w:r>
      <w:r w:rsidRPr="002300F6">
        <w:t>Электронный</w:t>
      </w:r>
      <w:r w:rsidRPr="00A97B6E">
        <w:rPr>
          <w:lang w:val="en-US"/>
        </w:rPr>
        <w:t xml:space="preserve"> </w:t>
      </w:r>
      <w:r w:rsidRPr="002300F6">
        <w:t>ресурс</w:t>
      </w:r>
      <w:r w:rsidRPr="00A97B6E">
        <w:rPr>
          <w:lang w:val="en-US"/>
        </w:rPr>
        <w:t>. – URL:</w:t>
      </w:r>
      <w:r>
        <w:rPr>
          <w:lang w:val="en-US"/>
        </w:rPr>
        <w:t xml:space="preserve"> </w:t>
      </w:r>
      <w:r w:rsidRPr="00A97B6E">
        <w:rPr>
          <w:lang w:val="en-US"/>
        </w:rPr>
        <w:t>«https://www.geeksforgeeks.org/computer-networks/</w:t>
      </w:r>
      <w:r w:rsidRPr="009B41FA">
        <w:rPr>
          <w:lang w:val="en-US"/>
        </w:rPr>
        <w:t xml:space="preserve"> </w:t>
      </w:r>
      <w:r w:rsidRPr="00A97B6E">
        <w:rPr>
          <w:lang w:val="en-US"/>
        </w:rPr>
        <w:t xml:space="preserve">physical-components-of-computer-network/» </w:t>
      </w:r>
      <w:r w:rsidRPr="00CC68D9">
        <w:rPr>
          <w:lang w:val="en-US"/>
        </w:rPr>
        <w:t>(</w:t>
      </w:r>
      <w:r>
        <w:t>дата</w:t>
      </w:r>
      <w:r w:rsidRPr="00CC68D9">
        <w:rPr>
          <w:lang w:val="en-US"/>
        </w:rPr>
        <w:t xml:space="preserve"> </w:t>
      </w:r>
      <w:r>
        <w:t>обращения</w:t>
      </w:r>
      <w:r w:rsidRPr="00CC68D9">
        <w:rPr>
          <w:lang w:val="en-US"/>
        </w:rPr>
        <w:t xml:space="preserve">: </w:t>
      </w:r>
      <w:r w:rsidRPr="009B41FA">
        <w:rPr>
          <w:lang w:val="en-US"/>
        </w:rPr>
        <w:t>30.12.2025</w:t>
      </w:r>
      <w:r w:rsidRPr="00CC68D9">
        <w:rPr>
          <w:lang w:val="en-US"/>
        </w:rPr>
        <w:t>).</w:t>
      </w:r>
    </w:p>
    <w:p w14:paraId="41F2114F" w14:textId="28408980" w:rsidR="007E5168" w:rsidRDefault="007E5168" w:rsidP="007E5168">
      <w:pPr>
        <w:pStyle w:val="a6"/>
      </w:pPr>
      <w:r>
        <w:t xml:space="preserve">Полезные аннотации для Spring Boot / </w:t>
      </w:r>
      <w:proofErr w:type="spellStart"/>
      <w:r>
        <w:t>Хабр</w:t>
      </w:r>
      <w:proofErr w:type="spellEnd"/>
      <w:r w:rsidRPr="005D7223">
        <w:t xml:space="preserve"> </w:t>
      </w:r>
      <w:r w:rsidRPr="002300F6">
        <w:t>– Электронный ресурс. – URL: «</w:t>
      </w:r>
      <w:r>
        <w:t xml:space="preserve">https://habr.com/ru/sandbox/241630/» </w:t>
      </w:r>
      <w:r w:rsidRPr="005D7223">
        <w:t>(</w:t>
      </w:r>
      <w:r>
        <w:t>дата</w:t>
      </w:r>
      <w:r w:rsidRPr="005D7223">
        <w:t xml:space="preserve"> </w:t>
      </w:r>
      <w:r>
        <w:t>обращения</w:t>
      </w:r>
      <w:r w:rsidRPr="005D7223">
        <w:t xml:space="preserve">: </w:t>
      </w:r>
      <w:r>
        <w:t>30.12.2025</w:t>
      </w:r>
      <w:r w:rsidRPr="005D7223">
        <w:t>).</w:t>
      </w:r>
    </w:p>
    <w:p w14:paraId="529CB0B4" w14:textId="6808D351" w:rsidR="009B41FA" w:rsidRPr="007E5168" w:rsidRDefault="008639E9" w:rsidP="0077534F">
      <w:pPr>
        <w:pStyle w:val="a6"/>
      </w:pPr>
      <w:r>
        <w:t>Курс Модуль 5. Spring - Лекция: Создание REST-контроллеров с аннотацией @RestController</w:t>
      </w:r>
      <w:r w:rsidRPr="008639E9">
        <w:t xml:space="preserve"> </w:t>
      </w:r>
      <w:r w:rsidRPr="002300F6">
        <w:t>– Электронный ресурс. – URL: «</w:t>
      </w:r>
      <w:r>
        <w:t>https://javarush.com/quests/lectures/ru.javarush.java.spring.lecture.level08.lecture03</w:t>
      </w:r>
      <w:r w:rsidRPr="008639E9">
        <w:t xml:space="preserve"> </w:t>
      </w:r>
      <w:r w:rsidRPr="005D7223">
        <w:t>(</w:t>
      </w:r>
      <w:r>
        <w:t>дата</w:t>
      </w:r>
      <w:r w:rsidRPr="005D7223">
        <w:t xml:space="preserve"> </w:t>
      </w:r>
      <w:r>
        <w:t>обращения</w:t>
      </w:r>
      <w:r w:rsidRPr="005D7223">
        <w:t xml:space="preserve">: </w:t>
      </w:r>
      <w:r w:rsidRPr="008639E9">
        <w:t>30.12.2025</w:t>
      </w:r>
      <w:r w:rsidRPr="005D7223">
        <w:t>).</w:t>
      </w:r>
    </w:p>
    <w:p w14:paraId="1229B779" w14:textId="77777777" w:rsidR="0099279D" w:rsidRPr="002242C1" w:rsidRDefault="0099279D" w:rsidP="0099279D">
      <w:pPr>
        <w:pStyle w:val="a6"/>
        <w:rPr>
          <w:lang w:val="en-US"/>
        </w:rPr>
      </w:pPr>
      <w:r w:rsidRPr="00CC68D9">
        <w:rPr>
          <w:lang w:val="en-US"/>
        </w:rPr>
        <w:t xml:space="preserve">Spring Data JPA - Reference Documentation – </w:t>
      </w:r>
      <w:r w:rsidRPr="002300F6">
        <w:t>Электронный</w:t>
      </w:r>
      <w:r w:rsidRPr="00CC68D9">
        <w:rPr>
          <w:lang w:val="en-US"/>
        </w:rPr>
        <w:t xml:space="preserve"> </w:t>
      </w:r>
      <w:r w:rsidRPr="002300F6">
        <w:t>ресурс</w:t>
      </w:r>
      <w:r w:rsidRPr="00CC68D9">
        <w:rPr>
          <w:lang w:val="en-US"/>
        </w:rPr>
        <w:t>. – URL:</w:t>
      </w:r>
      <w:r>
        <w:rPr>
          <w:lang w:val="en-US"/>
        </w:rPr>
        <w:t xml:space="preserve"> </w:t>
      </w:r>
      <w:r w:rsidRPr="00CC68D9">
        <w:rPr>
          <w:lang w:val="en-US"/>
        </w:rPr>
        <w:t>«https://docs.spring.io/spring-data/jpa/docs/current-SNAPSHOT/reference/html/» (</w:t>
      </w:r>
      <w:r>
        <w:t>дата</w:t>
      </w:r>
      <w:r w:rsidRPr="00CC68D9">
        <w:rPr>
          <w:lang w:val="en-US"/>
        </w:rPr>
        <w:t xml:space="preserve"> </w:t>
      </w:r>
      <w:r>
        <w:t>обращения</w:t>
      </w:r>
      <w:r w:rsidRPr="00CC68D9">
        <w:rPr>
          <w:lang w:val="en-US"/>
        </w:rPr>
        <w:t xml:space="preserve">: </w:t>
      </w:r>
      <w:r w:rsidRPr="0099279D">
        <w:rPr>
          <w:lang w:val="en-US"/>
        </w:rPr>
        <w:t>30.12.2025</w:t>
      </w:r>
      <w:r w:rsidRPr="00CC68D9">
        <w:rPr>
          <w:lang w:val="en-US"/>
        </w:rPr>
        <w:t>).</w:t>
      </w:r>
    </w:p>
    <w:p w14:paraId="672A2803" w14:textId="77777777" w:rsidR="00642A3D" w:rsidRPr="008A7757" w:rsidRDefault="00642A3D" w:rsidP="00642A3D">
      <w:pPr>
        <w:pStyle w:val="a6"/>
      </w:pPr>
      <w:r w:rsidRPr="008A7757">
        <w:t xml:space="preserve">Спецификация </w:t>
      </w:r>
      <w:r w:rsidRPr="008A7757">
        <w:rPr>
          <w:lang w:val="en-US"/>
        </w:rPr>
        <w:t>JPA</w:t>
      </w:r>
      <w:r w:rsidRPr="008A7757">
        <w:t xml:space="preserve"> </w:t>
      </w:r>
      <w:r w:rsidRPr="008A7757">
        <w:rPr>
          <w:lang w:val="en-US"/>
        </w:rPr>
        <w:t>Entity</w:t>
      </w:r>
      <w:r w:rsidRPr="008A7757">
        <w:t xml:space="preserve"> | </w:t>
      </w:r>
      <w:r w:rsidRPr="008A7757">
        <w:rPr>
          <w:lang w:val="en-US"/>
        </w:rPr>
        <w:t>Spring</w:t>
      </w:r>
      <w:r w:rsidRPr="008A7757">
        <w:t xml:space="preserve"> </w:t>
      </w:r>
      <w:r w:rsidRPr="008A7757">
        <w:rPr>
          <w:lang w:val="en-US"/>
        </w:rPr>
        <w:t>Boot</w:t>
      </w:r>
      <w:r w:rsidRPr="008A7757">
        <w:t xml:space="preserve"> </w:t>
      </w:r>
      <w:r w:rsidRPr="002300F6">
        <w:t>– Электронный ресурс. – URL:</w:t>
      </w:r>
      <w:r>
        <w:t xml:space="preserve"> «</w:t>
      </w:r>
      <w:r w:rsidRPr="008A7757">
        <w:rPr>
          <w:lang w:val="en-US"/>
        </w:rPr>
        <w:t>https</w:t>
      </w:r>
      <w:r w:rsidRPr="008A7757">
        <w:t>://</w:t>
      </w:r>
      <w:proofErr w:type="spellStart"/>
      <w:r w:rsidRPr="008A7757">
        <w:rPr>
          <w:lang w:val="en-US"/>
        </w:rPr>
        <w:t>ru</w:t>
      </w:r>
      <w:proofErr w:type="spellEnd"/>
      <w:r w:rsidRPr="008A7757">
        <w:t>.</w:t>
      </w:r>
      <w:proofErr w:type="spellStart"/>
      <w:r w:rsidRPr="008A7757">
        <w:rPr>
          <w:lang w:val="en-US"/>
        </w:rPr>
        <w:t>hexlet</w:t>
      </w:r>
      <w:proofErr w:type="spellEnd"/>
      <w:r w:rsidRPr="008A7757">
        <w:t>.</w:t>
      </w:r>
      <w:r w:rsidRPr="008A7757">
        <w:rPr>
          <w:lang w:val="en-US"/>
        </w:rPr>
        <w:t>io</w:t>
      </w:r>
      <w:r w:rsidRPr="008A7757">
        <w:t>/</w:t>
      </w:r>
      <w:r w:rsidRPr="008A7757">
        <w:rPr>
          <w:lang w:val="en-US"/>
        </w:rPr>
        <w:t>courses</w:t>
      </w:r>
      <w:r w:rsidRPr="008A7757">
        <w:t>/</w:t>
      </w:r>
      <w:r w:rsidRPr="008A7757">
        <w:rPr>
          <w:lang w:val="en-US"/>
        </w:rPr>
        <w:t>java</w:t>
      </w:r>
      <w:r w:rsidRPr="008A7757">
        <w:t>-</w:t>
      </w:r>
      <w:r w:rsidRPr="008A7757">
        <w:rPr>
          <w:lang w:val="en-US"/>
        </w:rPr>
        <w:t>spring</w:t>
      </w:r>
      <w:r w:rsidRPr="008A7757">
        <w:t>-</w:t>
      </w:r>
      <w:r w:rsidRPr="008A7757">
        <w:rPr>
          <w:lang w:val="en-US"/>
        </w:rPr>
        <w:t>boot</w:t>
      </w:r>
      <w:r w:rsidRPr="008A7757">
        <w:t>/</w:t>
      </w:r>
      <w:r w:rsidRPr="008A7757">
        <w:rPr>
          <w:lang w:val="en-US"/>
        </w:rPr>
        <w:t>lessons</w:t>
      </w:r>
      <w:r w:rsidRPr="008A7757">
        <w:t>/</w:t>
      </w:r>
      <w:proofErr w:type="spellStart"/>
      <w:r w:rsidRPr="008A7757">
        <w:rPr>
          <w:lang w:val="en-US"/>
        </w:rPr>
        <w:t>jpa</w:t>
      </w:r>
      <w:proofErr w:type="spellEnd"/>
      <w:r w:rsidRPr="008A7757">
        <w:t>-</w:t>
      </w:r>
      <w:r w:rsidRPr="008A7757">
        <w:rPr>
          <w:lang w:val="en-US"/>
        </w:rPr>
        <w:t>data</w:t>
      </w:r>
      <w:r w:rsidRPr="008A7757">
        <w:t>/</w:t>
      </w:r>
      <w:r w:rsidRPr="008A7757">
        <w:rPr>
          <w:lang w:val="en-US"/>
        </w:rPr>
        <w:t>theory</w:t>
      </w:r>
      <w:r w:rsidRPr="008A7757">
        <w:t>_</w:t>
      </w:r>
      <w:r w:rsidRPr="008A7757">
        <w:rPr>
          <w:lang w:val="en-US"/>
        </w:rPr>
        <w:t>unit</w:t>
      </w:r>
      <w:r>
        <w:t xml:space="preserve">» </w:t>
      </w:r>
      <w:r w:rsidRPr="008A7757">
        <w:t>(</w:t>
      </w:r>
      <w:r>
        <w:t>дата</w:t>
      </w:r>
      <w:r w:rsidRPr="008A7757">
        <w:t xml:space="preserve"> </w:t>
      </w:r>
      <w:r>
        <w:t>обращения</w:t>
      </w:r>
      <w:r w:rsidRPr="008A7757">
        <w:t xml:space="preserve">: </w:t>
      </w:r>
      <w:r>
        <w:t>30.12.2025</w:t>
      </w:r>
      <w:r w:rsidRPr="008A7757">
        <w:t>).</w:t>
      </w:r>
    </w:p>
    <w:p w14:paraId="183606E1" w14:textId="42EA49CA" w:rsidR="00D92B92" w:rsidRPr="00953708" w:rsidRDefault="00D92B92" w:rsidP="00D92B92">
      <w:pPr>
        <w:pStyle w:val="a6"/>
      </w:pPr>
      <w:r w:rsidRPr="00953708">
        <w:t>Внедрение зависимости</w:t>
      </w:r>
      <w:r w:rsidRPr="00D92B92">
        <w:t xml:space="preserve"> </w:t>
      </w:r>
      <w:r w:rsidRPr="00953708">
        <w:t xml:space="preserve">– </w:t>
      </w:r>
      <w:r w:rsidRPr="002300F6">
        <w:t>Электронный</w:t>
      </w:r>
      <w:r w:rsidRPr="00953708">
        <w:t xml:space="preserve"> </w:t>
      </w:r>
      <w:r w:rsidRPr="002300F6">
        <w:t>ресурс</w:t>
      </w:r>
      <w:r w:rsidRPr="00953708">
        <w:t xml:space="preserve">. – </w:t>
      </w:r>
      <w:r w:rsidRPr="00953708">
        <w:rPr>
          <w:lang w:val="en-US"/>
        </w:rPr>
        <w:t>URL</w:t>
      </w:r>
      <w:r w:rsidRPr="00953708">
        <w:t>:</w:t>
      </w:r>
      <w:r>
        <w:t xml:space="preserve"> «</w:t>
      </w:r>
      <w:r w:rsidRPr="00953708">
        <w:rPr>
          <w:lang w:val="en-US"/>
        </w:rPr>
        <w:t>https</w:t>
      </w:r>
      <w:r w:rsidRPr="00953708">
        <w:t>://</w:t>
      </w:r>
      <w:r w:rsidRPr="00D92B92">
        <w:t xml:space="preserve"> </w:t>
      </w:r>
      <w:proofErr w:type="spellStart"/>
      <w:r w:rsidRPr="00953708">
        <w:rPr>
          <w:lang w:val="en-US"/>
        </w:rPr>
        <w:t>ru</w:t>
      </w:r>
      <w:proofErr w:type="spellEnd"/>
      <w:r w:rsidRPr="00953708">
        <w:t>.</w:t>
      </w:r>
      <w:proofErr w:type="spellStart"/>
      <w:r w:rsidRPr="00953708">
        <w:rPr>
          <w:lang w:val="en-US"/>
        </w:rPr>
        <w:t>wikipedia</w:t>
      </w:r>
      <w:proofErr w:type="spellEnd"/>
      <w:r w:rsidRPr="00953708">
        <w:t>.</w:t>
      </w:r>
      <w:r w:rsidRPr="00953708">
        <w:rPr>
          <w:lang w:val="en-US"/>
        </w:rPr>
        <w:t>org</w:t>
      </w:r>
      <w:r w:rsidRPr="00953708">
        <w:t>/</w:t>
      </w:r>
      <w:r w:rsidRPr="00953708">
        <w:rPr>
          <w:lang w:val="en-US"/>
        </w:rPr>
        <w:t>wiki</w:t>
      </w:r>
      <w:r w:rsidRPr="00953708">
        <w:t>/</w:t>
      </w:r>
      <w:proofErr w:type="spellStart"/>
      <w:r w:rsidRPr="00953708">
        <w:t>Внедрение_зависимости</w:t>
      </w:r>
      <w:proofErr w:type="spellEnd"/>
      <w:r>
        <w:t>»</w:t>
      </w:r>
      <w:r w:rsidRPr="00953708">
        <w:t xml:space="preserve"> (</w:t>
      </w:r>
      <w:r>
        <w:t>дата</w:t>
      </w:r>
      <w:r w:rsidRPr="00953708">
        <w:t xml:space="preserve"> </w:t>
      </w:r>
      <w:r>
        <w:t>обращения</w:t>
      </w:r>
      <w:r w:rsidRPr="00953708">
        <w:t>:</w:t>
      </w:r>
      <w:r w:rsidRPr="00D92B92">
        <w:t xml:space="preserve"> 30.12.2025</w:t>
      </w:r>
      <w:r w:rsidRPr="00953708">
        <w:t>).</w:t>
      </w:r>
    </w:p>
    <w:p w14:paraId="12AA65C3" w14:textId="6354F41E" w:rsidR="00626EC7" w:rsidRDefault="00626EC7" w:rsidP="00626EC7">
      <w:pPr>
        <w:pStyle w:val="a6"/>
      </w:pPr>
      <w:r>
        <w:t xml:space="preserve">Современная серверная разработка на языке Java: 2. Архитектура серверного приложения / </w:t>
      </w:r>
      <w:proofErr w:type="spellStart"/>
      <w:r>
        <w:t>Хабр</w:t>
      </w:r>
      <w:proofErr w:type="spellEnd"/>
      <w:r w:rsidRPr="006F7318">
        <w:t xml:space="preserve"> </w:t>
      </w:r>
      <w:r w:rsidRPr="002300F6">
        <w:t>– Электронный ресурс. – URL: «</w:t>
      </w:r>
      <w:r>
        <w:t xml:space="preserve">https://habr.com/ru/articles/677614/» </w:t>
      </w:r>
      <w:r w:rsidRPr="005D7223">
        <w:t>(</w:t>
      </w:r>
      <w:r>
        <w:t>дата</w:t>
      </w:r>
      <w:r w:rsidRPr="005D7223">
        <w:t xml:space="preserve"> </w:t>
      </w:r>
      <w:r>
        <w:t>обращения</w:t>
      </w:r>
      <w:r w:rsidRPr="005D7223">
        <w:t xml:space="preserve">: </w:t>
      </w:r>
      <w:r w:rsidRPr="00626EC7">
        <w:t>30.12.2025</w:t>
      </w:r>
      <w:r w:rsidRPr="005D7223">
        <w:t>).</w:t>
      </w:r>
    </w:p>
    <w:p w14:paraId="0CCC0FC8" w14:textId="02A57DF7" w:rsidR="005243DC" w:rsidRPr="00837674" w:rsidRDefault="005243DC" w:rsidP="005243DC">
      <w:pPr>
        <w:pStyle w:val="a6"/>
      </w:pPr>
      <w:r w:rsidRPr="00837674">
        <w:rPr>
          <w:lang w:val="en-US"/>
        </w:rPr>
        <w:t>Build</w:t>
      </w:r>
      <w:r w:rsidRPr="00837674">
        <w:t xml:space="preserve"> </w:t>
      </w:r>
      <w:r w:rsidRPr="00837674">
        <w:rPr>
          <w:lang w:val="en-US"/>
        </w:rPr>
        <w:t>Modern</w:t>
      </w:r>
      <w:r w:rsidRPr="00837674">
        <w:t xml:space="preserve"> </w:t>
      </w:r>
      <w:r w:rsidRPr="00837674">
        <w:rPr>
          <w:lang w:val="en-US"/>
        </w:rPr>
        <w:t>Web</w:t>
      </w:r>
      <w:r w:rsidRPr="00837674">
        <w:t xml:space="preserve"> </w:t>
      </w:r>
      <w:r w:rsidRPr="00837674">
        <w:rPr>
          <w:lang w:val="en-US"/>
        </w:rPr>
        <w:t>Apps</w:t>
      </w:r>
      <w:r w:rsidRPr="00837674">
        <w:t xml:space="preserve"> </w:t>
      </w:r>
      <w:r w:rsidRPr="00837674">
        <w:rPr>
          <w:lang w:val="en-US"/>
        </w:rPr>
        <w:t>in</w:t>
      </w:r>
      <w:r w:rsidRPr="00837674">
        <w:t xml:space="preserve"> </w:t>
      </w:r>
      <w:r w:rsidRPr="00837674">
        <w:rPr>
          <w:lang w:val="en-US"/>
        </w:rPr>
        <w:t>Java</w:t>
      </w:r>
      <w:r w:rsidRPr="00837674">
        <w:t xml:space="preserve"> | </w:t>
      </w:r>
      <w:r w:rsidRPr="00837674">
        <w:rPr>
          <w:lang w:val="en-US"/>
        </w:rPr>
        <w:t>Java</w:t>
      </w:r>
      <w:r w:rsidRPr="00837674">
        <w:t xml:space="preserve"> </w:t>
      </w:r>
      <w:r w:rsidRPr="00837674">
        <w:rPr>
          <w:lang w:val="en-US"/>
        </w:rPr>
        <w:t>Web</w:t>
      </w:r>
      <w:r w:rsidRPr="00837674">
        <w:t xml:space="preserve"> </w:t>
      </w:r>
      <w:r w:rsidRPr="00837674">
        <w:rPr>
          <w:lang w:val="en-US"/>
        </w:rPr>
        <w:t>Framework</w:t>
      </w:r>
      <w:r w:rsidRPr="00837674">
        <w:t xml:space="preserve"> | </w:t>
      </w:r>
      <w:proofErr w:type="spellStart"/>
      <w:r w:rsidRPr="00837674">
        <w:rPr>
          <w:lang w:val="en-US"/>
        </w:rPr>
        <w:t>Vaadin</w:t>
      </w:r>
      <w:proofErr w:type="spellEnd"/>
      <w:r w:rsidRPr="00837674">
        <w:t xml:space="preserve"> </w:t>
      </w:r>
      <w:r w:rsidRPr="002300F6">
        <w:t>– Электронный ресурс. – URL: «</w:t>
      </w:r>
      <w:r>
        <w:t xml:space="preserve">https://vaadin.com/» </w:t>
      </w:r>
      <w:r w:rsidRPr="005D7223">
        <w:t>(</w:t>
      </w:r>
      <w:r>
        <w:t>дата</w:t>
      </w:r>
      <w:r w:rsidRPr="005D7223">
        <w:t xml:space="preserve"> </w:t>
      </w:r>
      <w:r>
        <w:t>обращения</w:t>
      </w:r>
      <w:r w:rsidRPr="005D7223">
        <w:t xml:space="preserve">: </w:t>
      </w:r>
      <w:r>
        <w:t>30.12.2025</w:t>
      </w:r>
      <w:r w:rsidRPr="005D7223">
        <w:t>).</w:t>
      </w:r>
    </w:p>
    <w:p w14:paraId="3250E405" w14:textId="0D1D884F" w:rsidR="00F00878" w:rsidRPr="00642A3D" w:rsidRDefault="00353B5A" w:rsidP="00683200">
      <w:pPr>
        <w:pStyle w:val="a6"/>
      </w:pPr>
      <w:r>
        <w:t xml:space="preserve">Фреймворк </w:t>
      </w:r>
      <w:proofErr w:type="spellStart"/>
      <w:r>
        <w:t>Vaadin</w:t>
      </w:r>
      <w:proofErr w:type="spellEnd"/>
      <w:r>
        <w:t xml:space="preserve"> </w:t>
      </w:r>
      <w:proofErr w:type="spellStart"/>
      <w:r>
        <w:t>Flow</w:t>
      </w:r>
      <w:proofErr w:type="spellEnd"/>
      <w:r>
        <w:t xml:space="preserve"> </w:t>
      </w:r>
      <w:r w:rsidRPr="002300F6">
        <w:t>– Электронный ресурс. – URL:</w:t>
      </w:r>
      <w:r>
        <w:t xml:space="preserve"> «https://www. jmix.ru/</w:t>
      </w:r>
      <w:proofErr w:type="spellStart"/>
      <w:r>
        <w:t>cuba-blog</w:t>
      </w:r>
      <w:proofErr w:type="spellEnd"/>
      <w:r>
        <w:t>/</w:t>
      </w:r>
      <w:proofErr w:type="spellStart"/>
      <w:r>
        <w:t>vaadin</w:t>
      </w:r>
      <w:proofErr w:type="spellEnd"/>
      <w:r>
        <w:t>-</w:t>
      </w:r>
      <w:proofErr w:type="spellStart"/>
      <w:r>
        <w:t>flow</w:t>
      </w:r>
      <w:proofErr w:type="spellEnd"/>
      <w:r>
        <w:t>-a-</w:t>
      </w:r>
      <w:proofErr w:type="spellStart"/>
      <w:r>
        <w:t>marvelous</w:t>
      </w:r>
      <w:proofErr w:type="spellEnd"/>
      <w:r>
        <w:t>-</w:t>
      </w:r>
      <w:proofErr w:type="spellStart"/>
      <w:r>
        <w:t>deer</w:t>
      </w:r>
      <w:proofErr w:type="spellEnd"/>
      <w:r>
        <w:t>/»</w:t>
      </w:r>
      <w:r w:rsidRPr="00353B5A">
        <w:t xml:space="preserve"> </w:t>
      </w:r>
      <w:r w:rsidRPr="005D7223">
        <w:t>(</w:t>
      </w:r>
      <w:r>
        <w:t>дата</w:t>
      </w:r>
      <w:r w:rsidRPr="005D7223">
        <w:t xml:space="preserve"> </w:t>
      </w:r>
      <w:r>
        <w:t>обращения</w:t>
      </w:r>
      <w:r w:rsidRPr="005D7223">
        <w:t xml:space="preserve">: </w:t>
      </w:r>
      <w:r>
        <w:t>30.12.2025</w:t>
      </w:r>
      <w:r w:rsidRPr="005D7223">
        <w:t>).</w:t>
      </w:r>
    </w:p>
    <w:p w14:paraId="15BE5DE2" w14:textId="0F11AE38" w:rsidR="00BE725E" w:rsidRPr="00BE725E" w:rsidRDefault="00BE725E" w:rsidP="00837674">
      <w:pPr>
        <w:pStyle w:val="a6"/>
        <w:rPr>
          <w:lang w:val="en-US"/>
        </w:rPr>
      </w:pPr>
      <w:r w:rsidRPr="00BE725E">
        <w:rPr>
          <w:lang w:val="en-US"/>
        </w:rPr>
        <w:t xml:space="preserve">Create a new </w:t>
      </w:r>
      <w:proofErr w:type="spellStart"/>
      <w:r w:rsidRPr="00BE725E">
        <w:rPr>
          <w:lang w:val="en-US"/>
        </w:rPr>
        <w:t>Vaadin</w:t>
      </w:r>
      <w:proofErr w:type="spellEnd"/>
      <w:r w:rsidRPr="00BE725E">
        <w:rPr>
          <w:lang w:val="en-US"/>
        </w:rPr>
        <w:t xml:space="preserve"> app: configure views and theme – </w:t>
      </w:r>
      <w:r w:rsidRPr="00BE725E">
        <w:t>Электронный</w:t>
      </w:r>
      <w:r w:rsidRPr="00BE725E">
        <w:rPr>
          <w:lang w:val="en-US"/>
        </w:rPr>
        <w:t xml:space="preserve"> </w:t>
      </w:r>
      <w:r w:rsidRPr="00BE725E">
        <w:t>ресурс</w:t>
      </w:r>
      <w:r w:rsidRPr="00BE725E">
        <w:rPr>
          <w:lang w:val="en-US"/>
        </w:rPr>
        <w:t>. – URL: «https://start.vaadin.com/app» (</w:t>
      </w:r>
      <w:r w:rsidRPr="00BE725E">
        <w:t>дата</w:t>
      </w:r>
      <w:r w:rsidRPr="00BE725E">
        <w:rPr>
          <w:lang w:val="en-US"/>
        </w:rPr>
        <w:t xml:space="preserve"> </w:t>
      </w:r>
      <w:r w:rsidRPr="00BE725E">
        <w:t>обращения</w:t>
      </w:r>
      <w:r w:rsidRPr="00BE725E">
        <w:rPr>
          <w:lang w:val="en-US"/>
        </w:rPr>
        <w:t>: 30.12.2025).</w:t>
      </w:r>
    </w:p>
    <w:p w14:paraId="0E6E0959" w14:textId="243F5113" w:rsidR="00837674" w:rsidRPr="003B0CA9" w:rsidRDefault="0009254C" w:rsidP="00C200FA">
      <w:pPr>
        <w:pStyle w:val="a6"/>
      </w:pPr>
      <w:r w:rsidRPr="0009254C">
        <w:t xml:space="preserve">Spring </w:t>
      </w:r>
      <w:proofErr w:type="spellStart"/>
      <w:r w:rsidRPr="0009254C">
        <w:t>Initializr</w:t>
      </w:r>
      <w:proofErr w:type="spellEnd"/>
      <w:r w:rsidRPr="0009254C">
        <w:t xml:space="preserve"> – Электронный ресурс. – URL: «https://start.spring.io/» (дата обращения: 30.12.2025).</w:t>
      </w:r>
    </w:p>
    <w:p w14:paraId="0C6E6DFB" w14:textId="77777777" w:rsidR="003B0CA9" w:rsidRPr="00953708" w:rsidRDefault="003B0CA9" w:rsidP="003B0CA9">
      <w:pPr>
        <w:pStyle w:val="a6"/>
        <w:numPr>
          <w:ilvl w:val="0"/>
          <w:numId w:val="0"/>
        </w:numPr>
        <w:ind w:firstLine="425"/>
      </w:pPr>
    </w:p>
    <w:p w14:paraId="531EC522" w14:textId="77777777" w:rsidR="00627F32" w:rsidRPr="00953708" w:rsidRDefault="00627F32" w:rsidP="00627F32">
      <w:pPr>
        <w:pStyle w:val="af1"/>
      </w:pPr>
    </w:p>
    <w:p w14:paraId="5E7D7FF8" w14:textId="77777777" w:rsidR="00627F32" w:rsidRPr="00953708" w:rsidRDefault="00627F32" w:rsidP="00627F32">
      <w:pPr>
        <w:pStyle w:val="af1"/>
        <w:sectPr w:rsidR="00627F32" w:rsidRPr="00953708" w:rsidSect="002F7378">
          <w:pgSz w:w="11906" w:h="16838"/>
          <w:pgMar w:top="1134" w:right="567" w:bottom="1134" w:left="1701" w:header="708" w:footer="708" w:gutter="0"/>
          <w:cols w:space="708"/>
          <w:docGrid w:linePitch="381"/>
        </w:sectPr>
      </w:pPr>
    </w:p>
    <w:p w14:paraId="0FA32609" w14:textId="40AD33D2" w:rsidR="00627F32" w:rsidRPr="00953708" w:rsidRDefault="00A31541" w:rsidP="00A31541">
      <w:pPr>
        <w:pStyle w:val="a0"/>
      </w:pPr>
      <w:bookmarkStart w:id="22" w:name="_Toc218762650"/>
      <w:r>
        <w:rPr>
          <w:lang w:val="ru-RU"/>
        </w:rPr>
        <w:t>Техническое задание</w:t>
      </w:r>
      <w:bookmarkEnd w:id="22"/>
    </w:p>
    <w:p w14:paraId="00F6F20D" w14:textId="77777777" w:rsidR="00030F1E" w:rsidRPr="00421220" w:rsidRDefault="00030F1E" w:rsidP="0003263C">
      <w:pPr>
        <w:pStyle w:val="af1"/>
        <w:spacing w:line="240" w:lineRule="auto"/>
        <w:ind w:firstLine="0"/>
        <w:jc w:val="center"/>
      </w:pPr>
      <w:r w:rsidRPr="00421220">
        <w:t>МИНОБРНАУКИ РОССИИ</w:t>
      </w:r>
    </w:p>
    <w:p w14:paraId="1CB09AD7" w14:textId="77777777" w:rsidR="00030F1E" w:rsidRPr="00421220" w:rsidRDefault="00030F1E" w:rsidP="0003263C">
      <w:pPr>
        <w:pStyle w:val="af1"/>
        <w:spacing w:line="240" w:lineRule="auto"/>
        <w:ind w:firstLine="0"/>
        <w:jc w:val="center"/>
      </w:pPr>
      <w:r w:rsidRPr="00421220">
        <w:t>Федеральное государственное бюджетное</w:t>
      </w:r>
    </w:p>
    <w:p w14:paraId="3E30F3D6" w14:textId="77777777" w:rsidR="00030F1E" w:rsidRPr="00421220" w:rsidRDefault="00030F1E" w:rsidP="0003263C">
      <w:pPr>
        <w:pStyle w:val="af1"/>
        <w:spacing w:line="240" w:lineRule="auto"/>
        <w:ind w:firstLine="0"/>
        <w:jc w:val="center"/>
      </w:pPr>
      <w:r w:rsidRPr="00421220">
        <w:t>образовательное учреждение высшего образования</w:t>
      </w:r>
    </w:p>
    <w:p w14:paraId="770733E4" w14:textId="77777777" w:rsidR="00030F1E" w:rsidRDefault="00030F1E" w:rsidP="0003263C">
      <w:pPr>
        <w:pStyle w:val="af1"/>
        <w:spacing w:line="240" w:lineRule="auto"/>
        <w:ind w:firstLine="0"/>
        <w:jc w:val="center"/>
      </w:pPr>
      <w:r w:rsidRPr="00421220">
        <w:t>«ЧЕРЕПОВЕЦКИЙ ГОСУДАРСТВЕННЫЙ УНИВЕРСИТЕТ»</w:t>
      </w:r>
    </w:p>
    <w:p w14:paraId="6A5E9D93" w14:textId="77777777" w:rsidR="00030F1E" w:rsidRPr="00F72554" w:rsidRDefault="00030F1E" w:rsidP="00F72554">
      <w:pPr>
        <w:pStyle w:val="af1"/>
      </w:pPr>
    </w:p>
    <w:tbl>
      <w:tblPr>
        <w:tblStyle w:val="aff4"/>
        <w:tblW w:w="0" w:type="auto"/>
        <w:tblLook w:val="04A0" w:firstRow="1" w:lastRow="0" w:firstColumn="1" w:lastColumn="0" w:noHBand="0" w:noVBand="1"/>
      </w:tblPr>
      <w:tblGrid>
        <w:gridCol w:w="9628"/>
      </w:tblGrid>
      <w:tr w:rsidR="00030F1E" w:rsidRPr="00AD31B3" w14:paraId="268510BF" w14:textId="77777777" w:rsidTr="0007357F">
        <w:tc>
          <w:tcPr>
            <w:tcW w:w="962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ACFF209" w14:textId="77777777" w:rsidR="00030F1E" w:rsidRPr="00AD31B3" w:rsidRDefault="00030F1E" w:rsidP="002B3DF1">
            <w:pPr>
              <w:pStyle w:val="af1"/>
              <w:ind w:firstLine="0"/>
              <w:jc w:val="center"/>
              <w:rPr>
                <w:i/>
                <w:color w:val="auto"/>
                <w:sz w:val="28"/>
                <w:szCs w:val="28"/>
                <w:vertAlign w:val="superscript"/>
              </w:rPr>
            </w:pPr>
            <w:r w:rsidRPr="00AD31B3">
              <w:rPr>
                <w:sz w:val="28"/>
                <w:szCs w:val="28"/>
              </w:rPr>
              <w:t>Институт информационных технологий</w:t>
            </w:r>
          </w:p>
        </w:tc>
      </w:tr>
      <w:tr w:rsidR="00030F1E" w:rsidRPr="00AD31B3" w14:paraId="0B57D3E7" w14:textId="77777777" w:rsidTr="0007357F">
        <w:tc>
          <w:tcPr>
            <w:tcW w:w="962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9E0422E" w14:textId="77777777" w:rsidR="00030F1E" w:rsidRPr="00AD31B3" w:rsidRDefault="00030F1E" w:rsidP="002B3DF1">
            <w:pPr>
              <w:pStyle w:val="af1"/>
              <w:spacing w:line="360" w:lineRule="auto"/>
              <w:ind w:firstLine="0"/>
              <w:jc w:val="center"/>
              <w:rPr>
                <w:sz w:val="24"/>
                <w:szCs w:val="24"/>
              </w:rPr>
            </w:pPr>
            <w:r w:rsidRPr="00AD31B3">
              <w:rPr>
                <w:sz w:val="24"/>
                <w:szCs w:val="24"/>
              </w:rPr>
              <w:t>наименование института (факультета)</w:t>
            </w:r>
          </w:p>
        </w:tc>
      </w:tr>
      <w:tr w:rsidR="00030F1E" w:rsidRPr="00AD31B3" w14:paraId="2D8C86AD" w14:textId="77777777" w:rsidTr="0007357F">
        <w:tc>
          <w:tcPr>
            <w:tcW w:w="962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368FBB1" w14:textId="77777777" w:rsidR="00030F1E" w:rsidRPr="00AD31B3" w:rsidRDefault="00030F1E" w:rsidP="002B3DF1">
            <w:pPr>
              <w:pStyle w:val="af1"/>
              <w:ind w:firstLine="0"/>
              <w:jc w:val="center"/>
              <w:rPr>
                <w:iCs/>
                <w:color w:val="000000"/>
                <w:sz w:val="28"/>
                <w:szCs w:val="28"/>
              </w:rPr>
            </w:pPr>
            <w:r w:rsidRPr="00AD31B3">
              <w:rPr>
                <w:sz w:val="28"/>
                <w:szCs w:val="28"/>
              </w:rPr>
              <w:t>Математическое и программное обеспечение ЭВМ</w:t>
            </w:r>
          </w:p>
        </w:tc>
      </w:tr>
      <w:tr w:rsidR="00030F1E" w:rsidRPr="00AD31B3" w14:paraId="31A5C67F" w14:textId="77777777" w:rsidTr="00030F1E">
        <w:tc>
          <w:tcPr>
            <w:tcW w:w="962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317585E" w14:textId="77777777" w:rsidR="00030F1E" w:rsidRPr="00AD31B3" w:rsidRDefault="00030F1E" w:rsidP="002B3DF1">
            <w:pPr>
              <w:pStyle w:val="af1"/>
              <w:spacing w:line="360" w:lineRule="auto"/>
              <w:ind w:firstLine="0"/>
              <w:jc w:val="center"/>
              <w:rPr>
                <w:color w:val="auto"/>
                <w:sz w:val="24"/>
                <w:szCs w:val="24"/>
              </w:rPr>
            </w:pPr>
            <w:r w:rsidRPr="00AD31B3">
              <w:rPr>
                <w:sz w:val="24"/>
                <w:szCs w:val="24"/>
              </w:rPr>
              <w:t>наименование кафедры</w:t>
            </w:r>
          </w:p>
        </w:tc>
      </w:tr>
      <w:tr w:rsidR="00030F1E" w:rsidRPr="00AD31B3" w14:paraId="472DAD65" w14:textId="77777777" w:rsidTr="00030F1E">
        <w:tc>
          <w:tcPr>
            <w:tcW w:w="962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FBCC065" w14:textId="6C771993" w:rsidR="00030F1E" w:rsidRPr="00AD31B3" w:rsidRDefault="00AD31B3" w:rsidP="002B3DF1">
            <w:pPr>
              <w:pStyle w:val="af1"/>
              <w:ind w:firstLine="0"/>
              <w:jc w:val="center"/>
              <w:rPr>
                <w:color w:val="000000"/>
                <w:sz w:val="28"/>
                <w:szCs w:val="28"/>
              </w:rPr>
            </w:pPr>
            <w:r w:rsidRPr="00AD31B3">
              <w:rPr>
                <w:sz w:val="28"/>
                <w:szCs w:val="28"/>
              </w:rPr>
              <w:t>Java-программирование</w:t>
            </w:r>
          </w:p>
        </w:tc>
      </w:tr>
      <w:tr w:rsidR="00030F1E" w:rsidRPr="00AD31B3" w14:paraId="4AD66DBE" w14:textId="77777777" w:rsidTr="00030F1E">
        <w:tc>
          <w:tcPr>
            <w:tcW w:w="962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E61D934" w14:textId="77777777" w:rsidR="00030F1E" w:rsidRPr="00AD31B3" w:rsidRDefault="00030F1E" w:rsidP="002B3DF1">
            <w:pPr>
              <w:pStyle w:val="af1"/>
              <w:spacing w:line="360" w:lineRule="auto"/>
              <w:ind w:firstLine="0"/>
              <w:jc w:val="center"/>
              <w:rPr>
                <w:color w:val="000000"/>
                <w:sz w:val="24"/>
                <w:szCs w:val="24"/>
              </w:rPr>
            </w:pPr>
            <w:r w:rsidRPr="00AD31B3">
              <w:rPr>
                <w:sz w:val="24"/>
                <w:szCs w:val="24"/>
              </w:rPr>
              <w:t>наименование дисциплины в соответствии с учебным планом</w:t>
            </w:r>
          </w:p>
        </w:tc>
      </w:tr>
    </w:tbl>
    <w:p w14:paraId="1F3CE14D" w14:textId="77777777" w:rsidR="00030F1E" w:rsidRPr="00AD31B3" w:rsidRDefault="00030F1E" w:rsidP="0003263C">
      <w:pPr>
        <w:pStyle w:val="af1"/>
      </w:pPr>
    </w:p>
    <w:p w14:paraId="7D9C0130" w14:textId="77777777" w:rsidR="00030F1E" w:rsidRPr="00AD31B3" w:rsidRDefault="00030F1E" w:rsidP="0003263C">
      <w:pPr>
        <w:pStyle w:val="af1"/>
        <w:spacing w:line="240" w:lineRule="auto"/>
        <w:jc w:val="right"/>
      </w:pPr>
      <w:r w:rsidRPr="00AD31B3">
        <w:t>УТВЕРЖДАЮ</w:t>
      </w:r>
    </w:p>
    <w:p w14:paraId="64E693CF" w14:textId="77777777" w:rsidR="00030F1E" w:rsidRPr="00AD31B3" w:rsidRDefault="00030F1E" w:rsidP="0003263C">
      <w:pPr>
        <w:pStyle w:val="af1"/>
        <w:spacing w:line="240" w:lineRule="auto"/>
        <w:jc w:val="right"/>
      </w:pPr>
      <w:r w:rsidRPr="00AD31B3">
        <w:t>Зав. кафедрой МПО ЭВМ,</w:t>
      </w:r>
    </w:p>
    <w:p w14:paraId="7CC15253" w14:textId="77777777" w:rsidR="00030F1E" w:rsidRPr="00AD31B3" w:rsidRDefault="00030F1E" w:rsidP="0003263C">
      <w:pPr>
        <w:pStyle w:val="af1"/>
        <w:spacing w:line="240" w:lineRule="auto"/>
        <w:jc w:val="right"/>
      </w:pPr>
      <w:r w:rsidRPr="00AD31B3">
        <w:t>д.т.н., профессор __________ Ершов Е.В.</w:t>
      </w:r>
    </w:p>
    <w:p w14:paraId="1F802A19" w14:textId="1F82AE5B" w:rsidR="00030F1E" w:rsidRPr="00AD31B3" w:rsidRDefault="00030F1E" w:rsidP="0003263C">
      <w:pPr>
        <w:pStyle w:val="af1"/>
        <w:spacing w:line="240" w:lineRule="auto"/>
        <w:jc w:val="right"/>
      </w:pPr>
      <w:r w:rsidRPr="00AD31B3">
        <w:t>«___» _____________ 20</w:t>
      </w:r>
      <w:r w:rsidR="00EE1EE2" w:rsidRPr="00AD31B3">
        <w:t>26</w:t>
      </w:r>
      <w:r w:rsidRPr="00AD31B3">
        <w:t xml:space="preserve"> г.</w:t>
      </w:r>
    </w:p>
    <w:p w14:paraId="5B1ADDA6" w14:textId="77777777" w:rsidR="00EE1EE2" w:rsidRPr="00AD31B3" w:rsidRDefault="00EE1EE2" w:rsidP="0003263C">
      <w:pPr>
        <w:pStyle w:val="af1"/>
      </w:pPr>
    </w:p>
    <w:tbl>
      <w:tblPr>
        <w:tblStyle w:val="aff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62"/>
        <w:gridCol w:w="436"/>
        <w:gridCol w:w="4230"/>
      </w:tblGrid>
      <w:tr w:rsidR="00EE1EE2" w:rsidRPr="00AD31B3" w14:paraId="7F3E2FD0" w14:textId="77777777" w:rsidTr="00917A1B">
        <w:tc>
          <w:tcPr>
            <w:tcW w:w="9628" w:type="dxa"/>
            <w:gridSpan w:val="3"/>
          </w:tcPr>
          <w:p w14:paraId="0C53A06D" w14:textId="01F27F6C" w:rsidR="00EE1EE2" w:rsidRPr="00AD31B3" w:rsidRDefault="00AD31B3" w:rsidP="00917A1B">
            <w:pPr>
              <w:pStyle w:val="af1"/>
              <w:ind w:firstLine="0"/>
              <w:jc w:val="center"/>
              <w:rPr>
                <w:rFonts w:cs="Times New Roman"/>
                <w:sz w:val="28"/>
                <w:szCs w:val="28"/>
              </w:rPr>
            </w:pPr>
            <w:r w:rsidRPr="00AD31B3">
              <w:rPr>
                <w:rFonts w:cs="Times New Roman"/>
                <w:sz w:val="28"/>
                <w:szCs w:val="28"/>
              </w:rPr>
              <w:t>ПРОГРАММИРОВАНИЕ НА ЯЗЫКЕ JAVA</w:t>
            </w:r>
          </w:p>
        </w:tc>
      </w:tr>
      <w:tr w:rsidR="00EE1EE2" w:rsidRPr="00AD31B3" w14:paraId="6AE40DF3" w14:textId="77777777" w:rsidTr="00917A1B">
        <w:tc>
          <w:tcPr>
            <w:tcW w:w="9628" w:type="dxa"/>
            <w:gridSpan w:val="3"/>
          </w:tcPr>
          <w:p w14:paraId="0FBD43F0" w14:textId="77777777" w:rsidR="00EE1EE2" w:rsidRPr="00AD31B3" w:rsidRDefault="00EE1EE2" w:rsidP="00917A1B">
            <w:pPr>
              <w:pStyle w:val="af1"/>
              <w:ind w:firstLine="0"/>
              <w:jc w:val="center"/>
              <w:rPr>
                <w:rFonts w:cs="Times New Roman"/>
                <w:sz w:val="28"/>
                <w:szCs w:val="28"/>
              </w:rPr>
            </w:pPr>
          </w:p>
        </w:tc>
      </w:tr>
      <w:tr w:rsidR="00EE1EE2" w:rsidRPr="00AD31B3" w14:paraId="4D063392" w14:textId="77777777" w:rsidTr="00917A1B">
        <w:tc>
          <w:tcPr>
            <w:tcW w:w="9628" w:type="dxa"/>
            <w:gridSpan w:val="3"/>
          </w:tcPr>
          <w:p w14:paraId="49F81338" w14:textId="772325EA" w:rsidR="00EE1EE2" w:rsidRPr="00AD31B3" w:rsidRDefault="00EE1EE2" w:rsidP="00917A1B">
            <w:pPr>
              <w:pStyle w:val="af1"/>
              <w:ind w:firstLine="0"/>
              <w:jc w:val="center"/>
              <w:rPr>
                <w:rFonts w:cs="Times New Roman"/>
                <w:sz w:val="28"/>
                <w:szCs w:val="28"/>
              </w:rPr>
            </w:pPr>
            <w:r w:rsidRPr="00AD31B3">
              <w:rPr>
                <w:rFonts w:cs="Times New Roman"/>
                <w:sz w:val="28"/>
                <w:szCs w:val="28"/>
              </w:rPr>
              <w:t>Техническое задание на курсов</w:t>
            </w:r>
            <w:r w:rsidR="00AD31B3">
              <w:rPr>
                <w:rFonts w:cs="Times New Roman"/>
                <w:sz w:val="28"/>
                <w:szCs w:val="28"/>
              </w:rPr>
              <w:t>ую работу</w:t>
            </w:r>
          </w:p>
        </w:tc>
      </w:tr>
      <w:tr w:rsidR="00917A1B" w:rsidRPr="00AD31B3" w14:paraId="36FBDCC9" w14:textId="77777777" w:rsidTr="00917A1B">
        <w:tc>
          <w:tcPr>
            <w:tcW w:w="4962" w:type="dxa"/>
          </w:tcPr>
          <w:p w14:paraId="1FC6D3F0" w14:textId="78261AD2" w:rsidR="00917A1B" w:rsidRPr="00373DF6" w:rsidRDefault="00917A1B" w:rsidP="00917A1B">
            <w:pPr>
              <w:pStyle w:val="af1"/>
              <w:ind w:firstLine="0"/>
              <w:jc w:val="right"/>
              <w:rPr>
                <w:rFonts w:cs="Times New Roman"/>
                <w:sz w:val="28"/>
                <w:szCs w:val="28"/>
              </w:rPr>
            </w:pPr>
            <w:r w:rsidRPr="00373DF6">
              <w:rPr>
                <w:rFonts w:cs="Times New Roman"/>
                <w:sz w:val="28"/>
                <w:szCs w:val="28"/>
              </w:rPr>
              <w:t>Листов</w:t>
            </w:r>
          </w:p>
        </w:tc>
        <w:tc>
          <w:tcPr>
            <w:tcW w:w="436" w:type="dxa"/>
            <w:tcBorders>
              <w:bottom w:val="single" w:sz="4" w:space="0" w:color="auto"/>
            </w:tcBorders>
          </w:tcPr>
          <w:p w14:paraId="29BD6A8B" w14:textId="7FD45A15" w:rsidR="00917A1B" w:rsidRPr="00373DF6" w:rsidRDefault="00373DF6" w:rsidP="00917A1B">
            <w:pPr>
              <w:pStyle w:val="af1"/>
              <w:ind w:firstLine="0"/>
              <w:jc w:val="center"/>
              <w:rPr>
                <w:rFonts w:cs="Times New Roman"/>
                <w:sz w:val="28"/>
                <w:szCs w:val="28"/>
              </w:rPr>
            </w:pPr>
            <w:r w:rsidRPr="00373DF6">
              <w:rPr>
                <w:rFonts w:cs="Times New Roman"/>
                <w:sz w:val="28"/>
                <w:szCs w:val="28"/>
              </w:rPr>
              <w:t>6</w:t>
            </w:r>
          </w:p>
        </w:tc>
        <w:tc>
          <w:tcPr>
            <w:tcW w:w="4230" w:type="dxa"/>
          </w:tcPr>
          <w:p w14:paraId="01F534EB" w14:textId="76E73AC7" w:rsidR="00917A1B" w:rsidRPr="00373DF6" w:rsidRDefault="00917A1B" w:rsidP="00917A1B">
            <w:pPr>
              <w:pStyle w:val="af1"/>
              <w:ind w:firstLine="0"/>
              <w:jc w:val="center"/>
              <w:rPr>
                <w:rFonts w:cs="Times New Roman"/>
                <w:sz w:val="28"/>
                <w:szCs w:val="28"/>
              </w:rPr>
            </w:pPr>
          </w:p>
        </w:tc>
      </w:tr>
    </w:tbl>
    <w:p w14:paraId="003F4F6F" w14:textId="77777777" w:rsidR="00030F1E" w:rsidRPr="00AD31B3" w:rsidRDefault="00030F1E" w:rsidP="001924D9">
      <w:pPr>
        <w:pStyle w:val="af1"/>
      </w:pPr>
    </w:p>
    <w:p w14:paraId="17D6F7DE" w14:textId="77777777" w:rsidR="00030F1E" w:rsidRPr="00AD31B3" w:rsidRDefault="00030F1E" w:rsidP="001924D9">
      <w:pPr>
        <w:pStyle w:val="af1"/>
      </w:pPr>
    </w:p>
    <w:tbl>
      <w:tblPr>
        <w:tblStyle w:val="aff4"/>
        <w:tblW w:w="4676" w:type="dxa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01"/>
        <w:gridCol w:w="2975"/>
      </w:tblGrid>
      <w:tr w:rsidR="00030F1E" w:rsidRPr="00AD31B3" w14:paraId="41FFF100" w14:textId="77777777" w:rsidTr="00985806">
        <w:trPr>
          <w:jc w:val="right"/>
        </w:trPr>
        <w:tc>
          <w:tcPr>
            <w:tcW w:w="1701" w:type="dxa"/>
            <w:hideMark/>
          </w:tcPr>
          <w:p w14:paraId="2CEFCF60" w14:textId="77777777" w:rsidR="00030F1E" w:rsidRPr="00AD31B3" w:rsidRDefault="00030F1E" w:rsidP="00EC36B7">
            <w:pPr>
              <w:pStyle w:val="af1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AD31B3">
              <w:rPr>
                <w:sz w:val="24"/>
                <w:szCs w:val="24"/>
              </w:rPr>
              <w:t>Руководитель</w:t>
            </w:r>
          </w:p>
        </w:tc>
        <w:tc>
          <w:tcPr>
            <w:tcW w:w="2975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06F361EA" w14:textId="5A7A7FA6" w:rsidR="00030F1E" w:rsidRPr="00AD31B3" w:rsidRDefault="00EC36B7" w:rsidP="00EC36B7">
            <w:pPr>
              <w:pStyle w:val="af1"/>
              <w:ind w:firstLine="0"/>
              <w:jc w:val="center"/>
              <w:rPr>
                <w:sz w:val="28"/>
                <w:szCs w:val="28"/>
                <w:lang w:val="en-US"/>
              </w:rPr>
            </w:pPr>
            <w:proofErr w:type="spellStart"/>
            <w:r w:rsidRPr="00AD31B3">
              <w:rPr>
                <w:sz w:val="28"/>
                <w:szCs w:val="28"/>
                <w:lang w:val="en-US"/>
              </w:rPr>
              <w:t>Пышницкий</w:t>
            </w:r>
            <w:proofErr w:type="spellEnd"/>
            <w:r w:rsidRPr="00AD31B3">
              <w:rPr>
                <w:sz w:val="28"/>
                <w:szCs w:val="28"/>
                <w:lang w:val="en-US"/>
              </w:rPr>
              <w:t xml:space="preserve"> К.М.</w:t>
            </w:r>
          </w:p>
        </w:tc>
      </w:tr>
      <w:tr w:rsidR="00030F1E" w:rsidRPr="00AD31B3" w14:paraId="54F5366A" w14:textId="77777777" w:rsidTr="00985806">
        <w:trPr>
          <w:jc w:val="right"/>
        </w:trPr>
        <w:tc>
          <w:tcPr>
            <w:tcW w:w="1701" w:type="dxa"/>
          </w:tcPr>
          <w:p w14:paraId="12CD602C" w14:textId="77777777" w:rsidR="00030F1E" w:rsidRPr="00AD31B3" w:rsidRDefault="00030F1E" w:rsidP="00EC36B7">
            <w:pPr>
              <w:pStyle w:val="af1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2975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6BEF4349" w14:textId="77777777" w:rsidR="00030F1E" w:rsidRPr="00AD31B3" w:rsidRDefault="00030F1E" w:rsidP="00EC36B7">
            <w:pPr>
              <w:pStyle w:val="af1"/>
              <w:ind w:firstLine="0"/>
              <w:jc w:val="center"/>
              <w:rPr>
                <w:sz w:val="20"/>
                <w:szCs w:val="20"/>
                <w:lang w:val="en-US"/>
              </w:rPr>
            </w:pPr>
            <w:r w:rsidRPr="00AD31B3">
              <w:rPr>
                <w:sz w:val="20"/>
                <w:szCs w:val="20"/>
              </w:rPr>
              <w:t>Ф.И.О</w:t>
            </w:r>
            <w:r w:rsidRPr="00AD31B3">
              <w:rPr>
                <w:sz w:val="20"/>
                <w:szCs w:val="20"/>
                <w:lang w:val="en-US"/>
              </w:rPr>
              <w:t xml:space="preserve"> </w:t>
            </w:r>
            <w:r w:rsidRPr="00AD31B3">
              <w:rPr>
                <w:sz w:val="20"/>
                <w:szCs w:val="20"/>
              </w:rPr>
              <w:t>преподавателя</w:t>
            </w:r>
          </w:p>
        </w:tc>
      </w:tr>
      <w:tr w:rsidR="00030F1E" w:rsidRPr="00AD31B3" w14:paraId="6E9ECB5F" w14:textId="77777777" w:rsidTr="00985806">
        <w:trPr>
          <w:jc w:val="right"/>
        </w:trPr>
        <w:tc>
          <w:tcPr>
            <w:tcW w:w="1701" w:type="dxa"/>
            <w:hideMark/>
          </w:tcPr>
          <w:p w14:paraId="5E3553C0" w14:textId="77777777" w:rsidR="00030F1E" w:rsidRPr="00AD31B3" w:rsidRDefault="00030F1E" w:rsidP="00EC36B7">
            <w:pPr>
              <w:pStyle w:val="af1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AD31B3">
              <w:rPr>
                <w:sz w:val="24"/>
                <w:szCs w:val="24"/>
              </w:rPr>
              <w:t>Исполнитель</w:t>
            </w:r>
          </w:p>
        </w:tc>
        <w:tc>
          <w:tcPr>
            <w:tcW w:w="2975" w:type="dxa"/>
          </w:tcPr>
          <w:p w14:paraId="3EDAE563" w14:textId="77777777" w:rsidR="00030F1E" w:rsidRPr="00AD31B3" w:rsidRDefault="00030F1E" w:rsidP="00EC36B7">
            <w:pPr>
              <w:pStyle w:val="af1"/>
              <w:ind w:firstLine="0"/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030F1E" w:rsidRPr="00AD31B3" w14:paraId="6170F5A1" w14:textId="77777777" w:rsidTr="00985806">
        <w:trPr>
          <w:jc w:val="right"/>
        </w:trPr>
        <w:tc>
          <w:tcPr>
            <w:tcW w:w="1701" w:type="dxa"/>
            <w:hideMark/>
          </w:tcPr>
          <w:p w14:paraId="5CECF57E" w14:textId="77777777" w:rsidR="00030F1E" w:rsidRPr="00AD31B3" w:rsidRDefault="00030F1E" w:rsidP="00EC36B7">
            <w:pPr>
              <w:pStyle w:val="af1"/>
              <w:ind w:firstLine="0"/>
              <w:jc w:val="right"/>
              <w:rPr>
                <w:sz w:val="24"/>
                <w:szCs w:val="24"/>
                <w:lang w:val="en-US"/>
              </w:rPr>
            </w:pPr>
            <w:r w:rsidRPr="00AD31B3">
              <w:rPr>
                <w:sz w:val="24"/>
                <w:szCs w:val="24"/>
              </w:rPr>
              <w:t>студент</w:t>
            </w:r>
          </w:p>
        </w:tc>
        <w:tc>
          <w:tcPr>
            <w:tcW w:w="2975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0992D7E4" w14:textId="412C470F" w:rsidR="00030F1E" w:rsidRPr="00AD31B3" w:rsidRDefault="00EC36B7" w:rsidP="00EC36B7">
            <w:pPr>
              <w:pStyle w:val="af1"/>
              <w:ind w:firstLine="0"/>
              <w:jc w:val="center"/>
              <w:rPr>
                <w:sz w:val="28"/>
                <w:szCs w:val="28"/>
              </w:rPr>
            </w:pPr>
            <w:r w:rsidRPr="00AD31B3">
              <w:rPr>
                <w:sz w:val="28"/>
                <w:szCs w:val="28"/>
              </w:rPr>
              <w:t>1ПИб-02-1оп-22</w:t>
            </w:r>
          </w:p>
        </w:tc>
      </w:tr>
      <w:tr w:rsidR="00030F1E" w:rsidRPr="00AD31B3" w14:paraId="01D5B031" w14:textId="77777777" w:rsidTr="00985806">
        <w:trPr>
          <w:jc w:val="right"/>
        </w:trPr>
        <w:tc>
          <w:tcPr>
            <w:tcW w:w="1701" w:type="dxa"/>
          </w:tcPr>
          <w:p w14:paraId="458C1D58" w14:textId="77777777" w:rsidR="00030F1E" w:rsidRPr="00AD31B3" w:rsidRDefault="00030F1E" w:rsidP="00EC36B7">
            <w:pPr>
              <w:pStyle w:val="af1"/>
              <w:ind w:firstLine="0"/>
              <w:jc w:val="left"/>
              <w:rPr>
                <w:sz w:val="24"/>
                <w:szCs w:val="24"/>
                <w:lang w:val="en-US"/>
              </w:rPr>
            </w:pPr>
          </w:p>
        </w:tc>
        <w:tc>
          <w:tcPr>
            <w:tcW w:w="2975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B4E9C7A" w14:textId="77777777" w:rsidR="00030F1E" w:rsidRPr="00AD31B3" w:rsidRDefault="00030F1E" w:rsidP="00EC36B7">
            <w:pPr>
              <w:pStyle w:val="af1"/>
              <w:ind w:firstLine="0"/>
              <w:jc w:val="center"/>
              <w:rPr>
                <w:sz w:val="20"/>
                <w:szCs w:val="20"/>
                <w:lang w:val="en-US"/>
              </w:rPr>
            </w:pPr>
            <w:r w:rsidRPr="00AD31B3">
              <w:rPr>
                <w:sz w:val="20"/>
                <w:szCs w:val="20"/>
              </w:rPr>
              <w:t>группа</w:t>
            </w:r>
          </w:p>
        </w:tc>
      </w:tr>
      <w:tr w:rsidR="00030F1E" w:rsidRPr="00AD31B3" w14:paraId="18F8104D" w14:textId="77777777" w:rsidTr="00985806">
        <w:trPr>
          <w:jc w:val="right"/>
        </w:trPr>
        <w:tc>
          <w:tcPr>
            <w:tcW w:w="1701" w:type="dxa"/>
          </w:tcPr>
          <w:p w14:paraId="7DD5004B" w14:textId="77777777" w:rsidR="00030F1E" w:rsidRPr="00AD31B3" w:rsidRDefault="00030F1E" w:rsidP="00EC36B7">
            <w:pPr>
              <w:pStyle w:val="af1"/>
              <w:ind w:firstLine="0"/>
              <w:jc w:val="left"/>
              <w:rPr>
                <w:sz w:val="24"/>
                <w:szCs w:val="24"/>
                <w:lang w:val="en-US"/>
              </w:rPr>
            </w:pPr>
          </w:p>
        </w:tc>
        <w:tc>
          <w:tcPr>
            <w:tcW w:w="2975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6F793BCD" w14:textId="47DF927E" w:rsidR="00030F1E" w:rsidRPr="00AD31B3" w:rsidRDefault="00EC36B7" w:rsidP="00EC36B7">
            <w:pPr>
              <w:pStyle w:val="af1"/>
              <w:ind w:firstLine="0"/>
              <w:jc w:val="center"/>
              <w:rPr>
                <w:sz w:val="28"/>
                <w:szCs w:val="28"/>
              </w:rPr>
            </w:pPr>
            <w:r w:rsidRPr="00AD31B3">
              <w:rPr>
                <w:sz w:val="28"/>
                <w:szCs w:val="28"/>
              </w:rPr>
              <w:t>Микуцких Г.А.</w:t>
            </w:r>
          </w:p>
        </w:tc>
      </w:tr>
      <w:tr w:rsidR="00030F1E" w:rsidRPr="00AD31B3" w14:paraId="6AE0D4C1" w14:textId="77777777" w:rsidTr="00985806">
        <w:trPr>
          <w:jc w:val="right"/>
        </w:trPr>
        <w:tc>
          <w:tcPr>
            <w:tcW w:w="1701" w:type="dxa"/>
          </w:tcPr>
          <w:p w14:paraId="7F9611F1" w14:textId="77777777" w:rsidR="00030F1E" w:rsidRPr="00AD31B3" w:rsidRDefault="00030F1E" w:rsidP="00EC36B7">
            <w:pPr>
              <w:pStyle w:val="af1"/>
              <w:ind w:firstLine="0"/>
              <w:jc w:val="left"/>
              <w:rPr>
                <w:sz w:val="24"/>
                <w:szCs w:val="24"/>
                <w:lang w:val="en-US"/>
              </w:rPr>
            </w:pPr>
          </w:p>
        </w:tc>
        <w:tc>
          <w:tcPr>
            <w:tcW w:w="2975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B3B3EB1" w14:textId="77777777" w:rsidR="00030F1E" w:rsidRPr="00AD31B3" w:rsidRDefault="00030F1E" w:rsidP="00EC36B7">
            <w:pPr>
              <w:pStyle w:val="af1"/>
              <w:ind w:firstLine="0"/>
              <w:jc w:val="center"/>
              <w:rPr>
                <w:sz w:val="20"/>
                <w:szCs w:val="20"/>
                <w:lang w:val="en-US"/>
              </w:rPr>
            </w:pPr>
            <w:r w:rsidRPr="00AD31B3">
              <w:rPr>
                <w:sz w:val="20"/>
                <w:szCs w:val="20"/>
              </w:rPr>
              <w:t>Фамилия</w:t>
            </w:r>
            <w:r w:rsidRPr="00AD31B3">
              <w:rPr>
                <w:sz w:val="20"/>
                <w:szCs w:val="20"/>
                <w:lang w:val="en-US"/>
              </w:rPr>
              <w:t xml:space="preserve">, </w:t>
            </w:r>
            <w:r w:rsidRPr="00AD31B3">
              <w:rPr>
                <w:sz w:val="20"/>
                <w:szCs w:val="20"/>
              </w:rPr>
              <w:t>имя</w:t>
            </w:r>
            <w:r w:rsidRPr="00AD31B3">
              <w:rPr>
                <w:sz w:val="20"/>
                <w:szCs w:val="20"/>
                <w:lang w:val="en-US"/>
              </w:rPr>
              <w:t xml:space="preserve">, </w:t>
            </w:r>
            <w:r w:rsidRPr="00AD31B3">
              <w:rPr>
                <w:sz w:val="20"/>
                <w:szCs w:val="20"/>
              </w:rPr>
              <w:t>отчество</w:t>
            </w:r>
          </w:p>
        </w:tc>
      </w:tr>
    </w:tbl>
    <w:p w14:paraId="4E4EE2C1" w14:textId="77777777" w:rsidR="00030F1E" w:rsidRPr="00AD31B3" w:rsidRDefault="00030F1E" w:rsidP="001924D9">
      <w:pPr>
        <w:pStyle w:val="af1"/>
      </w:pPr>
    </w:p>
    <w:p w14:paraId="435DDCA8" w14:textId="77777777" w:rsidR="00030F1E" w:rsidRPr="00AD31B3" w:rsidRDefault="00030F1E" w:rsidP="001924D9">
      <w:pPr>
        <w:pStyle w:val="af1"/>
      </w:pPr>
    </w:p>
    <w:p w14:paraId="42ABC783" w14:textId="77777777" w:rsidR="00EC36B7" w:rsidRPr="00AD31B3" w:rsidRDefault="00EC36B7" w:rsidP="001924D9">
      <w:pPr>
        <w:pStyle w:val="af1"/>
      </w:pPr>
    </w:p>
    <w:p w14:paraId="7C1842E6" w14:textId="77777777" w:rsidR="00EC36B7" w:rsidRPr="00AD31B3" w:rsidRDefault="00EC36B7" w:rsidP="001924D9">
      <w:pPr>
        <w:pStyle w:val="af1"/>
      </w:pPr>
    </w:p>
    <w:p w14:paraId="1C033ACC" w14:textId="77777777" w:rsidR="00EC36B7" w:rsidRPr="00AD31B3" w:rsidRDefault="00EC36B7" w:rsidP="001924D9">
      <w:pPr>
        <w:pStyle w:val="af1"/>
      </w:pPr>
    </w:p>
    <w:tbl>
      <w:tblPr>
        <w:tblStyle w:val="aff4"/>
        <w:tblW w:w="0" w:type="auto"/>
        <w:tblLook w:val="04A0" w:firstRow="1" w:lastRow="0" w:firstColumn="1" w:lastColumn="0" w:noHBand="0" w:noVBand="1"/>
      </w:tblPr>
      <w:tblGrid>
        <w:gridCol w:w="4106"/>
        <w:gridCol w:w="776"/>
        <w:gridCol w:w="4748"/>
      </w:tblGrid>
      <w:tr w:rsidR="00EC36B7" w14:paraId="49292E01" w14:textId="77777777" w:rsidTr="00EC36B7">
        <w:tc>
          <w:tcPr>
            <w:tcW w:w="4106" w:type="dxa"/>
            <w:tcBorders>
              <w:top w:val="nil"/>
              <w:left w:val="nil"/>
              <w:bottom w:val="nil"/>
              <w:right w:val="nil"/>
            </w:tcBorders>
          </w:tcPr>
          <w:p w14:paraId="629CF559" w14:textId="77777777" w:rsidR="00EC36B7" w:rsidRPr="00AD31B3" w:rsidRDefault="00EC36B7" w:rsidP="00EC36B7">
            <w:pPr>
              <w:pStyle w:val="af1"/>
              <w:ind w:firstLine="0"/>
              <w:jc w:val="left"/>
            </w:pPr>
          </w:p>
        </w:tc>
        <w:tc>
          <w:tcPr>
            <w:tcW w:w="774" w:type="dxa"/>
            <w:tcBorders>
              <w:top w:val="nil"/>
              <w:left w:val="nil"/>
              <w:right w:val="nil"/>
            </w:tcBorders>
          </w:tcPr>
          <w:p w14:paraId="4FD605C9" w14:textId="2C3397AC" w:rsidR="00EC36B7" w:rsidRPr="00AD31B3" w:rsidRDefault="00EC36B7" w:rsidP="00EC36B7">
            <w:pPr>
              <w:pStyle w:val="af1"/>
              <w:ind w:firstLine="0"/>
              <w:jc w:val="center"/>
              <w:rPr>
                <w:sz w:val="28"/>
                <w:szCs w:val="28"/>
              </w:rPr>
            </w:pPr>
            <w:r w:rsidRPr="00AD31B3">
              <w:rPr>
                <w:sz w:val="28"/>
                <w:szCs w:val="28"/>
              </w:rPr>
              <w:t>2026</w:t>
            </w:r>
          </w:p>
        </w:tc>
        <w:tc>
          <w:tcPr>
            <w:tcW w:w="4748" w:type="dxa"/>
            <w:tcBorders>
              <w:top w:val="nil"/>
              <w:left w:val="nil"/>
              <w:bottom w:val="nil"/>
              <w:right w:val="nil"/>
            </w:tcBorders>
          </w:tcPr>
          <w:p w14:paraId="60A8DCBD" w14:textId="16209C4F" w:rsidR="00EC36B7" w:rsidRPr="00EC36B7" w:rsidRDefault="00EC36B7" w:rsidP="00EC36B7">
            <w:pPr>
              <w:pStyle w:val="af1"/>
              <w:ind w:firstLine="0"/>
              <w:rPr>
                <w:sz w:val="28"/>
                <w:szCs w:val="28"/>
              </w:rPr>
            </w:pPr>
            <w:r w:rsidRPr="00AD31B3">
              <w:rPr>
                <w:sz w:val="28"/>
                <w:szCs w:val="28"/>
              </w:rPr>
              <w:t>год</w:t>
            </w:r>
          </w:p>
        </w:tc>
      </w:tr>
    </w:tbl>
    <w:p w14:paraId="72F77272" w14:textId="77777777" w:rsidR="00030F1E" w:rsidRDefault="00030F1E" w:rsidP="00030F1E">
      <w:pPr>
        <w:pStyle w:val="af1"/>
      </w:pPr>
    </w:p>
    <w:p w14:paraId="19EE63BF" w14:textId="77777777" w:rsidR="00030F1E" w:rsidRDefault="00030F1E" w:rsidP="00C20F19">
      <w:pPr>
        <w:pStyle w:val="af1"/>
        <w:sectPr w:rsidR="00030F1E" w:rsidSect="002F7378">
          <w:pgSz w:w="11906" w:h="16838"/>
          <w:pgMar w:top="1134" w:right="567" w:bottom="1134" w:left="1701" w:header="708" w:footer="708" w:gutter="0"/>
          <w:cols w:space="708"/>
          <w:docGrid w:linePitch="381"/>
        </w:sectPr>
      </w:pPr>
    </w:p>
    <w:p w14:paraId="69755241" w14:textId="77777777" w:rsidR="00BC14BC" w:rsidRPr="00A66844" w:rsidRDefault="00BC14BC" w:rsidP="00BB4B37">
      <w:pPr>
        <w:pStyle w:val="aff2"/>
      </w:pPr>
      <w:r w:rsidRPr="00A66844">
        <w:t>Введение</w:t>
      </w:r>
    </w:p>
    <w:p w14:paraId="196E97F2" w14:textId="6CFD3CC4" w:rsidR="002366D8" w:rsidRDefault="002366D8" w:rsidP="002366D8">
      <w:pPr>
        <w:pStyle w:val="af1"/>
      </w:pPr>
      <w:r>
        <w:t>В настоящее время наблюдается стремительный рост сложности сетевых инфраструктур и объёмов передаваемого трафика. Эффективное управление</w:t>
      </w:r>
      <w:r w:rsidR="00050968">
        <w:t xml:space="preserve"> </w:t>
      </w:r>
      <w:r>
        <w:t>невозможно без глубокого понимания принципов работы физического уровня.</w:t>
      </w:r>
    </w:p>
    <w:p w14:paraId="42C7D191" w14:textId="7DE12DA7" w:rsidR="002366D8" w:rsidRDefault="002366D8" w:rsidP="002366D8">
      <w:pPr>
        <w:pStyle w:val="af1"/>
      </w:pPr>
      <w:r>
        <w:t>Аппаратное обеспечение компьютерных сетей включает в себя все физические компоненты, которые обеспечивают передачу данных между устройствами в сети, такие как коммутаторы, маршрутизаторы, модемы, беспроводные точки доступа и сетевые адаптеры. Для оптимизации работы ИТ-специалистов и автоматизации учёта таких устройств требуются современные программные решения.</w:t>
      </w:r>
    </w:p>
    <w:p w14:paraId="7AA20497" w14:textId="77777777" w:rsidR="002366D8" w:rsidRDefault="002366D8" w:rsidP="002366D8">
      <w:pPr>
        <w:pStyle w:val="af1"/>
      </w:pPr>
      <w:r>
        <w:t>Одним из наиболее популярных направлений разработки является WEB-ориентированное программирование, которое позволяет создавать кроссплатформенные инструменты, не требующие установки специализированного ПО на клиентские машины.</w:t>
      </w:r>
    </w:p>
    <w:p w14:paraId="35B66BA1" w14:textId="4C9D8F0A" w:rsidR="00BC14BC" w:rsidRDefault="002366D8" w:rsidP="002366D8">
      <w:pPr>
        <w:pStyle w:val="af1"/>
      </w:pPr>
      <w:r>
        <w:t>Таким образом, целью курсовой работы является создание web-приложения «Аппаратное обеспечение компьютерных сетей», предназначенного для мониторинга и инвентаризации сведений о сетевых устройствах.</w:t>
      </w:r>
    </w:p>
    <w:p w14:paraId="45DBE941" w14:textId="77777777" w:rsidR="002366D8" w:rsidRPr="00180705" w:rsidRDefault="002366D8" w:rsidP="002366D8">
      <w:pPr>
        <w:pStyle w:val="af1"/>
      </w:pPr>
    </w:p>
    <w:p w14:paraId="324BC074" w14:textId="77777777" w:rsidR="00BC14BC" w:rsidRPr="00723BA6" w:rsidRDefault="00BC14BC" w:rsidP="00180705">
      <w:pPr>
        <w:pStyle w:val="a4"/>
      </w:pPr>
      <w:r w:rsidRPr="00180705">
        <w:t>Основания</w:t>
      </w:r>
      <w:r w:rsidRPr="00723BA6">
        <w:t xml:space="preserve"> для разработки</w:t>
      </w:r>
    </w:p>
    <w:p w14:paraId="1F22E820" w14:textId="3E70E360" w:rsidR="00BC14BC" w:rsidRPr="00180705" w:rsidRDefault="00BC14BC" w:rsidP="00180705">
      <w:pPr>
        <w:pStyle w:val="af1"/>
      </w:pPr>
      <w:r w:rsidRPr="00180705">
        <w:t>Основанием для разработки является задание на курсовую работу по дисциплине «</w:t>
      </w:r>
      <w:r w:rsidR="00557FFA" w:rsidRPr="00557FFA">
        <w:t>Java-программирование</w:t>
      </w:r>
      <w:r w:rsidRPr="00180705">
        <w:t>», выданное на кафедре МПО ЭВМ ИИТ</w:t>
      </w:r>
      <w:r w:rsidR="00557FFA" w:rsidRPr="00557FFA">
        <w:t xml:space="preserve"> </w:t>
      </w:r>
      <w:r w:rsidRPr="00180705">
        <w:t xml:space="preserve">ЧГУ. </w:t>
      </w:r>
    </w:p>
    <w:p w14:paraId="192FE021" w14:textId="3D717D02" w:rsidR="00BC14BC" w:rsidRPr="00180705" w:rsidRDefault="00BC14BC" w:rsidP="00180705">
      <w:pPr>
        <w:pStyle w:val="af1"/>
      </w:pPr>
      <w:r w:rsidRPr="00180705">
        <w:t>Дата утверждения</w:t>
      </w:r>
      <w:r w:rsidRPr="002A12E6">
        <w:t xml:space="preserve">: </w:t>
      </w:r>
      <w:r w:rsidR="003B181C" w:rsidRPr="003B181C">
        <w:t xml:space="preserve">20 </w:t>
      </w:r>
      <w:r w:rsidR="003B181C">
        <w:t>октября</w:t>
      </w:r>
      <w:r w:rsidRPr="002A12E6">
        <w:t xml:space="preserve"> 202</w:t>
      </w:r>
      <w:r w:rsidR="002366D8">
        <w:t>5</w:t>
      </w:r>
      <w:r w:rsidRPr="002A12E6">
        <w:t xml:space="preserve"> года.</w:t>
      </w:r>
    </w:p>
    <w:p w14:paraId="5CB616EC" w14:textId="30738B6F" w:rsidR="00BC14BC" w:rsidRPr="00180705" w:rsidRDefault="00BC14BC" w:rsidP="00180705">
      <w:pPr>
        <w:pStyle w:val="af1"/>
      </w:pPr>
      <w:r w:rsidRPr="00180705">
        <w:t>Наименование темы разработки: «</w:t>
      </w:r>
      <w:r w:rsidR="003B181C" w:rsidRPr="003B181C">
        <w:t>Программирование на языке Java</w:t>
      </w:r>
      <w:r w:rsidRPr="00180705">
        <w:t>».</w:t>
      </w:r>
    </w:p>
    <w:p w14:paraId="509A39C5" w14:textId="77777777" w:rsidR="00BC14BC" w:rsidRPr="00180705" w:rsidRDefault="00BC14BC" w:rsidP="00180705">
      <w:pPr>
        <w:pStyle w:val="af1"/>
      </w:pPr>
    </w:p>
    <w:p w14:paraId="47A712D5" w14:textId="77777777" w:rsidR="00BC14BC" w:rsidRPr="00A66844" w:rsidRDefault="00BC14BC" w:rsidP="00180705">
      <w:pPr>
        <w:pStyle w:val="a4"/>
      </w:pPr>
      <w:r w:rsidRPr="00180705">
        <w:t>Назначение</w:t>
      </w:r>
      <w:r w:rsidRPr="00A66844">
        <w:t xml:space="preserve"> разработки</w:t>
      </w:r>
    </w:p>
    <w:p w14:paraId="6F8A4E2B" w14:textId="00AFEEA0" w:rsidR="00BC14BC" w:rsidRPr="00BC14BC" w:rsidRDefault="001A4443" w:rsidP="001A4443">
      <w:pPr>
        <w:pStyle w:val="af1"/>
      </w:pPr>
      <w:bookmarkStart w:id="23" w:name="_Hlk168515406"/>
      <w:r>
        <w:t>Решение</w:t>
      </w:r>
      <w:r w:rsidR="00BC14BC" w:rsidRPr="00A66844">
        <w:t xml:space="preserve"> позволит автоматизировать процессы </w:t>
      </w:r>
      <w:r w:rsidR="00FA5B23">
        <w:t>хранения, обработки и взаимодействия с информацией предметной области.</w:t>
      </w:r>
    </w:p>
    <w:bookmarkEnd w:id="23"/>
    <w:p w14:paraId="27E5AAD4" w14:textId="77777777" w:rsidR="00BC14BC" w:rsidRPr="00A66844" w:rsidRDefault="00BC14BC" w:rsidP="001A4443">
      <w:pPr>
        <w:pStyle w:val="af1"/>
      </w:pPr>
    </w:p>
    <w:p w14:paraId="30D74D60" w14:textId="4838E621" w:rsidR="00BC14BC" w:rsidRPr="009561D9" w:rsidRDefault="00BC14BC" w:rsidP="00180705">
      <w:pPr>
        <w:pStyle w:val="a4"/>
      </w:pPr>
      <w:r w:rsidRPr="00180705">
        <w:t>Требования</w:t>
      </w:r>
      <w:r w:rsidRPr="009561D9">
        <w:t xml:space="preserve"> к </w:t>
      </w:r>
      <w:r w:rsidR="00FA5B23">
        <w:t>программному обеспечению</w:t>
      </w:r>
    </w:p>
    <w:p w14:paraId="4EC024DB" w14:textId="77777777" w:rsidR="00BC14BC" w:rsidRPr="00180705" w:rsidRDefault="00BC14BC" w:rsidP="00E53D8D">
      <w:pPr>
        <w:pStyle w:val="a5"/>
      </w:pPr>
      <w:bookmarkStart w:id="24" w:name="_Toc212903548"/>
      <w:r w:rsidRPr="00CD2ABA">
        <w:t>Требования</w:t>
      </w:r>
      <w:r w:rsidRPr="00180705">
        <w:t xml:space="preserve"> к функциональным характеристикам</w:t>
      </w:r>
      <w:bookmarkEnd w:id="24"/>
    </w:p>
    <w:p w14:paraId="3C52BC40" w14:textId="77777777" w:rsidR="00BC14BC" w:rsidRPr="00A66844" w:rsidRDefault="00BC14BC" w:rsidP="001A4443">
      <w:pPr>
        <w:pStyle w:val="af1"/>
      </w:pPr>
      <w:r w:rsidRPr="00A66844">
        <w:t>Программа должна обладать следующими основными качествами:</w:t>
      </w:r>
    </w:p>
    <w:p w14:paraId="4D0CC328" w14:textId="77777777" w:rsidR="00BC14BC" w:rsidRPr="00E45208" w:rsidRDefault="00BC14BC" w:rsidP="00180705">
      <w:pPr>
        <w:pStyle w:val="a3"/>
      </w:pPr>
      <w:r w:rsidRPr="00E45208">
        <w:t>способ взаимодействия с программой – мышь и клавиатура;</w:t>
      </w:r>
    </w:p>
    <w:p w14:paraId="7DA7C28C" w14:textId="77777777" w:rsidR="00BC14BC" w:rsidRDefault="00BC14BC" w:rsidP="00180705">
      <w:pPr>
        <w:pStyle w:val="a3"/>
      </w:pPr>
      <w:r w:rsidRPr="00E45208">
        <w:t>результаты работы программы представляются в виде текста и таблиц;</w:t>
      </w:r>
    </w:p>
    <w:p w14:paraId="34F3BA4D" w14:textId="26805ECA" w:rsidR="00DA4512" w:rsidRDefault="00DA4512" w:rsidP="00180705">
      <w:pPr>
        <w:pStyle w:val="a3"/>
      </w:pPr>
      <w:r>
        <w:t xml:space="preserve">база данных </w:t>
      </w:r>
      <w:r w:rsidRPr="00DA4512">
        <w:t>должна состоять не менее чем из 5 таблиц;</w:t>
      </w:r>
    </w:p>
    <w:p w14:paraId="2153FA6E" w14:textId="0D839A36" w:rsidR="00DA4512" w:rsidRPr="00E45208" w:rsidRDefault="00DA4512" w:rsidP="00180705">
      <w:pPr>
        <w:pStyle w:val="a3"/>
      </w:pPr>
      <w:r w:rsidRPr="00DA4512">
        <w:t xml:space="preserve"> </w:t>
      </w:r>
      <w:r>
        <w:t>взаимодействие с базой данных реализовано через</w:t>
      </w:r>
      <w:r w:rsidRPr="00DA4512">
        <w:t xml:space="preserve"> </w:t>
      </w:r>
      <w:r>
        <w:rPr>
          <w:lang w:val="en-US"/>
        </w:rPr>
        <w:t>web</w:t>
      </w:r>
      <w:r w:rsidRPr="00DA4512">
        <w:t>-приложение</w:t>
      </w:r>
      <w:r>
        <w:t>, написанное с</w:t>
      </w:r>
      <w:r w:rsidRPr="00DA4512">
        <w:t xml:space="preserve"> использованием</w:t>
      </w:r>
      <w:r>
        <w:t xml:space="preserve"> фреймворков</w:t>
      </w:r>
      <w:r w:rsidRPr="00DA4512">
        <w:t xml:space="preserve"> Spring Boot и </w:t>
      </w:r>
      <w:proofErr w:type="spellStart"/>
      <w:r w:rsidRPr="00DA4512">
        <w:t>Vaadin</w:t>
      </w:r>
      <w:proofErr w:type="spellEnd"/>
      <w:r w:rsidRPr="00DA4512">
        <w:t>;</w:t>
      </w:r>
    </w:p>
    <w:p w14:paraId="27DF8014" w14:textId="77777777" w:rsidR="00BC14BC" w:rsidRPr="00B1411F" w:rsidRDefault="00BC14BC" w:rsidP="00180705">
      <w:pPr>
        <w:pStyle w:val="a3"/>
      </w:pPr>
      <w:r w:rsidRPr="00B1411F">
        <w:t xml:space="preserve">реализация </w:t>
      </w:r>
      <w:r w:rsidRPr="00B1411F">
        <w:rPr>
          <w:lang w:val="en-US"/>
        </w:rPr>
        <w:t>CRUD</w:t>
      </w:r>
      <w:r w:rsidRPr="00B1411F">
        <w:t>-операций («</w:t>
      </w:r>
      <w:proofErr w:type="spellStart"/>
      <w:r w:rsidRPr="00B1411F">
        <w:t>Create</w:t>
      </w:r>
      <w:proofErr w:type="spellEnd"/>
      <w:r w:rsidRPr="00B1411F">
        <w:t>», «</w:t>
      </w:r>
      <w:proofErr w:type="spellStart"/>
      <w:r w:rsidRPr="00B1411F">
        <w:t>Read</w:t>
      </w:r>
      <w:proofErr w:type="spellEnd"/>
      <w:r w:rsidRPr="00B1411F">
        <w:t>», «Update», «</w:t>
      </w:r>
      <w:proofErr w:type="spellStart"/>
      <w:r w:rsidRPr="00B1411F">
        <w:t>Delete</w:t>
      </w:r>
      <w:proofErr w:type="spellEnd"/>
      <w:r w:rsidRPr="00B1411F">
        <w:t>») над содержимым базы данных;</w:t>
      </w:r>
    </w:p>
    <w:p w14:paraId="009B03A1" w14:textId="62292753" w:rsidR="00DA4512" w:rsidRPr="00B1411F" w:rsidRDefault="00DA4512" w:rsidP="00180705">
      <w:pPr>
        <w:pStyle w:val="a3"/>
      </w:pPr>
      <w:r w:rsidRPr="00B1411F">
        <w:t xml:space="preserve">реализация фильтрации </w:t>
      </w:r>
      <w:r w:rsidR="00FA5B23" w:rsidRPr="00B1411F">
        <w:t xml:space="preserve">вывода </w:t>
      </w:r>
      <w:r w:rsidRPr="00B1411F">
        <w:t>содержимого базы данных;</w:t>
      </w:r>
    </w:p>
    <w:p w14:paraId="444145A0" w14:textId="3F117A77" w:rsidR="00BC14BC" w:rsidRPr="00B1411F" w:rsidRDefault="00FA5B23" w:rsidP="00180705">
      <w:pPr>
        <w:pStyle w:val="a3"/>
      </w:pPr>
      <w:r w:rsidRPr="00B1411F">
        <w:t xml:space="preserve">реализация </w:t>
      </w:r>
      <w:proofErr w:type="spellStart"/>
      <w:r w:rsidRPr="00B1411F">
        <w:t>дэшборда</w:t>
      </w:r>
      <w:proofErr w:type="spellEnd"/>
      <w:r w:rsidR="005B7383" w:rsidRPr="00B1411F">
        <w:t xml:space="preserve"> по</w:t>
      </w:r>
      <w:r w:rsidRPr="00B1411F">
        <w:t xml:space="preserve"> содержимо</w:t>
      </w:r>
      <w:r w:rsidR="005B7383" w:rsidRPr="00B1411F">
        <w:t>му</w:t>
      </w:r>
      <w:r w:rsidR="00DA4512" w:rsidRPr="00B1411F">
        <w:t xml:space="preserve"> базы данных.</w:t>
      </w:r>
    </w:p>
    <w:p w14:paraId="1718D41C" w14:textId="77777777" w:rsidR="00BC14BC" w:rsidRPr="00A66844" w:rsidRDefault="00BC14BC" w:rsidP="00770DC0">
      <w:pPr>
        <w:pStyle w:val="af1"/>
      </w:pPr>
    </w:p>
    <w:p w14:paraId="2E8DE681" w14:textId="77777777" w:rsidR="00BC14BC" w:rsidRPr="00A66844" w:rsidRDefault="00BC14BC" w:rsidP="00E53D8D">
      <w:pPr>
        <w:pStyle w:val="a5"/>
      </w:pPr>
      <w:bookmarkStart w:id="25" w:name="_Toc212903549"/>
      <w:r w:rsidRPr="00A66844">
        <w:t>Требования к надёжности</w:t>
      </w:r>
      <w:bookmarkEnd w:id="25"/>
    </w:p>
    <w:p w14:paraId="14D09C69" w14:textId="77777777" w:rsidR="00BC14BC" w:rsidRPr="00A66844" w:rsidRDefault="00BC14BC" w:rsidP="00770DC0">
      <w:pPr>
        <w:pStyle w:val="af1"/>
      </w:pPr>
      <w:r w:rsidRPr="00A66844">
        <w:t>К программе предъявляются следующие требования надёжности:</w:t>
      </w:r>
    </w:p>
    <w:p w14:paraId="220D2ECE" w14:textId="77777777" w:rsidR="00BC14BC" w:rsidRPr="00A66844" w:rsidRDefault="00BC14BC" w:rsidP="00EC694B">
      <w:pPr>
        <w:pStyle w:val="a7"/>
        <w:numPr>
          <w:ilvl w:val="0"/>
          <w:numId w:val="13"/>
        </w:numPr>
        <w:ind w:left="0" w:firstLine="426"/>
        <w:rPr>
          <w:lang w:eastAsia="ar-SA"/>
        </w:rPr>
      </w:pPr>
      <w:r w:rsidRPr="00A66844">
        <w:rPr>
          <w:lang w:eastAsia="ar-SA"/>
        </w:rPr>
        <w:t>обеспечивать целостность и согласованность данных;</w:t>
      </w:r>
    </w:p>
    <w:p w14:paraId="6EC95353" w14:textId="5DF8FD31" w:rsidR="00BC14BC" w:rsidRDefault="00BC14BC" w:rsidP="00CD2ABA">
      <w:pPr>
        <w:pStyle w:val="a7"/>
        <w:rPr>
          <w:lang w:eastAsia="ar-SA"/>
        </w:rPr>
      </w:pPr>
      <w:r w:rsidRPr="00A66844">
        <w:rPr>
          <w:lang w:eastAsia="ar-SA"/>
        </w:rPr>
        <w:t>предотвращать возможные конфликты и ошибки, возникающие при взаимодействии пользователя с базой данных</w:t>
      </w:r>
      <w:r>
        <w:rPr>
          <w:lang w:eastAsia="ar-SA"/>
        </w:rPr>
        <w:t xml:space="preserve"> или в ходе </w:t>
      </w:r>
      <w:r w:rsidRPr="00104290">
        <w:rPr>
          <w:lang w:eastAsia="ar-SA"/>
        </w:rPr>
        <w:t>выполнения программы</w:t>
      </w:r>
      <w:r w:rsidR="00050968">
        <w:rPr>
          <w:lang w:eastAsia="ar-SA"/>
        </w:rPr>
        <w:t>, которые</w:t>
      </w:r>
      <w:r w:rsidRPr="00104290">
        <w:rPr>
          <w:lang w:eastAsia="ar-SA"/>
        </w:rPr>
        <w:t xml:space="preserve"> не должны влиять на состояние базы данных.</w:t>
      </w:r>
    </w:p>
    <w:p w14:paraId="64C0C1DD" w14:textId="77777777" w:rsidR="00FA5B23" w:rsidRPr="00104290" w:rsidRDefault="00FA5B23" w:rsidP="00FA5B23">
      <w:pPr>
        <w:pStyle w:val="a7"/>
        <w:numPr>
          <w:ilvl w:val="0"/>
          <w:numId w:val="0"/>
        </w:numPr>
        <w:ind w:firstLine="425"/>
        <w:rPr>
          <w:lang w:eastAsia="ar-SA"/>
        </w:rPr>
      </w:pPr>
    </w:p>
    <w:p w14:paraId="3C8E83B9" w14:textId="77777777" w:rsidR="00BC14BC" w:rsidRPr="00A66844" w:rsidRDefault="00BC14BC" w:rsidP="00EC694B">
      <w:pPr>
        <w:pStyle w:val="a5"/>
      </w:pPr>
      <w:bookmarkStart w:id="26" w:name="_Toc212903550"/>
      <w:r w:rsidRPr="00CD2ABA">
        <w:t>Условия</w:t>
      </w:r>
      <w:r w:rsidRPr="00A66844">
        <w:t xml:space="preserve"> эксплуатации</w:t>
      </w:r>
      <w:bookmarkEnd w:id="26"/>
    </w:p>
    <w:p w14:paraId="426031B0" w14:textId="407E9869" w:rsidR="00BC14BC" w:rsidRDefault="00BC14BC" w:rsidP="00770DC0">
      <w:pPr>
        <w:pStyle w:val="af1"/>
      </w:pPr>
      <w:r w:rsidRPr="00A66844">
        <w:t xml:space="preserve">Предъявляются с условиями эксплуатации </w:t>
      </w:r>
      <w:r w:rsidR="00050968">
        <w:t>ПК</w:t>
      </w:r>
      <w:r w:rsidRPr="00A66844">
        <w:t xml:space="preserve"> пользователя</w:t>
      </w:r>
      <w:r>
        <w:t>, в частности:</w:t>
      </w:r>
    </w:p>
    <w:p w14:paraId="7F5F12D6" w14:textId="3F43E79D" w:rsidR="00BC14BC" w:rsidRPr="009561D9" w:rsidRDefault="00BC14BC" w:rsidP="00770DC0">
      <w:pPr>
        <w:pStyle w:val="a3"/>
      </w:pPr>
      <w:r w:rsidRPr="009561D9">
        <w:t>температура окружающей среды – +5-35 °С</w:t>
      </w:r>
      <w:r w:rsidR="00050968">
        <w:t>;</w:t>
      </w:r>
    </w:p>
    <w:p w14:paraId="7D629D24" w14:textId="77777777" w:rsidR="00BC14BC" w:rsidRPr="009561D9" w:rsidRDefault="00BC14BC" w:rsidP="00770DC0">
      <w:pPr>
        <w:pStyle w:val="a3"/>
      </w:pPr>
      <w:r w:rsidRPr="009561D9">
        <w:t>ПК размещён не ближе 1 метра от источников сильных электромагнитных излучений;</w:t>
      </w:r>
    </w:p>
    <w:p w14:paraId="0D5A2615" w14:textId="0F362E2D" w:rsidR="00BC14BC" w:rsidRPr="009561D9" w:rsidRDefault="00BC14BC" w:rsidP="00050968">
      <w:pPr>
        <w:pStyle w:val="a3"/>
      </w:pPr>
      <w:r w:rsidRPr="009561D9">
        <w:t>электропитание от однофазной сети переменного тока напряжением (220±</w:t>
      </w:r>
      <w:proofErr w:type="gramStart"/>
      <w:r w:rsidRPr="009561D9">
        <w:t>20)В</w:t>
      </w:r>
      <w:proofErr w:type="gramEnd"/>
      <w:r w:rsidRPr="009561D9">
        <w:t xml:space="preserve"> и частотой 49–51 Гц;</w:t>
      </w:r>
    </w:p>
    <w:p w14:paraId="5673A455" w14:textId="77777777" w:rsidR="00BC14BC" w:rsidRPr="00CD2ABA" w:rsidRDefault="00BC14BC" w:rsidP="00CD2ABA">
      <w:pPr>
        <w:pStyle w:val="af1"/>
      </w:pPr>
    </w:p>
    <w:p w14:paraId="2D742D44" w14:textId="77777777" w:rsidR="00BC14BC" w:rsidRPr="00A66844" w:rsidRDefault="00BC14BC" w:rsidP="00EC694B">
      <w:pPr>
        <w:pStyle w:val="a5"/>
      </w:pPr>
      <w:bookmarkStart w:id="27" w:name="_Toc212903551"/>
      <w:r w:rsidRPr="00CD2ABA">
        <w:t>Требования</w:t>
      </w:r>
      <w:r w:rsidRPr="00A66844">
        <w:t xml:space="preserve"> к составу и параметрам технических средств</w:t>
      </w:r>
      <w:bookmarkEnd w:id="27"/>
    </w:p>
    <w:p w14:paraId="5CF9621E" w14:textId="77777777" w:rsidR="00BC14BC" w:rsidRPr="00A66844" w:rsidRDefault="00BC14BC" w:rsidP="00BD180E">
      <w:pPr>
        <w:pStyle w:val="af1"/>
        <w:rPr>
          <w:lang w:eastAsia="ar-SA"/>
        </w:rPr>
      </w:pPr>
      <w:r w:rsidRPr="00A66844">
        <w:rPr>
          <w:lang w:eastAsia="ar-SA"/>
        </w:rPr>
        <w:t>ЭВМ должна соответствовать следующим параметрам:</w:t>
      </w:r>
    </w:p>
    <w:p w14:paraId="6635FFA0" w14:textId="77777777" w:rsidR="00BC14BC" w:rsidRPr="004E2338" w:rsidRDefault="00BC14BC" w:rsidP="00CD2ABA">
      <w:pPr>
        <w:pStyle w:val="a3"/>
      </w:pPr>
      <w:r w:rsidRPr="004E2338">
        <w:t>64-разрядный (</w:t>
      </w:r>
      <w:r w:rsidRPr="004E2338">
        <w:rPr>
          <w:lang w:val="en-US"/>
        </w:rPr>
        <w:t>x</w:t>
      </w:r>
      <w:r w:rsidRPr="004E2338">
        <w:t>64) процессор с тактовой частотой 1 ГГц или выше;</w:t>
      </w:r>
    </w:p>
    <w:p w14:paraId="409C7817" w14:textId="77777777" w:rsidR="00BC14BC" w:rsidRPr="004E2338" w:rsidRDefault="00BC14BC" w:rsidP="00CD2ABA">
      <w:pPr>
        <w:pStyle w:val="a3"/>
      </w:pPr>
      <w:r w:rsidRPr="004E2338">
        <w:t>2 Г</w:t>
      </w:r>
      <w:r>
        <w:t>б</w:t>
      </w:r>
      <w:r w:rsidRPr="004E2338">
        <w:t xml:space="preserve"> ОЗУ, 128 Г</w:t>
      </w:r>
      <w:r>
        <w:t>б</w:t>
      </w:r>
      <w:r w:rsidRPr="004E2338">
        <w:t xml:space="preserve"> свободного места на накопителе (</w:t>
      </w:r>
      <w:r w:rsidRPr="004E2338">
        <w:rPr>
          <w:lang w:val="en-US"/>
        </w:rPr>
        <w:t>HDD</w:t>
      </w:r>
      <w:r w:rsidRPr="004E2338">
        <w:t xml:space="preserve">, </w:t>
      </w:r>
      <w:r w:rsidRPr="004E2338">
        <w:rPr>
          <w:lang w:val="en-US"/>
        </w:rPr>
        <w:t>SSD</w:t>
      </w:r>
      <w:r w:rsidRPr="004E2338">
        <w:t>);</w:t>
      </w:r>
    </w:p>
    <w:p w14:paraId="4DB7D176" w14:textId="77777777" w:rsidR="00BC14BC" w:rsidRPr="004E2338" w:rsidRDefault="00BC14BC" w:rsidP="00CD2ABA">
      <w:pPr>
        <w:pStyle w:val="a3"/>
      </w:pPr>
      <w:r w:rsidRPr="004E2338">
        <w:t xml:space="preserve">графическое устройство </w:t>
      </w:r>
      <w:r w:rsidRPr="004E2338">
        <w:rPr>
          <w:lang w:val="en-US"/>
        </w:rPr>
        <w:t>DirectX</w:t>
      </w:r>
      <w:r w:rsidRPr="004E2338">
        <w:t xml:space="preserve"> 9 с драйвером </w:t>
      </w:r>
      <w:r w:rsidRPr="004E2338">
        <w:rPr>
          <w:lang w:val="en-US"/>
        </w:rPr>
        <w:t>WDDM</w:t>
      </w:r>
      <w:r w:rsidRPr="004E2338">
        <w:t xml:space="preserve"> 1.0 или более поздней версии;</w:t>
      </w:r>
    </w:p>
    <w:p w14:paraId="1FEB842B" w14:textId="77777777" w:rsidR="00BC14BC" w:rsidRDefault="00BC14BC" w:rsidP="00CD2ABA">
      <w:pPr>
        <w:pStyle w:val="a3"/>
      </w:pPr>
      <w:r w:rsidRPr="004E2338">
        <w:t>поддержка клавиатуры</w:t>
      </w:r>
      <w:r>
        <w:t xml:space="preserve"> и</w:t>
      </w:r>
      <w:r w:rsidRPr="004E2338">
        <w:t xml:space="preserve"> компьютерной мыши</w:t>
      </w:r>
      <w:r>
        <w:t>;</w:t>
      </w:r>
    </w:p>
    <w:p w14:paraId="293A3978" w14:textId="77777777" w:rsidR="00BC14BC" w:rsidRPr="004E2338" w:rsidRDefault="00BC14BC" w:rsidP="00CD2ABA">
      <w:pPr>
        <w:pStyle w:val="a3"/>
      </w:pPr>
      <w:r>
        <w:t xml:space="preserve">поддержка </w:t>
      </w:r>
      <w:r w:rsidRPr="004E2338">
        <w:t>монитора разрешением 1920×1080 пикселей.</w:t>
      </w:r>
    </w:p>
    <w:p w14:paraId="39BB6DE3" w14:textId="77777777" w:rsidR="00BC14BC" w:rsidRPr="00A66844" w:rsidRDefault="00BC14BC" w:rsidP="00CD2ABA">
      <w:pPr>
        <w:pStyle w:val="af1"/>
      </w:pPr>
    </w:p>
    <w:p w14:paraId="66736744" w14:textId="77777777" w:rsidR="00BC14BC" w:rsidRPr="00A66844" w:rsidRDefault="00BC14BC" w:rsidP="00EC694B">
      <w:pPr>
        <w:pStyle w:val="a5"/>
      </w:pPr>
      <w:bookmarkStart w:id="28" w:name="_Toc212903552"/>
      <w:r w:rsidRPr="00A66844">
        <w:t>Требования к информационной и программной совместимости</w:t>
      </w:r>
      <w:bookmarkEnd w:id="28"/>
    </w:p>
    <w:p w14:paraId="744D98AE" w14:textId="32AA8064" w:rsidR="00BC14BC" w:rsidRPr="00ED5637" w:rsidRDefault="00BC14BC" w:rsidP="00091207">
      <w:pPr>
        <w:pStyle w:val="af1"/>
      </w:pPr>
      <w:r w:rsidRPr="00A66844">
        <w:t>Программа должна корректно работать на ОС Windows 10 и выше</w:t>
      </w:r>
      <w:r>
        <w:t xml:space="preserve"> с установленным </w:t>
      </w:r>
      <w:r w:rsidR="00ED5637">
        <w:t xml:space="preserve">приложением </w:t>
      </w:r>
      <w:r w:rsidR="00050968" w:rsidRPr="00ED5637">
        <w:rPr>
          <w:lang w:val="en-US"/>
        </w:rPr>
        <w:t>Docker</w:t>
      </w:r>
      <w:r w:rsidR="00ED5637">
        <w:t>.</w:t>
      </w:r>
    </w:p>
    <w:p w14:paraId="5FE74A83" w14:textId="77777777" w:rsidR="00BC14BC" w:rsidRPr="00A66844" w:rsidRDefault="00BC14BC" w:rsidP="00091207">
      <w:pPr>
        <w:pStyle w:val="af1"/>
      </w:pPr>
    </w:p>
    <w:p w14:paraId="472274CE" w14:textId="77777777" w:rsidR="00BC14BC" w:rsidRPr="00A66844" w:rsidRDefault="00BC14BC" w:rsidP="00EC694B">
      <w:pPr>
        <w:pStyle w:val="a5"/>
      </w:pPr>
      <w:bookmarkStart w:id="29" w:name="_Toc212903553"/>
      <w:r w:rsidRPr="00A66844">
        <w:t>Требования к маркировке и упаковке</w:t>
      </w:r>
      <w:bookmarkEnd w:id="29"/>
    </w:p>
    <w:p w14:paraId="0FE7EE49" w14:textId="77777777" w:rsidR="00BC14BC" w:rsidRPr="00A66844" w:rsidRDefault="00BC14BC" w:rsidP="00091207">
      <w:pPr>
        <w:pStyle w:val="af1"/>
      </w:pPr>
      <w:r>
        <w:t xml:space="preserve">Архив с готовым к запуску ПО, документация и исходный код программы поставляются </w:t>
      </w:r>
      <w:r w:rsidRPr="00A003A6">
        <w:t>на USB-</w:t>
      </w:r>
      <w:proofErr w:type="spellStart"/>
      <w:r w:rsidRPr="00A003A6">
        <w:t>флеш</w:t>
      </w:r>
      <w:proofErr w:type="spellEnd"/>
      <w:r w:rsidRPr="00A003A6">
        <w:t>-накопителе</w:t>
      </w:r>
      <w:r w:rsidRPr="00A66844">
        <w:t>.</w:t>
      </w:r>
    </w:p>
    <w:p w14:paraId="4FAD2C21" w14:textId="77777777" w:rsidR="00BC14BC" w:rsidRPr="00A66844" w:rsidRDefault="00BC14BC" w:rsidP="00091207">
      <w:pPr>
        <w:pStyle w:val="af1"/>
      </w:pPr>
    </w:p>
    <w:p w14:paraId="4182BE03" w14:textId="77777777" w:rsidR="00BC14BC" w:rsidRPr="00A66844" w:rsidRDefault="00BC14BC" w:rsidP="00EC694B">
      <w:pPr>
        <w:pStyle w:val="a5"/>
      </w:pPr>
      <w:bookmarkStart w:id="30" w:name="_Toc212903554"/>
      <w:r w:rsidRPr="00A66844">
        <w:t>Требования к транспортированию и хранению</w:t>
      </w:r>
      <w:bookmarkEnd w:id="30"/>
    </w:p>
    <w:p w14:paraId="4FC052A1" w14:textId="77777777" w:rsidR="00BC14BC" w:rsidRPr="00A66844" w:rsidRDefault="00BC14BC" w:rsidP="00091207">
      <w:pPr>
        <w:pStyle w:val="af1"/>
      </w:pPr>
      <w:r w:rsidRPr="00A66844">
        <w:t>Всем пользователям запрещается осуществлять действия под видом оригинального ПО, нарушающие статью 273 «Создание, использование и распространение вредоносных компьютерных программ».</w:t>
      </w:r>
    </w:p>
    <w:p w14:paraId="202EC6A7" w14:textId="77777777" w:rsidR="00BC14BC" w:rsidRPr="00A66844" w:rsidRDefault="00BC14BC" w:rsidP="00091207">
      <w:pPr>
        <w:pStyle w:val="af1"/>
      </w:pPr>
    </w:p>
    <w:p w14:paraId="3D87B82E" w14:textId="77777777" w:rsidR="00BC14BC" w:rsidRPr="00A66844" w:rsidRDefault="00BC14BC" w:rsidP="00EC694B">
      <w:pPr>
        <w:pStyle w:val="a5"/>
      </w:pPr>
      <w:bookmarkStart w:id="31" w:name="_Toc212903555"/>
      <w:r w:rsidRPr="00A66844">
        <w:t>Специальные требования</w:t>
      </w:r>
      <w:bookmarkEnd w:id="31"/>
    </w:p>
    <w:p w14:paraId="1AB18971" w14:textId="23D8D506" w:rsidR="00BC14BC" w:rsidRPr="00091207" w:rsidRDefault="00BC14BC" w:rsidP="00091207">
      <w:pPr>
        <w:pStyle w:val="af1"/>
      </w:pPr>
      <w:r w:rsidRPr="00091207">
        <w:t>Схожий опыт использования с программами пакета «Microsoft Office».</w:t>
      </w:r>
    </w:p>
    <w:p w14:paraId="27F26787" w14:textId="77777777" w:rsidR="00BC14BC" w:rsidRPr="00091207" w:rsidRDefault="00BC14BC" w:rsidP="00091207">
      <w:pPr>
        <w:pStyle w:val="af1"/>
      </w:pPr>
    </w:p>
    <w:p w14:paraId="197A77B8" w14:textId="77777777" w:rsidR="00BC14BC" w:rsidRPr="00A66844" w:rsidRDefault="00BC14BC" w:rsidP="00770DC0">
      <w:pPr>
        <w:pStyle w:val="a4"/>
        <w:rPr>
          <w:rFonts w:eastAsia="Calibri"/>
        </w:rPr>
      </w:pPr>
      <w:r w:rsidRPr="00A66844">
        <w:rPr>
          <w:rFonts w:eastAsia="Calibri"/>
        </w:rPr>
        <w:t>Требование к программной документации</w:t>
      </w:r>
    </w:p>
    <w:p w14:paraId="0A4F80E0" w14:textId="77777777" w:rsidR="00BC14BC" w:rsidRPr="00CD2ABA" w:rsidRDefault="00BC14BC" w:rsidP="00091207">
      <w:pPr>
        <w:pStyle w:val="a5"/>
      </w:pPr>
      <w:r w:rsidRPr="00CD2ABA">
        <w:t>Содержание расчётно-пояснительной записки</w:t>
      </w:r>
    </w:p>
    <w:p w14:paraId="270FB93D" w14:textId="77777777" w:rsidR="00BC14BC" w:rsidRPr="00A66844" w:rsidRDefault="00BC14BC" w:rsidP="00EC694B">
      <w:pPr>
        <w:pStyle w:val="af1"/>
        <w:rPr>
          <w:rFonts w:eastAsia="Calibri"/>
          <w:lang w:eastAsia="ar-SA"/>
        </w:rPr>
      </w:pPr>
      <w:r w:rsidRPr="00A66844">
        <w:rPr>
          <w:rFonts w:eastAsia="Calibri"/>
          <w:lang w:eastAsia="ar-SA"/>
        </w:rPr>
        <w:t>Программная документация должна содержать расчётно-пояснительную записку, содержание которой:</w:t>
      </w:r>
    </w:p>
    <w:p w14:paraId="214224EA" w14:textId="77777777" w:rsidR="00BC14BC" w:rsidRPr="00A66844" w:rsidRDefault="00BC14BC" w:rsidP="00EC694B">
      <w:pPr>
        <w:pStyle w:val="af1"/>
        <w:rPr>
          <w:color w:val="000000"/>
        </w:rPr>
      </w:pPr>
      <w:r w:rsidRPr="00A66844">
        <w:rPr>
          <w:color w:val="000000"/>
        </w:rPr>
        <w:t>Титульный лист</w:t>
      </w:r>
    </w:p>
    <w:p w14:paraId="018EF0FD" w14:textId="77777777" w:rsidR="00BC14BC" w:rsidRPr="00A66844" w:rsidRDefault="00BC14BC" w:rsidP="00EC694B">
      <w:pPr>
        <w:pStyle w:val="af1"/>
        <w:rPr>
          <w:color w:val="000000"/>
        </w:rPr>
      </w:pPr>
      <w:r w:rsidRPr="00A66844">
        <w:rPr>
          <w:color w:val="000000"/>
        </w:rPr>
        <w:t>Оглавление</w:t>
      </w:r>
    </w:p>
    <w:p w14:paraId="63BFD46D" w14:textId="77777777" w:rsidR="00BC14BC" w:rsidRPr="00A66844" w:rsidRDefault="00BC14BC" w:rsidP="00EC694B">
      <w:pPr>
        <w:pStyle w:val="af1"/>
        <w:rPr>
          <w:color w:val="000000"/>
        </w:rPr>
      </w:pPr>
      <w:r w:rsidRPr="00A66844">
        <w:rPr>
          <w:color w:val="000000"/>
        </w:rPr>
        <w:t xml:space="preserve">Введение </w:t>
      </w:r>
    </w:p>
    <w:p w14:paraId="5145547B" w14:textId="77777777" w:rsidR="00BC14BC" w:rsidRPr="00A66844" w:rsidRDefault="00BC14BC" w:rsidP="00EC694B">
      <w:pPr>
        <w:pStyle w:val="af1"/>
        <w:rPr>
          <w:rFonts w:eastAsia="Calibri"/>
          <w:color w:val="000000"/>
          <w:lang w:eastAsia="ar-SA"/>
        </w:rPr>
      </w:pPr>
      <w:r w:rsidRPr="00A66844">
        <w:rPr>
          <w:rFonts w:eastAsia="Calibri"/>
          <w:color w:val="000000"/>
          <w:lang w:eastAsia="ar-SA"/>
        </w:rPr>
        <w:t>1</w:t>
      </w:r>
      <w:r>
        <w:rPr>
          <w:rFonts w:eastAsia="Calibri"/>
          <w:color w:val="000000"/>
          <w:lang w:eastAsia="ar-SA"/>
        </w:rPr>
        <w:t xml:space="preserve">. </w:t>
      </w:r>
      <w:r w:rsidRPr="00A66844">
        <w:rPr>
          <w:rFonts w:eastAsia="Calibri"/>
          <w:color w:val="000000"/>
          <w:lang w:eastAsia="ar-SA"/>
        </w:rPr>
        <w:t>Описание предметной области</w:t>
      </w:r>
    </w:p>
    <w:p w14:paraId="6BC6D3CA" w14:textId="445F309A" w:rsidR="00BC14BC" w:rsidRDefault="00BC14BC" w:rsidP="00EC694B">
      <w:pPr>
        <w:pStyle w:val="af1"/>
        <w:rPr>
          <w:rFonts w:eastAsia="Calibri"/>
          <w:color w:val="000000"/>
          <w:lang w:eastAsia="ar-SA"/>
        </w:rPr>
      </w:pPr>
      <w:r w:rsidRPr="00A66844">
        <w:rPr>
          <w:rFonts w:eastAsia="Calibri"/>
          <w:color w:val="000000"/>
          <w:lang w:eastAsia="ar-SA"/>
        </w:rPr>
        <w:t>2.</w:t>
      </w:r>
      <w:r>
        <w:rPr>
          <w:rFonts w:eastAsia="Calibri"/>
          <w:color w:val="000000"/>
          <w:lang w:eastAsia="ar-SA"/>
        </w:rPr>
        <w:t xml:space="preserve"> </w:t>
      </w:r>
      <w:r w:rsidR="00D626C1" w:rsidRPr="00D626C1">
        <w:rPr>
          <w:rFonts w:eastAsia="Calibri"/>
          <w:color w:val="000000"/>
          <w:lang w:eastAsia="ar-SA"/>
        </w:rPr>
        <w:t>Описание фреймворка Spring</w:t>
      </w:r>
    </w:p>
    <w:p w14:paraId="11AC9888" w14:textId="1612120D" w:rsidR="00D626C1" w:rsidRDefault="00D626C1" w:rsidP="00EC694B">
      <w:pPr>
        <w:pStyle w:val="af1"/>
        <w:rPr>
          <w:rFonts w:eastAsia="Calibri"/>
          <w:color w:val="000000"/>
          <w:lang w:eastAsia="ar-SA"/>
        </w:rPr>
      </w:pPr>
      <w:r>
        <w:rPr>
          <w:rFonts w:eastAsia="Calibri"/>
          <w:color w:val="000000"/>
          <w:lang w:eastAsia="ar-SA"/>
        </w:rPr>
        <w:t xml:space="preserve">3. </w:t>
      </w:r>
      <w:r w:rsidRPr="00D626C1">
        <w:rPr>
          <w:rFonts w:eastAsia="Calibri"/>
          <w:color w:val="000000"/>
          <w:lang w:eastAsia="ar-SA"/>
        </w:rPr>
        <w:t>Описание фреймворка</w:t>
      </w:r>
      <w:r>
        <w:rPr>
          <w:rFonts w:eastAsia="Calibri"/>
          <w:color w:val="000000"/>
          <w:lang w:eastAsia="ar-SA"/>
        </w:rPr>
        <w:t xml:space="preserve"> </w:t>
      </w:r>
      <w:proofErr w:type="spellStart"/>
      <w:r w:rsidRPr="00D626C1">
        <w:rPr>
          <w:rFonts w:eastAsia="Calibri"/>
          <w:color w:val="000000"/>
          <w:lang w:val="en-US" w:eastAsia="ar-SA"/>
        </w:rPr>
        <w:t>Vaadin</w:t>
      </w:r>
      <w:proofErr w:type="spellEnd"/>
    </w:p>
    <w:p w14:paraId="3599054B" w14:textId="41B4D33B" w:rsidR="00D626C1" w:rsidRPr="00D626C1" w:rsidRDefault="00D626C1" w:rsidP="00EC694B">
      <w:pPr>
        <w:pStyle w:val="af1"/>
        <w:rPr>
          <w:rFonts w:eastAsia="Calibri"/>
          <w:color w:val="000000"/>
          <w:lang w:eastAsia="ar-SA"/>
        </w:rPr>
      </w:pPr>
      <w:r>
        <w:rPr>
          <w:rFonts w:eastAsia="Calibri"/>
          <w:color w:val="000000"/>
          <w:lang w:eastAsia="ar-SA"/>
        </w:rPr>
        <w:t xml:space="preserve">4. </w:t>
      </w:r>
      <w:r w:rsidRPr="00D626C1">
        <w:rPr>
          <w:rFonts w:eastAsia="Calibri"/>
          <w:color w:val="000000"/>
          <w:lang w:eastAsia="ar-SA"/>
        </w:rPr>
        <w:t>Описание Spring Boot</w:t>
      </w:r>
    </w:p>
    <w:p w14:paraId="45B7D5CF" w14:textId="0CD8B649" w:rsidR="004064E1" w:rsidRPr="00A66844" w:rsidRDefault="00D626C1" w:rsidP="00EC694B">
      <w:pPr>
        <w:pStyle w:val="af1"/>
        <w:rPr>
          <w:rFonts w:eastAsia="Calibri"/>
          <w:color w:val="000000"/>
          <w:lang w:eastAsia="ar-SA"/>
        </w:rPr>
      </w:pPr>
      <w:r>
        <w:rPr>
          <w:rFonts w:eastAsia="Calibri"/>
          <w:color w:val="000000"/>
          <w:lang w:eastAsia="ar-SA"/>
        </w:rPr>
        <w:t>5</w:t>
      </w:r>
      <w:r w:rsidR="004064E1">
        <w:rPr>
          <w:rFonts w:eastAsia="Calibri"/>
          <w:color w:val="000000"/>
          <w:lang w:eastAsia="ar-SA"/>
        </w:rPr>
        <w:t xml:space="preserve">. </w:t>
      </w:r>
      <w:r w:rsidR="004064E1" w:rsidRPr="004064E1">
        <w:rPr>
          <w:rFonts w:eastAsia="Calibri"/>
          <w:color w:val="000000"/>
          <w:lang w:eastAsia="ar-SA"/>
        </w:rPr>
        <w:t>Описание созданного приложения</w:t>
      </w:r>
    </w:p>
    <w:p w14:paraId="38922F8E" w14:textId="77777777" w:rsidR="00BC14BC" w:rsidRPr="00A66844" w:rsidRDefault="00BC14BC" w:rsidP="00EC694B">
      <w:pPr>
        <w:pStyle w:val="af1"/>
        <w:rPr>
          <w:rFonts w:eastAsia="Calibri"/>
          <w:color w:val="000000"/>
          <w:lang w:eastAsia="ar-SA"/>
        </w:rPr>
      </w:pPr>
      <w:r w:rsidRPr="00A66844">
        <w:rPr>
          <w:rFonts w:eastAsia="Calibri"/>
          <w:color w:val="000000"/>
          <w:lang w:eastAsia="ar-SA"/>
        </w:rPr>
        <w:t>Заключение</w:t>
      </w:r>
    </w:p>
    <w:p w14:paraId="5B372DC1" w14:textId="77777777" w:rsidR="00BC14BC" w:rsidRPr="00A66844" w:rsidRDefault="00BC14BC" w:rsidP="00EC694B">
      <w:pPr>
        <w:pStyle w:val="af1"/>
        <w:rPr>
          <w:rFonts w:eastAsia="Calibri"/>
          <w:color w:val="000000"/>
          <w:lang w:eastAsia="ar-SA"/>
        </w:rPr>
      </w:pPr>
      <w:r w:rsidRPr="00A66844">
        <w:rPr>
          <w:rFonts w:eastAsia="Calibri"/>
          <w:color w:val="000000"/>
          <w:lang w:eastAsia="ar-SA"/>
        </w:rPr>
        <w:t>Список литературы</w:t>
      </w:r>
    </w:p>
    <w:p w14:paraId="6EE336C7" w14:textId="77777777" w:rsidR="00BC14BC" w:rsidRDefault="00BC14BC" w:rsidP="00EC694B">
      <w:pPr>
        <w:pStyle w:val="af1"/>
        <w:rPr>
          <w:rFonts w:eastAsia="Calibri"/>
          <w:color w:val="000000"/>
          <w:lang w:eastAsia="ar-SA"/>
        </w:rPr>
      </w:pPr>
      <w:r w:rsidRPr="00A66844">
        <w:rPr>
          <w:rFonts w:eastAsia="Calibri"/>
          <w:color w:val="000000"/>
          <w:lang w:eastAsia="ar-SA"/>
        </w:rPr>
        <w:t xml:space="preserve">Приложение 1. </w:t>
      </w:r>
      <w:r>
        <w:rPr>
          <w:rFonts w:eastAsia="Calibri"/>
          <w:color w:val="000000"/>
          <w:lang w:eastAsia="ar-SA"/>
        </w:rPr>
        <w:t>Техническое задание</w:t>
      </w:r>
    </w:p>
    <w:p w14:paraId="1DB95F30" w14:textId="77777777" w:rsidR="00BC14BC" w:rsidRPr="00A66844" w:rsidRDefault="00BC14BC" w:rsidP="00EC694B">
      <w:pPr>
        <w:pStyle w:val="af1"/>
        <w:rPr>
          <w:rFonts w:eastAsia="Calibri"/>
          <w:color w:val="000000"/>
          <w:lang w:eastAsia="ar-SA"/>
        </w:rPr>
      </w:pPr>
      <w:r>
        <w:rPr>
          <w:rFonts w:eastAsia="Calibri"/>
          <w:color w:val="000000"/>
          <w:lang w:eastAsia="ar-SA"/>
        </w:rPr>
        <w:t xml:space="preserve">Приложение 2. </w:t>
      </w:r>
      <w:r w:rsidRPr="00A66844">
        <w:rPr>
          <w:rFonts w:eastAsia="Calibri"/>
          <w:color w:val="000000"/>
          <w:lang w:eastAsia="ar-SA"/>
        </w:rPr>
        <w:t>Текст программы</w:t>
      </w:r>
    </w:p>
    <w:p w14:paraId="6B8587AE" w14:textId="77777777" w:rsidR="00BC14BC" w:rsidRDefault="00BC14BC" w:rsidP="00EC694B">
      <w:pPr>
        <w:pStyle w:val="af1"/>
        <w:rPr>
          <w:rFonts w:eastAsia="Calibri"/>
          <w:color w:val="000000"/>
          <w:lang w:eastAsia="ar-SA"/>
        </w:rPr>
      </w:pPr>
      <w:r w:rsidRPr="00A66844">
        <w:rPr>
          <w:rFonts w:eastAsia="Calibri"/>
          <w:color w:val="000000"/>
          <w:lang w:eastAsia="ar-SA"/>
        </w:rPr>
        <w:t xml:space="preserve">Приложение </w:t>
      </w:r>
      <w:r>
        <w:rPr>
          <w:rFonts w:eastAsia="Calibri"/>
          <w:color w:val="000000"/>
          <w:lang w:eastAsia="ar-SA"/>
        </w:rPr>
        <w:t>3</w:t>
      </w:r>
      <w:r w:rsidRPr="00A66844">
        <w:rPr>
          <w:rFonts w:eastAsia="Calibri"/>
          <w:color w:val="000000"/>
          <w:lang w:eastAsia="ar-SA"/>
        </w:rPr>
        <w:t>. Руководство пользователя</w:t>
      </w:r>
    </w:p>
    <w:p w14:paraId="7D804763" w14:textId="77777777" w:rsidR="00BC14BC" w:rsidRPr="006D4FBA" w:rsidRDefault="00BC14BC" w:rsidP="00EC694B">
      <w:pPr>
        <w:pStyle w:val="af1"/>
        <w:rPr>
          <w:rFonts w:eastAsia="Calibri"/>
          <w:lang w:eastAsia="ar-SA"/>
        </w:rPr>
      </w:pPr>
    </w:p>
    <w:p w14:paraId="3D3FA8F6" w14:textId="77777777" w:rsidR="00BC14BC" w:rsidRPr="00A66844" w:rsidRDefault="00BC14BC" w:rsidP="00EC694B">
      <w:pPr>
        <w:pStyle w:val="a5"/>
      </w:pPr>
      <w:r w:rsidRPr="00A66844">
        <w:t>Требования к оформлению</w:t>
      </w:r>
    </w:p>
    <w:p w14:paraId="4E41B2EB" w14:textId="77777777" w:rsidR="00BC14BC" w:rsidRPr="00A66844" w:rsidRDefault="00BC14BC" w:rsidP="00770DC0">
      <w:pPr>
        <w:pStyle w:val="af1"/>
        <w:rPr>
          <w:rFonts w:eastAsia="Calibri"/>
          <w:lang w:eastAsia="ar-SA"/>
        </w:rPr>
      </w:pPr>
      <w:r w:rsidRPr="00A66844">
        <w:rPr>
          <w:rFonts w:eastAsia="Calibri"/>
          <w:lang w:eastAsia="ar-SA"/>
        </w:rPr>
        <w:t xml:space="preserve">Элементы курсовой работы </w:t>
      </w:r>
      <w:r>
        <w:rPr>
          <w:rFonts w:eastAsia="Calibri"/>
          <w:lang w:eastAsia="ar-SA"/>
        </w:rPr>
        <w:t>должны</w:t>
      </w:r>
      <w:r w:rsidRPr="00A66844">
        <w:rPr>
          <w:rFonts w:eastAsia="Calibri"/>
          <w:lang w:eastAsia="ar-SA"/>
        </w:rPr>
        <w:t xml:space="preserve"> оформл</w:t>
      </w:r>
      <w:r>
        <w:rPr>
          <w:rFonts w:eastAsia="Calibri"/>
          <w:lang w:eastAsia="ar-SA"/>
        </w:rPr>
        <w:t>яться</w:t>
      </w:r>
      <w:r w:rsidRPr="00A66844">
        <w:rPr>
          <w:rFonts w:eastAsia="Calibri"/>
          <w:lang w:eastAsia="ar-SA"/>
        </w:rPr>
        <w:t xml:space="preserve"> в соответствии с табл. П1.1.</w:t>
      </w:r>
    </w:p>
    <w:p w14:paraId="4979BB23" w14:textId="77777777" w:rsidR="00BC14BC" w:rsidRPr="00A66844" w:rsidRDefault="00BC14BC" w:rsidP="00770DC0">
      <w:pPr>
        <w:pStyle w:val="af1"/>
        <w:jc w:val="right"/>
        <w:rPr>
          <w:rFonts w:eastAsia="Calibri"/>
          <w:lang w:eastAsia="ar-SA"/>
        </w:rPr>
      </w:pPr>
      <w:r w:rsidRPr="00A66844">
        <w:rPr>
          <w:rFonts w:eastAsia="Calibri"/>
          <w:lang w:eastAsia="ar-SA"/>
        </w:rPr>
        <w:t>Таблица П1.1</w:t>
      </w:r>
    </w:p>
    <w:p w14:paraId="5E0CF86B" w14:textId="77777777" w:rsidR="00BC14BC" w:rsidRPr="00A66844" w:rsidRDefault="00BC14BC" w:rsidP="00770DC0">
      <w:pPr>
        <w:pStyle w:val="af1"/>
        <w:ind w:firstLine="0"/>
        <w:jc w:val="center"/>
        <w:rPr>
          <w:rFonts w:eastAsia="Calibri"/>
          <w:lang w:eastAsia="ar-SA"/>
        </w:rPr>
      </w:pPr>
      <w:r w:rsidRPr="00A66844">
        <w:rPr>
          <w:rFonts w:eastAsia="Calibri"/>
          <w:lang w:eastAsia="ar-SA"/>
        </w:rPr>
        <w:t>Требования к оформлению</w:t>
      </w:r>
    </w:p>
    <w:tbl>
      <w:tblPr>
        <w:tblStyle w:val="10"/>
        <w:tblW w:w="9923" w:type="dxa"/>
        <w:tblInd w:w="-147" w:type="dxa"/>
        <w:tblLook w:val="04A0" w:firstRow="1" w:lastRow="0" w:firstColumn="1" w:lastColumn="0" w:noHBand="0" w:noVBand="1"/>
      </w:tblPr>
      <w:tblGrid>
        <w:gridCol w:w="1560"/>
        <w:gridCol w:w="8363"/>
      </w:tblGrid>
      <w:tr w:rsidR="00BC14BC" w:rsidRPr="00A66844" w14:paraId="2228086B" w14:textId="77777777" w:rsidTr="0007357F"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A2FE62" w14:textId="77777777" w:rsidR="00BC14BC" w:rsidRPr="00253184" w:rsidRDefault="00BC14BC" w:rsidP="00BD180E">
            <w:pPr>
              <w:pStyle w:val="af1"/>
              <w:ind w:firstLine="0"/>
              <w:jc w:val="center"/>
              <w:rPr>
                <w:lang w:eastAsia="ar-SA"/>
              </w:rPr>
            </w:pPr>
            <w:r w:rsidRPr="00253184">
              <w:rPr>
                <w:lang w:eastAsia="ar-SA"/>
              </w:rPr>
              <w:t>Элемент</w:t>
            </w:r>
          </w:p>
        </w:tc>
        <w:tc>
          <w:tcPr>
            <w:tcW w:w="8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05C374" w14:textId="77777777" w:rsidR="00BC14BC" w:rsidRPr="00253184" w:rsidRDefault="00BC14BC" w:rsidP="00BD180E">
            <w:pPr>
              <w:pStyle w:val="af1"/>
              <w:ind w:firstLine="0"/>
              <w:jc w:val="center"/>
              <w:rPr>
                <w:lang w:eastAsia="ar-SA"/>
              </w:rPr>
            </w:pPr>
            <w:r w:rsidRPr="00253184">
              <w:rPr>
                <w:lang w:eastAsia="ar-SA"/>
              </w:rPr>
              <w:t>Требования</w:t>
            </w:r>
          </w:p>
        </w:tc>
      </w:tr>
      <w:tr w:rsidR="00BC14BC" w:rsidRPr="00A66844" w14:paraId="2BAD0192" w14:textId="77777777" w:rsidTr="0007357F"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D7AB16" w14:textId="77777777" w:rsidR="00BC14BC" w:rsidRPr="00253184" w:rsidRDefault="00BC14BC" w:rsidP="00BD180E">
            <w:pPr>
              <w:pStyle w:val="af1"/>
              <w:ind w:firstLine="0"/>
              <w:jc w:val="left"/>
              <w:rPr>
                <w:color w:val="000000"/>
              </w:rPr>
            </w:pPr>
            <w:r w:rsidRPr="00253184">
              <w:rPr>
                <w:color w:val="000000"/>
              </w:rPr>
              <w:t>Документ</w:t>
            </w:r>
          </w:p>
        </w:tc>
        <w:tc>
          <w:tcPr>
            <w:tcW w:w="8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CB705E" w14:textId="77777777" w:rsidR="00BC14BC" w:rsidRPr="00253184" w:rsidRDefault="00BC14BC" w:rsidP="00BD180E">
            <w:pPr>
              <w:pStyle w:val="af1"/>
              <w:ind w:firstLine="0"/>
              <w:jc w:val="left"/>
            </w:pPr>
            <w:r w:rsidRPr="00253184">
              <w:rPr>
                <w:color w:val="000000"/>
              </w:rPr>
              <w:t xml:space="preserve">1. Печать на отдельных листах формата А4 (210х297 мм); оборотная сторона не заполняется; листы </w:t>
            </w:r>
            <w:r w:rsidRPr="00253184">
              <w:t>нумеруются. Печать возможна ч/б.</w:t>
            </w:r>
          </w:p>
          <w:p w14:paraId="67A285E9" w14:textId="77777777" w:rsidR="00BC14BC" w:rsidRPr="00253184" w:rsidRDefault="00BC14BC" w:rsidP="00BD180E">
            <w:pPr>
              <w:pStyle w:val="af1"/>
              <w:ind w:firstLine="0"/>
              <w:jc w:val="left"/>
            </w:pPr>
            <w:r w:rsidRPr="00253184">
              <w:t>2. Файлы предъявляются на компакт-диске: РПЗ с ТЗ; программный код.</w:t>
            </w:r>
          </w:p>
          <w:p w14:paraId="60F82B96" w14:textId="77777777" w:rsidR="00BC14BC" w:rsidRPr="00253184" w:rsidRDefault="00BC14BC" w:rsidP="00BD180E">
            <w:pPr>
              <w:pStyle w:val="af1"/>
              <w:ind w:firstLine="0"/>
              <w:jc w:val="left"/>
            </w:pPr>
            <w:r w:rsidRPr="00253184">
              <w:t>3. Листы и диск в конверте вложены в пластиковую папку скоросшивателя.</w:t>
            </w:r>
          </w:p>
        </w:tc>
      </w:tr>
      <w:tr w:rsidR="00BC14BC" w:rsidRPr="00A66844" w14:paraId="56EE0233" w14:textId="77777777" w:rsidTr="0007357F"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21FCFB" w14:textId="77777777" w:rsidR="00BC14BC" w:rsidRPr="00253184" w:rsidRDefault="00BC14BC" w:rsidP="00BD180E">
            <w:pPr>
              <w:pStyle w:val="af1"/>
              <w:ind w:firstLine="0"/>
              <w:jc w:val="left"/>
              <w:rPr>
                <w:color w:val="000000"/>
              </w:rPr>
            </w:pPr>
            <w:r w:rsidRPr="00253184">
              <w:rPr>
                <w:color w:val="000000"/>
              </w:rPr>
              <w:t>Страницы</w:t>
            </w:r>
          </w:p>
        </w:tc>
        <w:tc>
          <w:tcPr>
            <w:tcW w:w="8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F2F2D6" w14:textId="77777777" w:rsidR="00BC14BC" w:rsidRPr="00253184" w:rsidRDefault="00BC14BC" w:rsidP="00BD180E">
            <w:pPr>
              <w:pStyle w:val="af1"/>
              <w:ind w:firstLine="0"/>
              <w:jc w:val="left"/>
            </w:pPr>
            <w:r w:rsidRPr="00253184">
              <w:t>1. Ориентация – книжная; отдельные страницы, при необходимости, альбомная.</w:t>
            </w:r>
          </w:p>
          <w:p w14:paraId="4C5AEAC9" w14:textId="77777777" w:rsidR="00BC14BC" w:rsidRPr="00253184" w:rsidRDefault="00BC14BC" w:rsidP="00BD180E">
            <w:pPr>
              <w:pStyle w:val="af1"/>
              <w:ind w:firstLine="0"/>
              <w:jc w:val="left"/>
              <w:rPr>
                <w:color w:val="000000"/>
              </w:rPr>
            </w:pPr>
            <w:r w:rsidRPr="00253184">
              <w:t>2. Поля: верхнее, нижнее – по 2 см, левое – 3 см, правое – 1 см.</w:t>
            </w:r>
          </w:p>
        </w:tc>
      </w:tr>
      <w:tr w:rsidR="00BC14BC" w:rsidRPr="00A66844" w14:paraId="4B59B5C5" w14:textId="77777777" w:rsidTr="0007357F"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D74EEC" w14:textId="77777777" w:rsidR="00BC14BC" w:rsidRPr="00253184" w:rsidRDefault="00BC14BC" w:rsidP="00BD180E">
            <w:pPr>
              <w:pStyle w:val="af1"/>
              <w:ind w:firstLine="0"/>
              <w:jc w:val="left"/>
              <w:rPr>
                <w:color w:val="000000"/>
              </w:rPr>
            </w:pPr>
            <w:r w:rsidRPr="00253184">
              <w:rPr>
                <w:color w:val="000000"/>
              </w:rPr>
              <w:t>Абзацы</w:t>
            </w:r>
          </w:p>
        </w:tc>
        <w:tc>
          <w:tcPr>
            <w:tcW w:w="8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FB78E4" w14:textId="58324559" w:rsidR="00BC14BC" w:rsidRPr="00253184" w:rsidRDefault="00BC14BC" w:rsidP="00BD180E">
            <w:pPr>
              <w:pStyle w:val="af1"/>
              <w:ind w:firstLine="0"/>
              <w:jc w:val="left"/>
              <w:rPr>
                <w:color w:val="000000"/>
              </w:rPr>
            </w:pPr>
            <w:r w:rsidRPr="00253184">
              <w:rPr>
                <w:color w:val="000000"/>
              </w:rPr>
              <w:t>Межстрочный интервал – 1.</w:t>
            </w:r>
            <w:r w:rsidR="00A274E3">
              <w:rPr>
                <w:color w:val="000000"/>
              </w:rPr>
              <w:t>5</w:t>
            </w:r>
            <w:r w:rsidRPr="00253184">
              <w:rPr>
                <w:color w:val="000000"/>
              </w:rPr>
              <w:t>, перед и после абзаца – 0.</w:t>
            </w:r>
          </w:p>
        </w:tc>
      </w:tr>
      <w:tr w:rsidR="00BC14BC" w:rsidRPr="00A66844" w14:paraId="23ADAAA6" w14:textId="77777777" w:rsidTr="0007357F"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9F129E" w14:textId="77777777" w:rsidR="00BC14BC" w:rsidRPr="00253184" w:rsidRDefault="00BC14BC" w:rsidP="00BD180E">
            <w:pPr>
              <w:pStyle w:val="af1"/>
              <w:ind w:firstLine="0"/>
              <w:jc w:val="left"/>
              <w:rPr>
                <w:color w:val="000000"/>
              </w:rPr>
            </w:pPr>
            <w:r w:rsidRPr="00253184">
              <w:rPr>
                <w:color w:val="000000"/>
              </w:rPr>
              <w:t>Шрифты</w:t>
            </w:r>
          </w:p>
        </w:tc>
        <w:tc>
          <w:tcPr>
            <w:tcW w:w="8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9A1F40" w14:textId="77777777" w:rsidR="00BC14BC" w:rsidRPr="00253184" w:rsidRDefault="00BC14BC" w:rsidP="00BD180E">
            <w:pPr>
              <w:pStyle w:val="af1"/>
              <w:ind w:firstLine="0"/>
              <w:jc w:val="left"/>
              <w:rPr>
                <w:color w:val="000000"/>
              </w:rPr>
            </w:pPr>
            <w:r w:rsidRPr="00253184">
              <w:rPr>
                <w:color w:val="000000"/>
              </w:rPr>
              <w:t>Кегль – 14. В таблицах шрифт 12. Шрифт программного кода – 8 (возможно в 2 колонки).</w:t>
            </w:r>
          </w:p>
        </w:tc>
      </w:tr>
      <w:tr w:rsidR="00BC14BC" w:rsidRPr="00A66844" w14:paraId="17CF95FC" w14:textId="77777777" w:rsidTr="0007357F"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787852" w14:textId="77777777" w:rsidR="00BC14BC" w:rsidRPr="00253184" w:rsidRDefault="00BC14BC" w:rsidP="00BD180E">
            <w:pPr>
              <w:pStyle w:val="af1"/>
              <w:ind w:firstLine="0"/>
              <w:jc w:val="left"/>
              <w:rPr>
                <w:color w:val="000000"/>
              </w:rPr>
            </w:pPr>
            <w:r w:rsidRPr="00253184">
              <w:rPr>
                <w:color w:val="000000"/>
              </w:rPr>
              <w:t>Рисунки</w:t>
            </w:r>
          </w:p>
        </w:tc>
        <w:tc>
          <w:tcPr>
            <w:tcW w:w="8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ACCFB6" w14:textId="77777777" w:rsidR="00BC14BC" w:rsidRPr="00253184" w:rsidRDefault="00BC14BC" w:rsidP="00BD180E">
            <w:pPr>
              <w:pStyle w:val="af1"/>
              <w:ind w:firstLine="0"/>
              <w:jc w:val="left"/>
              <w:rPr>
                <w:color w:val="000000"/>
              </w:rPr>
            </w:pPr>
            <w:r w:rsidRPr="00253184">
              <w:rPr>
                <w:color w:val="000000"/>
              </w:rPr>
              <w:t>Подписывается под ним по центру: Рис. Х. Название</w:t>
            </w:r>
          </w:p>
          <w:p w14:paraId="20A93E81" w14:textId="77777777" w:rsidR="00BC14BC" w:rsidRPr="00253184" w:rsidRDefault="00BC14BC" w:rsidP="00BD180E">
            <w:pPr>
              <w:pStyle w:val="af1"/>
              <w:ind w:firstLine="0"/>
              <w:jc w:val="left"/>
              <w:rPr>
                <w:color w:val="000000"/>
              </w:rPr>
            </w:pPr>
            <w:r w:rsidRPr="00253184">
              <w:rPr>
                <w:color w:val="000000"/>
              </w:rPr>
              <w:t>В приложениях: Рис. П</w:t>
            </w:r>
            <w:r w:rsidRPr="00253184">
              <w:rPr>
                <w:color w:val="000000"/>
                <w:lang w:val="en-US"/>
              </w:rPr>
              <w:t>X</w:t>
            </w:r>
            <w:r w:rsidRPr="00253184">
              <w:rPr>
                <w:color w:val="000000"/>
              </w:rPr>
              <w:t>.</w:t>
            </w:r>
            <w:r w:rsidRPr="00253184">
              <w:rPr>
                <w:color w:val="000000"/>
                <w:lang w:val="en-US"/>
              </w:rPr>
              <w:t>X</w:t>
            </w:r>
            <w:r w:rsidRPr="00253184">
              <w:rPr>
                <w:color w:val="000000"/>
              </w:rPr>
              <w:t>. Название</w:t>
            </w:r>
          </w:p>
        </w:tc>
      </w:tr>
      <w:tr w:rsidR="00BC14BC" w:rsidRPr="00A66844" w14:paraId="74362E7E" w14:textId="77777777" w:rsidTr="0007357F"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9A417" w14:textId="77777777" w:rsidR="00BC14BC" w:rsidRPr="00253184" w:rsidRDefault="00BC14BC" w:rsidP="00BD180E">
            <w:pPr>
              <w:pStyle w:val="af1"/>
              <w:ind w:firstLine="0"/>
              <w:jc w:val="left"/>
              <w:rPr>
                <w:color w:val="000000"/>
              </w:rPr>
            </w:pPr>
            <w:r w:rsidRPr="00253184">
              <w:rPr>
                <w:color w:val="000000"/>
              </w:rPr>
              <w:t>Таблицы</w:t>
            </w:r>
          </w:p>
        </w:tc>
        <w:tc>
          <w:tcPr>
            <w:tcW w:w="8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D8BB08" w14:textId="77777777" w:rsidR="00BC14BC" w:rsidRPr="00253184" w:rsidRDefault="00BC14BC" w:rsidP="00BD180E">
            <w:pPr>
              <w:pStyle w:val="af1"/>
              <w:ind w:firstLine="0"/>
              <w:jc w:val="left"/>
              <w:rPr>
                <w:color w:val="000000"/>
              </w:rPr>
            </w:pPr>
            <w:r w:rsidRPr="00253184">
              <w:rPr>
                <w:color w:val="000000"/>
              </w:rPr>
              <w:t>1. Подписывается: над таблицей, выравнивание по правому: «Таблица Х».</w:t>
            </w:r>
          </w:p>
          <w:p w14:paraId="2A8BEFFC" w14:textId="77777777" w:rsidR="00BC14BC" w:rsidRPr="00253184" w:rsidRDefault="00BC14BC" w:rsidP="00BD180E">
            <w:pPr>
              <w:pStyle w:val="af1"/>
              <w:ind w:firstLine="0"/>
              <w:jc w:val="left"/>
              <w:rPr>
                <w:color w:val="000000"/>
              </w:rPr>
            </w:pPr>
            <w:r w:rsidRPr="00253184">
              <w:rPr>
                <w:color w:val="000000"/>
              </w:rPr>
              <w:t>2. В следующей строке по центру Название</w:t>
            </w:r>
          </w:p>
          <w:p w14:paraId="5582545D" w14:textId="77777777" w:rsidR="00BC14BC" w:rsidRPr="00253184" w:rsidRDefault="00BC14BC" w:rsidP="00BD180E">
            <w:pPr>
              <w:pStyle w:val="af1"/>
              <w:ind w:firstLine="0"/>
              <w:jc w:val="left"/>
              <w:rPr>
                <w:color w:val="000000"/>
              </w:rPr>
            </w:pPr>
            <w:r w:rsidRPr="00253184">
              <w:rPr>
                <w:color w:val="000000"/>
              </w:rPr>
              <w:t>3. Надписи в «шапке» (имена столбцов, полей) – по центру.</w:t>
            </w:r>
          </w:p>
          <w:p w14:paraId="03EB4802" w14:textId="77777777" w:rsidR="00BC14BC" w:rsidRPr="00253184" w:rsidRDefault="00BC14BC" w:rsidP="00BD180E">
            <w:pPr>
              <w:pStyle w:val="af1"/>
              <w:ind w:firstLine="0"/>
              <w:jc w:val="left"/>
              <w:rPr>
                <w:color w:val="000000"/>
              </w:rPr>
            </w:pPr>
            <w:r w:rsidRPr="00253184">
              <w:rPr>
                <w:color w:val="000000"/>
              </w:rPr>
              <w:t>4. В теле таблицы (записи) текстовые значения – выровнены по левому краю, числа, даты – по правому.</w:t>
            </w:r>
          </w:p>
        </w:tc>
      </w:tr>
    </w:tbl>
    <w:p w14:paraId="5DA299B3" w14:textId="77777777" w:rsidR="00BC14BC" w:rsidRPr="00A66844" w:rsidRDefault="00BC14BC" w:rsidP="00180705">
      <w:pPr>
        <w:pStyle w:val="af1"/>
        <w:rPr>
          <w:rFonts w:eastAsia="Calibri"/>
        </w:rPr>
      </w:pPr>
    </w:p>
    <w:p w14:paraId="41EF40AB" w14:textId="77777777" w:rsidR="00BC14BC" w:rsidRPr="00A66844" w:rsidRDefault="00BC14BC" w:rsidP="00770DC0">
      <w:pPr>
        <w:pStyle w:val="a4"/>
        <w:rPr>
          <w:rFonts w:eastAsia="Calibri"/>
        </w:rPr>
      </w:pPr>
      <w:r w:rsidRPr="00A66844">
        <w:rPr>
          <w:rFonts w:eastAsia="Calibri"/>
        </w:rPr>
        <w:t>Стадии и этапы разработки</w:t>
      </w:r>
    </w:p>
    <w:p w14:paraId="1290B565" w14:textId="77777777" w:rsidR="00BC14BC" w:rsidRPr="00A66844" w:rsidRDefault="00BC14BC" w:rsidP="00180705">
      <w:pPr>
        <w:pStyle w:val="af1"/>
      </w:pPr>
      <w:r w:rsidRPr="00A66844">
        <w:t>Курсовая работа и программа будут разрабатываться в течение следующих этапов (табл. П1.2).</w:t>
      </w:r>
    </w:p>
    <w:p w14:paraId="548B8BED" w14:textId="77777777" w:rsidR="00BC14BC" w:rsidRPr="00A66844" w:rsidRDefault="00BC14BC" w:rsidP="00180705">
      <w:pPr>
        <w:pStyle w:val="af1"/>
        <w:jc w:val="right"/>
      </w:pPr>
      <w:r w:rsidRPr="00A66844">
        <w:t>Таблица П1.2</w:t>
      </w:r>
    </w:p>
    <w:p w14:paraId="0883F1B2" w14:textId="77777777" w:rsidR="00BC14BC" w:rsidRPr="00A66844" w:rsidRDefault="00BC14BC" w:rsidP="00180705">
      <w:pPr>
        <w:pStyle w:val="af1"/>
        <w:ind w:firstLine="0"/>
        <w:jc w:val="center"/>
      </w:pPr>
      <w:r w:rsidRPr="00A66844">
        <w:t>Стадии и этапы разработки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642"/>
        <w:gridCol w:w="1413"/>
        <w:gridCol w:w="4093"/>
        <w:gridCol w:w="1480"/>
      </w:tblGrid>
      <w:tr w:rsidR="00BC14BC" w:rsidRPr="00A66844" w14:paraId="4757DD5C" w14:textId="77777777" w:rsidTr="0007357F">
        <w:tc>
          <w:tcPr>
            <w:tcW w:w="2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DBF109" w14:textId="77777777" w:rsidR="00BC14BC" w:rsidRPr="00AA0491" w:rsidRDefault="00BC14BC" w:rsidP="00AA0491">
            <w:pPr>
              <w:pStyle w:val="af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AA0491">
              <w:rPr>
                <w:sz w:val="24"/>
                <w:szCs w:val="24"/>
              </w:rPr>
              <w:t>Наименование</w:t>
            </w:r>
          </w:p>
          <w:p w14:paraId="38BAC907" w14:textId="77777777" w:rsidR="00BC14BC" w:rsidRPr="00AA0491" w:rsidRDefault="00BC14BC" w:rsidP="00AA0491">
            <w:pPr>
              <w:pStyle w:val="af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AA0491">
              <w:rPr>
                <w:sz w:val="24"/>
                <w:szCs w:val="24"/>
              </w:rPr>
              <w:t>этапа разработки</w:t>
            </w: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BED474" w14:textId="77777777" w:rsidR="00BC14BC" w:rsidRPr="00AA0491" w:rsidRDefault="00BC14BC" w:rsidP="00AA0491">
            <w:pPr>
              <w:pStyle w:val="af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AA0491">
              <w:rPr>
                <w:sz w:val="24"/>
                <w:szCs w:val="24"/>
              </w:rPr>
              <w:t>Сроки</w:t>
            </w:r>
          </w:p>
          <w:p w14:paraId="63E947D8" w14:textId="77777777" w:rsidR="00BC14BC" w:rsidRPr="00AA0491" w:rsidRDefault="00BC14BC" w:rsidP="00AA0491">
            <w:pPr>
              <w:pStyle w:val="af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AA0491">
              <w:rPr>
                <w:sz w:val="24"/>
                <w:szCs w:val="24"/>
              </w:rPr>
              <w:t>разработки</w:t>
            </w:r>
          </w:p>
        </w:tc>
        <w:tc>
          <w:tcPr>
            <w:tcW w:w="4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762448" w14:textId="77777777" w:rsidR="00BC14BC" w:rsidRPr="00AA0491" w:rsidRDefault="00BC14BC" w:rsidP="00AA0491">
            <w:pPr>
              <w:pStyle w:val="af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AA0491">
              <w:rPr>
                <w:sz w:val="24"/>
                <w:szCs w:val="24"/>
              </w:rPr>
              <w:t>Результат выполнения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5A8677" w14:textId="77777777" w:rsidR="00BC14BC" w:rsidRPr="00AA0491" w:rsidRDefault="00BC14BC" w:rsidP="00AA0491">
            <w:pPr>
              <w:pStyle w:val="af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AA0491">
              <w:rPr>
                <w:sz w:val="24"/>
                <w:szCs w:val="24"/>
              </w:rPr>
              <w:t>Отметка о</w:t>
            </w:r>
          </w:p>
          <w:p w14:paraId="5DE578CB" w14:textId="77777777" w:rsidR="00BC14BC" w:rsidRPr="00AA0491" w:rsidRDefault="00BC14BC" w:rsidP="00AA0491">
            <w:pPr>
              <w:pStyle w:val="af1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AA0491">
              <w:rPr>
                <w:sz w:val="24"/>
                <w:szCs w:val="24"/>
              </w:rPr>
              <w:t>выполнении</w:t>
            </w:r>
          </w:p>
        </w:tc>
      </w:tr>
      <w:tr w:rsidR="00BC14BC" w:rsidRPr="00A66844" w14:paraId="492F7827" w14:textId="77777777" w:rsidTr="0007357F">
        <w:tc>
          <w:tcPr>
            <w:tcW w:w="2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D3F58E" w14:textId="77777777" w:rsidR="00BC14BC" w:rsidRPr="00AA0491" w:rsidRDefault="00BC14BC" w:rsidP="00AA0491">
            <w:pPr>
              <w:pStyle w:val="af1"/>
              <w:spacing w:line="240" w:lineRule="auto"/>
              <w:ind w:firstLine="0"/>
              <w:rPr>
                <w:sz w:val="24"/>
                <w:szCs w:val="24"/>
              </w:rPr>
            </w:pPr>
            <w:r w:rsidRPr="00AA0491">
              <w:rPr>
                <w:sz w:val="24"/>
                <w:szCs w:val="24"/>
              </w:rPr>
              <w:t>Оформление технического задания</w:t>
            </w: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8007FA" w14:textId="2F5C955F" w:rsidR="00BC14BC" w:rsidRPr="00AA0491" w:rsidRDefault="00BC14BC" w:rsidP="00AA0491">
            <w:pPr>
              <w:pStyle w:val="af1"/>
              <w:spacing w:line="240" w:lineRule="auto"/>
              <w:ind w:firstLine="0"/>
              <w:jc w:val="right"/>
              <w:rPr>
                <w:sz w:val="24"/>
                <w:szCs w:val="24"/>
              </w:rPr>
            </w:pPr>
            <w:r w:rsidRPr="00AA0491">
              <w:rPr>
                <w:sz w:val="24"/>
                <w:szCs w:val="24"/>
              </w:rPr>
              <w:t>2</w:t>
            </w:r>
            <w:r w:rsidR="003F49A0">
              <w:rPr>
                <w:sz w:val="24"/>
                <w:szCs w:val="24"/>
              </w:rPr>
              <w:t>0</w:t>
            </w:r>
            <w:r w:rsidRPr="00AA0491">
              <w:rPr>
                <w:sz w:val="24"/>
                <w:szCs w:val="24"/>
                <w:lang w:val="en-US"/>
              </w:rPr>
              <w:t>.</w:t>
            </w:r>
            <w:r w:rsidR="003F49A0">
              <w:rPr>
                <w:sz w:val="24"/>
                <w:szCs w:val="24"/>
              </w:rPr>
              <w:t>11</w:t>
            </w:r>
            <w:r w:rsidRPr="00AA0491">
              <w:rPr>
                <w:sz w:val="24"/>
                <w:szCs w:val="24"/>
                <w:lang w:val="en-US"/>
              </w:rPr>
              <w:t>.</w:t>
            </w:r>
            <w:r w:rsidRPr="00AA0491">
              <w:rPr>
                <w:sz w:val="24"/>
                <w:szCs w:val="24"/>
              </w:rPr>
              <w:t>25</w:t>
            </w:r>
          </w:p>
        </w:tc>
        <w:tc>
          <w:tcPr>
            <w:tcW w:w="4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BECEED" w14:textId="77777777" w:rsidR="00BC14BC" w:rsidRPr="00AA0491" w:rsidRDefault="00BC14BC" w:rsidP="00AA0491">
            <w:pPr>
              <w:pStyle w:val="af1"/>
              <w:spacing w:line="240" w:lineRule="auto"/>
              <w:ind w:firstLine="0"/>
              <w:rPr>
                <w:sz w:val="24"/>
                <w:szCs w:val="24"/>
              </w:rPr>
            </w:pPr>
            <w:r w:rsidRPr="00AA0491">
              <w:rPr>
                <w:sz w:val="24"/>
                <w:szCs w:val="24"/>
              </w:rPr>
              <w:t>Составлено техническое задание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150A0E" w14:textId="77777777" w:rsidR="00BC14BC" w:rsidRPr="00AA0491" w:rsidRDefault="00BC14BC" w:rsidP="00AA0491">
            <w:pPr>
              <w:pStyle w:val="af1"/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BC14BC" w:rsidRPr="00A66844" w14:paraId="14437F89" w14:textId="77777777" w:rsidTr="0007357F">
        <w:tc>
          <w:tcPr>
            <w:tcW w:w="2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2156EF" w14:textId="77777777" w:rsidR="00BC14BC" w:rsidRPr="00AA0491" w:rsidRDefault="00BC14BC" w:rsidP="00AA0491">
            <w:pPr>
              <w:pStyle w:val="af1"/>
              <w:spacing w:line="240" w:lineRule="auto"/>
              <w:ind w:firstLine="0"/>
              <w:rPr>
                <w:sz w:val="24"/>
                <w:szCs w:val="24"/>
              </w:rPr>
            </w:pPr>
            <w:r w:rsidRPr="00AA0491">
              <w:rPr>
                <w:sz w:val="24"/>
                <w:szCs w:val="24"/>
              </w:rPr>
              <w:t>Изучение предметной области</w:t>
            </w: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0DA0D" w14:textId="14A8C4A0" w:rsidR="00BC14BC" w:rsidRPr="00AA0491" w:rsidRDefault="003F49A0" w:rsidP="00AA0491">
            <w:pPr>
              <w:pStyle w:val="af1"/>
              <w:spacing w:line="240" w:lineRule="auto"/>
              <w:ind w:firstLine="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  <w:r w:rsidR="00BC14BC" w:rsidRPr="00AA0491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>11</w:t>
            </w:r>
            <w:r w:rsidR="00BC14BC" w:rsidRPr="00AA0491">
              <w:rPr>
                <w:sz w:val="24"/>
                <w:szCs w:val="24"/>
              </w:rPr>
              <w:t>.25 – 30.</w:t>
            </w:r>
            <w:r>
              <w:rPr>
                <w:sz w:val="24"/>
                <w:szCs w:val="24"/>
              </w:rPr>
              <w:t>11</w:t>
            </w:r>
            <w:r w:rsidR="00BC14BC" w:rsidRPr="00AA0491">
              <w:rPr>
                <w:sz w:val="24"/>
                <w:szCs w:val="24"/>
              </w:rPr>
              <w:t>.25</w:t>
            </w:r>
          </w:p>
        </w:tc>
        <w:tc>
          <w:tcPr>
            <w:tcW w:w="4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8A0CA5" w14:textId="77777777" w:rsidR="00BC14BC" w:rsidRPr="00AA0491" w:rsidRDefault="00BC14BC" w:rsidP="00AA0491">
            <w:pPr>
              <w:pStyle w:val="af1"/>
              <w:spacing w:line="240" w:lineRule="auto"/>
              <w:ind w:firstLine="0"/>
              <w:rPr>
                <w:sz w:val="24"/>
                <w:szCs w:val="24"/>
              </w:rPr>
            </w:pPr>
            <w:r w:rsidRPr="00AA0491">
              <w:rPr>
                <w:sz w:val="24"/>
                <w:szCs w:val="24"/>
              </w:rPr>
              <w:t>Изучена проблема предметной области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1413AB" w14:textId="77777777" w:rsidR="00BC14BC" w:rsidRPr="00AA0491" w:rsidRDefault="00BC14BC" w:rsidP="00AA0491">
            <w:pPr>
              <w:pStyle w:val="af1"/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BC14BC" w:rsidRPr="00A66844" w14:paraId="276DDBF8" w14:textId="77777777" w:rsidTr="0007357F">
        <w:tc>
          <w:tcPr>
            <w:tcW w:w="2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5BEF7D" w14:textId="2A8679B1" w:rsidR="00BC14BC" w:rsidRPr="00AA0491" w:rsidRDefault="003F49A0" w:rsidP="00AA0491">
            <w:pPr>
              <w:pStyle w:val="af1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Л</w:t>
            </w:r>
            <w:r w:rsidR="00BC14BC" w:rsidRPr="00AA0491">
              <w:rPr>
                <w:sz w:val="24"/>
                <w:szCs w:val="24"/>
              </w:rPr>
              <w:t>огическое проектирование</w:t>
            </w: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FF870B" w14:textId="643C4DAF" w:rsidR="00BC14BC" w:rsidRPr="00AA0491" w:rsidRDefault="003F49A0" w:rsidP="00AA0491">
            <w:pPr>
              <w:pStyle w:val="af1"/>
              <w:spacing w:line="240" w:lineRule="auto"/>
              <w:ind w:firstLine="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  <w:r w:rsidRPr="00AA0491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>11</w:t>
            </w:r>
            <w:r w:rsidRPr="00AA0491">
              <w:rPr>
                <w:sz w:val="24"/>
                <w:szCs w:val="24"/>
              </w:rPr>
              <w:t>.25 – 30.</w:t>
            </w:r>
            <w:r>
              <w:rPr>
                <w:sz w:val="24"/>
                <w:szCs w:val="24"/>
              </w:rPr>
              <w:t>11</w:t>
            </w:r>
            <w:r w:rsidRPr="00AA0491">
              <w:rPr>
                <w:sz w:val="24"/>
                <w:szCs w:val="24"/>
              </w:rPr>
              <w:t>.25</w:t>
            </w:r>
          </w:p>
        </w:tc>
        <w:tc>
          <w:tcPr>
            <w:tcW w:w="4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EC9BEC" w14:textId="165F61EC" w:rsidR="00BC14BC" w:rsidRPr="00AA0491" w:rsidRDefault="00BC14BC" w:rsidP="00AA0491">
            <w:pPr>
              <w:pStyle w:val="af1"/>
              <w:spacing w:line="240" w:lineRule="auto"/>
              <w:ind w:firstLine="0"/>
              <w:rPr>
                <w:sz w:val="24"/>
                <w:szCs w:val="24"/>
              </w:rPr>
            </w:pPr>
            <w:r w:rsidRPr="00AA0491">
              <w:rPr>
                <w:sz w:val="24"/>
                <w:szCs w:val="24"/>
              </w:rPr>
              <w:t>Построен</w:t>
            </w:r>
            <w:r w:rsidR="003F49A0">
              <w:rPr>
                <w:sz w:val="24"/>
                <w:szCs w:val="24"/>
              </w:rPr>
              <w:t>а</w:t>
            </w:r>
            <w:r w:rsidRPr="00AA0491">
              <w:rPr>
                <w:sz w:val="24"/>
                <w:szCs w:val="24"/>
              </w:rPr>
              <w:t xml:space="preserve"> логическая модел</w:t>
            </w:r>
            <w:r w:rsidR="003F49A0">
              <w:rPr>
                <w:sz w:val="24"/>
                <w:szCs w:val="24"/>
              </w:rPr>
              <w:t>ь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2667ED" w14:textId="77777777" w:rsidR="00BC14BC" w:rsidRPr="00AA0491" w:rsidRDefault="00BC14BC" w:rsidP="00AA0491">
            <w:pPr>
              <w:pStyle w:val="af1"/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BC14BC" w:rsidRPr="00A66844" w14:paraId="56259D6D" w14:textId="77777777" w:rsidTr="0007357F">
        <w:tc>
          <w:tcPr>
            <w:tcW w:w="2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9C9003" w14:textId="77777777" w:rsidR="00BC14BC" w:rsidRPr="00AA0491" w:rsidRDefault="00BC14BC" w:rsidP="00AA0491">
            <w:pPr>
              <w:pStyle w:val="af1"/>
              <w:spacing w:line="240" w:lineRule="auto"/>
              <w:ind w:firstLine="0"/>
              <w:rPr>
                <w:sz w:val="24"/>
                <w:szCs w:val="24"/>
              </w:rPr>
            </w:pPr>
            <w:r w:rsidRPr="00AA0491">
              <w:rPr>
                <w:sz w:val="24"/>
                <w:szCs w:val="24"/>
              </w:rPr>
              <w:t>Кодирование</w:t>
            </w: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4D918A" w14:textId="718B009E" w:rsidR="00BC14BC" w:rsidRPr="00AA0491" w:rsidRDefault="003F49A0" w:rsidP="00AA0491">
            <w:pPr>
              <w:pStyle w:val="af1"/>
              <w:spacing w:line="240" w:lineRule="auto"/>
              <w:ind w:firstLine="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</w:t>
            </w:r>
            <w:r w:rsidRPr="00AA0491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>12</w:t>
            </w:r>
            <w:r w:rsidRPr="00AA0491">
              <w:rPr>
                <w:sz w:val="24"/>
                <w:szCs w:val="24"/>
              </w:rPr>
              <w:t>.25 – 30.</w:t>
            </w:r>
            <w:r>
              <w:rPr>
                <w:sz w:val="24"/>
                <w:szCs w:val="24"/>
              </w:rPr>
              <w:t>12</w:t>
            </w:r>
            <w:r w:rsidRPr="00AA0491">
              <w:rPr>
                <w:sz w:val="24"/>
                <w:szCs w:val="24"/>
              </w:rPr>
              <w:t>.25</w:t>
            </w:r>
          </w:p>
        </w:tc>
        <w:tc>
          <w:tcPr>
            <w:tcW w:w="4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D53BCB" w14:textId="77777777" w:rsidR="00BC14BC" w:rsidRPr="00AA0491" w:rsidRDefault="00BC14BC" w:rsidP="00AA0491">
            <w:pPr>
              <w:pStyle w:val="af1"/>
              <w:spacing w:line="240" w:lineRule="auto"/>
              <w:ind w:firstLine="0"/>
              <w:rPr>
                <w:sz w:val="24"/>
                <w:szCs w:val="24"/>
              </w:rPr>
            </w:pPr>
            <w:r w:rsidRPr="00AA0491">
              <w:rPr>
                <w:sz w:val="24"/>
                <w:szCs w:val="24"/>
              </w:rPr>
              <w:t>Программа написана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639A5D" w14:textId="77777777" w:rsidR="00BC14BC" w:rsidRPr="00AA0491" w:rsidRDefault="00BC14BC" w:rsidP="00AA0491">
            <w:pPr>
              <w:pStyle w:val="af1"/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BC14BC" w:rsidRPr="00A66844" w14:paraId="5E65A8C4" w14:textId="77777777" w:rsidTr="0007357F">
        <w:tc>
          <w:tcPr>
            <w:tcW w:w="2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154EE9" w14:textId="77777777" w:rsidR="00BC14BC" w:rsidRPr="00AA0491" w:rsidRDefault="00BC14BC" w:rsidP="00AA0491">
            <w:pPr>
              <w:pStyle w:val="af1"/>
              <w:spacing w:line="240" w:lineRule="auto"/>
              <w:ind w:firstLine="0"/>
              <w:rPr>
                <w:sz w:val="24"/>
                <w:szCs w:val="24"/>
              </w:rPr>
            </w:pPr>
            <w:r w:rsidRPr="00AA0491">
              <w:rPr>
                <w:sz w:val="24"/>
                <w:szCs w:val="24"/>
              </w:rPr>
              <w:t>Тестирование</w:t>
            </w: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814B8F" w14:textId="36E1BA41" w:rsidR="00BC14BC" w:rsidRPr="00AA0491" w:rsidRDefault="003F49A0" w:rsidP="00AA0491">
            <w:pPr>
              <w:pStyle w:val="af1"/>
              <w:spacing w:line="240" w:lineRule="auto"/>
              <w:ind w:firstLine="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</w:t>
            </w:r>
            <w:r w:rsidRPr="00AA0491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>12</w:t>
            </w:r>
            <w:r w:rsidRPr="00AA0491">
              <w:rPr>
                <w:sz w:val="24"/>
                <w:szCs w:val="24"/>
              </w:rPr>
              <w:t>.25 – 30.</w:t>
            </w:r>
            <w:r>
              <w:rPr>
                <w:sz w:val="24"/>
                <w:szCs w:val="24"/>
              </w:rPr>
              <w:t>12</w:t>
            </w:r>
            <w:r w:rsidRPr="00AA0491">
              <w:rPr>
                <w:sz w:val="24"/>
                <w:szCs w:val="24"/>
              </w:rPr>
              <w:t>.25</w:t>
            </w:r>
          </w:p>
        </w:tc>
        <w:tc>
          <w:tcPr>
            <w:tcW w:w="4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3CA428" w14:textId="77777777" w:rsidR="00BC14BC" w:rsidRPr="00AA0491" w:rsidRDefault="00BC14BC" w:rsidP="00AA0491">
            <w:pPr>
              <w:pStyle w:val="af1"/>
              <w:spacing w:line="240" w:lineRule="auto"/>
              <w:ind w:firstLine="0"/>
              <w:rPr>
                <w:sz w:val="24"/>
                <w:szCs w:val="24"/>
              </w:rPr>
            </w:pPr>
            <w:r w:rsidRPr="00AA0491">
              <w:rPr>
                <w:sz w:val="24"/>
                <w:szCs w:val="24"/>
              </w:rPr>
              <w:t>Ошибки программы исправлены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72925B" w14:textId="77777777" w:rsidR="00BC14BC" w:rsidRPr="00AA0491" w:rsidRDefault="00BC14BC" w:rsidP="00AA0491">
            <w:pPr>
              <w:pStyle w:val="af1"/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BC14BC" w:rsidRPr="00A66844" w14:paraId="1E7A8CCC" w14:textId="77777777" w:rsidTr="0007357F">
        <w:tc>
          <w:tcPr>
            <w:tcW w:w="2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083CD8" w14:textId="77777777" w:rsidR="00BC14BC" w:rsidRPr="00AA0491" w:rsidRDefault="00BC14BC" w:rsidP="00AA0491">
            <w:pPr>
              <w:pStyle w:val="af1"/>
              <w:spacing w:line="240" w:lineRule="auto"/>
              <w:ind w:firstLine="0"/>
              <w:rPr>
                <w:sz w:val="24"/>
                <w:szCs w:val="24"/>
              </w:rPr>
            </w:pPr>
            <w:r w:rsidRPr="00AA0491">
              <w:rPr>
                <w:sz w:val="24"/>
                <w:szCs w:val="24"/>
              </w:rPr>
              <w:t>Оформление расчётно-пояснительной записки</w:t>
            </w: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31BE9" w14:textId="7F6E3FD9" w:rsidR="00BC14BC" w:rsidRPr="00AA0491" w:rsidRDefault="003F49A0" w:rsidP="00AA0491">
            <w:pPr>
              <w:pStyle w:val="af1"/>
              <w:spacing w:line="240" w:lineRule="auto"/>
              <w:ind w:firstLine="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</w:t>
            </w:r>
            <w:r w:rsidRPr="00AA0491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>12</w:t>
            </w:r>
            <w:r w:rsidRPr="00AA0491">
              <w:rPr>
                <w:sz w:val="24"/>
                <w:szCs w:val="24"/>
              </w:rPr>
              <w:t>.25 – 30.</w:t>
            </w:r>
            <w:r>
              <w:rPr>
                <w:sz w:val="24"/>
                <w:szCs w:val="24"/>
              </w:rPr>
              <w:t>12</w:t>
            </w:r>
            <w:r w:rsidRPr="00AA0491">
              <w:rPr>
                <w:sz w:val="24"/>
                <w:szCs w:val="24"/>
              </w:rPr>
              <w:t>.25</w:t>
            </w:r>
          </w:p>
        </w:tc>
        <w:tc>
          <w:tcPr>
            <w:tcW w:w="4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2293C9" w14:textId="77777777" w:rsidR="00BC14BC" w:rsidRPr="00AA0491" w:rsidRDefault="00BC14BC" w:rsidP="00AA0491">
            <w:pPr>
              <w:pStyle w:val="af1"/>
              <w:spacing w:line="240" w:lineRule="auto"/>
              <w:ind w:firstLine="0"/>
              <w:rPr>
                <w:sz w:val="24"/>
                <w:szCs w:val="24"/>
              </w:rPr>
            </w:pPr>
            <w:r w:rsidRPr="00AA0491">
              <w:rPr>
                <w:sz w:val="24"/>
                <w:szCs w:val="24"/>
              </w:rPr>
              <w:t>Оформлена расчётно-пояснительная записка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8C4D34" w14:textId="77777777" w:rsidR="00BC14BC" w:rsidRPr="00AA0491" w:rsidRDefault="00BC14BC" w:rsidP="00AA0491">
            <w:pPr>
              <w:pStyle w:val="af1"/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</w:tbl>
    <w:p w14:paraId="5E783DD5" w14:textId="77777777" w:rsidR="00BC14BC" w:rsidRDefault="00BC14BC" w:rsidP="00180705">
      <w:pPr>
        <w:pStyle w:val="af1"/>
        <w:rPr>
          <w:rFonts w:eastAsia="Calibri"/>
        </w:rPr>
      </w:pPr>
    </w:p>
    <w:p w14:paraId="45E8F868" w14:textId="77777777" w:rsidR="00BC14BC" w:rsidRPr="00A66844" w:rsidRDefault="00BC14BC" w:rsidP="00770DC0">
      <w:pPr>
        <w:pStyle w:val="a4"/>
        <w:rPr>
          <w:rFonts w:eastAsia="Calibri"/>
        </w:rPr>
      </w:pPr>
      <w:r w:rsidRPr="00A66844">
        <w:rPr>
          <w:rFonts w:eastAsia="Calibri"/>
        </w:rPr>
        <w:t>Порядок контроля и приёмки</w:t>
      </w:r>
    </w:p>
    <w:p w14:paraId="158E9A6E" w14:textId="77777777" w:rsidR="00BC14BC" w:rsidRPr="00A66844" w:rsidRDefault="00BC14BC" w:rsidP="00180705">
      <w:pPr>
        <w:pStyle w:val="af1"/>
      </w:pPr>
      <w:r w:rsidRPr="00A66844">
        <w:t>Курсовая работа будет приниматься в течение этапов в табл. П1.3.</w:t>
      </w:r>
    </w:p>
    <w:p w14:paraId="1AC72FFA" w14:textId="77777777" w:rsidR="00BC14BC" w:rsidRPr="00A66844" w:rsidRDefault="00BC14BC" w:rsidP="00180705">
      <w:pPr>
        <w:pStyle w:val="af1"/>
        <w:jc w:val="right"/>
      </w:pPr>
      <w:r w:rsidRPr="00A66844">
        <w:t>Таблица П1.3</w:t>
      </w:r>
    </w:p>
    <w:p w14:paraId="66883E45" w14:textId="77777777" w:rsidR="00BC14BC" w:rsidRPr="00A66844" w:rsidRDefault="00BC14BC" w:rsidP="00180705">
      <w:pPr>
        <w:pStyle w:val="af1"/>
        <w:ind w:firstLine="0"/>
        <w:jc w:val="center"/>
        <w:rPr>
          <w:rFonts w:eastAsia="Calibri"/>
        </w:rPr>
      </w:pPr>
      <w:r w:rsidRPr="00A66844">
        <w:rPr>
          <w:rFonts w:eastAsia="Calibri"/>
        </w:rPr>
        <w:t>Порядок контроля и приёмки</w:t>
      </w:r>
    </w:p>
    <w:tbl>
      <w:tblPr>
        <w:tblStyle w:val="10"/>
        <w:tblW w:w="0" w:type="auto"/>
        <w:tblInd w:w="0" w:type="dxa"/>
        <w:tblLook w:val="04A0" w:firstRow="1" w:lastRow="0" w:firstColumn="1" w:lastColumn="0" w:noHBand="0" w:noVBand="1"/>
      </w:tblPr>
      <w:tblGrid>
        <w:gridCol w:w="3256"/>
        <w:gridCol w:w="1701"/>
        <w:gridCol w:w="2268"/>
        <w:gridCol w:w="2403"/>
      </w:tblGrid>
      <w:tr w:rsidR="00BC14BC" w:rsidRPr="00A66844" w14:paraId="338FE2AB" w14:textId="77777777" w:rsidTr="0007357F"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C9BC9A" w14:textId="77777777" w:rsidR="00BC14BC" w:rsidRPr="00E45208" w:rsidRDefault="00BC14BC" w:rsidP="00AA0491">
            <w:pPr>
              <w:pStyle w:val="af1"/>
              <w:ind w:firstLine="0"/>
              <w:jc w:val="center"/>
            </w:pPr>
            <w:r w:rsidRPr="00E45208">
              <w:t>Наименование контрольного</w:t>
            </w:r>
          </w:p>
          <w:p w14:paraId="3D552A20" w14:textId="77777777" w:rsidR="00BC14BC" w:rsidRPr="00E45208" w:rsidRDefault="00BC14BC" w:rsidP="00AA0491">
            <w:pPr>
              <w:pStyle w:val="af1"/>
              <w:ind w:firstLine="0"/>
              <w:jc w:val="center"/>
            </w:pPr>
            <w:r w:rsidRPr="00E45208">
              <w:t>этапа выполнения курсовой</w:t>
            </w:r>
          </w:p>
          <w:p w14:paraId="073DE0B9" w14:textId="77777777" w:rsidR="00BC14BC" w:rsidRPr="00E45208" w:rsidRDefault="00BC14BC" w:rsidP="00AA0491">
            <w:pPr>
              <w:pStyle w:val="af1"/>
              <w:ind w:firstLine="0"/>
              <w:jc w:val="center"/>
            </w:pPr>
            <w:r w:rsidRPr="00E45208">
              <w:t>работы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E2DD8A" w14:textId="77777777" w:rsidR="00BC14BC" w:rsidRPr="00E45208" w:rsidRDefault="00BC14BC" w:rsidP="00AA0491">
            <w:pPr>
              <w:pStyle w:val="af1"/>
              <w:ind w:firstLine="0"/>
              <w:jc w:val="center"/>
            </w:pPr>
            <w:r w:rsidRPr="00E45208">
              <w:t>Сроки</w:t>
            </w:r>
          </w:p>
          <w:p w14:paraId="7959EA25" w14:textId="77777777" w:rsidR="00BC14BC" w:rsidRPr="00E45208" w:rsidRDefault="00BC14BC" w:rsidP="00AA0491">
            <w:pPr>
              <w:pStyle w:val="af1"/>
              <w:ind w:firstLine="0"/>
              <w:jc w:val="center"/>
            </w:pPr>
            <w:r w:rsidRPr="00E45208">
              <w:t>контроля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7886C1" w14:textId="77777777" w:rsidR="00BC14BC" w:rsidRPr="00E45208" w:rsidRDefault="00BC14BC" w:rsidP="00AA0491">
            <w:pPr>
              <w:pStyle w:val="af1"/>
              <w:ind w:firstLine="0"/>
              <w:jc w:val="center"/>
            </w:pPr>
            <w:r w:rsidRPr="00E45208">
              <w:t>Результат</w:t>
            </w:r>
          </w:p>
          <w:p w14:paraId="6FD65095" w14:textId="77777777" w:rsidR="00BC14BC" w:rsidRPr="00E45208" w:rsidRDefault="00BC14BC" w:rsidP="00AA0491">
            <w:pPr>
              <w:pStyle w:val="af1"/>
              <w:ind w:firstLine="0"/>
              <w:jc w:val="center"/>
            </w:pPr>
            <w:r w:rsidRPr="00E45208">
              <w:t>выполнения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DE665C" w14:textId="77777777" w:rsidR="00BC14BC" w:rsidRPr="00E45208" w:rsidRDefault="00BC14BC" w:rsidP="00AA0491">
            <w:pPr>
              <w:pStyle w:val="af1"/>
              <w:ind w:firstLine="0"/>
              <w:jc w:val="center"/>
            </w:pPr>
            <w:r w:rsidRPr="00E45208">
              <w:t>Отметка о приёмке</w:t>
            </w:r>
          </w:p>
          <w:p w14:paraId="6E097F35" w14:textId="77777777" w:rsidR="00BC14BC" w:rsidRPr="00E45208" w:rsidRDefault="00BC14BC" w:rsidP="00AA0491">
            <w:pPr>
              <w:pStyle w:val="af1"/>
              <w:ind w:firstLine="0"/>
              <w:jc w:val="center"/>
            </w:pPr>
            <w:r w:rsidRPr="00E45208">
              <w:t>результата</w:t>
            </w:r>
          </w:p>
          <w:p w14:paraId="7D61FF66" w14:textId="77777777" w:rsidR="00BC14BC" w:rsidRPr="00E45208" w:rsidRDefault="00BC14BC" w:rsidP="00AA0491">
            <w:pPr>
              <w:pStyle w:val="af1"/>
              <w:ind w:firstLine="0"/>
              <w:jc w:val="center"/>
            </w:pPr>
            <w:r w:rsidRPr="00E45208">
              <w:t>контрольного этапа</w:t>
            </w:r>
          </w:p>
        </w:tc>
      </w:tr>
      <w:tr w:rsidR="00BC14BC" w:rsidRPr="00A66844" w14:paraId="75786952" w14:textId="77777777" w:rsidTr="0007357F"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F78247" w14:textId="77777777" w:rsidR="00BC14BC" w:rsidRPr="00E45208" w:rsidRDefault="00BC14BC" w:rsidP="00AA0491">
            <w:pPr>
              <w:pStyle w:val="af1"/>
              <w:ind w:firstLine="0"/>
              <w:jc w:val="left"/>
            </w:pPr>
            <w:r w:rsidRPr="00E45208">
              <w:t>Сдача технического задания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4DB48E" w14:textId="439626FA" w:rsidR="00BC14BC" w:rsidRPr="00E45208" w:rsidRDefault="00BC14BC" w:rsidP="00AA0491">
            <w:pPr>
              <w:pStyle w:val="af1"/>
              <w:ind w:firstLine="0"/>
              <w:jc w:val="right"/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14B8D3" w14:textId="77777777" w:rsidR="00BC14BC" w:rsidRPr="00E45208" w:rsidRDefault="00BC14BC" w:rsidP="00AA0491">
            <w:pPr>
              <w:pStyle w:val="af1"/>
              <w:ind w:firstLine="0"/>
              <w:jc w:val="left"/>
            </w:pPr>
            <w:r w:rsidRPr="00E45208">
              <w:t>Техническое задание принято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035FA1" w14:textId="77777777" w:rsidR="00BC14BC" w:rsidRPr="00E45208" w:rsidRDefault="00BC14BC" w:rsidP="00AA0491">
            <w:pPr>
              <w:pStyle w:val="af1"/>
              <w:ind w:firstLine="0"/>
              <w:jc w:val="left"/>
            </w:pPr>
          </w:p>
        </w:tc>
      </w:tr>
      <w:tr w:rsidR="00BC14BC" w:rsidRPr="00A66844" w14:paraId="1DAE33F5" w14:textId="77777777" w:rsidTr="0007357F"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6D53B8" w14:textId="77777777" w:rsidR="00BC14BC" w:rsidRPr="00E45208" w:rsidRDefault="00BC14BC" w:rsidP="00AA0491">
            <w:pPr>
              <w:pStyle w:val="af1"/>
              <w:ind w:firstLine="0"/>
              <w:jc w:val="left"/>
            </w:pPr>
            <w:r w:rsidRPr="00E45208">
              <w:t>Показ логической модели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18719" w14:textId="77777777" w:rsidR="00BC14BC" w:rsidRPr="00E45208" w:rsidRDefault="00BC14BC" w:rsidP="00AA0491">
            <w:pPr>
              <w:pStyle w:val="af1"/>
              <w:ind w:firstLine="0"/>
              <w:jc w:val="right"/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887FA" w14:textId="77777777" w:rsidR="00BC14BC" w:rsidRPr="00E45208" w:rsidRDefault="00BC14BC" w:rsidP="00AA0491">
            <w:pPr>
              <w:pStyle w:val="af1"/>
              <w:ind w:firstLine="0"/>
              <w:jc w:val="left"/>
            </w:pPr>
            <w:r w:rsidRPr="00E45208">
              <w:t>Логическая модель утверждена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2536A5" w14:textId="77777777" w:rsidR="00BC14BC" w:rsidRPr="00E45208" w:rsidRDefault="00BC14BC" w:rsidP="00AA0491">
            <w:pPr>
              <w:pStyle w:val="af1"/>
              <w:ind w:firstLine="0"/>
              <w:jc w:val="left"/>
            </w:pPr>
          </w:p>
        </w:tc>
      </w:tr>
      <w:tr w:rsidR="00BC14BC" w:rsidRPr="00A66844" w14:paraId="59E7A30B" w14:textId="77777777" w:rsidTr="0007357F"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8A2942" w14:textId="77777777" w:rsidR="00BC14BC" w:rsidRPr="00E45208" w:rsidRDefault="00BC14BC" w:rsidP="00AA0491">
            <w:pPr>
              <w:pStyle w:val="af1"/>
              <w:ind w:firstLine="0"/>
              <w:jc w:val="left"/>
            </w:pPr>
            <w:r w:rsidRPr="00E45208">
              <w:t>Демонстрация приложения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2DCBD8" w14:textId="77777777" w:rsidR="00BC14BC" w:rsidRDefault="00BC14BC" w:rsidP="00AA0491">
            <w:pPr>
              <w:pStyle w:val="af1"/>
              <w:ind w:firstLine="0"/>
              <w:jc w:val="right"/>
            </w:pPr>
          </w:p>
          <w:p w14:paraId="775D9194" w14:textId="77777777" w:rsidR="00373DF6" w:rsidRPr="00E45208" w:rsidRDefault="00373DF6" w:rsidP="00AA0491">
            <w:pPr>
              <w:pStyle w:val="af1"/>
              <w:ind w:firstLine="0"/>
              <w:jc w:val="right"/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A6DB57" w14:textId="77777777" w:rsidR="00BC14BC" w:rsidRPr="00E45208" w:rsidRDefault="00BC14BC" w:rsidP="00AA0491">
            <w:pPr>
              <w:pStyle w:val="af1"/>
              <w:ind w:firstLine="0"/>
              <w:jc w:val="left"/>
            </w:pPr>
            <w:r w:rsidRPr="00E45208">
              <w:t>Приложение принято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398D1F" w14:textId="77777777" w:rsidR="00BC14BC" w:rsidRPr="00E45208" w:rsidRDefault="00BC14BC" w:rsidP="00AA0491">
            <w:pPr>
              <w:pStyle w:val="af1"/>
              <w:ind w:firstLine="0"/>
              <w:jc w:val="left"/>
            </w:pPr>
          </w:p>
        </w:tc>
      </w:tr>
      <w:tr w:rsidR="00BC14BC" w:rsidRPr="00A66844" w14:paraId="07810C85" w14:textId="77777777" w:rsidTr="0007357F"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66D376" w14:textId="77777777" w:rsidR="00BC14BC" w:rsidRPr="00E45208" w:rsidRDefault="00BC14BC" w:rsidP="00AA0491">
            <w:pPr>
              <w:pStyle w:val="af1"/>
              <w:ind w:firstLine="0"/>
              <w:jc w:val="left"/>
            </w:pPr>
            <w:r w:rsidRPr="00E45208">
              <w:t>Исправление ошибок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CB1003" w14:textId="77777777" w:rsidR="00BC14BC" w:rsidRPr="00E45208" w:rsidRDefault="00BC14BC" w:rsidP="00AA0491">
            <w:pPr>
              <w:pStyle w:val="af1"/>
              <w:ind w:firstLine="0"/>
              <w:jc w:val="right"/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321B21" w14:textId="77777777" w:rsidR="00BC14BC" w:rsidRPr="00E45208" w:rsidRDefault="00BC14BC" w:rsidP="00AA0491">
            <w:pPr>
              <w:pStyle w:val="af1"/>
              <w:ind w:firstLine="0"/>
              <w:jc w:val="left"/>
            </w:pPr>
            <w:r w:rsidRPr="00E45208">
              <w:t>Ошибки учтены и исправлены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7AB3C" w14:textId="77777777" w:rsidR="00BC14BC" w:rsidRPr="00E45208" w:rsidRDefault="00BC14BC" w:rsidP="00AA0491">
            <w:pPr>
              <w:pStyle w:val="af1"/>
              <w:ind w:firstLine="0"/>
              <w:jc w:val="left"/>
            </w:pPr>
          </w:p>
        </w:tc>
      </w:tr>
      <w:tr w:rsidR="00BC14BC" w:rsidRPr="00A66844" w14:paraId="027ED99D" w14:textId="77777777" w:rsidTr="0007357F"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C9F732" w14:textId="77777777" w:rsidR="00BC14BC" w:rsidRPr="00E45208" w:rsidRDefault="00BC14BC" w:rsidP="00AA0491">
            <w:pPr>
              <w:pStyle w:val="af1"/>
              <w:ind w:firstLine="0"/>
              <w:jc w:val="left"/>
            </w:pPr>
            <w:r w:rsidRPr="00E45208">
              <w:t>Сдача расчётно-пояснительной записки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1D31CC" w14:textId="77777777" w:rsidR="00BC14BC" w:rsidRPr="00E45208" w:rsidRDefault="00BC14BC" w:rsidP="00AA0491">
            <w:pPr>
              <w:pStyle w:val="af1"/>
              <w:ind w:firstLine="0"/>
              <w:jc w:val="right"/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0C4A08" w14:textId="77777777" w:rsidR="00BC14BC" w:rsidRPr="00E45208" w:rsidRDefault="00BC14BC" w:rsidP="00AA0491">
            <w:pPr>
              <w:pStyle w:val="af1"/>
              <w:ind w:firstLine="0"/>
              <w:jc w:val="left"/>
            </w:pPr>
            <w:r w:rsidRPr="00E45208">
              <w:t>Расчётно-пояснительная записка принята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80F68A" w14:textId="77777777" w:rsidR="00BC14BC" w:rsidRPr="00E45208" w:rsidRDefault="00BC14BC" w:rsidP="00AA0491">
            <w:pPr>
              <w:pStyle w:val="af1"/>
              <w:ind w:firstLine="0"/>
              <w:jc w:val="left"/>
            </w:pPr>
          </w:p>
        </w:tc>
      </w:tr>
      <w:tr w:rsidR="00BC14BC" w:rsidRPr="00A66844" w14:paraId="7A7F9564" w14:textId="77777777" w:rsidTr="0007357F"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6F0877" w14:textId="77777777" w:rsidR="00BC14BC" w:rsidRPr="00E45208" w:rsidRDefault="00BC14BC" w:rsidP="00AA0491">
            <w:pPr>
              <w:pStyle w:val="af1"/>
              <w:ind w:firstLine="0"/>
              <w:jc w:val="left"/>
            </w:pPr>
            <w:r w:rsidRPr="00E45208">
              <w:t>Защита курсовой работы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A4B26B" w14:textId="77777777" w:rsidR="00BC14BC" w:rsidRPr="00E45208" w:rsidRDefault="00BC14BC" w:rsidP="00AA0491">
            <w:pPr>
              <w:pStyle w:val="af1"/>
              <w:ind w:firstLine="0"/>
              <w:jc w:val="right"/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5DA703" w14:textId="77777777" w:rsidR="00BC14BC" w:rsidRPr="00E45208" w:rsidRDefault="00BC14BC" w:rsidP="00AA0491">
            <w:pPr>
              <w:pStyle w:val="af1"/>
              <w:ind w:firstLine="0"/>
              <w:jc w:val="left"/>
            </w:pPr>
            <w:r w:rsidRPr="00E45208">
              <w:t>Курсовая работа защищена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DCE666" w14:textId="77777777" w:rsidR="00BC14BC" w:rsidRPr="00E45208" w:rsidRDefault="00BC14BC" w:rsidP="00AA0491">
            <w:pPr>
              <w:pStyle w:val="af1"/>
              <w:ind w:firstLine="0"/>
              <w:jc w:val="left"/>
            </w:pPr>
          </w:p>
        </w:tc>
      </w:tr>
    </w:tbl>
    <w:p w14:paraId="0B932254" w14:textId="77777777" w:rsidR="00BC14BC" w:rsidRPr="00180705" w:rsidRDefault="00BC14BC" w:rsidP="00770DC0">
      <w:pPr>
        <w:pStyle w:val="af1"/>
      </w:pPr>
    </w:p>
    <w:p w14:paraId="2698B3E1" w14:textId="77777777" w:rsidR="00C20F19" w:rsidRPr="00180705" w:rsidRDefault="00C20F19" w:rsidP="00770DC0">
      <w:pPr>
        <w:pStyle w:val="af1"/>
      </w:pPr>
    </w:p>
    <w:p w14:paraId="4B397D87" w14:textId="77777777" w:rsidR="00C20F19" w:rsidRDefault="00C20F19" w:rsidP="00A31541">
      <w:pPr>
        <w:pStyle w:val="a0"/>
        <w:numPr>
          <w:ilvl w:val="0"/>
          <w:numId w:val="0"/>
        </w:numPr>
        <w:sectPr w:rsidR="00C20F19" w:rsidSect="002F7378">
          <w:pgSz w:w="11906" w:h="16838"/>
          <w:pgMar w:top="1134" w:right="567" w:bottom="1134" w:left="1701" w:header="708" w:footer="708" w:gutter="0"/>
          <w:cols w:space="708"/>
          <w:docGrid w:linePitch="381"/>
        </w:sectPr>
      </w:pPr>
    </w:p>
    <w:p w14:paraId="24D34A8D" w14:textId="3264E98B" w:rsidR="00091207" w:rsidRPr="00753E50" w:rsidRDefault="00091207" w:rsidP="00A31541">
      <w:pPr>
        <w:pStyle w:val="a0"/>
        <w:rPr>
          <w:lang w:val="ru-RU"/>
        </w:rPr>
      </w:pPr>
      <w:bookmarkStart w:id="32" w:name="_Toc218762651"/>
      <w:r w:rsidRPr="00753E50">
        <w:rPr>
          <w:lang w:val="ru-RU"/>
        </w:rPr>
        <w:t>Текст программы</w:t>
      </w:r>
      <w:bookmarkEnd w:id="32"/>
    </w:p>
    <w:p w14:paraId="52450577" w14:textId="5EFC138C" w:rsidR="003D519B" w:rsidRDefault="003D519B" w:rsidP="00071EF3">
      <w:pPr>
        <w:pStyle w:val="ae"/>
        <w:spacing w:line="240" w:lineRule="auto"/>
      </w:pPr>
      <w:r>
        <w:t>Конфигурация проекта</w:t>
      </w:r>
    </w:p>
    <w:p w14:paraId="1428C413" w14:textId="30C4558B" w:rsidR="002926E8" w:rsidRPr="001713AE" w:rsidRDefault="002926E8" w:rsidP="00071EF3">
      <w:pPr>
        <w:pStyle w:val="af1"/>
        <w:spacing w:line="240" w:lineRule="auto"/>
      </w:pPr>
      <w:r w:rsidRPr="00F60814">
        <w:t xml:space="preserve">Файл </w:t>
      </w:r>
      <w:proofErr w:type="gramStart"/>
      <w:r w:rsidRPr="00F60814">
        <w:t>«.</w:t>
      </w:r>
      <w:proofErr w:type="spellStart"/>
      <w:r w:rsidRPr="00F60814">
        <w:t>env</w:t>
      </w:r>
      <w:proofErr w:type="spellEnd"/>
      <w:proofErr w:type="gramEnd"/>
      <w:r w:rsidRPr="00F60814">
        <w:t>».</w:t>
      </w:r>
    </w:p>
    <w:tbl>
      <w:tblPr>
        <w:tblStyle w:val="aff4"/>
        <w:tblW w:w="0" w:type="auto"/>
        <w:tblLook w:val="04A0" w:firstRow="1" w:lastRow="0" w:firstColumn="1" w:lastColumn="0" w:noHBand="0" w:noVBand="1"/>
      </w:tblPr>
      <w:tblGrid>
        <w:gridCol w:w="9628"/>
      </w:tblGrid>
      <w:tr w:rsidR="002926E8" w:rsidRPr="00A22FAD" w14:paraId="7045345C" w14:textId="77777777" w:rsidTr="004A6C36">
        <w:tc>
          <w:tcPr>
            <w:tcW w:w="9628" w:type="dxa"/>
          </w:tcPr>
          <w:p w14:paraId="5DDDB5D4" w14:textId="226D67A3" w:rsidR="00120D72" w:rsidRPr="00120D72" w:rsidRDefault="00120D72" w:rsidP="00120D72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120D72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VERSION=1.0.0</w:t>
            </w:r>
          </w:p>
          <w:p w14:paraId="07A1F9B1" w14:textId="77777777" w:rsidR="00120D72" w:rsidRPr="00120D72" w:rsidRDefault="00120D72" w:rsidP="00120D72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120D72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APP_CLIENT_PORT=5050</w:t>
            </w:r>
          </w:p>
          <w:p w14:paraId="2266968C" w14:textId="7DFBC3C0" w:rsidR="00120D72" w:rsidRPr="00120D72" w:rsidRDefault="00120D72" w:rsidP="00120D72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120D72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CLIENT_PROFILE=prod</w:t>
            </w:r>
          </w:p>
          <w:p w14:paraId="23A6C08C" w14:textId="77777777" w:rsidR="00120D72" w:rsidRPr="00120D72" w:rsidRDefault="00120D72" w:rsidP="00120D72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120D72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APP_SERVER_PORT=8080</w:t>
            </w:r>
          </w:p>
          <w:p w14:paraId="4F358D81" w14:textId="77777777" w:rsidR="00120D72" w:rsidRPr="00120D72" w:rsidRDefault="00120D72" w:rsidP="00120D72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120D72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SERVER_PROFILE=test</w:t>
            </w:r>
          </w:p>
          <w:p w14:paraId="754FE7A1" w14:textId="77777777" w:rsidR="00120D72" w:rsidRPr="00120D72" w:rsidRDefault="00120D72" w:rsidP="00120D72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120D72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DB_NAME=</w:t>
            </w:r>
            <w:proofErr w:type="spellStart"/>
            <w:r w:rsidRPr="00120D72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mikuDb</w:t>
            </w:r>
            <w:proofErr w:type="spellEnd"/>
          </w:p>
          <w:p w14:paraId="1575F66A" w14:textId="77777777" w:rsidR="00120D72" w:rsidRPr="00120D72" w:rsidRDefault="00120D72" w:rsidP="00120D72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120D72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DB_USER=</w:t>
            </w:r>
            <w:proofErr w:type="spellStart"/>
            <w:r w:rsidRPr="00120D72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miku</w:t>
            </w:r>
            <w:proofErr w:type="spellEnd"/>
          </w:p>
          <w:p w14:paraId="697AFBC6" w14:textId="77777777" w:rsidR="00120D72" w:rsidRPr="00120D72" w:rsidRDefault="00120D72" w:rsidP="00120D72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120D72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DB_PASSWORD=12345</w:t>
            </w:r>
          </w:p>
          <w:p w14:paraId="2E19CEC5" w14:textId="77777777" w:rsidR="00120D72" w:rsidRPr="00120D72" w:rsidRDefault="00120D72" w:rsidP="00120D72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120D72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DB_</w:t>
            </w:r>
            <w:proofErr w:type="gramStart"/>
            <w:r w:rsidRPr="00120D72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DRIVER=</w:t>
            </w:r>
            <w:proofErr w:type="spellStart"/>
            <w:r w:rsidRPr="00120D72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org.postgresql.Driver</w:t>
            </w:r>
            <w:proofErr w:type="spellEnd"/>
            <w:proofErr w:type="gramEnd"/>
          </w:p>
          <w:p w14:paraId="2F1E2E5D" w14:textId="77777777" w:rsidR="00120D72" w:rsidRPr="00120D72" w:rsidRDefault="00120D72" w:rsidP="00120D72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120D72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DB_PORT=5432</w:t>
            </w:r>
          </w:p>
          <w:p w14:paraId="33E5749C" w14:textId="77777777" w:rsidR="00120D72" w:rsidRPr="00120D72" w:rsidRDefault="00120D72" w:rsidP="00120D72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120D72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DB_URL="</w:t>
            </w:r>
            <w:proofErr w:type="spellStart"/>
            <w:proofErr w:type="gramStart"/>
            <w:r w:rsidRPr="00120D72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jdbc:postgresql</w:t>
            </w:r>
            <w:proofErr w:type="spellEnd"/>
            <w:r w:rsidRPr="00120D72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://</w:t>
            </w:r>
            <w:proofErr w:type="spellStart"/>
            <w:r w:rsidRPr="00120D72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postgres</w:t>
            </w:r>
            <w:proofErr w:type="spellEnd"/>
            <w:r w:rsidRPr="00120D72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:$</w:t>
            </w:r>
            <w:proofErr w:type="gramEnd"/>
            <w:r w:rsidRPr="00120D72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{DB_PORT}/${DB_NAME}"</w:t>
            </w:r>
          </w:p>
          <w:p w14:paraId="04B761D0" w14:textId="77777777" w:rsidR="00120D72" w:rsidRPr="00120D72" w:rsidRDefault="00120D72" w:rsidP="00120D72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</w:p>
          <w:p w14:paraId="716BABEA" w14:textId="77777777" w:rsidR="00120D72" w:rsidRPr="00120D72" w:rsidRDefault="00120D72" w:rsidP="00120D72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120D72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ADMIN_PORT=80</w:t>
            </w:r>
          </w:p>
          <w:p w14:paraId="4AAF3515" w14:textId="77777777" w:rsidR="00120D72" w:rsidRPr="00120D72" w:rsidRDefault="00120D72" w:rsidP="00120D72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120D72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DEFAULT_EMAIL=dr.hartmann86@gmail.com</w:t>
            </w:r>
          </w:p>
          <w:p w14:paraId="3E9430E2" w14:textId="77777777" w:rsidR="00120D72" w:rsidRPr="00120D72" w:rsidRDefault="00120D72" w:rsidP="00120D72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120D72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DEFAULT_PASSWORD=12345</w:t>
            </w:r>
          </w:p>
          <w:p w14:paraId="5624282A" w14:textId="77777777" w:rsidR="00120D72" w:rsidRPr="00120D72" w:rsidRDefault="00120D72" w:rsidP="00120D72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120D72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MASTER_PASSWORD_REQUIRED=False</w:t>
            </w:r>
          </w:p>
          <w:p w14:paraId="4425B9D6" w14:textId="77777777" w:rsidR="00120D72" w:rsidRPr="00120D72" w:rsidRDefault="00120D72" w:rsidP="00120D72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</w:p>
          <w:p w14:paraId="765713C4" w14:textId="77777777" w:rsidR="00120D72" w:rsidRPr="00120D72" w:rsidRDefault="00120D72" w:rsidP="00120D72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120D72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JAVA_OPTS=-</w:t>
            </w:r>
            <w:proofErr w:type="gramStart"/>
            <w:r w:rsidRPr="00120D72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XX:+</w:t>
            </w:r>
            <w:proofErr w:type="gramEnd"/>
            <w:r w:rsidRPr="00120D72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UseG1GC -</w:t>
            </w:r>
            <w:proofErr w:type="spellStart"/>
            <w:r w:rsidRPr="00120D72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XX:MaxRAMPercentage</w:t>
            </w:r>
            <w:proofErr w:type="spellEnd"/>
            <w:r w:rsidRPr="00120D72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=75.0 -</w:t>
            </w:r>
            <w:proofErr w:type="spellStart"/>
            <w:r w:rsidRPr="00120D72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Djava.security.egd</w:t>
            </w:r>
            <w:proofErr w:type="spellEnd"/>
            <w:r w:rsidRPr="00120D72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=file:/dev/./</w:t>
            </w:r>
            <w:proofErr w:type="spellStart"/>
            <w:r w:rsidRPr="00120D72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urandom</w:t>
            </w:r>
            <w:proofErr w:type="spellEnd"/>
          </w:p>
          <w:p w14:paraId="684D15AB" w14:textId="059E3BEB" w:rsidR="002926E8" w:rsidRPr="00F32E8F" w:rsidRDefault="00120D72" w:rsidP="00120D72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120D72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LOG_LEVEL=INFO</w:t>
            </w:r>
          </w:p>
        </w:tc>
      </w:tr>
    </w:tbl>
    <w:p w14:paraId="3706581E" w14:textId="77777777" w:rsidR="003D519B" w:rsidRPr="002926E8" w:rsidRDefault="003D519B" w:rsidP="00071EF3">
      <w:pPr>
        <w:pStyle w:val="af1"/>
        <w:spacing w:line="240" w:lineRule="auto"/>
        <w:rPr>
          <w:lang w:val="en-US"/>
        </w:rPr>
      </w:pPr>
    </w:p>
    <w:p w14:paraId="0B25C0FC" w14:textId="35BB1F42" w:rsidR="00FF3348" w:rsidRPr="001713AE" w:rsidRDefault="00FF3348" w:rsidP="00071EF3">
      <w:pPr>
        <w:pStyle w:val="af1"/>
        <w:spacing w:line="240" w:lineRule="auto"/>
      </w:pPr>
      <w:r w:rsidRPr="001713AE">
        <w:t>Файл «</w:t>
      </w:r>
      <w:proofErr w:type="spellStart"/>
      <w:r w:rsidRPr="00FF3348">
        <w:t>services-</w:t>
      </w:r>
      <w:proofErr w:type="gramStart"/>
      <w:r w:rsidRPr="00FF3348">
        <w:t>postgres.yaml</w:t>
      </w:r>
      <w:proofErr w:type="spellEnd"/>
      <w:proofErr w:type="gramEnd"/>
      <w:r w:rsidRPr="001713AE">
        <w:t>».</w:t>
      </w:r>
    </w:p>
    <w:tbl>
      <w:tblPr>
        <w:tblStyle w:val="aff4"/>
        <w:tblW w:w="0" w:type="auto"/>
        <w:tblLook w:val="04A0" w:firstRow="1" w:lastRow="0" w:firstColumn="1" w:lastColumn="0" w:noHBand="0" w:noVBand="1"/>
      </w:tblPr>
      <w:tblGrid>
        <w:gridCol w:w="9628"/>
      </w:tblGrid>
      <w:tr w:rsidR="00FF3348" w:rsidRPr="006A0293" w14:paraId="58627F02" w14:textId="77777777" w:rsidTr="00780E83">
        <w:tc>
          <w:tcPr>
            <w:tcW w:w="9628" w:type="dxa"/>
          </w:tcPr>
          <w:p w14:paraId="1F44EEAF" w14:textId="77777777" w:rsidR="00F60814" w:rsidRPr="00F32E8F" w:rsidRDefault="00F60814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F32E8F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services</w:t>
            </w:r>
            <w:r w:rsidRPr="00F32E8F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:</w:t>
            </w:r>
          </w:p>
          <w:p w14:paraId="3285830C" w14:textId="77777777" w:rsidR="00F60814" w:rsidRPr="00F32E8F" w:rsidRDefault="00F60814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F32E8F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</w:t>
            </w:r>
            <w:proofErr w:type="spellStart"/>
            <w:r w:rsidRPr="00F32E8F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postgres</w:t>
            </w:r>
            <w:proofErr w:type="spellEnd"/>
            <w:r w:rsidRPr="00F32E8F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:</w:t>
            </w:r>
          </w:p>
          <w:p w14:paraId="4701242C" w14:textId="77777777" w:rsidR="00F60814" w:rsidRPr="00F32E8F" w:rsidRDefault="00F60814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F32E8F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</w:t>
            </w:r>
            <w:r w:rsidRPr="00F32E8F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image</w:t>
            </w:r>
            <w:r w:rsidRPr="00F32E8F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: </w:t>
            </w:r>
            <w:r w:rsidRPr="00F32E8F">
              <w:rPr>
                <w:rFonts w:ascii="Consolas" w:hAnsi="Consolas" w:cs="Times New Roman"/>
                <w:color w:val="0000FF"/>
                <w:sz w:val="16"/>
                <w:szCs w:val="16"/>
                <w:lang w:val="en-US" w:eastAsia="ru-RU"/>
              </w:rPr>
              <w:t>postgres:18-alpine</w:t>
            </w:r>
          </w:p>
          <w:p w14:paraId="11D58A66" w14:textId="77777777" w:rsidR="00F60814" w:rsidRPr="00F32E8F" w:rsidRDefault="00F60814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F32E8F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</w:t>
            </w:r>
            <w:r w:rsidRPr="00F32E8F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restart</w:t>
            </w:r>
            <w:r w:rsidRPr="00F32E8F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: </w:t>
            </w:r>
            <w:r w:rsidRPr="00F32E8F">
              <w:rPr>
                <w:rFonts w:ascii="Consolas" w:hAnsi="Consolas" w:cs="Times New Roman"/>
                <w:color w:val="A31515"/>
                <w:sz w:val="16"/>
                <w:szCs w:val="16"/>
                <w:lang w:val="en-US" w:eastAsia="ru-RU"/>
              </w:rPr>
              <w:t>"no"</w:t>
            </w:r>
          </w:p>
          <w:p w14:paraId="482B196F" w14:textId="77777777" w:rsidR="00F60814" w:rsidRPr="00F32E8F" w:rsidRDefault="00F60814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F32E8F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</w:t>
            </w:r>
            <w:r w:rsidRPr="00F32E8F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environment</w:t>
            </w:r>
            <w:r w:rsidRPr="00F32E8F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:</w:t>
            </w:r>
          </w:p>
          <w:p w14:paraId="387BA1DF" w14:textId="77777777" w:rsidR="00F60814" w:rsidRPr="00F32E8F" w:rsidRDefault="00F60814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F32E8F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</w:t>
            </w:r>
            <w:r w:rsidRPr="00F32E8F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POSTGRES_DB</w:t>
            </w:r>
            <w:r w:rsidRPr="00F32E8F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: </w:t>
            </w:r>
            <w:r w:rsidRPr="00F32E8F">
              <w:rPr>
                <w:rFonts w:ascii="Consolas" w:hAnsi="Consolas" w:cs="Times New Roman"/>
                <w:color w:val="0000FF"/>
                <w:sz w:val="16"/>
                <w:szCs w:val="16"/>
                <w:lang w:val="en-US" w:eastAsia="ru-RU"/>
              </w:rPr>
              <w:t>${DB_NAME}</w:t>
            </w:r>
          </w:p>
          <w:p w14:paraId="79FDCD16" w14:textId="77777777" w:rsidR="00F60814" w:rsidRPr="00F32E8F" w:rsidRDefault="00F60814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F32E8F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</w:t>
            </w:r>
            <w:r w:rsidRPr="00F32E8F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POSTGRES_USER</w:t>
            </w:r>
            <w:r w:rsidRPr="00F32E8F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: </w:t>
            </w:r>
            <w:r w:rsidRPr="00F32E8F">
              <w:rPr>
                <w:rFonts w:ascii="Consolas" w:hAnsi="Consolas" w:cs="Times New Roman"/>
                <w:color w:val="0000FF"/>
                <w:sz w:val="16"/>
                <w:szCs w:val="16"/>
                <w:lang w:val="en-US" w:eastAsia="ru-RU"/>
              </w:rPr>
              <w:t>${DB_USER}</w:t>
            </w:r>
          </w:p>
          <w:p w14:paraId="18B1C679" w14:textId="77777777" w:rsidR="00F60814" w:rsidRPr="00F32E8F" w:rsidRDefault="00F60814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F32E8F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</w:t>
            </w:r>
            <w:r w:rsidRPr="00F32E8F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POSTGRES_PASSWORD</w:t>
            </w:r>
            <w:r w:rsidRPr="00F32E8F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: </w:t>
            </w:r>
            <w:r w:rsidRPr="00F32E8F">
              <w:rPr>
                <w:rFonts w:ascii="Consolas" w:hAnsi="Consolas" w:cs="Times New Roman"/>
                <w:color w:val="0000FF"/>
                <w:sz w:val="16"/>
                <w:szCs w:val="16"/>
                <w:lang w:val="en-US" w:eastAsia="ru-RU"/>
              </w:rPr>
              <w:t>${DB_PASSWORD}</w:t>
            </w:r>
          </w:p>
          <w:p w14:paraId="7717BEA2" w14:textId="77777777" w:rsidR="00F60814" w:rsidRPr="00F32E8F" w:rsidRDefault="00F60814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F32E8F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</w:t>
            </w:r>
            <w:r w:rsidRPr="00F32E8F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POSTGRES_INITDB_ARGS</w:t>
            </w:r>
            <w:r w:rsidRPr="00F32E8F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: </w:t>
            </w:r>
            <w:r w:rsidRPr="00F32E8F">
              <w:rPr>
                <w:rFonts w:ascii="Consolas" w:hAnsi="Consolas" w:cs="Times New Roman"/>
                <w:color w:val="0000FF"/>
                <w:sz w:val="16"/>
                <w:szCs w:val="16"/>
                <w:lang w:val="en-US" w:eastAsia="ru-RU"/>
              </w:rPr>
              <w:t>--encoding=UTF-8</w:t>
            </w:r>
          </w:p>
          <w:p w14:paraId="64F95345" w14:textId="77777777" w:rsidR="00F60814" w:rsidRPr="00F32E8F" w:rsidRDefault="00F60814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F32E8F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</w:t>
            </w:r>
            <w:r w:rsidRPr="00F32E8F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ports</w:t>
            </w:r>
            <w:r w:rsidRPr="00F32E8F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:</w:t>
            </w:r>
          </w:p>
          <w:p w14:paraId="4BFC792C" w14:textId="77777777" w:rsidR="00F60814" w:rsidRPr="00F32E8F" w:rsidRDefault="00F60814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F32E8F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- </w:t>
            </w:r>
            <w:r w:rsidRPr="00F32E8F">
              <w:rPr>
                <w:rFonts w:ascii="Consolas" w:hAnsi="Consolas" w:cs="Times New Roman"/>
                <w:color w:val="A31515"/>
                <w:sz w:val="16"/>
                <w:szCs w:val="16"/>
                <w:lang w:val="en-US" w:eastAsia="ru-RU"/>
              </w:rPr>
              <w:t>"${DB_PORT}:5432"</w:t>
            </w:r>
          </w:p>
          <w:p w14:paraId="2FC17789" w14:textId="77777777" w:rsidR="00F60814" w:rsidRPr="00F32E8F" w:rsidRDefault="00F60814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F32E8F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</w:t>
            </w:r>
            <w:r w:rsidRPr="00F32E8F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volumes</w:t>
            </w:r>
            <w:r w:rsidRPr="00F32E8F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:</w:t>
            </w:r>
          </w:p>
          <w:p w14:paraId="2C13817C" w14:textId="77777777" w:rsidR="00F60814" w:rsidRPr="00F32E8F" w:rsidRDefault="00F60814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F32E8F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- </w:t>
            </w:r>
            <w:proofErr w:type="spellStart"/>
            <w:r w:rsidRPr="00F32E8F">
              <w:rPr>
                <w:rFonts w:ascii="Consolas" w:hAnsi="Consolas" w:cs="Times New Roman"/>
                <w:color w:val="0000FF"/>
                <w:sz w:val="16"/>
                <w:szCs w:val="16"/>
                <w:lang w:val="en-US" w:eastAsia="ru-RU"/>
              </w:rPr>
              <w:t>pg</w:t>
            </w:r>
            <w:proofErr w:type="spellEnd"/>
            <w:r w:rsidRPr="00F32E8F">
              <w:rPr>
                <w:rFonts w:ascii="Consolas" w:hAnsi="Consolas" w:cs="Times New Roman"/>
                <w:color w:val="0000FF"/>
                <w:sz w:val="16"/>
                <w:szCs w:val="16"/>
                <w:lang w:val="en-US" w:eastAsia="ru-RU"/>
              </w:rPr>
              <w:t>-data:/var/lib/</w:t>
            </w:r>
            <w:proofErr w:type="spellStart"/>
            <w:r w:rsidRPr="00F32E8F">
              <w:rPr>
                <w:rFonts w:ascii="Consolas" w:hAnsi="Consolas" w:cs="Times New Roman"/>
                <w:color w:val="0000FF"/>
                <w:sz w:val="16"/>
                <w:szCs w:val="16"/>
                <w:lang w:val="en-US" w:eastAsia="ru-RU"/>
              </w:rPr>
              <w:t>postgresql</w:t>
            </w:r>
            <w:proofErr w:type="spellEnd"/>
          </w:p>
          <w:p w14:paraId="035B4D2A" w14:textId="77777777" w:rsidR="00F60814" w:rsidRPr="00F32E8F" w:rsidRDefault="00F60814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F32E8F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</w:t>
            </w:r>
            <w:proofErr w:type="spellStart"/>
            <w:r w:rsidRPr="00F32E8F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healthcheck</w:t>
            </w:r>
            <w:proofErr w:type="spellEnd"/>
            <w:r w:rsidRPr="00F32E8F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:</w:t>
            </w:r>
          </w:p>
          <w:p w14:paraId="60ABF2F0" w14:textId="77777777" w:rsidR="00F60814" w:rsidRPr="00F32E8F" w:rsidRDefault="00F60814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F32E8F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</w:t>
            </w:r>
            <w:r w:rsidRPr="00F32E8F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test</w:t>
            </w:r>
            <w:r w:rsidRPr="00F32E8F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: </w:t>
            </w:r>
            <w:proofErr w:type="spellStart"/>
            <w:r w:rsidRPr="00F32E8F">
              <w:rPr>
                <w:rFonts w:ascii="Consolas" w:hAnsi="Consolas" w:cs="Times New Roman"/>
                <w:color w:val="0000FF"/>
                <w:sz w:val="16"/>
                <w:szCs w:val="16"/>
                <w:lang w:val="en-US" w:eastAsia="ru-RU"/>
              </w:rPr>
              <w:t>pg_isready</w:t>
            </w:r>
            <w:proofErr w:type="spellEnd"/>
            <w:r w:rsidRPr="00F32E8F">
              <w:rPr>
                <w:rFonts w:ascii="Consolas" w:hAnsi="Consolas" w:cs="Times New Roman"/>
                <w:color w:val="0000FF"/>
                <w:sz w:val="16"/>
                <w:szCs w:val="16"/>
                <w:lang w:val="en-US" w:eastAsia="ru-RU"/>
              </w:rPr>
              <w:t xml:space="preserve"> -U $$POSTGRES_USER -d $$POSTGRES_DB</w:t>
            </w:r>
          </w:p>
          <w:p w14:paraId="3F93C13F" w14:textId="77777777" w:rsidR="00F60814" w:rsidRPr="00F32E8F" w:rsidRDefault="00F60814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F32E8F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</w:t>
            </w:r>
            <w:r w:rsidRPr="00F32E8F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interval</w:t>
            </w:r>
            <w:r w:rsidRPr="00F32E8F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: </w:t>
            </w:r>
            <w:r w:rsidRPr="00F32E8F">
              <w:rPr>
                <w:rFonts w:ascii="Consolas" w:hAnsi="Consolas" w:cs="Times New Roman"/>
                <w:color w:val="0000FF"/>
                <w:sz w:val="16"/>
                <w:szCs w:val="16"/>
                <w:lang w:val="en-US" w:eastAsia="ru-RU"/>
              </w:rPr>
              <w:t>10s</w:t>
            </w:r>
          </w:p>
          <w:p w14:paraId="2269627C" w14:textId="77777777" w:rsidR="00F60814" w:rsidRPr="00F32E8F" w:rsidRDefault="00F60814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F32E8F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</w:t>
            </w:r>
            <w:r w:rsidRPr="00F32E8F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timeout</w:t>
            </w:r>
            <w:r w:rsidRPr="00F32E8F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: </w:t>
            </w:r>
            <w:r w:rsidRPr="00F32E8F">
              <w:rPr>
                <w:rFonts w:ascii="Consolas" w:hAnsi="Consolas" w:cs="Times New Roman"/>
                <w:color w:val="0000FF"/>
                <w:sz w:val="16"/>
                <w:szCs w:val="16"/>
                <w:lang w:val="en-US" w:eastAsia="ru-RU"/>
              </w:rPr>
              <w:t>5s</w:t>
            </w:r>
          </w:p>
          <w:p w14:paraId="3FF3E54C" w14:textId="77777777" w:rsidR="00F60814" w:rsidRPr="00F32E8F" w:rsidRDefault="00F60814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F32E8F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</w:t>
            </w:r>
            <w:proofErr w:type="spellStart"/>
            <w:r w:rsidRPr="00F32E8F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start_period</w:t>
            </w:r>
            <w:proofErr w:type="spellEnd"/>
            <w:r w:rsidRPr="00F32E8F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: </w:t>
            </w:r>
            <w:r w:rsidRPr="00F32E8F">
              <w:rPr>
                <w:rFonts w:ascii="Consolas" w:hAnsi="Consolas" w:cs="Times New Roman"/>
                <w:color w:val="0000FF"/>
                <w:sz w:val="16"/>
                <w:szCs w:val="16"/>
                <w:lang w:val="en-US" w:eastAsia="ru-RU"/>
              </w:rPr>
              <w:t>10s</w:t>
            </w:r>
          </w:p>
          <w:p w14:paraId="0AB05B92" w14:textId="77777777" w:rsidR="00F60814" w:rsidRPr="00F32E8F" w:rsidRDefault="00F60814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F32E8F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</w:t>
            </w:r>
            <w:r w:rsidRPr="00F32E8F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retries</w:t>
            </w:r>
            <w:r w:rsidRPr="00F32E8F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: </w:t>
            </w:r>
            <w:r w:rsidRPr="00F32E8F">
              <w:rPr>
                <w:rFonts w:ascii="Consolas" w:hAnsi="Consolas" w:cs="Times New Roman"/>
                <w:color w:val="098658"/>
                <w:sz w:val="16"/>
                <w:szCs w:val="16"/>
                <w:lang w:val="en-US" w:eastAsia="ru-RU"/>
              </w:rPr>
              <w:t>5</w:t>
            </w:r>
          </w:p>
          <w:p w14:paraId="2AB5A40A" w14:textId="77777777" w:rsidR="00F60814" w:rsidRPr="00F32E8F" w:rsidRDefault="00F60814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F32E8F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</w:t>
            </w:r>
            <w:proofErr w:type="spellStart"/>
            <w:r w:rsidRPr="00F32E8F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shm_size</w:t>
            </w:r>
            <w:proofErr w:type="spellEnd"/>
            <w:r w:rsidRPr="00F32E8F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: </w:t>
            </w:r>
            <w:r w:rsidRPr="00F32E8F">
              <w:rPr>
                <w:rFonts w:ascii="Consolas" w:hAnsi="Consolas" w:cs="Times New Roman"/>
                <w:color w:val="0000FF"/>
                <w:sz w:val="16"/>
                <w:szCs w:val="16"/>
                <w:lang w:val="en-US" w:eastAsia="ru-RU"/>
              </w:rPr>
              <w:t>256mb</w:t>
            </w:r>
          </w:p>
          <w:p w14:paraId="1562EFB9" w14:textId="77777777" w:rsidR="00F60814" w:rsidRPr="00F32E8F" w:rsidRDefault="00F60814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F32E8F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</w:t>
            </w:r>
            <w:r w:rsidRPr="00F32E8F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deploy</w:t>
            </w:r>
            <w:r w:rsidRPr="00F32E8F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:</w:t>
            </w:r>
          </w:p>
          <w:p w14:paraId="0F9348C1" w14:textId="77777777" w:rsidR="00F60814" w:rsidRPr="00F32E8F" w:rsidRDefault="00F60814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F32E8F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</w:t>
            </w:r>
            <w:r w:rsidRPr="00F32E8F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resources</w:t>
            </w:r>
            <w:r w:rsidRPr="00F32E8F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:</w:t>
            </w:r>
          </w:p>
          <w:p w14:paraId="205ABE9A" w14:textId="77777777" w:rsidR="00F60814" w:rsidRPr="00F32E8F" w:rsidRDefault="00F60814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F32E8F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  </w:t>
            </w:r>
            <w:r w:rsidRPr="00F32E8F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limits</w:t>
            </w:r>
            <w:r w:rsidRPr="00F32E8F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:</w:t>
            </w:r>
          </w:p>
          <w:p w14:paraId="544ECD0C" w14:textId="77777777" w:rsidR="00F60814" w:rsidRPr="00F32E8F" w:rsidRDefault="00F60814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F32E8F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    </w:t>
            </w:r>
            <w:proofErr w:type="spellStart"/>
            <w:r w:rsidRPr="00F32E8F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cpus</w:t>
            </w:r>
            <w:proofErr w:type="spellEnd"/>
            <w:r w:rsidRPr="00F32E8F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: </w:t>
            </w:r>
            <w:r w:rsidRPr="00F32E8F">
              <w:rPr>
                <w:rFonts w:ascii="Consolas" w:hAnsi="Consolas" w:cs="Times New Roman"/>
                <w:color w:val="098658"/>
                <w:sz w:val="16"/>
                <w:szCs w:val="16"/>
                <w:lang w:val="en-US" w:eastAsia="ru-RU"/>
              </w:rPr>
              <w:t>0.5</w:t>
            </w:r>
          </w:p>
          <w:p w14:paraId="6D908137" w14:textId="1469310C" w:rsidR="00F60814" w:rsidRPr="00F32E8F" w:rsidRDefault="00F60814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F32E8F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    </w:t>
            </w:r>
            <w:r w:rsidRPr="00F32E8F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memory</w:t>
            </w:r>
            <w:r w:rsidRPr="00F32E8F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: </w:t>
            </w:r>
            <w:r w:rsidRPr="00F32E8F">
              <w:rPr>
                <w:rFonts w:ascii="Consolas" w:hAnsi="Consolas" w:cs="Times New Roman"/>
                <w:color w:val="0000FF"/>
                <w:sz w:val="16"/>
                <w:szCs w:val="16"/>
                <w:lang w:val="en-US" w:eastAsia="ru-RU"/>
              </w:rPr>
              <w:t>512mb</w:t>
            </w:r>
          </w:p>
          <w:p w14:paraId="5BBA0DB2" w14:textId="77777777" w:rsidR="00F60814" w:rsidRPr="00F32E8F" w:rsidRDefault="00F60814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F32E8F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</w:t>
            </w:r>
            <w:proofErr w:type="spellStart"/>
            <w:r w:rsidRPr="00F32E8F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pgAdmin</w:t>
            </w:r>
            <w:proofErr w:type="spellEnd"/>
            <w:r w:rsidRPr="00F32E8F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:</w:t>
            </w:r>
          </w:p>
          <w:p w14:paraId="0BAC431A" w14:textId="77777777" w:rsidR="00F60814" w:rsidRPr="00F32E8F" w:rsidRDefault="00F60814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F32E8F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</w:t>
            </w:r>
            <w:r w:rsidRPr="00F32E8F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image</w:t>
            </w:r>
            <w:r w:rsidRPr="00F32E8F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: </w:t>
            </w:r>
            <w:proofErr w:type="spellStart"/>
            <w:r w:rsidRPr="00F32E8F">
              <w:rPr>
                <w:rFonts w:ascii="Consolas" w:hAnsi="Consolas" w:cs="Times New Roman"/>
                <w:color w:val="0000FF"/>
                <w:sz w:val="16"/>
                <w:szCs w:val="16"/>
                <w:lang w:val="en-US" w:eastAsia="ru-RU"/>
              </w:rPr>
              <w:t>dpage</w:t>
            </w:r>
            <w:proofErr w:type="spellEnd"/>
            <w:r w:rsidRPr="00F32E8F">
              <w:rPr>
                <w:rFonts w:ascii="Consolas" w:hAnsi="Consolas" w:cs="Times New Roman"/>
                <w:color w:val="0000FF"/>
                <w:sz w:val="16"/>
                <w:szCs w:val="16"/>
                <w:lang w:val="en-US" w:eastAsia="ru-RU"/>
              </w:rPr>
              <w:t>/pgadmin4:9.10.0</w:t>
            </w:r>
          </w:p>
          <w:p w14:paraId="6A970353" w14:textId="77777777" w:rsidR="00F60814" w:rsidRPr="00F32E8F" w:rsidRDefault="00F60814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F32E8F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</w:t>
            </w:r>
            <w:r w:rsidRPr="00F32E8F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restart</w:t>
            </w:r>
            <w:r w:rsidRPr="00F32E8F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: </w:t>
            </w:r>
            <w:r w:rsidRPr="00F32E8F">
              <w:rPr>
                <w:rFonts w:ascii="Consolas" w:hAnsi="Consolas" w:cs="Times New Roman"/>
                <w:color w:val="A31515"/>
                <w:sz w:val="16"/>
                <w:szCs w:val="16"/>
                <w:lang w:val="en-US" w:eastAsia="ru-RU"/>
              </w:rPr>
              <w:t>"always"</w:t>
            </w:r>
          </w:p>
          <w:p w14:paraId="3E6780E9" w14:textId="77777777" w:rsidR="00F60814" w:rsidRPr="00F32E8F" w:rsidRDefault="00F60814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F32E8F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</w:t>
            </w:r>
            <w:r w:rsidRPr="00F32E8F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environment</w:t>
            </w:r>
            <w:r w:rsidRPr="00F32E8F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:</w:t>
            </w:r>
          </w:p>
          <w:p w14:paraId="23C94ADB" w14:textId="77777777" w:rsidR="00F60814" w:rsidRPr="00F32E8F" w:rsidRDefault="00F60814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F32E8F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</w:t>
            </w:r>
            <w:r w:rsidRPr="00F32E8F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PGADMIN_DEFAULT_EMAIL</w:t>
            </w:r>
            <w:r w:rsidRPr="00F32E8F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: </w:t>
            </w:r>
            <w:r w:rsidRPr="00F32E8F">
              <w:rPr>
                <w:rFonts w:ascii="Consolas" w:hAnsi="Consolas" w:cs="Times New Roman"/>
                <w:color w:val="0000FF"/>
                <w:sz w:val="16"/>
                <w:szCs w:val="16"/>
                <w:lang w:val="en-US" w:eastAsia="ru-RU"/>
              </w:rPr>
              <w:t>${DEFAULT_EMAIL}</w:t>
            </w:r>
          </w:p>
          <w:p w14:paraId="7C496FB9" w14:textId="77777777" w:rsidR="00F60814" w:rsidRPr="00F32E8F" w:rsidRDefault="00F60814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F32E8F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</w:t>
            </w:r>
            <w:r w:rsidRPr="00F32E8F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PGADMIN_DEFAULT_PASSWORD</w:t>
            </w:r>
            <w:r w:rsidRPr="00F32E8F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: </w:t>
            </w:r>
            <w:r w:rsidRPr="00F32E8F">
              <w:rPr>
                <w:rFonts w:ascii="Consolas" w:hAnsi="Consolas" w:cs="Times New Roman"/>
                <w:color w:val="0000FF"/>
                <w:sz w:val="16"/>
                <w:szCs w:val="16"/>
                <w:lang w:val="en-US" w:eastAsia="ru-RU"/>
              </w:rPr>
              <w:t>${DEFAULT_PASSWORD}</w:t>
            </w:r>
          </w:p>
          <w:p w14:paraId="285006F1" w14:textId="77777777" w:rsidR="00F60814" w:rsidRPr="00F32E8F" w:rsidRDefault="00F60814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F32E8F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</w:t>
            </w:r>
            <w:r w:rsidRPr="00F32E8F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PGADMIN_CONFIG_SERVER_MODE</w:t>
            </w:r>
            <w:r w:rsidRPr="00F32E8F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: </w:t>
            </w:r>
            <w:r w:rsidRPr="00F32E8F">
              <w:rPr>
                <w:rFonts w:ascii="Consolas" w:hAnsi="Consolas" w:cs="Times New Roman"/>
                <w:color w:val="A31515"/>
                <w:sz w:val="16"/>
                <w:szCs w:val="16"/>
                <w:lang w:val="en-US" w:eastAsia="ru-RU"/>
              </w:rPr>
              <w:t>"False"</w:t>
            </w:r>
          </w:p>
          <w:p w14:paraId="21271369" w14:textId="77777777" w:rsidR="00F60814" w:rsidRPr="00F32E8F" w:rsidRDefault="00F60814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F32E8F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</w:t>
            </w:r>
            <w:r w:rsidRPr="00F32E8F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PGADMIN_CONFIG_MASTER_PASSWORD_REQUIRED</w:t>
            </w:r>
            <w:r w:rsidRPr="00F32E8F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: </w:t>
            </w:r>
            <w:r w:rsidRPr="00F32E8F">
              <w:rPr>
                <w:rFonts w:ascii="Consolas" w:hAnsi="Consolas" w:cs="Times New Roman"/>
                <w:color w:val="0000FF"/>
                <w:sz w:val="16"/>
                <w:szCs w:val="16"/>
                <w:lang w:val="en-US" w:eastAsia="ru-RU"/>
              </w:rPr>
              <w:t>${MASTER_PASSWORD_REQUIRED}</w:t>
            </w:r>
          </w:p>
          <w:p w14:paraId="73205E09" w14:textId="77777777" w:rsidR="00F60814" w:rsidRPr="00F32E8F" w:rsidRDefault="00F60814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F32E8F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</w:t>
            </w:r>
            <w:r w:rsidRPr="00F32E8F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ports</w:t>
            </w:r>
            <w:r w:rsidRPr="00F32E8F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:</w:t>
            </w:r>
          </w:p>
          <w:p w14:paraId="3BC476A2" w14:textId="77777777" w:rsidR="00F60814" w:rsidRPr="00F32E8F" w:rsidRDefault="00F60814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F32E8F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- </w:t>
            </w:r>
            <w:r w:rsidRPr="00F32E8F">
              <w:rPr>
                <w:rFonts w:ascii="Consolas" w:hAnsi="Consolas" w:cs="Times New Roman"/>
                <w:color w:val="A31515"/>
                <w:sz w:val="16"/>
                <w:szCs w:val="16"/>
                <w:lang w:val="en-US" w:eastAsia="ru-RU"/>
              </w:rPr>
              <w:t>"${ADMIN_PORT}:80"</w:t>
            </w:r>
          </w:p>
          <w:p w14:paraId="7B07E5F6" w14:textId="77777777" w:rsidR="00F60814" w:rsidRPr="00F32E8F" w:rsidRDefault="00F60814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F32E8F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</w:t>
            </w:r>
            <w:r w:rsidRPr="00F32E8F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volumes</w:t>
            </w:r>
            <w:r w:rsidRPr="00F32E8F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:</w:t>
            </w:r>
          </w:p>
          <w:p w14:paraId="790E08A6" w14:textId="77777777" w:rsidR="00F60814" w:rsidRPr="00F32E8F" w:rsidRDefault="00F60814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F32E8F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- </w:t>
            </w:r>
            <w:proofErr w:type="spellStart"/>
            <w:r w:rsidRPr="00F32E8F">
              <w:rPr>
                <w:rFonts w:ascii="Consolas" w:hAnsi="Consolas" w:cs="Times New Roman"/>
                <w:color w:val="0000FF"/>
                <w:sz w:val="16"/>
                <w:szCs w:val="16"/>
                <w:lang w:val="en-US" w:eastAsia="ru-RU"/>
              </w:rPr>
              <w:t>pgadmin</w:t>
            </w:r>
            <w:proofErr w:type="spellEnd"/>
            <w:r w:rsidRPr="00F32E8F">
              <w:rPr>
                <w:rFonts w:ascii="Consolas" w:hAnsi="Consolas" w:cs="Times New Roman"/>
                <w:color w:val="0000FF"/>
                <w:sz w:val="16"/>
                <w:szCs w:val="16"/>
                <w:lang w:val="en-US" w:eastAsia="ru-RU"/>
              </w:rPr>
              <w:t>-data:/var/lib/</w:t>
            </w:r>
            <w:proofErr w:type="spellStart"/>
            <w:r w:rsidRPr="00F32E8F">
              <w:rPr>
                <w:rFonts w:ascii="Consolas" w:hAnsi="Consolas" w:cs="Times New Roman"/>
                <w:color w:val="0000FF"/>
                <w:sz w:val="16"/>
                <w:szCs w:val="16"/>
                <w:lang w:val="en-US" w:eastAsia="ru-RU"/>
              </w:rPr>
              <w:t>pgadmin</w:t>
            </w:r>
            <w:proofErr w:type="spellEnd"/>
          </w:p>
          <w:p w14:paraId="2A6EB2EE" w14:textId="77777777" w:rsidR="00F60814" w:rsidRPr="00F32E8F" w:rsidRDefault="00F60814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F32E8F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</w:t>
            </w:r>
            <w:r w:rsidRPr="00F32E8F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deploy</w:t>
            </w:r>
            <w:r w:rsidRPr="00F32E8F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:</w:t>
            </w:r>
          </w:p>
          <w:p w14:paraId="73D31A37" w14:textId="77777777" w:rsidR="00F60814" w:rsidRPr="00F32E8F" w:rsidRDefault="00F60814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F32E8F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</w:t>
            </w:r>
            <w:r w:rsidRPr="00F32E8F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resources</w:t>
            </w:r>
            <w:r w:rsidRPr="00F32E8F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:</w:t>
            </w:r>
          </w:p>
          <w:p w14:paraId="04A1B44F" w14:textId="77777777" w:rsidR="00F60814" w:rsidRPr="00F32E8F" w:rsidRDefault="00F60814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F32E8F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  </w:t>
            </w:r>
            <w:r w:rsidRPr="00F32E8F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limits</w:t>
            </w:r>
            <w:r w:rsidRPr="00F32E8F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:</w:t>
            </w:r>
          </w:p>
          <w:p w14:paraId="4A8EE5C8" w14:textId="77777777" w:rsidR="00F60814" w:rsidRPr="00F32E8F" w:rsidRDefault="00F60814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F32E8F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    </w:t>
            </w:r>
            <w:proofErr w:type="spellStart"/>
            <w:r w:rsidRPr="00F32E8F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cpus</w:t>
            </w:r>
            <w:proofErr w:type="spellEnd"/>
            <w:r w:rsidRPr="00F32E8F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: </w:t>
            </w:r>
            <w:r w:rsidRPr="00F32E8F">
              <w:rPr>
                <w:rFonts w:ascii="Consolas" w:hAnsi="Consolas" w:cs="Times New Roman"/>
                <w:color w:val="098658"/>
                <w:sz w:val="16"/>
                <w:szCs w:val="16"/>
                <w:lang w:val="en-US" w:eastAsia="ru-RU"/>
              </w:rPr>
              <w:t>0.5</w:t>
            </w:r>
          </w:p>
          <w:p w14:paraId="67121480" w14:textId="77777777" w:rsidR="00F60814" w:rsidRPr="00F32E8F" w:rsidRDefault="00F60814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F32E8F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    </w:t>
            </w:r>
            <w:r w:rsidRPr="00F32E8F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memory</w:t>
            </w:r>
            <w:r w:rsidRPr="00F32E8F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: </w:t>
            </w:r>
            <w:r w:rsidRPr="00F32E8F">
              <w:rPr>
                <w:rFonts w:ascii="Consolas" w:hAnsi="Consolas" w:cs="Times New Roman"/>
                <w:color w:val="0000FF"/>
                <w:sz w:val="16"/>
                <w:szCs w:val="16"/>
                <w:lang w:val="en-US" w:eastAsia="ru-RU"/>
              </w:rPr>
              <w:t>512mb</w:t>
            </w:r>
          </w:p>
          <w:p w14:paraId="3BA97374" w14:textId="77777777" w:rsidR="00F60814" w:rsidRPr="00F32E8F" w:rsidRDefault="00F60814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F32E8F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</w:t>
            </w:r>
            <w:proofErr w:type="spellStart"/>
            <w:r w:rsidRPr="00F32E8F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depends_on</w:t>
            </w:r>
            <w:proofErr w:type="spellEnd"/>
            <w:r w:rsidRPr="00F32E8F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:</w:t>
            </w:r>
          </w:p>
          <w:p w14:paraId="6EBEF3C4" w14:textId="77777777" w:rsidR="00F60814" w:rsidRPr="00F32E8F" w:rsidRDefault="00F60814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F32E8F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</w:t>
            </w:r>
            <w:proofErr w:type="spellStart"/>
            <w:r w:rsidRPr="00F32E8F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postgres</w:t>
            </w:r>
            <w:proofErr w:type="spellEnd"/>
            <w:r w:rsidRPr="00F32E8F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:</w:t>
            </w:r>
          </w:p>
          <w:p w14:paraId="42692FFB" w14:textId="45D5E8C5" w:rsidR="00FF3348" w:rsidRPr="00F32E8F" w:rsidRDefault="00F60814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F32E8F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  </w:t>
            </w:r>
            <w:r w:rsidRPr="00F32E8F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condition</w:t>
            </w:r>
            <w:r w:rsidRPr="00F32E8F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: </w:t>
            </w:r>
            <w:proofErr w:type="spellStart"/>
            <w:r w:rsidRPr="00F32E8F">
              <w:rPr>
                <w:rFonts w:ascii="Consolas" w:hAnsi="Consolas" w:cs="Times New Roman"/>
                <w:color w:val="0000FF"/>
                <w:sz w:val="16"/>
                <w:szCs w:val="16"/>
                <w:lang w:val="en-US" w:eastAsia="ru-RU"/>
              </w:rPr>
              <w:t>service_healthy</w:t>
            </w:r>
            <w:proofErr w:type="spellEnd"/>
          </w:p>
        </w:tc>
      </w:tr>
    </w:tbl>
    <w:p w14:paraId="0FEC03A7" w14:textId="77777777" w:rsidR="003D519B" w:rsidRPr="00F60814" w:rsidRDefault="003D519B" w:rsidP="00071EF3">
      <w:pPr>
        <w:pStyle w:val="af1"/>
        <w:spacing w:line="240" w:lineRule="auto"/>
        <w:rPr>
          <w:lang w:val="en-US"/>
        </w:rPr>
      </w:pPr>
    </w:p>
    <w:p w14:paraId="598944CF" w14:textId="3F611788" w:rsidR="00FF3348" w:rsidRPr="001713AE" w:rsidRDefault="00FF3348" w:rsidP="00071EF3">
      <w:pPr>
        <w:pStyle w:val="af1"/>
        <w:spacing w:line="240" w:lineRule="auto"/>
      </w:pPr>
      <w:r w:rsidRPr="001713AE">
        <w:t>Файл «</w:t>
      </w:r>
      <w:proofErr w:type="spellStart"/>
      <w:proofErr w:type="gramStart"/>
      <w:r w:rsidR="00F60814" w:rsidRPr="00F60814">
        <w:t>compose.yaml</w:t>
      </w:r>
      <w:proofErr w:type="spellEnd"/>
      <w:proofErr w:type="gramEnd"/>
      <w:r w:rsidRPr="001713AE">
        <w:t>».</w:t>
      </w:r>
    </w:p>
    <w:tbl>
      <w:tblPr>
        <w:tblStyle w:val="aff4"/>
        <w:tblW w:w="0" w:type="auto"/>
        <w:tblLook w:val="04A0" w:firstRow="1" w:lastRow="0" w:firstColumn="1" w:lastColumn="0" w:noHBand="0" w:noVBand="1"/>
      </w:tblPr>
      <w:tblGrid>
        <w:gridCol w:w="9628"/>
      </w:tblGrid>
      <w:tr w:rsidR="00FF3348" w:rsidRPr="008B436A" w14:paraId="5D8E69BF" w14:textId="77777777" w:rsidTr="00780E83">
        <w:tc>
          <w:tcPr>
            <w:tcW w:w="9628" w:type="dxa"/>
          </w:tcPr>
          <w:p w14:paraId="251CD0DE" w14:textId="77777777" w:rsidR="00F60814" w:rsidRPr="00F32E8F" w:rsidRDefault="00F60814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F32E8F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services</w:t>
            </w:r>
            <w:r w:rsidRPr="00F32E8F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:</w:t>
            </w:r>
          </w:p>
          <w:p w14:paraId="5D859BFB" w14:textId="77777777" w:rsidR="00F60814" w:rsidRPr="00F32E8F" w:rsidRDefault="00F60814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F32E8F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</w:t>
            </w:r>
            <w:r w:rsidRPr="00F32E8F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client</w:t>
            </w:r>
            <w:r w:rsidRPr="00F32E8F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:</w:t>
            </w:r>
          </w:p>
          <w:p w14:paraId="69BDC306" w14:textId="77777777" w:rsidR="00F60814" w:rsidRPr="00F32E8F" w:rsidRDefault="00F60814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F32E8F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</w:t>
            </w:r>
            <w:r w:rsidRPr="00F32E8F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image</w:t>
            </w:r>
            <w:r w:rsidRPr="00F32E8F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: </w:t>
            </w:r>
            <w:r w:rsidRPr="00F32E8F">
              <w:rPr>
                <w:rFonts w:ascii="Consolas" w:hAnsi="Consolas" w:cs="Times New Roman"/>
                <w:color w:val="0000FF"/>
                <w:sz w:val="16"/>
                <w:szCs w:val="16"/>
                <w:lang w:val="en-US" w:eastAsia="ru-RU"/>
              </w:rPr>
              <w:t>miku-java-7-</w:t>
            </w:r>
            <w:proofErr w:type="gramStart"/>
            <w:r w:rsidRPr="00F32E8F">
              <w:rPr>
                <w:rFonts w:ascii="Consolas" w:hAnsi="Consolas" w:cs="Times New Roman"/>
                <w:color w:val="0000FF"/>
                <w:sz w:val="16"/>
                <w:szCs w:val="16"/>
                <w:lang w:val="en-US" w:eastAsia="ru-RU"/>
              </w:rPr>
              <w:t>client:$</w:t>
            </w:r>
            <w:proofErr w:type="gramEnd"/>
            <w:r w:rsidRPr="00F32E8F">
              <w:rPr>
                <w:rFonts w:ascii="Consolas" w:hAnsi="Consolas" w:cs="Times New Roman"/>
                <w:color w:val="0000FF"/>
                <w:sz w:val="16"/>
                <w:szCs w:val="16"/>
                <w:lang w:val="en-US" w:eastAsia="ru-RU"/>
              </w:rPr>
              <w:t>{VERSION}-${CLIENT_PROFILE}</w:t>
            </w:r>
          </w:p>
          <w:p w14:paraId="2FEFAB07" w14:textId="77777777" w:rsidR="00F60814" w:rsidRPr="00F32E8F" w:rsidRDefault="00F60814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F32E8F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</w:t>
            </w:r>
            <w:r w:rsidRPr="00F32E8F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build</w:t>
            </w:r>
            <w:r w:rsidRPr="00F32E8F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:</w:t>
            </w:r>
          </w:p>
          <w:p w14:paraId="1880E9F6" w14:textId="77777777" w:rsidR="00F60814" w:rsidRPr="00F32E8F" w:rsidRDefault="00F60814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F32E8F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</w:t>
            </w:r>
            <w:proofErr w:type="gramStart"/>
            <w:r w:rsidRPr="00F32E8F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context</w:t>
            </w:r>
            <w:r w:rsidRPr="00F32E8F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: </w:t>
            </w:r>
            <w:r w:rsidRPr="00F32E8F">
              <w:rPr>
                <w:rFonts w:ascii="Consolas" w:hAnsi="Consolas" w:cs="Times New Roman"/>
                <w:color w:val="098658"/>
                <w:sz w:val="16"/>
                <w:szCs w:val="16"/>
                <w:lang w:val="en-US" w:eastAsia="ru-RU"/>
              </w:rPr>
              <w:t>..</w:t>
            </w:r>
            <w:proofErr w:type="gramEnd"/>
          </w:p>
          <w:p w14:paraId="249C419C" w14:textId="77777777" w:rsidR="00F60814" w:rsidRPr="00F32E8F" w:rsidRDefault="00F60814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F32E8F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</w:t>
            </w:r>
            <w:proofErr w:type="spellStart"/>
            <w:r w:rsidRPr="00F32E8F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dockerfile</w:t>
            </w:r>
            <w:proofErr w:type="spellEnd"/>
            <w:r w:rsidRPr="00F32E8F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: </w:t>
            </w:r>
            <w:r w:rsidRPr="00F32E8F">
              <w:rPr>
                <w:rFonts w:ascii="Consolas" w:hAnsi="Consolas" w:cs="Times New Roman"/>
                <w:color w:val="0000FF"/>
                <w:sz w:val="16"/>
                <w:szCs w:val="16"/>
                <w:lang w:val="en-US" w:eastAsia="ru-RU"/>
              </w:rPr>
              <w:t>client/</w:t>
            </w:r>
            <w:proofErr w:type="spellStart"/>
            <w:r w:rsidRPr="00F32E8F">
              <w:rPr>
                <w:rFonts w:ascii="Consolas" w:hAnsi="Consolas" w:cs="Times New Roman"/>
                <w:color w:val="0000FF"/>
                <w:sz w:val="16"/>
                <w:szCs w:val="16"/>
                <w:lang w:val="en-US" w:eastAsia="ru-RU"/>
              </w:rPr>
              <w:t>Dockerfile</w:t>
            </w:r>
            <w:proofErr w:type="spellEnd"/>
          </w:p>
          <w:p w14:paraId="198DBCD7" w14:textId="77777777" w:rsidR="00F60814" w:rsidRPr="00F32E8F" w:rsidRDefault="00F60814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F32E8F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</w:t>
            </w:r>
            <w:proofErr w:type="spellStart"/>
            <w:r w:rsidRPr="00F32E8F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args</w:t>
            </w:r>
            <w:proofErr w:type="spellEnd"/>
            <w:r w:rsidRPr="00F32E8F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:</w:t>
            </w:r>
          </w:p>
          <w:p w14:paraId="6D923C4D" w14:textId="77777777" w:rsidR="00F60814" w:rsidRPr="00F32E8F" w:rsidRDefault="00F60814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F32E8F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  </w:t>
            </w:r>
            <w:r w:rsidRPr="00F32E8F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DOCKER_BUILD_KIT</w:t>
            </w:r>
            <w:r w:rsidRPr="00F32E8F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: </w:t>
            </w:r>
            <w:r w:rsidRPr="00F32E8F">
              <w:rPr>
                <w:rFonts w:ascii="Consolas" w:hAnsi="Consolas" w:cs="Times New Roman"/>
                <w:color w:val="098658"/>
                <w:sz w:val="16"/>
                <w:szCs w:val="16"/>
                <w:lang w:val="en-US" w:eastAsia="ru-RU"/>
              </w:rPr>
              <w:t>1</w:t>
            </w:r>
          </w:p>
          <w:p w14:paraId="1E2038A8" w14:textId="77777777" w:rsidR="00F60814" w:rsidRPr="00F32E8F" w:rsidRDefault="00F60814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F32E8F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</w:t>
            </w:r>
            <w:r w:rsidRPr="00F32E8F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restart</w:t>
            </w:r>
            <w:r w:rsidRPr="00F32E8F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: </w:t>
            </w:r>
            <w:r w:rsidRPr="00F32E8F">
              <w:rPr>
                <w:rFonts w:ascii="Consolas" w:hAnsi="Consolas" w:cs="Times New Roman"/>
                <w:color w:val="A31515"/>
                <w:sz w:val="16"/>
                <w:szCs w:val="16"/>
                <w:lang w:val="en-US" w:eastAsia="ru-RU"/>
              </w:rPr>
              <w:t>"no"</w:t>
            </w:r>
          </w:p>
          <w:p w14:paraId="552A410C" w14:textId="77777777" w:rsidR="00F60814" w:rsidRPr="00F32E8F" w:rsidRDefault="00F60814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F32E8F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</w:t>
            </w:r>
            <w:r w:rsidRPr="00F32E8F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environment</w:t>
            </w:r>
            <w:r w:rsidRPr="00F32E8F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:</w:t>
            </w:r>
          </w:p>
          <w:p w14:paraId="510E5628" w14:textId="77777777" w:rsidR="00F60814" w:rsidRPr="00F32E8F" w:rsidRDefault="00F60814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F32E8F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</w:t>
            </w:r>
            <w:r w:rsidRPr="00F32E8F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SERVER_HOST</w:t>
            </w:r>
            <w:r w:rsidRPr="00F32E8F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: </w:t>
            </w:r>
            <w:r w:rsidRPr="00F32E8F">
              <w:rPr>
                <w:rFonts w:ascii="Consolas" w:hAnsi="Consolas" w:cs="Times New Roman"/>
                <w:color w:val="0000FF"/>
                <w:sz w:val="16"/>
                <w:szCs w:val="16"/>
                <w:lang w:val="en-US" w:eastAsia="ru-RU"/>
              </w:rPr>
              <w:t>server</w:t>
            </w:r>
          </w:p>
          <w:p w14:paraId="2E0C0C7B" w14:textId="77777777" w:rsidR="00F60814" w:rsidRPr="00F32E8F" w:rsidRDefault="00F60814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F32E8F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</w:t>
            </w:r>
            <w:r w:rsidRPr="00F32E8F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ports</w:t>
            </w:r>
            <w:r w:rsidRPr="00F32E8F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:</w:t>
            </w:r>
          </w:p>
          <w:p w14:paraId="1F479D42" w14:textId="77777777" w:rsidR="00F60814" w:rsidRPr="00F32E8F" w:rsidRDefault="00F60814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F32E8F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- </w:t>
            </w:r>
            <w:r w:rsidRPr="00F32E8F">
              <w:rPr>
                <w:rFonts w:ascii="Consolas" w:hAnsi="Consolas" w:cs="Times New Roman"/>
                <w:color w:val="A31515"/>
                <w:sz w:val="16"/>
                <w:szCs w:val="16"/>
                <w:lang w:val="en-US" w:eastAsia="ru-RU"/>
              </w:rPr>
              <w:t>"${APP_CLIENT_PORT}:5050"</w:t>
            </w:r>
          </w:p>
          <w:p w14:paraId="1968A6E6" w14:textId="77777777" w:rsidR="00F60814" w:rsidRPr="00F32E8F" w:rsidRDefault="00F60814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F32E8F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</w:t>
            </w:r>
            <w:r w:rsidRPr="00F32E8F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networks</w:t>
            </w:r>
            <w:r w:rsidRPr="00F32E8F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:</w:t>
            </w:r>
          </w:p>
          <w:p w14:paraId="5ED788B0" w14:textId="77777777" w:rsidR="00F60814" w:rsidRPr="00F32E8F" w:rsidRDefault="00F60814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F32E8F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- </w:t>
            </w:r>
            <w:proofErr w:type="spellStart"/>
            <w:r w:rsidRPr="00F32E8F">
              <w:rPr>
                <w:rFonts w:ascii="Consolas" w:hAnsi="Consolas" w:cs="Times New Roman"/>
                <w:color w:val="0000FF"/>
                <w:sz w:val="16"/>
                <w:szCs w:val="16"/>
                <w:lang w:val="en-US" w:eastAsia="ru-RU"/>
              </w:rPr>
              <w:t>miku</w:t>
            </w:r>
            <w:proofErr w:type="spellEnd"/>
          </w:p>
          <w:p w14:paraId="0DA3BE8D" w14:textId="77777777" w:rsidR="00F60814" w:rsidRPr="00F32E8F" w:rsidRDefault="00F60814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F32E8F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</w:t>
            </w:r>
            <w:proofErr w:type="spellStart"/>
            <w:r w:rsidRPr="00F32E8F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depends_on</w:t>
            </w:r>
            <w:proofErr w:type="spellEnd"/>
            <w:r w:rsidRPr="00F32E8F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:</w:t>
            </w:r>
          </w:p>
          <w:p w14:paraId="59D65322" w14:textId="5A2E53E8" w:rsidR="00F60814" w:rsidRPr="00F32E8F" w:rsidRDefault="00F60814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F32E8F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- </w:t>
            </w:r>
            <w:r w:rsidRPr="00F32E8F">
              <w:rPr>
                <w:rFonts w:ascii="Consolas" w:hAnsi="Consolas" w:cs="Times New Roman"/>
                <w:color w:val="0000FF"/>
                <w:sz w:val="16"/>
                <w:szCs w:val="16"/>
                <w:lang w:val="en-US" w:eastAsia="ru-RU"/>
              </w:rPr>
              <w:t>server</w:t>
            </w:r>
          </w:p>
          <w:p w14:paraId="0E402A5A" w14:textId="77777777" w:rsidR="00F60814" w:rsidRPr="00F32E8F" w:rsidRDefault="00F60814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F32E8F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</w:t>
            </w:r>
            <w:r w:rsidRPr="00F32E8F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server</w:t>
            </w:r>
            <w:r w:rsidRPr="00F32E8F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:</w:t>
            </w:r>
          </w:p>
          <w:p w14:paraId="4EA580DB" w14:textId="77777777" w:rsidR="00F60814" w:rsidRPr="00F32E8F" w:rsidRDefault="00F60814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F32E8F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</w:t>
            </w:r>
            <w:r w:rsidRPr="00F32E8F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image</w:t>
            </w:r>
            <w:r w:rsidRPr="00F32E8F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: </w:t>
            </w:r>
            <w:r w:rsidRPr="00F32E8F">
              <w:rPr>
                <w:rFonts w:ascii="Consolas" w:hAnsi="Consolas" w:cs="Times New Roman"/>
                <w:color w:val="0000FF"/>
                <w:sz w:val="16"/>
                <w:szCs w:val="16"/>
                <w:lang w:val="en-US" w:eastAsia="ru-RU"/>
              </w:rPr>
              <w:t>miku-java-7-</w:t>
            </w:r>
            <w:proofErr w:type="gramStart"/>
            <w:r w:rsidRPr="00F32E8F">
              <w:rPr>
                <w:rFonts w:ascii="Consolas" w:hAnsi="Consolas" w:cs="Times New Roman"/>
                <w:color w:val="0000FF"/>
                <w:sz w:val="16"/>
                <w:szCs w:val="16"/>
                <w:lang w:val="en-US" w:eastAsia="ru-RU"/>
              </w:rPr>
              <w:t>server:$</w:t>
            </w:r>
            <w:proofErr w:type="gramEnd"/>
            <w:r w:rsidRPr="00F32E8F">
              <w:rPr>
                <w:rFonts w:ascii="Consolas" w:hAnsi="Consolas" w:cs="Times New Roman"/>
                <w:color w:val="0000FF"/>
                <w:sz w:val="16"/>
                <w:szCs w:val="16"/>
                <w:lang w:val="en-US" w:eastAsia="ru-RU"/>
              </w:rPr>
              <w:t>{VERSION}-${SERVER_PROFILE}</w:t>
            </w:r>
          </w:p>
          <w:p w14:paraId="3E4D3A4F" w14:textId="77777777" w:rsidR="00F60814" w:rsidRPr="00F32E8F" w:rsidRDefault="00F60814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F32E8F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</w:t>
            </w:r>
            <w:r w:rsidRPr="00F32E8F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build</w:t>
            </w:r>
            <w:r w:rsidRPr="00F32E8F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:</w:t>
            </w:r>
          </w:p>
          <w:p w14:paraId="33C2BFFE" w14:textId="77777777" w:rsidR="00F60814" w:rsidRPr="00F32E8F" w:rsidRDefault="00F60814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F32E8F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</w:t>
            </w:r>
            <w:proofErr w:type="gramStart"/>
            <w:r w:rsidRPr="00F32E8F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context</w:t>
            </w:r>
            <w:r w:rsidRPr="00F32E8F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: </w:t>
            </w:r>
            <w:r w:rsidRPr="00F32E8F">
              <w:rPr>
                <w:rFonts w:ascii="Consolas" w:hAnsi="Consolas" w:cs="Times New Roman"/>
                <w:color w:val="098658"/>
                <w:sz w:val="16"/>
                <w:szCs w:val="16"/>
                <w:lang w:val="en-US" w:eastAsia="ru-RU"/>
              </w:rPr>
              <w:t>..</w:t>
            </w:r>
            <w:proofErr w:type="gramEnd"/>
          </w:p>
          <w:p w14:paraId="514C3E33" w14:textId="77777777" w:rsidR="00F60814" w:rsidRPr="00F32E8F" w:rsidRDefault="00F60814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F32E8F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</w:t>
            </w:r>
            <w:proofErr w:type="spellStart"/>
            <w:r w:rsidRPr="00F32E8F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dockerfile</w:t>
            </w:r>
            <w:proofErr w:type="spellEnd"/>
            <w:r w:rsidRPr="00F32E8F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: </w:t>
            </w:r>
            <w:r w:rsidRPr="00F32E8F">
              <w:rPr>
                <w:rFonts w:ascii="Consolas" w:hAnsi="Consolas" w:cs="Times New Roman"/>
                <w:color w:val="0000FF"/>
                <w:sz w:val="16"/>
                <w:szCs w:val="16"/>
                <w:lang w:val="en-US" w:eastAsia="ru-RU"/>
              </w:rPr>
              <w:t>server/</w:t>
            </w:r>
            <w:proofErr w:type="spellStart"/>
            <w:r w:rsidRPr="00F32E8F">
              <w:rPr>
                <w:rFonts w:ascii="Consolas" w:hAnsi="Consolas" w:cs="Times New Roman"/>
                <w:color w:val="0000FF"/>
                <w:sz w:val="16"/>
                <w:szCs w:val="16"/>
                <w:lang w:val="en-US" w:eastAsia="ru-RU"/>
              </w:rPr>
              <w:t>Dockerfile</w:t>
            </w:r>
            <w:proofErr w:type="spellEnd"/>
          </w:p>
          <w:p w14:paraId="74FB1CF1" w14:textId="77777777" w:rsidR="00F60814" w:rsidRPr="00F32E8F" w:rsidRDefault="00F60814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F32E8F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</w:t>
            </w:r>
            <w:proofErr w:type="spellStart"/>
            <w:r w:rsidRPr="00F32E8F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args</w:t>
            </w:r>
            <w:proofErr w:type="spellEnd"/>
            <w:r w:rsidRPr="00F32E8F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:</w:t>
            </w:r>
          </w:p>
          <w:p w14:paraId="60923166" w14:textId="77777777" w:rsidR="00F60814" w:rsidRPr="00F32E8F" w:rsidRDefault="00F60814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F32E8F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  </w:t>
            </w:r>
            <w:r w:rsidRPr="00F32E8F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DOCKER_BUILD_KIT</w:t>
            </w:r>
            <w:r w:rsidRPr="00F32E8F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: </w:t>
            </w:r>
            <w:r w:rsidRPr="00F32E8F">
              <w:rPr>
                <w:rFonts w:ascii="Consolas" w:hAnsi="Consolas" w:cs="Times New Roman"/>
                <w:color w:val="098658"/>
                <w:sz w:val="16"/>
                <w:szCs w:val="16"/>
                <w:lang w:val="en-US" w:eastAsia="ru-RU"/>
              </w:rPr>
              <w:t>1</w:t>
            </w:r>
          </w:p>
          <w:p w14:paraId="637E0CF7" w14:textId="77777777" w:rsidR="00F60814" w:rsidRPr="00F32E8F" w:rsidRDefault="00F60814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F32E8F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</w:t>
            </w:r>
            <w:r w:rsidRPr="00F32E8F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restart</w:t>
            </w:r>
            <w:r w:rsidRPr="00F32E8F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: </w:t>
            </w:r>
            <w:r w:rsidRPr="00F32E8F">
              <w:rPr>
                <w:rFonts w:ascii="Consolas" w:hAnsi="Consolas" w:cs="Times New Roman"/>
                <w:color w:val="A31515"/>
                <w:sz w:val="16"/>
                <w:szCs w:val="16"/>
                <w:lang w:val="en-US" w:eastAsia="ru-RU"/>
              </w:rPr>
              <w:t>"no"</w:t>
            </w:r>
          </w:p>
          <w:p w14:paraId="75C443AF" w14:textId="77777777" w:rsidR="00F60814" w:rsidRPr="00F32E8F" w:rsidRDefault="00F60814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F32E8F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</w:t>
            </w:r>
            <w:r w:rsidRPr="00F32E8F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environment</w:t>
            </w:r>
            <w:r w:rsidRPr="00F32E8F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:</w:t>
            </w:r>
          </w:p>
          <w:p w14:paraId="05657641" w14:textId="77777777" w:rsidR="00F60814" w:rsidRPr="00F32E8F" w:rsidRDefault="00F60814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F32E8F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</w:t>
            </w:r>
            <w:r w:rsidRPr="00F32E8F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APP_DB_DRIVER</w:t>
            </w:r>
            <w:r w:rsidRPr="00F32E8F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: </w:t>
            </w:r>
            <w:r w:rsidRPr="00F32E8F">
              <w:rPr>
                <w:rFonts w:ascii="Consolas" w:hAnsi="Consolas" w:cs="Times New Roman"/>
                <w:color w:val="0000FF"/>
                <w:sz w:val="16"/>
                <w:szCs w:val="16"/>
                <w:lang w:val="en-US" w:eastAsia="ru-RU"/>
              </w:rPr>
              <w:t>${DB_DRIVER}</w:t>
            </w:r>
          </w:p>
          <w:p w14:paraId="207661D3" w14:textId="77777777" w:rsidR="00F60814" w:rsidRPr="00F32E8F" w:rsidRDefault="00F60814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F32E8F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</w:t>
            </w:r>
            <w:r w:rsidRPr="00F32E8F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APP_DB_URL</w:t>
            </w:r>
            <w:r w:rsidRPr="00F32E8F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: </w:t>
            </w:r>
            <w:r w:rsidRPr="00F32E8F">
              <w:rPr>
                <w:rFonts w:ascii="Consolas" w:hAnsi="Consolas" w:cs="Times New Roman"/>
                <w:color w:val="0000FF"/>
                <w:sz w:val="16"/>
                <w:szCs w:val="16"/>
                <w:lang w:val="en-US" w:eastAsia="ru-RU"/>
              </w:rPr>
              <w:t>${DB_URL}</w:t>
            </w:r>
          </w:p>
          <w:p w14:paraId="789396B1" w14:textId="77777777" w:rsidR="00F60814" w:rsidRPr="00F32E8F" w:rsidRDefault="00F60814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F32E8F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</w:t>
            </w:r>
            <w:r w:rsidRPr="00F32E8F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APP_DB_USER</w:t>
            </w:r>
            <w:r w:rsidRPr="00F32E8F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: </w:t>
            </w:r>
            <w:r w:rsidRPr="00F32E8F">
              <w:rPr>
                <w:rFonts w:ascii="Consolas" w:hAnsi="Consolas" w:cs="Times New Roman"/>
                <w:color w:val="0000FF"/>
                <w:sz w:val="16"/>
                <w:szCs w:val="16"/>
                <w:lang w:val="en-US" w:eastAsia="ru-RU"/>
              </w:rPr>
              <w:t>${DB_USER}</w:t>
            </w:r>
          </w:p>
          <w:p w14:paraId="51090999" w14:textId="77777777" w:rsidR="00F60814" w:rsidRPr="00F32E8F" w:rsidRDefault="00F60814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F32E8F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</w:t>
            </w:r>
            <w:r w:rsidRPr="00F32E8F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APP_DB_PASSWORD</w:t>
            </w:r>
            <w:r w:rsidRPr="00F32E8F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: </w:t>
            </w:r>
            <w:r w:rsidRPr="00F32E8F">
              <w:rPr>
                <w:rFonts w:ascii="Consolas" w:hAnsi="Consolas" w:cs="Times New Roman"/>
                <w:color w:val="0000FF"/>
                <w:sz w:val="16"/>
                <w:szCs w:val="16"/>
                <w:lang w:val="en-US" w:eastAsia="ru-RU"/>
              </w:rPr>
              <w:t>${DB_PASSWORD}</w:t>
            </w:r>
          </w:p>
          <w:p w14:paraId="62C211D0" w14:textId="77777777" w:rsidR="00F60814" w:rsidRPr="00F32E8F" w:rsidRDefault="00F60814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F32E8F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</w:t>
            </w:r>
            <w:r w:rsidRPr="00F32E8F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ports</w:t>
            </w:r>
            <w:r w:rsidRPr="00F32E8F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:</w:t>
            </w:r>
          </w:p>
          <w:p w14:paraId="4A325398" w14:textId="77777777" w:rsidR="00F60814" w:rsidRPr="00F32E8F" w:rsidRDefault="00F60814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F32E8F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- </w:t>
            </w:r>
            <w:r w:rsidRPr="00F32E8F">
              <w:rPr>
                <w:rFonts w:ascii="Consolas" w:hAnsi="Consolas" w:cs="Times New Roman"/>
                <w:color w:val="A31515"/>
                <w:sz w:val="16"/>
                <w:szCs w:val="16"/>
                <w:lang w:val="en-US" w:eastAsia="ru-RU"/>
              </w:rPr>
              <w:t>"${APP_SERVER_PORT}:8080"</w:t>
            </w:r>
          </w:p>
          <w:p w14:paraId="07BDD1CD" w14:textId="77777777" w:rsidR="00F60814" w:rsidRPr="00F32E8F" w:rsidRDefault="00F60814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F32E8F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</w:t>
            </w:r>
            <w:r w:rsidRPr="00F32E8F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networks</w:t>
            </w:r>
            <w:r w:rsidRPr="00F32E8F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:</w:t>
            </w:r>
          </w:p>
          <w:p w14:paraId="18266850" w14:textId="77777777" w:rsidR="00F60814" w:rsidRPr="00F32E8F" w:rsidRDefault="00F60814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F32E8F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- </w:t>
            </w:r>
            <w:proofErr w:type="spellStart"/>
            <w:r w:rsidRPr="00F32E8F">
              <w:rPr>
                <w:rFonts w:ascii="Consolas" w:hAnsi="Consolas" w:cs="Times New Roman"/>
                <w:color w:val="0000FF"/>
                <w:sz w:val="16"/>
                <w:szCs w:val="16"/>
                <w:lang w:val="en-US" w:eastAsia="ru-RU"/>
              </w:rPr>
              <w:t>miku</w:t>
            </w:r>
            <w:proofErr w:type="spellEnd"/>
          </w:p>
          <w:p w14:paraId="147C7971" w14:textId="77777777" w:rsidR="00F60814" w:rsidRPr="00F32E8F" w:rsidRDefault="00F60814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F32E8F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</w:t>
            </w:r>
            <w:proofErr w:type="spellStart"/>
            <w:r w:rsidRPr="00F32E8F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depends_on</w:t>
            </w:r>
            <w:proofErr w:type="spellEnd"/>
            <w:r w:rsidRPr="00F32E8F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:</w:t>
            </w:r>
          </w:p>
          <w:p w14:paraId="064B9642" w14:textId="77777777" w:rsidR="00F60814" w:rsidRPr="00F32E8F" w:rsidRDefault="00F60814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F32E8F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</w:t>
            </w:r>
            <w:proofErr w:type="spellStart"/>
            <w:r w:rsidRPr="00F32E8F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postgres</w:t>
            </w:r>
            <w:proofErr w:type="spellEnd"/>
            <w:r w:rsidRPr="00F32E8F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:</w:t>
            </w:r>
          </w:p>
          <w:p w14:paraId="741928BA" w14:textId="3E55C678" w:rsidR="00F60814" w:rsidRPr="00F32E8F" w:rsidRDefault="00F60814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F32E8F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  </w:t>
            </w:r>
            <w:r w:rsidRPr="00F32E8F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condition</w:t>
            </w:r>
            <w:r w:rsidRPr="00F32E8F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: </w:t>
            </w:r>
            <w:proofErr w:type="spellStart"/>
            <w:r w:rsidRPr="00F32E8F">
              <w:rPr>
                <w:rFonts w:ascii="Consolas" w:hAnsi="Consolas" w:cs="Times New Roman"/>
                <w:color w:val="0000FF"/>
                <w:sz w:val="16"/>
                <w:szCs w:val="16"/>
                <w:lang w:val="en-US" w:eastAsia="ru-RU"/>
              </w:rPr>
              <w:t>service_healthy</w:t>
            </w:r>
            <w:proofErr w:type="spellEnd"/>
          </w:p>
          <w:p w14:paraId="043C55CB" w14:textId="77777777" w:rsidR="00F60814" w:rsidRPr="00F32E8F" w:rsidRDefault="00F60814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F32E8F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</w:t>
            </w:r>
            <w:proofErr w:type="spellStart"/>
            <w:r w:rsidRPr="00F32E8F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postgres</w:t>
            </w:r>
            <w:proofErr w:type="spellEnd"/>
            <w:r w:rsidRPr="00F32E8F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:</w:t>
            </w:r>
          </w:p>
          <w:p w14:paraId="19B407B8" w14:textId="77777777" w:rsidR="00F60814" w:rsidRPr="00F32E8F" w:rsidRDefault="00F60814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F32E8F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</w:t>
            </w:r>
            <w:proofErr w:type="spellStart"/>
            <w:r w:rsidRPr="00F32E8F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container_name</w:t>
            </w:r>
            <w:proofErr w:type="spellEnd"/>
            <w:r w:rsidRPr="00F32E8F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: </w:t>
            </w:r>
            <w:proofErr w:type="spellStart"/>
            <w:r w:rsidRPr="00F32E8F">
              <w:rPr>
                <w:rFonts w:ascii="Consolas" w:hAnsi="Consolas" w:cs="Times New Roman"/>
                <w:color w:val="0000FF"/>
                <w:sz w:val="16"/>
                <w:szCs w:val="16"/>
                <w:lang w:val="en-US" w:eastAsia="ru-RU"/>
              </w:rPr>
              <w:t>postgreSQL</w:t>
            </w:r>
            <w:proofErr w:type="spellEnd"/>
          </w:p>
          <w:p w14:paraId="2A98CF73" w14:textId="77777777" w:rsidR="00F60814" w:rsidRPr="00F32E8F" w:rsidRDefault="00F60814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F32E8F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</w:t>
            </w:r>
            <w:r w:rsidRPr="00F32E8F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extends</w:t>
            </w:r>
            <w:r w:rsidRPr="00F32E8F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:</w:t>
            </w:r>
          </w:p>
          <w:p w14:paraId="435B2BB2" w14:textId="77777777" w:rsidR="00F60814" w:rsidRPr="00F32E8F" w:rsidRDefault="00F60814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F32E8F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</w:t>
            </w:r>
            <w:r w:rsidRPr="00F32E8F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service</w:t>
            </w:r>
            <w:r w:rsidRPr="00F32E8F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: </w:t>
            </w:r>
            <w:proofErr w:type="spellStart"/>
            <w:r w:rsidRPr="00F32E8F">
              <w:rPr>
                <w:rFonts w:ascii="Consolas" w:hAnsi="Consolas" w:cs="Times New Roman"/>
                <w:color w:val="0000FF"/>
                <w:sz w:val="16"/>
                <w:szCs w:val="16"/>
                <w:lang w:val="en-US" w:eastAsia="ru-RU"/>
              </w:rPr>
              <w:t>postgres</w:t>
            </w:r>
            <w:proofErr w:type="spellEnd"/>
          </w:p>
          <w:p w14:paraId="1BA818FE" w14:textId="77777777" w:rsidR="00F60814" w:rsidRPr="00F32E8F" w:rsidRDefault="00F60814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F32E8F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</w:t>
            </w:r>
            <w:r w:rsidRPr="00F32E8F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file</w:t>
            </w:r>
            <w:r w:rsidRPr="00F32E8F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: </w:t>
            </w:r>
            <w:r w:rsidRPr="00F32E8F">
              <w:rPr>
                <w:rFonts w:ascii="Consolas" w:hAnsi="Consolas" w:cs="Times New Roman"/>
                <w:color w:val="0000FF"/>
                <w:sz w:val="16"/>
                <w:szCs w:val="16"/>
                <w:lang w:val="en-US" w:eastAsia="ru-RU"/>
              </w:rPr>
              <w:t>services-</w:t>
            </w:r>
            <w:proofErr w:type="spellStart"/>
            <w:proofErr w:type="gramStart"/>
            <w:r w:rsidRPr="00F32E8F">
              <w:rPr>
                <w:rFonts w:ascii="Consolas" w:hAnsi="Consolas" w:cs="Times New Roman"/>
                <w:color w:val="0000FF"/>
                <w:sz w:val="16"/>
                <w:szCs w:val="16"/>
                <w:lang w:val="en-US" w:eastAsia="ru-RU"/>
              </w:rPr>
              <w:t>postgres.yaml</w:t>
            </w:r>
            <w:proofErr w:type="spellEnd"/>
            <w:proofErr w:type="gramEnd"/>
          </w:p>
          <w:p w14:paraId="1AD38D23" w14:textId="77777777" w:rsidR="00F60814" w:rsidRPr="00F32E8F" w:rsidRDefault="00F60814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F32E8F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</w:t>
            </w:r>
            <w:r w:rsidRPr="00F32E8F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networks</w:t>
            </w:r>
            <w:r w:rsidRPr="00F32E8F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:</w:t>
            </w:r>
          </w:p>
          <w:p w14:paraId="0C4D6D43" w14:textId="7BABC59A" w:rsidR="00F60814" w:rsidRPr="00F32E8F" w:rsidRDefault="00F60814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F32E8F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- </w:t>
            </w:r>
            <w:proofErr w:type="spellStart"/>
            <w:r w:rsidRPr="00F32E8F">
              <w:rPr>
                <w:rFonts w:ascii="Consolas" w:hAnsi="Consolas" w:cs="Times New Roman"/>
                <w:color w:val="0000FF"/>
                <w:sz w:val="16"/>
                <w:szCs w:val="16"/>
                <w:lang w:val="en-US" w:eastAsia="ru-RU"/>
              </w:rPr>
              <w:t>miku</w:t>
            </w:r>
            <w:proofErr w:type="spellEnd"/>
          </w:p>
          <w:p w14:paraId="11655565" w14:textId="77777777" w:rsidR="00F60814" w:rsidRPr="00F32E8F" w:rsidRDefault="00F60814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F32E8F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</w:t>
            </w:r>
            <w:proofErr w:type="spellStart"/>
            <w:r w:rsidRPr="00F32E8F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pgAdmin</w:t>
            </w:r>
            <w:proofErr w:type="spellEnd"/>
            <w:r w:rsidRPr="00F32E8F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:</w:t>
            </w:r>
          </w:p>
          <w:p w14:paraId="7789C40D" w14:textId="77777777" w:rsidR="00F60814" w:rsidRPr="00F32E8F" w:rsidRDefault="00F60814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F32E8F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</w:t>
            </w:r>
            <w:proofErr w:type="spellStart"/>
            <w:r w:rsidRPr="00F32E8F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container_name</w:t>
            </w:r>
            <w:proofErr w:type="spellEnd"/>
            <w:r w:rsidRPr="00F32E8F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: </w:t>
            </w:r>
            <w:proofErr w:type="spellStart"/>
            <w:r w:rsidRPr="00F32E8F">
              <w:rPr>
                <w:rFonts w:ascii="Consolas" w:hAnsi="Consolas" w:cs="Times New Roman"/>
                <w:color w:val="0000FF"/>
                <w:sz w:val="16"/>
                <w:szCs w:val="16"/>
                <w:lang w:val="en-US" w:eastAsia="ru-RU"/>
              </w:rPr>
              <w:t>pgAdmin</w:t>
            </w:r>
            <w:proofErr w:type="spellEnd"/>
          </w:p>
          <w:p w14:paraId="7B33280C" w14:textId="77777777" w:rsidR="00F60814" w:rsidRPr="00F32E8F" w:rsidRDefault="00F60814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F32E8F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</w:t>
            </w:r>
            <w:r w:rsidRPr="00F32E8F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extends</w:t>
            </w:r>
            <w:r w:rsidRPr="00F32E8F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:</w:t>
            </w:r>
          </w:p>
          <w:p w14:paraId="749441FA" w14:textId="77777777" w:rsidR="00F60814" w:rsidRPr="00F32E8F" w:rsidRDefault="00F60814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F32E8F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</w:t>
            </w:r>
            <w:r w:rsidRPr="00F32E8F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service</w:t>
            </w:r>
            <w:r w:rsidRPr="00F32E8F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: </w:t>
            </w:r>
            <w:proofErr w:type="spellStart"/>
            <w:r w:rsidRPr="00F32E8F">
              <w:rPr>
                <w:rFonts w:ascii="Consolas" w:hAnsi="Consolas" w:cs="Times New Roman"/>
                <w:color w:val="0000FF"/>
                <w:sz w:val="16"/>
                <w:szCs w:val="16"/>
                <w:lang w:val="en-US" w:eastAsia="ru-RU"/>
              </w:rPr>
              <w:t>pgAdmin</w:t>
            </w:r>
            <w:proofErr w:type="spellEnd"/>
          </w:p>
          <w:p w14:paraId="76B40A21" w14:textId="77777777" w:rsidR="00F60814" w:rsidRPr="00F32E8F" w:rsidRDefault="00F60814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F32E8F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</w:t>
            </w:r>
            <w:r w:rsidRPr="00F32E8F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file</w:t>
            </w:r>
            <w:r w:rsidRPr="00F32E8F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: </w:t>
            </w:r>
            <w:r w:rsidRPr="00F32E8F">
              <w:rPr>
                <w:rFonts w:ascii="Consolas" w:hAnsi="Consolas" w:cs="Times New Roman"/>
                <w:color w:val="0000FF"/>
                <w:sz w:val="16"/>
                <w:szCs w:val="16"/>
                <w:lang w:val="en-US" w:eastAsia="ru-RU"/>
              </w:rPr>
              <w:t>services-</w:t>
            </w:r>
            <w:proofErr w:type="spellStart"/>
            <w:proofErr w:type="gramStart"/>
            <w:r w:rsidRPr="00F32E8F">
              <w:rPr>
                <w:rFonts w:ascii="Consolas" w:hAnsi="Consolas" w:cs="Times New Roman"/>
                <w:color w:val="0000FF"/>
                <w:sz w:val="16"/>
                <w:szCs w:val="16"/>
                <w:lang w:val="en-US" w:eastAsia="ru-RU"/>
              </w:rPr>
              <w:t>postgres.yaml</w:t>
            </w:r>
            <w:proofErr w:type="spellEnd"/>
            <w:proofErr w:type="gramEnd"/>
          </w:p>
          <w:p w14:paraId="73F58CFF" w14:textId="77777777" w:rsidR="00F60814" w:rsidRPr="00F32E8F" w:rsidRDefault="00F60814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F32E8F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</w:t>
            </w:r>
            <w:r w:rsidRPr="00F32E8F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networks</w:t>
            </w:r>
            <w:r w:rsidRPr="00F32E8F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:</w:t>
            </w:r>
          </w:p>
          <w:p w14:paraId="5B383EC9" w14:textId="228B54A1" w:rsidR="00F60814" w:rsidRPr="00F32E8F" w:rsidRDefault="00F60814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F32E8F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- </w:t>
            </w:r>
            <w:proofErr w:type="spellStart"/>
            <w:r w:rsidRPr="00F32E8F">
              <w:rPr>
                <w:rFonts w:ascii="Consolas" w:hAnsi="Consolas" w:cs="Times New Roman"/>
                <w:color w:val="0000FF"/>
                <w:sz w:val="16"/>
                <w:szCs w:val="16"/>
                <w:lang w:val="en-US" w:eastAsia="ru-RU"/>
              </w:rPr>
              <w:t>miku</w:t>
            </w:r>
            <w:proofErr w:type="spellEnd"/>
          </w:p>
          <w:p w14:paraId="17CD9EDB" w14:textId="77777777" w:rsidR="00F60814" w:rsidRPr="00F32E8F" w:rsidRDefault="00F60814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F32E8F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volumes</w:t>
            </w:r>
            <w:r w:rsidRPr="00F32E8F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:</w:t>
            </w:r>
          </w:p>
          <w:p w14:paraId="4653F85F" w14:textId="77777777" w:rsidR="00F60814" w:rsidRPr="00F32E8F" w:rsidRDefault="00F60814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F32E8F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</w:t>
            </w:r>
            <w:proofErr w:type="spellStart"/>
            <w:r w:rsidRPr="00F32E8F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pg</w:t>
            </w:r>
            <w:proofErr w:type="spellEnd"/>
            <w:r w:rsidRPr="00F32E8F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-data</w:t>
            </w:r>
            <w:r w:rsidRPr="00F32E8F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:</w:t>
            </w:r>
          </w:p>
          <w:p w14:paraId="37EA5C7B" w14:textId="563A71F7" w:rsidR="00F60814" w:rsidRPr="00F32E8F" w:rsidRDefault="00F60814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F32E8F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</w:t>
            </w:r>
            <w:proofErr w:type="spellStart"/>
            <w:r w:rsidRPr="00F32E8F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pgadmin</w:t>
            </w:r>
            <w:proofErr w:type="spellEnd"/>
            <w:r w:rsidRPr="00F32E8F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-data</w:t>
            </w:r>
            <w:r w:rsidRPr="00F32E8F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:</w:t>
            </w:r>
          </w:p>
          <w:p w14:paraId="34EA9EDF" w14:textId="77777777" w:rsidR="00F60814" w:rsidRPr="00F32E8F" w:rsidRDefault="00F60814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F32E8F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networks</w:t>
            </w:r>
            <w:r w:rsidRPr="00F32E8F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:</w:t>
            </w:r>
          </w:p>
          <w:p w14:paraId="27DD8FBA" w14:textId="77777777" w:rsidR="00F60814" w:rsidRPr="00F32E8F" w:rsidRDefault="00F60814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F32E8F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</w:t>
            </w:r>
            <w:proofErr w:type="spellStart"/>
            <w:r w:rsidRPr="00F32E8F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miku</w:t>
            </w:r>
            <w:proofErr w:type="spellEnd"/>
            <w:r w:rsidRPr="00F32E8F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:</w:t>
            </w:r>
          </w:p>
          <w:p w14:paraId="02219644" w14:textId="1765C072" w:rsidR="00FF3348" w:rsidRPr="00F32E8F" w:rsidRDefault="00F60814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F32E8F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</w:t>
            </w:r>
            <w:r w:rsidRPr="00F32E8F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driver</w:t>
            </w:r>
            <w:r w:rsidRPr="00F32E8F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: </w:t>
            </w:r>
            <w:r w:rsidRPr="00F32E8F">
              <w:rPr>
                <w:rFonts w:ascii="Consolas" w:hAnsi="Consolas" w:cs="Times New Roman"/>
                <w:color w:val="0000FF"/>
                <w:sz w:val="16"/>
                <w:szCs w:val="16"/>
                <w:lang w:val="en-US" w:eastAsia="ru-RU"/>
              </w:rPr>
              <w:t>bridge</w:t>
            </w:r>
          </w:p>
        </w:tc>
      </w:tr>
    </w:tbl>
    <w:p w14:paraId="0DA8E174" w14:textId="77777777" w:rsidR="003D519B" w:rsidRDefault="003D519B" w:rsidP="00071EF3">
      <w:pPr>
        <w:pStyle w:val="af1"/>
        <w:spacing w:line="240" w:lineRule="auto"/>
        <w:rPr>
          <w:lang w:val="en-US"/>
        </w:rPr>
      </w:pPr>
    </w:p>
    <w:p w14:paraId="11B0FF0B" w14:textId="10707607" w:rsidR="00C838B7" w:rsidRPr="001713AE" w:rsidRDefault="00C838B7" w:rsidP="00071EF3">
      <w:pPr>
        <w:pStyle w:val="af1"/>
        <w:spacing w:line="240" w:lineRule="auto"/>
      </w:pPr>
      <w:r w:rsidRPr="001713AE">
        <w:t>Файл «</w:t>
      </w:r>
      <w:r w:rsidR="00F60814" w:rsidRPr="00F60814">
        <w:t>pom.xml</w:t>
      </w:r>
      <w:r w:rsidRPr="001713AE">
        <w:t>».</w:t>
      </w:r>
    </w:p>
    <w:tbl>
      <w:tblPr>
        <w:tblStyle w:val="aff4"/>
        <w:tblW w:w="0" w:type="auto"/>
        <w:tblLook w:val="04A0" w:firstRow="1" w:lastRow="0" w:firstColumn="1" w:lastColumn="0" w:noHBand="0" w:noVBand="1"/>
      </w:tblPr>
      <w:tblGrid>
        <w:gridCol w:w="9628"/>
      </w:tblGrid>
      <w:tr w:rsidR="00C838B7" w:rsidRPr="001713AE" w14:paraId="64AEFE22" w14:textId="77777777" w:rsidTr="00C57D9B">
        <w:tc>
          <w:tcPr>
            <w:tcW w:w="9628" w:type="dxa"/>
          </w:tcPr>
          <w:p w14:paraId="20CE9D0E" w14:textId="77777777" w:rsidR="00F60814" w:rsidRPr="00F32E8F" w:rsidRDefault="00F60814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F32E8F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&lt;?xml</w:t>
            </w:r>
            <w:r w:rsidRPr="00F32E8F">
              <w:rPr>
                <w:rFonts w:ascii="Consolas" w:hAnsi="Consolas" w:cs="Times New Roman"/>
                <w:color w:val="E50000"/>
                <w:sz w:val="16"/>
                <w:szCs w:val="16"/>
                <w:lang w:val="en-US" w:eastAsia="ru-RU"/>
              </w:rPr>
              <w:t xml:space="preserve"> version</w:t>
            </w:r>
            <w:r w:rsidRPr="00F32E8F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=</w:t>
            </w:r>
            <w:r w:rsidRPr="00F32E8F">
              <w:rPr>
                <w:rFonts w:ascii="Consolas" w:hAnsi="Consolas" w:cs="Times New Roman"/>
                <w:color w:val="0000FF"/>
                <w:sz w:val="16"/>
                <w:szCs w:val="16"/>
                <w:lang w:val="en-US" w:eastAsia="ru-RU"/>
              </w:rPr>
              <w:t>"1.0"</w:t>
            </w:r>
            <w:r w:rsidRPr="00F32E8F">
              <w:rPr>
                <w:rFonts w:ascii="Consolas" w:hAnsi="Consolas" w:cs="Times New Roman"/>
                <w:color w:val="E50000"/>
                <w:sz w:val="16"/>
                <w:szCs w:val="16"/>
                <w:lang w:val="en-US" w:eastAsia="ru-RU"/>
              </w:rPr>
              <w:t xml:space="preserve"> encoding</w:t>
            </w:r>
            <w:r w:rsidRPr="00F32E8F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=</w:t>
            </w:r>
            <w:r w:rsidRPr="00F32E8F">
              <w:rPr>
                <w:rFonts w:ascii="Consolas" w:hAnsi="Consolas" w:cs="Times New Roman"/>
                <w:color w:val="0000FF"/>
                <w:sz w:val="16"/>
                <w:szCs w:val="16"/>
                <w:lang w:val="en-US" w:eastAsia="ru-RU"/>
              </w:rPr>
              <w:t>"UTF-8"</w:t>
            </w:r>
            <w:r w:rsidRPr="00F32E8F">
              <w:rPr>
                <w:rFonts w:ascii="Consolas" w:hAnsi="Consolas" w:cs="Times New Roman"/>
                <w:color w:val="E50000"/>
                <w:sz w:val="16"/>
                <w:szCs w:val="16"/>
                <w:lang w:val="en-US" w:eastAsia="ru-RU"/>
              </w:rPr>
              <w:t xml:space="preserve"> standalone</w:t>
            </w:r>
            <w:r w:rsidRPr="00F32E8F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=</w:t>
            </w:r>
            <w:r w:rsidRPr="00F32E8F">
              <w:rPr>
                <w:rFonts w:ascii="Consolas" w:hAnsi="Consolas" w:cs="Times New Roman"/>
                <w:color w:val="0000FF"/>
                <w:sz w:val="16"/>
                <w:szCs w:val="16"/>
                <w:lang w:val="en-US" w:eastAsia="ru-RU"/>
              </w:rPr>
              <w:t>"no"</w:t>
            </w:r>
            <w:r w:rsidRPr="00F32E8F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?&gt;</w:t>
            </w:r>
          </w:p>
          <w:p w14:paraId="316BF422" w14:textId="77777777" w:rsidR="00F60814" w:rsidRPr="00F32E8F" w:rsidRDefault="00F60814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F32E8F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&lt;project</w:t>
            </w:r>
            <w:r w:rsidRPr="00F32E8F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F32E8F">
              <w:rPr>
                <w:rFonts w:ascii="Consolas" w:hAnsi="Consolas" w:cs="Times New Roman"/>
                <w:color w:val="E50000"/>
                <w:sz w:val="16"/>
                <w:szCs w:val="16"/>
                <w:lang w:val="en-US" w:eastAsia="ru-RU"/>
              </w:rPr>
              <w:t>xmlns</w:t>
            </w:r>
            <w:proofErr w:type="spellEnd"/>
            <w:r w:rsidRPr="00F32E8F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=</w:t>
            </w:r>
            <w:r w:rsidRPr="00F32E8F">
              <w:rPr>
                <w:rFonts w:ascii="Consolas" w:hAnsi="Consolas" w:cs="Times New Roman"/>
                <w:color w:val="0000FF"/>
                <w:sz w:val="16"/>
                <w:szCs w:val="16"/>
                <w:lang w:val="en-US" w:eastAsia="ru-RU"/>
              </w:rPr>
              <w:t>"http://maven.apache.org/POM/4.0.0"</w:t>
            </w:r>
          </w:p>
          <w:p w14:paraId="15819239" w14:textId="77777777" w:rsidR="00F60814" w:rsidRPr="00F32E8F" w:rsidRDefault="00F60814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F32E8F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         </w:t>
            </w:r>
            <w:proofErr w:type="spellStart"/>
            <w:proofErr w:type="gramStart"/>
            <w:r w:rsidRPr="00F32E8F">
              <w:rPr>
                <w:rFonts w:ascii="Consolas" w:hAnsi="Consolas" w:cs="Times New Roman"/>
                <w:color w:val="E50000"/>
                <w:sz w:val="16"/>
                <w:szCs w:val="16"/>
                <w:lang w:val="en-US" w:eastAsia="ru-RU"/>
              </w:rPr>
              <w:t>xmlns:xsi</w:t>
            </w:r>
            <w:proofErr w:type="spellEnd"/>
            <w:proofErr w:type="gramEnd"/>
            <w:r w:rsidRPr="00F32E8F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=</w:t>
            </w:r>
            <w:r w:rsidRPr="00F32E8F">
              <w:rPr>
                <w:rFonts w:ascii="Consolas" w:hAnsi="Consolas" w:cs="Times New Roman"/>
                <w:color w:val="0000FF"/>
                <w:sz w:val="16"/>
                <w:szCs w:val="16"/>
                <w:lang w:val="en-US" w:eastAsia="ru-RU"/>
              </w:rPr>
              <w:t>"http://www.w3.org/2001/XMLSchema-instance"</w:t>
            </w:r>
          </w:p>
          <w:p w14:paraId="1370BA25" w14:textId="1B32E387" w:rsidR="00F60814" w:rsidRPr="00F32E8F" w:rsidRDefault="00F60814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F32E8F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         </w:t>
            </w:r>
            <w:proofErr w:type="spellStart"/>
            <w:proofErr w:type="gramStart"/>
            <w:r w:rsidRPr="00F32E8F">
              <w:rPr>
                <w:rFonts w:ascii="Consolas" w:hAnsi="Consolas" w:cs="Times New Roman"/>
                <w:color w:val="E50000"/>
                <w:sz w:val="16"/>
                <w:szCs w:val="16"/>
                <w:lang w:val="en-US" w:eastAsia="ru-RU"/>
              </w:rPr>
              <w:t>xsi:schemaLocation</w:t>
            </w:r>
            <w:proofErr w:type="spellEnd"/>
            <w:proofErr w:type="gramEnd"/>
            <w:r w:rsidRPr="00F32E8F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=</w:t>
            </w:r>
            <w:r w:rsidRPr="00F32E8F">
              <w:rPr>
                <w:rFonts w:ascii="Consolas" w:hAnsi="Consolas" w:cs="Times New Roman"/>
                <w:color w:val="0000FF"/>
                <w:sz w:val="16"/>
                <w:szCs w:val="16"/>
                <w:lang w:val="en-US" w:eastAsia="ru-RU"/>
              </w:rPr>
              <w:t>"http://maven.apache.org/POM/4.0.0 http://maven.apache.org/xsd/maven-4.0.0.xsd"</w:t>
            </w:r>
            <w:r w:rsidRPr="00F32E8F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&gt;</w:t>
            </w:r>
          </w:p>
          <w:p w14:paraId="66A1D7CF" w14:textId="77777777" w:rsidR="00F60814" w:rsidRPr="00F32E8F" w:rsidRDefault="00F60814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F32E8F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</w:t>
            </w:r>
            <w:r w:rsidRPr="00F32E8F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</w:t>
            </w:r>
            <w:proofErr w:type="spellStart"/>
            <w:r w:rsidRPr="00F32E8F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modelVersion</w:t>
            </w:r>
            <w:proofErr w:type="spellEnd"/>
            <w:r w:rsidRPr="00F32E8F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&gt;</w:t>
            </w:r>
            <w:r w:rsidRPr="00F32E8F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4.0.0</w:t>
            </w:r>
            <w:r w:rsidRPr="00F32E8F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&lt;/</w:t>
            </w:r>
            <w:proofErr w:type="spellStart"/>
            <w:r w:rsidRPr="00F32E8F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modelVersion</w:t>
            </w:r>
            <w:proofErr w:type="spellEnd"/>
            <w:r w:rsidRPr="00F32E8F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&gt;</w:t>
            </w:r>
          </w:p>
          <w:p w14:paraId="69E10D25" w14:textId="77777777" w:rsidR="00F60814" w:rsidRPr="00F32E8F" w:rsidRDefault="00F60814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F32E8F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</w:t>
            </w:r>
            <w:r w:rsidRPr="00F32E8F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</w:t>
            </w:r>
            <w:proofErr w:type="spellStart"/>
            <w:r w:rsidRPr="00F32E8F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groupId</w:t>
            </w:r>
            <w:proofErr w:type="spellEnd"/>
            <w:r w:rsidRPr="00F32E8F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&gt;</w:t>
            </w:r>
            <w:proofErr w:type="spellStart"/>
            <w:r w:rsidRPr="00F32E8F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com.miku</w:t>
            </w:r>
            <w:proofErr w:type="spellEnd"/>
            <w:r w:rsidRPr="00F32E8F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&lt;/</w:t>
            </w:r>
            <w:proofErr w:type="spellStart"/>
            <w:r w:rsidRPr="00F32E8F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groupId</w:t>
            </w:r>
            <w:proofErr w:type="spellEnd"/>
            <w:r w:rsidRPr="00F32E8F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&gt;</w:t>
            </w:r>
          </w:p>
          <w:p w14:paraId="79C22253" w14:textId="77777777" w:rsidR="00F60814" w:rsidRPr="00F32E8F" w:rsidRDefault="00F60814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F32E8F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</w:t>
            </w:r>
            <w:r w:rsidRPr="00F32E8F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</w:t>
            </w:r>
            <w:proofErr w:type="spellStart"/>
            <w:r w:rsidRPr="00F32E8F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artifactId</w:t>
            </w:r>
            <w:proofErr w:type="spellEnd"/>
            <w:r w:rsidRPr="00F32E8F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&gt;</w:t>
            </w:r>
            <w:proofErr w:type="spellStart"/>
            <w:r w:rsidRPr="00F32E8F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miku</w:t>
            </w:r>
            <w:proofErr w:type="spellEnd"/>
            <w:r w:rsidRPr="00F32E8F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&lt;/</w:t>
            </w:r>
            <w:proofErr w:type="spellStart"/>
            <w:r w:rsidRPr="00F32E8F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artifactId</w:t>
            </w:r>
            <w:proofErr w:type="spellEnd"/>
            <w:r w:rsidRPr="00F32E8F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&gt;</w:t>
            </w:r>
          </w:p>
          <w:p w14:paraId="27ABBAD9" w14:textId="77777777" w:rsidR="00F60814" w:rsidRPr="00F32E8F" w:rsidRDefault="00F60814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F32E8F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</w:t>
            </w:r>
            <w:r w:rsidRPr="00F32E8F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&lt;version&gt;</w:t>
            </w:r>
            <w:r w:rsidRPr="00F32E8F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1.0.0</w:t>
            </w:r>
            <w:r w:rsidRPr="00F32E8F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&lt;/version&gt;</w:t>
            </w:r>
          </w:p>
          <w:p w14:paraId="022BD181" w14:textId="77777777" w:rsidR="00F60814" w:rsidRPr="00F32E8F" w:rsidRDefault="00F60814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F32E8F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</w:t>
            </w:r>
            <w:r w:rsidRPr="00F32E8F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&lt;packaging&gt;</w:t>
            </w:r>
            <w:r w:rsidRPr="00F32E8F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pom</w:t>
            </w:r>
            <w:r w:rsidRPr="00F32E8F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&lt;/packaging&gt;</w:t>
            </w:r>
          </w:p>
          <w:p w14:paraId="6610FDF4" w14:textId="77777777" w:rsidR="00F60814" w:rsidRPr="00F32E8F" w:rsidRDefault="00F60814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F32E8F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</w:t>
            </w:r>
            <w:r w:rsidRPr="00F32E8F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&lt;name&gt;</w:t>
            </w:r>
            <w:r w:rsidRPr="00F32E8F">
              <w:rPr>
                <w:rFonts w:ascii="Consolas" w:hAnsi="Consolas" w:cs="Times New Roman"/>
                <w:color w:val="3B3B3B"/>
                <w:sz w:val="16"/>
                <w:szCs w:val="16"/>
                <w:lang w:eastAsia="ru-RU"/>
              </w:rPr>
              <w:t>Курсовая</w:t>
            </w:r>
            <w:r w:rsidRPr="00F32E8F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 </w:t>
            </w:r>
            <w:r w:rsidRPr="00F32E8F">
              <w:rPr>
                <w:rFonts w:ascii="Consolas" w:hAnsi="Consolas" w:cs="Times New Roman"/>
                <w:color w:val="3B3B3B"/>
                <w:sz w:val="16"/>
                <w:szCs w:val="16"/>
                <w:lang w:eastAsia="ru-RU"/>
              </w:rPr>
              <w:t>работа</w:t>
            </w:r>
            <w:r w:rsidRPr="00F32E8F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 7 </w:t>
            </w:r>
            <w:r w:rsidRPr="00F32E8F">
              <w:rPr>
                <w:rFonts w:ascii="Consolas" w:hAnsi="Consolas" w:cs="Times New Roman"/>
                <w:color w:val="3B3B3B"/>
                <w:sz w:val="16"/>
                <w:szCs w:val="16"/>
                <w:lang w:eastAsia="ru-RU"/>
              </w:rPr>
              <w:t>семестр</w:t>
            </w:r>
            <w:r w:rsidRPr="00F32E8F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&lt;/name&gt;</w:t>
            </w:r>
          </w:p>
          <w:p w14:paraId="46D1119D" w14:textId="0A4F80DF" w:rsidR="00F60814" w:rsidRPr="00F32E8F" w:rsidRDefault="00F60814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F32E8F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</w:t>
            </w:r>
            <w:r w:rsidRPr="00F32E8F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&lt;description&gt;</w:t>
            </w:r>
            <w:r w:rsidRPr="00F32E8F">
              <w:rPr>
                <w:rFonts w:ascii="Consolas" w:hAnsi="Consolas" w:cs="Times New Roman"/>
                <w:color w:val="3B3B3B"/>
                <w:sz w:val="16"/>
                <w:szCs w:val="16"/>
                <w:lang w:eastAsia="ru-RU"/>
              </w:rPr>
              <w:t>Родительский</w:t>
            </w:r>
            <w:r w:rsidRPr="00F32E8F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 </w:t>
            </w:r>
            <w:r w:rsidRPr="00F32E8F">
              <w:rPr>
                <w:rFonts w:ascii="Consolas" w:hAnsi="Consolas" w:cs="Times New Roman"/>
                <w:color w:val="3B3B3B"/>
                <w:sz w:val="16"/>
                <w:szCs w:val="16"/>
                <w:lang w:eastAsia="ru-RU"/>
              </w:rPr>
              <w:t>проект</w:t>
            </w:r>
            <w:r w:rsidRPr="00F32E8F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&lt;/description&gt;</w:t>
            </w:r>
          </w:p>
          <w:p w14:paraId="5D9D7DEA" w14:textId="77777777" w:rsidR="00F60814" w:rsidRPr="00F32E8F" w:rsidRDefault="00F60814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F32E8F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</w:t>
            </w:r>
            <w:r w:rsidRPr="00F32E8F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&lt;modules&gt;</w:t>
            </w:r>
          </w:p>
          <w:p w14:paraId="7DF45797" w14:textId="77777777" w:rsidR="00F60814" w:rsidRPr="00F32E8F" w:rsidRDefault="00F60814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F32E8F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  </w:t>
            </w:r>
            <w:r w:rsidRPr="00F32E8F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&lt;module&gt;</w:t>
            </w:r>
            <w:r w:rsidRPr="00F32E8F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common</w:t>
            </w:r>
            <w:r w:rsidRPr="00F32E8F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&lt;/module&gt;</w:t>
            </w:r>
          </w:p>
          <w:p w14:paraId="21D1370A" w14:textId="77777777" w:rsidR="00F60814" w:rsidRPr="00F32E8F" w:rsidRDefault="00F60814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F32E8F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  </w:t>
            </w:r>
            <w:r w:rsidRPr="00F32E8F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&lt;module&gt;</w:t>
            </w:r>
            <w:r w:rsidRPr="00F32E8F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server</w:t>
            </w:r>
            <w:r w:rsidRPr="00F32E8F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&lt;/module&gt;</w:t>
            </w:r>
          </w:p>
          <w:p w14:paraId="723945C8" w14:textId="77777777" w:rsidR="00F60814" w:rsidRPr="00F32E8F" w:rsidRDefault="00F60814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F32E8F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  </w:t>
            </w:r>
            <w:r w:rsidRPr="00F32E8F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&lt;module&gt;</w:t>
            </w:r>
            <w:r w:rsidRPr="00F32E8F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client</w:t>
            </w:r>
            <w:r w:rsidRPr="00F32E8F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&lt;/module&gt;</w:t>
            </w:r>
          </w:p>
          <w:p w14:paraId="4D932275" w14:textId="270FA1C9" w:rsidR="00F60814" w:rsidRPr="00F32E8F" w:rsidRDefault="00F60814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F32E8F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</w:t>
            </w:r>
            <w:r w:rsidRPr="00F32E8F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&lt;/modules&gt;</w:t>
            </w:r>
          </w:p>
          <w:p w14:paraId="209DC1F7" w14:textId="77777777" w:rsidR="00F60814" w:rsidRPr="00F32E8F" w:rsidRDefault="00F60814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F32E8F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</w:t>
            </w:r>
            <w:r w:rsidRPr="00F32E8F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&lt;properties&gt;</w:t>
            </w:r>
          </w:p>
          <w:p w14:paraId="5F26E3F1" w14:textId="77777777" w:rsidR="00F60814" w:rsidRPr="00F32E8F" w:rsidRDefault="00F60814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F32E8F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  </w:t>
            </w:r>
            <w:r w:rsidRPr="00F32E8F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</w:t>
            </w:r>
            <w:proofErr w:type="gramStart"/>
            <w:r w:rsidRPr="00F32E8F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project.build</w:t>
            </w:r>
            <w:proofErr w:type="gramEnd"/>
            <w:r w:rsidRPr="00F32E8F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.sourceEncoding&gt;</w:t>
            </w:r>
            <w:r w:rsidRPr="00F32E8F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UTF-8</w:t>
            </w:r>
            <w:r w:rsidRPr="00F32E8F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&lt;/project.build.sourceEncoding&gt;</w:t>
            </w:r>
          </w:p>
          <w:p w14:paraId="72036BC4" w14:textId="77777777" w:rsidR="00F60814" w:rsidRPr="00F32E8F" w:rsidRDefault="00F60814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F32E8F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  </w:t>
            </w:r>
            <w:r w:rsidRPr="00F32E8F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</w:t>
            </w:r>
            <w:proofErr w:type="spellStart"/>
            <w:proofErr w:type="gramStart"/>
            <w:r w:rsidRPr="00F32E8F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maven.compiler</w:t>
            </w:r>
            <w:proofErr w:type="gramEnd"/>
            <w:r w:rsidRPr="00F32E8F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.release</w:t>
            </w:r>
            <w:proofErr w:type="spellEnd"/>
            <w:r w:rsidRPr="00F32E8F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&gt;</w:t>
            </w:r>
            <w:r w:rsidRPr="00F32E8F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25</w:t>
            </w:r>
            <w:r w:rsidRPr="00F32E8F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&lt;/</w:t>
            </w:r>
            <w:proofErr w:type="spellStart"/>
            <w:r w:rsidRPr="00F32E8F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maven.compiler.release</w:t>
            </w:r>
            <w:proofErr w:type="spellEnd"/>
            <w:r w:rsidRPr="00F32E8F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&gt;</w:t>
            </w:r>
          </w:p>
          <w:p w14:paraId="084A2888" w14:textId="77777777" w:rsidR="00F60814" w:rsidRPr="00F32E8F" w:rsidRDefault="00F60814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F32E8F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  </w:t>
            </w:r>
            <w:r w:rsidRPr="00F32E8F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&lt;maven-compiler-</w:t>
            </w:r>
            <w:proofErr w:type="gramStart"/>
            <w:r w:rsidRPr="00F32E8F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plugin.version</w:t>
            </w:r>
            <w:proofErr w:type="gramEnd"/>
            <w:r w:rsidRPr="00F32E8F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&gt;</w:t>
            </w:r>
            <w:r w:rsidRPr="00F32E8F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3.14.1</w:t>
            </w:r>
            <w:r w:rsidRPr="00F32E8F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&lt;/maven-compiler-plugin.version&gt;</w:t>
            </w:r>
          </w:p>
          <w:p w14:paraId="2001934B" w14:textId="77777777" w:rsidR="00F60814" w:rsidRPr="00F32E8F" w:rsidRDefault="00F60814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F32E8F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  </w:t>
            </w:r>
            <w:r w:rsidRPr="00F32E8F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</w:t>
            </w:r>
            <w:proofErr w:type="spellStart"/>
            <w:proofErr w:type="gramStart"/>
            <w:r w:rsidRPr="00F32E8F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vaadin.version</w:t>
            </w:r>
            <w:proofErr w:type="spellEnd"/>
            <w:proofErr w:type="gramEnd"/>
            <w:r w:rsidRPr="00F32E8F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&gt;</w:t>
            </w:r>
            <w:r w:rsidRPr="00F32E8F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25.0.2</w:t>
            </w:r>
            <w:r w:rsidRPr="00F32E8F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&lt;/</w:t>
            </w:r>
            <w:proofErr w:type="spellStart"/>
            <w:r w:rsidRPr="00F32E8F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vaadin.version</w:t>
            </w:r>
            <w:proofErr w:type="spellEnd"/>
            <w:r w:rsidRPr="00F32E8F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&gt;</w:t>
            </w:r>
          </w:p>
          <w:p w14:paraId="777C6C53" w14:textId="77777777" w:rsidR="00F60814" w:rsidRPr="00F32E8F" w:rsidRDefault="00F60814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F32E8F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  </w:t>
            </w:r>
            <w:r w:rsidRPr="00F32E8F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&lt;spring-boot-maven-</w:t>
            </w:r>
            <w:proofErr w:type="gramStart"/>
            <w:r w:rsidRPr="00F32E8F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plugin.version</w:t>
            </w:r>
            <w:proofErr w:type="gramEnd"/>
            <w:r w:rsidRPr="00F32E8F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&gt;</w:t>
            </w:r>
            <w:r w:rsidRPr="00F32E8F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4.0.1</w:t>
            </w:r>
            <w:r w:rsidRPr="00F32E8F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&lt;/spring-boot-maven-plugin.version&gt;</w:t>
            </w:r>
          </w:p>
          <w:p w14:paraId="7B54A250" w14:textId="77777777" w:rsidR="00F60814" w:rsidRPr="00F32E8F" w:rsidRDefault="00F60814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F32E8F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  </w:t>
            </w:r>
            <w:r w:rsidRPr="00F32E8F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</w:t>
            </w:r>
            <w:proofErr w:type="spellStart"/>
            <w:proofErr w:type="gramStart"/>
            <w:r w:rsidRPr="00F32E8F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mapstruct.version</w:t>
            </w:r>
            <w:proofErr w:type="spellEnd"/>
            <w:proofErr w:type="gramEnd"/>
            <w:r w:rsidRPr="00F32E8F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&gt;</w:t>
            </w:r>
            <w:r w:rsidRPr="00F32E8F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1.6.3</w:t>
            </w:r>
            <w:r w:rsidRPr="00F32E8F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&lt;/</w:t>
            </w:r>
            <w:proofErr w:type="spellStart"/>
            <w:r w:rsidRPr="00F32E8F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mapstruct.version</w:t>
            </w:r>
            <w:proofErr w:type="spellEnd"/>
            <w:r w:rsidRPr="00F32E8F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&gt;</w:t>
            </w:r>
          </w:p>
          <w:p w14:paraId="78E3C222" w14:textId="77777777" w:rsidR="00F60814" w:rsidRPr="00F32E8F" w:rsidRDefault="00F60814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F32E8F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  </w:t>
            </w:r>
            <w:r w:rsidRPr="00F32E8F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</w:t>
            </w:r>
            <w:proofErr w:type="spellStart"/>
            <w:proofErr w:type="gramStart"/>
            <w:r w:rsidRPr="00F32E8F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springdoc.version</w:t>
            </w:r>
            <w:proofErr w:type="spellEnd"/>
            <w:proofErr w:type="gramEnd"/>
            <w:r w:rsidRPr="00F32E8F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&gt;</w:t>
            </w:r>
            <w:r w:rsidRPr="00F32E8F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3.0.0</w:t>
            </w:r>
            <w:r w:rsidRPr="00F32E8F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&lt;/</w:t>
            </w:r>
            <w:proofErr w:type="spellStart"/>
            <w:r w:rsidRPr="00F32E8F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springdoc.version</w:t>
            </w:r>
            <w:proofErr w:type="spellEnd"/>
            <w:r w:rsidRPr="00F32E8F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&gt;</w:t>
            </w:r>
          </w:p>
          <w:p w14:paraId="6CD4000A" w14:textId="61379C59" w:rsidR="00F60814" w:rsidRPr="00F32E8F" w:rsidRDefault="00F60814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F32E8F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</w:t>
            </w:r>
            <w:r w:rsidRPr="00F32E8F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&lt;/properties&gt;</w:t>
            </w:r>
          </w:p>
          <w:p w14:paraId="1C128083" w14:textId="77777777" w:rsidR="00F60814" w:rsidRPr="00F32E8F" w:rsidRDefault="00F60814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F32E8F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</w:t>
            </w:r>
            <w:r w:rsidRPr="00F32E8F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</w:t>
            </w:r>
            <w:proofErr w:type="spellStart"/>
            <w:r w:rsidRPr="00F32E8F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dependencyManagement</w:t>
            </w:r>
            <w:proofErr w:type="spellEnd"/>
            <w:r w:rsidRPr="00F32E8F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&gt;</w:t>
            </w:r>
          </w:p>
          <w:p w14:paraId="0CD8E541" w14:textId="77777777" w:rsidR="00F60814" w:rsidRPr="00F32E8F" w:rsidRDefault="00F60814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F32E8F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  </w:t>
            </w:r>
            <w:r w:rsidRPr="00F32E8F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&lt;dependencies&gt;</w:t>
            </w:r>
          </w:p>
          <w:p w14:paraId="77DFA2E9" w14:textId="77777777" w:rsidR="00F60814" w:rsidRPr="00F32E8F" w:rsidRDefault="00F60814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F32E8F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      </w:t>
            </w:r>
            <w:r w:rsidRPr="00F32E8F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&lt;dependency&gt;</w:t>
            </w:r>
          </w:p>
          <w:p w14:paraId="5979BC9A" w14:textId="77777777" w:rsidR="00F60814" w:rsidRPr="00F32E8F" w:rsidRDefault="00F60814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F32E8F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          </w:t>
            </w:r>
            <w:proofErr w:type="gramStart"/>
            <w:r w:rsidRPr="00F32E8F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</w:t>
            </w:r>
            <w:proofErr w:type="spellStart"/>
            <w:r w:rsidRPr="00F32E8F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groupId</w:t>
            </w:r>
            <w:proofErr w:type="spellEnd"/>
            <w:r w:rsidRPr="00F32E8F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&gt;</w:t>
            </w:r>
            <w:proofErr w:type="spellStart"/>
            <w:r w:rsidRPr="00F32E8F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org.springframework.boot</w:t>
            </w:r>
            <w:proofErr w:type="spellEnd"/>
            <w:proofErr w:type="gramEnd"/>
            <w:r w:rsidRPr="00F32E8F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&lt;/</w:t>
            </w:r>
            <w:proofErr w:type="spellStart"/>
            <w:r w:rsidRPr="00F32E8F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groupId</w:t>
            </w:r>
            <w:proofErr w:type="spellEnd"/>
            <w:r w:rsidRPr="00F32E8F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&gt;</w:t>
            </w:r>
          </w:p>
          <w:p w14:paraId="2E4558CE" w14:textId="77777777" w:rsidR="00F60814" w:rsidRPr="00F32E8F" w:rsidRDefault="00F60814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F32E8F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          </w:t>
            </w:r>
            <w:r w:rsidRPr="00F32E8F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</w:t>
            </w:r>
            <w:proofErr w:type="spellStart"/>
            <w:r w:rsidRPr="00F32E8F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artifactId</w:t>
            </w:r>
            <w:proofErr w:type="spellEnd"/>
            <w:r w:rsidRPr="00F32E8F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&gt;</w:t>
            </w:r>
            <w:r w:rsidRPr="00F32E8F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spring-boot-dependencies</w:t>
            </w:r>
            <w:r w:rsidRPr="00F32E8F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&lt;/</w:t>
            </w:r>
            <w:proofErr w:type="spellStart"/>
            <w:r w:rsidRPr="00F32E8F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artifactId</w:t>
            </w:r>
            <w:proofErr w:type="spellEnd"/>
            <w:r w:rsidRPr="00F32E8F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&gt;</w:t>
            </w:r>
          </w:p>
          <w:p w14:paraId="356CB027" w14:textId="77777777" w:rsidR="00F60814" w:rsidRPr="00F32E8F" w:rsidRDefault="00F60814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F32E8F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          </w:t>
            </w:r>
            <w:r w:rsidRPr="00F32E8F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&lt;version&gt;</w:t>
            </w:r>
            <w:r w:rsidRPr="00F32E8F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4.0.1</w:t>
            </w:r>
            <w:r w:rsidRPr="00F32E8F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&lt;/version&gt;</w:t>
            </w:r>
          </w:p>
          <w:p w14:paraId="25AE8F6D" w14:textId="77777777" w:rsidR="00F60814" w:rsidRPr="00F32E8F" w:rsidRDefault="00F60814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F32E8F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          </w:t>
            </w:r>
            <w:r w:rsidRPr="00F32E8F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&lt;type&gt;</w:t>
            </w:r>
            <w:r w:rsidRPr="00F32E8F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pom</w:t>
            </w:r>
            <w:r w:rsidRPr="00F32E8F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&lt;/type&gt;</w:t>
            </w:r>
          </w:p>
          <w:p w14:paraId="34C11879" w14:textId="77777777" w:rsidR="00F60814" w:rsidRPr="00F32E8F" w:rsidRDefault="00F60814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F32E8F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          </w:t>
            </w:r>
            <w:r w:rsidRPr="00F32E8F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&lt;scope&gt;</w:t>
            </w:r>
            <w:r w:rsidRPr="00F32E8F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import</w:t>
            </w:r>
            <w:r w:rsidRPr="00F32E8F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&lt;/scope&gt;</w:t>
            </w:r>
          </w:p>
          <w:p w14:paraId="6ED4A58F" w14:textId="77777777" w:rsidR="00F60814" w:rsidRPr="00F32E8F" w:rsidRDefault="00F60814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F32E8F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      </w:t>
            </w:r>
            <w:r w:rsidRPr="00F32E8F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&lt;/dependency&gt;</w:t>
            </w:r>
          </w:p>
          <w:p w14:paraId="6EE0435A" w14:textId="77777777" w:rsidR="00F60814" w:rsidRPr="00F32E8F" w:rsidRDefault="00F60814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F32E8F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  </w:t>
            </w:r>
            <w:r w:rsidRPr="00F32E8F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&lt;/dependencies&gt;</w:t>
            </w:r>
          </w:p>
          <w:p w14:paraId="7B4C9821" w14:textId="2D75E3D1" w:rsidR="00F60814" w:rsidRPr="00F32E8F" w:rsidRDefault="00F60814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F32E8F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</w:t>
            </w:r>
            <w:r w:rsidRPr="00F32E8F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&lt;/</w:t>
            </w:r>
            <w:proofErr w:type="spellStart"/>
            <w:r w:rsidRPr="00F32E8F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dependencyManagement</w:t>
            </w:r>
            <w:proofErr w:type="spellEnd"/>
            <w:r w:rsidRPr="00F32E8F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&gt;</w:t>
            </w:r>
          </w:p>
          <w:p w14:paraId="44753402" w14:textId="77777777" w:rsidR="00F60814" w:rsidRPr="00F32E8F" w:rsidRDefault="00F60814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F32E8F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</w:t>
            </w:r>
            <w:r w:rsidRPr="00F32E8F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&lt;build&gt;</w:t>
            </w:r>
          </w:p>
          <w:p w14:paraId="5F58FAAE" w14:textId="77777777" w:rsidR="00F60814" w:rsidRPr="00F32E8F" w:rsidRDefault="00F60814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F32E8F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  </w:t>
            </w:r>
            <w:r w:rsidRPr="00F32E8F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&lt;plugins&gt;</w:t>
            </w:r>
          </w:p>
          <w:p w14:paraId="7395C9C3" w14:textId="77777777" w:rsidR="00F60814" w:rsidRPr="00F32E8F" w:rsidRDefault="00F60814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F32E8F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      </w:t>
            </w:r>
            <w:r w:rsidRPr="00F32E8F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&lt;plugin&gt;</w:t>
            </w:r>
          </w:p>
          <w:p w14:paraId="546A34E6" w14:textId="77777777" w:rsidR="00F60814" w:rsidRPr="00F32E8F" w:rsidRDefault="00F60814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F32E8F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          </w:t>
            </w:r>
            <w:proofErr w:type="gramStart"/>
            <w:r w:rsidRPr="00F32E8F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</w:t>
            </w:r>
            <w:proofErr w:type="spellStart"/>
            <w:r w:rsidRPr="00F32E8F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groupId</w:t>
            </w:r>
            <w:proofErr w:type="spellEnd"/>
            <w:r w:rsidRPr="00F32E8F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&gt;</w:t>
            </w:r>
            <w:proofErr w:type="spellStart"/>
            <w:r w:rsidRPr="00F32E8F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org.springframework.boot</w:t>
            </w:r>
            <w:proofErr w:type="spellEnd"/>
            <w:proofErr w:type="gramEnd"/>
            <w:r w:rsidRPr="00F32E8F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&lt;/</w:t>
            </w:r>
            <w:proofErr w:type="spellStart"/>
            <w:r w:rsidRPr="00F32E8F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groupId</w:t>
            </w:r>
            <w:proofErr w:type="spellEnd"/>
            <w:r w:rsidRPr="00F32E8F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&gt;</w:t>
            </w:r>
          </w:p>
          <w:p w14:paraId="097C4D86" w14:textId="77777777" w:rsidR="00F60814" w:rsidRPr="00F32E8F" w:rsidRDefault="00F60814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F32E8F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          </w:t>
            </w:r>
            <w:r w:rsidRPr="00F32E8F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</w:t>
            </w:r>
            <w:proofErr w:type="spellStart"/>
            <w:r w:rsidRPr="00F32E8F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artifactId</w:t>
            </w:r>
            <w:proofErr w:type="spellEnd"/>
            <w:r w:rsidRPr="00F32E8F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&gt;</w:t>
            </w:r>
            <w:r w:rsidRPr="00F32E8F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spring-boot-maven-plugin</w:t>
            </w:r>
            <w:r w:rsidRPr="00F32E8F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&lt;/</w:t>
            </w:r>
            <w:proofErr w:type="spellStart"/>
            <w:r w:rsidRPr="00F32E8F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artifactId</w:t>
            </w:r>
            <w:proofErr w:type="spellEnd"/>
            <w:r w:rsidRPr="00F32E8F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&gt;</w:t>
            </w:r>
          </w:p>
          <w:p w14:paraId="00B6CBB9" w14:textId="77777777" w:rsidR="00F60814" w:rsidRPr="00F32E8F" w:rsidRDefault="00F60814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F32E8F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          </w:t>
            </w:r>
            <w:r w:rsidRPr="00F32E8F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&lt;version&gt;</w:t>
            </w:r>
            <w:r w:rsidRPr="00F32E8F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${spring-boot-maven-</w:t>
            </w:r>
            <w:proofErr w:type="spellStart"/>
            <w:proofErr w:type="gramStart"/>
            <w:r w:rsidRPr="00F32E8F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plugin.version</w:t>
            </w:r>
            <w:proofErr w:type="spellEnd"/>
            <w:proofErr w:type="gramEnd"/>
            <w:r w:rsidRPr="00F32E8F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}</w:t>
            </w:r>
            <w:r w:rsidRPr="00F32E8F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&lt;/version&gt;</w:t>
            </w:r>
          </w:p>
          <w:p w14:paraId="7FB23AF7" w14:textId="77777777" w:rsidR="00F60814" w:rsidRPr="00F32E8F" w:rsidRDefault="00F60814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F32E8F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          </w:t>
            </w:r>
            <w:r w:rsidRPr="00F32E8F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&lt;configuration&gt;</w:t>
            </w:r>
          </w:p>
          <w:p w14:paraId="738D0FDD" w14:textId="77777777" w:rsidR="00F60814" w:rsidRPr="00F32E8F" w:rsidRDefault="00F60814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F32E8F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              </w:t>
            </w:r>
            <w:r w:rsidRPr="00F32E8F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&lt;layers&gt;</w:t>
            </w:r>
          </w:p>
          <w:p w14:paraId="05A67984" w14:textId="77777777" w:rsidR="00F60814" w:rsidRPr="00F32E8F" w:rsidRDefault="00F60814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F32E8F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                  </w:t>
            </w:r>
            <w:r w:rsidRPr="00F32E8F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&lt;enabled&gt;</w:t>
            </w:r>
            <w:r w:rsidRPr="00F32E8F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true</w:t>
            </w:r>
            <w:r w:rsidRPr="00F32E8F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&lt;/enabled&gt;</w:t>
            </w:r>
          </w:p>
          <w:p w14:paraId="5E90638A" w14:textId="77777777" w:rsidR="00F60814" w:rsidRPr="00F32E8F" w:rsidRDefault="00F60814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F32E8F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              </w:t>
            </w:r>
            <w:r w:rsidRPr="00F32E8F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&lt;/layers&gt;</w:t>
            </w:r>
          </w:p>
          <w:p w14:paraId="644793E0" w14:textId="77777777" w:rsidR="00F60814" w:rsidRPr="00F32E8F" w:rsidRDefault="00F60814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F32E8F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          </w:t>
            </w:r>
            <w:r w:rsidRPr="00F32E8F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&lt;/configuration&gt;</w:t>
            </w:r>
          </w:p>
          <w:p w14:paraId="2900E40C" w14:textId="77777777" w:rsidR="00F60814" w:rsidRPr="00F32E8F" w:rsidRDefault="00F60814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F32E8F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      </w:t>
            </w:r>
            <w:r w:rsidRPr="00F32E8F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&lt;/plugin&gt;</w:t>
            </w:r>
          </w:p>
          <w:p w14:paraId="22397AE0" w14:textId="77777777" w:rsidR="00F60814" w:rsidRPr="00F32E8F" w:rsidRDefault="00F60814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F32E8F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  </w:t>
            </w:r>
            <w:r w:rsidRPr="00F32E8F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&lt;/plugins&gt;</w:t>
            </w:r>
          </w:p>
          <w:p w14:paraId="122BA70A" w14:textId="77777777" w:rsidR="00F60814" w:rsidRPr="00F32E8F" w:rsidRDefault="00F60814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F32E8F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</w:t>
            </w:r>
            <w:r w:rsidRPr="00F32E8F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&lt;/build&gt;</w:t>
            </w:r>
          </w:p>
          <w:p w14:paraId="4E350FE1" w14:textId="4FB1874D" w:rsidR="00C838B7" w:rsidRPr="00F32E8F" w:rsidRDefault="00F60814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eastAsia="ru-RU"/>
              </w:rPr>
            </w:pPr>
            <w:r w:rsidRPr="00F32E8F">
              <w:rPr>
                <w:rFonts w:ascii="Consolas" w:hAnsi="Consolas" w:cs="Times New Roman"/>
                <w:color w:val="800000"/>
                <w:sz w:val="16"/>
                <w:szCs w:val="16"/>
                <w:lang w:eastAsia="ru-RU"/>
              </w:rPr>
              <w:t>&lt;/</w:t>
            </w:r>
            <w:proofErr w:type="spellStart"/>
            <w:r w:rsidRPr="00F32E8F">
              <w:rPr>
                <w:rFonts w:ascii="Consolas" w:hAnsi="Consolas" w:cs="Times New Roman"/>
                <w:color w:val="800000"/>
                <w:sz w:val="16"/>
                <w:szCs w:val="16"/>
                <w:lang w:eastAsia="ru-RU"/>
              </w:rPr>
              <w:t>project</w:t>
            </w:r>
            <w:proofErr w:type="spellEnd"/>
            <w:r w:rsidRPr="00F32E8F">
              <w:rPr>
                <w:rFonts w:ascii="Consolas" w:hAnsi="Consolas" w:cs="Times New Roman"/>
                <w:color w:val="800000"/>
                <w:sz w:val="16"/>
                <w:szCs w:val="16"/>
                <w:lang w:eastAsia="ru-RU"/>
              </w:rPr>
              <w:t>&gt;</w:t>
            </w:r>
          </w:p>
        </w:tc>
      </w:tr>
    </w:tbl>
    <w:p w14:paraId="28583E90" w14:textId="77777777" w:rsidR="00C838B7" w:rsidRDefault="00C838B7" w:rsidP="00071EF3">
      <w:pPr>
        <w:pStyle w:val="af1"/>
        <w:spacing w:line="240" w:lineRule="auto"/>
        <w:rPr>
          <w:lang w:val="en-US"/>
        </w:rPr>
      </w:pPr>
    </w:p>
    <w:p w14:paraId="75C676B2" w14:textId="0A6033DC" w:rsidR="00C838B7" w:rsidRPr="00C838B7" w:rsidRDefault="00C838B7" w:rsidP="00071EF3">
      <w:pPr>
        <w:pStyle w:val="ae"/>
        <w:spacing w:line="240" w:lineRule="auto"/>
        <w:rPr>
          <w:lang w:val="en-US"/>
        </w:rPr>
      </w:pPr>
      <w:r>
        <w:t>Настройки</w:t>
      </w:r>
      <w:r w:rsidR="007632EB" w:rsidRPr="007632EB">
        <w:rPr>
          <w:lang w:val="en-US"/>
        </w:rPr>
        <w:t xml:space="preserve"> </w:t>
      </w:r>
      <w:r w:rsidR="007632EB">
        <w:t>сервера</w:t>
      </w:r>
    </w:p>
    <w:p w14:paraId="509FE9C9" w14:textId="7D46A210" w:rsidR="00C838B7" w:rsidRPr="00C838B7" w:rsidRDefault="00C838B7" w:rsidP="00071EF3">
      <w:pPr>
        <w:pStyle w:val="af1"/>
        <w:spacing w:line="240" w:lineRule="auto"/>
        <w:rPr>
          <w:lang w:val="en-US"/>
        </w:rPr>
      </w:pPr>
      <w:r w:rsidRPr="001713AE">
        <w:t>Файл</w:t>
      </w:r>
      <w:r w:rsidRPr="00C838B7">
        <w:rPr>
          <w:lang w:val="en-US"/>
        </w:rPr>
        <w:t xml:space="preserve"> «DatabaseInitializer.java».</w:t>
      </w:r>
    </w:p>
    <w:tbl>
      <w:tblPr>
        <w:tblStyle w:val="aff4"/>
        <w:tblW w:w="0" w:type="auto"/>
        <w:tblLook w:val="04A0" w:firstRow="1" w:lastRow="0" w:firstColumn="1" w:lastColumn="0" w:noHBand="0" w:noVBand="1"/>
      </w:tblPr>
      <w:tblGrid>
        <w:gridCol w:w="9628"/>
      </w:tblGrid>
      <w:tr w:rsidR="00C838B7" w:rsidRPr="001713AE" w14:paraId="0F26E758" w14:textId="77777777" w:rsidTr="00C57D9B">
        <w:tc>
          <w:tcPr>
            <w:tcW w:w="9628" w:type="dxa"/>
          </w:tcPr>
          <w:p w14:paraId="188D6240" w14:textId="5D834122" w:rsidR="00C838B7" w:rsidRPr="00F32E8F" w:rsidRDefault="00C838B7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package </w:t>
            </w:r>
            <w:proofErr w:type="spellStart"/>
            <w:proofErr w:type="gramStart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com.server</w:t>
            </w:r>
            <w:proofErr w:type="spellEnd"/>
            <w:proofErr w:type="gramEnd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;</w:t>
            </w:r>
          </w:p>
          <w:p w14:paraId="553DB6C1" w14:textId="77777777" w:rsidR="00C838B7" w:rsidRPr="00F32E8F" w:rsidRDefault="00C838B7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@Configuration</w:t>
            </w:r>
          </w:p>
          <w:p w14:paraId="3B98EC58" w14:textId="77777777" w:rsidR="00C838B7" w:rsidRPr="00F32E8F" w:rsidRDefault="00C838B7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@</w:t>
            </w:r>
            <w:proofErr w:type="gramStart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Profile(</w:t>
            </w:r>
            <w:proofErr w:type="gramEnd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value = {"dev", "prod"})</w:t>
            </w:r>
          </w:p>
          <w:p w14:paraId="74AFCAD3" w14:textId="77777777" w:rsidR="00C838B7" w:rsidRPr="00F32E8F" w:rsidRDefault="00C838B7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@RequiredArgsConstructor</w:t>
            </w:r>
          </w:p>
          <w:p w14:paraId="35BF6627" w14:textId="1BF2D00E" w:rsidR="00C838B7" w:rsidRPr="00F32E8F" w:rsidRDefault="00C838B7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public class </w:t>
            </w:r>
            <w:proofErr w:type="spellStart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DatabaseInitializer</w:t>
            </w:r>
            <w:proofErr w:type="spellEnd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 {</w:t>
            </w:r>
          </w:p>
          <w:p w14:paraId="0ABEAE1A" w14:textId="77777777" w:rsidR="00C838B7" w:rsidRPr="00F32E8F" w:rsidRDefault="00C838B7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    private final </w:t>
            </w:r>
            <w:proofErr w:type="spellStart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EquipmentRepository</w:t>
            </w:r>
            <w:proofErr w:type="spellEnd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equipmentRepository</w:t>
            </w:r>
            <w:proofErr w:type="spellEnd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;</w:t>
            </w:r>
          </w:p>
          <w:p w14:paraId="5029DD4E" w14:textId="77777777" w:rsidR="00C838B7" w:rsidRPr="00F32E8F" w:rsidRDefault="00C838B7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    private final </w:t>
            </w:r>
            <w:proofErr w:type="spellStart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EquipmentTypeRepository</w:t>
            </w:r>
            <w:proofErr w:type="spellEnd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equipmentTypeRepository</w:t>
            </w:r>
            <w:proofErr w:type="spellEnd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;</w:t>
            </w:r>
          </w:p>
          <w:p w14:paraId="711BEC93" w14:textId="77777777" w:rsidR="00C838B7" w:rsidRPr="00F32E8F" w:rsidRDefault="00C838B7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    private final </w:t>
            </w:r>
            <w:proofErr w:type="spellStart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ManufacturerRepository</w:t>
            </w:r>
            <w:proofErr w:type="spellEnd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manufacturerRepository</w:t>
            </w:r>
            <w:proofErr w:type="spellEnd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;</w:t>
            </w:r>
          </w:p>
          <w:p w14:paraId="574FAB2D" w14:textId="77777777" w:rsidR="00C838B7" w:rsidRPr="00F32E8F" w:rsidRDefault="00C838B7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    private final </w:t>
            </w:r>
            <w:proofErr w:type="spellStart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LocationRepository</w:t>
            </w:r>
            <w:proofErr w:type="spellEnd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locationRepository</w:t>
            </w:r>
            <w:proofErr w:type="spellEnd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;</w:t>
            </w:r>
          </w:p>
          <w:p w14:paraId="50DB9816" w14:textId="4D246ACC" w:rsidR="00C838B7" w:rsidRPr="00F32E8F" w:rsidRDefault="00C838B7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    private final </w:t>
            </w:r>
            <w:proofErr w:type="spellStart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InventoryRepository</w:t>
            </w:r>
            <w:proofErr w:type="spellEnd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inventoryRepository</w:t>
            </w:r>
            <w:proofErr w:type="spellEnd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;</w:t>
            </w:r>
          </w:p>
          <w:p w14:paraId="13666D6B" w14:textId="77777777" w:rsidR="00C838B7" w:rsidRPr="00F32E8F" w:rsidRDefault="00C838B7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    @Bean</w:t>
            </w:r>
          </w:p>
          <w:p w14:paraId="5B806B26" w14:textId="77777777" w:rsidR="00C838B7" w:rsidRPr="00F32E8F" w:rsidRDefault="00C838B7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    </w:t>
            </w:r>
            <w:proofErr w:type="spellStart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CommandLineRunner</w:t>
            </w:r>
            <w:proofErr w:type="spellEnd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proofErr w:type="gramStart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initDatabase</w:t>
            </w:r>
            <w:proofErr w:type="spellEnd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(</w:t>
            </w:r>
            <w:proofErr w:type="gramEnd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) {</w:t>
            </w:r>
          </w:p>
          <w:p w14:paraId="689B835E" w14:textId="77777777" w:rsidR="00C838B7" w:rsidRPr="00F32E8F" w:rsidRDefault="00C838B7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        return _ -&gt; {</w:t>
            </w:r>
          </w:p>
          <w:p w14:paraId="310BA2F0" w14:textId="77777777" w:rsidR="00C838B7" w:rsidRPr="00F32E8F" w:rsidRDefault="00C838B7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            if (</w:t>
            </w:r>
            <w:proofErr w:type="spellStart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equipmentRepository.count</w:t>
            </w:r>
            <w:proofErr w:type="spellEnd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() &gt; 0 || </w:t>
            </w:r>
            <w:proofErr w:type="spellStart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equipmentTypeRepository.count</w:t>
            </w:r>
            <w:proofErr w:type="spellEnd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() &gt; 0</w:t>
            </w:r>
          </w:p>
          <w:p w14:paraId="26769958" w14:textId="77777777" w:rsidR="00C838B7" w:rsidRPr="00F32E8F" w:rsidRDefault="00C838B7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                    || </w:t>
            </w:r>
            <w:proofErr w:type="spellStart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manufacturerRepository.count</w:t>
            </w:r>
            <w:proofErr w:type="spellEnd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() &gt; 0 || </w:t>
            </w:r>
            <w:proofErr w:type="spellStart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locationRepository.count</w:t>
            </w:r>
            <w:proofErr w:type="spellEnd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() &gt; 0</w:t>
            </w:r>
          </w:p>
          <w:p w14:paraId="0C871AE3" w14:textId="44273DE3" w:rsidR="00C838B7" w:rsidRPr="00F32E8F" w:rsidRDefault="00C838B7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                    || </w:t>
            </w:r>
            <w:proofErr w:type="spellStart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inventoryRepository.count</w:t>
            </w:r>
            <w:proofErr w:type="spellEnd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() &gt; 0) return;</w:t>
            </w:r>
          </w:p>
          <w:p w14:paraId="361F3555" w14:textId="77777777" w:rsidR="00C838B7" w:rsidRPr="00F32E8F" w:rsidRDefault="00C838B7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            var router = </w:t>
            </w:r>
            <w:proofErr w:type="spellStart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equipmentTypeRepository.save</w:t>
            </w:r>
            <w:proofErr w:type="spellEnd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(</w:t>
            </w:r>
            <w:proofErr w:type="spellStart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EquipmentType.of</w:t>
            </w:r>
            <w:proofErr w:type="spellEnd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("</w:t>
            </w:r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Маршрутизатор</w:t>
            </w:r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", null));</w:t>
            </w:r>
          </w:p>
          <w:p w14:paraId="664DC090" w14:textId="77777777" w:rsidR="00C838B7" w:rsidRPr="00F32E8F" w:rsidRDefault="00C838B7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            var </w:t>
            </w:r>
            <w:proofErr w:type="spellStart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switchType</w:t>
            </w:r>
            <w:proofErr w:type="spellEnd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 = </w:t>
            </w:r>
            <w:proofErr w:type="spellStart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equipmentTypeRepository.save</w:t>
            </w:r>
            <w:proofErr w:type="spellEnd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(</w:t>
            </w:r>
            <w:proofErr w:type="spellStart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EquipmentType.of</w:t>
            </w:r>
            <w:proofErr w:type="spellEnd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("</w:t>
            </w:r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Коммутатор</w:t>
            </w:r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", null));</w:t>
            </w:r>
          </w:p>
          <w:p w14:paraId="4FE1477A" w14:textId="77777777" w:rsidR="00C838B7" w:rsidRPr="00F32E8F" w:rsidRDefault="00C838B7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            var </w:t>
            </w:r>
            <w:proofErr w:type="spellStart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nas</w:t>
            </w:r>
            <w:proofErr w:type="spellEnd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 = </w:t>
            </w:r>
            <w:proofErr w:type="spellStart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equipmentTypeRepository.save</w:t>
            </w:r>
            <w:proofErr w:type="spellEnd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(</w:t>
            </w:r>
            <w:proofErr w:type="spellStart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EquipmentType.of</w:t>
            </w:r>
            <w:proofErr w:type="spellEnd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("NAS", null));</w:t>
            </w:r>
          </w:p>
          <w:p w14:paraId="107FF422" w14:textId="77777777" w:rsidR="00C838B7" w:rsidRPr="00F32E8F" w:rsidRDefault="00C838B7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            </w:t>
            </w:r>
            <w:proofErr w:type="spellStart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equipmentTypeRepository.save</w:t>
            </w:r>
            <w:proofErr w:type="spellEnd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(</w:t>
            </w:r>
            <w:proofErr w:type="spellStart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EquipmentType.of</w:t>
            </w:r>
            <w:proofErr w:type="spellEnd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("</w:t>
            </w:r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Кабель</w:t>
            </w:r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", null));</w:t>
            </w:r>
          </w:p>
          <w:p w14:paraId="17C5638B" w14:textId="77777777" w:rsidR="00C838B7" w:rsidRPr="00F32E8F" w:rsidRDefault="00C838B7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            var </w:t>
            </w:r>
            <w:proofErr w:type="spellStart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accessPoint</w:t>
            </w:r>
            <w:proofErr w:type="spellEnd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 = </w:t>
            </w:r>
            <w:proofErr w:type="spellStart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equipmentTypeRepository.save</w:t>
            </w:r>
            <w:proofErr w:type="spellEnd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(</w:t>
            </w:r>
            <w:proofErr w:type="spellStart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EquipmentType.of</w:t>
            </w:r>
            <w:proofErr w:type="spellEnd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("</w:t>
            </w:r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Точка</w:t>
            </w:r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 </w:t>
            </w:r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доступа</w:t>
            </w:r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", null));</w:t>
            </w:r>
          </w:p>
          <w:p w14:paraId="0A887EE7" w14:textId="77777777" w:rsidR="00C838B7" w:rsidRPr="00F32E8F" w:rsidRDefault="00C838B7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            var server = </w:t>
            </w:r>
            <w:proofErr w:type="spellStart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equipmentTypeRepository.save</w:t>
            </w:r>
            <w:proofErr w:type="spellEnd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(</w:t>
            </w:r>
            <w:proofErr w:type="spellStart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EquipmentType.of</w:t>
            </w:r>
            <w:proofErr w:type="spellEnd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("</w:t>
            </w:r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Сервер</w:t>
            </w:r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", null));</w:t>
            </w:r>
          </w:p>
          <w:p w14:paraId="31790842" w14:textId="77777777" w:rsidR="00C838B7" w:rsidRPr="00F32E8F" w:rsidRDefault="00C838B7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            var firewall = </w:t>
            </w:r>
            <w:proofErr w:type="spellStart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equipmentTypeRepository.save</w:t>
            </w:r>
            <w:proofErr w:type="spellEnd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(</w:t>
            </w:r>
            <w:proofErr w:type="spellStart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EquipmentType.of</w:t>
            </w:r>
            <w:proofErr w:type="spellEnd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("</w:t>
            </w:r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Межсетевой</w:t>
            </w:r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 </w:t>
            </w:r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экран</w:t>
            </w:r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", null));</w:t>
            </w:r>
          </w:p>
          <w:p w14:paraId="0B3EA97E" w14:textId="77777777" w:rsidR="00C838B7" w:rsidRPr="00F32E8F" w:rsidRDefault="00C838B7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            var ups = </w:t>
            </w:r>
            <w:proofErr w:type="spellStart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equipmentTypeRepository.save</w:t>
            </w:r>
            <w:proofErr w:type="spellEnd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(</w:t>
            </w:r>
            <w:proofErr w:type="spellStart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EquipmentType.of</w:t>
            </w:r>
            <w:proofErr w:type="spellEnd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("</w:t>
            </w:r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ИБП</w:t>
            </w:r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", null));</w:t>
            </w:r>
          </w:p>
          <w:p w14:paraId="7DF8EE42" w14:textId="77777777" w:rsidR="00C838B7" w:rsidRPr="00F32E8F" w:rsidRDefault="00C838B7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            </w:t>
            </w:r>
            <w:proofErr w:type="spellStart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equipmentTypeRepository.save</w:t>
            </w:r>
            <w:proofErr w:type="spellEnd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(</w:t>
            </w:r>
            <w:proofErr w:type="spellStart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EquipmentType.of</w:t>
            </w:r>
            <w:proofErr w:type="spellEnd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("</w:t>
            </w:r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СХД</w:t>
            </w:r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", null));</w:t>
            </w:r>
          </w:p>
          <w:p w14:paraId="18D01AC5" w14:textId="0921F96B" w:rsidR="00C838B7" w:rsidRPr="00F32E8F" w:rsidRDefault="00C838B7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            </w:t>
            </w:r>
            <w:proofErr w:type="spellStart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equipmentTypeRepository.save</w:t>
            </w:r>
            <w:proofErr w:type="spellEnd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(</w:t>
            </w:r>
            <w:proofErr w:type="spellStart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EquipmentType.of</w:t>
            </w:r>
            <w:proofErr w:type="spellEnd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("KVM-</w:t>
            </w:r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переключатель</w:t>
            </w:r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", null));</w:t>
            </w:r>
          </w:p>
          <w:p w14:paraId="029FBE27" w14:textId="77777777" w:rsidR="00C838B7" w:rsidRPr="00F32E8F" w:rsidRDefault="00C838B7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            var cisco = </w:t>
            </w:r>
            <w:proofErr w:type="spellStart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manufacturerRepository.save</w:t>
            </w:r>
            <w:proofErr w:type="spellEnd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(</w:t>
            </w:r>
            <w:proofErr w:type="spellStart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Manufacturer.of</w:t>
            </w:r>
            <w:proofErr w:type="spellEnd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("Cisco", "</w:t>
            </w:r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США</w:t>
            </w:r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", null));</w:t>
            </w:r>
          </w:p>
          <w:p w14:paraId="454E95B1" w14:textId="77777777" w:rsidR="00C838B7" w:rsidRPr="00F32E8F" w:rsidRDefault="00C838B7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            String tai = "</w:t>
            </w:r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Тайвань</w:t>
            </w:r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";</w:t>
            </w:r>
          </w:p>
          <w:p w14:paraId="72D171A1" w14:textId="77777777" w:rsidR="00C838B7" w:rsidRPr="00F32E8F" w:rsidRDefault="00C838B7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            var </w:t>
            </w:r>
            <w:proofErr w:type="spellStart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dlink</w:t>
            </w:r>
            <w:proofErr w:type="spellEnd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 = </w:t>
            </w:r>
            <w:proofErr w:type="spellStart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manufacturerRepository.save</w:t>
            </w:r>
            <w:proofErr w:type="spellEnd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(</w:t>
            </w:r>
            <w:proofErr w:type="spellStart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Manufacturer.of</w:t>
            </w:r>
            <w:proofErr w:type="spellEnd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("D-Link", tai, null));</w:t>
            </w:r>
          </w:p>
          <w:p w14:paraId="68012585" w14:textId="77777777" w:rsidR="00C838B7" w:rsidRPr="00F32E8F" w:rsidRDefault="00C838B7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            </w:t>
            </w:r>
            <w:proofErr w:type="spellStart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manufacturerRepository.save</w:t>
            </w:r>
            <w:proofErr w:type="spellEnd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(</w:t>
            </w:r>
            <w:proofErr w:type="spellStart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Manufacturer.of</w:t>
            </w:r>
            <w:proofErr w:type="spellEnd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("Huawei", "</w:t>
            </w:r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Китай</w:t>
            </w:r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", null));</w:t>
            </w:r>
          </w:p>
          <w:p w14:paraId="0F095F39" w14:textId="77777777" w:rsidR="00C838B7" w:rsidRPr="00F32E8F" w:rsidRDefault="00C838B7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            var </w:t>
            </w:r>
            <w:proofErr w:type="spellStart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mikrotik</w:t>
            </w:r>
            <w:proofErr w:type="spellEnd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 = </w:t>
            </w:r>
            <w:proofErr w:type="spellStart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manufacturerRepository.save</w:t>
            </w:r>
            <w:proofErr w:type="spellEnd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(</w:t>
            </w:r>
            <w:proofErr w:type="spellStart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Manufacturer.of</w:t>
            </w:r>
            <w:proofErr w:type="spellEnd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("</w:t>
            </w:r>
            <w:proofErr w:type="spellStart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MikroTik</w:t>
            </w:r>
            <w:proofErr w:type="spellEnd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", "</w:t>
            </w:r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Латвия</w:t>
            </w:r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", null));</w:t>
            </w:r>
          </w:p>
          <w:p w14:paraId="7596C381" w14:textId="77777777" w:rsidR="00C838B7" w:rsidRPr="00F32E8F" w:rsidRDefault="00C838B7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            var hp = </w:t>
            </w:r>
            <w:proofErr w:type="spellStart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manufacturerRepository.save</w:t>
            </w:r>
            <w:proofErr w:type="spellEnd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(</w:t>
            </w:r>
            <w:proofErr w:type="spellStart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Manufacturer.of</w:t>
            </w:r>
            <w:proofErr w:type="spellEnd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("HP Enterprise", "</w:t>
            </w:r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США</w:t>
            </w:r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", null));</w:t>
            </w:r>
          </w:p>
          <w:p w14:paraId="33D715BD" w14:textId="77777777" w:rsidR="00C838B7" w:rsidRPr="00F32E8F" w:rsidRDefault="00C838B7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            var dell = </w:t>
            </w:r>
            <w:proofErr w:type="spellStart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manufacturerRepository.save</w:t>
            </w:r>
            <w:proofErr w:type="spellEnd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(</w:t>
            </w:r>
            <w:proofErr w:type="spellStart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Manufacturer.of</w:t>
            </w:r>
            <w:proofErr w:type="spellEnd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("Dell", "</w:t>
            </w:r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США</w:t>
            </w:r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", null));</w:t>
            </w:r>
          </w:p>
          <w:p w14:paraId="5D69C076" w14:textId="77777777" w:rsidR="00C838B7" w:rsidRPr="00F32E8F" w:rsidRDefault="00C838B7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            var juniper = </w:t>
            </w:r>
            <w:proofErr w:type="spellStart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manufacturerRepository.save</w:t>
            </w:r>
            <w:proofErr w:type="spellEnd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(</w:t>
            </w:r>
            <w:proofErr w:type="spellStart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Manufacturer.of</w:t>
            </w:r>
            <w:proofErr w:type="spellEnd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("Juniper", "</w:t>
            </w:r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США</w:t>
            </w:r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", null));</w:t>
            </w:r>
          </w:p>
          <w:p w14:paraId="3D094FAD" w14:textId="77777777" w:rsidR="00C838B7" w:rsidRPr="00F32E8F" w:rsidRDefault="00C838B7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            var </w:t>
            </w:r>
            <w:proofErr w:type="spellStart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apc</w:t>
            </w:r>
            <w:proofErr w:type="spellEnd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 = </w:t>
            </w:r>
            <w:proofErr w:type="spellStart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manufacturerRepository.save</w:t>
            </w:r>
            <w:proofErr w:type="spellEnd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(</w:t>
            </w:r>
            <w:proofErr w:type="spellStart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Manufacturer.of</w:t>
            </w:r>
            <w:proofErr w:type="spellEnd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("APC", "</w:t>
            </w:r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США</w:t>
            </w:r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", null));</w:t>
            </w:r>
          </w:p>
          <w:p w14:paraId="29426D66" w14:textId="77777777" w:rsidR="00C838B7" w:rsidRPr="00F32E8F" w:rsidRDefault="00C838B7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            </w:t>
            </w:r>
            <w:proofErr w:type="spellStart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manufacturerRepository.save</w:t>
            </w:r>
            <w:proofErr w:type="spellEnd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(</w:t>
            </w:r>
            <w:proofErr w:type="spellStart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Manufacturer.of</w:t>
            </w:r>
            <w:proofErr w:type="spellEnd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("</w:t>
            </w:r>
            <w:proofErr w:type="spellStart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Zyxel</w:t>
            </w:r>
            <w:proofErr w:type="spellEnd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", tai, null));</w:t>
            </w:r>
          </w:p>
          <w:p w14:paraId="641131FE" w14:textId="776A2129" w:rsidR="00C838B7" w:rsidRPr="00F32E8F" w:rsidRDefault="00C838B7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            var </w:t>
            </w:r>
            <w:proofErr w:type="spellStart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qnap</w:t>
            </w:r>
            <w:proofErr w:type="spellEnd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 = </w:t>
            </w:r>
            <w:proofErr w:type="spellStart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manufacturerRepository.save</w:t>
            </w:r>
            <w:proofErr w:type="spellEnd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(</w:t>
            </w:r>
            <w:proofErr w:type="spellStart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Manufacturer.of</w:t>
            </w:r>
            <w:proofErr w:type="spellEnd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("QNAP", tai, null));</w:t>
            </w:r>
          </w:p>
          <w:p w14:paraId="02B7BADD" w14:textId="77777777" w:rsidR="00C838B7" w:rsidRPr="00F32E8F" w:rsidRDefault="00C838B7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            var r1 = </w:t>
            </w:r>
            <w:proofErr w:type="spellStart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equipmentRepository.save</w:t>
            </w:r>
            <w:proofErr w:type="spellEnd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(</w:t>
            </w:r>
            <w:proofErr w:type="spellStart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Equipment.of</w:t>
            </w:r>
            <w:proofErr w:type="spellEnd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("Cisco 2911/K9", router, cisco, null));</w:t>
            </w:r>
          </w:p>
          <w:p w14:paraId="5D885EBD" w14:textId="157C3234" w:rsidR="00C838B7" w:rsidRPr="00F32E8F" w:rsidRDefault="00C838B7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           var s1 = </w:t>
            </w:r>
            <w:proofErr w:type="spellStart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equipmentRepository.save</w:t>
            </w:r>
            <w:proofErr w:type="spellEnd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(</w:t>
            </w:r>
            <w:proofErr w:type="spellStart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Equipment.of</w:t>
            </w:r>
            <w:proofErr w:type="spellEnd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("D-Link DGS-1210-28", </w:t>
            </w:r>
            <w:proofErr w:type="spellStart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switchType</w:t>
            </w:r>
            <w:proofErr w:type="spellEnd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, </w:t>
            </w:r>
            <w:proofErr w:type="spellStart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dlink</w:t>
            </w:r>
            <w:proofErr w:type="spellEnd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, null));</w:t>
            </w:r>
          </w:p>
          <w:p w14:paraId="53A76A2E" w14:textId="77777777" w:rsidR="00C838B7" w:rsidRPr="00F32E8F" w:rsidRDefault="00C838B7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            var nas1 = </w:t>
            </w:r>
            <w:proofErr w:type="spellStart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equipmentRepository.save</w:t>
            </w:r>
            <w:proofErr w:type="spellEnd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(</w:t>
            </w:r>
            <w:proofErr w:type="spellStart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Equipment.of</w:t>
            </w:r>
            <w:proofErr w:type="spellEnd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("QNAP TS-453D", </w:t>
            </w:r>
            <w:proofErr w:type="spellStart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nas</w:t>
            </w:r>
            <w:proofErr w:type="spellEnd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, </w:t>
            </w:r>
            <w:proofErr w:type="spellStart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qnap</w:t>
            </w:r>
            <w:proofErr w:type="spellEnd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, null));</w:t>
            </w:r>
          </w:p>
          <w:p w14:paraId="58A1384F" w14:textId="77777777" w:rsidR="00C838B7" w:rsidRPr="00F32E8F" w:rsidRDefault="00C838B7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            var fw1 = </w:t>
            </w:r>
            <w:proofErr w:type="spellStart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equipmentRepository.save</w:t>
            </w:r>
            <w:proofErr w:type="spellEnd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(</w:t>
            </w:r>
            <w:proofErr w:type="spellStart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Equipment.of</w:t>
            </w:r>
            <w:proofErr w:type="spellEnd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("Firepower 1010", firewall, cisco, null));</w:t>
            </w:r>
          </w:p>
          <w:p w14:paraId="3BFA011F" w14:textId="77777777" w:rsidR="00C838B7" w:rsidRPr="00F32E8F" w:rsidRDefault="00C838B7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            var ap1 = </w:t>
            </w:r>
            <w:proofErr w:type="spellStart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equipmentRepository.save</w:t>
            </w:r>
            <w:proofErr w:type="spellEnd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(</w:t>
            </w:r>
            <w:proofErr w:type="spellStart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Equipment.of</w:t>
            </w:r>
            <w:proofErr w:type="spellEnd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("</w:t>
            </w:r>
            <w:proofErr w:type="spellStart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hAP</w:t>
            </w:r>
            <w:proofErr w:type="spellEnd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 ac2", </w:t>
            </w:r>
            <w:proofErr w:type="spellStart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accessPoint</w:t>
            </w:r>
            <w:proofErr w:type="spellEnd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, </w:t>
            </w:r>
            <w:proofErr w:type="spellStart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mikrotik</w:t>
            </w:r>
            <w:proofErr w:type="spellEnd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, null));</w:t>
            </w:r>
          </w:p>
          <w:p w14:paraId="0109D49D" w14:textId="77777777" w:rsidR="00C838B7" w:rsidRPr="00F32E8F" w:rsidRDefault="00C838B7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            var dl380 = </w:t>
            </w:r>
            <w:proofErr w:type="spellStart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equipmentRepository.save</w:t>
            </w:r>
            <w:proofErr w:type="spellEnd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(</w:t>
            </w:r>
            <w:proofErr w:type="spellStart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Equipment.of</w:t>
            </w:r>
            <w:proofErr w:type="spellEnd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("ProLiant DL380 Gen10", server, hp, null));</w:t>
            </w:r>
          </w:p>
          <w:p w14:paraId="712E300C" w14:textId="77777777" w:rsidR="00C838B7" w:rsidRPr="00F32E8F" w:rsidRDefault="00C838B7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            var r740 = </w:t>
            </w:r>
            <w:proofErr w:type="spellStart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equipmentRepository.save</w:t>
            </w:r>
            <w:proofErr w:type="spellEnd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(</w:t>
            </w:r>
            <w:proofErr w:type="spellStart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Equipment.of</w:t>
            </w:r>
            <w:proofErr w:type="spellEnd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("PowerEdge R740", server, dell, null));</w:t>
            </w:r>
          </w:p>
          <w:p w14:paraId="13F6323A" w14:textId="77777777" w:rsidR="00C838B7" w:rsidRPr="00F32E8F" w:rsidRDefault="00C838B7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            var mx204 = </w:t>
            </w:r>
            <w:proofErr w:type="spellStart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equipmentRepository.save</w:t>
            </w:r>
            <w:proofErr w:type="spellEnd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(</w:t>
            </w:r>
            <w:proofErr w:type="spellStart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Equipment.of</w:t>
            </w:r>
            <w:proofErr w:type="spellEnd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("Juniper MX204", router, juniper, null));</w:t>
            </w:r>
          </w:p>
          <w:p w14:paraId="66F18F71" w14:textId="77777777" w:rsidR="00C838B7" w:rsidRPr="00F32E8F" w:rsidRDefault="00C838B7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            var ups1500 = </w:t>
            </w:r>
            <w:proofErr w:type="spellStart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equipmentRepository.save</w:t>
            </w:r>
            <w:proofErr w:type="spellEnd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(</w:t>
            </w:r>
            <w:proofErr w:type="spellStart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Equipment.of</w:t>
            </w:r>
            <w:proofErr w:type="spellEnd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("Smart-UPS 1500VA", ups, </w:t>
            </w:r>
            <w:proofErr w:type="spellStart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apc</w:t>
            </w:r>
            <w:proofErr w:type="spellEnd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, null));</w:t>
            </w:r>
          </w:p>
          <w:p w14:paraId="417BCB7C" w14:textId="3D8710F0" w:rsidR="00C838B7" w:rsidRPr="00F32E8F" w:rsidRDefault="00C838B7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            var n9k = </w:t>
            </w:r>
            <w:proofErr w:type="spellStart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equipmentRepository.save</w:t>
            </w:r>
            <w:proofErr w:type="spellEnd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(</w:t>
            </w:r>
            <w:proofErr w:type="spellStart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Equipment.of</w:t>
            </w:r>
            <w:proofErr w:type="spellEnd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("Nexus 9300", </w:t>
            </w:r>
            <w:proofErr w:type="spellStart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switchType</w:t>
            </w:r>
            <w:proofErr w:type="spellEnd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, cisco, null));</w:t>
            </w:r>
          </w:p>
          <w:p w14:paraId="453A26C5" w14:textId="77777777" w:rsidR="00C838B7" w:rsidRPr="00F32E8F" w:rsidRDefault="00C838B7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            var loc1 = </w:t>
            </w:r>
            <w:proofErr w:type="spellStart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locationRepository.save</w:t>
            </w:r>
            <w:proofErr w:type="spellEnd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(</w:t>
            </w:r>
            <w:proofErr w:type="spellStart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Location.of</w:t>
            </w:r>
            <w:proofErr w:type="spellEnd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("</w:t>
            </w:r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Москва</w:t>
            </w:r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, </w:t>
            </w:r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ДЦ</w:t>
            </w:r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-1, </w:t>
            </w:r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зал</w:t>
            </w:r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 A", "RACK-A-01", null));</w:t>
            </w:r>
          </w:p>
          <w:p w14:paraId="62EE1B6C" w14:textId="77777777" w:rsidR="00C838B7" w:rsidRPr="00F32E8F" w:rsidRDefault="00C838B7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            var loc2 = </w:t>
            </w:r>
            <w:proofErr w:type="spellStart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locationRepository.save</w:t>
            </w:r>
            <w:proofErr w:type="spellEnd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(</w:t>
            </w:r>
            <w:proofErr w:type="spellStart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Location.of</w:t>
            </w:r>
            <w:proofErr w:type="spellEnd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("</w:t>
            </w:r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Москва</w:t>
            </w:r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, </w:t>
            </w:r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ДЦ</w:t>
            </w:r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-1, </w:t>
            </w:r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зал</w:t>
            </w:r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 B", "RACK-B-03", null));</w:t>
            </w:r>
          </w:p>
          <w:p w14:paraId="639EDF7D" w14:textId="77777777" w:rsidR="00C838B7" w:rsidRPr="00F32E8F" w:rsidRDefault="00C838B7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            var loc3 = </w:t>
            </w:r>
            <w:proofErr w:type="spellStart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locationRepository.save</w:t>
            </w:r>
            <w:proofErr w:type="spellEnd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(</w:t>
            </w:r>
            <w:proofErr w:type="spellStart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Location.of</w:t>
            </w:r>
            <w:proofErr w:type="spellEnd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("</w:t>
            </w:r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СПб</w:t>
            </w:r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, </w:t>
            </w:r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ДЦ</w:t>
            </w:r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-2, </w:t>
            </w:r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зал</w:t>
            </w:r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 C", "RACK-C-07", null));</w:t>
            </w:r>
          </w:p>
          <w:p w14:paraId="60F0B5C5" w14:textId="77777777" w:rsidR="00C838B7" w:rsidRPr="00F32E8F" w:rsidRDefault="00C838B7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            var loc4 = </w:t>
            </w:r>
            <w:proofErr w:type="spellStart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locationRepository.save</w:t>
            </w:r>
            <w:proofErr w:type="spellEnd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(</w:t>
            </w:r>
            <w:proofErr w:type="spellStart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Location.of</w:t>
            </w:r>
            <w:proofErr w:type="spellEnd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("</w:t>
            </w:r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СПб</w:t>
            </w:r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, </w:t>
            </w:r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ДЦ</w:t>
            </w:r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-2, </w:t>
            </w:r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зал</w:t>
            </w:r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 D", "RACK-D-12", null));</w:t>
            </w:r>
          </w:p>
          <w:p w14:paraId="0D7A2DF9" w14:textId="77777777" w:rsidR="00C838B7" w:rsidRPr="00F32E8F" w:rsidRDefault="00C838B7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            var loc5 = </w:t>
            </w:r>
            <w:proofErr w:type="spellStart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locationRepository.save</w:t>
            </w:r>
            <w:proofErr w:type="spellEnd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(</w:t>
            </w:r>
            <w:proofErr w:type="spellStart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Location.of</w:t>
            </w:r>
            <w:proofErr w:type="spellEnd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("</w:t>
            </w:r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Екатеринбург</w:t>
            </w:r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, </w:t>
            </w:r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Офис</w:t>
            </w:r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", "Srv-Room-1", null));</w:t>
            </w:r>
          </w:p>
          <w:p w14:paraId="2342500C" w14:textId="77777777" w:rsidR="00C838B7" w:rsidRPr="00F32E8F" w:rsidRDefault="00C838B7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            var loc6 = </w:t>
            </w:r>
            <w:proofErr w:type="spellStart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locationRepository.save</w:t>
            </w:r>
            <w:proofErr w:type="spellEnd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(</w:t>
            </w:r>
            <w:proofErr w:type="spellStart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Location.of</w:t>
            </w:r>
            <w:proofErr w:type="spellEnd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("</w:t>
            </w:r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Новосибирск</w:t>
            </w:r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, </w:t>
            </w:r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ДЦ</w:t>
            </w:r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-3", "RACK-01", null));</w:t>
            </w:r>
          </w:p>
          <w:p w14:paraId="4205A4BE" w14:textId="77777777" w:rsidR="00C838B7" w:rsidRPr="00F32E8F" w:rsidRDefault="00C838B7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            var loc7 = </w:t>
            </w:r>
            <w:proofErr w:type="spellStart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locationRepository.save</w:t>
            </w:r>
            <w:proofErr w:type="spellEnd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(</w:t>
            </w:r>
            <w:proofErr w:type="spellStart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Location.of</w:t>
            </w:r>
            <w:proofErr w:type="spellEnd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("</w:t>
            </w:r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Казань</w:t>
            </w:r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, </w:t>
            </w:r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Склад</w:t>
            </w:r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", "Shelf-04", null));</w:t>
            </w:r>
          </w:p>
          <w:p w14:paraId="6D8DD254" w14:textId="77777777" w:rsidR="00C838B7" w:rsidRPr="00F32E8F" w:rsidRDefault="00C838B7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            </w:t>
            </w:r>
            <w:proofErr w:type="spellStart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locationRepository.save</w:t>
            </w:r>
            <w:proofErr w:type="spellEnd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(</w:t>
            </w:r>
            <w:proofErr w:type="spellStart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Location.of</w:t>
            </w:r>
            <w:proofErr w:type="spellEnd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("</w:t>
            </w:r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Краснодар</w:t>
            </w:r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, </w:t>
            </w:r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Офис</w:t>
            </w:r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", "Cabinet-2", null));</w:t>
            </w:r>
          </w:p>
          <w:p w14:paraId="74CAE164" w14:textId="77777777" w:rsidR="00C838B7" w:rsidRPr="00F32E8F" w:rsidRDefault="00C838B7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            </w:t>
            </w:r>
            <w:proofErr w:type="spellStart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locationRepository.save</w:t>
            </w:r>
            <w:proofErr w:type="spellEnd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(</w:t>
            </w:r>
            <w:proofErr w:type="spellStart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Location.of</w:t>
            </w:r>
            <w:proofErr w:type="spellEnd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("</w:t>
            </w:r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Нижний</w:t>
            </w:r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 </w:t>
            </w:r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Новгород</w:t>
            </w:r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, </w:t>
            </w:r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ТО</w:t>
            </w:r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", "Room-10", null));</w:t>
            </w:r>
          </w:p>
          <w:p w14:paraId="72C88E6E" w14:textId="307E0D26" w:rsidR="00C838B7" w:rsidRPr="00F32E8F" w:rsidRDefault="00C838B7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            </w:t>
            </w:r>
            <w:proofErr w:type="spellStart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locationRepository.save</w:t>
            </w:r>
            <w:proofErr w:type="spellEnd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(</w:t>
            </w:r>
            <w:proofErr w:type="spellStart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Location.of</w:t>
            </w:r>
            <w:proofErr w:type="spellEnd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("</w:t>
            </w:r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Владивосток</w:t>
            </w:r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, </w:t>
            </w:r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ДЦ</w:t>
            </w:r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-4", "RACK-F-02", null));</w:t>
            </w:r>
          </w:p>
          <w:p w14:paraId="130D10E4" w14:textId="77777777" w:rsidR="00C838B7" w:rsidRPr="00F32E8F" w:rsidRDefault="00C838B7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            </w:t>
            </w:r>
            <w:proofErr w:type="spellStart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inventoryRepository.saveAll</w:t>
            </w:r>
            <w:proofErr w:type="spellEnd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(</w:t>
            </w:r>
            <w:proofErr w:type="spellStart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List.of</w:t>
            </w:r>
            <w:proofErr w:type="spellEnd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(</w:t>
            </w:r>
          </w:p>
          <w:p w14:paraId="774DC946" w14:textId="77777777" w:rsidR="00C838B7" w:rsidRPr="00F32E8F" w:rsidRDefault="00C838B7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                    </w:t>
            </w:r>
            <w:proofErr w:type="spellStart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Inventory.of</w:t>
            </w:r>
            <w:proofErr w:type="spellEnd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(r1, "SN-CISCO-001", loc1, </w:t>
            </w:r>
            <w:proofErr w:type="spellStart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InventoryStatus.ACTIVE</w:t>
            </w:r>
            <w:proofErr w:type="spellEnd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),</w:t>
            </w:r>
          </w:p>
          <w:p w14:paraId="7E2F8972" w14:textId="77777777" w:rsidR="00C838B7" w:rsidRPr="00F32E8F" w:rsidRDefault="00C838B7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                    </w:t>
            </w:r>
            <w:proofErr w:type="spellStart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Inventory.of</w:t>
            </w:r>
            <w:proofErr w:type="spellEnd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(s1, "SN-DLINK-102", loc3, </w:t>
            </w:r>
            <w:proofErr w:type="spellStart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InventoryStatus.RESERVED</w:t>
            </w:r>
            <w:proofErr w:type="spellEnd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),</w:t>
            </w:r>
          </w:p>
          <w:p w14:paraId="00B8E6E9" w14:textId="77777777" w:rsidR="00C838B7" w:rsidRPr="00F32E8F" w:rsidRDefault="00C838B7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                    </w:t>
            </w:r>
            <w:proofErr w:type="spellStart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Inventory.of</w:t>
            </w:r>
            <w:proofErr w:type="spellEnd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(nas1, "SN-QNAP-990", loc2, </w:t>
            </w:r>
            <w:proofErr w:type="spellStart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InventoryStatus.STOCK</w:t>
            </w:r>
            <w:proofErr w:type="spellEnd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),</w:t>
            </w:r>
          </w:p>
          <w:p w14:paraId="507F1BEF" w14:textId="77777777" w:rsidR="00C838B7" w:rsidRPr="00F32E8F" w:rsidRDefault="00C838B7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                    </w:t>
            </w:r>
            <w:proofErr w:type="spellStart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Inventory.of</w:t>
            </w:r>
            <w:proofErr w:type="spellEnd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(fw1, "SN-ASA-5506", loc1, </w:t>
            </w:r>
            <w:proofErr w:type="spellStart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InventoryStatus.REPAIR</w:t>
            </w:r>
            <w:proofErr w:type="spellEnd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),</w:t>
            </w:r>
          </w:p>
          <w:p w14:paraId="375F8EDF" w14:textId="77777777" w:rsidR="00C838B7" w:rsidRPr="00F32E8F" w:rsidRDefault="00C838B7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                    </w:t>
            </w:r>
            <w:proofErr w:type="spellStart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Inventory.of</w:t>
            </w:r>
            <w:proofErr w:type="spellEnd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(ap1, "SN-MIKRO-777", loc5, </w:t>
            </w:r>
            <w:proofErr w:type="spellStart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InventoryStatus.TESTING</w:t>
            </w:r>
            <w:proofErr w:type="spellEnd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),</w:t>
            </w:r>
          </w:p>
          <w:p w14:paraId="67F8C74B" w14:textId="77777777" w:rsidR="00C838B7" w:rsidRPr="00F32E8F" w:rsidRDefault="00C838B7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                    </w:t>
            </w:r>
            <w:proofErr w:type="spellStart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Inventory.of</w:t>
            </w:r>
            <w:proofErr w:type="spellEnd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(dl380, "SN-HP-DL380-G10-1", loc2, </w:t>
            </w:r>
            <w:proofErr w:type="spellStart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InventoryStatus.BROKEN</w:t>
            </w:r>
            <w:proofErr w:type="spellEnd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),</w:t>
            </w:r>
          </w:p>
          <w:p w14:paraId="4E02709F" w14:textId="77777777" w:rsidR="00C838B7" w:rsidRPr="00F32E8F" w:rsidRDefault="00C838B7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                    </w:t>
            </w:r>
            <w:proofErr w:type="spellStart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Inventory.of</w:t>
            </w:r>
            <w:proofErr w:type="spellEnd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(dl380, "SN-HP-DL380-G10-2", loc2, </w:t>
            </w:r>
            <w:proofErr w:type="spellStart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InventoryStatus.STOCK</w:t>
            </w:r>
            <w:proofErr w:type="spellEnd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),</w:t>
            </w:r>
          </w:p>
          <w:p w14:paraId="4EA75E93" w14:textId="77777777" w:rsidR="00C838B7" w:rsidRPr="00F32E8F" w:rsidRDefault="00C838B7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                    </w:t>
            </w:r>
            <w:proofErr w:type="spellStart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Inventory.of</w:t>
            </w:r>
            <w:proofErr w:type="spellEnd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(r740, "SN-DELL-R740-01", loc4, </w:t>
            </w:r>
            <w:proofErr w:type="spellStart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InventoryStatus.LOST</w:t>
            </w:r>
            <w:proofErr w:type="spellEnd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),</w:t>
            </w:r>
          </w:p>
          <w:p w14:paraId="05E40CF1" w14:textId="77777777" w:rsidR="00C838B7" w:rsidRPr="00F32E8F" w:rsidRDefault="00C838B7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                    </w:t>
            </w:r>
            <w:proofErr w:type="spellStart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Inventory.of</w:t>
            </w:r>
            <w:proofErr w:type="spellEnd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(mx204, "SN-JUN-MX204", loc6, </w:t>
            </w:r>
            <w:proofErr w:type="spellStart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InventoryStatus.ACTIVE</w:t>
            </w:r>
            <w:proofErr w:type="spellEnd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),</w:t>
            </w:r>
          </w:p>
          <w:p w14:paraId="18D11D5F" w14:textId="77777777" w:rsidR="00C838B7" w:rsidRPr="00F32E8F" w:rsidRDefault="00C838B7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                    </w:t>
            </w:r>
            <w:proofErr w:type="spellStart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Inventory.of</w:t>
            </w:r>
            <w:proofErr w:type="spellEnd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(ups1500, "SN-APC-1500-01", loc1, </w:t>
            </w:r>
            <w:proofErr w:type="spellStart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InventoryStatus.ACTIVE</w:t>
            </w:r>
            <w:proofErr w:type="spellEnd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),</w:t>
            </w:r>
          </w:p>
          <w:p w14:paraId="2960723F" w14:textId="77777777" w:rsidR="00C838B7" w:rsidRPr="00F32E8F" w:rsidRDefault="00C838B7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                    </w:t>
            </w:r>
            <w:proofErr w:type="spellStart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Inventory.of</w:t>
            </w:r>
            <w:proofErr w:type="spellEnd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(n9k, "SN-NEXUS-9000", loc4, </w:t>
            </w:r>
            <w:proofErr w:type="spellStart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InventoryStatus.WARRANTY_REPLACEMENT</w:t>
            </w:r>
            <w:proofErr w:type="spellEnd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),</w:t>
            </w:r>
          </w:p>
          <w:p w14:paraId="740B9F38" w14:textId="77777777" w:rsidR="00C838B7" w:rsidRPr="00F32E8F" w:rsidRDefault="00C838B7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                    </w:t>
            </w:r>
            <w:proofErr w:type="spellStart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Inventory.of</w:t>
            </w:r>
            <w:proofErr w:type="spellEnd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(r1, "SN-CISCO-OLD-01", loc7, </w:t>
            </w:r>
            <w:proofErr w:type="spellStart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InventoryStatus.DECOMMISSIONED</w:t>
            </w:r>
            <w:proofErr w:type="spellEnd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)</w:t>
            </w:r>
          </w:p>
          <w:p w14:paraId="7CE81A5B" w14:textId="77777777" w:rsidR="00C838B7" w:rsidRPr="00F32E8F" w:rsidRDefault="00C838B7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</w:pPr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            </w:t>
            </w:r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));</w:t>
            </w:r>
          </w:p>
          <w:p w14:paraId="6F480E5D" w14:textId="77777777" w:rsidR="00C838B7" w:rsidRPr="00F32E8F" w:rsidRDefault="00C838B7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</w:pPr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        };</w:t>
            </w:r>
          </w:p>
          <w:p w14:paraId="3A5C08FC" w14:textId="77777777" w:rsidR="00C838B7" w:rsidRPr="00F32E8F" w:rsidRDefault="00C838B7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</w:pPr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    }</w:t>
            </w:r>
          </w:p>
          <w:p w14:paraId="21D8A461" w14:textId="132A99BD" w:rsidR="00C838B7" w:rsidRPr="00F32E8F" w:rsidRDefault="00C838B7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</w:pPr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}</w:t>
            </w:r>
          </w:p>
        </w:tc>
      </w:tr>
    </w:tbl>
    <w:p w14:paraId="6285E718" w14:textId="77777777" w:rsidR="00C838B7" w:rsidRDefault="00C838B7" w:rsidP="00071EF3">
      <w:pPr>
        <w:pStyle w:val="af1"/>
        <w:spacing w:line="240" w:lineRule="auto"/>
      </w:pPr>
    </w:p>
    <w:p w14:paraId="3D25A889" w14:textId="692490B2" w:rsidR="007632EB" w:rsidRPr="001713AE" w:rsidRDefault="007632EB" w:rsidP="00071EF3">
      <w:pPr>
        <w:pStyle w:val="af1"/>
        <w:spacing w:line="240" w:lineRule="auto"/>
      </w:pPr>
      <w:r w:rsidRPr="001713AE">
        <w:t>Файл «</w:t>
      </w:r>
      <w:r w:rsidRPr="007632EB">
        <w:t>ServerApplication</w:t>
      </w:r>
      <w:r w:rsidRPr="008A3605">
        <w:t>.java</w:t>
      </w:r>
      <w:r w:rsidRPr="001713AE">
        <w:t>».</w:t>
      </w:r>
    </w:p>
    <w:tbl>
      <w:tblPr>
        <w:tblStyle w:val="aff4"/>
        <w:tblW w:w="0" w:type="auto"/>
        <w:tblLook w:val="04A0" w:firstRow="1" w:lastRow="0" w:firstColumn="1" w:lastColumn="0" w:noHBand="0" w:noVBand="1"/>
      </w:tblPr>
      <w:tblGrid>
        <w:gridCol w:w="9628"/>
      </w:tblGrid>
      <w:tr w:rsidR="007632EB" w:rsidRPr="001713AE" w14:paraId="101E500C" w14:textId="77777777" w:rsidTr="00C57D9B">
        <w:tc>
          <w:tcPr>
            <w:tcW w:w="9628" w:type="dxa"/>
          </w:tcPr>
          <w:p w14:paraId="0546AED4" w14:textId="6E6D3F7F" w:rsidR="007632EB" w:rsidRPr="0008036A" w:rsidRDefault="007632EB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package </w:t>
            </w:r>
            <w:proofErr w:type="spellStart"/>
            <w:proofErr w:type="gram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com.server</w:t>
            </w:r>
            <w:proofErr w:type="spellEnd"/>
            <w:proofErr w:type="gram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;</w:t>
            </w:r>
          </w:p>
          <w:p w14:paraId="03ADAB93" w14:textId="77777777" w:rsidR="007632EB" w:rsidRPr="00CA7DA4" w:rsidRDefault="007632EB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@SpringBootApplication</w:t>
            </w:r>
          </w:p>
          <w:p w14:paraId="4C4D7211" w14:textId="5D3803B0" w:rsidR="007632EB" w:rsidRPr="00CA7DA4" w:rsidRDefault="007632EB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public class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ServerApplication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 {</w:t>
            </w:r>
          </w:p>
          <w:p w14:paraId="521DDC27" w14:textId="77777777" w:rsidR="007632EB" w:rsidRPr="00CA7DA4" w:rsidRDefault="007632EB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    public static void </w:t>
            </w:r>
            <w:proofErr w:type="gram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main(</w:t>
            </w:r>
            <w:proofErr w:type="gram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String[]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args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) {</w:t>
            </w:r>
          </w:p>
          <w:p w14:paraId="5E93A62C" w14:textId="77777777" w:rsidR="007632EB" w:rsidRPr="00CA7DA4" w:rsidRDefault="007632EB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        </w:t>
            </w:r>
            <w:proofErr w:type="spellStart"/>
            <w:proofErr w:type="gram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SpringApplication.run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(</w:t>
            </w:r>
            <w:proofErr w:type="spellStart"/>
            <w:proofErr w:type="gram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ServerApplication.class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,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args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);</w:t>
            </w:r>
          </w:p>
          <w:p w14:paraId="74DC2C86" w14:textId="6E4EB9BA" w:rsidR="007632EB" w:rsidRPr="00CA7DA4" w:rsidRDefault="007632EB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    </w:t>
            </w: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}</w:t>
            </w:r>
          </w:p>
          <w:p w14:paraId="68BF5B4C" w14:textId="735CA7BB" w:rsidR="007632EB" w:rsidRPr="00CA7DA4" w:rsidRDefault="007632EB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}</w:t>
            </w:r>
          </w:p>
        </w:tc>
      </w:tr>
    </w:tbl>
    <w:p w14:paraId="20518359" w14:textId="77777777" w:rsidR="00F60814" w:rsidRDefault="00F60814" w:rsidP="00071EF3">
      <w:pPr>
        <w:pStyle w:val="af1"/>
        <w:spacing w:line="240" w:lineRule="auto"/>
      </w:pPr>
    </w:p>
    <w:p w14:paraId="4C29DB89" w14:textId="1002E359" w:rsidR="00F60814" w:rsidRPr="001713AE" w:rsidRDefault="00F60814" w:rsidP="00071EF3">
      <w:pPr>
        <w:pStyle w:val="af1"/>
        <w:spacing w:line="240" w:lineRule="auto"/>
      </w:pPr>
      <w:r w:rsidRPr="001713AE">
        <w:t>Файл «</w:t>
      </w:r>
      <w:r w:rsidR="00FC4F6E" w:rsidRPr="00FC4F6E">
        <w:t>pom.xml</w:t>
      </w:r>
      <w:r w:rsidRPr="001713AE">
        <w:t>».</w:t>
      </w:r>
    </w:p>
    <w:tbl>
      <w:tblPr>
        <w:tblStyle w:val="aff4"/>
        <w:tblW w:w="0" w:type="auto"/>
        <w:tblLook w:val="04A0" w:firstRow="1" w:lastRow="0" w:firstColumn="1" w:lastColumn="0" w:noHBand="0" w:noVBand="1"/>
      </w:tblPr>
      <w:tblGrid>
        <w:gridCol w:w="9628"/>
      </w:tblGrid>
      <w:tr w:rsidR="00F60814" w:rsidRPr="00FC4F6E" w14:paraId="01FA3093" w14:textId="77777777" w:rsidTr="00C57D9B">
        <w:tc>
          <w:tcPr>
            <w:tcW w:w="9628" w:type="dxa"/>
          </w:tcPr>
          <w:p w14:paraId="57B7D60E" w14:textId="77777777" w:rsidR="00FC4F6E" w:rsidRPr="00CA7DA4" w:rsidRDefault="00FC4F6E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&lt;?xml</w:t>
            </w:r>
            <w:r w:rsidRPr="00CA7DA4">
              <w:rPr>
                <w:rFonts w:ascii="Consolas" w:hAnsi="Consolas" w:cs="Times New Roman"/>
                <w:color w:val="E50000"/>
                <w:sz w:val="16"/>
                <w:szCs w:val="16"/>
                <w:lang w:val="en-US" w:eastAsia="ru-RU"/>
              </w:rPr>
              <w:t xml:space="preserve"> version</w:t>
            </w:r>
            <w:r w:rsidRPr="00CA7DA4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=</w:t>
            </w:r>
            <w:r w:rsidRPr="00CA7DA4">
              <w:rPr>
                <w:rFonts w:ascii="Consolas" w:hAnsi="Consolas" w:cs="Times New Roman"/>
                <w:color w:val="0000FF"/>
                <w:sz w:val="16"/>
                <w:szCs w:val="16"/>
                <w:lang w:val="en-US" w:eastAsia="ru-RU"/>
              </w:rPr>
              <w:t>"1.0"</w:t>
            </w:r>
            <w:r w:rsidRPr="00CA7DA4">
              <w:rPr>
                <w:rFonts w:ascii="Consolas" w:hAnsi="Consolas" w:cs="Times New Roman"/>
                <w:color w:val="E50000"/>
                <w:sz w:val="16"/>
                <w:szCs w:val="16"/>
                <w:lang w:val="en-US" w:eastAsia="ru-RU"/>
              </w:rPr>
              <w:t xml:space="preserve"> encoding</w:t>
            </w:r>
            <w:r w:rsidRPr="00CA7DA4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=</w:t>
            </w:r>
            <w:r w:rsidRPr="00CA7DA4">
              <w:rPr>
                <w:rFonts w:ascii="Consolas" w:hAnsi="Consolas" w:cs="Times New Roman"/>
                <w:color w:val="0000FF"/>
                <w:sz w:val="16"/>
                <w:szCs w:val="16"/>
                <w:lang w:val="en-US" w:eastAsia="ru-RU"/>
              </w:rPr>
              <w:t>"UTF-8"</w:t>
            </w:r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?&gt;</w:t>
            </w:r>
          </w:p>
          <w:p w14:paraId="429BB2A6" w14:textId="77777777" w:rsidR="00FC4F6E" w:rsidRPr="00CA7DA4" w:rsidRDefault="00FC4F6E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&lt;project</w:t>
            </w:r>
            <w:r w:rsidRPr="00CA7DA4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CA7DA4">
              <w:rPr>
                <w:rFonts w:ascii="Consolas" w:hAnsi="Consolas" w:cs="Times New Roman"/>
                <w:color w:val="E50000"/>
                <w:sz w:val="16"/>
                <w:szCs w:val="16"/>
                <w:lang w:val="en-US" w:eastAsia="ru-RU"/>
              </w:rPr>
              <w:t>xmlns</w:t>
            </w:r>
            <w:proofErr w:type="spellEnd"/>
            <w:r w:rsidRPr="00CA7DA4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=</w:t>
            </w:r>
            <w:r w:rsidRPr="00CA7DA4">
              <w:rPr>
                <w:rFonts w:ascii="Consolas" w:hAnsi="Consolas" w:cs="Times New Roman"/>
                <w:color w:val="0000FF"/>
                <w:sz w:val="16"/>
                <w:szCs w:val="16"/>
                <w:lang w:val="en-US" w:eastAsia="ru-RU"/>
              </w:rPr>
              <w:t>"http://maven.apache.org/POM/4.0.0"</w:t>
            </w:r>
          </w:p>
          <w:p w14:paraId="6A2162CB" w14:textId="77777777" w:rsidR="00FC4F6E" w:rsidRPr="00CA7DA4" w:rsidRDefault="00FC4F6E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         </w:t>
            </w:r>
            <w:proofErr w:type="spellStart"/>
            <w:proofErr w:type="gramStart"/>
            <w:r w:rsidRPr="00CA7DA4">
              <w:rPr>
                <w:rFonts w:ascii="Consolas" w:hAnsi="Consolas" w:cs="Times New Roman"/>
                <w:color w:val="E50000"/>
                <w:sz w:val="16"/>
                <w:szCs w:val="16"/>
                <w:lang w:val="en-US" w:eastAsia="ru-RU"/>
              </w:rPr>
              <w:t>xmlns:xsi</w:t>
            </w:r>
            <w:proofErr w:type="spellEnd"/>
            <w:proofErr w:type="gramEnd"/>
            <w:r w:rsidRPr="00CA7DA4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=</w:t>
            </w:r>
            <w:r w:rsidRPr="00CA7DA4">
              <w:rPr>
                <w:rFonts w:ascii="Consolas" w:hAnsi="Consolas" w:cs="Times New Roman"/>
                <w:color w:val="0000FF"/>
                <w:sz w:val="16"/>
                <w:szCs w:val="16"/>
                <w:lang w:val="en-US" w:eastAsia="ru-RU"/>
              </w:rPr>
              <w:t>"http://www.w3.org/2001/XMLSchema-instance"</w:t>
            </w:r>
          </w:p>
          <w:p w14:paraId="1DD7F372" w14:textId="77777777" w:rsidR="00FC4F6E" w:rsidRPr="00CA7DA4" w:rsidRDefault="00FC4F6E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         </w:t>
            </w:r>
            <w:proofErr w:type="spellStart"/>
            <w:proofErr w:type="gramStart"/>
            <w:r w:rsidRPr="00CA7DA4">
              <w:rPr>
                <w:rFonts w:ascii="Consolas" w:hAnsi="Consolas" w:cs="Times New Roman"/>
                <w:color w:val="E50000"/>
                <w:sz w:val="16"/>
                <w:szCs w:val="16"/>
                <w:lang w:val="en-US" w:eastAsia="ru-RU"/>
              </w:rPr>
              <w:t>xsi:schemaLocation</w:t>
            </w:r>
            <w:proofErr w:type="spellEnd"/>
            <w:proofErr w:type="gramEnd"/>
            <w:r w:rsidRPr="00CA7DA4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=</w:t>
            </w:r>
            <w:r w:rsidRPr="00CA7DA4">
              <w:rPr>
                <w:rFonts w:ascii="Consolas" w:hAnsi="Consolas" w:cs="Times New Roman"/>
                <w:color w:val="0000FF"/>
                <w:sz w:val="16"/>
                <w:szCs w:val="16"/>
                <w:lang w:val="en-US" w:eastAsia="ru-RU"/>
              </w:rPr>
              <w:t>"http://maven.apache.org/POM/4.0.0 https://maven.apache.org/xsd/maven-4.0.0.xsd"</w:t>
            </w:r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&gt;</w:t>
            </w:r>
          </w:p>
          <w:p w14:paraId="0A3274AD" w14:textId="4E6AC983" w:rsidR="00FC4F6E" w:rsidRPr="00CA7DA4" w:rsidRDefault="00FC4F6E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</w:t>
            </w:r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</w:t>
            </w:r>
            <w:proofErr w:type="spellStart"/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modelVersion</w:t>
            </w:r>
            <w:proofErr w:type="spellEnd"/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&gt;</w:t>
            </w:r>
            <w:r w:rsidRPr="00CA7DA4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4.0.0</w:t>
            </w:r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&lt;/</w:t>
            </w:r>
            <w:proofErr w:type="spellStart"/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modelVersion</w:t>
            </w:r>
            <w:proofErr w:type="spellEnd"/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&gt;</w:t>
            </w:r>
          </w:p>
          <w:p w14:paraId="4CB2CF43" w14:textId="77777777" w:rsidR="00FC4F6E" w:rsidRPr="00CA7DA4" w:rsidRDefault="00FC4F6E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</w:t>
            </w:r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&lt;parent&gt;</w:t>
            </w:r>
          </w:p>
          <w:p w14:paraId="02C62E73" w14:textId="77777777" w:rsidR="00FC4F6E" w:rsidRPr="00CA7DA4" w:rsidRDefault="00FC4F6E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  </w:t>
            </w:r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</w:t>
            </w:r>
            <w:proofErr w:type="spellStart"/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groupId</w:t>
            </w:r>
            <w:proofErr w:type="spellEnd"/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&gt;</w:t>
            </w:r>
            <w:proofErr w:type="spellStart"/>
            <w:r w:rsidRPr="00CA7DA4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com.miku</w:t>
            </w:r>
            <w:proofErr w:type="spellEnd"/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&lt;/</w:t>
            </w:r>
            <w:proofErr w:type="spellStart"/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groupId</w:t>
            </w:r>
            <w:proofErr w:type="spellEnd"/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&gt;</w:t>
            </w:r>
          </w:p>
          <w:p w14:paraId="07F09932" w14:textId="77777777" w:rsidR="00FC4F6E" w:rsidRPr="00CA7DA4" w:rsidRDefault="00FC4F6E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  </w:t>
            </w:r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</w:t>
            </w:r>
            <w:proofErr w:type="spellStart"/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artifactId</w:t>
            </w:r>
            <w:proofErr w:type="spellEnd"/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&gt;</w:t>
            </w:r>
            <w:proofErr w:type="spellStart"/>
            <w:r w:rsidRPr="00CA7DA4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miku</w:t>
            </w:r>
            <w:proofErr w:type="spellEnd"/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&lt;/</w:t>
            </w:r>
            <w:proofErr w:type="spellStart"/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artifactId</w:t>
            </w:r>
            <w:proofErr w:type="spellEnd"/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&gt;</w:t>
            </w:r>
          </w:p>
          <w:p w14:paraId="3431B51C" w14:textId="77777777" w:rsidR="00FC4F6E" w:rsidRPr="00CA7DA4" w:rsidRDefault="00FC4F6E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  </w:t>
            </w:r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&lt;version&gt;</w:t>
            </w:r>
            <w:r w:rsidRPr="00CA7DA4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1.0.0</w:t>
            </w:r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&lt;/version&gt;</w:t>
            </w:r>
          </w:p>
          <w:p w14:paraId="71FDC881" w14:textId="77777777" w:rsidR="00FC4F6E" w:rsidRPr="00CA7DA4" w:rsidRDefault="00FC4F6E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</w:t>
            </w:r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&lt;/parent&gt;</w:t>
            </w:r>
          </w:p>
          <w:p w14:paraId="3001E98C" w14:textId="77777777" w:rsidR="00FC4F6E" w:rsidRPr="00CA7DA4" w:rsidRDefault="00FC4F6E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</w:t>
            </w:r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</w:t>
            </w:r>
            <w:proofErr w:type="spellStart"/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artifactId</w:t>
            </w:r>
            <w:proofErr w:type="spellEnd"/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&gt;</w:t>
            </w:r>
            <w:r w:rsidRPr="00CA7DA4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server</w:t>
            </w:r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&lt;/</w:t>
            </w:r>
            <w:proofErr w:type="spellStart"/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artifactId</w:t>
            </w:r>
            <w:proofErr w:type="spellEnd"/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&gt;</w:t>
            </w:r>
          </w:p>
          <w:p w14:paraId="546978A6" w14:textId="77777777" w:rsidR="00FC4F6E" w:rsidRPr="00CA7DA4" w:rsidRDefault="00FC4F6E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</w:t>
            </w:r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&lt;description&gt;</w:t>
            </w:r>
            <w:r w:rsidRPr="00CA7DA4">
              <w:rPr>
                <w:rFonts w:ascii="Consolas" w:hAnsi="Consolas" w:cs="Times New Roman"/>
                <w:color w:val="3B3B3B"/>
                <w:sz w:val="16"/>
                <w:szCs w:val="16"/>
                <w:lang w:eastAsia="ru-RU"/>
              </w:rPr>
              <w:t>Серверная</w:t>
            </w:r>
            <w:r w:rsidRPr="00CA7DA4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 </w:t>
            </w:r>
            <w:r w:rsidRPr="00CA7DA4">
              <w:rPr>
                <w:rFonts w:ascii="Consolas" w:hAnsi="Consolas" w:cs="Times New Roman"/>
                <w:color w:val="3B3B3B"/>
                <w:sz w:val="16"/>
                <w:szCs w:val="16"/>
                <w:lang w:eastAsia="ru-RU"/>
              </w:rPr>
              <w:t>часть</w:t>
            </w:r>
            <w:r w:rsidRPr="00CA7DA4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 </w:t>
            </w:r>
            <w:r w:rsidRPr="00CA7DA4">
              <w:rPr>
                <w:rFonts w:ascii="Consolas" w:hAnsi="Consolas" w:cs="Times New Roman"/>
                <w:color w:val="3B3B3B"/>
                <w:sz w:val="16"/>
                <w:szCs w:val="16"/>
                <w:lang w:eastAsia="ru-RU"/>
              </w:rPr>
              <w:t>на</w:t>
            </w:r>
            <w:r w:rsidRPr="00CA7DA4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 Spring Boot</w:t>
            </w:r>
          </w:p>
          <w:p w14:paraId="6D465B82" w14:textId="77777777" w:rsidR="00FC4F6E" w:rsidRPr="00CA7DA4" w:rsidRDefault="00FC4F6E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</w:t>
            </w:r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&lt;/description&gt;</w:t>
            </w:r>
          </w:p>
          <w:p w14:paraId="67AD1155" w14:textId="71C1927C" w:rsidR="00FC4F6E" w:rsidRPr="00CA7DA4" w:rsidRDefault="00FC4F6E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</w:t>
            </w:r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&lt;packaging&gt;</w:t>
            </w:r>
            <w:r w:rsidRPr="00CA7DA4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jar</w:t>
            </w:r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&lt;/packaging&gt;</w:t>
            </w:r>
          </w:p>
          <w:p w14:paraId="757EC789" w14:textId="77777777" w:rsidR="00FC4F6E" w:rsidRPr="00CA7DA4" w:rsidRDefault="00FC4F6E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</w:t>
            </w:r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&lt;dependencies&gt;</w:t>
            </w:r>
          </w:p>
          <w:p w14:paraId="7E94C475" w14:textId="77777777" w:rsidR="00FC4F6E" w:rsidRPr="00CA7DA4" w:rsidRDefault="00FC4F6E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8B436A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  </w:t>
            </w:r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&lt;dependency&gt;</w:t>
            </w:r>
          </w:p>
          <w:p w14:paraId="2C41B97C" w14:textId="77777777" w:rsidR="00FC4F6E" w:rsidRPr="00CA7DA4" w:rsidRDefault="00FC4F6E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      </w:t>
            </w:r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</w:t>
            </w:r>
            <w:proofErr w:type="spellStart"/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groupId</w:t>
            </w:r>
            <w:proofErr w:type="spellEnd"/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&gt;</w:t>
            </w:r>
            <w:proofErr w:type="spellStart"/>
            <w:r w:rsidRPr="00CA7DA4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com.miku</w:t>
            </w:r>
            <w:proofErr w:type="spellEnd"/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&lt;/</w:t>
            </w:r>
            <w:proofErr w:type="spellStart"/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groupId</w:t>
            </w:r>
            <w:proofErr w:type="spellEnd"/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&gt;</w:t>
            </w:r>
          </w:p>
          <w:p w14:paraId="7075A2FC" w14:textId="77777777" w:rsidR="00FC4F6E" w:rsidRPr="00CA7DA4" w:rsidRDefault="00FC4F6E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      </w:t>
            </w:r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</w:t>
            </w:r>
            <w:proofErr w:type="spellStart"/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artifactId</w:t>
            </w:r>
            <w:proofErr w:type="spellEnd"/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&gt;</w:t>
            </w:r>
            <w:r w:rsidRPr="00CA7DA4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common</w:t>
            </w:r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&lt;/</w:t>
            </w:r>
            <w:proofErr w:type="spellStart"/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artifactId</w:t>
            </w:r>
            <w:proofErr w:type="spellEnd"/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&gt;</w:t>
            </w:r>
          </w:p>
          <w:p w14:paraId="6BFA8EB0" w14:textId="77777777" w:rsidR="00FC4F6E" w:rsidRPr="00CA7DA4" w:rsidRDefault="00FC4F6E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      </w:t>
            </w:r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&lt;version&gt;</w:t>
            </w:r>
            <w:r w:rsidRPr="00CA7DA4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${</w:t>
            </w:r>
            <w:proofErr w:type="spellStart"/>
            <w:proofErr w:type="gramStart"/>
            <w:r w:rsidRPr="00CA7DA4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project.version</w:t>
            </w:r>
            <w:proofErr w:type="spellEnd"/>
            <w:proofErr w:type="gramEnd"/>
            <w:r w:rsidRPr="00CA7DA4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}</w:t>
            </w:r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&lt;/version&gt;</w:t>
            </w:r>
          </w:p>
          <w:p w14:paraId="010DC46C" w14:textId="4AEF48F7" w:rsidR="00FC4F6E" w:rsidRPr="00CA7DA4" w:rsidRDefault="00FC4F6E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  </w:t>
            </w:r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&lt;/dependency&gt;</w:t>
            </w:r>
          </w:p>
          <w:p w14:paraId="452AF2E2" w14:textId="77777777" w:rsidR="00FC4F6E" w:rsidRPr="00CA7DA4" w:rsidRDefault="00FC4F6E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  </w:t>
            </w:r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&lt;dependency&gt;</w:t>
            </w:r>
          </w:p>
          <w:p w14:paraId="1BB493A2" w14:textId="77777777" w:rsidR="00FC4F6E" w:rsidRPr="00CA7DA4" w:rsidRDefault="00FC4F6E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      </w:t>
            </w:r>
            <w:proofErr w:type="gramStart"/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</w:t>
            </w:r>
            <w:proofErr w:type="spellStart"/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groupId</w:t>
            </w:r>
            <w:proofErr w:type="spellEnd"/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&gt;</w:t>
            </w:r>
            <w:proofErr w:type="spellStart"/>
            <w:r w:rsidRPr="00CA7DA4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org.springframework.boot</w:t>
            </w:r>
            <w:proofErr w:type="spellEnd"/>
            <w:proofErr w:type="gramEnd"/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&lt;/</w:t>
            </w:r>
            <w:proofErr w:type="spellStart"/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groupId</w:t>
            </w:r>
            <w:proofErr w:type="spellEnd"/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&gt;</w:t>
            </w:r>
          </w:p>
          <w:p w14:paraId="799064EC" w14:textId="77777777" w:rsidR="00FC4F6E" w:rsidRPr="00CA7DA4" w:rsidRDefault="00FC4F6E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      </w:t>
            </w:r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</w:t>
            </w:r>
            <w:proofErr w:type="spellStart"/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artifactId</w:t>
            </w:r>
            <w:proofErr w:type="spellEnd"/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&gt;</w:t>
            </w:r>
            <w:r w:rsidRPr="00CA7DA4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spring-boot-starter-web</w:t>
            </w:r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&lt;/</w:t>
            </w:r>
            <w:proofErr w:type="spellStart"/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artifactId</w:t>
            </w:r>
            <w:proofErr w:type="spellEnd"/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&gt;</w:t>
            </w:r>
          </w:p>
          <w:p w14:paraId="337C9EFB" w14:textId="77777777" w:rsidR="00FC4F6E" w:rsidRPr="00CA7DA4" w:rsidRDefault="00FC4F6E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  </w:t>
            </w:r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&lt;/dependency&gt;</w:t>
            </w:r>
          </w:p>
          <w:p w14:paraId="48998BB7" w14:textId="77777777" w:rsidR="00FC4F6E" w:rsidRPr="00CA7DA4" w:rsidRDefault="00FC4F6E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  </w:t>
            </w:r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&lt;dependency&gt;</w:t>
            </w:r>
          </w:p>
          <w:p w14:paraId="4591C5C5" w14:textId="77777777" w:rsidR="00FC4F6E" w:rsidRPr="00CA7DA4" w:rsidRDefault="00FC4F6E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      </w:t>
            </w:r>
            <w:proofErr w:type="gramStart"/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</w:t>
            </w:r>
            <w:proofErr w:type="spellStart"/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groupId</w:t>
            </w:r>
            <w:proofErr w:type="spellEnd"/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&gt;</w:t>
            </w:r>
            <w:proofErr w:type="spellStart"/>
            <w:r w:rsidRPr="00CA7DA4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org.springframework.boot</w:t>
            </w:r>
            <w:proofErr w:type="spellEnd"/>
            <w:proofErr w:type="gramEnd"/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&lt;/</w:t>
            </w:r>
            <w:proofErr w:type="spellStart"/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groupId</w:t>
            </w:r>
            <w:proofErr w:type="spellEnd"/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&gt;</w:t>
            </w:r>
          </w:p>
          <w:p w14:paraId="045CEBB0" w14:textId="77777777" w:rsidR="00FC4F6E" w:rsidRPr="00CA7DA4" w:rsidRDefault="00FC4F6E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      </w:t>
            </w:r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</w:t>
            </w:r>
            <w:proofErr w:type="spellStart"/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artifactId</w:t>
            </w:r>
            <w:proofErr w:type="spellEnd"/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&gt;</w:t>
            </w:r>
            <w:r w:rsidRPr="00CA7DA4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spring-boot-starter-validation</w:t>
            </w:r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&lt;/</w:t>
            </w:r>
            <w:proofErr w:type="spellStart"/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artifactId</w:t>
            </w:r>
            <w:proofErr w:type="spellEnd"/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&gt;</w:t>
            </w:r>
          </w:p>
          <w:p w14:paraId="228E076C" w14:textId="1A6B9453" w:rsidR="00FC4F6E" w:rsidRPr="008B436A" w:rsidRDefault="00FC4F6E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  </w:t>
            </w:r>
            <w:r w:rsidRPr="008B436A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&lt;/dependency&gt;</w:t>
            </w:r>
          </w:p>
          <w:p w14:paraId="43B42F46" w14:textId="77777777" w:rsidR="00FC4F6E" w:rsidRPr="00CA7DA4" w:rsidRDefault="00FC4F6E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  </w:t>
            </w:r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&lt;dependency&gt;</w:t>
            </w:r>
          </w:p>
          <w:p w14:paraId="72866E50" w14:textId="77777777" w:rsidR="00FC4F6E" w:rsidRPr="00CA7DA4" w:rsidRDefault="00FC4F6E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      </w:t>
            </w:r>
            <w:proofErr w:type="gramStart"/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</w:t>
            </w:r>
            <w:proofErr w:type="spellStart"/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groupId</w:t>
            </w:r>
            <w:proofErr w:type="spellEnd"/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&gt;</w:t>
            </w:r>
            <w:proofErr w:type="spellStart"/>
            <w:r w:rsidRPr="00CA7DA4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org.springframework.boot</w:t>
            </w:r>
            <w:proofErr w:type="spellEnd"/>
            <w:proofErr w:type="gramEnd"/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&lt;/</w:t>
            </w:r>
            <w:proofErr w:type="spellStart"/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groupId</w:t>
            </w:r>
            <w:proofErr w:type="spellEnd"/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&gt;</w:t>
            </w:r>
          </w:p>
          <w:p w14:paraId="2A42E3C2" w14:textId="77777777" w:rsidR="00FC4F6E" w:rsidRPr="00CA7DA4" w:rsidRDefault="00FC4F6E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      </w:t>
            </w:r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</w:t>
            </w:r>
            <w:proofErr w:type="spellStart"/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artifactId</w:t>
            </w:r>
            <w:proofErr w:type="spellEnd"/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&gt;</w:t>
            </w:r>
            <w:r w:rsidRPr="00CA7DA4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spring-boot-starter-data-</w:t>
            </w:r>
            <w:proofErr w:type="spellStart"/>
            <w:r w:rsidRPr="00CA7DA4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jpa</w:t>
            </w:r>
            <w:proofErr w:type="spellEnd"/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&lt;/</w:t>
            </w:r>
            <w:proofErr w:type="spellStart"/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artifactId</w:t>
            </w:r>
            <w:proofErr w:type="spellEnd"/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&gt;</w:t>
            </w:r>
          </w:p>
          <w:p w14:paraId="1ACB21E6" w14:textId="4661AF95" w:rsidR="00FC4F6E" w:rsidRPr="008B436A" w:rsidRDefault="00FC4F6E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  </w:t>
            </w:r>
            <w:r w:rsidRPr="008B436A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&lt;/dependency&gt;</w:t>
            </w:r>
          </w:p>
          <w:p w14:paraId="1AED520B" w14:textId="77777777" w:rsidR="00FC4F6E" w:rsidRPr="00CA7DA4" w:rsidRDefault="00FC4F6E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8B436A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  </w:t>
            </w:r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&lt;dependency&gt;</w:t>
            </w:r>
          </w:p>
          <w:p w14:paraId="1D712679" w14:textId="77777777" w:rsidR="00FC4F6E" w:rsidRPr="00CA7DA4" w:rsidRDefault="00FC4F6E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      </w:t>
            </w:r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</w:t>
            </w:r>
            <w:proofErr w:type="spellStart"/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groupId</w:t>
            </w:r>
            <w:proofErr w:type="spellEnd"/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&gt;</w:t>
            </w:r>
            <w:proofErr w:type="spellStart"/>
            <w:r w:rsidRPr="00CA7DA4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org.projectlombok</w:t>
            </w:r>
            <w:proofErr w:type="spellEnd"/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&lt;/</w:t>
            </w:r>
            <w:proofErr w:type="spellStart"/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groupId</w:t>
            </w:r>
            <w:proofErr w:type="spellEnd"/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&gt;</w:t>
            </w:r>
          </w:p>
          <w:p w14:paraId="18DDA575" w14:textId="77777777" w:rsidR="00FC4F6E" w:rsidRPr="00CA7DA4" w:rsidRDefault="00FC4F6E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      </w:t>
            </w:r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</w:t>
            </w:r>
            <w:proofErr w:type="spellStart"/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artifactId</w:t>
            </w:r>
            <w:proofErr w:type="spellEnd"/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&gt;</w:t>
            </w:r>
            <w:proofErr w:type="spellStart"/>
            <w:r w:rsidRPr="00CA7DA4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lombok</w:t>
            </w:r>
            <w:proofErr w:type="spellEnd"/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&lt;/</w:t>
            </w:r>
            <w:proofErr w:type="spellStart"/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artifactId</w:t>
            </w:r>
            <w:proofErr w:type="spellEnd"/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&gt;</w:t>
            </w:r>
          </w:p>
          <w:p w14:paraId="0A214782" w14:textId="77777777" w:rsidR="00FC4F6E" w:rsidRPr="00CA7DA4" w:rsidRDefault="00FC4F6E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      </w:t>
            </w:r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&lt;scope&gt;</w:t>
            </w:r>
            <w:r w:rsidRPr="00CA7DA4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provided</w:t>
            </w:r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&lt;/scope&gt;</w:t>
            </w:r>
          </w:p>
          <w:p w14:paraId="39C0FD13" w14:textId="77777777" w:rsidR="00FC4F6E" w:rsidRPr="008B436A" w:rsidRDefault="00FC4F6E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  </w:t>
            </w:r>
            <w:r w:rsidRPr="008B436A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&lt;/dependency&gt;</w:t>
            </w:r>
          </w:p>
          <w:p w14:paraId="5A5F1C48" w14:textId="77777777" w:rsidR="00FC4F6E" w:rsidRPr="00CA7DA4" w:rsidRDefault="00FC4F6E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8B436A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  </w:t>
            </w:r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&lt;dependency&gt;</w:t>
            </w:r>
          </w:p>
          <w:p w14:paraId="0DCCD53E" w14:textId="77777777" w:rsidR="00FC4F6E" w:rsidRPr="00CA7DA4" w:rsidRDefault="00FC4F6E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      </w:t>
            </w:r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</w:t>
            </w:r>
            <w:proofErr w:type="spellStart"/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groupId</w:t>
            </w:r>
            <w:proofErr w:type="spellEnd"/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&gt;</w:t>
            </w:r>
            <w:proofErr w:type="spellStart"/>
            <w:r w:rsidRPr="00CA7DA4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org.mapstruct</w:t>
            </w:r>
            <w:proofErr w:type="spellEnd"/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&lt;/</w:t>
            </w:r>
            <w:proofErr w:type="spellStart"/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groupId</w:t>
            </w:r>
            <w:proofErr w:type="spellEnd"/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&gt;</w:t>
            </w:r>
          </w:p>
          <w:p w14:paraId="061D7242" w14:textId="77777777" w:rsidR="00FC4F6E" w:rsidRPr="00CA7DA4" w:rsidRDefault="00FC4F6E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      </w:t>
            </w:r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</w:t>
            </w:r>
            <w:proofErr w:type="spellStart"/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artifactId</w:t>
            </w:r>
            <w:proofErr w:type="spellEnd"/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&gt;</w:t>
            </w:r>
            <w:proofErr w:type="spellStart"/>
            <w:r w:rsidRPr="00CA7DA4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mapstruct</w:t>
            </w:r>
            <w:proofErr w:type="spellEnd"/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&lt;/</w:t>
            </w:r>
            <w:proofErr w:type="spellStart"/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artifactId</w:t>
            </w:r>
            <w:proofErr w:type="spellEnd"/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&gt;</w:t>
            </w:r>
          </w:p>
          <w:p w14:paraId="32B51370" w14:textId="77777777" w:rsidR="00FC4F6E" w:rsidRPr="00CA7DA4" w:rsidRDefault="00FC4F6E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      </w:t>
            </w:r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&lt;version&gt;</w:t>
            </w:r>
            <w:r w:rsidRPr="00CA7DA4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${</w:t>
            </w:r>
            <w:proofErr w:type="spellStart"/>
            <w:proofErr w:type="gramStart"/>
            <w:r w:rsidRPr="00CA7DA4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mapstruct.version</w:t>
            </w:r>
            <w:proofErr w:type="spellEnd"/>
            <w:proofErr w:type="gramEnd"/>
            <w:r w:rsidRPr="00CA7DA4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}</w:t>
            </w:r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&lt;/version&gt;</w:t>
            </w:r>
          </w:p>
          <w:p w14:paraId="03949AB7" w14:textId="1FE06F0A" w:rsidR="00FC4F6E" w:rsidRPr="008B436A" w:rsidRDefault="00FC4F6E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  </w:t>
            </w:r>
            <w:r w:rsidRPr="008B436A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&lt;/</w:t>
            </w:r>
            <w:r w:rsidRPr="00E44A97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dependency</w:t>
            </w:r>
            <w:r w:rsidRPr="008B436A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&gt;</w:t>
            </w:r>
          </w:p>
          <w:p w14:paraId="72D24E0E" w14:textId="77777777" w:rsidR="00FC4F6E" w:rsidRPr="00CA7DA4" w:rsidRDefault="00FC4F6E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8B436A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  </w:t>
            </w:r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&lt;dependency&gt;</w:t>
            </w:r>
          </w:p>
          <w:p w14:paraId="090973CA" w14:textId="77777777" w:rsidR="00FC4F6E" w:rsidRPr="00CA7DA4" w:rsidRDefault="00FC4F6E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      </w:t>
            </w:r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</w:t>
            </w:r>
            <w:proofErr w:type="spellStart"/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groupId</w:t>
            </w:r>
            <w:proofErr w:type="spellEnd"/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&gt;</w:t>
            </w:r>
            <w:proofErr w:type="spellStart"/>
            <w:r w:rsidRPr="00CA7DA4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org.springdoc</w:t>
            </w:r>
            <w:proofErr w:type="spellEnd"/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&lt;/</w:t>
            </w:r>
            <w:proofErr w:type="spellStart"/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groupId</w:t>
            </w:r>
            <w:proofErr w:type="spellEnd"/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&gt;</w:t>
            </w:r>
          </w:p>
          <w:p w14:paraId="4AABB3DF" w14:textId="77777777" w:rsidR="00FC4F6E" w:rsidRPr="00CA7DA4" w:rsidRDefault="00FC4F6E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      </w:t>
            </w:r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</w:t>
            </w:r>
            <w:proofErr w:type="spellStart"/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artifactId</w:t>
            </w:r>
            <w:proofErr w:type="spellEnd"/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&gt;</w:t>
            </w:r>
            <w:proofErr w:type="spellStart"/>
            <w:r w:rsidRPr="00CA7DA4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springdoc</w:t>
            </w:r>
            <w:proofErr w:type="spellEnd"/>
            <w:r w:rsidRPr="00CA7DA4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-</w:t>
            </w:r>
            <w:proofErr w:type="spellStart"/>
            <w:r w:rsidRPr="00CA7DA4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openapi</w:t>
            </w:r>
            <w:proofErr w:type="spellEnd"/>
            <w:r w:rsidRPr="00CA7DA4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-starter-</w:t>
            </w:r>
            <w:proofErr w:type="spellStart"/>
            <w:r w:rsidRPr="00CA7DA4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webmvc</w:t>
            </w:r>
            <w:proofErr w:type="spellEnd"/>
            <w:r w:rsidRPr="00CA7DA4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-</w:t>
            </w:r>
            <w:proofErr w:type="spellStart"/>
            <w:r w:rsidRPr="00CA7DA4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ui</w:t>
            </w:r>
            <w:proofErr w:type="spellEnd"/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&lt;/</w:t>
            </w:r>
            <w:proofErr w:type="spellStart"/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artifactId</w:t>
            </w:r>
            <w:proofErr w:type="spellEnd"/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&gt;</w:t>
            </w:r>
          </w:p>
          <w:p w14:paraId="38204149" w14:textId="77777777" w:rsidR="00FC4F6E" w:rsidRPr="00CA7DA4" w:rsidRDefault="00FC4F6E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      </w:t>
            </w:r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&lt;version&gt;</w:t>
            </w:r>
            <w:r w:rsidRPr="00CA7DA4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${</w:t>
            </w:r>
            <w:proofErr w:type="spellStart"/>
            <w:proofErr w:type="gramStart"/>
            <w:r w:rsidRPr="00CA7DA4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springdoc.version</w:t>
            </w:r>
            <w:proofErr w:type="spellEnd"/>
            <w:proofErr w:type="gramEnd"/>
            <w:r w:rsidRPr="00CA7DA4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}</w:t>
            </w:r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&lt;/version&gt;</w:t>
            </w:r>
          </w:p>
          <w:p w14:paraId="48756E1A" w14:textId="77777777" w:rsidR="00FC4F6E" w:rsidRPr="00CA7DA4" w:rsidRDefault="00FC4F6E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      </w:t>
            </w:r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&lt;scope&gt;</w:t>
            </w:r>
            <w:r w:rsidRPr="00CA7DA4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compile</w:t>
            </w:r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&lt;/scope&gt;</w:t>
            </w:r>
          </w:p>
          <w:p w14:paraId="15B6DA45" w14:textId="14ED123C" w:rsidR="00FC4F6E" w:rsidRPr="00CA7DA4" w:rsidRDefault="00FC4F6E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  </w:t>
            </w:r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&lt;/dependency&gt;</w:t>
            </w:r>
          </w:p>
          <w:p w14:paraId="32BB2F3D" w14:textId="77777777" w:rsidR="00FC4F6E" w:rsidRPr="00CA7DA4" w:rsidRDefault="00FC4F6E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  </w:t>
            </w:r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&lt;dependency&gt;</w:t>
            </w:r>
          </w:p>
          <w:p w14:paraId="52100F20" w14:textId="77777777" w:rsidR="00FC4F6E" w:rsidRPr="00CA7DA4" w:rsidRDefault="00FC4F6E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      </w:t>
            </w:r>
            <w:proofErr w:type="gramStart"/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</w:t>
            </w:r>
            <w:proofErr w:type="spellStart"/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groupId</w:t>
            </w:r>
            <w:proofErr w:type="spellEnd"/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&gt;</w:t>
            </w:r>
            <w:proofErr w:type="spellStart"/>
            <w:r w:rsidRPr="00CA7DA4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org.springframework.boot</w:t>
            </w:r>
            <w:proofErr w:type="spellEnd"/>
            <w:proofErr w:type="gramEnd"/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&lt;/</w:t>
            </w:r>
            <w:proofErr w:type="spellStart"/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groupId</w:t>
            </w:r>
            <w:proofErr w:type="spellEnd"/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&gt;</w:t>
            </w:r>
          </w:p>
          <w:p w14:paraId="4D2121E8" w14:textId="77777777" w:rsidR="00FC4F6E" w:rsidRPr="00CA7DA4" w:rsidRDefault="00FC4F6E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      </w:t>
            </w:r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</w:t>
            </w:r>
            <w:proofErr w:type="spellStart"/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artifactId</w:t>
            </w:r>
            <w:proofErr w:type="spellEnd"/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&gt;</w:t>
            </w:r>
            <w:r w:rsidRPr="00CA7DA4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spring-boot-starter-test</w:t>
            </w:r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&lt;/</w:t>
            </w:r>
            <w:proofErr w:type="spellStart"/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artifactId</w:t>
            </w:r>
            <w:proofErr w:type="spellEnd"/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&gt;</w:t>
            </w:r>
          </w:p>
          <w:p w14:paraId="0B1E8E9C" w14:textId="77777777" w:rsidR="00FC4F6E" w:rsidRPr="00CA7DA4" w:rsidRDefault="00FC4F6E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      </w:t>
            </w:r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&lt;scope&gt;</w:t>
            </w:r>
            <w:r w:rsidRPr="00CA7DA4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test</w:t>
            </w:r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&lt;/scope&gt;</w:t>
            </w:r>
          </w:p>
          <w:p w14:paraId="1094277A" w14:textId="0E74D733" w:rsidR="00FC4F6E" w:rsidRPr="00CA7DA4" w:rsidRDefault="00FC4F6E" w:rsidP="00753E50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  </w:t>
            </w:r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&lt;/dependency&gt;</w:t>
            </w:r>
          </w:p>
          <w:p w14:paraId="1EBB2959" w14:textId="77777777" w:rsidR="00FC4F6E" w:rsidRPr="00CA7DA4" w:rsidRDefault="00FC4F6E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  </w:t>
            </w:r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&lt;dependency&gt;</w:t>
            </w:r>
          </w:p>
          <w:p w14:paraId="0D2DED63" w14:textId="77777777" w:rsidR="00FC4F6E" w:rsidRPr="00CA7DA4" w:rsidRDefault="00FC4F6E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      </w:t>
            </w:r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</w:t>
            </w:r>
            <w:proofErr w:type="spellStart"/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groupId</w:t>
            </w:r>
            <w:proofErr w:type="spellEnd"/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&gt;</w:t>
            </w:r>
            <w:r w:rsidRPr="00CA7DA4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com.h2database</w:t>
            </w:r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&lt;/</w:t>
            </w:r>
            <w:proofErr w:type="spellStart"/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groupId</w:t>
            </w:r>
            <w:proofErr w:type="spellEnd"/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&gt;</w:t>
            </w:r>
          </w:p>
          <w:p w14:paraId="35F8AF54" w14:textId="77777777" w:rsidR="00FC4F6E" w:rsidRPr="00CA7DA4" w:rsidRDefault="00FC4F6E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      </w:t>
            </w:r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</w:t>
            </w:r>
            <w:proofErr w:type="spellStart"/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artifactId</w:t>
            </w:r>
            <w:proofErr w:type="spellEnd"/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&gt;</w:t>
            </w:r>
            <w:r w:rsidRPr="00CA7DA4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h2</w:t>
            </w:r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&lt;/</w:t>
            </w:r>
            <w:proofErr w:type="spellStart"/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artifactId</w:t>
            </w:r>
            <w:proofErr w:type="spellEnd"/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&gt;</w:t>
            </w:r>
          </w:p>
          <w:p w14:paraId="206B047B" w14:textId="77777777" w:rsidR="00FC4F6E" w:rsidRPr="00CA7DA4" w:rsidRDefault="00FC4F6E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      </w:t>
            </w:r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&lt;scope&gt;</w:t>
            </w:r>
            <w:r w:rsidRPr="00CA7DA4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runtime</w:t>
            </w:r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&lt;/scope&gt;</w:t>
            </w:r>
          </w:p>
          <w:p w14:paraId="4497A9CA" w14:textId="77777777" w:rsidR="00FC4F6E" w:rsidRPr="00CA7DA4" w:rsidRDefault="00FC4F6E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  </w:t>
            </w:r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&lt;/dependency&gt;</w:t>
            </w:r>
          </w:p>
          <w:p w14:paraId="4C5D176B" w14:textId="59FAFB2B" w:rsidR="00FC4F6E" w:rsidRPr="00CA7DA4" w:rsidRDefault="00FC4F6E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</w:t>
            </w:r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&lt;/dependencies&gt;</w:t>
            </w:r>
          </w:p>
          <w:p w14:paraId="17BCCFDA" w14:textId="77777777" w:rsidR="00FC4F6E" w:rsidRPr="008B436A" w:rsidRDefault="00FC4F6E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8B436A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</w:t>
            </w:r>
            <w:r w:rsidRPr="008B436A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&lt;profiles&gt;</w:t>
            </w:r>
          </w:p>
          <w:p w14:paraId="2F2BAAB8" w14:textId="77777777" w:rsidR="00FC4F6E" w:rsidRPr="00CA7DA4" w:rsidRDefault="00FC4F6E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8B436A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  </w:t>
            </w:r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&lt;profile&gt;</w:t>
            </w:r>
          </w:p>
          <w:p w14:paraId="39411F9F" w14:textId="77777777" w:rsidR="00FC4F6E" w:rsidRPr="00CA7DA4" w:rsidRDefault="00FC4F6E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      </w:t>
            </w:r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&lt;id&gt;</w:t>
            </w:r>
            <w:r w:rsidRPr="00CA7DA4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dev</w:t>
            </w:r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&lt;/id&gt;</w:t>
            </w:r>
          </w:p>
          <w:p w14:paraId="1266FB3E" w14:textId="77777777" w:rsidR="00FC4F6E" w:rsidRPr="00CA7DA4" w:rsidRDefault="00FC4F6E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      </w:t>
            </w:r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&lt;activation&gt;</w:t>
            </w:r>
          </w:p>
          <w:p w14:paraId="13C14342" w14:textId="77777777" w:rsidR="00FC4F6E" w:rsidRPr="00CA7DA4" w:rsidRDefault="00FC4F6E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          </w:t>
            </w:r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</w:t>
            </w:r>
            <w:proofErr w:type="spellStart"/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activeByDefault</w:t>
            </w:r>
            <w:proofErr w:type="spellEnd"/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&gt;</w:t>
            </w:r>
            <w:r w:rsidRPr="00CA7DA4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true</w:t>
            </w:r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&lt;/</w:t>
            </w:r>
            <w:proofErr w:type="spellStart"/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activeByDefault</w:t>
            </w:r>
            <w:proofErr w:type="spellEnd"/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&gt;</w:t>
            </w:r>
          </w:p>
          <w:p w14:paraId="783DE442" w14:textId="77777777" w:rsidR="00FC4F6E" w:rsidRPr="00CA7DA4" w:rsidRDefault="00FC4F6E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      </w:t>
            </w:r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&lt;/activation&gt;</w:t>
            </w:r>
          </w:p>
          <w:p w14:paraId="796ABB66" w14:textId="77777777" w:rsidR="00FC4F6E" w:rsidRPr="00CA7DA4" w:rsidRDefault="00FC4F6E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      </w:t>
            </w:r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&lt;dependencies&gt;</w:t>
            </w:r>
          </w:p>
          <w:p w14:paraId="0EA428FA" w14:textId="77777777" w:rsidR="00FC4F6E" w:rsidRPr="00CA7DA4" w:rsidRDefault="00FC4F6E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          </w:t>
            </w:r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&lt;dependency&gt;</w:t>
            </w:r>
          </w:p>
          <w:p w14:paraId="4AC4A81B" w14:textId="77777777" w:rsidR="00FC4F6E" w:rsidRPr="00CA7DA4" w:rsidRDefault="00FC4F6E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              </w:t>
            </w:r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</w:t>
            </w:r>
            <w:proofErr w:type="spellStart"/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groupId</w:t>
            </w:r>
            <w:proofErr w:type="spellEnd"/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&gt;</w:t>
            </w:r>
            <w:proofErr w:type="spellStart"/>
            <w:r w:rsidRPr="00CA7DA4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org.postgresql</w:t>
            </w:r>
            <w:proofErr w:type="spellEnd"/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&lt;/</w:t>
            </w:r>
            <w:proofErr w:type="spellStart"/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groupId</w:t>
            </w:r>
            <w:proofErr w:type="spellEnd"/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&gt;</w:t>
            </w:r>
          </w:p>
          <w:p w14:paraId="7571F0DE" w14:textId="77777777" w:rsidR="00FC4F6E" w:rsidRPr="00CA7DA4" w:rsidRDefault="00FC4F6E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              </w:t>
            </w:r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</w:t>
            </w:r>
            <w:proofErr w:type="spellStart"/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artifactId</w:t>
            </w:r>
            <w:proofErr w:type="spellEnd"/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&gt;</w:t>
            </w:r>
            <w:proofErr w:type="spellStart"/>
            <w:r w:rsidRPr="00CA7DA4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postgresql</w:t>
            </w:r>
            <w:proofErr w:type="spellEnd"/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&lt;/</w:t>
            </w:r>
            <w:proofErr w:type="spellStart"/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artifactId</w:t>
            </w:r>
            <w:proofErr w:type="spellEnd"/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&gt;</w:t>
            </w:r>
          </w:p>
          <w:p w14:paraId="2F32656B" w14:textId="77777777" w:rsidR="00FC4F6E" w:rsidRPr="00CA7DA4" w:rsidRDefault="00FC4F6E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              </w:t>
            </w:r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&lt;scope&gt;</w:t>
            </w:r>
            <w:r w:rsidRPr="00CA7DA4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runtime</w:t>
            </w:r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&lt;/scope&gt;</w:t>
            </w:r>
          </w:p>
          <w:p w14:paraId="3B697B95" w14:textId="77777777" w:rsidR="00FC4F6E" w:rsidRPr="00CA7DA4" w:rsidRDefault="00FC4F6E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          </w:t>
            </w:r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&lt;/dependency&gt;</w:t>
            </w:r>
          </w:p>
          <w:p w14:paraId="58B6E86E" w14:textId="77777777" w:rsidR="00FC4F6E" w:rsidRPr="00CA7DA4" w:rsidRDefault="00FC4F6E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      </w:t>
            </w:r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&lt;/dependencies&gt;</w:t>
            </w:r>
          </w:p>
          <w:p w14:paraId="1BA86CDE" w14:textId="0C828D1F" w:rsidR="00FC4F6E" w:rsidRPr="00CA7DA4" w:rsidRDefault="00FC4F6E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  </w:t>
            </w:r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&lt;/profile&gt;</w:t>
            </w:r>
          </w:p>
          <w:p w14:paraId="71ACF45D" w14:textId="77777777" w:rsidR="00FC4F6E" w:rsidRPr="0008036A" w:rsidRDefault="00FC4F6E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 </w:t>
            </w:r>
            <w:r w:rsidRPr="0008036A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 </w:t>
            </w:r>
            <w:r w:rsidRPr="00CA7DA4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 </w:t>
            </w:r>
            <w:r w:rsidRPr="0008036A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 </w:t>
            </w:r>
            <w:r w:rsidRPr="00CA7DA4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 </w:t>
            </w:r>
            <w:r w:rsidRPr="0008036A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 </w:t>
            </w:r>
            <w:r w:rsidRPr="00CA7DA4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 </w:t>
            </w:r>
            <w:r w:rsidRPr="0008036A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 </w:t>
            </w:r>
            <w:r w:rsidRPr="0008036A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</w:t>
            </w:r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profile</w:t>
            </w:r>
            <w:r w:rsidRPr="0008036A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&gt;</w:t>
            </w:r>
          </w:p>
          <w:p w14:paraId="13277711" w14:textId="77777777" w:rsidR="00FC4F6E" w:rsidRPr="00CA7DA4" w:rsidRDefault="00FC4F6E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 </w:t>
            </w:r>
            <w:r w:rsidRPr="0008036A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 </w:t>
            </w:r>
            <w:r w:rsidRPr="00CA7DA4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 </w:t>
            </w:r>
            <w:r w:rsidRPr="0008036A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 </w:t>
            </w:r>
            <w:r w:rsidRPr="00CA7DA4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 </w:t>
            </w:r>
            <w:r w:rsidRPr="0008036A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 </w:t>
            </w:r>
            <w:r w:rsidRPr="00CA7DA4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 </w:t>
            </w:r>
            <w:r w:rsidRPr="0008036A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 </w:t>
            </w:r>
            <w:r w:rsidRPr="00CA7DA4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 </w:t>
            </w:r>
            <w:r w:rsidRPr="0008036A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 </w:t>
            </w:r>
            <w:r w:rsidRPr="00CA7DA4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 </w:t>
            </w:r>
            <w:r w:rsidRPr="0008036A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 </w:t>
            </w:r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&lt;id&gt;</w:t>
            </w:r>
            <w:r w:rsidRPr="00CA7DA4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prod</w:t>
            </w:r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&lt;/id&gt;</w:t>
            </w:r>
          </w:p>
          <w:p w14:paraId="6C0F9493" w14:textId="77777777" w:rsidR="00FC4F6E" w:rsidRPr="00CA7DA4" w:rsidRDefault="00FC4F6E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      </w:t>
            </w:r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&lt;dependencies&gt;</w:t>
            </w:r>
          </w:p>
          <w:p w14:paraId="2CC3BD98" w14:textId="77777777" w:rsidR="00FC4F6E" w:rsidRPr="00CA7DA4" w:rsidRDefault="00FC4F6E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          </w:t>
            </w:r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&lt;dependency&gt;</w:t>
            </w:r>
          </w:p>
          <w:p w14:paraId="6C4D4329" w14:textId="77777777" w:rsidR="00FC4F6E" w:rsidRPr="00CA7DA4" w:rsidRDefault="00FC4F6E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              </w:t>
            </w:r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</w:t>
            </w:r>
            <w:proofErr w:type="spellStart"/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groupId</w:t>
            </w:r>
            <w:proofErr w:type="spellEnd"/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&gt;</w:t>
            </w:r>
            <w:proofErr w:type="spellStart"/>
            <w:r w:rsidRPr="00CA7DA4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org.postgresql</w:t>
            </w:r>
            <w:proofErr w:type="spellEnd"/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&lt;/</w:t>
            </w:r>
            <w:proofErr w:type="spellStart"/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groupId</w:t>
            </w:r>
            <w:proofErr w:type="spellEnd"/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&gt;</w:t>
            </w:r>
          </w:p>
          <w:p w14:paraId="6B167F04" w14:textId="77777777" w:rsidR="00FC4F6E" w:rsidRPr="00CA7DA4" w:rsidRDefault="00FC4F6E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              </w:t>
            </w:r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</w:t>
            </w:r>
            <w:proofErr w:type="spellStart"/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artifactId</w:t>
            </w:r>
            <w:proofErr w:type="spellEnd"/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&gt;</w:t>
            </w:r>
            <w:proofErr w:type="spellStart"/>
            <w:r w:rsidRPr="00CA7DA4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postgresql</w:t>
            </w:r>
            <w:proofErr w:type="spellEnd"/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&lt;/</w:t>
            </w:r>
            <w:proofErr w:type="spellStart"/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artifactId</w:t>
            </w:r>
            <w:proofErr w:type="spellEnd"/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&gt;</w:t>
            </w:r>
          </w:p>
          <w:p w14:paraId="5913B7DC" w14:textId="77777777" w:rsidR="00FC4F6E" w:rsidRPr="00CA7DA4" w:rsidRDefault="00FC4F6E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              </w:t>
            </w:r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&lt;scope&gt;</w:t>
            </w:r>
            <w:r w:rsidRPr="00CA7DA4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runtime</w:t>
            </w:r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&lt;/scope&gt;</w:t>
            </w:r>
          </w:p>
          <w:p w14:paraId="6481530E" w14:textId="77777777" w:rsidR="00FC4F6E" w:rsidRPr="00CA7DA4" w:rsidRDefault="00FC4F6E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          </w:t>
            </w:r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&lt;/dependency&gt;</w:t>
            </w:r>
          </w:p>
          <w:p w14:paraId="505C1BA6" w14:textId="77777777" w:rsidR="00FC4F6E" w:rsidRPr="00CA7DA4" w:rsidRDefault="00FC4F6E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      </w:t>
            </w:r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&lt;/dependencies&gt;</w:t>
            </w:r>
          </w:p>
          <w:p w14:paraId="789D87CB" w14:textId="77777777" w:rsidR="00FC4F6E" w:rsidRPr="00CA7DA4" w:rsidRDefault="00FC4F6E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  </w:t>
            </w:r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&lt;/profile&gt;</w:t>
            </w:r>
          </w:p>
          <w:p w14:paraId="226D19E5" w14:textId="6A23C750" w:rsidR="00FC4F6E" w:rsidRPr="00CA7DA4" w:rsidRDefault="00FC4F6E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</w:t>
            </w:r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&lt;/profiles&gt;</w:t>
            </w:r>
          </w:p>
          <w:p w14:paraId="4E872DAC" w14:textId="77777777" w:rsidR="00FC4F6E" w:rsidRPr="00CA7DA4" w:rsidRDefault="00FC4F6E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</w:t>
            </w:r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&lt;build&gt;</w:t>
            </w:r>
          </w:p>
          <w:p w14:paraId="32F00444" w14:textId="77777777" w:rsidR="00FC4F6E" w:rsidRPr="00CA7DA4" w:rsidRDefault="00FC4F6E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  </w:t>
            </w:r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&lt;plugins&gt;</w:t>
            </w:r>
          </w:p>
          <w:p w14:paraId="3CE063F1" w14:textId="77777777" w:rsidR="00FC4F6E" w:rsidRPr="00CA7DA4" w:rsidRDefault="00FC4F6E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      </w:t>
            </w:r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&lt;plugin&gt;</w:t>
            </w:r>
          </w:p>
          <w:p w14:paraId="0766FA15" w14:textId="77777777" w:rsidR="00FC4F6E" w:rsidRPr="00CA7DA4" w:rsidRDefault="00FC4F6E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          </w:t>
            </w:r>
            <w:proofErr w:type="gramStart"/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</w:t>
            </w:r>
            <w:proofErr w:type="spellStart"/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groupId</w:t>
            </w:r>
            <w:proofErr w:type="spellEnd"/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&gt;</w:t>
            </w:r>
            <w:proofErr w:type="spellStart"/>
            <w:r w:rsidRPr="00CA7DA4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org.apache.maven</w:t>
            </w:r>
            <w:proofErr w:type="gramEnd"/>
            <w:r w:rsidRPr="00CA7DA4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.plugins</w:t>
            </w:r>
            <w:proofErr w:type="spellEnd"/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&lt;/</w:t>
            </w:r>
            <w:proofErr w:type="spellStart"/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groupId</w:t>
            </w:r>
            <w:proofErr w:type="spellEnd"/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&gt;</w:t>
            </w:r>
          </w:p>
          <w:p w14:paraId="1494AFD4" w14:textId="77777777" w:rsidR="00FC4F6E" w:rsidRPr="00CA7DA4" w:rsidRDefault="00FC4F6E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          </w:t>
            </w:r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</w:t>
            </w:r>
            <w:proofErr w:type="spellStart"/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artifactId</w:t>
            </w:r>
            <w:proofErr w:type="spellEnd"/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&gt;</w:t>
            </w:r>
            <w:r w:rsidRPr="00CA7DA4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maven-compiler-plugin</w:t>
            </w:r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&lt;/</w:t>
            </w:r>
            <w:proofErr w:type="spellStart"/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artifactId</w:t>
            </w:r>
            <w:proofErr w:type="spellEnd"/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&gt;</w:t>
            </w:r>
          </w:p>
          <w:p w14:paraId="272A1456" w14:textId="77777777" w:rsidR="00FC4F6E" w:rsidRPr="00CA7DA4" w:rsidRDefault="00FC4F6E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          </w:t>
            </w:r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&lt;version&gt;</w:t>
            </w:r>
            <w:r w:rsidRPr="00CA7DA4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${maven-compiler-</w:t>
            </w:r>
            <w:proofErr w:type="spellStart"/>
            <w:proofErr w:type="gramStart"/>
            <w:r w:rsidRPr="00CA7DA4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plugin.version</w:t>
            </w:r>
            <w:proofErr w:type="spellEnd"/>
            <w:proofErr w:type="gramEnd"/>
            <w:r w:rsidRPr="00CA7DA4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}</w:t>
            </w:r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&lt;/version&gt;</w:t>
            </w:r>
          </w:p>
          <w:p w14:paraId="145AE330" w14:textId="77777777" w:rsidR="00FC4F6E" w:rsidRPr="00CA7DA4" w:rsidRDefault="00FC4F6E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          </w:t>
            </w:r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&lt;configuration&gt;</w:t>
            </w:r>
          </w:p>
          <w:p w14:paraId="7DCA67E6" w14:textId="77777777" w:rsidR="00FC4F6E" w:rsidRPr="00CA7DA4" w:rsidRDefault="00FC4F6E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              </w:t>
            </w:r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</w:t>
            </w:r>
            <w:proofErr w:type="spellStart"/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annotationProcessorPaths</w:t>
            </w:r>
            <w:proofErr w:type="spellEnd"/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&gt;</w:t>
            </w:r>
          </w:p>
          <w:p w14:paraId="112AA842" w14:textId="77777777" w:rsidR="00FC4F6E" w:rsidRPr="00CA7DA4" w:rsidRDefault="00FC4F6E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                  </w:t>
            </w:r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&lt;path&gt;</w:t>
            </w:r>
          </w:p>
          <w:p w14:paraId="2C85B75B" w14:textId="77777777" w:rsidR="00FC4F6E" w:rsidRPr="00CA7DA4" w:rsidRDefault="00FC4F6E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                      </w:t>
            </w:r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</w:t>
            </w:r>
            <w:proofErr w:type="spellStart"/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groupId</w:t>
            </w:r>
            <w:proofErr w:type="spellEnd"/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&gt;</w:t>
            </w:r>
            <w:proofErr w:type="spellStart"/>
            <w:r w:rsidRPr="00CA7DA4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org.projectlombok</w:t>
            </w:r>
            <w:proofErr w:type="spellEnd"/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&lt;/</w:t>
            </w:r>
            <w:proofErr w:type="spellStart"/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groupId</w:t>
            </w:r>
            <w:proofErr w:type="spellEnd"/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&gt;</w:t>
            </w:r>
          </w:p>
          <w:p w14:paraId="20D7ED8F" w14:textId="77777777" w:rsidR="00FC4F6E" w:rsidRPr="00CA7DA4" w:rsidRDefault="00FC4F6E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                      </w:t>
            </w:r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</w:t>
            </w:r>
            <w:proofErr w:type="spellStart"/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artifactId</w:t>
            </w:r>
            <w:proofErr w:type="spellEnd"/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&gt;</w:t>
            </w:r>
            <w:proofErr w:type="spellStart"/>
            <w:r w:rsidRPr="00CA7DA4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lombok</w:t>
            </w:r>
            <w:proofErr w:type="spellEnd"/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&lt;/</w:t>
            </w:r>
            <w:proofErr w:type="spellStart"/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artifactId</w:t>
            </w:r>
            <w:proofErr w:type="spellEnd"/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&gt;</w:t>
            </w:r>
          </w:p>
          <w:p w14:paraId="16C15614" w14:textId="77777777" w:rsidR="00FC4F6E" w:rsidRPr="00CA7DA4" w:rsidRDefault="00FC4F6E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                  </w:t>
            </w:r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&lt;/path&gt;</w:t>
            </w:r>
          </w:p>
          <w:p w14:paraId="120FE98D" w14:textId="77777777" w:rsidR="00FC4F6E" w:rsidRPr="00CA7DA4" w:rsidRDefault="00FC4F6E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                  </w:t>
            </w:r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&lt;path&gt;</w:t>
            </w:r>
          </w:p>
          <w:p w14:paraId="077F871D" w14:textId="77777777" w:rsidR="00FC4F6E" w:rsidRPr="00CA7DA4" w:rsidRDefault="00FC4F6E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                      </w:t>
            </w:r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</w:t>
            </w:r>
            <w:proofErr w:type="spellStart"/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groupId</w:t>
            </w:r>
            <w:proofErr w:type="spellEnd"/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&gt;</w:t>
            </w:r>
            <w:proofErr w:type="spellStart"/>
            <w:r w:rsidRPr="00CA7DA4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org.projectlombok</w:t>
            </w:r>
            <w:proofErr w:type="spellEnd"/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&lt;/</w:t>
            </w:r>
            <w:proofErr w:type="spellStart"/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groupId</w:t>
            </w:r>
            <w:proofErr w:type="spellEnd"/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&gt;</w:t>
            </w:r>
          </w:p>
          <w:p w14:paraId="426F228D" w14:textId="77777777" w:rsidR="00FC4F6E" w:rsidRPr="00CA7DA4" w:rsidRDefault="00FC4F6E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                      </w:t>
            </w:r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</w:t>
            </w:r>
            <w:proofErr w:type="spellStart"/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artifactId</w:t>
            </w:r>
            <w:proofErr w:type="spellEnd"/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&gt;</w:t>
            </w:r>
            <w:proofErr w:type="spellStart"/>
            <w:r w:rsidRPr="00CA7DA4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lombok</w:t>
            </w:r>
            <w:proofErr w:type="spellEnd"/>
            <w:r w:rsidRPr="00CA7DA4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-</w:t>
            </w:r>
            <w:proofErr w:type="spellStart"/>
            <w:r w:rsidRPr="00CA7DA4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mapstruct</w:t>
            </w:r>
            <w:proofErr w:type="spellEnd"/>
            <w:r w:rsidRPr="00CA7DA4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-binding</w:t>
            </w:r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&lt;/</w:t>
            </w:r>
            <w:proofErr w:type="spellStart"/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artifactId</w:t>
            </w:r>
            <w:proofErr w:type="spellEnd"/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&gt;</w:t>
            </w:r>
          </w:p>
          <w:p w14:paraId="3C8D4BD9" w14:textId="77777777" w:rsidR="00FC4F6E" w:rsidRPr="00CA7DA4" w:rsidRDefault="00FC4F6E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                      </w:t>
            </w:r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&lt;version&gt;</w:t>
            </w:r>
            <w:r w:rsidRPr="00CA7DA4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0.2.0</w:t>
            </w:r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&lt;/version&gt;</w:t>
            </w:r>
          </w:p>
          <w:p w14:paraId="13A38865" w14:textId="77777777" w:rsidR="00FC4F6E" w:rsidRPr="00CA7DA4" w:rsidRDefault="00FC4F6E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                  </w:t>
            </w:r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&lt;/path&gt;</w:t>
            </w:r>
          </w:p>
          <w:p w14:paraId="03B445E4" w14:textId="77777777" w:rsidR="00FC4F6E" w:rsidRPr="00CA7DA4" w:rsidRDefault="00FC4F6E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                  </w:t>
            </w:r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&lt;path&gt;</w:t>
            </w:r>
          </w:p>
          <w:p w14:paraId="35E9DBF9" w14:textId="77777777" w:rsidR="00FC4F6E" w:rsidRPr="00CA7DA4" w:rsidRDefault="00FC4F6E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                      </w:t>
            </w:r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</w:t>
            </w:r>
            <w:proofErr w:type="spellStart"/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groupId</w:t>
            </w:r>
            <w:proofErr w:type="spellEnd"/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&gt;</w:t>
            </w:r>
            <w:proofErr w:type="spellStart"/>
            <w:r w:rsidRPr="00CA7DA4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org.mapstruct</w:t>
            </w:r>
            <w:proofErr w:type="spellEnd"/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&lt;/</w:t>
            </w:r>
            <w:proofErr w:type="spellStart"/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groupId</w:t>
            </w:r>
            <w:proofErr w:type="spellEnd"/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&gt;</w:t>
            </w:r>
          </w:p>
          <w:p w14:paraId="67A8B65F" w14:textId="77777777" w:rsidR="00FC4F6E" w:rsidRPr="00CA7DA4" w:rsidRDefault="00FC4F6E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                      </w:t>
            </w:r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</w:t>
            </w:r>
            <w:proofErr w:type="spellStart"/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artifactId</w:t>
            </w:r>
            <w:proofErr w:type="spellEnd"/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&gt;</w:t>
            </w:r>
            <w:proofErr w:type="spellStart"/>
            <w:r w:rsidRPr="00CA7DA4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mapstruct</w:t>
            </w:r>
            <w:proofErr w:type="spellEnd"/>
            <w:r w:rsidRPr="00CA7DA4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-processor</w:t>
            </w:r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&lt;/</w:t>
            </w:r>
            <w:proofErr w:type="spellStart"/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artifactId</w:t>
            </w:r>
            <w:proofErr w:type="spellEnd"/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&gt;</w:t>
            </w:r>
          </w:p>
          <w:p w14:paraId="4E694F53" w14:textId="77777777" w:rsidR="00FC4F6E" w:rsidRPr="00CA7DA4" w:rsidRDefault="00FC4F6E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                      </w:t>
            </w:r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&lt;version&gt;</w:t>
            </w:r>
            <w:r w:rsidRPr="00CA7DA4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${</w:t>
            </w:r>
            <w:proofErr w:type="spellStart"/>
            <w:proofErr w:type="gramStart"/>
            <w:r w:rsidRPr="00CA7DA4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mapstruct.version</w:t>
            </w:r>
            <w:proofErr w:type="spellEnd"/>
            <w:proofErr w:type="gramEnd"/>
            <w:r w:rsidRPr="00CA7DA4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}</w:t>
            </w:r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&lt;/version&gt;</w:t>
            </w:r>
          </w:p>
          <w:p w14:paraId="391503D0" w14:textId="77777777" w:rsidR="00FC4F6E" w:rsidRPr="00CA7DA4" w:rsidRDefault="00FC4F6E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                  </w:t>
            </w:r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&lt;/path&gt;</w:t>
            </w:r>
          </w:p>
          <w:p w14:paraId="7640022C" w14:textId="77777777" w:rsidR="00FC4F6E" w:rsidRPr="00CA7DA4" w:rsidRDefault="00FC4F6E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              </w:t>
            </w:r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&lt;/</w:t>
            </w:r>
            <w:proofErr w:type="spellStart"/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annotationProcessorPaths</w:t>
            </w:r>
            <w:proofErr w:type="spellEnd"/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&gt;</w:t>
            </w:r>
          </w:p>
          <w:p w14:paraId="10A05A5B" w14:textId="77777777" w:rsidR="00FC4F6E" w:rsidRPr="00CA7DA4" w:rsidRDefault="00FC4F6E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          </w:t>
            </w:r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&lt;/configuration&gt;</w:t>
            </w:r>
          </w:p>
          <w:p w14:paraId="762D9AA4" w14:textId="2D63D65F" w:rsidR="00FC4F6E" w:rsidRPr="00CA7DA4" w:rsidRDefault="00FC4F6E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      </w:t>
            </w:r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&lt;/plugin&gt;</w:t>
            </w:r>
          </w:p>
          <w:p w14:paraId="4E927CCA" w14:textId="77777777" w:rsidR="00FC4F6E" w:rsidRPr="00CA7DA4" w:rsidRDefault="00FC4F6E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      </w:t>
            </w:r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&lt;plugin&gt;</w:t>
            </w:r>
          </w:p>
          <w:p w14:paraId="64CA2AEC" w14:textId="77777777" w:rsidR="00FC4F6E" w:rsidRPr="00CA7DA4" w:rsidRDefault="00FC4F6E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          </w:t>
            </w:r>
            <w:proofErr w:type="gramStart"/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</w:t>
            </w:r>
            <w:proofErr w:type="spellStart"/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groupId</w:t>
            </w:r>
            <w:proofErr w:type="spellEnd"/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&gt;</w:t>
            </w:r>
            <w:proofErr w:type="spellStart"/>
            <w:r w:rsidRPr="00CA7DA4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org.springframework.boot</w:t>
            </w:r>
            <w:proofErr w:type="spellEnd"/>
            <w:proofErr w:type="gramEnd"/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&lt;/</w:t>
            </w:r>
            <w:proofErr w:type="spellStart"/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groupId</w:t>
            </w:r>
            <w:proofErr w:type="spellEnd"/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&gt;</w:t>
            </w:r>
          </w:p>
          <w:p w14:paraId="3ADD7BE6" w14:textId="77777777" w:rsidR="00FC4F6E" w:rsidRPr="00CA7DA4" w:rsidRDefault="00FC4F6E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          </w:t>
            </w:r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</w:t>
            </w:r>
            <w:proofErr w:type="spellStart"/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artifactId</w:t>
            </w:r>
            <w:proofErr w:type="spellEnd"/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&gt;</w:t>
            </w:r>
            <w:r w:rsidRPr="00CA7DA4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spring-boot-maven-plugin</w:t>
            </w:r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&lt;/</w:t>
            </w:r>
            <w:proofErr w:type="spellStart"/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artifactId</w:t>
            </w:r>
            <w:proofErr w:type="spellEnd"/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&gt;</w:t>
            </w:r>
          </w:p>
          <w:p w14:paraId="5DE6EA10" w14:textId="77777777" w:rsidR="00FC4F6E" w:rsidRPr="00CA7DA4" w:rsidRDefault="00FC4F6E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          </w:t>
            </w:r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&lt;version&gt;</w:t>
            </w:r>
            <w:r w:rsidRPr="00CA7DA4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${spring-boot-maven-</w:t>
            </w:r>
            <w:proofErr w:type="spellStart"/>
            <w:proofErr w:type="gramStart"/>
            <w:r w:rsidRPr="00CA7DA4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plugin.version</w:t>
            </w:r>
            <w:proofErr w:type="spellEnd"/>
            <w:proofErr w:type="gramEnd"/>
            <w:r w:rsidRPr="00CA7DA4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}</w:t>
            </w:r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&lt;/version&gt;</w:t>
            </w:r>
          </w:p>
          <w:p w14:paraId="7EAE5AE6" w14:textId="77777777" w:rsidR="00FC4F6E" w:rsidRPr="00CA7DA4" w:rsidRDefault="00FC4F6E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          </w:t>
            </w:r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&lt;executions&gt;</w:t>
            </w:r>
          </w:p>
          <w:p w14:paraId="01E229C3" w14:textId="77777777" w:rsidR="00FC4F6E" w:rsidRPr="00CA7DA4" w:rsidRDefault="00FC4F6E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              </w:t>
            </w:r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&lt;execution&gt;</w:t>
            </w:r>
          </w:p>
          <w:p w14:paraId="5C68C939" w14:textId="77777777" w:rsidR="00FC4F6E" w:rsidRPr="00CA7DA4" w:rsidRDefault="00FC4F6E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                  </w:t>
            </w:r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&lt;goals&gt;</w:t>
            </w:r>
          </w:p>
          <w:p w14:paraId="3AFC7011" w14:textId="77777777" w:rsidR="00FC4F6E" w:rsidRPr="00CA7DA4" w:rsidRDefault="00FC4F6E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                      </w:t>
            </w:r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&lt;goal&gt;</w:t>
            </w:r>
            <w:r w:rsidRPr="00CA7DA4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repackage</w:t>
            </w:r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&lt;/goal&gt;</w:t>
            </w:r>
          </w:p>
          <w:p w14:paraId="01641D49" w14:textId="77777777" w:rsidR="00FC4F6E" w:rsidRPr="00CA7DA4" w:rsidRDefault="00FC4F6E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                  </w:t>
            </w:r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&lt;/goals&gt;</w:t>
            </w:r>
          </w:p>
          <w:p w14:paraId="78C43C94" w14:textId="77777777" w:rsidR="00FC4F6E" w:rsidRPr="00CA7DA4" w:rsidRDefault="00FC4F6E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              </w:t>
            </w:r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&lt;/execution&gt;</w:t>
            </w:r>
          </w:p>
          <w:p w14:paraId="1B54E96A" w14:textId="77777777" w:rsidR="00FC4F6E" w:rsidRPr="00CA7DA4" w:rsidRDefault="00FC4F6E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          </w:t>
            </w:r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&lt;/executions&gt;</w:t>
            </w:r>
          </w:p>
          <w:p w14:paraId="238B38E3" w14:textId="77777777" w:rsidR="00FC4F6E" w:rsidRPr="00CA7DA4" w:rsidRDefault="00FC4F6E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      </w:t>
            </w:r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&lt;/plugin&gt;</w:t>
            </w:r>
          </w:p>
          <w:p w14:paraId="2F122AD7" w14:textId="77777777" w:rsidR="00FC4F6E" w:rsidRPr="00CA7DA4" w:rsidRDefault="00FC4F6E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  </w:t>
            </w:r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&lt;/plugins&gt;</w:t>
            </w:r>
          </w:p>
          <w:p w14:paraId="670253CB" w14:textId="77777777" w:rsidR="00FC4F6E" w:rsidRPr="00CA7DA4" w:rsidRDefault="00FC4F6E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eastAsia="ru-RU"/>
              </w:rPr>
            </w:pPr>
            <w:r w:rsidRPr="00CA7DA4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</w:t>
            </w:r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eastAsia="ru-RU"/>
              </w:rPr>
              <w:t>&lt;/</w:t>
            </w:r>
            <w:proofErr w:type="spellStart"/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eastAsia="ru-RU"/>
              </w:rPr>
              <w:t>build</w:t>
            </w:r>
            <w:proofErr w:type="spellEnd"/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eastAsia="ru-RU"/>
              </w:rPr>
              <w:t>&gt;</w:t>
            </w:r>
          </w:p>
          <w:p w14:paraId="7CD7E85D" w14:textId="7E53DCCE" w:rsidR="00F60814" w:rsidRPr="00CA7DA4" w:rsidRDefault="00FC4F6E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eastAsia="ru-RU"/>
              </w:rPr>
            </w:pPr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eastAsia="ru-RU"/>
              </w:rPr>
              <w:t>&lt;/</w:t>
            </w:r>
            <w:proofErr w:type="spellStart"/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eastAsia="ru-RU"/>
              </w:rPr>
              <w:t>project</w:t>
            </w:r>
            <w:proofErr w:type="spellEnd"/>
            <w:r w:rsidRPr="00CA7DA4">
              <w:rPr>
                <w:rFonts w:ascii="Consolas" w:hAnsi="Consolas" w:cs="Times New Roman"/>
                <w:color w:val="800000"/>
                <w:sz w:val="16"/>
                <w:szCs w:val="16"/>
                <w:lang w:eastAsia="ru-RU"/>
              </w:rPr>
              <w:t>&gt;</w:t>
            </w:r>
          </w:p>
        </w:tc>
      </w:tr>
    </w:tbl>
    <w:p w14:paraId="29304DCE" w14:textId="77777777" w:rsidR="007632EB" w:rsidRPr="00FC4F6E" w:rsidRDefault="007632EB" w:rsidP="00071EF3">
      <w:pPr>
        <w:pStyle w:val="af1"/>
        <w:spacing w:line="240" w:lineRule="auto"/>
        <w:rPr>
          <w:lang w:val="en-US"/>
        </w:rPr>
      </w:pPr>
    </w:p>
    <w:p w14:paraId="61934183" w14:textId="0B37B886" w:rsidR="008A3605" w:rsidRPr="00FC4F6E" w:rsidRDefault="008A3605" w:rsidP="00071EF3">
      <w:pPr>
        <w:pStyle w:val="ae"/>
        <w:spacing w:line="240" w:lineRule="auto"/>
        <w:rPr>
          <w:lang w:val="en-US"/>
        </w:rPr>
      </w:pPr>
      <w:r>
        <w:t>Сущности</w:t>
      </w:r>
    </w:p>
    <w:p w14:paraId="1A6DB752" w14:textId="529A41C7" w:rsidR="00091207" w:rsidRPr="00FC4F6E" w:rsidRDefault="00091207" w:rsidP="00071EF3">
      <w:pPr>
        <w:pStyle w:val="af1"/>
        <w:spacing w:line="240" w:lineRule="auto"/>
        <w:rPr>
          <w:lang w:val="en-US"/>
        </w:rPr>
      </w:pPr>
      <w:r w:rsidRPr="001713AE">
        <w:t>Файл</w:t>
      </w:r>
      <w:r w:rsidRPr="00FC4F6E">
        <w:rPr>
          <w:lang w:val="en-US"/>
        </w:rPr>
        <w:t xml:space="preserve"> «</w:t>
      </w:r>
      <w:r w:rsidR="00AE1B1B" w:rsidRPr="00FC4F6E">
        <w:rPr>
          <w:lang w:val="en-US"/>
        </w:rPr>
        <w:t>BaseEntity</w:t>
      </w:r>
      <w:r w:rsidR="008A3605" w:rsidRPr="00FC4F6E">
        <w:rPr>
          <w:lang w:val="en-US"/>
        </w:rPr>
        <w:t>.java</w:t>
      </w:r>
      <w:r w:rsidRPr="00FC4F6E">
        <w:rPr>
          <w:lang w:val="en-US"/>
        </w:rPr>
        <w:t>».</w:t>
      </w:r>
    </w:p>
    <w:tbl>
      <w:tblPr>
        <w:tblStyle w:val="aff4"/>
        <w:tblW w:w="0" w:type="auto"/>
        <w:tblLook w:val="04A0" w:firstRow="1" w:lastRow="0" w:firstColumn="1" w:lastColumn="0" w:noHBand="0" w:noVBand="1"/>
      </w:tblPr>
      <w:tblGrid>
        <w:gridCol w:w="9628"/>
      </w:tblGrid>
      <w:tr w:rsidR="00091207" w:rsidRPr="001713AE" w14:paraId="750C36F0" w14:textId="77777777" w:rsidTr="0007357F">
        <w:tc>
          <w:tcPr>
            <w:tcW w:w="9628" w:type="dxa"/>
          </w:tcPr>
          <w:p w14:paraId="249D00CF" w14:textId="076CA0BA" w:rsidR="00AE1B1B" w:rsidRPr="00CA7DA4" w:rsidRDefault="00AE1B1B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package </w:t>
            </w:r>
            <w:proofErr w:type="spellStart"/>
            <w:proofErr w:type="gram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com.server</w:t>
            </w:r>
            <w:proofErr w:type="gram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.entity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;</w:t>
            </w:r>
          </w:p>
          <w:p w14:paraId="75003B96" w14:textId="4AE44627" w:rsidR="00AE1B1B" w:rsidRPr="00CA7DA4" w:rsidRDefault="00AE1B1B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@MappedSuperclass</w:t>
            </w:r>
            <w:r w:rsidR="00E44A97" w:rsidRPr="00E44A97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 </w:t>
            </w: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@NoArgsConstructor</w:t>
            </w:r>
          </w:p>
          <w:p w14:paraId="24FAF22A" w14:textId="77777777" w:rsidR="00AE1B1B" w:rsidRPr="00CA7DA4" w:rsidRDefault="00AE1B1B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@Getter</w:t>
            </w:r>
          </w:p>
          <w:p w14:paraId="4A28F4B9" w14:textId="77777777" w:rsidR="00AE1B1B" w:rsidRPr="00CA7DA4" w:rsidRDefault="00AE1B1B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@Setter</w:t>
            </w:r>
          </w:p>
          <w:p w14:paraId="20413147" w14:textId="77777777" w:rsidR="00AE1B1B" w:rsidRPr="00CA7DA4" w:rsidRDefault="00AE1B1B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@</w:t>
            </w:r>
            <w:proofErr w:type="gram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EntityListeners(</w:t>
            </w:r>
            <w:proofErr w:type="gram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AuditingEntityListener.class)</w:t>
            </w:r>
          </w:p>
          <w:p w14:paraId="7172C7B6" w14:textId="25EC9BC6" w:rsidR="00AE1B1B" w:rsidRPr="00CA7DA4" w:rsidRDefault="00AE1B1B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public class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BaseEntity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 {</w:t>
            </w:r>
          </w:p>
          <w:p w14:paraId="3BD759CB" w14:textId="3B003074" w:rsidR="00AE1B1B" w:rsidRPr="00CA7DA4" w:rsidRDefault="00AE1B1B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    @Id</w:t>
            </w:r>
            <w:r w:rsidR="00593536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 </w:t>
            </w: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@</w:t>
            </w:r>
            <w:proofErr w:type="gram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GeneratedValue(</w:t>
            </w:r>
            <w:proofErr w:type="gram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strategy =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GenerationType.IDENTITY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)</w:t>
            </w:r>
          </w:p>
          <w:p w14:paraId="4F9CA3A7" w14:textId="77777777" w:rsidR="00AE1B1B" w:rsidRPr="00CA7DA4" w:rsidRDefault="00AE1B1B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    @</w:t>
            </w:r>
            <w:proofErr w:type="gram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Column(</w:t>
            </w:r>
            <w:proofErr w:type="gram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name = "id", unique = true, nullable = false)</w:t>
            </w:r>
          </w:p>
          <w:p w14:paraId="591CB76B" w14:textId="0120AFFC" w:rsidR="00AE1B1B" w:rsidRPr="00CA7DA4" w:rsidRDefault="00AE1B1B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    private </w:t>
            </w:r>
            <w:proofErr w:type="gram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Long</w:t>
            </w:r>
            <w:proofErr w:type="gram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 id;</w:t>
            </w:r>
          </w:p>
          <w:p w14:paraId="3DB55911" w14:textId="77777777" w:rsidR="00AE1B1B" w:rsidRPr="00CA7DA4" w:rsidRDefault="00AE1B1B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    @CreatedDate</w:t>
            </w:r>
          </w:p>
          <w:p w14:paraId="7126A8CE" w14:textId="77777777" w:rsidR="00AE1B1B" w:rsidRPr="00CA7DA4" w:rsidRDefault="00AE1B1B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    @</w:t>
            </w:r>
            <w:proofErr w:type="gram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Column(</w:t>
            </w:r>
            <w:proofErr w:type="gram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name = "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created_date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", nullable = false, updatable = false)</w:t>
            </w:r>
          </w:p>
          <w:p w14:paraId="3474D3A9" w14:textId="5E0BFABC" w:rsidR="00AE1B1B" w:rsidRPr="00CA7DA4" w:rsidRDefault="00AE1B1B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    private Instant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createdDate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;</w:t>
            </w:r>
          </w:p>
          <w:p w14:paraId="00E8C15B" w14:textId="77777777" w:rsidR="00AE1B1B" w:rsidRPr="00CA7DA4" w:rsidRDefault="00AE1B1B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    @LastModifiedDate</w:t>
            </w:r>
          </w:p>
          <w:p w14:paraId="7C4E740E" w14:textId="77777777" w:rsidR="00AE1B1B" w:rsidRPr="00CA7DA4" w:rsidRDefault="00AE1B1B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    @</w:t>
            </w:r>
            <w:proofErr w:type="gram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Column(</w:t>
            </w:r>
            <w:proofErr w:type="gram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name = "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last_modified_date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", nullable = false)</w:t>
            </w:r>
          </w:p>
          <w:p w14:paraId="3EDD594A" w14:textId="0C9EF43D" w:rsidR="00AE1B1B" w:rsidRPr="00CA7DA4" w:rsidRDefault="00AE1B1B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    private Instant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lastModifiedDate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;</w:t>
            </w:r>
          </w:p>
          <w:p w14:paraId="4CB742A6" w14:textId="77777777" w:rsidR="00AE1B1B" w:rsidRPr="00CA7DA4" w:rsidRDefault="00AE1B1B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    protected </w:t>
            </w:r>
            <w:proofErr w:type="spellStart"/>
            <w:proofErr w:type="gram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BaseEntity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(</w:t>
            </w:r>
            <w:proofErr w:type="gram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Instant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createdDate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, Instant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lastModifiedDate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) {</w:t>
            </w:r>
          </w:p>
          <w:p w14:paraId="2D84C12F" w14:textId="77777777" w:rsidR="00AE1B1B" w:rsidRPr="00CA7DA4" w:rsidRDefault="00AE1B1B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        </w:t>
            </w:r>
            <w:proofErr w:type="spellStart"/>
            <w:proofErr w:type="gram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this.createdDate</w:t>
            </w:r>
            <w:proofErr w:type="spellEnd"/>
            <w:proofErr w:type="gram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 =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createdDate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 != null ?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createdDate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 :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Instant.now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();</w:t>
            </w:r>
          </w:p>
          <w:p w14:paraId="58F3EA9C" w14:textId="77777777" w:rsidR="00AE1B1B" w:rsidRPr="00CA7DA4" w:rsidRDefault="00AE1B1B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        </w:t>
            </w:r>
            <w:proofErr w:type="spellStart"/>
            <w:proofErr w:type="gram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this.lastModifiedDate</w:t>
            </w:r>
            <w:proofErr w:type="spellEnd"/>
            <w:proofErr w:type="gram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 =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lastModifiedDate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 != null ?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lastModifiedDate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 :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Instant.now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();</w:t>
            </w:r>
          </w:p>
          <w:p w14:paraId="5ADF2B9A" w14:textId="490C835A" w:rsidR="00AE1B1B" w:rsidRPr="00CA7DA4" w:rsidRDefault="00AE1B1B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    </w:t>
            </w: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}</w:t>
            </w:r>
          </w:p>
          <w:p w14:paraId="7E1E8CCB" w14:textId="6F66CB6E" w:rsidR="00091207" w:rsidRPr="00CA7DA4" w:rsidRDefault="00AE1B1B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}</w:t>
            </w:r>
          </w:p>
        </w:tc>
      </w:tr>
    </w:tbl>
    <w:p w14:paraId="70A4844E" w14:textId="77777777" w:rsidR="00C20F19" w:rsidRDefault="00C20F19" w:rsidP="00071EF3">
      <w:pPr>
        <w:pStyle w:val="af1"/>
        <w:spacing w:line="240" w:lineRule="auto"/>
      </w:pPr>
    </w:p>
    <w:p w14:paraId="06F4E17C" w14:textId="4D46049E" w:rsidR="00AE1B1B" w:rsidRPr="001713AE" w:rsidRDefault="00AE1B1B" w:rsidP="00071EF3">
      <w:pPr>
        <w:pStyle w:val="af1"/>
        <w:spacing w:line="240" w:lineRule="auto"/>
      </w:pPr>
      <w:r w:rsidRPr="001713AE">
        <w:t>Файл «</w:t>
      </w:r>
      <w:r w:rsidRPr="00AE1B1B">
        <w:t>Equipment</w:t>
      </w:r>
      <w:r w:rsidRPr="008A3605">
        <w:t>.java</w:t>
      </w:r>
      <w:r w:rsidRPr="001713AE">
        <w:t>».</w:t>
      </w:r>
    </w:p>
    <w:tbl>
      <w:tblPr>
        <w:tblStyle w:val="aff4"/>
        <w:tblW w:w="0" w:type="auto"/>
        <w:tblLook w:val="04A0" w:firstRow="1" w:lastRow="0" w:firstColumn="1" w:lastColumn="0" w:noHBand="0" w:noVBand="1"/>
      </w:tblPr>
      <w:tblGrid>
        <w:gridCol w:w="9628"/>
      </w:tblGrid>
      <w:tr w:rsidR="00AE1B1B" w:rsidRPr="001713AE" w14:paraId="3AD7689C" w14:textId="77777777" w:rsidTr="00C57D9B">
        <w:tc>
          <w:tcPr>
            <w:tcW w:w="9628" w:type="dxa"/>
          </w:tcPr>
          <w:p w14:paraId="3E4771FF" w14:textId="6371D17F" w:rsidR="00AE1B1B" w:rsidRPr="00CA7DA4" w:rsidRDefault="00AE1B1B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package </w:t>
            </w:r>
            <w:proofErr w:type="spellStart"/>
            <w:proofErr w:type="gram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com.server</w:t>
            </w:r>
            <w:proofErr w:type="gram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.entity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;</w:t>
            </w:r>
          </w:p>
          <w:p w14:paraId="3036261F" w14:textId="75E2935C" w:rsidR="00AE1B1B" w:rsidRPr="00CA7DA4" w:rsidRDefault="00AE1B1B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@Entity</w:t>
            </w:r>
            <w:r w:rsid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 </w:t>
            </w: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@</w:t>
            </w:r>
            <w:proofErr w:type="gram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Table(</w:t>
            </w:r>
            <w:proofErr w:type="gram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name = "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equipments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")</w:t>
            </w:r>
          </w:p>
          <w:p w14:paraId="337F422B" w14:textId="6DFA54B3" w:rsidR="00AE1B1B" w:rsidRPr="00CA7DA4" w:rsidRDefault="00AE1B1B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@Getter</w:t>
            </w:r>
            <w:r w:rsid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 </w:t>
            </w: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@Setter</w:t>
            </w:r>
          </w:p>
          <w:p w14:paraId="341A349A" w14:textId="77777777" w:rsidR="00AE1B1B" w:rsidRPr="00CA7DA4" w:rsidRDefault="00AE1B1B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@NoArgsConstructor</w:t>
            </w:r>
          </w:p>
          <w:p w14:paraId="6C60CEA3" w14:textId="77777777" w:rsidR="00AE1B1B" w:rsidRPr="00CA7DA4" w:rsidRDefault="00AE1B1B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@</w:t>
            </w:r>
            <w:proofErr w:type="gram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EqualsAndHashCode(</w:t>
            </w:r>
            <w:proofErr w:type="gram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callSuper = false, exclude = {"type", "manufacturer", "inventories"})</w:t>
            </w:r>
          </w:p>
          <w:p w14:paraId="43244948" w14:textId="4FBCC59A" w:rsidR="00AE1B1B" w:rsidRPr="00CA7DA4" w:rsidRDefault="00AE1B1B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public class Equipment extends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BaseEntity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 {</w:t>
            </w:r>
          </w:p>
          <w:p w14:paraId="621C3402" w14:textId="77777777" w:rsidR="00AE1B1B" w:rsidRPr="00CA7DA4" w:rsidRDefault="00AE1B1B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    @</w:t>
            </w:r>
            <w:proofErr w:type="gram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Column(</w:t>
            </w:r>
            <w:proofErr w:type="gram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length = 100, nullable = false, unique = true)</w:t>
            </w:r>
          </w:p>
          <w:p w14:paraId="0BE4CE05" w14:textId="5D70E98E" w:rsidR="00AE1B1B" w:rsidRPr="00CA7DA4" w:rsidRDefault="00AE1B1B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    private String name;</w:t>
            </w:r>
          </w:p>
          <w:p w14:paraId="63C04E63" w14:textId="77777777" w:rsidR="00AE1B1B" w:rsidRPr="00CA7DA4" w:rsidRDefault="00AE1B1B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    @</w:t>
            </w:r>
            <w:proofErr w:type="gram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ManyToOne(</w:t>
            </w:r>
            <w:proofErr w:type="gram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fetch =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FetchType.LAZY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)</w:t>
            </w:r>
          </w:p>
          <w:p w14:paraId="638C0B1F" w14:textId="77777777" w:rsidR="00AE1B1B" w:rsidRPr="00CA7DA4" w:rsidRDefault="00AE1B1B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    @</w:t>
            </w:r>
            <w:proofErr w:type="gram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JoinColumn(</w:t>
            </w:r>
            <w:proofErr w:type="gram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name = "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type_id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")</w:t>
            </w:r>
          </w:p>
          <w:p w14:paraId="4F478FDA" w14:textId="063940A0" w:rsidR="00AE1B1B" w:rsidRPr="00CA7DA4" w:rsidRDefault="00AE1B1B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    private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EquipmentType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 type;</w:t>
            </w:r>
          </w:p>
          <w:p w14:paraId="07668706" w14:textId="77777777" w:rsidR="00AE1B1B" w:rsidRPr="00CA7DA4" w:rsidRDefault="00AE1B1B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    @</w:t>
            </w:r>
            <w:proofErr w:type="gram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ManyToOne(</w:t>
            </w:r>
            <w:proofErr w:type="gram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fetch =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FetchType.LAZY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)</w:t>
            </w:r>
          </w:p>
          <w:p w14:paraId="0356A915" w14:textId="77777777" w:rsidR="00AE1B1B" w:rsidRPr="00CA7DA4" w:rsidRDefault="00AE1B1B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    @</w:t>
            </w:r>
            <w:proofErr w:type="gram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JoinColumn(</w:t>
            </w:r>
            <w:proofErr w:type="gram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name = "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manufacturer_id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")</w:t>
            </w:r>
          </w:p>
          <w:p w14:paraId="77FE4453" w14:textId="2203C8C0" w:rsidR="00AE1B1B" w:rsidRPr="00CA7DA4" w:rsidRDefault="00AE1B1B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    private Manufacturer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manufacturer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;</w:t>
            </w:r>
          </w:p>
          <w:p w14:paraId="70902ED8" w14:textId="77777777" w:rsidR="00AE1B1B" w:rsidRPr="00CA7DA4" w:rsidRDefault="00AE1B1B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    @</w:t>
            </w:r>
            <w:proofErr w:type="gram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OneToMany(</w:t>
            </w:r>
            <w:proofErr w:type="gram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mappedBy = "equipment", fetch =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FetchType.LAZY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)</w:t>
            </w:r>
          </w:p>
          <w:p w14:paraId="57420FF6" w14:textId="0EF9D8EE" w:rsidR="00AE1B1B" w:rsidRPr="00CA7DA4" w:rsidRDefault="00AE1B1B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    private Set&lt;Inventory&gt; inventories = new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LinkedHashSet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&lt;</w:t>
            </w:r>
            <w:proofErr w:type="gram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&gt;(</w:t>
            </w:r>
            <w:proofErr w:type="gram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);</w:t>
            </w:r>
          </w:p>
          <w:p w14:paraId="1C6B2F87" w14:textId="77777777" w:rsidR="00AE1B1B" w:rsidRPr="00CA7DA4" w:rsidRDefault="00AE1B1B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    @Builder</w:t>
            </w:r>
          </w:p>
          <w:p w14:paraId="570B1BBE" w14:textId="77777777" w:rsidR="00AE1B1B" w:rsidRPr="00CA7DA4" w:rsidRDefault="00AE1B1B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    private </w:t>
            </w:r>
            <w:proofErr w:type="gram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Equipment(</w:t>
            </w:r>
            <w:proofErr w:type="gram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String name,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EquipmentType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 type, Manufacturer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manufacturer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, Set&lt;Inventory&gt; inventories,</w:t>
            </w:r>
          </w:p>
          <w:p w14:paraId="60342FB9" w14:textId="77777777" w:rsidR="00AE1B1B" w:rsidRPr="00CA7DA4" w:rsidRDefault="00AE1B1B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            Instant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createdDate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, Instant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lastModifiedDate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) {</w:t>
            </w:r>
          </w:p>
          <w:p w14:paraId="2188D22B" w14:textId="2A620F83" w:rsidR="00AE1B1B" w:rsidRPr="00CA7DA4" w:rsidRDefault="00AE1B1B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        </w:t>
            </w:r>
            <w:proofErr w:type="gram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super(</w:t>
            </w:r>
            <w:proofErr w:type="spellStart"/>
            <w:proofErr w:type="gram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createdDate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,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lastModifiedDate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);</w:t>
            </w:r>
          </w:p>
          <w:p w14:paraId="18F3826E" w14:textId="77777777" w:rsidR="00AE1B1B" w:rsidRPr="00CA7DA4" w:rsidRDefault="00AE1B1B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        if (name == null || </w:t>
            </w:r>
            <w:proofErr w:type="spellStart"/>
            <w:proofErr w:type="gram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name.isBlank</w:t>
            </w:r>
            <w:proofErr w:type="spellEnd"/>
            <w:proofErr w:type="gram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())</w:t>
            </w:r>
          </w:p>
          <w:p w14:paraId="2999F44C" w14:textId="38E45372" w:rsidR="00AE1B1B" w:rsidRPr="00CA7DA4" w:rsidRDefault="00AE1B1B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            throw new </w:t>
            </w:r>
            <w:proofErr w:type="spellStart"/>
            <w:proofErr w:type="gram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IllegalArgumentException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(</w:t>
            </w:r>
            <w:proofErr w:type="gram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"</w:t>
            </w: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Имя</w:t>
            </w: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 </w:t>
            </w: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оборудования</w:t>
            </w: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 </w:t>
            </w: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обязательно</w:t>
            </w: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");</w:t>
            </w:r>
          </w:p>
          <w:p w14:paraId="123DC368" w14:textId="77777777" w:rsidR="00AE1B1B" w:rsidRPr="00CA7DA4" w:rsidRDefault="00AE1B1B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        this.name = name;</w:t>
            </w:r>
          </w:p>
          <w:p w14:paraId="667E1E4F" w14:textId="77777777" w:rsidR="00AE1B1B" w:rsidRPr="00CA7DA4" w:rsidRDefault="00AE1B1B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        </w:t>
            </w:r>
            <w:proofErr w:type="spellStart"/>
            <w:proofErr w:type="gram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this.type</w:t>
            </w:r>
            <w:proofErr w:type="spellEnd"/>
            <w:proofErr w:type="gram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 = type;</w:t>
            </w:r>
          </w:p>
          <w:p w14:paraId="0F5D9904" w14:textId="77777777" w:rsidR="00AE1B1B" w:rsidRPr="00CA7DA4" w:rsidRDefault="00AE1B1B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        </w:t>
            </w:r>
            <w:proofErr w:type="spellStart"/>
            <w:proofErr w:type="gram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this.manufacturer</w:t>
            </w:r>
            <w:proofErr w:type="spellEnd"/>
            <w:proofErr w:type="gram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 = manufacturer;</w:t>
            </w:r>
          </w:p>
          <w:p w14:paraId="14C3D98A" w14:textId="77777777" w:rsidR="00AE1B1B" w:rsidRPr="00CA7DA4" w:rsidRDefault="00AE1B1B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        </w:t>
            </w:r>
            <w:proofErr w:type="spellStart"/>
            <w:proofErr w:type="gram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this.inventories</w:t>
            </w:r>
            <w:proofErr w:type="spellEnd"/>
            <w:proofErr w:type="gram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 = inventories != null ? inventories : new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LinkedHashSet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&lt;&gt;();</w:t>
            </w:r>
          </w:p>
          <w:p w14:paraId="393152FD" w14:textId="518A1213" w:rsidR="00AE1B1B" w:rsidRPr="00CA7DA4" w:rsidRDefault="00AE1B1B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    }</w:t>
            </w:r>
          </w:p>
          <w:p w14:paraId="34497E8A" w14:textId="77777777" w:rsidR="00AE1B1B" w:rsidRPr="00CA7DA4" w:rsidRDefault="00AE1B1B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    public static Equipment </w:t>
            </w:r>
            <w:proofErr w:type="gram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of(</w:t>
            </w:r>
            <w:proofErr w:type="gram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String name,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EquipmentType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 type, Manufacturer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manufacturer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, Set&lt;Inventory&gt; inventories) {</w:t>
            </w:r>
          </w:p>
          <w:p w14:paraId="02884AAE" w14:textId="77777777" w:rsidR="00AE1B1B" w:rsidRPr="00CA7DA4" w:rsidRDefault="00AE1B1B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        return Equipment.builder().name(name</w:t>
            </w:r>
            <w:proofErr w:type="gram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).type</w:t>
            </w:r>
            <w:proofErr w:type="gram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(type).manufacturer(manufacturer).inventories(inventories).build();</w:t>
            </w:r>
          </w:p>
          <w:p w14:paraId="0A176732" w14:textId="379E5E07" w:rsidR="00AE1B1B" w:rsidRPr="00CA7DA4" w:rsidRDefault="00AE1B1B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    </w:t>
            </w: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}</w:t>
            </w:r>
          </w:p>
          <w:p w14:paraId="7B7B0E10" w14:textId="1986F73C" w:rsidR="00AE1B1B" w:rsidRPr="00CA7DA4" w:rsidRDefault="00AE1B1B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}</w:t>
            </w:r>
          </w:p>
        </w:tc>
      </w:tr>
    </w:tbl>
    <w:p w14:paraId="1854C421" w14:textId="77777777" w:rsidR="00AE1B1B" w:rsidRDefault="00AE1B1B" w:rsidP="00071EF3">
      <w:pPr>
        <w:pStyle w:val="af1"/>
        <w:spacing w:line="240" w:lineRule="auto"/>
      </w:pPr>
    </w:p>
    <w:p w14:paraId="790CFBD0" w14:textId="22099D19" w:rsidR="00AE1B1B" w:rsidRPr="001713AE" w:rsidRDefault="00AE1B1B" w:rsidP="00071EF3">
      <w:pPr>
        <w:pStyle w:val="af1"/>
        <w:spacing w:line="240" w:lineRule="auto"/>
      </w:pPr>
      <w:r w:rsidRPr="001713AE">
        <w:t>Файл «</w:t>
      </w:r>
      <w:r w:rsidRPr="00AE1B1B">
        <w:t>EquipmentType</w:t>
      </w:r>
      <w:r w:rsidRPr="008A3605">
        <w:t>.java</w:t>
      </w:r>
      <w:r w:rsidRPr="001713AE">
        <w:t>».</w:t>
      </w:r>
    </w:p>
    <w:tbl>
      <w:tblPr>
        <w:tblStyle w:val="aff4"/>
        <w:tblW w:w="0" w:type="auto"/>
        <w:tblLook w:val="04A0" w:firstRow="1" w:lastRow="0" w:firstColumn="1" w:lastColumn="0" w:noHBand="0" w:noVBand="1"/>
      </w:tblPr>
      <w:tblGrid>
        <w:gridCol w:w="9628"/>
      </w:tblGrid>
      <w:tr w:rsidR="00AE1B1B" w:rsidRPr="001713AE" w14:paraId="6C297931" w14:textId="77777777" w:rsidTr="00C57D9B">
        <w:tc>
          <w:tcPr>
            <w:tcW w:w="9628" w:type="dxa"/>
          </w:tcPr>
          <w:p w14:paraId="36DAF4BA" w14:textId="2784FE30" w:rsidR="00AE1B1B" w:rsidRPr="00CA7DA4" w:rsidRDefault="00AE1B1B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package </w:t>
            </w:r>
            <w:proofErr w:type="spellStart"/>
            <w:proofErr w:type="gram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com.server</w:t>
            </w:r>
            <w:proofErr w:type="gram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.entity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;</w:t>
            </w:r>
          </w:p>
          <w:p w14:paraId="150BA1D6" w14:textId="61EADAFE" w:rsidR="00AE1B1B" w:rsidRPr="00CA7DA4" w:rsidRDefault="00AE1B1B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@Entity</w:t>
            </w:r>
            <w:r w:rsid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 </w:t>
            </w: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@</w:t>
            </w:r>
            <w:proofErr w:type="gram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Table(</w:t>
            </w:r>
            <w:proofErr w:type="gram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name = "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equipment_types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")</w:t>
            </w:r>
          </w:p>
          <w:p w14:paraId="5E9761D8" w14:textId="4C0BD577" w:rsidR="00AE1B1B" w:rsidRPr="00CA7DA4" w:rsidRDefault="00AE1B1B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@Getter</w:t>
            </w:r>
            <w:r w:rsid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 </w:t>
            </w: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@Setter</w:t>
            </w:r>
          </w:p>
          <w:p w14:paraId="70918DE2" w14:textId="77777777" w:rsidR="00AE1B1B" w:rsidRPr="00CA7DA4" w:rsidRDefault="00AE1B1B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@NoArgsConstructor</w:t>
            </w:r>
          </w:p>
          <w:p w14:paraId="1AFCFEF4" w14:textId="77777777" w:rsidR="00AE1B1B" w:rsidRPr="00CA7DA4" w:rsidRDefault="00AE1B1B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@</w:t>
            </w:r>
            <w:proofErr w:type="gram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EqualsAndHashCode(</w:t>
            </w:r>
            <w:proofErr w:type="gram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callSuper = false, exclude = {"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equipments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"})</w:t>
            </w:r>
          </w:p>
          <w:p w14:paraId="4A93C064" w14:textId="3661AD8A" w:rsidR="00AE1B1B" w:rsidRPr="00CA7DA4" w:rsidRDefault="00AE1B1B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public class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EquipmentType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 extends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BaseEntity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 {</w:t>
            </w:r>
          </w:p>
          <w:p w14:paraId="2148A228" w14:textId="77777777" w:rsidR="00AE1B1B" w:rsidRPr="00CA7DA4" w:rsidRDefault="00AE1B1B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    @</w:t>
            </w:r>
            <w:proofErr w:type="gram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Column(</w:t>
            </w:r>
            <w:proofErr w:type="gram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length = 100, nullable = false, unique = true)</w:t>
            </w:r>
          </w:p>
          <w:p w14:paraId="5BC76224" w14:textId="5C4B531C" w:rsidR="00AE1B1B" w:rsidRPr="00CA7DA4" w:rsidRDefault="00AE1B1B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    private String name;</w:t>
            </w:r>
          </w:p>
          <w:p w14:paraId="0B0CE2F6" w14:textId="77777777" w:rsidR="00AE1B1B" w:rsidRPr="00CA7DA4" w:rsidRDefault="00AE1B1B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    @</w:t>
            </w:r>
            <w:proofErr w:type="gram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OneToMany(</w:t>
            </w:r>
            <w:proofErr w:type="gram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mappedBy = "type", fetch =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FetchType.LAZY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)</w:t>
            </w:r>
          </w:p>
          <w:p w14:paraId="2640C9BC" w14:textId="50C03A0E" w:rsidR="00AE1B1B" w:rsidRPr="00CA7DA4" w:rsidRDefault="00AE1B1B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    private Set&lt;Equipment&gt;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equipments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 = new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LinkedHashSet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&lt;</w:t>
            </w:r>
            <w:proofErr w:type="gram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&gt;(</w:t>
            </w:r>
            <w:proofErr w:type="gram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);</w:t>
            </w:r>
          </w:p>
          <w:p w14:paraId="1E880B5D" w14:textId="77777777" w:rsidR="00AE1B1B" w:rsidRPr="00CA7DA4" w:rsidRDefault="00AE1B1B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    @Builder</w:t>
            </w:r>
          </w:p>
          <w:p w14:paraId="6428AEFF" w14:textId="77777777" w:rsidR="00AE1B1B" w:rsidRPr="00CA7DA4" w:rsidRDefault="00AE1B1B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    private </w:t>
            </w:r>
            <w:proofErr w:type="spellStart"/>
            <w:proofErr w:type="gram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EquipmentType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(</w:t>
            </w:r>
            <w:proofErr w:type="gram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String name, Set&lt;Equipment&gt;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equipments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, Instant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createdDate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, Instant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lastModifiedDate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) {</w:t>
            </w:r>
          </w:p>
          <w:p w14:paraId="1346BBE5" w14:textId="797FFF9A" w:rsidR="00AE1B1B" w:rsidRPr="00CA7DA4" w:rsidRDefault="00AE1B1B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        </w:t>
            </w:r>
            <w:proofErr w:type="gram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super(</w:t>
            </w:r>
            <w:proofErr w:type="spellStart"/>
            <w:proofErr w:type="gram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createdDate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,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lastModifiedDate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);</w:t>
            </w:r>
          </w:p>
          <w:p w14:paraId="1BA30162" w14:textId="77777777" w:rsidR="00AE1B1B" w:rsidRPr="00CA7DA4" w:rsidRDefault="00AE1B1B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        if (name == null || </w:t>
            </w:r>
            <w:proofErr w:type="spellStart"/>
            <w:proofErr w:type="gram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name.isBlank</w:t>
            </w:r>
            <w:proofErr w:type="spellEnd"/>
            <w:proofErr w:type="gram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())</w:t>
            </w:r>
          </w:p>
          <w:p w14:paraId="4E95CF20" w14:textId="3E7DB2F4" w:rsidR="00AE1B1B" w:rsidRPr="00CA7DA4" w:rsidRDefault="00AE1B1B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            throw new </w:t>
            </w:r>
            <w:proofErr w:type="spellStart"/>
            <w:proofErr w:type="gram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IllegalArgumentException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(</w:t>
            </w:r>
            <w:proofErr w:type="gram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"</w:t>
            </w: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Имя</w:t>
            </w: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 </w:t>
            </w: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типа</w:t>
            </w: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 </w:t>
            </w: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обязательно</w:t>
            </w: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");</w:t>
            </w:r>
          </w:p>
          <w:p w14:paraId="6437EB0B" w14:textId="77777777" w:rsidR="00AE1B1B" w:rsidRPr="00CA7DA4" w:rsidRDefault="00AE1B1B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        this.name = name;</w:t>
            </w:r>
          </w:p>
          <w:p w14:paraId="5040FED4" w14:textId="77777777" w:rsidR="00AE1B1B" w:rsidRPr="00CA7DA4" w:rsidRDefault="00AE1B1B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        </w:t>
            </w:r>
            <w:proofErr w:type="spellStart"/>
            <w:proofErr w:type="gram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this.equipments</w:t>
            </w:r>
            <w:proofErr w:type="spellEnd"/>
            <w:proofErr w:type="gram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 =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equipments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 != null ?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equipments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 : new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LinkedHashSet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&lt;&gt;();</w:t>
            </w:r>
          </w:p>
          <w:p w14:paraId="1C642037" w14:textId="774705CA" w:rsidR="00AE1B1B" w:rsidRPr="00CA7DA4" w:rsidRDefault="00AE1B1B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    }</w:t>
            </w:r>
          </w:p>
          <w:p w14:paraId="48348C5C" w14:textId="77777777" w:rsidR="00AE1B1B" w:rsidRPr="00CA7DA4" w:rsidRDefault="00AE1B1B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    public static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EquipmentType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 </w:t>
            </w:r>
            <w:proofErr w:type="gram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of(</w:t>
            </w:r>
            <w:proofErr w:type="gram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String name, Set&lt;Equipment&gt;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equipments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) {</w:t>
            </w:r>
          </w:p>
          <w:p w14:paraId="22F98FF9" w14:textId="77777777" w:rsidR="00AE1B1B" w:rsidRPr="00CA7DA4" w:rsidRDefault="00AE1B1B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        return EquipmentType.builder().name(name</w:t>
            </w:r>
            <w:proofErr w:type="gram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).equipments</w:t>
            </w:r>
            <w:proofErr w:type="gram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(equipments).build();</w:t>
            </w:r>
          </w:p>
          <w:p w14:paraId="02254DE2" w14:textId="24F0088E" w:rsidR="00AE1B1B" w:rsidRPr="00CA7DA4" w:rsidRDefault="00AE1B1B" w:rsidP="00753E50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    </w:t>
            </w: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}}</w:t>
            </w:r>
          </w:p>
        </w:tc>
      </w:tr>
    </w:tbl>
    <w:p w14:paraId="56DD0B72" w14:textId="77777777" w:rsidR="00AE1B1B" w:rsidRDefault="00AE1B1B" w:rsidP="00071EF3">
      <w:pPr>
        <w:pStyle w:val="af1"/>
        <w:spacing w:line="240" w:lineRule="auto"/>
      </w:pPr>
    </w:p>
    <w:p w14:paraId="0E5AFDB0" w14:textId="3C3449EB" w:rsidR="00AE1B1B" w:rsidRPr="001713AE" w:rsidRDefault="00AE1B1B" w:rsidP="00071EF3">
      <w:pPr>
        <w:pStyle w:val="af1"/>
        <w:spacing w:line="240" w:lineRule="auto"/>
      </w:pPr>
      <w:r w:rsidRPr="001713AE">
        <w:t>Файл «</w:t>
      </w:r>
      <w:r w:rsidRPr="00AE1B1B">
        <w:t>Inventory</w:t>
      </w:r>
      <w:r w:rsidRPr="008A3605">
        <w:t>.java</w:t>
      </w:r>
      <w:r w:rsidRPr="001713AE">
        <w:t>».</w:t>
      </w:r>
    </w:p>
    <w:tbl>
      <w:tblPr>
        <w:tblStyle w:val="aff4"/>
        <w:tblW w:w="0" w:type="auto"/>
        <w:tblLook w:val="04A0" w:firstRow="1" w:lastRow="0" w:firstColumn="1" w:lastColumn="0" w:noHBand="0" w:noVBand="1"/>
      </w:tblPr>
      <w:tblGrid>
        <w:gridCol w:w="9628"/>
      </w:tblGrid>
      <w:tr w:rsidR="00AE1B1B" w:rsidRPr="00AE1B1B" w14:paraId="7926AE04" w14:textId="77777777" w:rsidTr="00C57D9B">
        <w:tc>
          <w:tcPr>
            <w:tcW w:w="9628" w:type="dxa"/>
          </w:tcPr>
          <w:p w14:paraId="5CAC4F16" w14:textId="207EE7A1" w:rsidR="00AE1B1B" w:rsidRPr="00CA7DA4" w:rsidRDefault="00AE1B1B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package </w:t>
            </w:r>
            <w:proofErr w:type="spellStart"/>
            <w:proofErr w:type="gram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com.server</w:t>
            </w:r>
            <w:proofErr w:type="gram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.entity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;</w:t>
            </w:r>
          </w:p>
          <w:p w14:paraId="17C98F6C" w14:textId="4F9C8706" w:rsidR="00AE1B1B" w:rsidRPr="00CA7DA4" w:rsidRDefault="00AE1B1B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@Entity</w:t>
            </w:r>
            <w:r w:rsidR="00753E50"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 </w:t>
            </w: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@</w:t>
            </w:r>
            <w:proofErr w:type="gram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Table(</w:t>
            </w:r>
            <w:proofErr w:type="gram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name = "inventories")</w:t>
            </w:r>
          </w:p>
          <w:p w14:paraId="6ECC4D55" w14:textId="7D439450" w:rsidR="00AE1B1B" w:rsidRPr="00CA7DA4" w:rsidRDefault="00AE1B1B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@Getter</w:t>
            </w:r>
            <w:r w:rsidR="00753E50"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 </w:t>
            </w: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@Setter</w:t>
            </w:r>
          </w:p>
          <w:p w14:paraId="2EBFB209" w14:textId="77777777" w:rsidR="00AE1B1B" w:rsidRPr="00CA7DA4" w:rsidRDefault="00AE1B1B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@NoArgsConstructor</w:t>
            </w:r>
          </w:p>
          <w:p w14:paraId="0B1DDC5D" w14:textId="77777777" w:rsidR="00AE1B1B" w:rsidRPr="00CA7DA4" w:rsidRDefault="00AE1B1B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@</w:t>
            </w:r>
            <w:proofErr w:type="gram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EqualsAndHashCode(</w:t>
            </w:r>
            <w:proofErr w:type="gram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callSuper = false, exclude = {"location", "equipment"})</w:t>
            </w:r>
          </w:p>
          <w:p w14:paraId="51A8B0F3" w14:textId="177BA932" w:rsidR="00AE1B1B" w:rsidRPr="00CA7DA4" w:rsidRDefault="00AE1B1B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public class Inventory extends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BaseEntity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 {</w:t>
            </w:r>
          </w:p>
          <w:p w14:paraId="4F994B1E" w14:textId="77777777" w:rsidR="00AE1B1B" w:rsidRPr="00CA7DA4" w:rsidRDefault="00AE1B1B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    @</w:t>
            </w:r>
            <w:proofErr w:type="gram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ManyToOne(</w:t>
            </w:r>
            <w:proofErr w:type="gram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fetch =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FetchType.LAZY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)</w:t>
            </w:r>
          </w:p>
          <w:p w14:paraId="46E3ACDE" w14:textId="77777777" w:rsidR="00AE1B1B" w:rsidRPr="00CA7DA4" w:rsidRDefault="00AE1B1B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    @</w:t>
            </w:r>
            <w:proofErr w:type="gram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JoinColumn(</w:t>
            </w:r>
            <w:proofErr w:type="gram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name = "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model_id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", nullable = false)</w:t>
            </w:r>
          </w:p>
          <w:p w14:paraId="6620DE6F" w14:textId="7E16A745" w:rsidR="00AE1B1B" w:rsidRPr="00CA7DA4" w:rsidRDefault="00AE1B1B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    private Equipment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equipment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;</w:t>
            </w:r>
          </w:p>
          <w:p w14:paraId="16023379" w14:textId="77777777" w:rsidR="00AE1B1B" w:rsidRPr="00CA7DA4" w:rsidRDefault="00AE1B1B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    @</w:t>
            </w:r>
            <w:proofErr w:type="gram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Column(</w:t>
            </w:r>
            <w:proofErr w:type="gram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name = "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serial_number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", length = 100, nullable = false, unique = true)</w:t>
            </w:r>
          </w:p>
          <w:p w14:paraId="0199EE99" w14:textId="461C068A" w:rsidR="00AE1B1B" w:rsidRPr="00CA7DA4" w:rsidRDefault="00AE1B1B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    private String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serialNumber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;</w:t>
            </w:r>
          </w:p>
          <w:p w14:paraId="09631543" w14:textId="77777777" w:rsidR="00AE1B1B" w:rsidRPr="00CA7DA4" w:rsidRDefault="00AE1B1B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    @</w:t>
            </w:r>
            <w:proofErr w:type="gram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ManyToOne(</w:t>
            </w:r>
            <w:proofErr w:type="gram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fetch =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FetchType.LAZY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)</w:t>
            </w:r>
          </w:p>
          <w:p w14:paraId="39336F3A" w14:textId="77777777" w:rsidR="00AE1B1B" w:rsidRPr="00CA7DA4" w:rsidRDefault="00AE1B1B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    @</w:t>
            </w:r>
            <w:proofErr w:type="gram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JoinColumn(</w:t>
            </w:r>
            <w:proofErr w:type="gram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name = "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location_id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")</w:t>
            </w:r>
          </w:p>
          <w:p w14:paraId="570F1E36" w14:textId="3C33BB5E" w:rsidR="00AE1B1B" w:rsidRPr="00CA7DA4" w:rsidRDefault="00AE1B1B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    private Location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location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;</w:t>
            </w:r>
          </w:p>
          <w:p w14:paraId="7A06E83D" w14:textId="77777777" w:rsidR="00AE1B1B" w:rsidRPr="00CA7DA4" w:rsidRDefault="00AE1B1B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    @</w:t>
            </w:r>
            <w:proofErr w:type="gram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Column(</w:t>
            </w:r>
            <w:proofErr w:type="gram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length = 50)</w:t>
            </w:r>
          </w:p>
          <w:p w14:paraId="76085834" w14:textId="77777777" w:rsidR="00AE1B1B" w:rsidRPr="00CA7DA4" w:rsidRDefault="00AE1B1B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    @</w:t>
            </w:r>
            <w:proofErr w:type="gram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Enumerated(</w:t>
            </w:r>
            <w:proofErr w:type="gram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EnumType.STRING)</w:t>
            </w:r>
          </w:p>
          <w:p w14:paraId="35A1A0F6" w14:textId="27A7D9D2" w:rsidR="00AE1B1B" w:rsidRPr="00CA7DA4" w:rsidRDefault="00AE1B1B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    private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InventoryStatus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 status =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InventoryStatus.ACTIVE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;</w:t>
            </w:r>
          </w:p>
          <w:p w14:paraId="14A8D2F0" w14:textId="77777777" w:rsidR="00AE1B1B" w:rsidRPr="00CA7DA4" w:rsidRDefault="00AE1B1B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    @Builder</w:t>
            </w:r>
          </w:p>
          <w:p w14:paraId="2BB1054D" w14:textId="77777777" w:rsidR="00AE1B1B" w:rsidRPr="00CA7DA4" w:rsidRDefault="00AE1B1B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    private </w:t>
            </w:r>
            <w:proofErr w:type="gram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Inventory(</w:t>
            </w:r>
            <w:proofErr w:type="gram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Equipment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equipment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, String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serialNumber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, Location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location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,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InventoryStatus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 status, Instant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createdDate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, Instant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lastModifiedDate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) {</w:t>
            </w:r>
          </w:p>
          <w:p w14:paraId="464BFC14" w14:textId="6D5C0A81" w:rsidR="00AE1B1B" w:rsidRPr="00CA7DA4" w:rsidRDefault="00AE1B1B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        </w:t>
            </w:r>
            <w:proofErr w:type="gram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super(</w:t>
            </w:r>
            <w:proofErr w:type="spellStart"/>
            <w:proofErr w:type="gram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createdDate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,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lastModifiedDate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);</w:t>
            </w:r>
          </w:p>
          <w:p w14:paraId="6C125FEF" w14:textId="77777777" w:rsidR="00AE1B1B" w:rsidRPr="00CA7DA4" w:rsidRDefault="00AE1B1B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        if (equipment == null)</w:t>
            </w:r>
          </w:p>
          <w:p w14:paraId="17F73768" w14:textId="77777777" w:rsidR="00AE1B1B" w:rsidRPr="00CA7DA4" w:rsidRDefault="00AE1B1B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           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throw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new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 xml:space="preserve"> </w:t>
            </w:r>
            <w:proofErr w:type="spellStart"/>
            <w:proofErr w:type="gram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IllegalArgumentException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(</w:t>
            </w:r>
            <w:proofErr w:type="gram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"Оборудование обязательно для передачи");</w:t>
            </w:r>
          </w:p>
          <w:p w14:paraId="021553B2" w14:textId="77777777" w:rsidR="00AE1B1B" w:rsidRPr="00CA7DA4" w:rsidRDefault="00AE1B1B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 xml:space="preserve">        </w:t>
            </w: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if (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serialNumber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 == null ||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serialNumber.isBlank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())</w:t>
            </w:r>
          </w:p>
          <w:p w14:paraId="1FD3142D" w14:textId="7F0BE00F" w:rsidR="00AE1B1B" w:rsidRPr="00CA7DA4" w:rsidRDefault="00AE1B1B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            throw new </w:t>
            </w:r>
            <w:proofErr w:type="spellStart"/>
            <w:proofErr w:type="gram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IllegalArgumentException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(</w:t>
            </w:r>
            <w:proofErr w:type="gram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"</w:t>
            </w: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Серийный</w:t>
            </w: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 </w:t>
            </w: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номер</w:t>
            </w: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 </w:t>
            </w: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оборудования</w:t>
            </w: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 </w:t>
            </w: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обязательно</w:t>
            </w: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");</w:t>
            </w:r>
          </w:p>
          <w:p w14:paraId="7FB9C1A6" w14:textId="77777777" w:rsidR="00AE1B1B" w:rsidRPr="00CA7DA4" w:rsidRDefault="00AE1B1B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        </w:t>
            </w:r>
            <w:proofErr w:type="spellStart"/>
            <w:proofErr w:type="gram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this.equipment</w:t>
            </w:r>
            <w:proofErr w:type="spellEnd"/>
            <w:proofErr w:type="gram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 = equipment;</w:t>
            </w:r>
          </w:p>
          <w:p w14:paraId="144700EB" w14:textId="77777777" w:rsidR="00AE1B1B" w:rsidRPr="00CA7DA4" w:rsidRDefault="00AE1B1B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        </w:t>
            </w:r>
            <w:proofErr w:type="spellStart"/>
            <w:proofErr w:type="gram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this.serialNumber</w:t>
            </w:r>
            <w:proofErr w:type="spellEnd"/>
            <w:proofErr w:type="gram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 =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serialNumber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;</w:t>
            </w:r>
          </w:p>
          <w:p w14:paraId="02FB0021" w14:textId="77777777" w:rsidR="00AE1B1B" w:rsidRPr="00CA7DA4" w:rsidRDefault="00AE1B1B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        </w:t>
            </w:r>
            <w:proofErr w:type="spellStart"/>
            <w:proofErr w:type="gram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this.location</w:t>
            </w:r>
            <w:proofErr w:type="spellEnd"/>
            <w:proofErr w:type="gram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 = location;</w:t>
            </w:r>
          </w:p>
          <w:p w14:paraId="7240B3C6" w14:textId="77777777" w:rsidR="00AE1B1B" w:rsidRPr="00CA7DA4" w:rsidRDefault="00AE1B1B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        </w:t>
            </w:r>
            <w:proofErr w:type="spellStart"/>
            <w:proofErr w:type="gram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this.status</w:t>
            </w:r>
            <w:proofErr w:type="spellEnd"/>
            <w:proofErr w:type="gram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 = status;</w:t>
            </w:r>
          </w:p>
          <w:p w14:paraId="52116A6D" w14:textId="059FA08E" w:rsidR="00AE1B1B" w:rsidRPr="00CA7DA4" w:rsidRDefault="00AE1B1B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    }</w:t>
            </w:r>
          </w:p>
          <w:p w14:paraId="012CBDF4" w14:textId="77777777" w:rsidR="00AE1B1B" w:rsidRPr="00CA7DA4" w:rsidRDefault="00AE1B1B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    public static Inventory </w:t>
            </w:r>
            <w:proofErr w:type="gram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of(</w:t>
            </w:r>
            <w:proofErr w:type="gram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Equipment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equipment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, String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serialNumber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, Location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location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,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InventoryStatus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 status) {</w:t>
            </w:r>
          </w:p>
          <w:p w14:paraId="2C7FF1C3" w14:textId="77777777" w:rsidR="00AE1B1B" w:rsidRPr="00CA7DA4" w:rsidRDefault="00AE1B1B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        return Inventory.builder(</w:t>
            </w:r>
            <w:proofErr w:type="gram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).equipment</w:t>
            </w:r>
            <w:proofErr w:type="gram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(equipment).serialNumber(serialNumber).location(location).status(status).build();</w:t>
            </w:r>
          </w:p>
          <w:p w14:paraId="53C2F465" w14:textId="34183FAB" w:rsidR="00AE1B1B" w:rsidRPr="00CA7DA4" w:rsidRDefault="00AE1B1B" w:rsidP="00753E50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    </w:t>
            </w: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}}</w:t>
            </w:r>
          </w:p>
        </w:tc>
      </w:tr>
    </w:tbl>
    <w:p w14:paraId="1DE5A797" w14:textId="77777777" w:rsidR="00AE1B1B" w:rsidRDefault="00AE1B1B" w:rsidP="00071EF3">
      <w:pPr>
        <w:pStyle w:val="af1"/>
        <w:spacing w:line="240" w:lineRule="auto"/>
      </w:pPr>
    </w:p>
    <w:p w14:paraId="0C6B338F" w14:textId="6E9CA129" w:rsidR="00AE1B1B" w:rsidRPr="001713AE" w:rsidRDefault="00AE1B1B" w:rsidP="00071EF3">
      <w:pPr>
        <w:pStyle w:val="af1"/>
        <w:spacing w:line="240" w:lineRule="auto"/>
      </w:pPr>
      <w:r w:rsidRPr="001713AE">
        <w:t>Файл «</w:t>
      </w:r>
      <w:r w:rsidRPr="00AE1B1B">
        <w:t>Location</w:t>
      </w:r>
      <w:r w:rsidRPr="008A3605">
        <w:t>.java</w:t>
      </w:r>
      <w:r w:rsidRPr="001713AE">
        <w:t>».</w:t>
      </w:r>
    </w:p>
    <w:tbl>
      <w:tblPr>
        <w:tblStyle w:val="aff4"/>
        <w:tblW w:w="0" w:type="auto"/>
        <w:tblLook w:val="04A0" w:firstRow="1" w:lastRow="0" w:firstColumn="1" w:lastColumn="0" w:noHBand="0" w:noVBand="1"/>
      </w:tblPr>
      <w:tblGrid>
        <w:gridCol w:w="9628"/>
      </w:tblGrid>
      <w:tr w:rsidR="00AE1B1B" w:rsidRPr="001713AE" w14:paraId="78B14C78" w14:textId="77777777" w:rsidTr="00C57D9B">
        <w:tc>
          <w:tcPr>
            <w:tcW w:w="9628" w:type="dxa"/>
          </w:tcPr>
          <w:p w14:paraId="42E2023A" w14:textId="479090C6" w:rsidR="00AE1B1B" w:rsidRPr="00CA7DA4" w:rsidRDefault="00AE1B1B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package </w:t>
            </w:r>
            <w:proofErr w:type="spellStart"/>
            <w:proofErr w:type="gram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com.server</w:t>
            </w:r>
            <w:proofErr w:type="gram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.entity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;</w:t>
            </w:r>
          </w:p>
          <w:p w14:paraId="4E4853FF" w14:textId="04C5EF42" w:rsidR="00AE1B1B" w:rsidRPr="00CA7DA4" w:rsidRDefault="00AE1B1B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@Entity</w:t>
            </w:r>
            <w:r w:rsidR="00871FA7"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 </w:t>
            </w: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@</w:t>
            </w:r>
            <w:proofErr w:type="gram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Table(</w:t>
            </w:r>
            <w:proofErr w:type="gram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name = "locations")</w:t>
            </w:r>
          </w:p>
          <w:p w14:paraId="0FCD8738" w14:textId="7E3CB9F3" w:rsidR="00AE1B1B" w:rsidRPr="00CA7DA4" w:rsidRDefault="00AE1B1B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@Getter</w:t>
            </w:r>
            <w:r w:rsidR="00871FA7"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 </w:t>
            </w: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@Setter</w:t>
            </w:r>
            <w:r w:rsidR="00871FA7"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 </w:t>
            </w: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@NoArgsConstructor</w:t>
            </w:r>
          </w:p>
          <w:p w14:paraId="5AC936E6" w14:textId="77777777" w:rsidR="00AE1B1B" w:rsidRPr="00CA7DA4" w:rsidRDefault="00AE1B1B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@</w:t>
            </w:r>
            <w:proofErr w:type="gram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EqualsAndHashCode(</w:t>
            </w:r>
            <w:proofErr w:type="gram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callSuper = false, exclude = {"inventories"})</w:t>
            </w:r>
          </w:p>
          <w:p w14:paraId="22DAC875" w14:textId="7947839A" w:rsidR="00AE1B1B" w:rsidRPr="00CA7DA4" w:rsidRDefault="00AE1B1B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public class Location extends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BaseEntity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 {</w:t>
            </w:r>
          </w:p>
          <w:p w14:paraId="3E48F01E" w14:textId="77777777" w:rsidR="00AE1B1B" w:rsidRPr="00CA7DA4" w:rsidRDefault="00AE1B1B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    @</w:t>
            </w:r>
            <w:proofErr w:type="gram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Column(</w:t>
            </w:r>
            <w:proofErr w:type="gram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length = 100, nullable = false)</w:t>
            </w:r>
          </w:p>
          <w:p w14:paraId="5533DE3C" w14:textId="6CD317DE" w:rsidR="00AE1B1B" w:rsidRPr="00CA7DA4" w:rsidRDefault="00AE1B1B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    private String address;</w:t>
            </w:r>
          </w:p>
          <w:p w14:paraId="41E1885A" w14:textId="77777777" w:rsidR="00AE1B1B" w:rsidRPr="00CA7DA4" w:rsidRDefault="00AE1B1B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    @</w:t>
            </w:r>
            <w:proofErr w:type="gram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Column(</w:t>
            </w:r>
            <w:proofErr w:type="gram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name = "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rack_number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", length = 100, unique = true)</w:t>
            </w:r>
          </w:p>
          <w:p w14:paraId="0E93AF39" w14:textId="33660B7A" w:rsidR="00AE1B1B" w:rsidRPr="00CA7DA4" w:rsidRDefault="00AE1B1B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    private String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rackNumber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;</w:t>
            </w:r>
          </w:p>
          <w:p w14:paraId="52B5D4C7" w14:textId="77777777" w:rsidR="00AE1B1B" w:rsidRPr="00CA7DA4" w:rsidRDefault="00AE1B1B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    @</w:t>
            </w:r>
            <w:proofErr w:type="gram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OneToMany(</w:t>
            </w:r>
            <w:proofErr w:type="gram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mappedBy = "location", fetch =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FetchType.LAZY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)</w:t>
            </w:r>
          </w:p>
          <w:p w14:paraId="2C4A5888" w14:textId="70B03820" w:rsidR="00AE1B1B" w:rsidRPr="00CA7DA4" w:rsidRDefault="00AE1B1B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    private Set&lt;Inventory&gt; inventories = new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LinkedHashSet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&lt;</w:t>
            </w:r>
            <w:proofErr w:type="gram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&gt;(</w:t>
            </w:r>
            <w:proofErr w:type="gram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);</w:t>
            </w:r>
          </w:p>
          <w:p w14:paraId="3B331340" w14:textId="77777777" w:rsidR="00AE1B1B" w:rsidRPr="00CA7DA4" w:rsidRDefault="00AE1B1B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    @Builder</w:t>
            </w:r>
          </w:p>
          <w:p w14:paraId="317660C8" w14:textId="77777777" w:rsidR="00AE1B1B" w:rsidRPr="00CA7DA4" w:rsidRDefault="00AE1B1B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    private </w:t>
            </w:r>
            <w:proofErr w:type="gram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Location(</w:t>
            </w:r>
            <w:proofErr w:type="gram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String address, String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rackNumber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, Set&lt;Inventory&gt; inventories, Instant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createdDate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,</w:t>
            </w:r>
          </w:p>
          <w:p w14:paraId="256BAD07" w14:textId="77777777" w:rsidR="00AE1B1B" w:rsidRPr="00CA7DA4" w:rsidRDefault="00AE1B1B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            Instant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lastModifiedDate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) {</w:t>
            </w:r>
          </w:p>
          <w:p w14:paraId="6FD84391" w14:textId="2F65D52F" w:rsidR="00AE1B1B" w:rsidRPr="00CA7DA4" w:rsidRDefault="00AE1B1B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        </w:t>
            </w:r>
            <w:proofErr w:type="gram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super(</w:t>
            </w:r>
            <w:proofErr w:type="spellStart"/>
            <w:proofErr w:type="gram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createdDate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,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lastModifiedDate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);</w:t>
            </w:r>
          </w:p>
          <w:p w14:paraId="56A51147" w14:textId="77777777" w:rsidR="00AE1B1B" w:rsidRPr="00CA7DA4" w:rsidRDefault="00AE1B1B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        if (address == null || </w:t>
            </w:r>
            <w:proofErr w:type="spellStart"/>
            <w:proofErr w:type="gram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address.isBlank</w:t>
            </w:r>
            <w:proofErr w:type="spellEnd"/>
            <w:proofErr w:type="gram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())</w:t>
            </w:r>
          </w:p>
          <w:p w14:paraId="1594B786" w14:textId="77777777" w:rsidR="00AE1B1B" w:rsidRPr="00CA7DA4" w:rsidRDefault="00AE1B1B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            throw new </w:t>
            </w:r>
            <w:proofErr w:type="spellStart"/>
            <w:proofErr w:type="gram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IllegalArgumentException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(</w:t>
            </w:r>
            <w:proofErr w:type="gram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"</w:t>
            </w: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Адрес</w:t>
            </w: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 </w:t>
            </w: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расположения</w:t>
            </w: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 </w:t>
            </w: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обязателен</w:t>
            </w: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");</w:t>
            </w:r>
          </w:p>
          <w:p w14:paraId="05514449" w14:textId="77777777" w:rsidR="00AE1B1B" w:rsidRPr="00CA7DA4" w:rsidRDefault="00AE1B1B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        if (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rackNumber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 == null ||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rackNumber.isBlank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())</w:t>
            </w:r>
          </w:p>
          <w:p w14:paraId="5A2F03A4" w14:textId="6D31ED34" w:rsidR="00AE1B1B" w:rsidRPr="00CA7DA4" w:rsidRDefault="00AE1B1B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            throw new </w:t>
            </w:r>
            <w:proofErr w:type="spellStart"/>
            <w:proofErr w:type="gram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IllegalArgumentException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(</w:t>
            </w:r>
            <w:proofErr w:type="gram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"</w:t>
            </w: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Регистрационный</w:t>
            </w: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 </w:t>
            </w: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номер</w:t>
            </w: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 </w:t>
            </w: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обязателен</w:t>
            </w: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");</w:t>
            </w:r>
          </w:p>
          <w:p w14:paraId="58AB7E6C" w14:textId="77777777" w:rsidR="00AE1B1B" w:rsidRPr="00CA7DA4" w:rsidRDefault="00AE1B1B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        </w:t>
            </w:r>
            <w:proofErr w:type="spellStart"/>
            <w:proofErr w:type="gram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this.address</w:t>
            </w:r>
            <w:proofErr w:type="spellEnd"/>
            <w:proofErr w:type="gram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 = address;</w:t>
            </w:r>
          </w:p>
          <w:p w14:paraId="461DD8E4" w14:textId="77777777" w:rsidR="00AE1B1B" w:rsidRPr="00CA7DA4" w:rsidRDefault="00AE1B1B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        </w:t>
            </w:r>
            <w:proofErr w:type="spellStart"/>
            <w:proofErr w:type="gram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this.rackNumber</w:t>
            </w:r>
            <w:proofErr w:type="spellEnd"/>
            <w:proofErr w:type="gram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 =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rackNumber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;</w:t>
            </w:r>
          </w:p>
          <w:p w14:paraId="02166CA3" w14:textId="77777777" w:rsidR="00AE1B1B" w:rsidRPr="00CA7DA4" w:rsidRDefault="00AE1B1B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        </w:t>
            </w:r>
            <w:proofErr w:type="spellStart"/>
            <w:proofErr w:type="gram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this.inventories</w:t>
            </w:r>
            <w:proofErr w:type="spellEnd"/>
            <w:proofErr w:type="gram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 = inventories != null ? inventories : new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LinkedHashSet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&lt;&gt;();</w:t>
            </w:r>
          </w:p>
          <w:p w14:paraId="3F3F2989" w14:textId="4212FAF2" w:rsidR="00AE1B1B" w:rsidRPr="00CA7DA4" w:rsidRDefault="00AE1B1B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    }</w:t>
            </w:r>
          </w:p>
          <w:p w14:paraId="75294E8C" w14:textId="77777777" w:rsidR="00AE1B1B" w:rsidRPr="00CA7DA4" w:rsidRDefault="00AE1B1B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    public static Location </w:t>
            </w:r>
            <w:proofErr w:type="gram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of(</w:t>
            </w:r>
            <w:proofErr w:type="gram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String address, String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rackNumber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, Set&lt;Inventory&gt; inventories) {</w:t>
            </w:r>
          </w:p>
          <w:p w14:paraId="4CB752A2" w14:textId="77777777" w:rsidR="00AE1B1B" w:rsidRPr="00CA7DA4" w:rsidRDefault="00AE1B1B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        return Location.builder(</w:t>
            </w:r>
            <w:proofErr w:type="gram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).address</w:t>
            </w:r>
            <w:proofErr w:type="gram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(address).rackNumber(rackNumber).inventories(inventories).build();</w:t>
            </w:r>
          </w:p>
          <w:p w14:paraId="3F52B224" w14:textId="4A7693DA" w:rsidR="00AE1B1B" w:rsidRPr="00CA7DA4" w:rsidRDefault="00AE1B1B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    </w:t>
            </w: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}</w:t>
            </w:r>
          </w:p>
          <w:p w14:paraId="07A5A4D6" w14:textId="68555FD4" w:rsidR="00AE1B1B" w:rsidRPr="00CA7DA4" w:rsidRDefault="00AE1B1B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}</w:t>
            </w:r>
          </w:p>
        </w:tc>
      </w:tr>
    </w:tbl>
    <w:p w14:paraId="02944016" w14:textId="77777777" w:rsidR="00AE1B1B" w:rsidRDefault="00AE1B1B" w:rsidP="00071EF3">
      <w:pPr>
        <w:pStyle w:val="af1"/>
        <w:spacing w:line="240" w:lineRule="auto"/>
      </w:pPr>
    </w:p>
    <w:p w14:paraId="772286CC" w14:textId="052388C2" w:rsidR="00AE1B1B" w:rsidRPr="001713AE" w:rsidRDefault="00AE1B1B" w:rsidP="00071EF3">
      <w:pPr>
        <w:pStyle w:val="af1"/>
        <w:spacing w:line="240" w:lineRule="auto"/>
      </w:pPr>
      <w:r w:rsidRPr="001713AE">
        <w:t>Файл «</w:t>
      </w:r>
      <w:r w:rsidRPr="00AE1B1B">
        <w:t>Manufacturer</w:t>
      </w:r>
      <w:r w:rsidRPr="008A3605">
        <w:t>.java</w:t>
      </w:r>
      <w:r w:rsidRPr="001713AE">
        <w:t>».</w:t>
      </w:r>
    </w:p>
    <w:tbl>
      <w:tblPr>
        <w:tblStyle w:val="aff4"/>
        <w:tblW w:w="0" w:type="auto"/>
        <w:tblLook w:val="04A0" w:firstRow="1" w:lastRow="0" w:firstColumn="1" w:lastColumn="0" w:noHBand="0" w:noVBand="1"/>
      </w:tblPr>
      <w:tblGrid>
        <w:gridCol w:w="9628"/>
      </w:tblGrid>
      <w:tr w:rsidR="00AE1B1B" w:rsidRPr="001713AE" w14:paraId="6F0FF7EF" w14:textId="77777777" w:rsidTr="00C57D9B">
        <w:tc>
          <w:tcPr>
            <w:tcW w:w="9628" w:type="dxa"/>
          </w:tcPr>
          <w:p w14:paraId="38686E7D" w14:textId="69DC7B64" w:rsidR="00AE1B1B" w:rsidRPr="00CA7DA4" w:rsidRDefault="00AE1B1B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package </w:t>
            </w:r>
            <w:proofErr w:type="spellStart"/>
            <w:proofErr w:type="gram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com.server</w:t>
            </w:r>
            <w:proofErr w:type="gram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.entity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;</w:t>
            </w:r>
          </w:p>
          <w:p w14:paraId="3EA1BC67" w14:textId="22B0C8BC" w:rsidR="00AE1B1B" w:rsidRPr="00CA7DA4" w:rsidRDefault="00AE1B1B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@Entity</w:t>
            </w:r>
            <w:r w:rsidR="00871FA7"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 </w:t>
            </w: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@</w:t>
            </w:r>
            <w:proofErr w:type="gram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Table(</w:t>
            </w:r>
            <w:proofErr w:type="gram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name = "manufacturers")</w:t>
            </w:r>
          </w:p>
          <w:p w14:paraId="5DE631E1" w14:textId="3A6B5800" w:rsidR="00AE1B1B" w:rsidRPr="00CA7DA4" w:rsidRDefault="00AE1B1B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@Getter</w:t>
            </w:r>
            <w:r w:rsidR="00871FA7"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 </w:t>
            </w: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@Setter</w:t>
            </w:r>
            <w:r w:rsidR="00593536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 </w:t>
            </w: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@NoArgsConstructor</w:t>
            </w:r>
          </w:p>
          <w:p w14:paraId="631471E8" w14:textId="77777777" w:rsidR="00AE1B1B" w:rsidRPr="00CA7DA4" w:rsidRDefault="00AE1B1B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@</w:t>
            </w:r>
            <w:proofErr w:type="gram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EqualsAndHashCode(</w:t>
            </w:r>
            <w:proofErr w:type="gram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callSuper = false, exclude = {"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equipments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"})</w:t>
            </w:r>
          </w:p>
          <w:p w14:paraId="4208CADE" w14:textId="28FBAEFB" w:rsidR="00AE1B1B" w:rsidRPr="00CA7DA4" w:rsidRDefault="00AE1B1B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public class Manufacturer extends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BaseEntity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 {</w:t>
            </w:r>
          </w:p>
          <w:p w14:paraId="665B88CD" w14:textId="77777777" w:rsidR="00AE1B1B" w:rsidRPr="00CA7DA4" w:rsidRDefault="00AE1B1B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    @</w:t>
            </w:r>
            <w:proofErr w:type="gram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Column(</w:t>
            </w:r>
            <w:proofErr w:type="gram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length = 100, nullable = false, unique = true)</w:t>
            </w:r>
          </w:p>
          <w:p w14:paraId="6053A1E1" w14:textId="51DD11AB" w:rsidR="00AE1B1B" w:rsidRPr="00CA7DA4" w:rsidRDefault="00AE1B1B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    private String name;</w:t>
            </w:r>
          </w:p>
          <w:p w14:paraId="03762C8D" w14:textId="77777777" w:rsidR="00AE1B1B" w:rsidRPr="00CA7DA4" w:rsidRDefault="00AE1B1B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    @</w:t>
            </w:r>
            <w:proofErr w:type="gram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Column(</w:t>
            </w:r>
            <w:proofErr w:type="gram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length = 100)</w:t>
            </w:r>
          </w:p>
          <w:p w14:paraId="48BAB758" w14:textId="2E2EBB88" w:rsidR="00AE1B1B" w:rsidRPr="00CA7DA4" w:rsidRDefault="00AE1B1B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    private String country;</w:t>
            </w:r>
          </w:p>
          <w:p w14:paraId="3E187599" w14:textId="77777777" w:rsidR="00AE1B1B" w:rsidRPr="00CA7DA4" w:rsidRDefault="00AE1B1B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    @</w:t>
            </w:r>
            <w:proofErr w:type="gram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OneToMany(</w:t>
            </w:r>
            <w:proofErr w:type="gram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mappedBy = "manufacturer", fetch =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FetchType.LAZY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)</w:t>
            </w:r>
          </w:p>
          <w:p w14:paraId="60BCAE98" w14:textId="39F2AEF5" w:rsidR="00AE1B1B" w:rsidRPr="00CA7DA4" w:rsidRDefault="00AE1B1B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    private Set&lt;Equipment&gt;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equipments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 = new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LinkedHashSet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&lt;</w:t>
            </w:r>
            <w:proofErr w:type="gram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&gt;(</w:t>
            </w:r>
            <w:proofErr w:type="gram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);</w:t>
            </w:r>
          </w:p>
          <w:p w14:paraId="4182F27B" w14:textId="77777777" w:rsidR="00AE1B1B" w:rsidRPr="00CA7DA4" w:rsidRDefault="00AE1B1B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    @Builder</w:t>
            </w:r>
          </w:p>
          <w:p w14:paraId="579D3CC9" w14:textId="77777777" w:rsidR="00AE1B1B" w:rsidRPr="00CA7DA4" w:rsidRDefault="00AE1B1B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    private </w:t>
            </w:r>
            <w:proofErr w:type="gram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Manufacturer(</w:t>
            </w:r>
            <w:proofErr w:type="gram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String name, String country, Set&lt;Equipment&gt;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equipments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, Instant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createdDate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,</w:t>
            </w:r>
          </w:p>
          <w:p w14:paraId="4631DEA2" w14:textId="77777777" w:rsidR="00AE1B1B" w:rsidRPr="00CA7DA4" w:rsidRDefault="00AE1B1B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            Instant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lastModifiedDate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) {</w:t>
            </w:r>
          </w:p>
          <w:p w14:paraId="0C00D400" w14:textId="3F6C5481" w:rsidR="00AE1B1B" w:rsidRPr="00CA7DA4" w:rsidRDefault="00AE1B1B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        </w:t>
            </w:r>
            <w:proofErr w:type="gram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super(</w:t>
            </w:r>
            <w:proofErr w:type="spellStart"/>
            <w:proofErr w:type="gram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createdDate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,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lastModifiedDate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);</w:t>
            </w:r>
          </w:p>
          <w:p w14:paraId="16D1B9A7" w14:textId="77777777" w:rsidR="00AE1B1B" w:rsidRPr="00CA7DA4" w:rsidRDefault="00AE1B1B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        if (name == null || </w:t>
            </w:r>
            <w:proofErr w:type="spellStart"/>
            <w:proofErr w:type="gram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name.isBlank</w:t>
            </w:r>
            <w:proofErr w:type="spellEnd"/>
            <w:proofErr w:type="gram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())</w:t>
            </w:r>
          </w:p>
          <w:p w14:paraId="06CC083D" w14:textId="77777777" w:rsidR="00AE1B1B" w:rsidRPr="00CA7DA4" w:rsidRDefault="00AE1B1B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            throw new </w:t>
            </w:r>
            <w:proofErr w:type="spellStart"/>
            <w:proofErr w:type="gram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IllegalArgumentException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(</w:t>
            </w:r>
            <w:proofErr w:type="gram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"</w:t>
            </w: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Имя</w:t>
            </w: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 </w:t>
            </w: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производителя</w:t>
            </w: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 </w:t>
            </w: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обязательно</w:t>
            </w: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");</w:t>
            </w:r>
          </w:p>
          <w:p w14:paraId="5C64C8D0" w14:textId="77777777" w:rsidR="00AE1B1B" w:rsidRPr="00CA7DA4" w:rsidRDefault="00AE1B1B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        if (country == null || </w:t>
            </w:r>
            <w:proofErr w:type="spellStart"/>
            <w:proofErr w:type="gram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country.isBlank</w:t>
            </w:r>
            <w:proofErr w:type="spellEnd"/>
            <w:proofErr w:type="gram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())</w:t>
            </w:r>
          </w:p>
          <w:p w14:paraId="30B90680" w14:textId="4459ADC6" w:rsidR="00AE1B1B" w:rsidRPr="00CA7DA4" w:rsidRDefault="00AE1B1B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            throw new </w:t>
            </w:r>
            <w:proofErr w:type="spellStart"/>
            <w:proofErr w:type="gram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IllegalArgumentException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(</w:t>
            </w:r>
            <w:proofErr w:type="gram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"</w:t>
            </w: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Страна</w:t>
            </w: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 </w:t>
            </w: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производителя</w:t>
            </w: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 </w:t>
            </w: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обязательна</w:t>
            </w: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");</w:t>
            </w:r>
          </w:p>
          <w:p w14:paraId="453B228F" w14:textId="77777777" w:rsidR="00AE1B1B" w:rsidRPr="00CA7DA4" w:rsidRDefault="00AE1B1B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        this.name = name;</w:t>
            </w:r>
          </w:p>
          <w:p w14:paraId="08A99B6C" w14:textId="77777777" w:rsidR="00AE1B1B" w:rsidRPr="00CA7DA4" w:rsidRDefault="00AE1B1B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        </w:t>
            </w:r>
            <w:proofErr w:type="spellStart"/>
            <w:proofErr w:type="gram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this.country</w:t>
            </w:r>
            <w:proofErr w:type="spellEnd"/>
            <w:proofErr w:type="gram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 = country;</w:t>
            </w:r>
          </w:p>
          <w:p w14:paraId="6DBC3F0B" w14:textId="77777777" w:rsidR="00AE1B1B" w:rsidRPr="00CA7DA4" w:rsidRDefault="00AE1B1B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        </w:t>
            </w:r>
            <w:proofErr w:type="spellStart"/>
            <w:proofErr w:type="gram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this.equipments</w:t>
            </w:r>
            <w:proofErr w:type="spellEnd"/>
            <w:proofErr w:type="gram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 =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equipments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 != null ?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equipments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 : new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LinkedHashSet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&lt;&gt;();</w:t>
            </w:r>
          </w:p>
          <w:p w14:paraId="410A9350" w14:textId="42F4CC98" w:rsidR="00AE1B1B" w:rsidRPr="00CA7DA4" w:rsidRDefault="00AE1B1B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    }</w:t>
            </w:r>
          </w:p>
          <w:p w14:paraId="4DC2283F" w14:textId="77777777" w:rsidR="00AE1B1B" w:rsidRPr="00CA7DA4" w:rsidRDefault="00AE1B1B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    public static Manufacturer </w:t>
            </w:r>
            <w:proofErr w:type="gram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of(</w:t>
            </w:r>
            <w:proofErr w:type="gram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String name, String country, Set&lt;Equipment&gt; equipment) {</w:t>
            </w:r>
          </w:p>
          <w:p w14:paraId="2C8EDDF7" w14:textId="77777777" w:rsidR="00AE1B1B" w:rsidRPr="00CA7DA4" w:rsidRDefault="00AE1B1B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        return Manufacturer.builder().name(name</w:t>
            </w:r>
            <w:proofErr w:type="gram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).country</w:t>
            </w:r>
            <w:proofErr w:type="gram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(country).equipments(equipment).build();</w:t>
            </w:r>
          </w:p>
          <w:p w14:paraId="3B935E83" w14:textId="079A6B1C" w:rsidR="00AE1B1B" w:rsidRPr="00CA7DA4" w:rsidRDefault="00AE1B1B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    </w:t>
            </w: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}</w:t>
            </w:r>
          </w:p>
          <w:p w14:paraId="029A287D" w14:textId="0DAFB437" w:rsidR="00AE1B1B" w:rsidRPr="00CA7DA4" w:rsidRDefault="00AE1B1B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}</w:t>
            </w:r>
          </w:p>
        </w:tc>
      </w:tr>
    </w:tbl>
    <w:p w14:paraId="16AF7C7E" w14:textId="77777777" w:rsidR="002926E8" w:rsidRPr="002926E8" w:rsidRDefault="002926E8" w:rsidP="00071EF3">
      <w:pPr>
        <w:pStyle w:val="af1"/>
        <w:spacing w:line="240" w:lineRule="auto"/>
        <w:rPr>
          <w:lang w:val="en-US"/>
        </w:rPr>
      </w:pPr>
    </w:p>
    <w:p w14:paraId="72748C8F" w14:textId="6536D306" w:rsidR="00C20F19" w:rsidRDefault="003D519B" w:rsidP="00071EF3">
      <w:pPr>
        <w:pStyle w:val="ae"/>
        <w:spacing w:line="240" w:lineRule="auto"/>
      </w:pPr>
      <w:r>
        <w:t>Репозитории</w:t>
      </w:r>
    </w:p>
    <w:p w14:paraId="4C2D9E14" w14:textId="77777777" w:rsidR="00564D80" w:rsidRPr="001713AE" w:rsidRDefault="00564D80" w:rsidP="00071EF3">
      <w:pPr>
        <w:pStyle w:val="af1"/>
        <w:spacing w:line="240" w:lineRule="auto"/>
      </w:pPr>
      <w:r w:rsidRPr="001713AE">
        <w:t>Файл «</w:t>
      </w:r>
      <w:r w:rsidRPr="00564D80">
        <w:t>EquipmentRepository</w:t>
      </w:r>
      <w:r w:rsidRPr="008A3605">
        <w:t>.java</w:t>
      </w:r>
      <w:r w:rsidRPr="001713AE">
        <w:t>».</w:t>
      </w:r>
    </w:p>
    <w:tbl>
      <w:tblPr>
        <w:tblStyle w:val="aff4"/>
        <w:tblW w:w="0" w:type="auto"/>
        <w:tblLook w:val="04A0" w:firstRow="1" w:lastRow="0" w:firstColumn="1" w:lastColumn="0" w:noHBand="0" w:noVBand="1"/>
      </w:tblPr>
      <w:tblGrid>
        <w:gridCol w:w="9628"/>
      </w:tblGrid>
      <w:tr w:rsidR="00564D80" w:rsidRPr="006A0293" w14:paraId="1E2769CD" w14:textId="77777777" w:rsidTr="00C57D9B">
        <w:tc>
          <w:tcPr>
            <w:tcW w:w="9628" w:type="dxa"/>
          </w:tcPr>
          <w:p w14:paraId="28B68989" w14:textId="6BADB417" w:rsidR="00564D80" w:rsidRPr="00CA7DA4" w:rsidRDefault="00564D80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package </w:t>
            </w:r>
            <w:proofErr w:type="spellStart"/>
            <w:proofErr w:type="gram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com.server</w:t>
            </w:r>
            <w:proofErr w:type="gram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.repository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;</w:t>
            </w:r>
          </w:p>
          <w:p w14:paraId="082C6B01" w14:textId="77777777" w:rsidR="00564D80" w:rsidRPr="00CA7DA4" w:rsidRDefault="00564D80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@Repository</w:t>
            </w:r>
          </w:p>
          <w:p w14:paraId="6411E913" w14:textId="7B5C8184" w:rsidR="00564D80" w:rsidRPr="00CA7DA4" w:rsidRDefault="00564D80" w:rsidP="004C0DB9">
            <w:pPr>
              <w:shd w:val="clear" w:color="auto" w:fill="FFFFFF"/>
              <w:ind w:firstLine="0"/>
              <w:outlineLvl w:val="9"/>
              <w:rPr>
                <w:color w:val="auto"/>
                <w:sz w:val="16"/>
                <w:szCs w:val="16"/>
                <w:lang w:val="en-US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public interface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EquipmentRepository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 extends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JpaRepository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&lt;Equipment, Long&gt; {}</w:t>
            </w:r>
          </w:p>
        </w:tc>
      </w:tr>
    </w:tbl>
    <w:p w14:paraId="2E716C0D" w14:textId="77777777" w:rsidR="00564D80" w:rsidRDefault="00564D80" w:rsidP="00071EF3">
      <w:pPr>
        <w:pStyle w:val="af1"/>
        <w:spacing w:line="240" w:lineRule="auto"/>
        <w:rPr>
          <w:lang w:val="en-US"/>
        </w:rPr>
      </w:pPr>
    </w:p>
    <w:p w14:paraId="718909B8" w14:textId="504B09D6" w:rsidR="003D519B" w:rsidRPr="001713AE" w:rsidRDefault="003D519B" w:rsidP="00071EF3">
      <w:pPr>
        <w:pStyle w:val="af1"/>
        <w:spacing w:line="240" w:lineRule="auto"/>
      </w:pPr>
      <w:r w:rsidRPr="001713AE">
        <w:t>Файл «</w:t>
      </w:r>
      <w:r w:rsidR="00564D80" w:rsidRPr="00564D80">
        <w:t>EquipmentTypeRepository</w:t>
      </w:r>
      <w:r w:rsidRPr="008A3605">
        <w:t>.java</w:t>
      </w:r>
      <w:r w:rsidRPr="001713AE">
        <w:t>».</w:t>
      </w:r>
    </w:p>
    <w:tbl>
      <w:tblPr>
        <w:tblStyle w:val="aff4"/>
        <w:tblW w:w="0" w:type="auto"/>
        <w:tblLook w:val="04A0" w:firstRow="1" w:lastRow="0" w:firstColumn="1" w:lastColumn="0" w:noHBand="0" w:noVBand="1"/>
      </w:tblPr>
      <w:tblGrid>
        <w:gridCol w:w="9628"/>
      </w:tblGrid>
      <w:tr w:rsidR="003D519B" w:rsidRPr="006A0293" w14:paraId="01D044AB" w14:textId="77777777" w:rsidTr="00780E83">
        <w:tc>
          <w:tcPr>
            <w:tcW w:w="9628" w:type="dxa"/>
          </w:tcPr>
          <w:p w14:paraId="4E2D1AFC" w14:textId="01E2D48A" w:rsidR="00564D80" w:rsidRPr="00CA7DA4" w:rsidRDefault="00564D80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package </w:t>
            </w:r>
            <w:proofErr w:type="spellStart"/>
            <w:proofErr w:type="gram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com.server</w:t>
            </w:r>
            <w:proofErr w:type="gram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.repository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;</w:t>
            </w:r>
          </w:p>
          <w:p w14:paraId="1C547A32" w14:textId="77777777" w:rsidR="00564D80" w:rsidRPr="00CA7DA4" w:rsidRDefault="00564D80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@Repository</w:t>
            </w:r>
          </w:p>
          <w:p w14:paraId="3146BD13" w14:textId="3941E496" w:rsidR="003D519B" w:rsidRPr="00CA7DA4" w:rsidRDefault="00564D80" w:rsidP="004C0DB9">
            <w:pPr>
              <w:shd w:val="clear" w:color="auto" w:fill="FFFFFF"/>
              <w:ind w:firstLine="0"/>
              <w:outlineLvl w:val="9"/>
              <w:rPr>
                <w:color w:val="auto"/>
                <w:sz w:val="16"/>
                <w:szCs w:val="16"/>
                <w:lang w:val="en-US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public interface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EquipmentTypeRepositor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 extends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JpaRepository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&lt;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EquipmentType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, Long&gt; {}</w:t>
            </w:r>
          </w:p>
        </w:tc>
      </w:tr>
    </w:tbl>
    <w:p w14:paraId="7F504AAD" w14:textId="77777777" w:rsidR="003D519B" w:rsidRDefault="003D519B" w:rsidP="00071EF3">
      <w:pPr>
        <w:pStyle w:val="af1"/>
        <w:spacing w:line="240" w:lineRule="auto"/>
        <w:rPr>
          <w:lang w:val="en-US"/>
        </w:rPr>
      </w:pPr>
    </w:p>
    <w:p w14:paraId="6A1933ED" w14:textId="5ACD07F6" w:rsidR="00564D80" w:rsidRPr="001713AE" w:rsidRDefault="00564D80" w:rsidP="00071EF3">
      <w:pPr>
        <w:pStyle w:val="af1"/>
        <w:spacing w:line="240" w:lineRule="auto"/>
      </w:pPr>
      <w:r w:rsidRPr="001713AE">
        <w:t>Файл «</w:t>
      </w:r>
      <w:r w:rsidRPr="00564D80">
        <w:t>InventoryRepository</w:t>
      </w:r>
      <w:r w:rsidRPr="008A3605">
        <w:t>.java</w:t>
      </w:r>
      <w:r w:rsidRPr="001713AE">
        <w:t>».</w:t>
      </w:r>
    </w:p>
    <w:tbl>
      <w:tblPr>
        <w:tblStyle w:val="aff4"/>
        <w:tblW w:w="0" w:type="auto"/>
        <w:tblLook w:val="04A0" w:firstRow="1" w:lastRow="0" w:firstColumn="1" w:lastColumn="0" w:noHBand="0" w:noVBand="1"/>
      </w:tblPr>
      <w:tblGrid>
        <w:gridCol w:w="9628"/>
      </w:tblGrid>
      <w:tr w:rsidR="00564D80" w:rsidRPr="006A0293" w14:paraId="22537695" w14:textId="77777777" w:rsidTr="00C57D9B">
        <w:tc>
          <w:tcPr>
            <w:tcW w:w="9628" w:type="dxa"/>
          </w:tcPr>
          <w:p w14:paraId="288EC8EA" w14:textId="7600611C" w:rsidR="00564D80" w:rsidRPr="00CA7DA4" w:rsidRDefault="00564D80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package </w:t>
            </w:r>
            <w:proofErr w:type="spellStart"/>
            <w:proofErr w:type="gram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com.server</w:t>
            </w:r>
            <w:proofErr w:type="gram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.repository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;</w:t>
            </w:r>
          </w:p>
          <w:p w14:paraId="035DD220" w14:textId="77777777" w:rsidR="00564D80" w:rsidRPr="00CA7DA4" w:rsidRDefault="00564D80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@Repository</w:t>
            </w:r>
          </w:p>
          <w:p w14:paraId="63E9FB1D" w14:textId="2FEB29C2" w:rsidR="00564D80" w:rsidRPr="00CA7DA4" w:rsidRDefault="00564D80" w:rsidP="004C0DB9">
            <w:pPr>
              <w:shd w:val="clear" w:color="auto" w:fill="FFFFFF"/>
              <w:ind w:firstLine="0"/>
              <w:outlineLvl w:val="9"/>
              <w:rPr>
                <w:color w:val="auto"/>
                <w:sz w:val="16"/>
                <w:szCs w:val="16"/>
                <w:lang w:val="en-US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public interface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InventoryRepository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 extends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JpaRepository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&lt;Inventory, Long&gt; {}</w:t>
            </w:r>
          </w:p>
        </w:tc>
      </w:tr>
    </w:tbl>
    <w:p w14:paraId="76F8ECF2" w14:textId="77777777" w:rsidR="00564D80" w:rsidRPr="004C0DB9" w:rsidRDefault="00564D80" w:rsidP="00071EF3">
      <w:pPr>
        <w:pStyle w:val="af1"/>
        <w:spacing w:line="240" w:lineRule="auto"/>
        <w:rPr>
          <w:lang w:val="en-US"/>
        </w:rPr>
      </w:pPr>
    </w:p>
    <w:p w14:paraId="4681137E" w14:textId="18327C94" w:rsidR="00564D80" w:rsidRPr="001713AE" w:rsidRDefault="00564D80" w:rsidP="00071EF3">
      <w:pPr>
        <w:pStyle w:val="af1"/>
        <w:spacing w:line="240" w:lineRule="auto"/>
      </w:pPr>
      <w:r w:rsidRPr="001713AE">
        <w:t>Файл «</w:t>
      </w:r>
      <w:r w:rsidRPr="00564D80">
        <w:t>LocationRepository</w:t>
      </w:r>
      <w:r w:rsidRPr="008A3605">
        <w:t>.java</w:t>
      </w:r>
      <w:r w:rsidRPr="001713AE">
        <w:t>».</w:t>
      </w:r>
    </w:p>
    <w:tbl>
      <w:tblPr>
        <w:tblStyle w:val="aff4"/>
        <w:tblW w:w="0" w:type="auto"/>
        <w:tblLook w:val="04A0" w:firstRow="1" w:lastRow="0" w:firstColumn="1" w:lastColumn="0" w:noHBand="0" w:noVBand="1"/>
      </w:tblPr>
      <w:tblGrid>
        <w:gridCol w:w="9628"/>
      </w:tblGrid>
      <w:tr w:rsidR="00564D80" w:rsidRPr="006A0293" w14:paraId="0089CC4D" w14:textId="77777777" w:rsidTr="00C57D9B">
        <w:tc>
          <w:tcPr>
            <w:tcW w:w="9628" w:type="dxa"/>
          </w:tcPr>
          <w:p w14:paraId="0E01CC7B" w14:textId="4C25ECBF" w:rsidR="00564D80" w:rsidRPr="00CA7DA4" w:rsidRDefault="00564D80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package </w:t>
            </w:r>
            <w:proofErr w:type="spellStart"/>
            <w:proofErr w:type="gram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com.server</w:t>
            </w:r>
            <w:proofErr w:type="gram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.repository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;</w:t>
            </w:r>
          </w:p>
          <w:p w14:paraId="6E26C1C4" w14:textId="77777777" w:rsidR="00564D80" w:rsidRPr="00CA7DA4" w:rsidRDefault="00564D80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@Repository</w:t>
            </w:r>
          </w:p>
          <w:p w14:paraId="60D5AE3A" w14:textId="4A0BC5FF" w:rsidR="00564D80" w:rsidRPr="00CA7DA4" w:rsidRDefault="00564D80" w:rsidP="004C0DB9">
            <w:pPr>
              <w:shd w:val="clear" w:color="auto" w:fill="FFFFFF"/>
              <w:ind w:firstLine="0"/>
              <w:outlineLvl w:val="9"/>
              <w:rPr>
                <w:color w:val="auto"/>
                <w:sz w:val="16"/>
                <w:szCs w:val="16"/>
                <w:lang w:val="en-US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public interface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LocationRepository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 extends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JpaRepository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&lt;Location, Long&gt; {}</w:t>
            </w:r>
          </w:p>
        </w:tc>
      </w:tr>
    </w:tbl>
    <w:p w14:paraId="0007CE46" w14:textId="77777777" w:rsidR="00564D80" w:rsidRDefault="00564D80" w:rsidP="00071EF3">
      <w:pPr>
        <w:pStyle w:val="af1"/>
        <w:spacing w:line="240" w:lineRule="auto"/>
        <w:rPr>
          <w:lang w:val="en-US"/>
        </w:rPr>
      </w:pPr>
    </w:p>
    <w:p w14:paraId="6DF8733D" w14:textId="33EC9EAB" w:rsidR="00564D80" w:rsidRPr="001713AE" w:rsidRDefault="00564D80" w:rsidP="00071EF3">
      <w:pPr>
        <w:pStyle w:val="af1"/>
        <w:spacing w:line="240" w:lineRule="auto"/>
      </w:pPr>
      <w:r w:rsidRPr="001713AE">
        <w:t>Файл «</w:t>
      </w:r>
      <w:r w:rsidRPr="00564D80">
        <w:t>ManufacturerRepository</w:t>
      </w:r>
      <w:r w:rsidRPr="008A3605">
        <w:t>.java</w:t>
      </w:r>
      <w:r w:rsidRPr="001713AE">
        <w:t>».</w:t>
      </w:r>
    </w:p>
    <w:tbl>
      <w:tblPr>
        <w:tblStyle w:val="aff4"/>
        <w:tblW w:w="0" w:type="auto"/>
        <w:tblLook w:val="04A0" w:firstRow="1" w:lastRow="0" w:firstColumn="1" w:lastColumn="0" w:noHBand="0" w:noVBand="1"/>
      </w:tblPr>
      <w:tblGrid>
        <w:gridCol w:w="9628"/>
      </w:tblGrid>
      <w:tr w:rsidR="00564D80" w:rsidRPr="006A0293" w14:paraId="4BC23430" w14:textId="77777777" w:rsidTr="00C57D9B">
        <w:tc>
          <w:tcPr>
            <w:tcW w:w="9628" w:type="dxa"/>
          </w:tcPr>
          <w:p w14:paraId="4FC9C0C5" w14:textId="65F82B7C" w:rsidR="00564D80" w:rsidRPr="00CA7DA4" w:rsidRDefault="00564D80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package </w:t>
            </w:r>
            <w:proofErr w:type="spellStart"/>
            <w:proofErr w:type="gram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com.server</w:t>
            </w:r>
            <w:proofErr w:type="gram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.repository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;</w:t>
            </w:r>
          </w:p>
          <w:p w14:paraId="7ACBC221" w14:textId="77777777" w:rsidR="00564D80" w:rsidRPr="00CA7DA4" w:rsidRDefault="00564D80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@Repository</w:t>
            </w:r>
          </w:p>
          <w:p w14:paraId="6F69DFF9" w14:textId="40B7A3A6" w:rsidR="00564D80" w:rsidRPr="00CA7DA4" w:rsidRDefault="00564D80" w:rsidP="004C0DB9">
            <w:pPr>
              <w:shd w:val="clear" w:color="auto" w:fill="FFFFFF"/>
              <w:ind w:firstLine="0"/>
              <w:outlineLvl w:val="9"/>
              <w:rPr>
                <w:color w:val="auto"/>
                <w:sz w:val="16"/>
                <w:szCs w:val="16"/>
                <w:lang w:val="en-US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public interface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ManufacturerRepository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 extends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JpaRepository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&lt;Manufacturer, Long&gt; {}</w:t>
            </w:r>
          </w:p>
        </w:tc>
      </w:tr>
    </w:tbl>
    <w:p w14:paraId="2F4CB73B" w14:textId="77777777" w:rsidR="003D519B" w:rsidRPr="004C0DB9" w:rsidRDefault="003D519B" w:rsidP="00071EF3">
      <w:pPr>
        <w:pStyle w:val="af1"/>
        <w:spacing w:line="240" w:lineRule="auto"/>
        <w:rPr>
          <w:lang w:val="en-US"/>
        </w:rPr>
      </w:pPr>
    </w:p>
    <w:p w14:paraId="77AF80F4" w14:textId="59D0D692" w:rsidR="003D519B" w:rsidRDefault="003D519B" w:rsidP="00071EF3">
      <w:pPr>
        <w:pStyle w:val="ae"/>
        <w:spacing w:line="240" w:lineRule="auto"/>
      </w:pPr>
      <w:r>
        <w:t>Контроллеры</w:t>
      </w:r>
    </w:p>
    <w:p w14:paraId="58C91F07" w14:textId="272CEACB" w:rsidR="003D519B" w:rsidRPr="001713AE" w:rsidRDefault="003D519B" w:rsidP="00071EF3">
      <w:pPr>
        <w:pStyle w:val="af1"/>
        <w:spacing w:line="240" w:lineRule="auto"/>
      </w:pPr>
      <w:r w:rsidRPr="001713AE">
        <w:t>Файл «</w:t>
      </w:r>
      <w:r w:rsidR="00DA01F8" w:rsidRPr="00DA01F8">
        <w:t>BaseController</w:t>
      </w:r>
      <w:r w:rsidRPr="008A3605">
        <w:t>.java</w:t>
      </w:r>
      <w:r w:rsidRPr="001713AE">
        <w:t>».</w:t>
      </w:r>
    </w:p>
    <w:tbl>
      <w:tblPr>
        <w:tblStyle w:val="aff4"/>
        <w:tblW w:w="0" w:type="auto"/>
        <w:tblLook w:val="04A0" w:firstRow="1" w:lastRow="0" w:firstColumn="1" w:lastColumn="0" w:noHBand="0" w:noVBand="1"/>
      </w:tblPr>
      <w:tblGrid>
        <w:gridCol w:w="9628"/>
      </w:tblGrid>
      <w:tr w:rsidR="003D519B" w:rsidRPr="001713AE" w14:paraId="55BE9C3E" w14:textId="77777777" w:rsidTr="00780E83">
        <w:tc>
          <w:tcPr>
            <w:tcW w:w="9628" w:type="dxa"/>
          </w:tcPr>
          <w:p w14:paraId="3BBAF97A" w14:textId="37904F5D" w:rsidR="004248B1" w:rsidRPr="00CA7DA4" w:rsidRDefault="004248B1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package </w:t>
            </w:r>
            <w:proofErr w:type="spellStart"/>
            <w:proofErr w:type="gram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com.server</w:t>
            </w:r>
            <w:proofErr w:type="gram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.controller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;</w:t>
            </w:r>
          </w:p>
          <w:p w14:paraId="1351DCA8" w14:textId="77777777" w:rsidR="004248B1" w:rsidRPr="00CA7DA4" w:rsidRDefault="004248B1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@</w:t>
            </w:r>
            <w:proofErr w:type="gram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RequestMapping(</w:t>
            </w:r>
            <w:proofErr w:type="gram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produces =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MediaType.APPLICATION_JSON_VALUE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)</w:t>
            </w:r>
          </w:p>
          <w:p w14:paraId="58DC85FB" w14:textId="1AA23EF5" w:rsidR="004248B1" w:rsidRPr="00CA7DA4" w:rsidRDefault="004248B1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public abstract class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BaseController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&lt;E, R, C, U&gt; {</w:t>
            </w:r>
          </w:p>
          <w:p w14:paraId="484B60E3" w14:textId="0E00EE18" w:rsidR="004248B1" w:rsidRPr="00CA7DA4" w:rsidRDefault="004248B1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    protected abstract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JpaRepository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&lt;E, Long&gt; </w:t>
            </w:r>
            <w:proofErr w:type="gram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repository(</w:t>
            </w:r>
            <w:proofErr w:type="gram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);</w:t>
            </w:r>
          </w:p>
          <w:p w14:paraId="78415218" w14:textId="54BABB4D" w:rsidR="004248B1" w:rsidRPr="00CA7DA4" w:rsidRDefault="004248B1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    protected abstract Function&lt;E, R&gt; </w:t>
            </w:r>
            <w:proofErr w:type="spellStart"/>
            <w:proofErr w:type="gram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toRead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(</w:t>
            </w:r>
            <w:proofErr w:type="gram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);</w:t>
            </w:r>
          </w:p>
          <w:p w14:paraId="35F77362" w14:textId="06505ECA" w:rsidR="004248B1" w:rsidRPr="00CA7DA4" w:rsidRDefault="004248B1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    protected abstract Function&lt;C, E&gt; </w:t>
            </w:r>
            <w:proofErr w:type="spellStart"/>
            <w:proofErr w:type="gram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toCreate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(</w:t>
            </w:r>
            <w:proofErr w:type="gram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);</w:t>
            </w:r>
          </w:p>
          <w:p w14:paraId="66825246" w14:textId="535262B9" w:rsidR="004248B1" w:rsidRPr="00CA7DA4" w:rsidRDefault="004248B1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    protected abstract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BiConsumer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&lt;U, E&gt; </w:t>
            </w:r>
            <w:proofErr w:type="gram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update(</w:t>
            </w:r>
            <w:proofErr w:type="gram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);</w:t>
            </w:r>
          </w:p>
          <w:p w14:paraId="309B2C0F" w14:textId="77777777" w:rsidR="004248B1" w:rsidRPr="00CA7DA4" w:rsidRDefault="004248B1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    @GetMapping</w:t>
            </w:r>
          </w:p>
          <w:p w14:paraId="4BF6131D" w14:textId="77777777" w:rsidR="004248B1" w:rsidRPr="00CA7DA4" w:rsidRDefault="004248B1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    public List&lt;R&gt; </w:t>
            </w:r>
            <w:proofErr w:type="spellStart"/>
            <w:proofErr w:type="gram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getAll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(</w:t>
            </w:r>
            <w:proofErr w:type="gram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) {</w:t>
            </w:r>
          </w:p>
          <w:p w14:paraId="3A482D4E" w14:textId="77777777" w:rsidR="004248B1" w:rsidRPr="00CA7DA4" w:rsidRDefault="004248B1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        return repository(</w:t>
            </w:r>
            <w:proofErr w:type="gram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).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findAll</w:t>
            </w:r>
            <w:proofErr w:type="spellEnd"/>
            <w:proofErr w:type="gram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().stream()</w:t>
            </w:r>
          </w:p>
          <w:p w14:paraId="7DFEE725" w14:textId="77777777" w:rsidR="004248B1" w:rsidRPr="00CA7DA4" w:rsidRDefault="004248B1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                </w:t>
            </w:r>
            <w:proofErr w:type="gram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.map</w:t>
            </w:r>
            <w:proofErr w:type="gram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(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toRead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())</w:t>
            </w:r>
          </w:p>
          <w:p w14:paraId="36F6602B" w14:textId="77777777" w:rsidR="004248B1" w:rsidRPr="00CA7DA4" w:rsidRDefault="004248B1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                </w:t>
            </w:r>
            <w:proofErr w:type="gram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.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toList</w:t>
            </w:r>
            <w:proofErr w:type="spellEnd"/>
            <w:proofErr w:type="gram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();</w:t>
            </w:r>
          </w:p>
          <w:p w14:paraId="76894E18" w14:textId="435C9F27" w:rsidR="004248B1" w:rsidRPr="00CA7DA4" w:rsidRDefault="004248B1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    }</w:t>
            </w:r>
          </w:p>
          <w:p w14:paraId="0C85E1E3" w14:textId="77777777" w:rsidR="004248B1" w:rsidRPr="00CA7DA4" w:rsidRDefault="004248B1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    @GetMapping("/{id}")</w:t>
            </w:r>
          </w:p>
          <w:p w14:paraId="07377BFD" w14:textId="77777777" w:rsidR="004248B1" w:rsidRPr="00CA7DA4" w:rsidRDefault="004248B1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    public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ResponseEntity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&lt;R&gt;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getById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(@PathVariable("id") Long id) {</w:t>
            </w:r>
          </w:p>
          <w:p w14:paraId="769C4710" w14:textId="77777777" w:rsidR="004248B1" w:rsidRPr="00CA7DA4" w:rsidRDefault="004248B1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        return repository(</w:t>
            </w:r>
            <w:proofErr w:type="gram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).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findById</w:t>
            </w:r>
            <w:proofErr w:type="spellEnd"/>
            <w:proofErr w:type="gram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(id)</w:t>
            </w:r>
          </w:p>
          <w:p w14:paraId="645F2CD1" w14:textId="77777777" w:rsidR="004248B1" w:rsidRPr="00CA7DA4" w:rsidRDefault="004248B1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                </w:t>
            </w:r>
            <w:proofErr w:type="gram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.map</w:t>
            </w:r>
            <w:proofErr w:type="gram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(e -&gt;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ResponseEntity.ok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(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toRead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().apply(e)))</w:t>
            </w:r>
          </w:p>
          <w:p w14:paraId="32473F71" w14:textId="77777777" w:rsidR="004248B1" w:rsidRPr="00CA7DA4" w:rsidRDefault="004248B1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                </w:t>
            </w:r>
            <w:proofErr w:type="gram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.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orElse</w:t>
            </w:r>
            <w:proofErr w:type="spellEnd"/>
            <w:proofErr w:type="gram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(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ResponseEntity.notFound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().build());</w:t>
            </w:r>
          </w:p>
          <w:p w14:paraId="76352F36" w14:textId="41DFD78A" w:rsidR="004248B1" w:rsidRPr="00CA7DA4" w:rsidRDefault="004248B1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    }</w:t>
            </w:r>
          </w:p>
          <w:p w14:paraId="71612293" w14:textId="77777777" w:rsidR="004248B1" w:rsidRPr="00CA7DA4" w:rsidRDefault="004248B1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    @PostMapping</w:t>
            </w:r>
          </w:p>
          <w:p w14:paraId="36785A43" w14:textId="77777777" w:rsidR="004248B1" w:rsidRPr="00CA7DA4" w:rsidRDefault="004248B1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    public R </w:t>
            </w:r>
            <w:proofErr w:type="gram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create(</w:t>
            </w:r>
            <w:proofErr w:type="gram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@RequestBody @Valid C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dto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) {</w:t>
            </w:r>
          </w:p>
          <w:p w14:paraId="422B95BB" w14:textId="77777777" w:rsidR="004248B1" w:rsidRPr="00CA7DA4" w:rsidRDefault="004248B1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        return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toRead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(</w:t>
            </w:r>
            <w:proofErr w:type="gram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).apply</w:t>
            </w:r>
            <w:proofErr w:type="gram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(repository().save(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toCreate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().apply(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dto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)));</w:t>
            </w:r>
          </w:p>
          <w:p w14:paraId="5498F1A5" w14:textId="47C3E974" w:rsidR="004248B1" w:rsidRPr="00CA7DA4" w:rsidRDefault="004248B1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    }</w:t>
            </w:r>
          </w:p>
          <w:p w14:paraId="0A7B3949" w14:textId="77777777" w:rsidR="004248B1" w:rsidRPr="00CA7DA4" w:rsidRDefault="004248B1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    @Transactional</w:t>
            </w:r>
          </w:p>
          <w:p w14:paraId="3451600A" w14:textId="77777777" w:rsidR="004248B1" w:rsidRPr="00CA7DA4" w:rsidRDefault="004248B1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    @PutMapping("/{id}")</w:t>
            </w:r>
          </w:p>
          <w:p w14:paraId="30DE3427" w14:textId="77777777" w:rsidR="004248B1" w:rsidRPr="00CA7DA4" w:rsidRDefault="004248B1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    public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ResponseEntity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&lt;R&gt; update(@PathVariable("id") Long id, @RequestBody @Valid U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dto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) {</w:t>
            </w:r>
          </w:p>
          <w:p w14:paraId="578391CF" w14:textId="77777777" w:rsidR="004248B1" w:rsidRPr="00CA7DA4" w:rsidRDefault="004248B1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        return repository(</w:t>
            </w:r>
            <w:proofErr w:type="gram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).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findById</w:t>
            </w:r>
            <w:proofErr w:type="spellEnd"/>
            <w:proofErr w:type="gram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(id)</w:t>
            </w:r>
          </w:p>
          <w:p w14:paraId="6D7DA3A3" w14:textId="77777777" w:rsidR="004248B1" w:rsidRPr="00CA7DA4" w:rsidRDefault="004248B1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                </w:t>
            </w:r>
            <w:proofErr w:type="gram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.map</w:t>
            </w:r>
            <w:proofErr w:type="gram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(e -&gt; {</w:t>
            </w:r>
          </w:p>
          <w:p w14:paraId="07FBA492" w14:textId="77777777" w:rsidR="004248B1" w:rsidRPr="00CA7DA4" w:rsidRDefault="004248B1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                    </w:t>
            </w:r>
            <w:proofErr w:type="gram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update(</w:t>
            </w:r>
            <w:proofErr w:type="gram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).accept(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dto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, e);</w:t>
            </w:r>
          </w:p>
          <w:p w14:paraId="5BE52E5C" w14:textId="77777777" w:rsidR="004248B1" w:rsidRPr="00CA7DA4" w:rsidRDefault="004248B1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                    repository(</w:t>
            </w:r>
            <w:proofErr w:type="gram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).save</w:t>
            </w:r>
            <w:proofErr w:type="gram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(e);</w:t>
            </w:r>
          </w:p>
          <w:p w14:paraId="0230578B" w14:textId="77777777" w:rsidR="004248B1" w:rsidRPr="00CA7DA4" w:rsidRDefault="004248B1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                    return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ResponseEntity.ok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(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toRead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(</w:t>
            </w:r>
            <w:proofErr w:type="gram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).apply</w:t>
            </w:r>
            <w:proofErr w:type="gram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(e));</w:t>
            </w:r>
          </w:p>
          <w:p w14:paraId="139B13FD" w14:textId="77777777" w:rsidR="004248B1" w:rsidRPr="00CA7DA4" w:rsidRDefault="004248B1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                })</w:t>
            </w:r>
          </w:p>
          <w:p w14:paraId="3F5A95FF" w14:textId="77777777" w:rsidR="004248B1" w:rsidRPr="00CA7DA4" w:rsidRDefault="004248B1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                </w:t>
            </w:r>
            <w:proofErr w:type="gram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.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orElse</w:t>
            </w:r>
            <w:proofErr w:type="spellEnd"/>
            <w:proofErr w:type="gram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(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ResponseEntity.notFound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().build());</w:t>
            </w:r>
          </w:p>
          <w:p w14:paraId="5A964235" w14:textId="7AB68973" w:rsidR="004248B1" w:rsidRPr="00CA7DA4" w:rsidRDefault="004248B1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    }</w:t>
            </w:r>
          </w:p>
          <w:p w14:paraId="5176C59E" w14:textId="77777777" w:rsidR="004248B1" w:rsidRPr="00CA7DA4" w:rsidRDefault="004248B1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    @DeleteMapping("/{id}")</w:t>
            </w:r>
          </w:p>
          <w:p w14:paraId="54881A7C" w14:textId="77777777" w:rsidR="004248B1" w:rsidRPr="00CA7DA4" w:rsidRDefault="004248B1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    @</w:t>
            </w:r>
            <w:proofErr w:type="gram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ResponseStatus(</w:t>
            </w:r>
            <w:proofErr w:type="gram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HttpStatus.NO_CONTENT)</w:t>
            </w:r>
          </w:p>
          <w:p w14:paraId="046CE9F5" w14:textId="77777777" w:rsidR="004248B1" w:rsidRPr="00CA7DA4" w:rsidRDefault="004248B1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    public void </w:t>
            </w:r>
            <w:proofErr w:type="gram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delete</w:t>
            </w:r>
            <w:proofErr w:type="gram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(@PathVariable("id") Long id) {</w:t>
            </w:r>
          </w:p>
          <w:p w14:paraId="6158067D" w14:textId="77777777" w:rsidR="004248B1" w:rsidRPr="00CA7DA4" w:rsidRDefault="004248B1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        if </w:t>
            </w:r>
            <w:proofErr w:type="gram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(!repository</w:t>
            </w:r>
            <w:proofErr w:type="gram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().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existsById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(id)) {</w:t>
            </w:r>
          </w:p>
          <w:p w14:paraId="08FDC2E1" w14:textId="77777777" w:rsidR="004248B1" w:rsidRPr="00CA7DA4" w:rsidRDefault="004248B1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            throw new </w:t>
            </w:r>
            <w:proofErr w:type="spellStart"/>
            <w:proofErr w:type="gram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ResponseStatusException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(</w:t>
            </w:r>
            <w:proofErr w:type="spellStart"/>
            <w:proofErr w:type="gram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HttpStatus.NOT_FOUND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);</w:t>
            </w:r>
          </w:p>
          <w:p w14:paraId="0A29E092" w14:textId="77777777" w:rsidR="004248B1" w:rsidRPr="00CA7DA4" w:rsidRDefault="004248B1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        </w:t>
            </w: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}</w:t>
            </w:r>
          </w:p>
          <w:p w14:paraId="039908AD" w14:textId="77777777" w:rsidR="004248B1" w:rsidRPr="00CA7DA4" w:rsidRDefault="004248B1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 xml:space="preserve">       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repository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(</w:t>
            </w:r>
            <w:proofErr w:type="gram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).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deleteById</w:t>
            </w:r>
            <w:proofErr w:type="spellEnd"/>
            <w:proofErr w:type="gram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(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id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);</w:t>
            </w:r>
          </w:p>
          <w:p w14:paraId="77EB411A" w14:textId="2C6DFDCE" w:rsidR="004248B1" w:rsidRPr="00CA7DA4" w:rsidRDefault="004248B1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    }</w:t>
            </w:r>
          </w:p>
          <w:p w14:paraId="36B841BC" w14:textId="05AB56F1" w:rsidR="003D519B" w:rsidRPr="00CA7DA4" w:rsidRDefault="004248B1" w:rsidP="00071EF3">
            <w:pPr>
              <w:shd w:val="clear" w:color="auto" w:fill="FFFFFF"/>
              <w:ind w:firstLine="0"/>
              <w:outlineLvl w:val="9"/>
              <w:rPr>
                <w:color w:val="auto"/>
                <w:sz w:val="16"/>
                <w:szCs w:val="16"/>
                <w:lang w:val="en-US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}</w:t>
            </w:r>
          </w:p>
        </w:tc>
      </w:tr>
    </w:tbl>
    <w:p w14:paraId="62ABD6B3" w14:textId="77777777" w:rsidR="003D519B" w:rsidRPr="00DA01F8" w:rsidRDefault="003D519B" w:rsidP="00071EF3">
      <w:pPr>
        <w:pStyle w:val="af1"/>
        <w:spacing w:line="240" w:lineRule="auto"/>
        <w:rPr>
          <w:lang w:val="en-US"/>
        </w:rPr>
      </w:pPr>
    </w:p>
    <w:p w14:paraId="5BDD2B26" w14:textId="21763CAE" w:rsidR="00DA01F8" w:rsidRPr="00DA01F8" w:rsidRDefault="00DA01F8" w:rsidP="00071EF3">
      <w:pPr>
        <w:pStyle w:val="af1"/>
        <w:spacing w:line="240" w:lineRule="auto"/>
        <w:rPr>
          <w:lang w:val="en-US"/>
        </w:rPr>
      </w:pPr>
      <w:r w:rsidRPr="001713AE">
        <w:t>Файл</w:t>
      </w:r>
      <w:r w:rsidRPr="00DA01F8">
        <w:rPr>
          <w:lang w:val="en-US"/>
        </w:rPr>
        <w:t xml:space="preserve"> </w:t>
      </w:r>
      <w:proofErr w:type="gramStart"/>
      <w:r w:rsidRPr="00DA01F8">
        <w:rPr>
          <w:lang w:val="en-US"/>
        </w:rPr>
        <w:t>«</w:t>
      </w:r>
      <w:r w:rsidR="004248B1" w:rsidRPr="004248B1">
        <w:t xml:space="preserve"> </w:t>
      </w:r>
      <w:r w:rsidR="004248B1" w:rsidRPr="004248B1">
        <w:rPr>
          <w:lang w:val="en-US"/>
        </w:rPr>
        <w:t>EquipmentController</w:t>
      </w:r>
      <w:r w:rsidRPr="00DA01F8">
        <w:rPr>
          <w:lang w:val="en-US"/>
        </w:rPr>
        <w:t>.java</w:t>
      </w:r>
      <w:proofErr w:type="gramEnd"/>
      <w:r w:rsidRPr="00DA01F8">
        <w:rPr>
          <w:lang w:val="en-US"/>
        </w:rPr>
        <w:t>».</w:t>
      </w:r>
    </w:p>
    <w:tbl>
      <w:tblPr>
        <w:tblStyle w:val="aff4"/>
        <w:tblW w:w="0" w:type="auto"/>
        <w:tblLook w:val="04A0" w:firstRow="1" w:lastRow="0" w:firstColumn="1" w:lastColumn="0" w:noHBand="0" w:noVBand="1"/>
      </w:tblPr>
      <w:tblGrid>
        <w:gridCol w:w="9628"/>
      </w:tblGrid>
      <w:tr w:rsidR="00DA01F8" w:rsidRPr="00181473" w14:paraId="0105CD47" w14:textId="77777777" w:rsidTr="00DA01F8">
        <w:tc>
          <w:tcPr>
            <w:tcW w:w="9628" w:type="dxa"/>
          </w:tcPr>
          <w:p w14:paraId="5A85C58F" w14:textId="69DE9355" w:rsidR="004248B1" w:rsidRPr="00CA7DA4" w:rsidRDefault="004248B1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package </w:t>
            </w:r>
            <w:proofErr w:type="spellStart"/>
            <w:proofErr w:type="gram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com.server</w:t>
            </w:r>
            <w:proofErr w:type="gram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.controller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;</w:t>
            </w:r>
          </w:p>
          <w:p w14:paraId="605F076B" w14:textId="77777777" w:rsidR="004248B1" w:rsidRPr="00CA7DA4" w:rsidRDefault="004248B1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@RestController</w:t>
            </w:r>
          </w:p>
          <w:p w14:paraId="38AC7DBF" w14:textId="77777777" w:rsidR="004248B1" w:rsidRPr="00CA7DA4" w:rsidRDefault="004248B1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@RequestMapping("/api/equipments")</w:t>
            </w:r>
          </w:p>
          <w:p w14:paraId="4C60D51D" w14:textId="77777777" w:rsidR="004248B1" w:rsidRPr="00CA7DA4" w:rsidRDefault="004248B1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@RequiredArgsConstructor</w:t>
            </w:r>
          </w:p>
          <w:p w14:paraId="5E0E9B8C" w14:textId="5FF1C2A7" w:rsidR="004248B1" w:rsidRPr="00CA7DA4" w:rsidRDefault="004248B1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public class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EquipmentController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 extends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BaseController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&lt;Equipment,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EquipmentRead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,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EquipmentCreate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,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EquipmentUpdate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&gt; {</w:t>
            </w:r>
          </w:p>
          <w:p w14:paraId="7172233F" w14:textId="77777777" w:rsidR="004248B1" w:rsidRPr="00CA7DA4" w:rsidRDefault="004248B1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    private final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EquipmentRepository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 repository;</w:t>
            </w:r>
          </w:p>
          <w:p w14:paraId="38B44013" w14:textId="58C55928" w:rsidR="004248B1" w:rsidRPr="00CA7DA4" w:rsidRDefault="004248B1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    private final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EquipmentMapper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 mapper;</w:t>
            </w:r>
          </w:p>
          <w:p w14:paraId="760AE4E0" w14:textId="77777777" w:rsidR="004248B1" w:rsidRPr="00CA7DA4" w:rsidRDefault="004248B1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    @Override</w:t>
            </w:r>
          </w:p>
          <w:p w14:paraId="1AFB6CA0" w14:textId="77777777" w:rsidR="004248B1" w:rsidRPr="00CA7DA4" w:rsidRDefault="004248B1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    protected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JpaRepository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&lt;Equipment, Long&gt; </w:t>
            </w:r>
            <w:proofErr w:type="gram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repository(</w:t>
            </w:r>
            <w:proofErr w:type="gram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) {</w:t>
            </w:r>
          </w:p>
          <w:p w14:paraId="3A82E45B" w14:textId="77777777" w:rsidR="004248B1" w:rsidRPr="00CA7DA4" w:rsidRDefault="004248B1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        return repository;</w:t>
            </w:r>
          </w:p>
          <w:p w14:paraId="11B9B472" w14:textId="25FA413A" w:rsidR="004248B1" w:rsidRPr="00CA7DA4" w:rsidRDefault="004248B1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    }</w:t>
            </w:r>
          </w:p>
          <w:p w14:paraId="1C4C2D6B" w14:textId="77777777" w:rsidR="004248B1" w:rsidRPr="00CA7DA4" w:rsidRDefault="004248B1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    @Override</w:t>
            </w:r>
          </w:p>
          <w:p w14:paraId="7D7A946B" w14:textId="0FEEAE55" w:rsidR="004248B1" w:rsidRPr="00CA7DA4" w:rsidRDefault="004248B1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    protected Function&lt;Equipment,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EquipmentRead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&gt; </w:t>
            </w:r>
            <w:proofErr w:type="spellStart"/>
            <w:proofErr w:type="gram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toRead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(</w:t>
            </w:r>
            <w:proofErr w:type="gram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) { return mapper::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toRead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; }</w:t>
            </w:r>
          </w:p>
          <w:p w14:paraId="629CC86D" w14:textId="77777777" w:rsidR="004248B1" w:rsidRPr="00CA7DA4" w:rsidRDefault="004248B1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    @Override</w:t>
            </w:r>
          </w:p>
          <w:p w14:paraId="1512878A" w14:textId="4D1010B9" w:rsidR="004248B1" w:rsidRPr="00CA7DA4" w:rsidRDefault="004248B1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    protected Function&lt;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EquipmentCreate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, Equipment&gt; </w:t>
            </w:r>
            <w:proofErr w:type="spellStart"/>
            <w:proofErr w:type="gram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toCreate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(</w:t>
            </w:r>
            <w:proofErr w:type="gram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) { return mapper::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toCreate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; }</w:t>
            </w:r>
          </w:p>
          <w:p w14:paraId="02E666C5" w14:textId="77777777" w:rsidR="004248B1" w:rsidRPr="00CA7DA4" w:rsidRDefault="004248B1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    @Override</w:t>
            </w:r>
          </w:p>
          <w:p w14:paraId="34169793" w14:textId="6F0CC311" w:rsidR="004248B1" w:rsidRPr="00181473" w:rsidRDefault="004248B1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    protected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BiConsumer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&lt;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EquipmentUpdate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, Equipment&gt; </w:t>
            </w:r>
            <w:proofErr w:type="gram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update(</w:t>
            </w:r>
            <w:proofErr w:type="gram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) { </w:t>
            </w:r>
            <w:r w:rsidRPr="00181473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return mapper::update; }</w:t>
            </w:r>
          </w:p>
          <w:p w14:paraId="4D16DC14" w14:textId="3A133755" w:rsidR="00DA01F8" w:rsidRPr="00CA7DA4" w:rsidRDefault="004248B1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181473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}</w:t>
            </w:r>
          </w:p>
        </w:tc>
      </w:tr>
    </w:tbl>
    <w:p w14:paraId="108D227A" w14:textId="77777777" w:rsidR="00DA01F8" w:rsidRDefault="00DA01F8" w:rsidP="00071EF3">
      <w:pPr>
        <w:pStyle w:val="af1"/>
        <w:spacing w:line="240" w:lineRule="auto"/>
        <w:rPr>
          <w:lang w:val="en-US"/>
        </w:rPr>
      </w:pPr>
    </w:p>
    <w:p w14:paraId="58BAFCE3" w14:textId="783A55DB" w:rsidR="00DA01F8" w:rsidRPr="00DA01F8" w:rsidRDefault="00DA01F8" w:rsidP="00071EF3">
      <w:pPr>
        <w:pStyle w:val="af1"/>
        <w:spacing w:line="240" w:lineRule="auto"/>
        <w:rPr>
          <w:lang w:val="en-US"/>
        </w:rPr>
      </w:pPr>
      <w:r w:rsidRPr="001713AE">
        <w:t>Файл</w:t>
      </w:r>
      <w:r w:rsidRPr="00DA01F8">
        <w:rPr>
          <w:lang w:val="en-US"/>
        </w:rPr>
        <w:t xml:space="preserve"> «</w:t>
      </w:r>
      <w:r w:rsidR="004248B1" w:rsidRPr="004248B1">
        <w:rPr>
          <w:lang w:val="en-US"/>
        </w:rPr>
        <w:t>EquipmentTypeController</w:t>
      </w:r>
      <w:r w:rsidRPr="00DA01F8">
        <w:rPr>
          <w:lang w:val="en-US"/>
        </w:rPr>
        <w:t>.java».</w:t>
      </w:r>
    </w:p>
    <w:tbl>
      <w:tblPr>
        <w:tblStyle w:val="aff4"/>
        <w:tblW w:w="0" w:type="auto"/>
        <w:tblLook w:val="04A0" w:firstRow="1" w:lastRow="0" w:firstColumn="1" w:lastColumn="0" w:noHBand="0" w:noVBand="1"/>
      </w:tblPr>
      <w:tblGrid>
        <w:gridCol w:w="9628"/>
      </w:tblGrid>
      <w:tr w:rsidR="00DA01F8" w:rsidRPr="00181473" w14:paraId="19C8886E" w14:textId="77777777" w:rsidTr="00DA01F8">
        <w:tc>
          <w:tcPr>
            <w:tcW w:w="9628" w:type="dxa"/>
          </w:tcPr>
          <w:p w14:paraId="186AE5A0" w14:textId="4ACE5C30" w:rsidR="004248B1" w:rsidRPr="00CA7DA4" w:rsidRDefault="004248B1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package </w:t>
            </w:r>
            <w:proofErr w:type="spellStart"/>
            <w:proofErr w:type="gram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com.server</w:t>
            </w:r>
            <w:proofErr w:type="gram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.controller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;</w:t>
            </w:r>
          </w:p>
          <w:p w14:paraId="4670396E" w14:textId="77777777" w:rsidR="004248B1" w:rsidRPr="00CA7DA4" w:rsidRDefault="004248B1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@RestController</w:t>
            </w:r>
          </w:p>
          <w:p w14:paraId="5A580B06" w14:textId="77777777" w:rsidR="004248B1" w:rsidRPr="00CA7DA4" w:rsidRDefault="004248B1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@RequestMapping("/api/equipments-types")</w:t>
            </w:r>
          </w:p>
          <w:p w14:paraId="7EABCBC1" w14:textId="77777777" w:rsidR="004248B1" w:rsidRPr="00CA7DA4" w:rsidRDefault="004248B1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@RequiredArgsConstructor</w:t>
            </w:r>
          </w:p>
          <w:p w14:paraId="6F318A36" w14:textId="26B6FC2A" w:rsidR="004248B1" w:rsidRPr="00CA7DA4" w:rsidRDefault="004248B1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public class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EquipmentTypeController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 extends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BaseController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&lt;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EquipmentType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,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EquipmentTypeRead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,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EquipmentTypeCreate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,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EquipmentTypeUpdate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&gt; {</w:t>
            </w:r>
          </w:p>
          <w:p w14:paraId="5A90212B" w14:textId="77777777" w:rsidR="004248B1" w:rsidRPr="00CA7DA4" w:rsidRDefault="004248B1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    private final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EquipmentTypeRepository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 repository;</w:t>
            </w:r>
          </w:p>
          <w:p w14:paraId="70F7A678" w14:textId="453037D2" w:rsidR="004248B1" w:rsidRPr="00CA7DA4" w:rsidRDefault="004248B1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    private final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EquipmentTypeMapper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 mapper;</w:t>
            </w:r>
          </w:p>
          <w:p w14:paraId="56ED4E71" w14:textId="365865C8" w:rsidR="004248B1" w:rsidRPr="00CA7DA4" w:rsidRDefault="004248B1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    @Override protected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JpaRepository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&lt;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EquipmentType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, Long&gt; </w:t>
            </w:r>
            <w:proofErr w:type="gram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repository(</w:t>
            </w:r>
            <w:proofErr w:type="gram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) { return repository; }</w:t>
            </w:r>
          </w:p>
          <w:p w14:paraId="15E9A948" w14:textId="1EFBA0E6" w:rsidR="004248B1" w:rsidRPr="00CA7DA4" w:rsidRDefault="004248B1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    @Override protected Function&lt;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EquipmentType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,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EquipmentTypeRead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&gt; </w:t>
            </w:r>
            <w:proofErr w:type="spellStart"/>
            <w:proofErr w:type="gram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toRead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(</w:t>
            </w:r>
            <w:proofErr w:type="gram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) { return mapper::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toRead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; }</w:t>
            </w:r>
          </w:p>
          <w:p w14:paraId="6D47E9A4" w14:textId="65022969" w:rsidR="004248B1" w:rsidRPr="00CA7DA4" w:rsidRDefault="004248B1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    @Override protected Function&lt;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EquipmentTypeCreate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,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EquipmentType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&gt; </w:t>
            </w:r>
            <w:proofErr w:type="spellStart"/>
            <w:proofErr w:type="gram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toCreate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(</w:t>
            </w:r>
            <w:proofErr w:type="gram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) {return mapper::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toCreate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;}</w:t>
            </w:r>
          </w:p>
          <w:p w14:paraId="6BF43781" w14:textId="538FCB8B" w:rsidR="004248B1" w:rsidRPr="00181473" w:rsidRDefault="004248B1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    @Override protected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BiConsumer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&lt;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EquipmentTypeUpdate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,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EquipmentType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&gt; </w:t>
            </w:r>
            <w:proofErr w:type="gram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update(</w:t>
            </w:r>
            <w:proofErr w:type="gram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) { </w:t>
            </w:r>
            <w:r w:rsidRPr="00181473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return mapper::update; }</w:t>
            </w:r>
          </w:p>
          <w:p w14:paraId="456DA10F" w14:textId="47CE17DA" w:rsidR="00DA01F8" w:rsidRPr="00CA7DA4" w:rsidRDefault="004248B1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181473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}</w:t>
            </w:r>
          </w:p>
        </w:tc>
      </w:tr>
    </w:tbl>
    <w:p w14:paraId="674EE52E" w14:textId="77777777" w:rsidR="00DA01F8" w:rsidRDefault="00DA01F8" w:rsidP="00071EF3">
      <w:pPr>
        <w:pStyle w:val="af1"/>
        <w:spacing w:line="240" w:lineRule="auto"/>
        <w:rPr>
          <w:lang w:val="en-US"/>
        </w:rPr>
      </w:pPr>
    </w:p>
    <w:p w14:paraId="746C3384" w14:textId="28BBAF11" w:rsidR="00DA01F8" w:rsidRPr="001713AE" w:rsidRDefault="00DA01F8" w:rsidP="00071EF3">
      <w:pPr>
        <w:pStyle w:val="af1"/>
        <w:spacing w:line="240" w:lineRule="auto"/>
      </w:pPr>
      <w:r w:rsidRPr="001713AE">
        <w:t>Файл «</w:t>
      </w:r>
      <w:r w:rsidR="004248B1" w:rsidRPr="004248B1">
        <w:t>InventoryController</w:t>
      </w:r>
      <w:r w:rsidRPr="008A3605">
        <w:t>.java</w:t>
      </w:r>
      <w:r w:rsidRPr="001713AE">
        <w:t>».</w:t>
      </w:r>
    </w:p>
    <w:tbl>
      <w:tblPr>
        <w:tblStyle w:val="aff4"/>
        <w:tblW w:w="0" w:type="auto"/>
        <w:tblLook w:val="04A0" w:firstRow="1" w:lastRow="0" w:firstColumn="1" w:lastColumn="0" w:noHBand="0" w:noVBand="1"/>
      </w:tblPr>
      <w:tblGrid>
        <w:gridCol w:w="9628"/>
      </w:tblGrid>
      <w:tr w:rsidR="00DA01F8" w:rsidRPr="00593536" w14:paraId="204FD948" w14:textId="77777777" w:rsidTr="00DA01F8">
        <w:tc>
          <w:tcPr>
            <w:tcW w:w="9628" w:type="dxa"/>
          </w:tcPr>
          <w:p w14:paraId="1A4D2F51" w14:textId="3BAB20FC" w:rsidR="004248B1" w:rsidRPr="00CA7DA4" w:rsidRDefault="004248B1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package </w:t>
            </w:r>
            <w:proofErr w:type="spellStart"/>
            <w:proofErr w:type="gram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com.server</w:t>
            </w:r>
            <w:proofErr w:type="gram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.controller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;</w:t>
            </w:r>
          </w:p>
          <w:p w14:paraId="0664C50E" w14:textId="77777777" w:rsidR="004248B1" w:rsidRPr="00CA7DA4" w:rsidRDefault="004248B1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@RestController</w:t>
            </w:r>
          </w:p>
          <w:p w14:paraId="62E85FF5" w14:textId="77777777" w:rsidR="004248B1" w:rsidRPr="00CA7DA4" w:rsidRDefault="004248B1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@RequestMapping("/api/inventories")</w:t>
            </w:r>
          </w:p>
          <w:p w14:paraId="07B62ADA" w14:textId="77777777" w:rsidR="004248B1" w:rsidRPr="00CA7DA4" w:rsidRDefault="004248B1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@RequiredArgsConstructor</w:t>
            </w:r>
          </w:p>
          <w:p w14:paraId="150995E7" w14:textId="2BFCB42E" w:rsidR="004248B1" w:rsidRPr="00CA7DA4" w:rsidRDefault="004248B1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public class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InventoryController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 extends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BaseController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&lt;Inventory,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InventoryRead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,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InventoryCreate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,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InventoryUpdate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&gt; {</w:t>
            </w:r>
          </w:p>
          <w:p w14:paraId="2BC88D12" w14:textId="77777777" w:rsidR="004248B1" w:rsidRPr="00CA7DA4" w:rsidRDefault="004248B1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    private final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InventoryRepository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 repository;</w:t>
            </w:r>
          </w:p>
          <w:p w14:paraId="5EF13040" w14:textId="62CA4C81" w:rsidR="004248B1" w:rsidRPr="00CA7DA4" w:rsidRDefault="004248B1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    private final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InventoryMapper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 mapper;</w:t>
            </w:r>
          </w:p>
          <w:p w14:paraId="0DFB3352" w14:textId="27AD8227" w:rsidR="004248B1" w:rsidRPr="00CA7DA4" w:rsidRDefault="004248B1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    @Override    protected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JpaRepository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&lt;Inventory, Long&gt; </w:t>
            </w:r>
            <w:proofErr w:type="gram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repository(</w:t>
            </w:r>
            <w:proofErr w:type="gram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) { return repository; }</w:t>
            </w:r>
          </w:p>
          <w:p w14:paraId="3CE9CF00" w14:textId="24AB4BD9" w:rsidR="004248B1" w:rsidRPr="00CA7DA4" w:rsidRDefault="004248B1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    @Override    protected Function&lt;Inventory,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InventoryRead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&gt; </w:t>
            </w:r>
            <w:proofErr w:type="spellStart"/>
            <w:proofErr w:type="gram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toRead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(</w:t>
            </w:r>
            <w:proofErr w:type="gram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) { return mapper::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toRead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; }</w:t>
            </w:r>
          </w:p>
          <w:p w14:paraId="6E55F5AE" w14:textId="2A85EFF7" w:rsidR="004248B1" w:rsidRPr="00CA7DA4" w:rsidRDefault="004248B1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    @Override    protected Function&lt;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InventoryCreate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, Inventory&gt; </w:t>
            </w:r>
            <w:proofErr w:type="spellStart"/>
            <w:proofErr w:type="gram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toCreate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(</w:t>
            </w:r>
            <w:proofErr w:type="gram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) { return mapper::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toCreate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; }</w:t>
            </w:r>
          </w:p>
          <w:p w14:paraId="12357DCD" w14:textId="0B86C9EC" w:rsidR="004248B1" w:rsidRPr="00593536" w:rsidRDefault="004248B1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    @Override    protected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BiConsumer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&lt;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InventoryUpdate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, Inventory&gt; </w:t>
            </w:r>
            <w:proofErr w:type="gram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update(</w:t>
            </w:r>
            <w:proofErr w:type="gram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) { </w:t>
            </w:r>
            <w:r w:rsidRPr="00593536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return mapper::update;</w:t>
            </w:r>
            <w:r w:rsidR="00593536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 </w:t>
            </w:r>
            <w:r w:rsidRPr="00593536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}</w:t>
            </w:r>
          </w:p>
          <w:p w14:paraId="7B7706E1" w14:textId="5152F9F9" w:rsidR="00DA01F8" w:rsidRPr="00CA7DA4" w:rsidRDefault="004248B1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593536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}</w:t>
            </w:r>
          </w:p>
        </w:tc>
      </w:tr>
    </w:tbl>
    <w:p w14:paraId="3D4753F2" w14:textId="77777777" w:rsidR="00DA01F8" w:rsidRDefault="00DA01F8" w:rsidP="00071EF3">
      <w:pPr>
        <w:pStyle w:val="af1"/>
        <w:spacing w:line="240" w:lineRule="auto"/>
        <w:rPr>
          <w:lang w:val="en-US"/>
        </w:rPr>
      </w:pPr>
    </w:p>
    <w:p w14:paraId="2DF0F79A" w14:textId="077EB32C" w:rsidR="00DA01F8" w:rsidRPr="001713AE" w:rsidRDefault="00DA01F8" w:rsidP="00071EF3">
      <w:pPr>
        <w:pStyle w:val="af1"/>
        <w:spacing w:line="240" w:lineRule="auto"/>
      </w:pPr>
      <w:r w:rsidRPr="004248B1">
        <w:t>Файл «</w:t>
      </w:r>
      <w:r w:rsidR="004248B1" w:rsidRPr="004248B1">
        <w:t>LocationController</w:t>
      </w:r>
      <w:r w:rsidRPr="004248B1">
        <w:t>.java».</w:t>
      </w:r>
    </w:p>
    <w:tbl>
      <w:tblPr>
        <w:tblStyle w:val="aff4"/>
        <w:tblW w:w="0" w:type="auto"/>
        <w:tblLook w:val="04A0" w:firstRow="1" w:lastRow="0" w:firstColumn="1" w:lastColumn="0" w:noHBand="0" w:noVBand="1"/>
      </w:tblPr>
      <w:tblGrid>
        <w:gridCol w:w="9628"/>
      </w:tblGrid>
      <w:tr w:rsidR="00DA01F8" w:rsidRPr="00593536" w14:paraId="1EC7B116" w14:textId="77777777" w:rsidTr="00DA01F8">
        <w:tc>
          <w:tcPr>
            <w:tcW w:w="9628" w:type="dxa"/>
          </w:tcPr>
          <w:p w14:paraId="6AF1DFD6" w14:textId="7294EC28" w:rsidR="004248B1" w:rsidRPr="00CA7DA4" w:rsidRDefault="004248B1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package </w:t>
            </w:r>
            <w:proofErr w:type="spellStart"/>
            <w:proofErr w:type="gram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com.server</w:t>
            </w:r>
            <w:proofErr w:type="gram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.controller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;</w:t>
            </w:r>
          </w:p>
          <w:p w14:paraId="7772CBFD" w14:textId="2E691C07" w:rsidR="004248B1" w:rsidRPr="00CA7DA4" w:rsidRDefault="004248B1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@RestController</w:t>
            </w:r>
            <w:r w:rsidR="00871FA7"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n</w:t>
            </w: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@RequestMapping("/api/locations")</w:t>
            </w:r>
          </w:p>
          <w:p w14:paraId="0A08AFEF" w14:textId="77777777" w:rsidR="004248B1" w:rsidRPr="00CA7DA4" w:rsidRDefault="004248B1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@RequiredArgsConstructor</w:t>
            </w:r>
          </w:p>
          <w:p w14:paraId="0C2C2170" w14:textId="39813618" w:rsidR="004248B1" w:rsidRPr="00CA7DA4" w:rsidRDefault="004248B1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public class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LocationController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 extends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BaseController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&lt;Location,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LocationRead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,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LocationCreate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,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LocationUpdate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&gt; {</w:t>
            </w:r>
          </w:p>
          <w:p w14:paraId="140B8767" w14:textId="77777777" w:rsidR="004248B1" w:rsidRPr="00CA7DA4" w:rsidRDefault="004248B1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    private final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LocationRepository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 repository;</w:t>
            </w:r>
          </w:p>
          <w:p w14:paraId="1BE34814" w14:textId="7F0448F8" w:rsidR="004248B1" w:rsidRPr="00CA7DA4" w:rsidRDefault="004248B1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    private final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LocationMapper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 mapper;</w:t>
            </w:r>
          </w:p>
          <w:p w14:paraId="7C2DD521" w14:textId="088DA685" w:rsidR="004248B1" w:rsidRPr="00CA7DA4" w:rsidRDefault="004248B1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    @Override    protected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JpaRepository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&lt;Location, Long&gt; </w:t>
            </w:r>
            <w:proofErr w:type="gram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repository(</w:t>
            </w:r>
            <w:proofErr w:type="gram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) { return repository; }</w:t>
            </w:r>
          </w:p>
          <w:p w14:paraId="24C74B52" w14:textId="29282BE9" w:rsidR="004248B1" w:rsidRPr="00CA7DA4" w:rsidRDefault="004248B1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    @Override    protected Function&lt;Location,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LocationRead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&gt; </w:t>
            </w:r>
            <w:proofErr w:type="spellStart"/>
            <w:proofErr w:type="gram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toRead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(</w:t>
            </w:r>
            <w:proofErr w:type="gram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) { return mapper::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toRead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; }</w:t>
            </w:r>
          </w:p>
          <w:p w14:paraId="41D74526" w14:textId="52CA6507" w:rsidR="004248B1" w:rsidRPr="00CA7DA4" w:rsidRDefault="004248B1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    @Override    protected Function&lt;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LocationCreate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, Location&gt; </w:t>
            </w:r>
            <w:proofErr w:type="spellStart"/>
            <w:proofErr w:type="gram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toCreate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(</w:t>
            </w:r>
            <w:proofErr w:type="gram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) { return mapper::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toCreate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; }</w:t>
            </w:r>
          </w:p>
          <w:p w14:paraId="4E46F4FF" w14:textId="439BD2DB" w:rsidR="00CA7DA4" w:rsidRDefault="004248B1" w:rsidP="00E10706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    @Override    protected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BiConsumer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&lt;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LocationUpdate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, Location&gt; </w:t>
            </w:r>
            <w:proofErr w:type="gram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update(</w:t>
            </w:r>
            <w:proofErr w:type="gram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) { </w:t>
            </w:r>
            <w:r w:rsidRPr="00593536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return mapper::update; }</w:t>
            </w:r>
          </w:p>
          <w:p w14:paraId="388D461E" w14:textId="12AE92EB" w:rsidR="00DA01F8" w:rsidRPr="00CA7DA4" w:rsidRDefault="004248B1" w:rsidP="00E10706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593536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}</w:t>
            </w:r>
          </w:p>
        </w:tc>
      </w:tr>
    </w:tbl>
    <w:p w14:paraId="310BD4D7" w14:textId="77777777" w:rsidR="00DA01F8" w:rsidRDefault="00DA01F8" w:rsidP="00071EF3">
      <w:pPr>
        <w:pStyle w:val="af1"/>
        <w:spacing w:line="240" w:lineRule="auto"/>
        <w:rPr>
          <w:lang w:val="en-US"/>
        </w:rPr>
      </w:pPr>
    </w:p>
    <w:p w14:paraId="53D177A0" w14:textId="3E6EFAA2" w:rsidR="004248B1" w:rsidRPr="001713AE" w:rsidRDefault="004248B1" w:rsidP="00071EF3">
      <w:pPr>
        <w:pStyle w:val="af1"/>
        <w:spacing w:line="240" w:lineRule="auto"/>
      </w:pPr>
      <w:r w:rsidRPr="004248B1">
        <w:t>Файл «ManufacturerController.java».</w:t>
      </w:r>
    </w:p>
    <w:tbl>
      <w:tblPr>
        <w:tblStyle w:val="aff4"/>
        <w:tblW w:w="0" w:type="auto"/>
        <w:tblLook w:val="04A0" w:firstRow="1" w:lastRow="0" w:firstColumn="1" w:lastColumn="0" w:noHBand="0" w:noVBand="1"/>
      </w:tblPr>
      <w:tblGrid>
        <w:gridCol w:w="9628"/>
      </w:tblGrid>
      <w:tr w:rsidR="004248B1" w:rsidRPr="00593536" w14:paraId="3012BEEA" w14:textId="77777777" w:rsidTr="00C57D9B">
        <w:tc>
          <w:tcPr>
            <w:tcW w:w="9628" w:type="dxa"/>
          </w:tcPr>
          <w:p w14:paraId="4DDB8E08" w14:textId="05E5E442" w:rsidR="004248B1" w:rsidRPr="00CA7DA4" w:rsidRDefault="004248B1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package </w:t>
            </w:r>
            <w:proofErr w:type="spellStart"/>
            <w:proofErr w:type="gram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com.server</w:t>
            </w:r>
            <w:proofErr w:type="gram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.controller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;</w:t>
            </w:r>
          </w:p>
          <w:p w14:paraId="1E7831F6" w14:textId="0BAE80FA" w:rsidR="004248B1" w:rsidRPr="00CA7DA4" w:rsidRDefault="004248B1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@RestController</w:t>
            </w:r>
            <w:r w:rsidR="00871FA7"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 </w:t>
            </w: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@RequestMapping("/api/manufacturers")</w:t>
            </w:r>
          </w:p>
          <w:p w14:paraId="04215FDF" w14:textId="77777777" w:rsidR="004248B1" w:rsidRPr="00CA7DA4" w:rsidRDefault="004248B1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@RequiredArgsConstructor</w:t>
            </w:r>
          </w:p>
          <w:p w14:paraId="13E4DE85" w14:textId="14C24DA4" w:rsidR="004248B1" w:rsidRPr="00CA7DA4" w:rsidRDefault="004248B1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public class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ManufacturerController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 extends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BaseController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&lt;Manufacturer,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ManufacturerRead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,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ManufacturerCreate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,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ManufacturerUpdate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&gt; {</w:t>
            </w:r>
          </w:p>
          <w:p w14:paraId="4E39464B" w14:textId="77777777" w:rsidR="004248B1" w:rsidRPr="00CA7DA4" w:rsidRDefault="004248B1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    private final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ManufacturerRepository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 repository;</w:t>
            </w:r>
          </w:p>
          <w:p w14:paraId="74C38472" w14:textId="6E954051" w:rsidR="004248B1" w:rsidRPr="00CA7DA4" w:rsidRDefault="004248B1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    private final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ManufacturerMapper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 mapper;</w:t>
            </w:r>
          </w:p>
          <w:p w14:paraId="7D16F356" w14:textId="24FEF19C" w:rsidR="004248B1" w:rsidRPr="00CA7DA4" w:rsidRDefault="004248B1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    @Override    protected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JpaRepository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&lt;Manufacturer, Long&gt; </w:t>
            </w:r>
            <w:proofErr w:type="gram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repository(</w:t>
            </w:r>
            <w:proofErr w:type="gram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) {</w:t>
            </w:r>
            <w:r w:rsidR="00593536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 </w:t>
            </w: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return repository; }</w:t>
            </w:r>
          </w:p>
          <w:p w14:paraId="25376400" w14:textId="65D85779" w:rsidR="004248B1" w:rsidRPr="00CA7DA4" w:rsidRDefault="004248B1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    @Override    protected Function&lt;Manufacturer,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ManufacturerRead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&gt; </w:t>
            </w:r>
            <w:proofErr w:type="spellStart"/>
            <w:proofErr w:type="gram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toRead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(</w:t>
            </w:r>
            <w:proofErr w:type="gram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) { return mapper::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toRead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; }</w:t>
            </w:r>
          </w:p>
          <w:p w14:paraId="4D1A83C8" w14:textId="08055B42" w:rsidR="004248B1" w:rsidRPr="00CA7DA4" w:rsidRDefault="004248B1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    @Override protected Function&lt;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ManufacturerCreate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, Manufacturer&gt; </w:t>
            </w:r>
            <w:proofErr w:type="spellStart"/>
            <w:proofErr w:type="gram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toCreate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(</w:t>
            </w:r>
            <w:proofErr w:type="gram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) { return</w:t>
            </w:r>
            <w:r w:rsidR="00593536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 </w:t>
            </w: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mapper::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toCreate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; }</w:t>
            </w:r>
          </w:p>
          <w:p w14:paraId="2B6490DB" w14:textId="5625DCCF" w:rsidR="004248B1" w:rsidRPr="00593536" w:rsidRDefault="004248B1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    @Override    protected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BiConsumer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&lt;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ManufacturerUpdate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, Manufacturer&gt; </w:t>
            </w:r>
            <w:proofErr w:type="gram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update(</w:t>
            </w:r>
            <w:proofErr w:type="gram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) {</w:t>
            </w:r>
            <w:r w:rsidRPr="00593536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return mapper::update; }</w:t>
            </w:r>
          </w:p>
          <w:p w14:paraId="25E728BE" w14:textId="66A446A9" w:rsidR="004248B1" w:rsidRPr="00CA7DA4" w:rsidRDefault="004248B1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593536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}</w:t>
            </w:r>
          </w:p>
        </w:tc>
      </w:tr>
    </w:tbl>
    <w:p w14:paraId="7F17EC4E" w14:textId="77777777" w:rsidR="004248B1" w:rsidRPr="00593536" w:rsidRDefault="004248B1" w:rsidP="007C0319">
      <w:pPr>
        <w:pStyle w:val="af1"/>
        <w:spacing w:line="240" w:lineRule="auto"/>
        <w:rPr>
          <w:lang w:val="en-US"/>
        </w:rPr>
      </w:pPr>
    </w:p>
    <w:p w14:paraId="79D1754A" w14:textId="309E6230" w:rsidR="00FC4F6E" w:rsidRDefault="00FC4F6E" w:rsidP="007C0319">
      <w:pPr>
        <w:pStyle w:val="ae"/>
        <w:spacing w:line="240" w:lineRule="auto"/>
      </w:pPr>
      <w:r>
        <w:t xml:space="preserve">Вспомогательный </w:t>
      </w:r>
      <w:r w:rsidR="00E10706">
        <w:t>проект</w:t>
      </w:r>
      <w:r>
        <w:t xml:space="preserve"> (</w:t>
      </w:r>
      <w:r>
        <w:rPr>
          <w:lang w:val="en-US"/>
        </w:rPr>
        <w:t>DTO</w:t>
      </w:r>
      <w:r>
        <w:t>)</w:t>
      </w:r>
    </w:p>
    <w:p w14:paraId="435C7DB8" w14:textId="499C62AE" w:rsidR="00FC4F6E" w:rsidRPr="001713AE" w:rsidRDefault="00FC4F6E" w:rsidP="007C0319">
      <w:pPr>
        <w:pStyle w:val="af1"/>
        <w:spacing w:line="240" w:lineRule="auto"/>
      </w:pPr>
      <w:r w:rsidRPr="001713AE">
        <w:t>Файл «</w:t>
      </w:r>
      <w:r w:rsidR="00E10706" w:rsidRPr="00E10706">
        <w:t>EquipmentTypeCreate</w:t>
      </w:r>
      <w:r w:rsidRPr="008A3605">
        <w:t>.java</w:t>
      </w:r>
      <w:r w:rsidRPr="001713AE">
        <w:t>».</w:t>
      </w:r>
    </w:p>
    <w:tbl>
      <w:tblPr>
        <w:tblStyle w:val="aff4"/>
        <w:tblW w:w="0" w:type="auto"/>
        <w:tblLook w:val="04A0" w:firstRow="1" w:lastRow="0" w:firstColumn="1" w:lastColumn="0" w:noHBand="0" w:noVBand="1"/>
      </w:tblPr>
      <w:tblGrid>
        <w:gridCol w:w="9628"/>
      </w:tblGrid>
      <w:tr w:rsidR="00FC4F6E" w:rsidRPr="001713AE" w14:paraId="64B4AF8D" w14:textId="77777777" w:rsidTr="00C57D9B">
        <w:tc>
          <w:tcPr>
            <w:tcW w:w="9628" w:type="dxa"/>
          </w:tcPr>
          <w:p w14:paraId="253BA556" w14:textId="52A4F01C" w:rsidR="00E10706" w:rsidRPr="00CA7DA4" w:rsidRDefault="00E10706" w:rsidP="007C0319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package </w:t>
            </w:r>
            <w:proofErr w:type="spellStart"/>
            <w:proofErr w:type="gram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com.common.dto.equipment</w:t>
            </w:r>
            <w:proofErr w:type="gram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_types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;</w:t>
            </w:r>
          </w:p>
          <w:p w14:paraId="4083FFB9" w14:textId="77777777" w:rsidR="00E10706" w:rsidRPr="00CA7DA4" w:rsidRDefault="00E10706" w:rsidP="007C0319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public record </w:t>
            </w:r>
            <w:proofErr w:type="spellStart"/>
            <w:proofErr w:type="gram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EquipmentTypeCreate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(</w:t>
            </w:r>
            <w:proofErr w:type="gramEnd"/>
          </w:p>
          <w:p w14:paraId="22F63047" w14:textId="77777777" w:rsidR="00E10706" w:rsidRPr="00CA7DA4" w:rsidRDefault="00E10706" w:rsidP="007C0319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        @</w:t>
            </w:r>
            <w:proofErr w:type="gram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NotBlank(</w:t>
            </w:r>
            <w:proofErr w:type="gram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message = "</w:t>
            </w: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Название</w:t>
            </w: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 </w:t>
            </w: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типа</w:t>
            </w: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 </w:t>
            </w: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обязательно</w:t>
            </w: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")</w:t>
            </w:r>
          </w:p>
          <w:p w14:paraId="59A6E5FD" w14:textId="77777777" w:rsidR="00E10706" w:rsidRPr="00CA7DA4" w:rsidRDefault="00E10706" w:rsidP="007C0319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        </w:t>
            </w: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@</w:t>
            </w:r>
            <w:proofErr w:type="gram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Size(</w:t>
            </w:r>
            <w:proofErr w:type="gram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 xml:space="preserve">max = 100,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message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 xml:space="preserve"> = "Название не может быть длиннее 100 символов")</w:t>
            </w:r>
          </w:p>
          <w:p w14:paraId="72D1FEB6" w14:textId="77777777" w:rsidR="00E10706" w:rsidRPr="00CA7DA4" w:rsidRDefault="00E10706" w:rsidP="007C0319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 xml:space="preserve">        </w:t>
            </w: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@</w:t>
            </w:r>
            <w:proofErr w:type="gram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Pattern(</w:t>
            </w:r>
            <w:proofErr w:type="gramEnd"/>
          </w:p>
          <w:p w14:paraId="7D258A38" w14:textId="77777777" w:rsidR="00E10706" w:rsidRPr="00CA7DA4" w:rsidRDefault="00E10706" w:rsidP="007C0319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               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regexp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 = "^[A-Z</w:t>
            </w: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А</w:t>
            </w: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-</w:t>
            </w: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ЯЁ</w:t>
            </w: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0-</w:t>
            </w:r>
            <w:proofErr w:type="gram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9][</w:t>
            </w:r>
            <w:proofErr w:type="gram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a-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zA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-Z</w:t>
            </w: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а</w:t>
            </w: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-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яА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-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ЯЁёЫыЪъЬь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0-9\\s\\-]*$",</w:t>
            </w:r>
          </w:p>
          <w:p w14:paraId="24347B29" w14:textId="77777777" w:rsidR="00E10706" w:rsidRPr="00CA7DA4" w:rsidRDefault="00E10706" w:rsidP="007C0319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               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message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 xml:space="preserve"> = "Имя должно начинаться с заглавной буквы или цифры и содержать только допустимые символы"</w:t>
            </w:r>
          </w:p>
          <w:p w14:paraId="0C658E44" w14:textId="77777777" w:rsidR="00E10706" w:rsidRPr="00CA7DA4" w:rsidRDefault="00E10706" w:rsidP="007C0319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        )</w:t>
            </w:r>
          </w:p>
          <w:p w14:paraId="4E4FC13A" w14:textId="46497B57" w:rsidR="00FC4F6E" w:rsidRPr="00CA7DA4" w:rsidRDefault="00E10706" w:rsidP="00181473">
            <w:pPr>
              <w:shd w:val="clear" w:color="auto" w:fill="FFFFFF"/>
              <w:ind w:firstLine="0"/>
              <w:outlineLvl w:val="9"/>
              <w:rPr>
                <w:color w:val="auto"/>
                <w:sz w:val="16"/>
                <w:szCs w:val="16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 xml:space="preserve">       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String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name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) {}</w:t>
            </w:r>
          </w:p>
        </w:tc>
      </w:tr>
    </w:tbl>
    <w:p w14:paraId="79DB7F28" w14:textId="77777777" w:rsidR="00FC4F6E" w:rsidRDefault="00FC4F6E" w:rsidP="007C0319">
      <w:pPr>
        <w:pStyle w:val="af1"/>
        <w:spacing w:line="240" w:lineRule="auto"/>
      </w:pPr>
    </w:p>
    <w:p w14:paraId="430D387D" w14:textId="45ABE90D" w:rsidR="00FC4F6E" w:rsidRPr="001713AE" w:rsidRDefault="00FC4F6E" w:rsidP="007C0319">
      <w:pPr>
        <w:pStyle w:val="af1"/>
        <w:spacing w:line="240" w:lineRule="auto"/>
      </w:pPr>
      <w:r w:rsidRPr="001713AE">
        <w:t>Файл «</w:t>
      </w:r>
      <w:r w:rsidR="00E10706" w:rsidRPr="00E10706">
        <w:t>EquipmentTypeRead</w:t>
      </w:r>
      <w:r w:rsidRPr="008A3605">
        <w:t>.java</w:t>
      </w:r>
      <w:r w:rsidRPr="001713AE">
        <w:t>».</w:t>
      </w:r>
    </w:p>
    <w:tbl>
      <w:tblPr>
        <w:tblStyle w:val="aff4"/>
        <w:tblW w:w="0" w:type="auto"/>
        <w:tblLook w:val="04A0" w:firstRow="1" w:lastRow="0" w:firstColumn="1" w:lastColumn="0" w:noHBand="0" w:noVBand="1"/>
      </w:tblPr>
      <w:tblGrid>
        <w:gridCol w:w="9628"/>
      </w:tblGrid>
      <w:tr w:rsidR="00FC4F6E" w:rsidRPr="00181473" w14:paraId="568BB4BB" w14:textId="77777777" w:rsidTr="00C57D9B">
        <w:tc>
          <w:tcPr>
            <w:tcW w:w="9628" w:type="dxa"/>
          </w:tcPr>
          <w:p w14:paraId="671A46DE" w14:textId="1C9C4B13" w:rsidR="00E10706" w:rsidRPr="00CA7DA4" w:rsidRDefault="00E10706" w:rsidP="007C0319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package </w:t>
            </w:r>
            <w:proofErr w:type="spellStart"/>
            <w:proofErr w:type="gram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com.common.dto.equipment</w:t>
            </w:r>
            <w:proofErr w:type="gram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_types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;</w:t>
            </w:r>
          </w:p>
          <w:p w14:paraId="26068579" w14:textId="77777777" w:rsidR="00E10706" w:rsidRPr="00CA7DA4" w:rsidRDefault="00E10706" w:rsidP="007C0319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public record </w:t>
            </w:r>
            <w:proofErr w:type="spellStart"/>
            <w:proofErr w:type="gram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EquipmentTypeRead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(</w:t>
            </w:r>
            <w:proofErr w:type="gramEnd"/>
          </w:p>
          <w:p w14:paraId="633B309F" w14:textId="77777777" w:rsidR="00E10706" w:rsidRPr="00CA7DA4" w:rsidRDefault="00E10706" w:rsidP="007C0319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        Long id,</w:t>
            </w:r>
          </w:p>
          <w:p w14:paraId="70C53068" w14:textId="77777777" w:rsidR="00E10706" w:rsidRPr="00CA7DA4" w:rsidRDefault="00E10706" w:rsidP="007C0319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        String name,</w:t>
            </w:r>
          </w:p>
          <w:p w14:paraId="57DEEE28" w14:textId="77777777" w:rsidR="00E10706" w:rsidRPr="00CA7DA4" w:rsidRDefault="00E10706" w:rsidP="007C0319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        Set&lt;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EquipmentRefInTypeRead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&gt;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equipments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,</w:t>
            </w:r>
          </w:p>
          <w:p w14:paraId="1E634F6C" w14:textId="77777777" w:rsidR="00E10706" w:rsidRPr="00CA7DA4" w:rsidRDefault="00E10706" w:rsidP="007C0319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        Instant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createdDate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,</w:t>
            </w:r>
          </w:p>
          <w:p w14:paraId="5E6402EE" w14:textId="2580B86B" w:rsidR="00E10706" w:rsidRPr="00CA7DA4" w:rsidRDefault="00E10706" w:rsidP="007C0319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        Instant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lastModifiedDate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) {</w:t>
            </w:r>
          </w:p>
          <w:p w14:paraId="69BAC77D" w14:textId="13F0F721" w:rsidR="00E10706" w:rsidRPr="00181473" w:rsidRDefault="00E10706" w:rsidP="007C0319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    public record </w:t>
            </w:r>
            <w:proofErr w:type="spellStart"/>
            <w:proofErr w:type="gram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EquipmentRefInTypeRead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(</w:t>
            </w:r>
            <w:proofErr w:type="gram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Long id, String name, String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manufacturerName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    </w:t>
            </w:r>
            <w:r w:rsidRPr="00181473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) {    }</w:t>
            </w:r>
          </w:p>
          <w:p w14:paraId="6D3CF4E4" w14:textId="13F941A5" w:rsidR="00FC4F6E" w:rsidRPr="00181473" w:rsidRDefault="00E10706" w:rsidP="007C0319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181473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}</w:t>
            </w:r>
          </w:p>
        </w:tc>
      </w:tr>
    </w:tbl>
    <w:p w14:paraId="178777D7" w14:textId="77777777" w:rsidR="00FC4F6E" w:rsidRPr="00181473" w:rsidRDefault="00FC4F6E" w:rsidP="007C0319">
      <w:pPr>
        <w:pStyle w:val="af1"/>
        <w:spacing w:line="240" w:lineRule="auto"/>
        <w:rPr>
          <w:lang w:val="en-US"/>
        </w:rPr>
      </w:pPr>
    </w:p>
    <w:p w14:paraId="75083A04" w14:textId="483A2D64" w:rsidR="00FC4F6E" w:rsidRPr="001713AE" w:rsidRDefault="00FC4F6E" w:rsidP="007C0319">
      <w:pPr>
        <w:pStyle w:val="af1"/>
        <w:spacing w:line="240" w:lineRule="auto"/>
      </w:pPr>
      <w:r w:rsidRPr="001713AE">
        <w:t>Файл «</w:t>
      </w:r>
      <w:r w:rsidR="00E10706" w:rsidRPr="00E10706">
        <w:t>EquipmentTypeUpdate</w:t>
      </w:r>
      <w:r w:rsidRPr="008A3605">
        <w:t>.java</w:t>
      </w:r>
      <w:r w:rsidRPr="001713AE">
        <w:t>».</w:t>
      </w:r>
    </w:p>
    <w:tbl>
      <w:tblPr>
        <w:tblStyle w:val="aff4"/>
        <w:tblW w:w="0" w:type="auto"/>
        <w:tblLook w:val="04A0" w:firstRow="1" w:lastRow="0" w:firstColumn="1" w:lastColumn="0" w:noHBand="0" w:noVBand="1"/>
      </w:tblPr>
      <w:tblGrid>
        <w:gridCol w:w="9628"/>
      </w:tblGrid>
      <w:tr w:rsidR="00FC4F6E" w:rsidRPr="001713AE" w14:paraId="2E39D331" w14:textId="77777777" w:rsidTr="00C57D9B">
        <w:tc>
          <w:tcPr>
            <w:tcW w:w="9628" w:type="dxa"/>
          </w:tcPr>
          <w:p w14:paraId="479AA836" w14:textId="32F8D6C5" w:rsidR="00E10706" w:rsidRPr="00CA7DA4" w:rsidRDefault="00E10706" w:rsidP="007C0319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package </w:t>
            </w:r>
            <w:proofErr w:type="spellStart"/>
            <w:proofErr w:type="gram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com.common.dto.equipment</w:t>
            </w:r>
            <w:proofErr w:type="gram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_types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;</w:t>
            </w:r>
          </w:p>
          <w:p w14:paraId="2CF28F2F" w14:textId="77777777" w:rsidR="00E10706" w:rsidRPr="00CA7DA4" w:rsidRDefault="00E10706" w:rsidP="007C0319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</w:pP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public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record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 xml:space="preserve"> </w:t>
            </w:r>
            <w:proofErr w:type="spellStart"/>
            <w:proofErr w:type="gram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EquipmentTypeUpdate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(</w:t>
            </w:r>
            <w:proofErr w:type="gramEnd"/>
          </w:p>
          <w:p w14:paraId="706BC21B" w14:textId="77777777" w:rsidR="00E10706" w:rsidRPr="00CA7DA4" w:rsidRDefault="00E10706" w:rsidP="007C0319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        @</w:t>
            </w:r>
            <w:proofErr w:type="gram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NotNull(</w:t>
            </w:r>
            <w:proofErr w:type="gram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message = "ID типа оборудования обязателен для обновления")</w:t>
            </w:r>
          </w:p>
          <w:p w14:paraId="0874777F" w14:textId="0F540642" w:rsidR="00E10706" w:rsidRPr="00CA7DA4" w:rsidRDefault="00E10706" w:rsidP="007C0319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 xml:space="preserve">        Long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id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,</w:t>
            </w:r>
          </w:p>
          <w:p w14:paraId="7718F81C" w14:textId="77777777" w:rsidR="00E10706" w:rsidRPr="00CA7DA4" w:rsidRDefault="00E10706" w:rsidP="007C0319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        @</w:t>
            </w:r>
            <w:proofErr w:type="gram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NotBlank(</w:t>
            </w:r>
            <w:proofErr w:type="gram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message = "Название типа обязательно")</w:t>
            </w:r>
          </w:p>
          <w:p w14:paraId="13F33420" w14:textId="77777777" w:rsidR="00E10706" w:rsidRPr="00CA7DA4" w:rsidRDefault="00E10706" w:rsidP="007C0319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        @</w:t>
            </w:r>
            <w:proofErr w:type="gram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Size(</w:t>
            </w:r>
            <w:proofErr w:type="gram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 xml:space="preserve">max = 100,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message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 xml:space="preserve"> = "Название не может быть длиннее 100 символов")</w:t>
            </w:r>
          </w:p>
          <w:p w14:paraId="74235D1B" w14:textId="77777777" w:rsidR="00E10706" w:rsidRPr="00CA7DA4" w:rsidRDefault="00E10706" w:rsidP="007C0319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 xml:space="preserve">        </w:t>
            </w: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@</w:t>
            </w:r>
            <w:proofErr w:type="gram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Pattern(</w:t>
            </w:r>
            <w:proofErr w:type="gramEnd"/>
          </w:p>
          <w:p w14:paraId="0BB7B877" w14:textId="77777777" w:rsidR="00E10706" w:rsidRPr="00CA7DA4" w:rsidRDefault="00E10706" w:rsidP="007C0319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               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regexp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 = "^[A-Z</w:t>
            </w: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А</w:t>
            </w: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-</w:t>
            </w: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ЯЁ</w:t>
            </w: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0-</w:t>
            </w:r>
            <w:proofErr w:type="gram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9][</w:t>
            </w:r>
            <w:proofErr w:type="gram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a-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zA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-Z</w:t>
            </w: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а</w:t>
            </w: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-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яА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-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ЯЁёЫыЪъЬь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0-9\\s\\-]*$",</w:t>
            </w:r>
          </w:p>
          <w:p w14:paraId="222C7730" w14:textId="77777777" w:rsidR="00E10706" w:rsidRPr="00CA7DA4" w:rsidRDefault="00E10706" w:rsidP="007C0319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               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message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 xml:space="preserve"> = "Имя должно начинаться с заглавной буквы или цифры и содержать только допустимые символы"</w:t>
            </w:r>
          </w:p>
          <w:p w14:paraId="1EE52AA1" w14:textId="77777777" w:rsidR="00E10706" w:rsidRPr="00CA7DA4" w:rsidRDefault="00E10706" w:rsidP="007C0319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        )</w:t>
            </w:r>
          </w:p>
          <w:p w14:paraId="57A69F4B" w14:textId="7824E968" w:rsidR="00FC4F6E" w:rsidRPr="00CA7DA4" w:rsidRDefault="00E10706" w:rsidP="0018147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 xml:space="preserve">       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String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name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) {}</w:t>
            </w:r>
          </w:p>
        </w:tc>
      </w:tr>
    </w:tbl>
    <w:p w14:paraId="60DC0DBF" w14:textId="77777777" w:rsidR="00FC4F6E" w:rsidRDefault="00FC4F6E" w:rsidP="007C0319">
      <w:pPr>
        <w:pStyle w:val="af1"/>
        <w:spacing w:line="240" w:lineRule="auto"/>
      </w:pPr>
    </w:p>
    <w:p w14:paraId="5F1A3836" w14:textId="5788900A" w:rsidR="00FC4F6E" w:rsidRPr="001713AE" w:rsidRDefault="00FC4F6E" w:rsidP="007C0319">
      <w:pPr>
        <w:pStyle w:val="af1"/>
        <w:spacing w:line="240" w:lineRule="auto"/>
      </w:pPr>
      <w:r w:rsidRPr="001713AE">
        <w:t>Файл «</w:t>
      </w:r>
      <w:r w:rsidR="00E10706" w:rsidRPr="00E10706">
        <w:t>EquipmentCreate</w:t>
      </w:r>
      <w:r w:rsidRPr="008A3605">
        <w:t>.java</w:t>
      </w:r>
      <w:r w:rsidRPr="001713AE">
        <w:t>».</w:t>
      </w:r>
    </w:p>
    <w:tbl>
      <w:tblPr>
        <w:tblStyle w:val="aff4"/>
        <w:tblW w:w="0" w:type="auto"/>
        <w:tblLook w:val="04A0" w:firstRow="1" w:lastRow="0" w:firstColumn="1" w:lastColumn="0" w:noHBand="0" w:noVBand="1"/>
      </w:tblPr>
      <w:tblGrid>
        <w:gridCol w:w="9628"/>
      </w:tblGrid>
      <w:tr w:rsidR="00FC4F6E" w:rsidRPr="00181473" w14:paraId="60BDAD83" w14:textId="77777777" w:rsidTr="00C57D9B">
        <w:tc>
          <w:tcPr>
            <w:tcW w:w="9628" w:type="dxa"/>
          </w:tcPr>
          <w:p w14:paraId="406B2459" w14:textId="0F7E3599" w:rsidR="00E10706" w:rsidRPr="00CA7DA4" w:rsidRDefault="00E10706" w:rsidP="007C0319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package </w:t>
            </w:r>
            <w:proofErr w:type="spellStart"/>
            <w:proofErr w:type="gram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com.common.dto.equipments</w:t>
            </w:r>
            <w:proofErr w:type="spellEnd"/>
            <w:proofErr w:type="gram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;</w:t>
            </w:r>
          </w:p>
          <w:p w14:paraId="78C514E4" w14:textId="77777777" w:rsidR="00E10706" w:rsidRPr="00CA7DA4" w:rsidRDefault="00E10706" w:rsidP="007C0319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</w:pP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public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record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 xml:space="preserve"> </w:t>
            </w:r>
            <w:proofErr w:type="spellStart"/>
            <w:proofErr w:type="gram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EquipmentCreate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(</w:t>
            </w:r>
            <w:proofErr w:type="gramEnd"/>
          </w:p>
          <w:p w14:paraId="3BBF6FC8" w14:textId="77777777" w:rsidR="00E10706" w:rsidRPr="00CA7DA4" w:rsidRDefault="00E10706" w:rsidP="007C0319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        @</w:t>
            </w:r>
            <w:proofErr w:type="gram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NotBlank(</w:t>
            </w:r>
            <w:proofErr w:type="gram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message = "Имя оборудования обязательно")</w:t>
            </w:r>
          </w:p>
          <w:p w14:paraId="3A30165C" w14:textId="77777777" w:rsidR="00E10706" w:rsidRPr="00CA7DA4" w:rsidRDefault="00E10706" w:rsidP="007C0319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        @</w:t>
            </w:r>
            <w:proofErr w:type="gram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Size(</w:t>
            </w:r>
            <w:proofErr w:type="gram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 xml:space="preserve">max = 100,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message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 xml:space="preserve"> = "Имя не может превышать 100 символов")</w:t>
            </w:r>
          </w:p>
          <w:p w14:paraId="61D6A4EE" w14:textId="77777777" w:rsidR="00E10706" w:rsidRPr="00CA7DA4" w:rsidRDefault="00E10706" w:rsidP="007C0319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 xml:space="preserve">        </w:t>
            </w: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@</w:t>
            </w:r>
            <w:proofErr w:type="gram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Pattern(</w:t>
            </w:r>
            <w:proofErr w:type="gramEnd"/>
          </w:p>
          <w:p w14:paraId="028232AE" w14:textId="77777777" w:rsidR="00E10706" w:rsidRPr="00CA7DA4" w:rsidRDefault="00E10706" w:rsidP="007C0319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               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regexp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 = "^[A-Z</w:t>
            </w: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А</w:t>
            </w: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-</w:t>
            </w: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ЯЁ</w:t>
            </w: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0-</w:t>
            </w:r>
            <w:proofErr w:type="gram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9][</w:t>
            </w:r>
            <w:proofErr w:type="gram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a-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zA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-Z</w:t>
            </w: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а</w:t>
            </w: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-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яА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-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ЯЁёЫыЪъЬь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0-9\\s\\-]*$",</w:t>
            </w:r>
          </w:p>
          <w:p w14:paraId="57DEE61F" w14:textId="77777777" w:rsidR="00E10706" w:rsidRPr="00CA7DA4" w:rsidRDefault="00E10706" w:rsidP="007C0319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               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message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 xml:space="preserve"> = "Имя должно начинаться с заглавной буквы или цифры и содержать только допустимые символы"</w:t>
            </w:r>
          </w:p>
          <w:p w14:paraId="1D2F13D9" w14:textId="77777777" w:rsidR="00E10706" w:rsidRPr="00CA7DA4" w:rsidRDefault="00E10706" w:rsidP="007C0319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        )</w:t>
            </w:r>
          </w:p>
          <w:p w14:paraId="0D0BBABF" w14:textId="7ABA753F" w:rsidR="00E10706" w:rsidRPr="00E44A97" w:rsidRDefault="00E10706" w:rsidP="007C0319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 xml:space="preserve">       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String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name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,</w:t>
            </w:r>
          </w:p>
          <w:p w14:paraId="1607FBCB" w14:textId="77777777" w:rsidR="00E10706" w:rsidRPr="00CA7DA4" w:rsidRDefault="00E10706" w:rsidP="007C0319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        @</w:t>
            </w:r>
            <w:proofErr w:type="gram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NotNull(</w:t>
            </w:r>
            <w:proofErr w:type="gram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message = "Тип оборудования обязателен")</w:t>
            </w:r>
          </w:p>
          <w:p w14:paraId="4B535C62" w14:textId="77777777" w:rsidR="00E10706" w:rsidRPr="00CA7DA4" w:rsidRDefault="00E10706" w:rsidP="007C0319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 xml:space="preserve">        </w:t>
            </w: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@Valid</w:t>
            </w:r>
          </w:p>
          <w:p w14:paraId="5E8039F6" w14:textId="5E30EB32" w:rsidR="00E10706" w:rsidRPr="00CA7DA4" w:rsidRDefault="00E10706" w:rsidP="007C0319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       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EquipmentTypeInRefInEquipmentCreate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 type,</w:t>
            </w:r>
          </w:p>
          <w:p w14:paraId="783C8108" w14:textId="77777777" w:rsidR="00E10706" w:rsidRPr="00CA7DA4" w:rsidRDefault="00E10706" w:rsidP="007C0319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        @</w:t>
            </w:r>
            <w:proofErr w:type="gram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NotNull(</w:t>
            </w:r>
            <w:proofErr w:type="gram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message = "</w:t>
            </w: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Производитель</w:t>
            </w: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 </w:t>
            </w: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обязателен</w:t>
            </w: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")</w:t>
            </w:r>
          </w:p>
          <w:p w14:paraId="442F1AF9" w14:textId="77777777" w:rsidR="00E10706" w:rsidRPr="00CA7DA4" w:rsidRDefault="00E10706" w:rsidP="007C0319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        @Valid</w:t>
            </w:r>
          </w:p>
          <w:p w14:paraId="730E36F8" w14:textId="15BBBA01" w:rsidR="00555A2F" w:rsidRPr="00CA7DA4" w:rsidRDefault="00E10706" w:rsidP="007C0319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       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ManufacturerRefInEquipmentCreate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 manufacturer) {</w:t>
            </w:r>
          </w:p>
          <w:p w14:paraId="398CB04E" w14:textId="68899045" w:rsidR="00555A2F" w:rsidRPr="00CA7DA4" w:rsidRDefault="00E10706" w:rsidP="007C0319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public record </w:t>
            </w:r>
            <w:proofErr w:type="spellStart"/>
            <w:proofErr w:type="gram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EquipmentTypeInRefInEquipmentCreate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(</w:t>
            </w:r>
            <w:proofErr w:type="gram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@NotNull Long id) { }</w:t>
            </w:r>
          </w:p>
          <w:p w14:paraId="5FBC1A9A" w14:textId="1E456D94" w:rsidR="00E10706" w:rsidRPr="00CA7DA4" w:rsidRDefault="00E10706" w:rsidP="007C0319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public record </w:t>
            </w:r>
            <w:proofErr w:type="spellStart"/>
            <w:proofErr w:type="gram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ManufacturerRefInEquipmentCreate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(</w:t>
            </w:r>
            <w:proofErr w:type="gram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@NotNull Long id    ) {    }</w:t>
            </w:r>
          </w:p>
          <w:p w14:paraId="0BEB663B" w14:textId="1D10D477" w:rsidR="00FC4F6E" w:rsidRPr="00CA7DA4" w:rsidRDefault="00E10706" w:rsidP="007C0319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}</w:t>
            </w:r>
          </w:p>
        </w:tc>
      </w:tr>
    </w:tbl>
    <w:p w14:paraId="7E5D5F34" w14:textId="77777777" w:rsidR="00FC4F6E" w:rsidRPr="00555A2F" w:rsidRDefault="00FC4F6E" w:rsidP="007C0319">
      <w:pPr>
        <w:pStyle w:val="af1"/>
        <w:spacing w:line="240" w:lineRule="auto"/>
        <w:rPr>
          <w:lang w:val="en-US"/>
        </w:rPr>
      </w:pPr>
    </w:p>
    <w:p w14:paraId="26F57D46" w14:textId="22AC001C" w:rsidR="00E10706" w:rsidRPr="001713AE" w:rsidRDefault="00E10706" w:rsidP="007C0319">
      <w:pPr>
        <w:pStyle w:val="af1"/>
        <w:spacing w:line="240" w:lineRule="auto"/>
      </w:pPr>
      <w:r w:rsidRPr="001713AE">
        <w:t>Файл «</w:t>
      </w:r>
      <w:r w:rsidRPr="00E10706">
        <w:t>EquipmentRead</w:t>
      </w:r>
      <w:r w:rsidRPr="008A3605">
        <w:t>.java</w:t>
      </w:r>
      <w:r w:rsidRPr="001713AE">
        <w:t>».</w:t>
      </w:r>
    </w:p>
    <w:tbl>
      <w:tblPr>
        <w:tblStyle w:val="aff4"/>
        <w:tblW w:w="0" w:type="auto"/>
        <w:tblLook w:val="04A0" w:firstRow="1" w:lastRow="0" w:firstColumn="1" w:lastColumn="0" w:noHBand="0" w:noVBand="1"/>
      </w:tblPr>
      <w:tblGrid>
        <w:gridCol w:w="9628"/>
      </w:tblGrid>
      <w:tr w:rsidR="00E10706" w:rsidRPr="001713AE" w14:paraId="7FB4F20C" w14:textId="77777777" w:rsidTr="00C57D9B">
        <w:tc>
          <w:tcPr>
            <w:tcW w:w="9628" w:type="dxa"/>
          </w:tcPr>
          <w:p w14:paraId="091305B6" w14:textId="5DDB6DDC" w:rsidR="00555A2F" w:rsidRPr="00CA7DA4" w:rsidRDefault="00E10706" w:rsidP="007C0319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package </w:t>
            </w:r>
            <w:proofErr w:type="spellStart"/>
            <w:proofErr w:type="gram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com.common.dto.equipments</w:t>
            </w:r>
            <w:proofErr w:type="spellEnd"/>
            <w:proofErr w:type="gram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;</w:t>
            </w:r>
          </w:p>
          <w:p w14:paraId="239C04EA" w14:textId="77777777" w:rsidR="00E10706" w:rsidRPr="00CA7DA4" w:rsidRDefault="00E10706" w:rsidP="007C0319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import </w:t>
            </w:r>
            <w:proofErr w:type="spellStart"/>
            <w:proofErr w:type="gram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java.time</w:t>
            </w:r>
            <w:proofErr w:type="gram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.Instant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;</w:t>
            </w:r>
          </w:p>
          <w:p w14:paraId="35A56075" w14:textId="46128549" w:rsidR="00E10706" w:rsidRPr="00CA7DA4" w:rsidRDefault="00E10706" w:rsidP="007C0319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import </w:t>
            </w:r>
            <w:proofErr w:type="spellStart"/>
            <w:proofErr w:type="gram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java.util</w:t>
            </w:r>
            <w:proofErr w:type="gram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.Set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;</w:t>
            </w:r>
          </w:p>
          <w:p w14:paraId="24723CA6" w14:textId="77777777" w:rsidR="00E10706" w:rsidRPr="00CA7DA4" w:rsidRDefault="00E10706" w:rsidP="007C0319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public record </w:t>
            </w:r>
            <w:proofErr w:type="spellStart"/>
            <w:proofErr w:type="gram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EquipmentRead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(</w:t>
            </w:r>
            <w:proofErr w:type="gramEnd"/>
          </w:p>
          <w:p w14:paraId="4D8D8578" w14:textId="77777777" w:rsidR="00E10706" w:rsidRPr="00CA7DA4" w:rsidRDefault="00E10706" w:rsidP="007C0319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        Long id,</w:t>
            </w:r>
          </w:p>
          <w:p w14:paraId="49462C47" w14:textId="77777777" w:rsidR="00E10706" w:rsidRPr="00CA7DA4" w:rsidRDefault="00E10706" w:rsidP="007C0319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        String name,</w:t>
            </w:r>
          </w:p>
          <w:p w14:paraId="241D77E9" w14:textId="77777777" w:rsidR="00E10706" w:rsidRPr="00CA7DA4" w:rsidRDefault="00E10706" w:rsidP="007C0319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       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EquipmentTypeInRefEquipmentRead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 type,</w:t>
            </w:r>
          </w:p>
          <w:p w14:paraId="198DF080" w14:textId="77777777" w:rsidR="00E10706" w:rsidRPr="00CA7DA4" w:rsidRDefault="00E10706" w:rsidP="007C0319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       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ManufacturerRefInEquipmentRead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 manufacturer,</w:t>
            </w:r>
          </w:p>
          <w:p w14:paraId="75502395" w14:textId="77777777" w:rsidR="00E10706" w:rsidRPr="00CA7DA4" w:rsidRDefault="00E10706" w:rsidP="007C0319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        Set&lt;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InventoryRef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&gt; inventories,</w:t>
            </w:r>
          </w:p>
          <w:p w14:paraId="1E71F71A" w14:textId="77777777" w:rsidR="00E10706" w:rsidRPr="00CA7DA4" w:rsidRDefault="00E10706" w:rsidP="007C0319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        Instant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createdDate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,</w:t>
            </w:r>
          </w:p>
          <w:p w14:paraId="1521708C" w14:textId="77777777" w:rsidR="00E10706" w:rsidRPr="00CA7DA4" w:rsidRDefault="00E10706" w:rsidP="007C0319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        Instant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lastModifiedDate</w:t>
            </w:r>
            <w:proofErr w:type="spellEnd"/>
          </w:p>
          <w:p w14:paraId="3EE76501" w14:textId="77777777" w:rsidR="00E10706" w:rsidRPr="00CA7DA4" w:rsidRDefault="00E10706" w:rsidP="007C0319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) {</w:t>
            </w:r>
          </w:p>
          <w:p w14:paraId="4E1AAF67" w14:textId="77777777" w:rsidR="00E10706" w:rsidRPr="00CA7DA4" w:rsidRDefault="00E10706" w:rsidP="007C0319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    public record </w:t>
            </w:r>
            <w:proofErr w:type="spellStart"/>
            <w:proofErr w:type="gram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EquipmentTypeInRefEquipmentRead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(</w:t>
            </w:r>
            <w:proofErr w:type="gramEnd"/>
          </w:p>
          <w:p w14:paraId="70C7ECAA" w14:textId="77777777" w:rsidR="00E10706" w:rsidRPr="00CA7DA4" w:rsidRDefault="00E10706" w:rsidP="007C0319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            Long id,</w:t>
            </w:r>
          </w:p>
          <w:p w14:paraId="103C5649" w14:textId="4F901EBB" w:rsidR="00E10706" w:rsidRPr="00CA7DA4" w:rsidRDefault="00E10706" w:rsidP="007C0319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            String name  </w:t>
            </w:r>
            <w:proofErr w:type="gram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  )</w:t>
            </w:r>
            <w:proofErr w:type="gram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 {    }</w:t>
            </w:r>
          </w:p>
          <w:p w14:paraId="75C6E2D1" w14:textId="77777777" w:rsidR="00E10706" w:rsidRPr="00CA7DA4" w:rsidRDefault="00E10706" w:rsidP="007C0319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    public record </w:t>
            </w:r>
            <w:proofErr w:type="spellStart"/>
            <w:proofErr w:type="gram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ManufacturerRefInEquipmentRead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(</w:t>
            </w:r>
            <w:proofErr w:type="gramEnd"/>
          </w:p>
          <w:p w14:paraId="69F863E2" w14:textId="77777777" w:rsidR="00E10706" w:rsidRPr="00CA7DA4" w:rsidRDefault="00E10706" w:rsidP="007C0319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            Long id,</w:t>
            </w:r>
          </w:p>
          <w:p w14:paraId="791CCDF5" w14:textId="77777777" w:rsidR="00E10706" w:rsidRPr="00CA7DA4" w:rsidRDefault="00E10706" w:rsidP="007C0319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            String name,</w:t>
            </w:r>
          </w:p>
          <w:p w14:paraId="31DE6338" w14:textId="66F7C446" w:rsidR="00E10706" w:rsidRPr="00CA7DA4" w:rsidRDefault="00E10706" w:rsidP="007C0319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            String country  </w:t>
            </w:r>
            <w:proofErr w:type="gram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  )</w:t>
            </w:r>
            <w:proofErr w:type="gram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 {    }</w:t>
            </w:r>
          </w:p>
          <w:p w14:paraId="3B911976" w14:textId="77777777" w:rsidR="00E10706" w:rsidRPr="00CA7DA4" w:rsidRDefault="00E10706" w:rsidP="007C0319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    public record </w:t>
            </w:r>
            <w:proofErr w:type="spellStart"/>
            <w:proofErr w:type="gram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InventoryRef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(</w:t>
            </w:r>
            <w:proofErr w:type="gramEnd"/>
          </w:p>
          <w:p w14:paraId="488A8D99" w14:textId="77777777" w:rsidR="00E10706" w:rsidRPr="00CA7DA4" w:rsidRDefault="00E10706" w:rsidP="007C0319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            Long id,</w:t>
            </w:r>
          </w:p>
          <w:p w14:paraId="3F2F5C8A" w14:textId="1CB13396" w:rsidR="00E10706" w:rsidRPr="00CA7DA4" w:rsidRDefault="00E10706" w:rsidP="007C0319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           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String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inventoryNumber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 xml:space="preserve">  </w:t>
            </w:r>
            <w:proofErr w:type="gram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  )</w:t>
            </w:r>
            <w:proofErr w:type="gram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 xml:space="preserve"> {    }</w:t>
            </w:r>
          </w:p>
          <w:p w14:paraId="32D3BAE0" w14:textId="48310D0F" w:rsidR="00E10706" w:rsidRPr="00CA7DA4" w:rsidRDefault="00E10706" w:rsidP="007C0319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}</w:t>
            </w:r>
          </w:p>
        </w:tc>
      </w:tr>
    </w:tbl>
    <w:p w14:paraId="5BB6ABEC" w14:textId="77777777" w:rsidR="00E10706" w:rsidRDefault="00E10706" w:rsidP="007C0319">
      <w:pPr>
        <w:pStyle w:val="af1"/>
        <w:spacing w:line="240" w:lineRule="auto"/>
      </w:pPr>
    </w:p>
    <w:p w14:paraId="25CCD3DA" w14:textId="4385D3F0" w:rsidR="00E10706" w:rsidRPr="001713AE" w:rsidRDefault="00E10706" w:rsidP="007C0319">
      <w:pPr>
        <w:pStyle w:val="af1"/>
        <w:spacing w:line="240" w:lineRule="auto"/>
      </w:pPr>
      <w:r w:rsidRPr="001713AE">
        <w:t>Файл «</w:t>
      </w:r>
      <w:r w:rsidRPr="00E10706">
        <w:t>EquipmentUpdate</w:t>
      </w:r>
      <w:r w:rsidRPr="008A3605">
        <w:t>.java</w:t>
      </w:r>
      <w:r w:rsidRPr="001713AE">
        <w:t>».</w:t>
      </w:r>
    </w:p>
    <w:tbl>
      <w:tblPr>
        <w:tblStyle w:val="aff4"/>
        <w:tblW w:w="0" w:type="auto"/>
        <w:tblLook w:val="04A0" w:firstRow="1" w:lastRow="0" w:firstColumn="1" w:lastColumn="0" w:noHBand="0" w:noVBand="1"/>
      </w:tblPr>
      <w:tblGrid>
        <w:gridCol w:w="9628"/>
      </w:tblGrid>
      <w:tr w:rsidR="00E10706" w:rsidRPr="00555A2F" w14:paraId="0C254705" w14:textId="77777777" w:rsidTr="00C57D9B">
        <w:tc>
          <w:tcPr>
            <w:tcW w:w="9628" w:type="dxa"/>
          </w:tcPr>
          <w:p w14:paraId="71603B55" w14:textId="77777777" w:rsidR="00E10706" w:rsidRPr="00CA7DA4" w:rsidRDefault="00E10706" w:rsidP="007C0319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package </w:t>
            </w:r>
            <w:proofErr w:type="spellStart"/>
            <w:proofErr w:type="gram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com.common.dto.equipments</w:t>
            </w:r>
            <w:proofErr w:type="spellEnd"/>
            <w:proofErr w:type="gram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;</w:t>
            </w:r>
          </w:p>
          <w:p w14:paraId="57F959F8" w14:textId="77777777" w:rsidR="00E10706" w:rsidRPr="00CA7DA4" w:rsidRDefault="00E10706" w:rsidP="007C0319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</w:pP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public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record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 xml:space="preserve"> </w:t>
            </w:r>
            <w:proofErr w:type="spellStart"/>
            <w:proofErr w:type="gram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EquipmentUpdate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(</w:t>
            </w:r>
            <w:proofErr w:type="gramEnd"/>
          </w:p>
          <w:p w14:paraId="13FD714A" w14:textId="77777777" w:rsidR="00E10706" w:rsidRPr="00CA7DA4" w:rsidRDefault="00E10706" w:rsidP="007C0319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        @</w:t>
            </w:r>
            <w:proofErr w:type="gram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NotNull(</w:t>
            </w:r>
            <w:proofErr w:type="gram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message = "ID оборудования обязателен для обновления")</w:t>
            </w:r>
          </w:p>
          <w:p w14:paraId="7CEFD076" w14:textId="77777777" w:rsidR="00E10706" w:rsidRPr="00CA7DA4" w:rsidRDefault="00E10706" w:rsidP="007C0319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 xml:space="preserve">        Long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id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,</w:t>
            </w:r>
          </w:p>
          <w:p w14:paraId="58798251" w14:textId="77777777" w:rsidR="00E10706" w:rsidRPr="00CA7DA4" w:rsidRDefault="00E10706" w:rsidP="007C0319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        @</w:t>
            </w:r>
            <w:proofErr w:type="gram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NotBlank(</w:t>
            </w:r>
            <w:proofErr w:type="gram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message = "Имя оборудования обязательно")</w:t>
            </w:r>
          </w:p>
          <w:p w14:paraId="48893D7C" w14:textId="77777777" w:rsidR="00E10706" w:rsidRPr="00CA7DA4" w:rsidRDefault="00E10706" w:rsidP="007C0319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        @</w:t>
            </w:r>
            <w:proofErr w:type="gram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Size(</w:t>
            </w:r>
            <w:proofErr w:type="gram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 xml:space="preserve">max = 100,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message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 xml:space="preserve"> = "Имя не может превышать 100 символов")</w:t>
            </w:r>
          </w:p>
          <w:p w14:paraId="540892A4" w14:textId="77777777" w:rsidR="00E10706" w:rsidRPr="00CA7DA4" w:rsidRDefault="00E10706" w:rsidP="007C0319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 xml:space="preserve">        </w:t>
            </w: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@</w:t>
            </w:r>
            <w:proofErr w:type="gram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Pattern(</w:t>
            </w:r>
            <w:proofErr w:type="gramEnd"/>
          </w:p>
          <w:p w14:paraId="67EE7A30" w14:textId="77777777" w:rsidR="00E10706" w:rsidRPr="00CA7DA4" w:rsidRDefault="00E10706" w:rsidP="007C0319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               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regexp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 = "^[A-Z</w:t>
            </w: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А</w:t>
            </w: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-</w:t>
            </w: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ЯЁ</w:t>
            </w: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0-</w:t>
            </w:r>
            <w:proofErr w:type="gram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9][</w:t>
            </w:r>
            <w:proofErr w:type="gram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a-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zA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-Z</w:t>
            </w: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а</w:t>
            </w: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-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яА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-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ЯЁёЫыЪъЬь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0-9\\s\\-]*$",</w:t>
            </w:r>
          </w:p>
          <w:p w14:paraId="42D270C2" w14:textId="77777777" w:rsidR="00E10706" w:rsidRPr="00CA7DA4" w:rsidRDefault="00E10706" w:rsidP="007C0319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               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message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 xml:space="preserve"> = "Имя должно начинаться с заглавной буквы или цифры и содержать только допустимые символы"</w:t>
            </w:r>
          </w:p>
          <w:p w14:paraId="1E3C9CD8" w14:textId="77777777" w:rsidR="00E10706" w:rsidRPr="00CA7DA4" w:rsidRDefault="00E10706" w:rsidP="007C0319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        )</w:t>
            </w:r>
          </w:p>
          <w:p w14:paraId="1659C032" w14:textId="77777777" w:rsidR="00E10706" w:rsidRPr="00CA7DA4" w:rsidRDefault="00E10706" w:rsidP="007C0319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 xml:space="preserve">       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String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name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,</w:t>
            </w:r>
          </w:p>
          <w:p w14:paraId="0154C29B" w14:textId="77777777" w:rsidR="00E10706" w:rsidRPr="00CA7DA4" w:rsidRDefault="00E10706" w:rsidP="007C0319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        @</w:t>
            </w:r>
            <w:proofErr w:type="gram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NotNull(</w:t>
            </w:r>
            <w:proofErr w:type="gram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message = "Тип оборудования обязателен")</w:t>
            </w:r>
          </w:p>
          <w:p w14:paraId="2BBA6769" w14:textId="77777777" w:rsidR="00E10706" w:rsidRPr="00CA7DA4" w:rsidRDefault="00E10706" w:rsidP="007C0319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 xml:space="preserve">        </w:t>
            </w: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@Valid</w:t>
            </w:r>
          </w:p>
          <w:p w14:paraId="291DFC57" w14:textId="77777777" w:rsidR="00E10706" w:rsidRPr="00CA7DA4" w:rsidRDefault="00E10706" w:rsidP="007C0319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       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EquipmentTypeRefInEquipmentUpdate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 type,</w:t>
            </w:r>
          </w:p>
          <w:p w14:paraId="39CCF5A9" w14:textId="77777777" w:rsidR="00E10706" w:rsidRPr="00CA7DA4" w:rsidRDefault="00E10706" w:rsidP="007C0319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        @</w:t>
            </w:r>
            <w:proofErr w:type="gram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NotNull(</w:t>
            </w:r>
            <w:proofErr w:type="gram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message = "</w:t>
            </w: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Производитель</w:t>
            </w: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 </w:t>
            </w: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обязателен</w:t>
            </w: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")</w:t>
            </w:r>
          </w:p>
          <w:p w14:paraId="06F93249" w14:textId="77777777" w:rsidR="00E10706" w:rsidRPr="00CA7DA4" w:rsidRDefault="00E10706" w:rsidP="007C0319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        @Valid</w:t>
            </w:r>
          </w:p>
          <w:p w14:paraId="343A7C14" w14:textId="2998175C" w:rsidR="00E10706" w:rsidRPr="00CA7DA4" w:rsidRDefault="00E10706" w:rsidP="007C0319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       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ManufacturerRefInEquipmentUpdate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 manufacturer) {</w:t>
            </w:r>
          </w:p>
          <w:p w14:paraId="1B45D473" w14:textId="233DD749" w:rsidR="00E10706" w:rsidRPr="00CA7DA4" w:rsidRDefault="00E10706" w:rsidP="007C0319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    public record </w:t>
            </w:r>
            <w:proofErr w:type="spellStart"/>
            <w:proofErr w:type="gram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EquipmentTypeRefInEquipmentUpdate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(</w:t>
            </w:r>
            <w:proofErr w:type="gram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@NotNull Long id    ) {    }</w:t>
            </w:r>
          </w:p>
          <w:p w14:paraId="117DDD29" w14:textId="0862414C" w:rsidR="00E10706" w:rsidRPr="00CA7DA4" w:rsidRDefault="00E10706" w:rsidP="007C0319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    public record </w:t>
            </w:r>
            <w:proofErr w:type="spellStart"/>
            <w:proofErr w:type="gram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ManufacturerRefInEquipmentUpdate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(</w:t>
            </w:r>
            <w:proofErr w:type="gram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@NotNull Long id    ) {    }</w:t>
            </w:r>
          </w:p>
          <w:p w14:paraId="3DE81974" w14:textId="4C65E6B9" w:rsidR="00E10706" w:rsidRPr="00CA7DA4" w:rsidRDefault="00E10706" w:rsidP="007C0319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}</w:t>
            </w:r>
          </w:p>
        </w:tc>
      </w:tr>
    </w:tbl>
    <w:p w14:paraId="0D22300F" w14:textId="77777777" w:rsidR="00E10706" w:rsidRPr="00555A2F" w:rsidRDefault="00E10706" w:rsidP="007C0319">
      <w:pPr>
        <w:pStyle w:val="af1"/>
        <w:spacing w:line="240" w:lineRule="auto"/>
        <w:rPr>
          <w:lang w:val="en-US"/>
        </w:rPr>
      </w:pPr>
    </w:p>
    <w:p w14:paraId="2476BEE6" w14:textId="3EB1735F" w:rsidR="00E10706" w:rsidRPr="001713AE" w:rsidRDefault="00E10706" w:rsidP="007C0319">
      <w:pPr>
        <w:pStyle w:val="af1"/>
        <w:spacing w:line="240" w:lineRule="auto"/>
      </w:pPr>
      <w:r w:rsidRPr="001713AE">
        <w:t>Файл «</w:t>
      </w:r>
      <w:r w:rsidR="007C0319" w:rsidRPr="007C0319">
        <w:t>InventoryCreate</w:t>
      </w:r>
      <w:r w:rsidRPr="008A3605">
        <w:t>.java</w:t>
      </w:r>
      <w:r w:rsidRPr="001713AE">
        <w:t>».</w:t>
      </w:r>
    </w:p>
    <w:tbl>
      <w:tblPr>
        <w:tblStyle w:val="aff4"/>
        <w:tblW w:w="0" w:type="auto"/>
        <w:tblLook w:val="04A0" w:firstRow="1" w:lastRow="0" w:firstColumn="1" w:lastColumn="0" w:noHBand="0" w:noVBand="1"/>
      </w:tblPr>
      <w:tblGrid>
        <w:gridCol w:w="9628"/>
      </w:tblGrid>
      <w:tr w:rsidR="00E10706" w:rsidRPr="00181473" w14:paraId="09DFFF67" w14:textId="77777777" w:rsidTr="00C57D9B">
        <w:tc>
          <w:tcPr>
            <w:tcW w:w="9628" w:type="dxa"/>
          </w:tcPr>
          <w:p w14:paraId="238E04FE" w14:textId="77777777" w:rsidR="007C0319" w:rsidRPr="00CA7DA4" w:rsidRDefault="007C0319" w:rsidP="007C0319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package </w:t>
            </w:r>
            <w:proofErr w:type="spellStart"/>
            <w:proofErr w:type="gram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com.common.dto.inventories</w:t>
            </w:r>
            <w:proofErr w:type="spellEnd"/>
            <w:proofErr w:type="gram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;</w:t>
            </w:r>
          </w:p>
          <w:p w14:paraId="73330027" w14:textId="77777777" w:rsidR="007C0319" w:rsidRPr="00CA7DA4" w:rsidRDefault="007C0319" w:rsidP="007C0319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public record </w:t>
            </w:r>
            <w:proofErr w:type="spellStart"/>
            <w:proofErr w:type="gram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InventoryCreate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(</w:t>
            </w:r>
            <w:proofErr w:type="gramEnd"/>
          </w:p>
          <w:p w14:paraId="0699D42E" w14:textId="77777777" w:rsidR="007C0319" w:rsidRPr="00CA7DA4" w:rsidRDefault="007C0319" w:rsidP="007C0319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        @</w:t>
            </w:r>
            <w:proofErr w:type="gram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NotBlank(</w:t>
            </w:r>
            <w:proofErr w:type="gram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message = "</w:t>
            </w: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Серийный</w:t>
            </w: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 </w:t>
            </w: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номер</w:t>
            </w: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 </w:t>
            </w: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обязателен</w:t>
            </w: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")</w:t>
            </w:r>
          </w:p>
          <w:p w14:paraId="566D8D80" w14:textId="77777777" w:rsidR="007C0319" w:rsidRPr="00CA7DA4" w:rsidRDefault="007C0319" w:rsidP="007C0319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        </w:t>
            </w: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@</w:t>
            </w:r>
            <w:proofErr w:type="gram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Size(</w:t>
            </w:r>
            <w:proofErr w:type="gram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 xml:space="preserve">max = 100,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message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 xml:space="preserve"> = "Серийный номер не может превышать 100 символов")</w:t>
            </w:r>
          </w:p>
          <w:p w14:paraId="43DA4875" w14:textId="77777777" w:rsidR="007C0319" w:rsidRPr="00CA7DA4" w:rsidRDefault="007C0319" w:rsidP="007C0319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 xml:space="preserve">        </w:t>
            </w: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@</w:t>
            </w:r>
            <w:proofErr w:type="gram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Pattern(</w:t>
            </w:r>
            <w:proofErr w:type="gramEnd"/>
          </w:p>
          <w:p w14:paraId="281A8BFE" w14:textId="77777777" w:rsidR="007C0319" w:rsidRPr="00CA7DA4" w:rsidRDefault="007C0319" w:rsidP="007C0319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               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regexp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 = "^[A-Za-z0-9-</w:t>
            </w:r>
            <w:proofErr w:type="gram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_./</w:t>
            </w:r>
            <w:proofErr w:type="gram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]+$",</w:t>
            </w:r>
          </w:p>
          <w:p w14:paraId="1D7960CC" w14:textId="77777777" w:rsidR="007C0319" w:rsidRPr="00CA7DA4" w:rsidRDefault="007C0319" w:rsidP="007C0319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               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message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 xml:space="preserve"> = "Серийный номер может содержать только латиницу, цифры, дефис,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подчеркивание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, точку и косую черту"</w:t>
            </w:r>
          </w:p>
          <w:p w14:paraId="54833D90" w14:textId="77777777" w:rsidR="007C0319" w:rsidRPr="00CA7DA4" w:rsidRDefault="007C0319" w:rsidP="007C0319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        )</w:t>
            </w:r>
          </w:p>
          <w:p w14:paraId="547B2AA9" w14:textId="73C28469" w:rsidR="007C0319" w:rsidRPr="00E44A97" w:rsidRDefault="007C0319" w:rsidP="007C0319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 xml:space="preserve">       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String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serialNumber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,</w:t>
            </w:r>
          </w:p>
          <w:p w14:paraId="1420686B" w14:textId="77777777" w:rsidR="007C0319" w:rsidRPr="00CA7DA4" w:rsidRDefault="007C0319" w:rsidP="007C0319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        @</w:t>
            </w:r>
            <w:proofErr w:type="gram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NotNull(</w:t>
            </w:r>
            <w:proofErr w:type="gram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message = "Объект оборудования обязателен")</w:t>
            </w:r>
          </w:p>
          <w:p w14:paraId="3A528E3D" w14:textId="77777777" w:rsidR="007C0319" w:rsidRPr="00CA7DA4" w:rsidRDefault="007C0319" w:rsidP="007C0319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 xml:space="preserve">        </w:t>
            </w: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@Valid</w:t>
            </w:r>
          </w:p>
          <w:p w14:paraId="6409C552" w14:textId="085E9BF8" w:rsidR="007C0319" w:rsidRPr="00CA7DA4" w:rsidRDefault="007C0319" w:rsidP="007C0319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       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EquipmentRefInInventoryCreate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 equipment,</w:t>
            </w:r>
          </w:p>
          <w:p w14:paraId="65E3B41A" w14:textId="77777777" w:rsidR="007C0319" w:rsidRPr="00CA7DA4" w:rsidRDefault="007C0319" w:rsidP="007C0319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        @Valid</w:t>
            </w:r>
          </w:p>
          <w:p w14:paraId="572A570C" w14:textId="30923B42" w:rsidR="007C0319" w:rsidRPr="00CA7DA4" w:rsidRDefault="007C0319" w:rsidP="007C0319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       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LocationRefInInventoryCreate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 location,</w:t>
            </w:r>
          </w:p>
          <w:p w14:paraId="0E5A597B" w14:textId="77777777" w:rsidR="007C0319" w:rsidRPr="00CA7DA4" w:rsidRDefault="007C0319" w:rsidP="007C0319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        @</w:t>
            </w:r>
            <w:proofErr w:type="gram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NotNull(</w:t>
            </w:r>
            <w:proofErr w:type="gram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message = "</w:t>
            </w: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Статус</w:t>
            </w: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 </w:t>
            </w: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обязателен</w:t>
            </w: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")</w:t>
            </w:r>
          </w:p>
          <w:p w14:paraId="71FF697D" w14:textId="4EF15FB0" w:rsidR="007C0319" w:rsidRPr="00CA7DA4" w:rsidRDefault="007C0319" w:rsidP="007C0319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       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InventoryStatus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 status) {</w:t>
            </w:r>
          </w:p>
          <w:p w14:paraId="3161E824" w14:textId="274C6873" w:rsidR="007C0319" w:rsidRPr="00CA7DA4" w:rsidRDefault="007C0319" w:rsidP="007C0319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    public record </w:t>
            </w:r>
            <w:proofErr w:type="spellStart"/>
            <w:proofErr w:type="gram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EquipmentRefInInventoryCreate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(</w:t>
            </w:r>
            <w:proofErr w:type="gram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@NotNull Long id) {    }</w:t>
            </w:r>
          </w:p>
          <w:p w14:paraId="4C4083AC" w14:textId="037E81F6" w:rsidR="007C0319" w:rsidRPr="00CA7DA4" w:rsidRDefault="007C0319" w:rsidP="007C0319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    public record </w:t>
            </w:r>
            <w:proofErr w:type="spellStart"/>
            <w:proofErr w:type="gram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LocationRefInInventoryCreate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(</w:t>
            </w:r>
            <w:proofErr w:type="gram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@NotNull Long id) {    }</w:t>
            </w:r>
          </w:p>
          <w:p w14:paraId="7A863659" w14:textId="34168204" w:rsidR="00E10706" w:rsidRPr="00CA7DA4" w:rsidRDefault="007C0319" w:rsidP="007C0319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}</w:t>
            </w:r>
          </w:p>
        </w:tc>
      </w:tr>
    </w:tbl>
    <w:p w14:paraId="7155CAB0" w14:textId="77777777" w:rsidR="00E10706" w:rsidRPr="00555A2F" w:rsidRDefault="00E10706" w:rsidP="007C0319">
      <w:pPr>
        <w:pStyle w:val="af1"/>
        <w:spacing w:line="240" w:lineRule="auto"/>
        <w:rPr>
          <w:lang w:val="en-US"/>
        </w:rPr>
      </w:pPr>
    </w:p>
    <w:p w14:paraId="55998843" w14:textId="28FCD6A0" w:rsidR="00E10706" w:rsidRPr="001713AE" w:rsidRDefault="00E10706" w:rsidP="007C0319">
      <w:pPr>
        <w:pStyle w:val="af1"/>
        <w:spacing w:line="240" w:lineRule="auto"/>
      </w:pPr>
      <w:r w:rsidRPr="001713AE">
        <w:t>Файл «</w:t>
      </w:r>
      <w:r w:rsidR="007C0319" w:rsidRPr="007C0319">
        <w:t>InventoryRead</w:t>
      </w:r>
      <w:r w:rsidRPr="008A3605">
        <w:t>.java</w:t>
      </w:r>
      <w:r w:rsidRPr="001713AE">
        <w:t>».</w:t>
      </w:r>
    </w:p>
    <w:tbl>
      <w:tblPr>
        <w:tblStyle w:val="aff4"/>
        <w:tblW w:w="0" w:type="auto"/>
        <w:tblLook w:val="04A0" w:firstRow="1" w:lastRow="0" w:firstColumn="1" w:lastColumn="0" w:noHBand="0" w:noVBand="1"/>
      </w:tblPr>
      <w:tblGrid>
        <w:gridCol w:w="9628"/>
      </w:tblGrid>
      <w:tr w:rsidR="00E10706" w:rsidRPr="006A0293" w14:paraId="60F0BE35" w14:textId="77777777" w:rsidTr="00C57D9B">
        <w:tc>
          <w:tcPr>
            <w:tcW w:w="9628" w:type="dxa"/>
          </w:tcPr>
          <w:p w14:paraId="25C239F2" w14:textId="77777777" w:rsidR="007C0319" w:rsidRPr="00CA7DA4" w:rsidRDefault="007C0319" w:rsidP="007C0319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package </w:t>
            </w:r>
            <w:proofErr w:type="spellStart"/>
            <w:proofErr w:type="gram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com.common.dto.inventories</w:t>
            </w:r>
            <w:proofErr w:type="spellEnd"/>
            <w:proofErr w:type="gram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;</w:t>
            </w:r>
          </w:p>
          <w:p w14:paraId="219C55F6" w14:textId="77777777" w:rsidR="007C0319" w:rsidRPr="00CA7DA4" w:rsidRDefault="007C0319" w:rsidP="007C0319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public record </w:t>
            </w:r>
            <w:proofErr w:type="spellStart"/>
            <w:proofErr w:type="gram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InventoryRead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(</w:t>
            </w:r>
            <w:proofErr w:type="gramEnd"/>
          </w:p>
          <w:p w14:paraId="059A8627" w14:textId="77777777" w:rsidR="007C0319" w:rsidRPr="00CA7DA4" w:rsidRDefault="007C0319" w:rsidP="007C0319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        Long id,</w:t>
            </w:r>
          </w:p>
          <w:p w14:paraId="14193A19" w14:textId="77777777" w:rsidR="007C0319" w:rsidRPr="00CA7DA4" w:rsidRDefault="007C0319" w:rsidP="007C0319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        String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serialNumber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,</w:t>
            </w:r>
          </w:p>
          <w:p w14:paraId="26D67FD7" w14:textId="77777777" w:rsidR="007C0319" w:rsidRPr="00CA7DA4" w:rsidRDefault="007C0319" w:rsidP="007C0319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       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InventoryStatus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 status,</w:t>
            </w:r>
          </w:p>
          <w:p w14:paraId="0DF31BC6" w14:textId="77777777" w:rsidR="007C0319" w:rsidRPr="00CA7DA4" w:rsidRDefault="007C0319" w:rsidP="007C0319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        String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statusDescription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,</w:t>
            </w:r>
          </w:p>
          <w:p w14:paraId="427D250A" w14:textId="77777777" w:rsidR="007C0319" w:rsidRPr="00CA7DA4" w:rsidRDefault="007C0319" w:rsidP="007C0319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       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EquipmentRefInInventoryRead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 equipment,</w:t>
            </w:r>
          </w:p>
          <w:p w14:paraId="5602CD9E" w14:textId="77777777" w:rsidR="007C0319" w:rsidRPr="00CA7DA4" w:rsidRDefault="007C0319" w:rsidP="007C0319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       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LocationRefInInventoryRead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 location,</w:t>
            </w:r>
          </w:p>
          <w:p w14:paraId="44971032" w14:textId="77777777" w:rsidR="007C0319" w:rsidRPr="00CA7DA4" w:rsidRDefault="007C0319" w:rsidP="007C0319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        Instant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createdDate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,</w:t>
            </w:r>
          </w:p>
          <w:p w14:paraId="4AA9E07B" w14:textId="3CA53968" w:rsidR="007C0319" w:rsidRPr="00CA7DA4" w:rsidRDefault="007C0319" w:rsidP="007C0319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        Instant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lastModifiedDate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) {</w:t>
            </w:r>
          </w:p>
          <w:p w14:paraId="7215A021" w14:textId="77777777" w:rsidR="007C0319" w:rsidRPr="00CA7DA4" w:rsidRDefault="007C0319" w:rsidP="007C0319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    public record </w:t>
            </w:r>
            <w:proofErr w:type="spellStart"/>
            <w:proofErr w:type="gram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EquipmentRefInInventoryRead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(</w:t>
            </w:r>
            <w:proofErr w:type="gramEnd"/>
          </w:p>
          <w:p w14:paraId="42ACFCD6" w14:textId="77777777" w:rsidR="007C0319" w:rsidRPr="00CA7DA4" w:rsidRDefault="007C0319" w:rsidP="007C0319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            Long id,</w:t>
            </w:r>
          </w:p>
          <w:p w14:paraId="016C787C" w14:textId="77777777" w:rsidR="007C0319" w:rsidRPr="00CA7DA4" w:rsidRDefault="007C0319" w:rsidP="007C0319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            String name,</w:t>
            </w:r>
          </w:p>
          <w:p w14:paraId="3956DF40" w14:textId="77777777" w:rsidR="007C0319" w:rsidRPr="00CA7DA4" w:rsidRDefault="007C0319" w:rsidP="007C0319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            String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typeName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,</w:t>
            </w:r>
          </w:p>
          <w:p w14:paraId="3FBE8218" w14:textId="6C586813" w:rsidR="007C0319" w:rsidRPr="00CA7DA4" w:rsidRDefault="007C0319" w:rsidP="007C0319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            String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manufacturerName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  </w:t>
            </w:r>
            <w:proofErr w:type="gram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  )</w:t>
            </w:r>
            <w:proofErr w:type="gram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 {    }</w:t>
            </w:r>
          </w:p>
          <w:p w14:paraId="0A91B6C0" w14:textId="77777777" w:rsidR="007C0319" w:rsidRPr="00CA7DA4" w:rsidRDefault="007C0319" w:rsidP="007C0319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    public record </w:t>
            </w:r>
            <w:proofErr w:type="spellStart"/>
            <w:proofErr w:type="gram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LocationRefInInventoryRead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(</w:t>
            </w:r>
            <w:proofErr w:type="gramEnd"/>
          </w:p>
          <w:p w14:paraId="131CAA09" w14:textId="77777777" w:rsidR="007C0319" w:rsidRPr="00CA7DA4" w:rsidRDefault="007C0319" w:rsidP="007C0319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            Long id,</w:t>
            </w:r>
          </w:p>
          <w:p w14:paraId="4DB3DD48" w14:textId="77777777" w:rsidR="007C0319" w:rsidRPr="00CA7DA4" w:rsidRDefault="007C0319" w:rsidP="007C0319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            String address,</w:t>
            </w:r>
          </w:p>
          <w:p w14:paraId="2F7744AB" w14:textId="7A65EBB6" w:rsidR="007C0319" w:rsidRPr="00CA7DA4" w:rsidRDefault="007C0319" w:rsidP="007C0319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            String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rackNumber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  </w:t>
            </w:r>
            <w:proofErr w:type="gram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  )</w:t>
            </w:r>
            <w:proofErr w:type="gram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 {    }</w:t>
            </w:r>
          </w:p>
          <w:p w14:paraId="7E0D57DD" w14:textId="6EDD2390" w:rsidR="00E10706" w:rsidRPr="0008036A" w:rsidRDefault="007C0319" w:rsidP="007C0319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08036A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}</w:t>
            </w:r>
          </w:p>
        </w:tc>
      </w:tr>
    </w:tbl>
    <w:p w14:paraId="0EBDDA16" w14:textId="77777777" w:rsidR="00E10706" w:rsidRPr="0008036A" w:rsidRDefault="00E10706" w:rsidP="007C0319">
      <w:pPr>
        <w:pStyle w:val="af1"/>
        <w:spacing w:line="240" w:lineRule="auto"/>
        <w:rPr>
          <w:lang w:val="en-US"/>
        </w:rPr>
      </w:pPr>
    </w:p>
    <w:p w14:paraId="1348DDC2" w14:textId="452809AB" w:rsidR="00E10706" w:rsidRPr="001713AE" w:rsidRDefault="00E10706" w:rsidP="007C0319">
      <w:pPr>
        <w:pStyle w:val="af1"/>
        <w:spacing w:line="240" w:lineRule="auto"/>
      </w:pPr>
      <w:r w:rsidRPr="001713AE">
        <w:t>Файл «</w:t>
      </w:r>
      <w:r w:rsidR="007C0319" w:rsidRPr="007C0319">
        <w:t>InventoryUpdate</w:t>
      </w:r>
      <w:r w:rsidRPr="008A3605">
        <w:t>.java</w:t>
      </w:r>
      <w:r w:rsidRPr="001713AE">
        <w:t>».</w:t>
      </w:r>
    </w:p>
    <w:tbl>
      <w:tblPr>
        <w:tblStyle w:val="aff4"/>
        <w:tblW w:w="0" w:type="auto"/>
        <w:tblLook w:val="04A0" w:firstRow="1" w:lastRow="0" w:firstColumn="1" w:lastColumn="0" w:noHBand="0" w:noVBand="1"/>
      </w:tblPr>
      <w:tblGrid>
        <w:gridCol w:w="9628"/>
      </w:tblGrid>
      <w:tr w:rsidR="00E10706" w:rsidRPr="00555A2F" w14:paraId="7E95DCD6" w14:textId="77777777" w:rsidTr="00C57D9B">
        <w:tc>
          <w:tcPr>
            <w:tcW w:w="9628" w:type="dxa"/>
          </w:tcPr>
          <w:p w14:paraId="4E744A53" w14:textId="169D9246" w:rsidR="007C0319" w:rsidRPr="00CA7DA4" w:rsidRDefault="007C0319" w:rsidP="007C0319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package </w:t>
            </w:r>
            <w:proofErr w:type="spellStart"/>
            <w:proofErr w:type="gram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com.common.dto.inventories</w:t>
            </w:r>
            <w:proofErr w:type="spellEnd"/>
            <w:proofErr w:type="gram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;</w:t>
            </w:r>
          </w:p>
          <w:p w14:paraId="43247A0C" w14:textId="77777777" w:rsidR="007C0319" w:rsidRPr="00CA7DA4" w:rsidRDefault="007C0319" w:rsidP="007C0319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</w:pP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public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record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 xml:space="preserve"> </w:t>
            </w:r>
            <w:proofErr w:type="spellStart"/>
            <w:proofErr w:type="gram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InventoryUpdate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(</w:t>
            </w:r>
            <w:proofErr w:type="gramEnd"/>
          </w:p>
          <w:p w14:paraId="696AF9EB" w14:textId="77777777" w:rsidR="007C0319" w:rsidRPr="00CA7DA4" w:rsidRDefault="007C0319" w:rsidP="007C0319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        @</w:t>
            </w:r>
            <w:proofErr w:type="gram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NotNull(</w:t>
            </w:r>
            <w:proofErr w:type="gram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message = "ID оборудования обязателен для обновления")</w:t>
            </w:r>
          </w:p>
          <w:p w14:paraId="296F9767" w14:textId="49D36677" w:rsidR="007C0319" w:rsidRPr="00CA7DA4" w:rsidRDefault="007C0319" w:rsidP="007C0319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 xml:space="preserve">        Long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id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,</w:t>
            </w:r>
          </w:p>
          <w:p w14:paraId="39102143" w14:textId="77777777" w:rsidR="007C0319" w:rsidRPr="00CA7DA4" w:rsidRDefault="007C0319" w:rsidP="007C0319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        @</w:t>
            </w:r>
            <w:proofErr w:type="gram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NotBlank(</w:t>
            </w:r>
            <w:proofErr w:type="gram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message = "Серийный номер обязателен")</w:t>
            </w:r>
          </w:p>
          <w:p w14:paraId="3AD8CED2" w14:textId="77777777" w:rsidR="007C0319" w:rsidRPr="00CA7DA4" w:rsidRDefault="007C0319" w:rsidP="007C0319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        @</w:t>
            </w:r>
            <w:proofErr w:type="gram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Size(</w:t>
            </w:r>
            <w:proofErr w:type="gram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 xml:space="preserve">max = 100,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message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 xml:space="preserve"> = "Серийный номер не может превышать 100 символов")</w:t>
            </w:r>
          </w:p>
          <w:p w14:paraId="2A833312" w14:textId="77777777" w:rsidR="007C0319" w:rsidRPr="00CA7DA4" w:rsidRDefault="007C0319" w:rsidP="007C0319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 xml:space="preserve">        </w:t>
            </w: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@</w:t>
            </w:r>
            <w:proofErr w:type="gram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Pattern(</w:t>
            </w:r>
            <w:proofErr w:type="gramEnd"/>
          </w:p>
          <w:p w14:paraId="064AF8C8" w14:textId="77777777" w:rsidR="007C0319" w:rsidRPr="00CA7DA4" w:rsidRDefault="007C0319" w:rsidP="007C0319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               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regexp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 = "^[A-Za-z0-9-</w:t>
            </w:r>
            <w:proofErr w:type="gram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_./</w:t>
            </w:r>
            <w:proofErr w:type="gram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]+$",</w:t>
            </w:r>
          </w:p>
          <w:p w14:paraId="0536CFD3" w14:textId="77777777" w:rsidR="007C0319" w:rsidRPr="00CA7DA4" w:rsidRDefault="007C0319" w:rsidP="007C0319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               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message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 xml:space="preserve"> = "Серийный номер может содержать только латиницу, цифры, дефис,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подчеркивание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, точку и косую черту"</w:t>
            </w:r>
          </w:p>
          <w:p w14:paraId="22CF89DA" w14:textId="77777777" w:rsidR="007C0319" w:rsidRPr="00CA7DA4" w:rsidRDefault="007C0319" w:rsidP="007C0319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        )</w:t>
            </w:r>
          </w:p>
          <w:p w14:paraId="7C007FE4" w14:textId="673AF397" w:rsidR="007C0319" w:rsidRPr="00E44A97" w:rsidRDefault="007C0319" w:rsidP="007C0319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 xml:space="preserve">       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String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serialNumber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,</w:t>
            </w:r>
          </w:p>
          <w:p w14:paraId="3A375A05" w14:textId="77777777" w:rsidR="007C0319" w:rsidRPr="00CA7DA4" w:rsidRDefault="007C0319" w:rsidP="007C0319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        @</w:t>
            </w:r>
            <w:proofErr w:type="gram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NotNull(</w:t>
            </w:r>
            <w:proofErr w:type="gram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message = "Объект оборудования обязателен")</w:t>
            </w:r>
          </w:p>
          <w:p w14:paraId="788545F5" w14:textId="77777777" w:rsidR="007C0319" w:rsidRPr="00CA7DA4" w:rsidRDefault="007C0319" w:rsidP="007C0319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 xml:space="preserve">        </w:t>
            </w: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@Valid</w:t>
            </w:r>
          </w:p>
          <w:p w14:paraId="5CC88C3D" w14:textId="5B9FDADE" w:rsidR="007C0319" w:rsidRPr="00CA7DA4" w:rsidRDefault="007C0319" w:rsidP="007C0319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       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EquipmentRefInInventoryUpdate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 equipment,</w:t>
            </w:r>
          </w:p>
          <w:p w14:paraId="14B8E637" w14:textId="77777777" w:rsidR="007C0319" w:rsidRPr="00CA7DA4" w:rsidRDefault="007C0319" w:rsidP="007C0319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        @Valid</w:t>
            </w:r>
          </w:p>
          <w:p w14:paraId="70BF230D" w14:textId="1E9C6FE3" w:rsidR="007C0319" w:rsidRPr="00CA7DA4" w:rsidRDefault="007C0319" w:rsidP="007C0319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       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LocationRefInInventoryUpdate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 location,</w:t>
            </w:r>
          </w:p>
          <w:p w14:paraId="6FB08EA6" w14:textId="77777777" w:rsidR="007C0319" w:rsidRPr="00CA7DA4" w:rsidRDefault="007C0319" w:rsidP="007C0319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        @</w:t>
            </w:r>
            <w:proofErr w:type="gram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NotNull(</w:t>
            </w:r>
            <w:proofErr w:type="gram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message = "</w:t>
            </w: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Статус</w:t>
            </w: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 </w:t>
            </w: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обязателен</w:t>
            </w: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")</w:t>
            </w:r>
          </w:p>
          <w:p w14:paraId="11B540B4" w14:textId="4DCE3221" w:rsidR="007C0319" w:rsidRPr="00CA7DA4" w:rsidRDefault="007C0319" w:rsidP="007C0319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       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InventoryStatus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 status) {</w:t>
            </w:r>
          </w:p>
          <w:p w14:paraId="0FCDF251" w14:textId="0108E88E" w:rsidR="007C0319" w:rsidRPr="00CA7DA4" w:rsidRDefault="007C0319" w:rsidP="007C0319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    public record </w:t>
            </w:r>
            <w:proofErr w:type="spellStart"/>
            <w:proofErr w:type="gram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EquipmentRefInInventoryUpdate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(  </w:t>
            </w:r>
            <w:proofErr w:type="gram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     @NotNull Long id    ) {    }</w:t>
            </w:r>
          </w:p>
          <w:p w14:paraId="62714389" w14:textId="698F5634" w:rsidR="007C0319" w:rsidRPr="00CA7DA4" w:rsidRDefault="007C0319" w:rsidP="007C0319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    public record </w:t>
            </w:r>
            <w:proofErr w:type="spellStart"/>
            <w:proofErr w:type="gram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LocationRefInInventoryUpdate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(  </w:t>
            </w:r>
            <w:proofErr w:type="gram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    @NotNull Long id ) {    }</w:t>
            </w:r>
          </w:p>
          <w:p w14:paraId="6D700C54" w14:textId="7E9BF62D" w:rsidR="00E10706" w:rsidRPr="00CA7DA4" w:rsidRDefault="007C0319" w:rsidP="007C0319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}</w:t>
            </w:r>
          </w:p>
        </w:tc>
      </w:tr>
    </w:tbl>
    <w:p w14:paraId="5645F45A" w14:textId="77777777" w:rsidR="00E10706" w:rsidRPr="00555A2F" w:rsidRDefault="00E10706" w:rsidP="007C0319">
      <w:pPr>
        <w:pStyle w:val="af1"/>
        <w:spacing w:line="240" w:lineRule="auto"/>
        <w:rPr>
          <w:lang w:val="en-US"/>
        </w:rPr>
      </w:pPr>
    </w:p>
    <w:p w14:paraId="2B151398" w14:textId="0F5FFF68" w:rsidR="00E10706" w:rsidRPr="001713AE" w:rsidRDefault="00E10706" w:rsidP="007C0319">
      <w:pPr>
        <w:pStyle w:val="af1"/>
        <w:spacing w:line="240" w:lineRule="auto"/>
      </w:pPr>
      <w:r w:rsidRPr="001713AE">
        <w:t>Файл «</w:t>
      </w:r>
      <w:r w:rsidR="007C0319" w:rsidRPr="007C0319">
        <w:t>InventoryStatus</w:t>
      </w:r>
      <w:r w:rsidRPr="008A3605">
        <w:t>.java</w:t>
      </w:r>
      <w:r w:rsidRPr="001713AE">
        <w:t>».</w:t>
      </w:r>
    </w:p>
    <w:tbl>
      <w:tblPr>
        <w:tblStyle w:val="aff4"/>
        <w:tblW w:w="0" w:type="auto"/>
        <w:tblLook w:val="04A0" w:firstRow="1" w:lastRow="0" w:firstColumn="1" w:lastColumn="0" w:noHBand="0" w:noVBand="1"/>
      </w:tblPr>
      <w:tblGrid>
        <w:gridCol w:w="9628"/>
      </w:tblGrid>
      <w:tr w:rsidR="00E10706" w:rsidRPr="00555A2F" w14:paraId="502BDC9D" w14:textId="77777777" w:rsidTr="00C57D9B">
        <w:tc>
          <w:tcPr>
            <w:tcW w:w="9628" w:type="dxa"/>
          </w:tcPr>
          <w:p w14:paraId="30BFB4B0" w14:textId="727D06E4" w:rsidR="007C0319" w:rsidRPr="00CA7DA4" w:rsidRDefault="007C0319" w:rsidP="007C0319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package </w:t>
            </w:r>
            <w:proofErr w:type="spellStart"/>
            <w:proofErr w:type="gram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com.common.dto.inventories</w:t>
            </w:r>
            <w:proofErr w:type="spellEnd"/>
            <w:proofErr w:type="gram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;</w:t>
            </w:r>
          </w:p>
          <w:p w14:paraId="45838C2B" w14:textId="77777777" w:rsidR="007C0319" w:rsidRPr="00CA7DA4" w:rsidRDefault="007C0319" w:rsidP="007C0319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public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enum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InventoryStatus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 {</w:t>
            </w:r>
          </w:p>
          <w:p w14:paraId="62A52B5B" w14:textId="77777777" w:rsidR="007C0319" w:rsidRPr="00516840" w:rsidRDefault="007C0319" w:rsidP="007C0319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    </w:t>
            </w:r>
            <w:proofErr w:type="gram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ACTIVE</w:t>
            </w:r>
            <w:r w:rsidRPr="00516840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(</w:t>
            </w:r>
            <w:proofErr w:type="gramEnd"/>
            <w:r w:rsidRPr="00516840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"</w:t>
            </w: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В</w:t>
            </w:r>
            <w:r w:rsidRPr="00516840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 xml:space="preserve"> </w:t>
            </w: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эксплуатации</w:t>
            </w:r>
            <w:r w:rsidRPr="00516840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"),</w:t>
            </w:r>
          </w:p>
          <w:p w14:paraId="757D24D0" w14:textId="77777777" w:rsidR="007C0319" w:rsidRPr="00CA7DA4" w:rsidRDefault="007C0319" w:rsidP="007C0319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 </w:t>
            </w:r>
            <w:r w:rsidRPr="00516840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 xml:space="preserve"> </w:t>
            </w: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 </w:t>
            </w:r>
            <w:r w:rsidRPr="00516840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 xml:space="preserve"> </w:t>
            </w:r>
            <w:proofErr w:type="gram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REPAIR(</w:t>
            </w:r>
            <w:proofErr w:type="gram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"На ремонте"),</w:t>
            </w:r>
          </w:p>
          <w:p w14:paraId="5CFA28D6" w14:textId="77777777" w:rsidR="007C0319" w:rsidRPr="00516840" w:rsidRDefault="007C0319" w:rsidP="007C0319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 xml:space="preserve">    </w:t>
            </w:r>
            <w:proofErr w:type="gramStart"/>
            <w:r w:rsidRPr="0008036A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STOCK</w:t>
            </w:r>
            <w:r w:rsidRPr="00516840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(</w:t>
            </w:r>
            <w:proofErr w:type="gramEnd"/>
            <w:r w:rsidRPr="00516840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"</w:t>
            </w: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На</w:t>
            </w:r>
            <w:r w:rsidRPr="00516840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 </w:t>
            </w: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складе</w:t>
            </w:r>
            <w:r w:rsidRPr="00516840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"),</w:t>
            </w:r>
          </w:p>
          <w:p w14:paraId="03FD7B87" w14:textId="77777777" w:rsidR="007C0319" w:rsidRPr="00516840" w:rsidRDefault="007C0319" w:rsidP="007C0319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08036A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 </w:t>
            </w:r>
            <w:r w:rsidRPr="00516840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 </w:t>
            </w:r>
            <w:r w:rsidRPr="0008036A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 </w:t>
            </w:r>
            <w:r w:rsidRPr="00516840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 </w:t>
            </w:r>
            <w:r w:rsidRPr="0008036A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DECOMMISSIONED</w:t>
            </w:r>
            <w:r w:rsidRPr="00516840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("</w:t>
            </w: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Списан</w:t>
            </w:r>
            <w:r w:rsidRPr="00516840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"),</w:t>
            </w:r>
          </w:p>
          <w:p w14:paraId="2E789F18" w14:textId="77777777" w:rsidR="007C0319" w:rsidRPr="00CA7DA4" w:rsidRDefault="007C0319" w:rsidP="007C0319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</w:pPr>
            <w:r w:rsidRPr="0008036A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 </w:t>
            </w:r>
            <w:r w:rsidRPr="00516840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 </w:t>
            </w:r>
            <w:r w:rsidRPr="0008036A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 </w:t>
            </w:r>
            <w:r w:rsidRPr="00516840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 </w:t>
            </w:r>
            <w:proofErr w:type="gram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TRANSIT(</w:t>
            </w:r>
            <w:proofErr w:type="gram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"В пути (логистика)"),</w:t>
            </w:r>
          </w:p>
          <w:p w14:paraId="647C2645" w14:textId="77777777" w:rsidR="007C0319" w:rsidRPr="00CA7DA4" w:rsidRDefault="007C0319" w:rsidP="007C0319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 xml:space="preserve">    </w:t>
            </w:r>
            <w:proofErr w:type="gram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TESTING(</w:t>
            </w:r>
            <w:proofErr w:type="gram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"На тестировании"),</w:t>
            </w:r>
          </w:p>
          <w:p w14:paraId="09D51B02" w14:textId="77777777" w:rsidR="007C0319" w:rsidRPr="00CA7DA4" w:rsidRDefault="007C0319" w:rsidP="007C0319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    RESERVED("Зарезервировано"),</w:t>
            </w:r>
          </w:p>
          <w:p w14:paraId="4F79CB75" w14:textId="77777777" w:rsidR="007C0319" w:rsidRPr="00CA7DA4" w:rsidRDefault="007C0319" w:rsidP="007C0319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 xml:space="preserve">    </w:t>
            </w:r>
            <w:proofErr w:type="gram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BROKEN(</w:t>
            </w:r>
            <w:proofErr w:type="gram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"Неисправен (ожидает решения)"),</w:t>
            </w:r>
          </w:p>
          <w:p w14:paraId="0E7F1608" w14:textId="77777777" w:rsidR="007C0319" w:rsidRPr="00CA7DA4" w:rsidRDefault="007C0319" w:rsidP="007C0319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    LOST("Утерян/Кража"),</w:t>
            </w:r>
          </w:p>
          <w:p w14:paraId="3C7CF22B" w14:textId="77777777" w:rsidR="007C0319" w:rsidRPr="00516840" w:rsidRDefault="007C0319" w:rsidP="007C0319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 xml:space="preserve">    </w:t>
            </w:r>
            <w:r w:rsidRPr="0008036A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WARRANTY</w:t>
            </w:r>
            <w:r w:rsidRPr="00516840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_</w:t>
            </w:r>
            <w:proofErr w:type="gramStart"/>
            <w:r w:rsidRPr="0008036A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REPLACEMENT</w:t>
            </w:r>
            <w:r w:rsidRPr="00516840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(</w:t>
            </w:r>
            <w:proofErr w:type="gramEnd"/>
            <w:r w:rsidRPr="00516840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"</w:t>
            </w: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Гарантийная</w:t>
            </w:r>
            <w:r w:rsidRPr="00516840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 </w:t>
            </w: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замена</w:t>
            </w:r>
            <w:r w:rsidRPr="00516840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");</w:t>
            </w:r>
          </w:p>
          <w:p w14:paraId="1A3A53B4" w14:textId="77777777" w:rsidR="007C0319" w:rsidRPr="00CA7DA4" w:rsidRDefault="007C0319" w:rsidP="007C0319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08036A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 </w:t>
            </w:r>
            <w:r w:rsidRPr="00516840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 </w:t>
            </w:r>
            <w:r w:rsidRPr="0008036A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 </w:t>
            </w:r>
            <w:r w:rsidRPr="00516840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 </w:t>
            </w: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private final String description;</w:t>
            </w:r>
          </w:p>
          <w:p w14:paraId="7308FC99" w14:textId="77777777" w:rsidR="007C0319" w:rsidRPr="00CA7DA4" w:rsidRDefault="007C0319" w:rsidP="007C0319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    </w:t>
            </w:r>
            <w:proofErr w:type="spellStart"/>
            <w:proofErr w:type="gram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InventoryStatus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(</w:t>
            </w:r>
            <w:proofErr w:type="gram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String description) {</w:t>
            </w:r>
          </w:p>
          <w:p w14:paraId="3ACF7284" w14:textId="77777777" w:rsidR="007C0319" w:rsidRPr="00CA7DA4" w:rsidRDefault="007C0319" w:rsidP="007C0319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        </w:t>
            </w:r>
            <w:proofErr w:type="spellStart"/>
            <w:proofErr w:type="gram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this.description</w:t>
            </w:r>
            <w:proofErr w:type="spellEnd"/>
            <w:proofErr w:type="gram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 = description;</w:t>
            </w:r>
          </w:p>
          <w:p w14:paraId="43691263" w14:textId="77777777" w:rsidR="007C0319" w:rsidRPr="00CA7DA4" w:rsidRDefault="007C0319" w:rsidP="007C0319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    }</w:t>
            </w:r>
          </w:p>
          <w:p w14:paraId="1AFFA4E7" w14:textId="7024C0DE" w:rsidR="007C0319" w:rsidRPr="00CA7DA4" w:rsidRDefault="007C0319" w:rsidP="007C0319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    public String </w:t>
            </w:r>
            <w:proofErr w:type="spellStart"/>
            <w:proofErr w:type="gram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getDescription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(</w:t>
            </w:r>
            <w:proofErr w:type="gram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) {  return description;    }</w:t>
            </w:r>
          </w:p>
          <w:p w14:paraId="629D8608" w14:textId="0A920F32" w:rsidR="00E10706" w:rsidRPr="00CA7DA4" w:rsidRDefault="007C0319" w:rsidP="007C0319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}</w:t>
            </w:r>
          </w:p>
        </w:tc>
      </w:tr>
    </w:tbl>
    <w:p w14:paraId="3DBB489B" w14:textId="77777777" w:rsidR="00E10706" w:rsidRPr="00555A2F" w:rsidRDefault="00E10706" w:rsidP="007C0319">
      <w:pPr>
        <w:pStyle w:val="af1"/>
        <w:spacing w:line="240" w:lineRule="auto"/>
        <w:rPr>
          <w:lang w:val="en-US"/>
        </w:rPr>
      </w:pPr>
    </w:p>
    <w:p w14:paraId="48828CD4" w14:textId="5659E036" w:rsidR="00E10706" w:rsidRPr="001713AE" w:rsidRDefault="00E10706" w:rsidP="007C0319">
      <w:pPr>
        <w:pStyle w:val="af1"/>
        <w:spacing w:line="240" w:lineRule="auto"/>
      </w:pPr>
      <w:r w:rsidRPr="001713AE">
        <w:t>Файл «</w:t>
      </w:r>
      <w:r w:rsidR="007C0319" w:rsidRPr="007C0319">
        <w:t>LocationCreate</w:t>
      </w:r>
      <w:r w:rsidRPr="008A3605">
        <w:t>.java</w:t>
      </w:r>
      <w:r w:rsidRPr="001713AE">
        <w:t>».</w:t>
      </w:r>
    </w:p>
    <w:tbl>
      <w:tblPr>
        <w:tblStyle w:val="aff4"/>
        <w:tblW w:w="0" w:type="auto"/>
        <w:tblLook w:val="04A0" w:firstRow="1" w:lastRow="0" w:firstColumn="1" w:lastColumn="0" w:noHBand="0" w:noVBand="1"/>
      </w:tblPr>
      <w:tblGrid>
        <w:gridCol w:w="9628"/>
      </w:tblGrid>
      <w:tr w:rsidR="00E10706" w:rsidRPr="001713AE" w14:paraId="5C5CE49E" w14:textId="77777777" w:rsidTr="00C57D9B">
        <w:tc>
          <w:tcPr>
            <w:tcW w:w="9628" w:type="dxa"/>
          </w:tcPr>
          <w:p w14:paraId="5FB15276" w14:textId="77777777" w:rsidR="007C0319" w:rsidRPr="00CA7DA4" w:rsidRDefault="007C0319" w:rsidP="007C0319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package </w:t>
            </w:r>
            <w:proofErr w:type="spellStart"/>
            <w:proofErr w:type="gram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com.common.dto.locations</w:t>
            </w:r>
            <w:proofErr w:type="spellEnd"/>
            <w:proofErr w:type="gram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;</w:t>
            </w:r>
          </w:p>
          <w:p w14:paraId="2D9A728C" w14:textId="77777777" w:rsidR="007C0319" w:rsidRPr="00CA7DA4" w:rsidRDefault="007C0319" w:rsidP="007C0319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</w:pP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public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record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 xml:space="preserve"> </w:t>
            </w:r>
            <w:proofErr w:type="spellStart"/>
            <w:proofErr w:type="gram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LocationCreate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(</w:t>
            </w:r>
            <w:proofErr w:type="gramEnd"/>
          </w:p>
          <w:p w14:paraId="192933FD" w14:textId="77777777" w:rsidR="007C0319" w:rsidRPr="00CA7DA4" w:rsidRDefault="007C0319" w:rsidP="007C0319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        @</w:t>
            </w:r>
            <w:proofErr w:type="gram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NotBlank(</w:t>
            </w:r>
            <w:proofErr w:type="gram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message = "Адрес расположения обязателен")</w:t>
            </w:r>
          </w:p>
          <w:p w14:paraId="5CBC1D31" w14:textId="77777777" w:rsidR="007C0319" w:rsidRPr="00CA7DA4" w:rsidRDefault="007C0319" w:rsidP="007C0319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        @</w:t>
            </w:r>
            <w:proofErr w:type="gram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Size(</w:t>
            </w:r>
            <w:proofErr w:type="gram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 xml:space="preserve">max = 100,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message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 xml:space="preserve"> = "Адрес не может превышать 100 символов")</w:t>
            </w:r>
          </w:p>
          <w:p w14:paraId="37B8C80E" w14:textId="77777777" w:rsidR="007C0319" w:rsidRPr="00CA7DA4" w:rsidRDefault="007C0319" w:rsidP="007C0319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 xml:space="preserve">        </w:t>
            </w: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@</w:t>
            </w:r>
            <w:proofErr w:type="gram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Pattern(</w:t>
            </w:r>
            <w:proofErr w:type="gramEnd"/>
          </w:p>
          <w:p w14:paraId="46DF801A" w14:textId="77777777" w:rsidR="007C0319" w:rsidRPr="00CA7DA4" w:rsidRDefault="007C0319" w:rsidP="007C0319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               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regexp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 = "^[A-Z</w:t>
            </w: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А</w:t>
            </w: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-</w:t>
            </w: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ЯЁ</w:t>
            </w: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0-9</w:t>
            </w:r>
            <w:proofErr w:type="gram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].*</w:t>
            </w:r>
            <w:proofErr w:type="gram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$",</w:t>
            </w:r>
          </w:p>
          <w:p w14:paraId="07423612" w14:textId="77777777" w:rsidR="007C0319" w:rsidRPr="00CA7DA4" w:rsidRDefault="007C0319" w:rsidP="007C0319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               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message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 xml:space="preserve"> = "Адрес должен начинаться с заглавной буквы или цифры"</w:t>
            </w:r>
          </w:p>
          <w:p w14:paraId="1221151A" w14:textId="77777777" w:rsidR="007C0319" w:rsidRPr="00CA7DA4" w:rsidRDefault="007C0319" w:rsidP="007C0319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        )</w:t>
            </w:r>
          </w:p>
          <w:p w14:paraId="3B69F716" w14:textId="270ABB01" w:rsidR="007C0319" w:rsidRPr="00E44A97" w:rsidRDefault="007C0319" w:rsidP="007C0319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 xml:space="preserve">       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String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address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,</w:t>
            </w:r>
          </w:p>
          <w:p w14:paraId="6B38DDE8" w14:textId="77777777" w:rsidR="007C0319" w:rsidRPr="00CA7DA4" w:rsidRDefault="007C0319" w:rsidP="007C0319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        @</w:t>
            </w:r>
            <w:proofErr w:type="gram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NotBlank(</w:t>
            </w:r>
            <w:proofErr w:type="gram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message = "Регистрационный номер (стойка) обязателен")</w:t>
            </w:r>
          </w:p>
          <w:p w14:paraId="7FA60217" w14:textId="77777777" w:rsidR="007C0319" w:rsidRPr="00CA7DA4" w:rsidRDefault="007C0319" w:rsidP="007C0319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        @</w:t>
            </w:r>
            <w:proofErr w:type="gram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Size(</w:t>
            </w:r>
            <w:proofErr w:type="gram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 xml:space="preserve">max = 100,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message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 xml:space="preserve"> = "Номер стойки не может превышать 100 символов")</w:t>
            </w:r>
          </w:p>
          <w:p w14:paraId="1EAB3374" w14:textId="77777777" w:rsidR="007C0319" w:rsidRPr="00CA7DA4" w:rsidRDefault="007C0319" w:rsidP="007C0319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 xml:space="preserve">        </w:t>
            </w: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@</w:t>
            </w:r>
            <w:proofErr w:type="gram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Pattern(</w:t>
            </w:r>
            <w:proofErr w:type="gramEnd"/>
          </w:p>
          <w:p w14:paraId="28E1AFCD" w14:textId="77777777" w:rsidR="007C0319" w:rsidRPr="00CA7DA4" w:rsidRDefault="007C0319" w:rsidP="007C0319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               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regexp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 = "^[A-Z0-</w:t>
            </w:r>
            <w:proofErr w:type="gram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9]{</w:t>
            </w:r>
            <w:proofErr w:type="gram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2,5}-\\d{2,3}-[A-Z]$",</w:t>
            </w:r>
          </w:p>
          <w:p w14:paraId="752209F6" w14:textId="77777777" w:rsidR="007C0319" w:rsidRPr="00CA7DA4" w:rsidRDefault="007C0319" w:rsidP="007C0319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               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message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 xml:space="preserve"> = "Формат номера стойки: </w:t>
            </w:r>
            <w:proofErr w:type="gram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ЗДАНИЕ(</w:t>
            </w:r>
            <w:proofErr w:type="gram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2-5 символов)-ЭТАЖ(2-3 цифры)-СЕКЦИЯ(1 символ). Пример: DC01-04-A"</w:t>
            </w:r>
          </w:p>
          <w:p w14:paraId="35E50EF0" w14:textId="77777777" w:rsidR="007C0319" w:rsidRPr="00CA7DA4" w:rsidRDefault="007C0319" w:rsidP="007C0319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        )</w:t>
            </w:r>
          </w:p>
          <w:p w14:paraId="536171F0" w14:textId="710D5BF1" w:rsidR="00E10706" w:rsidRPr="00CA7DA4" w:rsidRDefault="007C0319" w:rsidP="00555A2F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 xml:space="preserve">       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String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rackNumber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) {}</w:t>
            </w:r>
          </w:p>
        </w:tc>
      </w:tr>
    </w:tbl>
    <w:p w14:paraId="72BB78D5" w14:textId="77777777" w:rsidR="00E10706" w:rsidRDefault="00E10706" w:rsidP="007C0319">
      <w:pPr>
        <w:pStyle w:val="af1"/>
        <w:spacing w:line="240" w:lineRule="auto"/>
      </w:pPr>
    </w:p>
    <w:p w14:paraId="4DECD2E2" w14:textId="285D86CE" w:rsidR="00E10706" w:rsidRPr="001713AE" w:rsidRDefault="00E10706" w:rsidP="007C0319">
      <w:pPr>
        <w:pStyle w:val="af1"/>
        <w:spacing w:line="240" w:lineRule="auto"/>
      </w:pPr>
      <w:r w:rsidRPr="001713AE">
        <w:t>Файл «</w:t>
      </w:r>
      <w:r w:rsidR="007C0319" w:rsidRPr="007C0319">
        <w:t>LocationRead</w:t>
      </w:r>
      <w:r w:rsidRPr="008A3605">
        <w:t>.java</w:t>
      </w:r>
      <w:r w:rsidRPr="001713AE">
        <w:t>».</w:t>
      </w:r>
    </w:p>
    <w:tbl>
      <w:tblPr>
        <w:tblStyle w:val="aff4"/>
        <w:tblW w:w="0" w:type="auto"/>
        <w:tblLook w:val="04A0" w:firstRow="1" w:lastRow="0" w:firstColumn="1" w:lastColumn="0" w:noHBand="0" w:noVBand="1"/>
      </w:tblPr>
      <w:tblGrid>
        <w:gridCol w:w="9628"/>
      </w:tblGrid>
      <w:tr w:rsidR="00E10706" w:rsidRPr="001713AE" w14:paraId="1D34A45D" w14:textId="77777777" w:rsidTr="00C57D9B">
        <w:tc>
          <w:tcPr>
            <w:tcW w:w="9628" w:type="dxa"/>
          </w:tcPr>
          <w:p w14:paraId="6AFCBECC" w14:textId="77777777" w:rsidR="007C0319" w:rsidRPr="00CA7DA4" w:rsidRDefault="007C0319" w:rsidP="007C0319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package </w:t>
            </w:r>
            <w:proofErr w:type="spellStart"/>
            <w:proofErr w:type="gram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com.common.dto.locations</w:t>
            </w:r>
            <w:proofErr w:type="spellEnd"/>
            <w:proofErr w:type="gram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;</w:t>
            </w:r>
          </w:p>
          <w:p w14:paraId="3A00B641" w14:textId="77777777" w:rsidR="007C0319" w:rsidRPr="00CA7DA4" w:rsidRDefault="007C0319" w:rsidP="007C0319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public record </w:t>
            </w:r>
            <w:proofErr w:type="spellStart"/>
            <w:proofErr w:type="gram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LocationRead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(</w:t>
            </w:r>
            <w:proofErr w:type="gramEnd"/>
          </w:p>
          <w:p w14:paraId="485CA4BE" w14:textId="77777777" w:rsidR="007C0319" w:rsidRPr="00CA7DA4" w:rsidRDefault="007C0319" w:rsidP="007C0319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        Long id,</w:t>
            </w:r>
          </w:p>
          <w:p w14:paraId="2528F1A7" w14:textId="77777777" w:rsidR="007C0319" w:rsidRPr="00CA7DA4" w:rsidRDefault="007C0319" w:rsidP="007C0319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        String address,</w:t>
            </w:r>
          </w:p>
          <w:p w14:paraId="2ECB6B56" w14:textId="77777777" w:rsidR="007C0319" w:rsidRPr="00CA7DA4" w:rsidRDefault="007C0319" w:rsidP="007C0319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        String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rackNumber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,</w:t>
            </w:r>
          </w:p>
          <w:p w14:paraId="4CE189A6" w14:textId="77777777" w:rsidR="007C0319" w:rsidRPr="00CA7DA4" w:rsidRDefault="007C0319" w:rsidP="007C0319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        Set&lt;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InventoryRefInLocationRead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&gt; inventories,</w:t>
            </w:r>
          </w:p>
          <w:p w14:paraId="036A831E" w14:textId="77777777" w:rsidR="007C0319" w:rsidRPr="00CA7DA4" w:rsidRDefault="007C0319" w:rsidP="007C0319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        Instant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createdDate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,</w:t>
            </w:r>
          </w:p>
          <w:p w14:paraId="0E7F9E22" w14:textId="1E22094E" w:rsidR="007C0319" w:rsidRPr="00CA7DA4" w:rsidRDefault="007C0319" w:rsidP="007C0319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        Instant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lastModifiedDate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) {</w:t>
            </w:r>
          </w:p>
          <w:p w14:paraId="09A4B04E" w14:textId="5E66BD38" w:rsidR="007C0319" w:rsidRPr="00CA7DA4" w:rsidRDefault="007C0319" w:rsidP="007C0319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    public record </w:t>
            </w:r>
            <w:proofErr w:type="spellStart"/>
            <w:proofErr w:type="gram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InventoryRefInLocationRead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(</w:t>
            </w:r>
            <w:proofErr w:type="gram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Long id,</w:t>
            </w:r>
            <w:r w:rsidR="00555A2F"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 </w:t>
            </w: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String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serialNumber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,</w:t>
            </w:r>
          </w:p>
          <w:p w14:paraId="1162FA9A" w14:textId="3715DA2D" w:rsidR="00E10706" w:rsidRPr="00CA7DA4" w:rsidRDefault="007C0319" w:rsidP="00555A2F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            String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equipmentName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,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String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status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 xml:space="preserve">  </w:t>
            </w:r>
            <w:proofErr w:type="gram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  )</w:t>
            </w:r>
            <w:proofErr w:type="gram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 xml:space="preserve"> {    }}</w:t>
            </w:r>
          </w:p>
        </w:tc>
      </w:tr>
    </w:tbl>
    <w:p w14:paraId="07924307" w14:textId="77777777" w:rsidR="00E10706" w:rsidRDefault="00E10706" w:rsidP="007C0319">
      <w:pPr>
        <w:pStyle w:val="af1"/>
        <w:spacing w:line="240" w:lineRule="auto"/>
      </w:pPr>
    </w:p>
    <w:p w14:paraId="51CA427C" w14:textId="21F2A3A1" w:rsidR="00E10706" w:rsidRPr="001713AE" w:rsidRDefault="00E10706" w:rsidP="007C0319">
      <w:pPr>
        <w:pStyle w:val="af1"/>
        <w:spacing w:line="240" w:lineRule="auto"/>
      </w:pPr>
      <w:r w:rsidRPr="001713AE">
        <w:t>Файл «</w:t>
      </w:r>
      <w:r w:rsidR="007C0319" w:rsidRPr="007C0319">
        <w:t>LocationUpdate</w:t>
      </w:r>
      <w:r w:rsidRPr="008A3605">
        <w:t>.java</w:t>
      </w:r>
      <w:r w:rsidRPr="001713AE">
        <w:t>».</w:t>
      </w:r>
    </w:p>
    <w:tbl>
      <w:tblPr>
        <w:tblStyle w:val="aff4"/>
        <w:tblW w:w="0" w:type="auto"/>
        <w:tblLook w:val="04A0" w:firstRow="1" w:lastRow="0" w:firstColumn="1" w:lastColumn="0" w:noHBand="0" w:noVBand="1"/>
      </w:tblPr>
      <w:tblGrid>
        <w:gridCol w:w="9628"/>
      </w:tblGrid>
      <w:tr w:rsidR="00E10706" w:rsidRPr="001713AE" w14:paraId="682DC15E" w14:textId="77777777" w:rsidTr="00C57D9B">
        <w:tc>
          <w:tcPr>
            <w:tcW w:w="9628" w:type="dxa"/>
          </w:tcPr>
          <w:p w14:paraId="612BE994" w14:textId="77777777" w:rsidR="007C0319" w:rsidRPr="00CA7DA4" w:rsidRDefault="007C0319" w:rsidP="007C0319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package </w:t>
            </w:r>
            <w:proofErr w:type="spellStart"/>
            <w:proofErr w:type="gram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com.common.dto.locations</w:t>
            </w:r>
            <w:proofErr w:type="spellEnd"/>
            <w:proofErr w:type="gram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;</w:t>
            </w:r>
          </w:p>
          <w:p w14:paraId="29DDF3DE" w14:textId="77777777" w:rsidR="007C0319" w:rsidRPr="00CA7DA4" w:rsidRDefault="007C0319" w:rsidP="007C0319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</w:pP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public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record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 xml:space="preserve"> </w:t>
            </w:r>
            <w:proofErr w:type="spellStart"/>
            <w:proofErr w:type="gram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LocationUpdate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(</w:t>
            </w:r>
            <w:proofErr w:type="gramEnd"/>
          </w:p>
          <w:p w14:paraId="42E1487E" w14:textId="77777777" w:rsidR="007C0319" w:rsidRPr="00CA7DA4" w:rsidRDefault="007C0319" w:rsidP="007C0319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        @</w:t>
            </w:r>
            <w:proofErr w:type="gram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NotNull(</w:t>
            </w:r>
            <w:proofErr w:type="gram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message = "ID расположения обязателен для обновления")</w:t>
            </w:r>
          </w:p>
          <w:p w14:paraId="57A6D021" w14:textId="77777777" w:rsidR="007C0319" w:rsidRPr="00CA7DA4" w:rsidRDefault="007C0319" w:rsidP="007C0319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 xml:space="preserve">        Long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id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,</w:t>
            </w:r>
          </w:p>
          <w:p w14:paraId="4187A092" w14:textId="77777777" w:rsidR="007C0319" w:rsidRPr="00CA7DA4" w:rsidRDefault="007C0319" w:rsidP="007C0319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        @</w:t>
            </w:r>
            <w:proofErr w:type="gram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NotBlank(</w:t>
            </w:r>
            <w:proofErr w:type="gram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message = "Адрес расположения обязателен")</w:t>
            </w:r>
          </w:p>
          <w:p w14:paraId="0B27E0F3" w14:textId="77777777" w:rsidR="007C0319" w:rsidRPr="00CA7DA4" w:rsidRDefault="007C0319" w:rsidP="007C0319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        @</w:t>
            </w:r>
            <w:proofErr w:type="gram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Size(</w:t>
            </w:r>
            <w:proofErr w:type="gram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 xml:space="preserve">max = 100,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message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 xml:space="preserve"> = "Адрес не может превышать 100 символов")</w:t>
            </w:r>
          </w:p>
          <w:p w14:paraId="13ED90F0" w14:textId="77777777" w:rsidR="007C0319" w:rsidRPr="00CA7DA4" w:rsidRDefault="007C0319" w:rsidP="007C0319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 xml:space="preserve">        </w:t>
            </w: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@</w:t>
            </w:r>
            <w:proofErr w:type="gram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Pattern(</w:t>
            </w:r>
            <w:proofErr w:type="gramEnd"/>
          </w:p>
          <w:p w14:paraId="1BDE05AE" w14:textId="77777777" w:rsidR="007C0319" w:rsidRPr="00CA7DA4" w:rsidRDefault="007C0319" w:rsidP="007C0319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               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regexp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 = "^[A-Z</w:t>
            </w: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А</w:t>
            </w: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-</w:t>
            </w: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ЯЁ</w:t>
            </w: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0-9</w:t>
            </w:r>
            <w:proofErr w:type="gram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].*</w:t>
            </w:r>
            <w:proofErr w:type="gram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$",</w:t>
            </w:r>
          </w:p>
          <w:p w14:paraId="2F8CAA6C" w14:textId="77777777" w:rsidR="007C0319" w:rsidRPr="00CA7DA4" w:rsidRDefault="007C0319" w:rsidP="007C0319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               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message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 xml:space="preserve"> = "Адрес должен начинаться с заглавной буквы или цифры"</w:t>
            </w:r>
          </w:p>
          <w:p w14:paraId="4272AC47" w14:textId="77777777" w:rsidR="007C0319" w:rsidRPr="00CA7DA4" w:rsidRDefault="007C0319" w:rsidP="007C0319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        )</w:t>
            </w:r>
          </w:p>
          <w:p w14:paraId="4447FEBA" w14:textId="77777777" w:rsidR="007C0319" w:rsidRPr="00CA7DA4" w:rsidRDefault="007C0319" w:rsidP="007C0319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 xml:space="preserve">       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String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address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,</w:t>
            </w:r>
          </w:p>
          <w:p w14:paraId="4A3647A2" w14:textId="77777777" w:rsidR="007C0319" w:rsidRPr="00CA7DA4" w:rsidRDefault="007C0319" w:rsidP="007C0319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        @</w:t>
            </w:r>
            <w:proofErr w:type="gram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NotBlank(</w:t>
            </w:r>
            <w:proofErr w:type="gram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message = "Регистрационный номер (стойка) обязателен")</w:t>
            </w:r>
          </w:p>
          <w:p w14:paraId="1F66F98E" w14:textId="77777777" w:rsidR="007C0319" w:rsidRPr="00CA7DA4" w:rsidRDefault="007C0319" w:rsidP="007C0319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        @</w:t>
            </w:r>
            <w:proofErr w:type="gram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Size(</w:t>
            </w:r>
            <w:proofErr w:type="gram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 xml:space="preserve">max = 100,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message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 xml:space="preserve"> = "Номер стойки не может превышать 100 символов")</w:t>
            </w:r>
          </w:p>
          <w:p w14:paraId="4C807F0C" w14:textId="77777777" w:rsidR="007C0319" w:rsidRPr="00CA7DA4" w:rsidRDefault="007C0319" w:rsidP="007C0319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 xml:space="preserve">        </w:t>
            </w: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@</w:t>
            </w:r>
            <w:proofErr w:type="gram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Pattern(</w:t>
            </w:r>
            <w:proofErr w:type="gramEnd"/>
          </w:p>
          <w:p w14:paraId="7896CD9E" w14:textId="77777777" w:rsidR="007C0319" w:rsidRPr="00CA7DA4" w:rsidRDefault="007C0319" w:rsidP="007C0319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               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regexp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 = "^[A-Z0-</w:t>
            </w:r>
            <w:proofErr w:type="gram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9]{</w:t>
            </w:r>
            <w:proofErr w:type="gram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2,5}-\\d{2,3}-[A-Z]$",</w:t>
            </w:r>
          </w:p>
          <w:p w14:paraId="4C5B1392" w14:textId="77777777" w:rsidR="007C0319" w:rsidRPr="00CA7DA4" w:rsidRDefault="007C0319" w:rsidP="007C0319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               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message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 xml:space="preserve"> = "Формат номера стойки: </w:t>
            </w:r>
            <w:proofErr w:type="gram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ЗДАНИЕ(</w:t>
            </w:r>
            <w:proofErr w:type="gram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2-5 символов)-ЭТАЖ(2-3 цифры)-СЕКЦИЯ(1 символ). Пример: DC01-04-A"</w:t>
            </w:r>
          </w:p>
          <w:p w14:paraId="5D0A948A" w14:textId="77777777" w:rsidR="007C0319" w:rsidRPr="00CA7DA4" w:rsidRDefault="007C0319" w:rsidP="007C0319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        )</w:t>
            </w:r>
          </w:p>
          <w:p w14:paraId="57656703" w14:textId="62917CF6" w:rsidR="00E10706" w:rsidRPr="00CA7DA4" w:rsidRDefault="007C0319" w:rsidP="00555A2F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 xml:space="preserve">       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String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rackNumber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) {}</w:t>
            </w:r>
          </w:p>
        </w:tc>
      </w:tr>
    </w:tbl>
    <w:p w14:paraId="3E6026D7" w14:textId="77777777" w:rsidR="00E10706" w:rsidRDefault="00E10706" w:rsidP="007C0319">
      <w:pPr>
        <w:pStyle w:val="af1"/>
        <w:spacing w:line="240" w:lineRule="auto"/>
      </w:pPr>
    </w:p>
    <w:p w14:paraId="1A9E1B1D" w14:textId="0B3E3A59" w:rsidR="00E10706" w:rsidRPr="001713AE" w:rsidRDefault="00E10706" w:rsidP="007C0319">
      <w:pPr>
        <w:pStyle w:val="af1"/>
        <w:spacing w:line="240" w:lineRule="auto"/>
      </w:pPr>
      <w:r w:rsidRPr="001713AE">
        <w:t>Файл «</w:t>
      </w:r>
      <w:r w:rsidR="007C0319" w:rsidRPr="007C0319">
        <w:t>ManufacturerCreate</w:t>
      </w:r>
      <w:r w:rsidRPr="008A3605">
        <w:t>.java</w:t>
      </w:r>
      <w:r w:rsidRPr="001713AE">
        <w:t>».</w:t>
      </w:r>
    </w:p>
    <w:tbl>
      <w:tblPr>
        <w:tblStyle w:val="aff4"/>
        <w:tblW w:w="0" w:type="auto"/>
        <w:tblLook w:val="04A0" w:firstRow="1" w:lastRow="0" w:firstColumn="1" w:lastColumn="0" w:noHBand="0" w:noVBand="1"/>
      </w:tblPr>
      <w:tblGrid>
        <w:gridCol w:w="9628"/>
      </w:tblGrid>
      <w:tr w:rsidR="00E10706" w:rsidRPr="00CA7DA4" w14:paraId="3FED332C" w14:textId="77777777" w:rsidTr="00C57D9B">
        <w:tc>
          <w:tcPr>
            <w:tcW w:w="9628" w:type="dxa"/>
          </w:tcPr>
          <w:p w14:paraId="40E2D321" w14:textId="77777777" w:rsidR="007C0319" w:rsidRPr="00CA7DA4" w:rsidRDefault="007C0319" w:rsidP="007C0319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package </w:t>
            </w:r>
            <w:proofErr w:type="spellStart"/>
            <w:proofErr w:type="gram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com.common.dto.manufacturers</w:t>
            </w:r>
            <w:proofErr w:type="spellEnd"/>
            <w:proofErr w:type="gram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;</w:t>
            </w:r>
          </w:p>
          <w:p w14:paraId="0148F34F" w14:textId="77777777" w:rsidR="007C0319" w:rsidRPr="00CA7DA4" w:rsidRDefault="007C0319" w:rsidP="007C0319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</w:pP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public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record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 xml:space="preserve"> </w:t>
            </w:r>
            <w:proofErr w:type="spellStart"/>
            <w:proofErr w:type="gram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ManufacturerCreate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(</w:t>
            </w:r>
            <w:proofErr w:type="gramEnd"/>
          </w:p>
          <w:p w14:paraId="66AAC1BD" w14:textId="77777777" w:rsidR="007C0319" w:rsidRPr="00CA7DA4" w:rsidRDefault="007C0319" w:rsidP="007C0319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        @</w:t>
            </w:r>
            <w:proofErr w:type="gram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NotBlank(</w:t>
            </w:r>
            <w:proofErr w:type="gram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message = "Имя производителя обязательно")</w:t>
            </w:r>
          </w:p>
          <w:p w14:paraId="3FD757AA" w14:textId="77777777" w:rsidR="007C0319" w:rsidRPr="00CA7DA4" w:rsidRDefault="007C0319" w:rsidP="007C0319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        @</w:t>
            </w:r>
            <w:proofErr w:type="gram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Size(</w:t>
            </w:r>
            <w:proofErr w:type="gram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 xml:space="preserve">max = 100,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message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 xml:space="preserve"> = "Имя не может превышать 100 символов")</w:t>
            </w:r>
          </w:p>
          <w:p w14:paraId="2954BBED" w14:textId="5A5F24A1" w:rsidR="007C0319" w:rsidRPr="00CA7DA4" w:rsidRDefault="007C0319" w:rsidP="007C0319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 </w:t>
            </w: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 xml:space="preserve"> </w:t>
            </w: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 </w:t>
            </w: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 xml:space="preserve"> </w:t>
            </w: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 </w:t>
            </w: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 xml:space="preserve"> </w:t>
            </w: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 </w:t>
            </w: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 xml:space="preserve"> </w:t>
            </w: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@</w:t>
            </w:r>
            <w:proofErr w:type="gram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Pattern(</w:t>
            </w:r>
            <w:proofErr w:type="gram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regexp = "^[A-Z</w:t>
            </w: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А</w:t>
            </w: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-</w:t>
            </w: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ЯЁ</w:t>
            </w: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0-9].*$",</w:t>
            </w:r>
          </w:p>
          <w:p w14:paraId="2B04BFF6" w14:textId="4B2FC511" w:rsidR="007C0319" w:rsidRPr="00CA7DA4" w:rsidRDefault="007C0319" w:rsidP="007C0319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               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message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 xml:space="preserve"> = "Имя производителя должно начинаться с заглавной буквы или цифры")</w:t>
            </w:r>
          </w:p>
          <w:p w14:paraId="70451D47" w14:textId="77777777" w:rsidR="007C0319" w:rsidRPr="00CA7DA4" w:rsidRDefault="007C0319" w:rsidP="007C0319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 xml:space="preserve">       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String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name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,</w:t>
            </w:r>
          </w:p>
          <w:p w14:paraId="40413714" w14:textId="77777777" w:rsidR="007C0319" w:rsidRPr="00CA7DA4" w:rsidRDefault="007C0319" w:rsidP="007C0319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        @</w:t>
            </w:r>
            <w:proofErr w:type="gram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NotBlank(</w:t>
            </w:r>
            <w:proofErr w:type="gram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message = "Страна производства обязательна")</w:t>
            </w:r>
          </w:p>
          <w:p w14:paraId="20EADED2" w14:textId="77777777" w:rsidR="007C0319" w:rsidRPr="00CA7DA4" w:rsidRDefault="007C0319" w:rsidP="007C0319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        @</w:t>
            </w:r>
            <w:proofErr w:type="gram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Size(</w:t>
            </w:r>
            <w:proofErr w:type="gram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 xml:space="preserve">max = 100,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message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 xml:space="preserve"> = "Название страны не может превышать 100 символов")</w:t>
            </w:r>
          </w:p>
          <w:p w14:paraId="6D472B6F" w14:textId="62AA690B" w:rsidR="007C0319" w:rsidRPr="00CA7DA4" w:rsidRDefault="007C0319" w:rsidP="007C0319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 </w:t>
            </w: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 xml:space="preserve"> </w:t>
            </w: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 </w:t>
            </w: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 xml:space="preserve"> </w:t>
            </w: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 </w:t>
            </w: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 xml:space="preserve"> </w:t>
            </w: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 </w:t>
            </w: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 xml:space="preserve"> </w:t>
            </w: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@</w:t>
            </w:r>
            <w:proofErr w:type="gram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Pattern(</w:t>
            </w:r>
            <w:proofErr w:type="gram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regexp = "^[A-Z</w:t>
            </w: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А</w:t>
            </w: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-</w:t>
            </w: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ЯЁЫ</w:t>
            </w: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][a-z</w:t>
            </w: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а</w:t>
            </w: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-</w:t>
            </w: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я</w:t>
            </w: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A-Z</w:t>
            </w: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А</w:t>
            </w: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-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ЯЫыЁёЪъЬь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\\s\\-]*$",</w:t>
            </w:r>
          </w:p>
          <w:p w14:paraId="481AA395" w14:textId="7ED0A33A" w:rsidR="007C0319" w:rsidRPr="00CA7DA4" w:rsidRDefault="007C0319" w:rsidP="007C0319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               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message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 xml:space="preserve"> = "Название страны должно начинаться с заглавной буквы и содержать только буквы")</w:t>
            </w:r>
          </w:p>
          <w:p w14:paraId="3E82EDE5" w14:textId="2F596B50" w:rsidR="00E10706" w:rsidRPr="00CA7DA4" w:rsidRDefault="007C0319" w:rsidP="00555A2F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 xml:space="preserve">       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String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country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) {}</w:t>
            </w:r>
          </w:p>
        </w:tc>
      </w:tr>
    </w:tbl>
    <w:p w14:paraId="09D0F5AE" w14:textId="77777777" w:rsidR="00E10706" w:rsidRDefault="00E10706" w:rsidP="007C0319">
      <w:pPr>
        <w:pStyle w:val="af1"/>
        <w:spacing w:line="240" w:lineRule="auto"/>
      </w:pPr>
    </w:p>
    <w:p w14:paraId="4353A1A5" w14:textId="71978E70" w:rsidR="00E10706" w:rsidRPr="001713AE" w:rsidRDefault="00E10706" w:rsidP="007C0319">
      <w:pPr>
        <w:pStyle w:val="af1"/>
        <w:spacing w:line="240" w:lineRule="auto"/>
      </w:pPr>
      <w:r w:rsidRPr="001713AE">
        <w:t>Файл «</w:t>
      </w:r>
      <w:r w:rsidR="007C0319" w:rsidRPr="007C0319">
        <w:t>ManufacturerRead</w:t>
      </w:r>
      <w:r w:rsidRPr="008A3605">
        <w:t>.java</w:t>
      </w:r>
      <w:r w:rsidRPr="001713AE">
        <w:t>».</w:t>
      </w:r>
    </w:p>
    <w:tbl>
      <w:tblPr>
        <w:tblStyle w:val="aff4"/>
        <w:tblW w:w="0" w:type="auto"/>
        <w:tblLook w:val="04A0" w:firstRow="1" w:lastRow="0" w:firstColumn="1" w:lastColumn="0" w:noHBand="0" w:noVBand="1"/>
      </w:tblPr>
      <w:tblGrid>
        <w:gridCol w:w="9628"/>
      </w:tblGrid>
      <w:tr w:rsidR="00E10706" w:rsidRPr="006A0293" w14:paraId="447D2216" w14:textId="77777777" w:rsidTr="00C57D9B">
        <w:tc>
          <w:tcPr>
            <w:tcW w:w="9628" w:type="dxa"/>
          </w:tcPr>
          <w:p w14:paraId="46639B78" w14:textId="77777777" w:rsidR="007C0319" w:rsidRPr="00CA7DA4" w:rsidRDefault="007C0319" w:rsidP="007C0319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package </w:t>
            </w:r>
            <w:proofErr w:type="spellStart"/>
            <w:proofErr w:type="gram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com.common.dto.manufacturers</w:t>
            </w:r>
            <w:proofErr w:type="spellEnd"/>
            <w:proofErr w:type="gram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;</w:t>
            </w:r>
          </w:p>
          <w:p w14:paraId="1ADDC786" w14:textId="77777777" w:rsidR="007C0319" w:rsidRPr="00CA7DA4" w:rsidRDefault="007C0319" w:rsidP="007C0319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public record </w:t>
            </w:r>
            <w:proofErr w:type="spellStart"/>
            <w:proofErr w:type="gram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ManufacturerRead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(</w:t>
            </w:r>
            <w:proofErr w:type="gramEnd"/>
          </w:p>
          <w:p w14:paraId="493C298F" w14:textId="77777777" w:rsidR="007C0319" w:rsidRPr="00CA7DA4" w:rsidRDefault="007C0319" w:rsidP="007C0319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        Long id,</w:t>
            </w:r>
          </w:p>
          <w:p w14:paraId="24133089" w14:textId="77777777" w:rsidR="007C0319" w:rsidRPr="00CA7DA4" w:rsidRDefault="007C0319" w:rsidP="007C0319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        String name,</w:t>
            </w:r>
          </w:p>
          <w:p w14:paraId="0F39CC97" w14:textId="77777777" w:rsidR="007C0319" w:rsidRPr="00CA7DA4" w:rsidRDefault="007C0319" w:rsidP="007C0319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        String country,</w:t>
            </w:r>
          </w:p>
          <w:p w14:paraId="376A8802" w14:textId="77777777" w:rsidR="007C0319" w:rsidRPr="00CA7DA4" w:rsidRDefault="007C0319" w:rsidP="007C0319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        Set&lt;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EquipmentRefInManufacturerRead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&gt;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equipments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,</w:t>
            </w:r>
          </w:p>
          <w:p w14:paraId="0CF095B0" w14:textId="77777777" w:rsidR="007C0319" w:rsidRPr="00CA7DA4" w:rsidRDefault="007C0319" w:rsidP="007C0319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        Instant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createdDate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,</w:t>
            </w:r>
          </w:p>
          <w:p w14:paraId="3745D556" w14:textId="4A2F44AA" w:rsidR="007C0319" w:rsidRPr="00CA7DA4" w:rsidRDefault="007C0319" w:rsidP="007C0319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        Instant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lastModifiedDate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) {</w:t>
            </w:r>
          </w:p>
          <w:p w14:paraId="7A6D0C48" w14:textId="1223F2E5" w:rsidR="00E10706" w:rsidRPr="00CA7DA4" w:rsidRDefault="007C0319" w:rsidP="00C15FA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    public record </w:t>
            </w:r>
            <w:proofErr w:type="spellStart"/>
            <w:proofErr w:type="gram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EquipmentRefInManufacturerRead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(</w:t>
            </w:r>
            <w:proofErr w:type="gram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Long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id,String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name,String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typeName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) {    }}</w:t>
            </w:r>
          </w:p>
        </w:tc>
      </w:tr>
    </w:tbl>
    <w:p w14:paraId="0F91909E" w14:textId="77777777" w:rsidR="00E10706" w:rsidRPr="00C15FA3" w:rsidRDefault="00E10706" w:rsidP="007C0319">
      <w:pPr>
        <w:pStyle w:val="af1"/>
        <w:spacing w:line="240" w:lineRule="auto"/>
        <w:rPr>
          <w:lang w:val="en-US"/>
        </w:rPr>
      </w:pPr>
    </w:p>
    <w:p w14:paraId="4FC018BB" w14:textId="3B603BD5" w:rsidR="00E10706" w:rsidRPr="001713AE" w:rsidRDefault="00E10706" w:rsidP="007C0319">
      <w:pPr>
        <w:pStyle w:val="af1"/>
        <w:spacing w:line="240" w:lineRule="auto"/>
      </w:pPr>
      <w:r w:rsidRPr="001713AE">
        <w:t>Файл «</w:t>
      </w:r>
      <w:r w:rsidR="007C0319" w:rsidRPr="007C0319">
        <w:t>ManufacturerUpdate</w:t>
      </w:r>
      <w:r w:rsidRPr="008A3605">
        <w:t>.java</w:t>
      </w:r>
      <w:r w:rsidRPr="001713AE">
        <w:t>».</w:t>
      </w:r>
    </w:p>
    <w:tbl>
      <w:tblPr>
        <w:tblStyle w:val="aff4"/>
        <w:tblW w:w="0" w:type="auto"/>
        <w:tblLook w:val="04A0" w:firstRow="1" w:lastRow="0" w:firstColumn="1" w:lastColumn="0" w:noHBand="0" w:noVBand="1"/>
      </w:tblPr>
      <w:tblGrid>
        <w:gridCol w:w="9628"/>
      </w:tblGrid>
      <w:tr w:rsidR="00E10706" w:rsidRPr="001713AE" w14:paraId="61E795C1" w14:textId="77777777" w:rsidTr="00C57D9B">
        <w:tc>
          <w:tcPr>
            <w:tcW w:w="9628" w:type="dxa"/>
          </w:tcPr>
          <w:p w14:paraId="261DD253" w14:textId="7083C686" w:rsidR="007C0319" w:rsidRPr="00CA7DA4" w:rsidRDefault="007C0319" w:rsidP="007C0319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package </w:t>
            </w:r>
            <w:proofErr w:type="spellStart"/>
            <w:proofErr w:type="gram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com.common.dto.manufacturers</w:t>
            </w:r>
            <w:proofErr w:type="spellEnd"/>
            <w:proofErr w:type="gram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;</w:t>
            </w:r>
          </w:p>
          <w:p w14:paraId="47A52E79" w14:textId="77777777" w:rsidR="007C0319" w:rsidRPr="00CA7DA4" w:rsidRDefault="007C0319" w:rsidP="007C0319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</w:pP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public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record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 xml:space="preserve"> </w:t>
            </w:r>
            <w:proofErr w:type="spellStart"/>
            <w:proofErr w:type="gram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ManufacturerUpdate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(</w:t>
            </w:r>
            <w:proofErr w:type="gramEnd"/>
          </w:p>
          <w:p w14:paraId="26F4AEF3" w14:textId="77777777" w:rsidR="007C0319" w:rsidRPr="00CA7DA4" w:rsidRDefault="007C0319" w:rsidP="007C0319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        @</w:t>
            </w:r>
            <w:proofErr w:type="gram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NotNull(</w:t>
            </w:r>
            <w:proofErr w:type="gram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message = "ID производителя обязателен для обновления")</w:t>
            </w:r>
          </w:p>
          <w:p w14:paraId="57F80A33" w14:textId="10C3F855" w:rsidR="007C0319" w:rsidRPr="00E44A97" w:rsidRDefault="007C0319" w:rsidP="007C0319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 xml:space="preserve">        Long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id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,</w:t>
            </w:r>
          </w:p>
          <w:p w14:paraId="61AC2CE1" w14:textId="77777777" w:rsidR="007C0319" w:rsidRPr="00CA7DA4" w:rsidRDefault="007C0319" w:rsidP="007C0319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        @</w:t>
            </w:r>
            <w:proofErr w:type="gram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NotBlank(</w:t>
            </w:r>
            <w:proofErr w:type="gram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message = "Имя производителя обязательно")</w:t>
            </w:r>
          </w:p>
          <w:p w14:paraId="2542923A" w14:textId="77777777" w:rsidR="007C0319" w:rsidRPr="00CA7DA4" w:rsidRDefault="007C0319" w:rsidP="007C0319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        @</w:t>
            </w:r>
            <w:proofErr w:type="gram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Size(</w:t>
            </w:r>
            <w:proofErr w:type="gram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 xml:space="preserve">max = 100,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message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 xml:space="preserve"> = "Имя не может превышать 100 символов")</w:t>
            </w:r>
          </w:p>
          <w:p w14:paraId="05F0706C" w14:textId="77777777" w:rsidR="007C0319" w:rsidRPr="00CA7DA4" w:rsidRDefault="007C0319" w:rsidP="007C0319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 xml:space="preserve">        </w:t>
            </w: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@</w:t>
            </w:r>
            <w:proofErr w:type="gram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Pattern(</w:t>
            </w:r>
            <w:proofErr w:type="gramEnd"/>
          </w:p>
          <w:p w14:paraId="74159F4C" w14:textId="77777777" w:rsidR="007C0319" w:rsidRPr="00CA7DA4" w:rsidRDefault="007C0319" w:rsidP="007C0319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               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regexp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 = "^[A-Z</w:t>
            </w: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А</w:t>
            </w: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-</w:t>
            </w: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ЯЁ</w:t>
            </w: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0-9</w:t>
            </w:r>
            <w:proofErr w:type="gram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].*</w:t>
            </w:r>
            <w:proofErr w:type="gram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$",</w:t>
            </w:r>
          </w:p>
          <w:p w14:paraId="7C8D0C0F" w14:textId="77777777" w:rsidR="007C0319" w:rsidRPr="00CA7DA4" w:rsidRDefault="007C0319" w:rsidP="007C0319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               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message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 xml:space="preserve"> = "Имя производителя должно начинаться с заглавной буквы или цифры"</w:t>
            </w:r>
          </w:p>
          <w:p w14:paraId="4A14998E" w14:textId="77777777" w:rsidR="007C0319" w:rsidRPr="00CA7DA4" w:rsidRDefault="007C0319" w:rsidP="007C0319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        )</w:t>
            </w:r>
          </w:p>
          <w:p w14:paraId="0BD558EE" w14:textId="37C16171" w:rsidR="007C0319" w:rsidRPr="00E44A97" w:rsidRDefault="007C0319" w:rsidP="007C0319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 xml:space="preserve">       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String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name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,</w:t>
            </w:r>
          </w:p>
          <w:p w14:paraId="12C16214" w14:textId="77777777" w:rsidR="007C0319" w:rsidRPr="00CA7DA4" w:rsidRDefault="007C0319" w:rsidP="007C0319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        @</w:t>
            </w:r>
            <w:proofErr w:type="gram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NotBlank(</w:t>
            </w:r>
            <w:proofErr w:type="gram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message = "Страна производства обязательна")</w:t>
            </w:r>
          </w:p>
          <w:p w14:paraId="1FDC54E9" w14:textId="77777777" w:rsidR="007C0319" w:rsidRPr="00CA7DA4" w:rsidRDefault="007C0319" w:rsidP="007C0319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        @</w:t>
            </w:r>
            <w:proofErr w:type="gram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Size(</w:t>
            </w:r>
            <w:proofErr w:type="gram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 xml:space="preserve">max = 100,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message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 xml:space="preserve"> = "Название страны не может превышать 100 символов")</w:t>
            </w:r>
          </w:p>
          <w:p w14:paraId="62B23899" w14:textId="77777777" w:rsidR="007C0319" w:rsidRPr="00CA7DA4" w:rsidRDefault="007C0319" w:rsidP="007C0319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 xml:space="preserve">        </w:t>
            </w: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@</w:t>
            </w:r>
            <w:proofErr w:type="gram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Pattern(</w:t>
            </w:r>
            <w:proofErr w:type="gramEnd"/>
          </w:p>
          <w:p w14:paraId="6A322A22" w14:textId="77777777" w:rsidR="007C0319" w:rsidRPr="00CA7DA4" w:rsidRDefault="007C0319" w:rsidP="007C0319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               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regexp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 = "^[A-Z</w:t>
            </w: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А</w:t>
            </w: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-</w:t>
            </w:r>
            <w:proofErr w:type="gram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ЯЁЫ</w:t>
            </w: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][</w:t>
            </w:r>
            <w:proofErr w:type="gram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a-z</w:t>
            </w: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а</w:t>
            </w: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-</w:t>
            </w: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я</w:t>
            </w: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A-Z</w:t>
            </w: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А</w:t>
            </w: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-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ЯЫыЁёЪъЬь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\\s\\-]*$",</w:t>
            </w:r>
          </w:p>
          <w:p w14:paraId="2187516A" w14:textId="77777777" w:rsidR="007C0319" w:rsidRPr="00CA7DA4" w:rsidRDefault="007C0319" w:rsidP="007C0319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               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message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 xml:space="preserve"> = "Название страны должно начинаться с заглавной буквы и содержать только буквы"</w:t>
            </w:r>
          </w:p>
          <w:p w14:paraId="5F4B1B09" w14:textId="77777777" w:rsidR="007C0319" w:rsidRPr="00CA7DA4" w:rsidRDefault="007C0319" w:rsidP="007C0319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        )</w:t>
            </w:r>
          </w:p>
          <w:p w14:paraId="1781996D" w14:textId="24559D41" w:rsidR="00E10706" w:rsidRPr="00CA7DA4" w:rsidRDefault="007C0319" w:rsidP="0018147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 xml:space="preserve">       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String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country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) {}</w:t>
            </w:r>
          </w:p>
        </w:tc>
      </w:tr>
    </w:tbl>
    <w:p w14:paraId="0C68FEEF" w14:textId="77777777" w:rsidR="00E10706" w:rsidRDefault="00E10706" w:rsidP="007C0319">
      <w:pPr>
        <w:pStyle w:val="af1"/>
        <w:spacing w:line="240" w:lineRule="auto"/>
      </w:pPr>
    </w:p>
    <w:p w14:paraId="7421A07F" w14:textId="77777777" w:rsidR="00E10706" w:rsidRPr="001713AE" w:rsidRDefault="00E10706" w:rsidP="007C0319">
      <w:pPr>
        <w:pStyle w:val="af1"/>
        <w:spacing w:line="240" w:lineRule="auto"/>
      </w:pPr>
      <w:r w:rsidRPr="001713AE">
        <w:t>Файл «</w:t>
      </w:r>
      <w:r w:rsidRPr="00071EF3">
        <w:t>pom.xml</w:t>
      </w:r>
      <w:r w:rsidRPr="001713AE">
        <w:t>».</w:t>
      </w:r>
    </w:p>
    <w:tbl>
      <w:tblPr>
        <w:tblStyle w:val="aff4"/>
        <w:tblW w:w="0" w:type="auto"/>
        <w:tblLook w:val="04A0" w:firstRow="1" w:lastRow="0" w:firstColumn="1" w:lastColumn="0" w:noHBand="0" w:noVBand="1"/>
      </w:tblPr>
      <w:tblGrid>
        <w:gridCol w:w="9628"/>
      </w:tblGrid>
      <w:tr w:rsidR="00E10706" w:rsidRPr="001713AE" w14:paraId="17E689C4" w14:textId="77777777" w:rsidTr="00C57D9B">
        <w:tc>
          <w:tcPr>
            <w:tcW w:w="9628" w:type="dxa"/>
          </w:tcPr>
          <w:p w14:paraId="16A751A9" w14:textId="77777777" w:rsidR="00E10706" w:rsidRPr="00E10706" w:rsidRDefault="00E10706" w:rsidP="007C0319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E10706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&lt;?xml</w:t>
            </w:r>
            <w:r w:rsidRPr="00E10706">
              <w:rPr>
                <w:rFonts w:ascii="Consolas" w:hAnsi="Consolas" w:cs="Times New Roman"/>
                <w:color w:val="E50000"/>
                <w:sz w:val="16"/>
                <w:szCs w:val="16"/>
                <w:lang w:val="en-US" w:eastAsia="ru-RU"/>
              </w:rPr>
              <w:t xml:space="preserve"> version</w:t>
            </w:r>
            <w:r w:rsidRPr="00E10706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=</w:t>
            </w:r>
            <w:r w:rsidRPr="00E10706">
              <w:rPr>
                <w:rFonts w:ascii="Consolas" w:hAnsi="Consolas" w:cs="Times New Roman"/>
                <w:color w:val="0000FF"/>
                <w:sz w:val="16"/>
                <w:szCs w:val="16"/>
                <w:lang w:val="en-US" w:eastAsia="ru-RU"/>
              </w:rPr>
              <w:t>"1.0"</w:t>
            </w:r>
            <w:r w:rsidRPr="00E10706">
              <w:rPr>
                <w:rFonts w:ascii="Consolas" w:hAnsi="Consolas" w:cs="Times New Roman"/>
                <w:color w:val="E50000"/>
                <w:sz w:val="16"/>
                <w:szCs w:val="16"/>
                <w:lang w:val="en-US" w:eastAsia="ru-RU"/>
              </w:rPr>
              <w:t xml:space="preserve"> encoding</w:t>
            </w:r>
            <w:r w:rsidRPr="00E10706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=</w:t>
            </w:r>
            <w:r w:rsidRPr="00E10706">
              <w:rPr>
                <w:rFonts w:ascii="Consolas" w:hAnsi="Consolas" w:cs="Times New Roman"/>
                <w:color w:val="0000FF"/>
                <w:sz w:val="16"/>
                <w:szCs w:val="16"/>
                <w:lang w:val="en-US" w:eastAsia="ru-RU"/>
              </w:rPr>
              <w:t>"UTF-8"</w:t>
            </w:r>
            <w:r w:rsidRPr="00E10706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?&gt;</w:t>
            </w:r>
          </w:p>
          <w:p w14:paraId="2BF470A6" w14:textId="77777777" w:rsidR="00E10706" w:rsidRPr="00E10706" w:rsidRDefault="00E10706" w:rsidP="007C0319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E10706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&lt;project</w:t>
            </w:r>
            <w:r w:rsidRPr="00E10706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E10706">
              <w:rPr>
                <w:rFonts w:ascii="Consolas" w:hAnsi="Consolas" w:cs="Times New Roman"/>
                <w:color w:val="E50000"/>
                <w:sz w:val="16"/>
                <w:szCs w:val="16"/>
                <w:lang w:val="en-US" w:eastAsia="ru-RU"/>
              </w:rPr>
              <w:t>xmlns</w:t>
            </w:r>
            <w:proofErr w:type="spellEnd"/>
            <w:r w:rsidRPr="00E10706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=</w:t>
            </w:r>
            <w:r w:rsidRPr="00E10706">
              <w:rPr>
                <w:rFonts w:ascii="Consolas" w:hAnsi="Consolas" w:cs="Times New Roman"/>
                <w:color w:val="0000FF"/>
                <w:sz w:val="16"/>
                <w:szCs w:val="16"/>
                <w:lang w:val="en-US" w:eastAsia="ru-RU"/>
              </w:rPr>
              <w:t>"http://maven.apache.org/POM/4.0.0"</w:t>
            </w:r>
          </w:p>
          <w:p w14:paraId="5B92693E" w14:textId="77777777" w:rsidR="00E10706" w:rsidRPr="00E10706" w:rsidRDefault="00E10706" w:rsidP="007C0319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E10706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</w:t>
            </w:r>
            <w:proofErr w:type="spellStart"/>
            <w:proofErr w:type="gramStart"/>
            <w:r w:rsidRPr="00E10706">
              <w:rPr>
                <w:rFonts w:ascii="Consolas" w:hAnsi="Consolas" w:cs="Times New Roman"/>
                <w:color w:val="E50000"/>
                <w:sz w:val="16"/>
                <w:szCs w:val="16"/>
                <w:lang w:val="en-US" w:eastAsia="ru-RU"/>
              </w:rPr>
              <w:t>xmlns:xsi</w:t>
            </w:r>
            <w:proofErr w:type="spellEnd"/>
            <w:proofErr w:type="gramEnd"/>
            <w:r w:rsidRPr="00E10706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=</w:t>
            </w:r>
            <w:r w:rsidRPr="00E10706">
              <w:rPr>
                <w:rFonts w:ascii="Consolas" w:hAnsi="Consolas" w:cs="Times New Roman"/>
                <w:color w:val="0000FF"/>
                <w:sz w:val="16"/>
                <w:szCs w:val="16"/>
                <w:lang w:val="en-US" w:eastAsia="ru-RU"/>
              </w:rPr>
              <w:t>"http://www.w3.org/2001/XMLSchema-instance"</w:t>
            </w:r>
          </w:p>
          <w:p w14:paraId="13753E3D" w14:textId="491A84E8" w:rsidR="00E10706" w:rsidRPr="00E10706" w:rsidRDefault="00E10706" w:rsidP="007C0319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E10706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</w:t>
            </w:r>
            <w:proofErr w:type="spellStart"/>
            <w:proofErr w:type="gramStart"/>
            <w:r w:rsidRPr="00E10706">
              <w:rPr>
                <w:rFonts w:ascii="Consolas" w:hAnsi="Consolas" w:cs="Times New Roman"/>
                <w:color w:val="E50000"/>
                <w:sz w:val="16"/>
                <w:szCs w:val="16"/>
                <w:lang w:val="en-US" w:eastAsia="ru-RU"/>
              </w:rPr>
              <w:t>xsi:schemaLocation</w:t>
            </w:r>
            <w:proofErr w:type="spellEnd"/>
            <w:proofErr w:type="gramEnd"/>
            <w:r w:rsidRPr="00E10706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=</w:t>
            </w:r>
            <w:r w:rsidRPr="00E10706">
              <w:rPr>
                <w:rFonts w:ascii="Consolas" w:hAnsi="Consolas" w:cs="Times New Roman"/>
                <w:color w:val="0000FF"/>
                <w:sz w:val="16"/>
                <w:szCs w:val="16"/>
                <w:lang w:val="en-US" w:eastAsia="ru-RU"/>
              </w:rPr>
              <w:t>"http://maven.apache.org/POM/4.0.0 http://maven.apache.org/xsd/maven-4.0.0.xsd"</w:t>
            </w:r>
            <w:r w:rsidRPr="00E10706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&gt;</w:t>
            </w:r>
          </w:p>
          <w:p w14:paraId="13E173E5" w14:textId="77777777" w:rsidR="00E10706" w:rsidRPr="00E10706" w:rsidRDefault="00E10706" w:rsidP="007C0319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E10706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</w:t>
            </w:r>
            <w:r w:rsidRPr="00E10706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</w:t>
            </w:r>
            <w:proofErr w:type="spellStart"/>
            <w:r w:rsidRPr="00E10706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modelVersion</w:t>
            </w:r>
            <w:proofErr w:type="spellEnd"/>
            <w:r w:rsidRPr="00E10706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&gt;</w:t>
            </w:r>
            <w:r w:rsidRPr="00E10706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4.0.0</w:t>
            </w:r>
            <w:r w:rsidRPr="00E10706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&lt;/</w:t>
            </w:r>
            <w:proofErr w:type="spellStart"/>
            <w:r w:rsidRPr="00E10706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modelVersion</w:t>
            </w:r>
            <w:proofErr w:type="spellEnd"/>
            <w:r w:rsidRPr="00E10706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&gt;</w:t>
            </w:r>
          </w:p>
          <w:p w14:paraId="4B27C17A" w14:textId="77777777" w:rsidR="00E10706" w:rsidRPr="00E10706" w:rsidRDefault="00E10706" w:rsidP="007C0319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E10706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</w:t>
            </w:r>
            <w:r w:rsidRPr="00E10706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&lt;parent&gt;</w:t>
            </w:r>
          </w:p>
          <w:p w14:paraId="4F364261" w14:textId="77777777" w:rsidR="00E10706" w:rsidRPr="00E10706" w:rsidRDefault="00E10706" w:rsidP="007C0319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E10706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  </w:t>
            </w:r>
            <w:r w:rsidRPr="00E10706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</w:t>
            </w:r>
            <w:proofErr w:type="spellStart"/>
            <w:r w:rsidRPr="00E10706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groupId</w:t>
            </w:r>
            <w:proofErr w:type="spellEnd"/>
            <w:r w:rsidRPr="00E10706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&gt;</w:t>
            </w:r>
            <w:proofErr w:type="spellStart"/>
            <w:r w:rsidRPr="00E10706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com.miku</w:t>
            </w:r>
            <w:proofErr w:type="spellEnd"/>
            <w:r w:rsidRPr="00E10706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&lt;/</w:t>
            </w:r>
            <w:proofErr w:type="spellStart"/>
            <w:r w:rsidRPr="00E10706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groupId</w:t>
            </w:r>
            <w:proofErr w:type="spellEnd"/>
            <w:r w:rsidRPr="00E10706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&gt;</w:t>
            </w:r>
          </w:p>
          <w:p w14:paraId="6F9D7401" w14:textId="77777777" w:rsidR="00E10706" w:rsidRPr="00E10706" w:rsidRDefault="00E10706" w:rsidP="007C0319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E10706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  </w:t>
            </w:r>
            <w:r w:rsidRPr="00E10706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</w:t>
            </w:r>
            <w:proofErr w:type="spellStart"/>
            <w:r w:rsidRPr="00E10706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artifactId</w:t>
            </w:r>
            <w:proofErr w:type="spellEnd"/>
            <w:r w:rsidRPr="00E10706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&gt;</w:t>
            </w:r>
            <w:proofErr w:type="spellStart"/>
            <w:r w:rsidRPr="00E10706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miku</w:t>
            </w:r>
            <w:proofErr w:type="spellEnd"/>
            <w:r w:rsidRPr="00E10706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&lt;/</w:t>
            </w:r>
            <w:proofErr w:type="spellStart"/>
            <w:r w:rsidRPr="00E10706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artifactId</w:t>
            </w:r>
            <w:proofErr w:type="spellEnd"/>
            <w:r w:rsidRPr="00E10706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&gt;</w:t>
            </w:r>
          </w:p>
          <w:p w14:paraId="0678325E" w14:textId="77777777" w:rsidR="00E10706" w:rsidRPr="00E10706" w:rsidRDefault="00E10706" w:rsidP="007C0319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E10706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  </w:t>
            </w:r>
            <w:r w:rsidRPr="00E10706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&lt;version&gt;</w:t>
            </w:r>
            <w:r w:rsidRPr="00E10706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1.0.0</w:t>
            </w:r>
            <w:r w:rsidRPr="00E10706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&lt;/version&gt;</w:t>
            </w:r>
          </w:p>
          <w:p w14:paraId="4C30F81F" w14:textId="77777777" w:rsidR="00E10706" w:rsidRPr="00E10706" w:rsidRDefault="00E10706" w:rsidP="007C0319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eastAsia="ru-RU"/>
              </w:rPr>
            </w:pPr>
            <w:r w:rsidRPr="00E10706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</w:t>
            </w:r>
            <w:r w:rsidRPr="00E10706">
              <w:rPr>
                <w:rFonts w:ascii="Consolas" w:hAnsi="Consolas" w:cs="Times New Roman"/>
                <w:color w:val="800000"/>
                <w:sz w:val="16"/>
                <w:szCs w:val="16"/>
                <w:lang w:eastAsia="ru-RU"/>
              </w:rPr>
              <w:t>&lt;/</w:t>
            </w:r>
            <w:proofErr w:type="spellStart"/>
            <w:r w:rsidRPr="00E10706">
              <w:rPr>
                <w:rFonts w:ascii="Consolas" w:hAnsi="Consolas" w:cs="Times New Roman"/>
                <w:color w:val="800000"/>
                <w:sz w:val="16"/>
                <w:szCs w:val="16"/>
                <w:lang w:eastAsia="ru-RU"/>
              </w:rPr>
              <w:t>parent</w:t>
            </w:r>
            <w:proofErr w:type="spellEnd"/>
            <w:r w:rsidRPr="00E10706">
              <w:rPr>
                <w:rFonts w:ascii="Consolas" w:hAnsi="Consolas" w:cs="Times New Roman"/>
                <w:color w:val="800000"/>
                <w:sz w:val="16"/>
                <w:szCs w:val="16"/>
                <w:lang w:eastAsia="ru-RU"/>
              </w:rPr>
              <w:t>&gt;</w:t>
            </w:r>
          </w:p>
          <w:p w14:paraId="0DAB8B0A" w14:textId="77777777" w:rsidR="00E10706" w:rsidRPr="00E10706" w:rsidRDefault="00E10706" w:rsidP="007C0319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eastAsia="ru-RU"/>
              </w:rPr>
            </w:pPr>
            <w:r w:rsidRPr="00E10706">
              <w:rPr>
                <w:rFonts w:ascii="Consolas" w:hAnsi="Consolas" w:cs="Times New Roman"/>
                <w:color w:val="3B3B3B"/>
                <w:sz w:val="16"/>
                <w:szCs w:val="16"/>
                <w:lang w:eastAsia="ru-RU"/>
              </w:rPr>
              <w:t xml:space="preserve">    </w:t>
            </w:r>
            <w:r w:rsidRPr="00E10706">
              <w:rPr>
                <w:rFonts w:ascii="Consolas" w:hAnsi="Consolas" w:cs="Times New Roman"/>
                <w:color w:val="800000"/>
                <w:sz w:val="16"/>
                <w:szCs w:val="16"/>
                <w:lang w:eastAsia="ru-RU"/>
              </w:rPr>
              <w:t>&lt;</w:t>
            </w:r>
            <w:proofErr w:type="spellStart"/>
            <w:r w:rsidRPr="00E10706">
              <w:rPr>
                <w:rFonts w:ascii="Consolas" w:hAnsi="Consolas" w:cs="Times New Roman"/>
                <w:color w:val="800000"/>
                <w:sz w:val="16"/>
                <w:szCs w:val="16"/>
                <w:lang w:eastAsia="ru-RU"/>
              </w:rPr>
              <w:t>artifactId</w:t>
            </w:r>
            <w:proofErr w:type="spellEnd"/>
            <w:r w:rsidRPr="00E10706">
              <w:rPr>
                <w:rFonts w:ascii="Consolas" w:hAnsi="Consolas" w:cs="Times New Roman"/>
                <w:color w:val="800000"/>
                <w:sz w:val="16"/>
                <w:szCs w:val="16"/>
                <w:lang w:eastAsia="ru-RU"/>
              </w:rPr>
              <w:t>&gt;</w:t>
            </w:r>
            <w:proofErr w:type="spellStart"/>
            <w:r w:rsidRPr="00E10706">
              <w:rPr>
                <w:rFonts w:ascii="Consolas" w:hAnsi="Consolas" w:cs="Times New Roman"/>
                <w:color w:val="3B3B3B"/>
                <w:sz w:val="16"/>
                <w:szCs w:val="16"/>
                <w:lang w:eastAsia="ru-RU"/>
              </w:rPr>
              <w:t>common</w:t>
            </w:r>
            <w:proofErr w:type="spellEnd"/>
            <w:r w:rsidRPr="00E10706">
              <w:rPr>
                <w:rFonts w:ascii="Consolas" w:hAnsi="Consolas" w:cs="Times New Roman"/>
                <w:color w:val="800000"/>
                <w:sz w:val="16"/>
                <w:szCs w:val="16"/>
                <w:lang w:eastAsia="ru-RU"/>
              </w:rPr>
              <w:t>&lt;/</w:t>
            </w:r>
            <w:proofErr w:type="spellStart"/>
            <w:r w:rsidRPr="00E10706">
              <w:rPr>
                <w:rFonts w:ascii="Consolas" w:hAnsi="Consolas" w:cs="Times New Roman"/>
                <w:color w:val="800000"/>
                <w:sz w:val="16"/>
                <w:szCs w:val="16"/>
                <w:lang w:eastAsia="ru-RU"/>
              </w:rPr>
              <w:t>artifactId</w:t>
            </w:r>
            <w:proofErr w:type="spellEnd"/>
            <w:r w:rsidRPr="00E10706">
              <w:rPr>
                <w:rFonts w:ascii="Consolas" w:hAnsi="Consolas" w:cs="Times New Roman"/>
                <w:color w:val="800000"/>
                <w:sz w:val="16"/>
                <w:szCs w:val="16"/>
                <w:lang w:eastAsia="ru-RU"/>
              </w:rPr>
              <w:t>&gt;</w:t>
            </w:r>
          </w:p>
          <w:p w14:paraId="2439C9E5" w14:textId="1969A2AF" w:rsidR="00E10706" w:rsidRPr="00E44A97" w:rsidRDefault="00E10706" w:rsidP="007C0319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eastAsia="ru-RU"/>
              </w:rPr>
            </w:pPr>
            <w:r w:rsidRPr="00E10706">
              <w:rPr>
                <w:rFonts w:ascii="Consolas" w:hAnsi="Consolas" w:cs="Times New Roman"/>
                <w:color w:val="3B3B3B"/>
                <w:sz w:val="16"/>
                <w:szCs w:val="16"/>
                <w:lang w:eastAsia="ru-RU"/>
              </w:rPr>
              <w:t xml:space="preserve">    </w:t>
            </w:r>
            <w:r w:rsidRPr="00E10706">
              <w:rPr>
                <w:rFonts w:ascii="Consolas" w:hAnsi="Consolas" w:cs="Times New Roman"/>
                <w:color w:val="800000"/>
                <w:sz w:val="16"/>
                <w:szCs w:val="16"/>
                <w:lang w:eastAsia="ru-RU"/>
              </w:rPr>
              <w:t>&lt;</w:t>
            </w:r>
            <w:proofErr w:type="spellStart"/>
            <w:r w:rsidRPr="00E10706">
              <w:rPr>
                <w:rFonts w:ascii="Consolas" w:hAnsi="Consolas" w:cs="Times New Roman"/>
                <w:color w:val="800000"/>
                <w:sz w:val="16"/>
                <w:szCs w:val="16"/>
                <w:lang w:eastAsia="ru-RU"/>
              </w:rPr>
              <w:t>description</w:t>
            </w:r>
            <w:proofErr w:type="spellEnd"/>
            <w:r w:rsidRPr="00E10706">
              <w:rPr>
                <w:rFonts w:ascii="Consolas" w:hAnsi="Consolas" w:cs="Times New Roman"/>
                <w:color w:val="800000"/>
                <w:sz w:val="16"/>
                <w:szCs w:val="16"/>
                <w:lang w:eastAsia="ru-RU"/>
              </w:rPr>
              <w:t>&gt;</w:t>
            </w:r>
            <w:r w:rsidRPr="00E10706">
              <w:rPr>
                <w:rFonts w:ascii="Consolas" w:hAnsi="Consolas" w:cs="Times New Roman"/>
                <w:color w:val="3B3B3B"/>
                <w:sz w:val="16"/>
                <w:szCs w:val="16"/>
                <w:lang w:eastAsia="ru-RU"/>
              </w:rPr>
              <w:t xml:space="preserve">Часть-прослойка между серверной и клиентской частями (по идее, быть не должно, но в рамках </w:t>
            </w:r>
            <w:proofErr w:type="gramStart"/>
            <w:r w:rsidRPr="00E10706">
              <w:rPr>
                <w:rFonts w:ascii="Consolas" w:hAnsi="Consolas" w:cs="Times New Roman"/>
                <w:color w:val="3B3B3B"/>
                <w:sz w:val="16"/>
                <w:szCs w:val="16"/>
                <w:lang w:eastAsia="ru-RU"/>
              </w:rPr>
              <w:t>удобства)</w:t>
            </w:r>
            <w:r w:rsidRPr="00E10706">
              <w:rPr>
                <w:rFonts w:ascii="Consolas" w:hAnsi="Consolas" w:cs="Times New Roman"/>
                <w:color w:val="800000"/>
                <w:sz w:val="16"/>
                <w:szCs w:val="16"/>
                <w:lang w:eastAsia="ru-RU"/>
              </w:rPr>
              <w:t>&lt;</w:t>
            </w:r>
            <w:proofErr w:type="gramEnd"/>
            <w:r w:rsidRPr="00E10706">
              <w:rPr>
                <w:rFonts w:ascii="Consolas" w:hAnsi="Consolas" w:cs="Times New Roman"/>
                <w:color w:val="800000"/>
                <w:sz w:val="16"/>
                <w:szCs w:val="16"/>
                <w:lang w:eastAsia="ru-RU"/>
              </w:rPr>
              <w:t>/</w:t>
            </w:r>
            <w:proofErr w:type="spellStart"/>
            <w:r w:rsidRPr="00E10706">
              <w:rPr>
                <w:rFonts w:ascii="Consolas" w:hAnsi="Consolas" w:cs="Times New Roman"/>
                <w:color w:val="800000"/>
                <w:sz w:val="16"/>
                <w:szCs w:val="16"/>
                <w:lang w:eastAsia="ru-RU"/>
              </w:rPr>
              <w:t>description</w:t>
            </w:r>
            <w:proofErr w:type="spellEnd"/>
            <w:r w:rsidRPr="00E10706">
              <w:rPr>
                <w:rFonts w:ascii="Consolas" w:hAnsi="Consolas" w:cs="Times New Roman"/>
                <w:color w:val="800000"/>
                <w:sz w:val="16"/>
                <w:szCs w:val="16"/>
                <w:lang w:eastAsia="ru-RU"/>
              </w:rPr>
              <w:t>&gt;</w:t>
            </w:r>
          </w:p>
          <w:p w14:paraId="58030E76" w14:textId="77777777" w:rsidR="00E10706" w:rsidRPr="00E10706" w:rsidRDefault="00E10706" w:rsidP="007C0319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E10706">
              <w:rPr>
                <w:rFonts w:ascii="Consolas" w:hAnsi="Consolas" w:cs="Times New Roman"/>
                <w:color w:val="3B3B3B"/>
                <w:sz w:val="16"/>
                <w:szCs w:val="16"/>
                <w:lang w:eastAsia="ru-RU"/>
              </w:rPr>
              <w:t xml:space="preserve">    </w:t>
            </w:r>
            <w:r w:rsidRPr="00E10706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&lt;dependencies&gt;</w:t>
            </w:r>
          </w:p>
          <w:p w14:paraId="084EAE85" w14:textId="77777777" w:rsidR="00E10706" w:rsidRPr="00E10706" w:rsidRDefault="00E10706" w:rsidP="007C0319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E10706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  </w:t>
            </w:r>
            <w:r w:rsidRPr="00E10706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&lt;dependency&gt;</w:t>
            </w:r>
          </w:p>
          <w:p w14:paraId="4D89DC23" w14:textId="77777777" w:rsidR="00E10706" w:rsidRPr="00E10706" w:rsidRDefault="00E10706" w:rsidP="007C0319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E10706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      </w:t>
            </w:r>
            <w:r w:rsidRPr="00E10706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</w:t>
            </w:r>
            <w:proofErr w:type="spellStart"/>
            <w:r w:rsidRPr="00E10706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groupId</w:t>
            </w:r>
            <w:proofErr w:type="spellEnd"/>
            <w:r w:rsidRPr="00E10706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&gt;</w:t>
            </w:r>
            <w:proofErr w:type="spellStart"/>
            <w:r w:rsidRPr="00E10706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jakarta.validation</w:t>
            </w:r>
            <w:proofErr w:type="spellEnd"/>
            <w:r w:rsidRPr="00E10706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&lt;/</w:t>
            </w:r>
            <w:proofErr w:type="spellStart"/>
            <w:r w:rsidRPr="00E10706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groupId</w:t>
            </w:r>
            <w:proofErr w:type="spellEnd"/>
            <w:r w:rsidRPr="00E10706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&gt;</w:t>
            </w:r>
          </w:p>
          <w:p w14:paraId="3CCF10EB" w14:textId="77777777" w:rsidR="00E10706" w:rsidRPr="00E10706" w:rsidRDefault="00E10706" w:rsidP="007C0319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E10706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      </w:t>
            </w:r>
            <w:r w:rsidRPr="00E10706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</w:t>
            </w:r>
            <w:proofErr w:type="spellStart"/>
            <w:r w:rsidRPr="00E10706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artifactId</w:t>
            </w:r>
            <w:proofErr w:type="spellEnd"/>
            <w:r w:rsidRPr="00E10706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&gt;</w:t>
            </w:r>
            <w:proofErr w:type="spellStart"/>
            <w:r w:rsidRPr="00E10706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jakarta.validation-api</w:t>
            </w:r>
            <w:proofErr w:type="spellEnd"/>
            <w:r w:rsidRPr="00E10706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&lt;/</w:t>
            </w:r>
            <w:proofErr w:type="spellStart"/>
            <w:r w:rsidRPr="00E10706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artifactId</w:t>
            </w:r>
            <w:proofErr w:type="spellEnd"/>
            <w:r w:rsidRPr="00E10706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&gt;</w:t>
            </w:r>
          </w:p>
          <w:p w14:paraId="6EC8D7EB" w14:textId="77777777" w:rsidR="00E10706" w:rsidRPr="00E10706" w:rsidRDefault="00E10706" w:rsidP="007C0319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E10706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      </w:t>
            </w:r>
            <w:r w:rsidRPr="00E10706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&lt;version&gt;</w:t>
            </w:r>
            <w:r w:rsidRPr="00E10706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3.1.1</w:t>
            </w:r>
            <w:r w:rsidRPr="00E10706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&lt;/version&gt;</w:t>
            </w:r>
          </w:p>
          <w:p w14:paraId="2A103654" w14:textId="77777777" w:rsidR="00E10706" w:rsidRPr="00E10706" w:rsidRDefault="00E10706" w:rsidP="007C0319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E10706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      </w:t>
            </w:r>
            <w:r w:rsidRPr="00E10706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&lt;scope&gt;</w:t>
            </w:r>
            <w:r w:rsidRPr="00E10706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provided</w:t>
            </w:r>
            <w:r w:rsidRPr="00E10706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&lt;/scope&gt;</w:t>
            </w:r>
          </w:p>
          <w:p w14:paraId="4B00F3FB" w14:textId="77777777" w:rsidR="00E10706" w:rsidRPr="00E10706" w:rsidRDefault="00E10706" w:rsidP="007C0319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E10706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  </w:t>
            </w:r>
            <w:r w:rsidRPr="00E10706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&lt;/dependency&gt;</w:t>
            </w:r>
          </w:p>
          <w:p w14:paraId="7E9CB840" w14:textId="77777777" w:rsidR="00E10706" w:rsidRPr="00E10706" w:rsidRDefault="00E10706" w:rsidP="007C0319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E10706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  </w:t>
            </w:r>
            <w:r w:rsidRPr="00E10706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&lt;dependency&gt;</w:t>
            </w:r>
          </w:p>
          <w:p w14:paraId="5D5567CF" w14:textId="77777777" w:rsidR="00E10706" w:rsidRPr="00E10706" w:rsidRDefault="00E10706" w:rsidP="007C0319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E10706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      </w:t>
            </w:r>
            <w:r w:rsidRPr="00E10706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</w:t>
            </w:r>
            <w:proofErr w:type="spellStart"/>
            <w:r w:rsidRPr="00E10706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groupId</w:t>
            </w:r>
            <w:proofErr w:type="spellEnd"/>
            <w:r w:rsidRPr="00E10706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&gt;</w:t>
            </w:r>
            <w:proofErr w:type="spellStart"/>
            <w:r w:rsidRPr="00E10706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org.hibernate.orm</w:t>
            </w:r>
            <w:proofErr w:type="spellEnd"/>
            <w:r w:rsidRPr="00E10706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&lt;/</w:t>
            </w:r>
            <w:proofErr w:type="spellStart"/>
            <w:r w:rsidRPr="00E10706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groupId</w:t>
            </w:r>
            <w:proofErr w:type="spellEnd"/>
            <w:r w:rsidRPr="00E10706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&gt;</w:t>
            </w:r>
          </w:p>
          <w:p w14:paraId="307C5414" w14:textId="77777777" w:rsidR="00E10706" w:rsidRPr="00E10706" w:rsidRDefault="00E10706" w:rsidP="007C0319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E10706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      </w:t>
            </w:r>
            <w:r w:rsidRPr="00E10706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</w:t>
            </w:r>
            <w:proofErr w:type="spellStart"/>
            <w:r w:rsidRPr="00E10706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artifactId</w:t>
            </w:r>
            <w:proofErr w:type="spellEnd"/>
            <w:r w:rsidRPr="00E10706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&gt;</w:t>
            </w:r>
            <w:r w:rsidRPr="00E10706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hibernate-core</w:t>
            </w:r>
            <w:r w:rsidRPr="00E10706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&lt;/</w:t>
            </w:r>
            <w:proofErr w:type="spellStart"/>
            <w:r w:rsidRPr="00E10706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artifactId</w:t>
            </w:r>
            <w:proofErr w:type="spellEnd"/>
            <w:r w:rsidRPr="00E10706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&gt;</w:t>
            </w:r>
          </w:p>
          <w:p w14:paraId="2CB261FA" w14:textId="77777777" w:rsidR="00E10706" w:rsidRPr="00E10706" w:rsidRDefault="00E10706" w:rsidP="007C0319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E10706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  </w:t>
            </w:r>
            <w:r w:rsidRPr="00E10706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&lt;/dependency&gt;</w:t>
            </w:r>
          </w:p>
          <w:p w14:paraId="52657E13" w14:textId="77777777" w:rsidR="00E10706" w:rsidRPr="00E10706" w:rsidRDefault="00E10706" w:rsidP="007C0319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E10706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  </w:t>
            </w:r>
            <w:r w:rsidRPr="00E10706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&lt;dependency&gt;</w:t>
            </w:r>
          </w:p>
          <w:p w14:paraId="1AA278F8" w14:textId="77777777" w:rsidR="00E10706" w:rsidRPr="00E10706" w:rsidRDefault="00E10706" w:rsidP="007C0319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E10706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      </w:t>
            </w:r>
            <w:proofErr w:type="gramStart"/>
            <w:r w:rsidRPr="00E10706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</w:t>
            </w:r>
            <w:proofErr w:type="spellStart"/>
            <w:r w:rsidRPr="00E10706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groupId</w:t>
            </w:r>
            <w:proofErr w:type="spellEnd"/>
            <w:r w:rsidRPr="00E10706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&gt;</w:t>
            </w:r>
            <w:proofErr w:type="spellStart"/>
            <w:r w:rsidRPr="00E10706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org.hibernate.validator</w:t>
            </w:r>
            <w:proofErr w:type="spellEnd"/>
            <w:proofErr w:type="gramEnd"/>
            <w:r w:rsidRPr="00E10706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&lt;/</w:t>
            </w:r>
            <w:proofErr w:type="spellStart"/>
            <w:r w:rsidRPr="00E10706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groupId</w:t>
            </w:r>
            <w:proofErr w:type="spellEnd"/>
            <w:r w:rsidRPr="00E10706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&gt;</w:t>
            </w:r>
          </w:p>
          <w:p w14:paraId="6607824E" w14:textId="77777777" w:rsidR="00E10706" w:rsidRPr="00E10706" w:rsidRDefault="00E10706" w:rsidP="007C0319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E10706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      </w:t>
            </w:r>
            <w:r w:rsidRPr="00E10706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</w:t>
            </w:r>
            <w:proofErr w:type="spellStart"/>
            <w:r w:rsidRPr="00E10706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artifactId</w:t>
            </w:r>
            <w:proofErr w:type="spellEnd"/>
            <w:r w:rsidRPr="00E10706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&gt;</w:t>
            </w:r>
            <w:r w:rsidRPr="00E10706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hibernate-validator</w:t>
            </w:r>
            <w:r w:rsidRPr="00E10706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&lt;/</w:t>
            </w:r>
            <w:proofErr w:type="spellStart"/>
            <w:r w:rsidRPr="00E10706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artifactId</w:t>
            </w:r>
            <w:proofErr w:type="spellEnd"/>
            <w:r w:rsidRPr="00E10706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&gt;</w:t>
            </w:r>
          </w:p>
          <w:p w14:paraId="491EDDBA" w14:textId="77777777" w:rsidR="00E10706" w:rsidRPr="00E10706" w:rsidRDefault="00E10706" w:rsidP="007C0319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E10706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  </w:t>
            </w:r>
            <w:r w:rsidRPr="00E10706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&lt;/dependency&gt;</w:t>
            </w:r>
          </w:p>
          <w:p w14:paraId="402CF7EB" w14:textId="77777777" w:rsidR="00E10706" w:rsidRPr="00E10706" w:rsidRDefault="00E10706" w:rsidP="007C0319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eastAsia="ru-RU"/>
              </w:rPr>
            </w:pPr>
            <w:r w:rsidRPr="00E10706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</w:t>
            </w:r>
            <w:r w:rsidRPr="00E10706">
              <w:rPr>
                <w:rFonts w:ascii="Consolas" w:hAnsi="Consolas" w:cs="Times New Roman"/>
                <w:color w:val="800000"/>
                <w:sz w:val="16"/>
                <w:szCs w:val="16"/>
                <w:lang w:eastAsia="ru-RU"/>
              </w:rPr>
              <w:t>&lt;/</w:t>
            </w:r>
            <w:proofErr w:type="spellStart"/>
            <w:r w:rsidRPr="00E10706">
              <w:rPr>
                <w:rFonts w:ascii="Consolas" w:hAnsi="Consolas" w:cs="Times New Roman"/>
                <w:color w:val="800000"/>
                <w:sz w:val="16"/>
                <w:szCs w:val="16"/>
                <w:lang w:eastAsia="ru-RU"/>
              </w:rPr>
              <w:t>dependencies</w:t>
            </w:r>
            <w:proofErr w:type="spellEnd"/>
            <w:r w:rsidRPr="00E10706">
              <w:rPr>
                <w:rFonts w:ascii="Consolas" w:hAnsi="Consolas" w:cs="Times New Roman"/>
                <w:color w:val="800000"/>
                <w:sz w:val="16"/>
                <w:szCs w:val="16"/>
                <w:lang w:eastAsia="ru-RU"/>
              </w:rPr>
              <w:t>&gt;</w:t>
            </w:r>
          </w:p>
          <w:p w14:paraId="491724AB" w14:textId="2DDAD483" w:rsidR="00E10706" w:rsidRPr="00E10706" w:rsidRDefault="00E10706" w:rsidP="007C0319">
            <w:pPr>
              <w:shd w:val="clear" w:color="auto" w:fill="FFFFFF"/>
              <w:ind w:firstLine="0"/>
              <w:outlineLvl w:val="9"/>
              <w:rPr>
                <w:sz w:val="16"/>
                <w:szCs w:val="16"/>
              </w:rPr>
            </w:pPr>
            <w:r w:rsidRPr="00E10706">
              <w:rPr>
                <w:rFonts w:ascii="Consolas" w:hAnsi="Consolas" w:cs="Times New Roman"/>
                <w:color w:val="800000"/>
                <w:sz w:val="16"/>
                <w:szCs w:val="16"/>
                <w:lang w:eastAsia="ru-RU"/>
              </w:rPr>
              <w:t>&lt;/</w:t>
            </w:r>
            <w:proofErr w:type="spellStart"/>
            <w:r w:rsidRPr="00E10706">
              <w:rPr>
                <w:rFonts w:ascii="Consolas" w:hAnsi="Consolas" w:cs="Times New Roman"/>
                <w:color w:val="800000"/>
                <w:sz w:val="16"/>
                <w:szCs w:val="16"/>
                <w:lang w:eastAsia="ru-RU"/>
              </w:rPr>
              <w:t>project</w:t>
            </w:r>
            <w:proofErr w:type="spellEnd"/>
            <w:r w:rsidRPr="00E10706">
              <w:rPr>
                <w:rFonts w:ascii="Consolas" w:hAnsi="Consolas" w:cs="Times New Roman"/>
                <w:color w:val="800000"/>
                <w:sz w:val="16"/>
                <w:szCs w:val="16"/>
                <w:lang w:eastAsia="ru-RU"/>
              </w:rPr>
              <w:t>&gt;</w:t>
            </w:r>
          </w:p>
        </w:tc>
      </w:tr>
    </w:tbl>
    <w:p w14:paraId="023FEF49" w14:textId="77777777" w:rsidR="00E10706" w:rsidRDefault="00E10706" w:rsidP="007C0319">
      <w:pPr>
        <w:pStyle w:val="af1"/>
        <w:spacing w:line="240" w:lineRule="auto"/>
      </w:pPr>
    </w:p>
    <w:p w14:paraId="7DDCEE02" w14:textId="4D3C417F" w:rsidR="00397A48" w:rsidRPr="00397A48" w:rsidRDefault="00397A48" w:rsidP="00071EF3">
      <w:pPr>
        <w:pStyle w:val="ae"/>
        <w:spacing w:line="240" w:lineRule="auto"/>
      </w:pPr>
      <w:proofErr w:type="spellStart"/>
      <w:r>
        <w:t>Мапперы</w:t>
      </w:r>
      <w:proofErr w:type="spellEnd"/>
      <w:r>
        <w:t xml:space="preserve"> (между сущностями и </w:t>
      </w:r>
      <w:r>
        <w:rPr>
          <w:lang w:val="en-US"/>
        </w:rPr>
        <w:t>DTO</w:t>
      </w:r>
      <w:r>
        <w:t>)</w:t>
      </w:r>
    </w:p>
    <w:p w14:paraId="489A585D" w14:textId="48676E7C" w:rsidR="00397A48" w:rsidRPr="001713AE" w:rsidRDefault="00397A48" w:rsidP="00071EF3">
      <w:pPr>
        <w:pStyle w:val="af1"/>
        <w:spacing w:line="240" w:lineRule="auto"/>
      </w:pPr>
      <w:r w:rsidRPr="001713AE">
        <w:t>Файл «</w:t>
      </w:r>
      <w:r w:rsidR="004248B1" w:rsidRPr="004248B1">
        <w:t>MapperUtils</w:t>
      </w:r>
      <w:r w:rsidRPr="008A3605">
        <w:t>.java</w:t>
      </w:r>
      <w:r w:rsidRPr="001713AE">
        <w:t>».</w:t>
      </w:r>
    </w:p>
    <w:tbl>
      <w:tblPr>
        <w:tblStyle w:val="aff4"/>
        <w:tblW w:w="0" w:type="auto"/>
        <w:tblLook w:val="04A0" w:firstRow="1" w:lastRow="0" w:firstColumn="1" w:lastColumn="0" w:noHBand="0" w:noVBand="1"/>
      </w:tblPr>
      <w:tblGrid>
        <w:gridCol w:w="9628"/>
      </w:tblGrid>
      <w:tr w:rsidR="00397A48" w:rsidRPr="001713AE" w14:paraId="0ABFFE95" w14:textId="77777777" w:rsidTr="004A6C36">
        <w:tc>
          <w:tcPr>
            <w:tcW w:w="9628" w:type="dxa"/>
          </w:tcPr>
          <w:p w14:paraId="24AB6789" w14:textId="29DB2FB7" w:rsidR="004248B1" w:rsidRPr="00CA7DA4" w:rsidRDefault="004248B1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package </w:t>
            </w:r>
            <w:proofErr w:type="spellStart"/>
            <w:proofErr w:type="gram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com.server</w:t>
            </w:r>
            <w:proofErr w:type="gram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.mapper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;</w:t>
            </w:r>
          </w:p>
          <w:p w14:paraId="2219D0B4" w14:textId="40076EB1" w:rsidR="004248B1" w:rsidRPr="00CA7DA4" w:rsidRDefault="004248B1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@Component</w:t>
            </w:r>
            <w:r w:rsidR="00164B76"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 </w:t>
            </w: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@Named("MapperUtils")</w:t>
            </w:r>
            <w:r w:rsidR="00164B76"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 </w:t>
            </w: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@RequiredArgsConstructor</w:t>
            </w:r>
          </w:p>
          <w:p w14:paraId="53683D3D" w14:textId="77777777" w:rsidR="004248B1" w:rsidRPr="00CA7DA4" w:rsidRDefault="004248B1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public class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MapperUtils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 {</w:t>
            </w:r>
          </w:p>
          <w:p w14:paraId="5AF2D91B" w14:textId="37BF8635" w:rsidR="004248B1" w:rsidRPr="00CA7DA4" w:rsidRDefault="004248B1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    private final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EquipmentTypeRepository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equipmentTypeRepository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;</w:t>
            </w:r>
          </w:p>
          <w:p w14:paraId="317FBB53" w14:textId="77777777" w:rsidR="004248B1" w:rsidRPr="00CA7DA4" w:rsidRDefault="004248B1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    @Named("typeIdToEquipmentType")</w:t>
            </w:r>
          </w:p>
          <w:p w14:paraId="611C0C8A" w14:textId="24F4E976" w:rsidR="004248B1" w:rsidRPr="00CA7DA4" w:rsidRDefault="004248B1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    public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EquipmentType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proofErr w:type="gram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typeIdToEquipmentType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(</w:t>
            </w:r>
            <w:proofErr w:type="gram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Long id) { return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findByIdOrThrow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(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equipmentTypeRepository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, id, "</w:t>
            </w: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Тип</w:t>
            </w: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 </w:t>
            </w: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оборудования</w:t>
            </w: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 </w:t>
            </w: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не</w:t>
            </w: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 </w:t>
            </w: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найден</w:t>
            </w: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."); }</w:t>
            </w:r>
          </w:p>
          <w:p w14:paraId="5CEBE3D8" w14:textId="68FE5F22" w:rsidR="004248B1" w:rsidRPr="00CA7DA4" w:rsidRDefault="004248B1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    private final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ManufacturerRepository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manufacturerRepository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;</w:t>
            </w:r>
          </w:p>
          <w:p w14:paraId="6090CB54" w14:textId="77777777" w:rsidR="004248B1" w:rsidRPr="00CA7DA4" w:rsidRDefault="004248B1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    @Named("manufacturerIdToManufacturer")</w:t>
            </w:r>
          </w:p>
          <w:p w14:paraId="5556DB33" w14:textId="5E11EF95" w:rsidR="004248B1" w:rsidRPr="00CA7DA4" w:rsidRDefault="004248B1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    public Manufacturer </w:t>
            </w:r>
            <w:proofErr w:type="spellStart"/>
            <w:proofErr w:type="gram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manufacturerIdToManufacturer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(</w:t>
            </w:r>
            <w:proofErr w:type="gram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Long id) { return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findByIdOrThrow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(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manufacturerRepository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, id, "</w:t>
            </w: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Производитель</w:t>
            </w: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 </w:t>
            </w: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не</w:t>
            </w: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 </w:t>
            </w: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найден</w:t>
            </w: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."); }</w:t>
            </w:r>
          </w:p>
          <w:p w14:paraId="00240428" w14:textId="77777777" w:rsidR="004248B1" w:rsidRPr="00CA7DA4" w:rsidRDefault="004248B1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    private final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LocationRepository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locationRepository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;</w:t>
            </w:r>
          </w:p>
          <w:p w14:paraId="634E9120" w14:textId="77777777" w:rsidR="004248B1" w:rsidRPr="00CA7DA4" w:rsidRDefault="004248B1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    @Named("locationIdToLocation")</w:t>
            </w:r>
          </w:p>
          <w:p w14:paraId="582273DE" w14:textId="77777777" w:rsidR="004248B1" w:rsidRPr="00CA7DA4" w:rsidRDefault="004248B1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    public Location </w:t>
            </w:r>
            <w:proofErr w:type="spellStart"/>
            <w:proofErr w:type="gram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locationIdToLocation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(</w:t>
            </w:r>
            <w:proofErr w:type="gram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Long id) {</w:t>
            </w:r>
          </w:p>
          <w:p w14:paraId="3CC3F8BF" w14:textId="77777777" w:rsidR="004248B1" w:rsidRPr="00CA7DA4" w:rsidRDefault="004248B1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        return </w:t>
            </w:r>
            <w:proofErr w:type="spellStart"/>
            <w:proofErr w:type="gram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findByIdOrThrow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(</w:t>
            </w:r>
            <w:proofErr w:type="spellStart"/>
            <w:proofErr w:type="gram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locationRepository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, id, "</w:t>
            </w: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Локация</w:t>
            </w: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 '" + id + "' </w:t>
            </w: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не</w:t>
            </w: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 </w:t>
            </w: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найдена</w:t>
            </w: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.");</w:t>
            </w:r>
          </w:p>
          <w:p w14:paraId="452A7CD8" w14:textId="77777777" w:rsidR="004248B1" w:rsidRPr="00CA7DA4" w:rsidRDefault="004248B1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    }</w:t>
            </w:r>
          </w:p>
          <w:p w14:paraId="62EDE327" w14:textId="77777777" w:rsidR="004248B1" w:rsidRPr="00CA7DA4" w:rsidRDefault="004248B1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    private final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EquipmentRepository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equipmentRepository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;</w:t>
            </w:r>
          </w:p>
          <w:p w14:paraId="61DE60AE" w14:textId="77777777" w:rsidR="004248B1" w:rsidRPr="00CA7DA4" w:rsidRDefault="004248B1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    @Named("equipmentIdToEquipment")</w:t>
            </w:r>
          </w:p>
          <w:p w14:paraId="2B2FE926" w14:textId="77777777" w:rsidR="004248B1" w:rsidRPr="00CA7DA4" w:rsidRDefault="004248B1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    public Equipment </w:t>
            </w:r>
            <w:proofErr w:type="spellStart"/>
            <w:proofErr w:type="gram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equipmentIdToEquipment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(</w:t>
            </w:r>
            <w:proofErr w:type="gram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Long id) {</w:t>
            </w:r>
          </w:p>
          <w:p w14:paraId="68102CE5" w14:textId="77777777" w:rsidR="004248B1" w:rsidRPr="00CA7DA4" w:rsidRDefault="004248B1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        return </w:t>
            </w:r>
            <w:proofErr w:type="spellStart"/>
            <w:proofErr w:type="gram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findByIdOrThrow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(</w:t>
            </w:r>
            <w:proofErr w:type="spellStart"/>
            <w:proofErr w:type="gram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equipmentRepository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, id, "</w:t>
            </w: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Устройство</w:t>
            </w: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 '" + id + "' </w:t>
            </w: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не</w:t>
            </w: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 </w:t>
            </w: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найдено</w:t>
            </w: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.");</w:t>
            </w:r>
          </w:p>
          <w:p w14:paraId="4F974214" w14:textId="77777777" w:rsidR="004248B1" w:rsidRPr="00CA7DA4" w:rsidRDefault="004248B1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    }</w:t>
            </w:r>
          </w:p>
          <w:p w14:paraId="33966CB0" w14:textId="77777777" w:rsidR="004248B1" w:rsidRPr="00CA7DA4" w:rsidRDefault="004248B1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    private &lt;T, I&gt; T </w:t>
            </w:r>
            <w:proofErr w:type="spellStart"/>
            <w:proofErr w:type="gram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findByIdOrThrow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(</w:t>
            </w:r>
            <w:proofErr w:type="spellStart"/>
            <w:proofErr w:type="gram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JpaRepository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&lt;T, I&gt; repository, I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id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, String error) {</w:t>
            </w:r>
          </w:p>
          <w:p w14:paraId="2CD4581B" w14:textId="77777777" w:rsidR="004248B1" w:rsidRPr="00CA7DA4" w:rsidRDefault="004248B1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        return id == </w:t>
            </w:r>
            <w:proofErr w:type="gram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null ?</w:t>
            </w:r>
            <w:proofErr w:type="gram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 null :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repository.findById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(id).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orElseThrow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(() -&gt; new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IllegalArgumentException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(error));</w:t>
            </w:r>
          </w:p>
          <w:p w14:paraId="6944D82D" w14:textId="77777777" w:rsidR="004248B1" w:rsidRPr="00CA7DA4" w:rsidRDefault="004248B1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    }</w:t>
            </w:r>
          </w:p>
          <w:p w14:paraId="7F4FF030" w14:textId="77777777" w:rsidR="004248B1" w:rsidRPr="00CA7DA4" w:rsidRDefault="004248B1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    @Named("mapStatusDescription")</w:t>
            </w:r>
          </w:p>
          <w:p w14:paraId="38BE610B" w14:textId="77777777" w:rsidR="004248B1" w:rsidRPr="00CA7DA4" w:rsidRDefault="004248B1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    public String </w:t>
            </w:r>
            <w:proofErr w:type="spellStart"/>
            <w:proofErr w:type="gram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mapStatusDescription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(</w:t>
            </w:r>
            <w:proofErr w:type="spellStart"/>
            <w:proofErr w:type="gram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InventoryStatus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 status) {</w:t>
            </w:r>
          </w:p>
          <w:p w14:paraId="7A9DA35B" w14:textId="77777777" w:rsidR="004248B1" w:rsidRPr="00CA7DA4" w:rsidRDefault="004248B1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        return (</w:t>
            </w:r>
            <w:proofErr w:type="gram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status !</w:t>
            </w:r>
            <w:proofErr w:type="gram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= null) ? </w:t>
            </w:r>
            <w:proofErr w:type="spellStart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status.getDescription</w:t>
            </w:r>
            <w:proofErr w:type="spellEnd"/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() : null;</w:t>
            </w:r>
          </w:p>
          <w:p w14:paraId="2C3D2C39" w14:textId="2DE58D7E" w:rsidR="004248B1" w:rsidRPr="00CA7DA4" w:rsidRDefault="004248B1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    </w:t>
            </w: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}</w:t>
            </w:r>
          </w:p>
          <w:p w14:paraId="643CC78B" w14:textId="31629471" w:rsidR="00397A48" w:rsidRPr="00CA7DA4" w:rsidRDefault="004248B1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A7DA4">
              <w:rPr>
                <w:rFonts w:ascii="Consolas" w:hAnsi="Consolas" w:cs="Times New Roman"/>
                <w:color w:val="auto"/>
                <w:sz w:val="16"/>
                <w:szCs w:val="16"/>
                <w:lang w:eastAsia="ru-RU"/>
              </w:rPr>
              <w:t>}</w:t>
            </w:r>
          </w:p>
        </w:tc>
      </w:tr>
    </w:tbl>
    <w:p w14:paraId="3736B3BE" w14:textId="77777777" w:rsidR="00397A48" w:rsidRDefault="00397A48" w:rsidP="00071EF3">
      <w:pPr>
        <w:pStyle w:val="af1"/>
        <w:spacing w:line="240" w:lineRule="auto"/>
        <w:rPr>
          <w:lang w:val="en-US"/>
        </w:rPr>
      </w:pPr>
    </w:p>
    <w:p w14:paraId="6C81802C" w14:textId="7B77B0EF" w:rsidR="00397A48" w:rsidRPr="001713AE" w:rsidRDefault="00397A48" w:rsidP="00071EF3">
      <w:pPr>
        <w:pStyle w:val="af1"/>
        <w:spacing w:line="240" w:lineRule="auto"/>
      </w:pPr>
      <w:r w:rsidRPr="001713AE">
        <w:t>Файл «</w:t>
      </w:r>
      <w:r w:rsidR="004248B1" w:rsidRPr="004248B1">
        <w:t>EquipmentMapper</w:t>
      </w:r>
      <w:r w:rsidRPr="008A3605">
        <w:t>.java</w:t>
      </w:r>
      <w:r w:rsidRPr="001713AE">
        <w:t>».</w:t>
      </w:r>
    </w:p>
    <w:tbl>
      <w:tblPr>
        <w:tblStyle w:val="aff4"/>
        <w:tblW w:w="0" w:type="auto"/>
        <w:tblLook w:val="04A0" w:firstRow="1" w:lastRow="0" w:firstColumn="1" w:lastColumn="0" w:noHBand="0" w:noVBand="1"/>
      </w:tblPr>
      <w:tblGrid>
        <w:gridCol w:w="9628"/>
      </w:tblGrid>
      <w:tr w:rsidR="00397A48" w:rsidRPr="001713AE" w14:paraId="220793C7" w14:textId="77777777" w:rsidTr="004A6C36">
        <w:tc>
          <w:tcPr>
            <w:tcW w:w="9628" w:type="dxa"/>
          </w:tcPr>
          <w:p w14:paraId="144C3FF3" w14:textId="77777777" w:rsidR="004248B1" w:rsidRPr="00F32E8F" w:rsidRDefault="004248B1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package </w:t>
            </w:r>
            <w:proofErr w:type="spellStart"/>
            <w:proofErr w:type="gramStart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com.server</w:t>
            </w:r>
            <w:proofErr w:type="gramEnd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.mapper</w:t>
            </w:r>
            <w:proofErr w:type="spellEnd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;</w:t>
            </w:r>
          </w:p>
          <w:p w14:paraId="3BD8D3DC" w14:textId="77777777" w:rsidR="00C409BF" w:rsidRPr="00C409BF" w:rsidRDefault="00C409BF" w:rsidP="00C409BF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409B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@</w:t>
            </w:r>
            <w:proofErr w:type="gramStart"/>
            <w:r w:rsidRPr="00C409B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Mapper(</w:t>
            </w:r>
            <w:proofErr w:type="gramEnd"/>
            <w:r w:rsidRPr="00C409B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componentModel = </w:t>
            </w:r>
            <w:proofErr w:type="spellStart"/>
            <w:r w:rsidRPr="00C409B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MappingConstants.ComponentModel.SPRING</w:t>
            </w:r>
            <w:proofErr w:type="spellEnd"/>
            <w:r w:rsidRPr="00C409B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, uses = { </w:t>
            </w:r>
            <w:proofErr w:type="spellStart"/>
            <w:r w:rsidRPr="00C409B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MapperUtils.class</w:t>
            </w:r>
            <w:proofErr w:type="spellEnd"/>
            <w:r w:rsidRPr="00C409B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 })</w:t>
            </w:r>
          </w:p>
          <w:p w14:paraId="46359E60" w14:textId="50F5D6C5" w:rsidR="00C409BF" w:rsidRPr="00C409BF" w:rsidRDefault="00C409BF" w:rsidP="00C409BF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409B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public interface </w:t>
            </w:r>
            <w:proofErr w:type="spellStart"/>
            <w:r w:rsidRPr="00C409B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EquipmentMapper</w:t>
            </w:r>
            <w:proofErr w:type="spellEnd"/>
            <w:r w:rsidRPr="00C409B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 {</w:t>
            </w:r>
          </w:p>
          <w:p w14:paraId="141EF5E6" w14:textId="0848190E" w:rsidR="00C409BF" w:rsidRPr="00C409BF" w:rsidRDefault="00C409BF" w:rsidP="00C409BF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409B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    </w:t>
            </w:r>
            <w:proofErr w:type="spellStart"/>
            <w:r w:rsidRPr="00C409B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EquipmentRead</w:t>
            </w:r>
            <w:proofErr w:type="spellEnd"/>
            <w:r w:rsidRPr="00C409B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proofErr w:type="gramStart"/>
            <w:r w:rsidRPr="00C409B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toRead</w:t>
            </w:r>
            <w:proofErr w:type="spellEnd"/>
            <w:r w:rsidRPr="00C409B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(</w:t>
            </w:r>
            <w:proofErr w:type="gramEnd"/>
            <w:r w:rsidRPr="00C409B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Equipment entity);</w:t>
            </w:r>
          </w:p>
          <w:p w14:paraId="02CC46B5" w14:textId="77777777" w:rsidR="00C409BF" w:rsidRPr="00C409BF" w:rsidRDefault="00C409BF" w:rsidP="00C409BF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409B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    @</w:t>
            </w:r>
            <w:proofErr w:type="gramStart"/>
            <w:r w:rsidRPr="00C409B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Mapping(</w:t>
            </w:r>
            <w:proofErr w:type="gramEnd"/>
            <w:r w:rsidRPr="00C409B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target = "country", source = "country")</w:t>
            </w:r>
          </w:p>
          <w:p w14:paraId="71C15289" w14:textId="77777777" w:rsidR="00C409BF" w:rsidRPr="00C409BF" w:rsidRDefault="00C409BF" w:rsidP="00C409BF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409B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    @</w:t>
            </w:r>
            <w:proofErr w:type="gramStart"/>
            <w:r w:rsidRPr="00C409B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Mapping(</w:t>
            </w:r>
            <w:proofErr w:type="gramEnd"/>
            <w:r w:rsidRPr="00C409B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target = "name", source = "name")</w:t>
            </w:r>
          </w:p>
          <w:p w14:paraId="2747F6F2" w14:textId="70FF2C01" w:rsidR="00C409BF" w:rsidRPr="00C409BF" w:rsidRDefault="00C409BF" w:rsidP="00C409BF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409B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    </w:t>
            </w:r>
            <w:proofErr w:type="spellStart"/>
            <w:r w:rsidRPr="00C409B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EquipmentRead.ManufacturerRefInEquipmentRead</w:t>
            </w:r>
            <w:proofErr w:type="spellEnd"/>
            <w:r w:rsidRPr="00C409B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proofErr w:type="gramStart"/>
            <w:r w:rsidRPr="00C409B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toRef</w:t>
            </w:r>
            <w:proofErr w:type="spellEnd"/>
            <w:r w:rsidRPr="00C409B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(</w:t>
            </w:r>
            <w:proofErr w:type="gramEnd"/>
            <w:r w:rsidRPr="00C409B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Manufacturer entity);</w:t>
            </w:r>
          </w:p>
          <w:p w14:paraId="0ED970E4" w14:textId="77777777" w:rsidR="00C409BF" w:rsidRPr="00C409BF" w:rsidRDefault="00C409BF" w:rsidP="00C409BF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409B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    @</w:t>
            </w:r>
            <w:proofErr w:type="gramStart"/>
            <w:r w:rsidRPr="00C409B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Mapping(</w:t>
            </w:r>
            <w:proofErr w:type="gramEnd"/>
            <w:r w:rsidRPr="00C409B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target = "</w:t>
            </w:r>
            <w:proofErr w:type="spellStart"/>
            <w:r w:rsidRPr="00C409B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serialNumber</w:t>
            </w:r>
            <w:proofErr w:type="spellEnd"/>
            <w:r w:rsidRPr="00C409B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", source = "</w:t>
            </w:r>
            <w:proofErr w:type="spellStart"/>
            <w:r w:rsidRPr="00C409B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serialNumber</w:t>
            </w:r>
            <w:proofErr w:type="spellEnd"/>
            <w:r w:rsidRPr="00C409B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")</w:t>
            </w:r>
          </w:p>
          <w:p w14:paraId="33113A44" w14:textId="21AFD15A" w:rsidR="00C409BF" w:rsidRPr="00C409BF" w:rsidRDefault="00C409BF" w:rsidP="00C409BF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409B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    </w:t>
            </w:r>
            <w:proofErr w:type="spellStart"/>
            <w:r w:rsidRPr="00C409B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EquipmentRead.InventoryRefInEquipmentRead</w:t>
            </w:r>
            <w:proofErr w:type="spellEnd"/>
            <w:r w:rsidRPr="00C409B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proofErr w:type="gramStart"/>
            <w:r w:rsidRPr="00C409B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toRef</w:t>
            </w:r>
            <w:proofErr w:type="spellEnd"/>
            <w:r w:rsidRPr="00C409B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(</w:t>
            </w:r>
            <w:proofErr w:type="gramEnd"/>
            <w:r w:rsidRPr="00C409B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Inventory entity);</w:t>
            </w:r>
          </w:p>
          <w:p w14:paraId="36F500F8" w14:textId="77777777" w:rsidR="00C409BF" w:rsidRPr="00C409BF" w:rsidRDefault="00C409BF" w:rsidP="00C409BF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409B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    @</w:t>
            </w:r>
            <w:proofErr w:type="gramStart"/>
            <w:r w:rsidRPr="00C409B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Mapping(</w:t>
            </w:r>
            <w:proofErr w:type="gramEnd"/>
            <w:r w:rsidRPr="00C409B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target = "</w:t>
            </w:r>
            <w:proofErr w:type="spellStart"/>
            <w:r w:rsidRPr="00C409B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createdDate</w:t>
            </w:r>
            <w:proofErr w:type="spellEnd"/>
            <w:r w:rsidRPr="00C409B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", ignore = true)</w:t>
            </w:r>
          </w:p>
          <w:p w14:paraId="703301C2" w14:textId="77777777" w:rsidR="00C409BF" w:rsidRPr="00C409BF" w:rsidRDefault="00C409BF" w:rsidP="00C409BF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409B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    @</w:t>
            </w:r>
            <w:proofErr w:type="gramStart"/>
            <w:r w:rsidRPr="00C409B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Mapping(</w:t>
            </w:r>
            <w:proofErr w:type="gramEnd"/>
            <w:r w:rsidRPr="00C409B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target = "</w:t>
            </w:r>
            <w:proofErr w:type="spellStart"/>
            <w:r w:rsidRPr="00C409B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lastModifiedDate</w:t>
            </w:r>
            <w:proofErr w:type="spellEnd"/>
            <w:r w:rsidRPr="00C409B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", ignore = true)</w:t>
            </w:r>
          </w:p>
          <w:p w14:paraId="6FD75D3E" w14:textId="77777777" w:rsidR="00C409BF" w:rsidRPr="00C409BF" w:rsidRDefault="00C409BF" w:rsidP="00C409BF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409B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    @</w:t>
            </w:r>
            <w:proofErr w:type="gramStart"/>
            <w:r w:rsidRPr="00C409B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Mapping(</w:t>
            </w:r>
            <w:proofErr w:type="gramEnd"/>
            <w:r w:rsidRPr="00C409B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target = "inventories", ignore = true)</w:t>
            </w:r>
          </w:p>
          <w:p w14:paraId="342117C6" w14:textId="77777777" w:rsidR="00C409BF" w:rsidRPr="00C409BF" w:rsidRDefault="00C409BF" w:rsidP="00C409BF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409B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    @</w:t>
            </w:r>
            <w:proofErr w:type="gramStart"/>
            <w:r w:rsidRPr="00C409B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Mapping(</w:t>
            </w:r>
            <w:proofErr w:type="gramEnd"/>
            <w:r w:rsidRPr="00C409B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target = "type", source = "type.id", </w:t>
            </w:r>
            <w:proofErr w:type="spellStart"/>
            <w:r w:rsidRPr="00C409B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qualifiedByName</w:t>
            </w:r>
            <w:proofErr w:type="spellEnd"/>
            <w:r w:rsidRPr="00C409B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 = "</w:t>
            </w:r>
            <w:proofErr w:type="spellStart"/>
            <w:r w:rsidRPr="00C409B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typeIdToEquipmentType</w:t>
            </w:r>
            <w:proofErr w:type="spellEnd"/>
            <w:r w:rsidRPr="00C409B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")</w:t>
            </w:r>
          </w:p>
          <w:p w14:paraId="7499D155" w14:textId="77777777" w:rsidR="00C409BF" w:rsidRPr="00C409BF" w:rsidRDefault="00C409BF" w:rsidP="00C409BF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409B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    @</w:t>
            </w:r>
            <w:proofErr w:type="gramStart"/>
            <w:r w:rsidRPr="00C409B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Mapping(</w:t>
            </w:r>
            <w:proofErr w:type="gramEnd"/>
            <w:r w:rsidRPr="00C409B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target = "manufacturer", source = "manufacturer.id", </w:t>
            </w:r>
            <w:proofErr w:type="spellStart"/>
            <w:r w:rsidRPr="00C409B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qualifiedByName</w:t>
            </w:r>
            <w:proofErr w:type="spellEnd"/>
            <w:r w:rsidRPr="00C409B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 = "</w:t>
            </w:r>
            <w:proofErr w:type="spellStart"/>
            <w:r w:rsidRPr="00C409B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manufacturerIdToManufacturer</w:t>
            </w:r>
            <w:proofErr w:type="spellEnd"/>
            <w:r w:rsidRPr="00C409B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")</w:t>
            </w:r>
          </w:p>
          <w:p w14:paraId="4CE94313" w14:textId="2252F93B" w:rsidR="00C409BF" w:rsidRPr="00C409BF" w:rsidRDefault="00C409BF" w:rsidP="00C409BF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409B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    Equipment </w:t>
            </w:r>
            <w:proofErr w:type="spellStart"/>
            <w:proofErr w:type="gramStart"/>
            <w:r w:rsidRPr="00C409B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toCreate</w:t>
            </w:r>
            <w:proofErr w:type="spellEnd"/>
            <w:r w:rsidRPr="00C409B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(</w:t>
            </w:r>
            <w:proofErr w:type="spellStart"/>
            <w:proofErr w:type="gramEnd"/>
            <w:r w:rsidRPr="00C409B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EquipmentCreate</w:t>
            </w:r>
            <w:proofErr w:type="spellEnd"/>
            <w:r w:rsidRPr="00C409B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C409B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dto</w:t>
            </w:r>
            <w:proofErr w:type="spellEnd"/>
            <w:r w:rsidRPr="00C409B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);</w:t>
            </w:r>
          </w:p>
          <w:p w14:paraId="2BBEFDAE" w14:textId="77777777" w:rsidR="00C409BF" w:rsidRPr="00C409BF" w:rsidRDefault="00C409BF" w:rsidP="00C409BF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409B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    @</w:t>
            </w:r>
            <w:proofErr w:type="gramStart"/>
            <w:r w:rsidRPr="00C409B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Mapping(</w:t>
            </w:r>
            <w:proofErr w:type="gramEnd"/>
            <w:r w:rsidRPr="00C409B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target = "</w:t>
            </w:r>
            <w:proofErr w:type="spellStart"/>
            <w:r w:rsidRPr="00C409B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createdDate</w:t>
            </w:r>
            <w:proofErr w:type="spellEnd"/>
            <w:r w:rsidRPr="00C409B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", ignore = true)</w:t>
            </w:r>
          </w:p>
          <w:p w14:paraId="5916C484" w14:textId="77777777" w:rsidR="00C409BF" w:rsidRPr="00C409BF" w:rsidRDefault="00C409BF" w:rsidP="00C409BF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409B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    @</w:t>
            </w:r>
            <w:proofErr w:type="gramStart"/>
            <w:r w:rsidRPr="00C409B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Mapping(</w:t>
            </w:r>
            <w:proofErr w:type="gramEnd"/>
            <w:r w:rsidRPr="00C409B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target = "</w:t>
            </w:r>
            <w:proofErr w:type="spellStart"/>
            <w:r w:rsidRPr="00C409B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lastModifiedDate</w:t>
            </w:r>
            <w:proofErr w:type="spellEnd"/>
            <w:r w:rsidRPr="00C409B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", ignore = true)</w:t>
            </w:r>
          </w:p>
          <w:p w14:paraId="597DE0A8" w14:textId="77777777" w:rsidR="00C409BF" w:rsidRPr="00C409BF" w:rsidRDefault="00C409BF" w:rsidP="00C409BF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409B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    @</w:t>
            </w:r>
            <w:proofErr w:type="gramStart"/>
            <w:r w:rsidRPr="00C409B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Mapping(</w:t>
            </w:r>
            <w:proofErr w:type="gramEnd"/>
            <w:r w:rsidRPr="00C409B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target = "inventories", ignore = true)</w:t>
            </w:r>
          </w:p>
          <w:p w14:paraId="4D206BAA" w14:textId="77777777" w:rsidR="00C409BF" w:rsidRPr="00C409BF" w:rsidRDefault="00C409BF" w:rsidP="00C409BF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409B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    @</w:t>
            </w:r>
            <w:proofErr w:type="gramStart"/>
            <w:r w:rsidRPr="00C409B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Mapping(</w:t>
            </w:r>
            <w:proofErr w:type="gramEnd"/>
            <w:r w:rsidRPr="00C409B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target = "type", source = "type.id", </w:t>
            </w:r>
            <w:proofErr w:type="spellStart"/>
            <w:r w:rsidRPr="00C409B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qualifiedByName</w:t>
            </w:r>
            <w:proofErr w:type="spellEnd"/>
            <w:r w:rsidRPr="00C409B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 = "</w:t>
            </w:r>
            <w:proofErr w:type="spellStart"/>
            <w:r w:rsidRPr="00C409B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typeIdToEquipmentType</w:t>
            </w:r>
            <w:proofErr w:type="spellEnd"/>
            <w:r w:rsidRPr="00C409B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")</w:t>
            </w:r>
          </w:p>
          <w:p w14:paraId="6FCF4267" w14:textId="77777777" w:rsidR="00C409BF" w:rsidRPr="00C409BF" w:rsidRDefault="00C409BF" w:rsidP="00C409BF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409B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    @</w:t>
            </w:r>
            <w:proofErr w:type="gramStart"/>
            <w:r w:rsidRPr="00C409B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Mapping(</w:t>
            </w:r>
            <w:proofErr w:type="gramEnd"/>
            <w:r w:rsidRPr="00C409B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target = "manufacturer", source = "manufacturer.id", </w:t>
            </w:r>
            <w:proofErr w:type="spellStart"/>
            <w:r w:rsidRPr="00C409B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qualifiedByName</w:t>
            </w:r>
            <w:proofErr w:type="spellEnd"/>
            <w:r w:rsidRPr="00C409B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 = "</w:t>
            </w:r>
            <w:proofErr w:type="spellStart"/>
            <w:r w:rsidRPr="00C409B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manufacturerIdToManufacturer</w:t>
            </w:r>
            <w:proofErr w:type="spellEnd"/>
            <w:r w:rsidRPr="00C409B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")</w:t>
            </w:r>
          </w:p>
          <w:p w14:paraId="390E8302" w14:textId="64300800" w:rsidR="00C409BF" w:rsidRPr="00C409BF" w:rsidRDefault="00C409BF" w:rsidP="00C409BF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409B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    void </w:t>
            </w:r>
            <w:proofErr w:type="gramStart"/>
            <w:r w:rsidRPr="00C409B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update(</w:t>
            </w:r>
            <w:proofErr w:type="spellStart"/>
            <w:proofErr w:type="gramEnd"/>
            <w:r w:rsidRPr="00C409B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EquipmentUpdate</w:t>
            </w:r>
            <w:proofErr w:type="spellEnd"/>
            <w:r w:rsidRPr="00C409B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C409B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dto</w:t>
            </w:r>
            <w:proofErr w:type="spellEnd"/>
            <w:r w:rsidRPr="00C409B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, @MappingTarget Equipment entity);</w:t>
            </w:r>
          </w:p>
          <w:p w14:paraId="3F1EF772" w14:textId="7CC4BB50" w:rsidR="00397A48" w:rsidRPr="00F32E8F" w:rsidRDefault="00C409BF" w:rsidP="00C409BF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409B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}</w:t>
            </w:r>
          </w:p>
        </w:tc>
      </w:tr>
    </w:tbl>
    <w:p w14:paraId="2E14BC1D" w14:textId="77777777" w:rsidR="00397A48" w:rsidRDefault="00397A48" w:rsidP="00071EF3">
      <w:pPr>
        <w:pStyle w:val="af1"/>
        <w:spacing w:line="240" w:lineRule="auto"/>
        <w:rPr>
          <w:lang w:val="en-US"/>
        </w:rPr>
      </w:pPr>
    </w:p>
    <w:p w14:paraId="129986FE" w14:textId="36B1DFBC" w:rsidR="004248B1" w:rsidRPr="001713AE" w:rsidRDefault="004248B1" w:rsidP="00071EF3">
      <w:pPr>
        <w:pStyle w:val="af1"/>
        <w:spacing w:line="240" w:lineRule="auto"/>
      </w:pPr>
      <w:r w:rsidRPr="001713AE">
        <w:t>Файл «</w:t>
      </w:r>
      <w:r w:rsidRPr="004248B1">
        <w:t>EquipmentTypeMapper</w:t>
      </w:r>
      <w:r w:rsidRPr="008A3605">
        <w:t>.java</w:t>
      </w:r>
      <w:r w:rsidRPr="001713AE">
        <w:t>».</w:t>
      </w:r>
    </w:p>
    <w:tbl>
      <w:tblPr>
        <w:tblStyle w:val="aff4"/>
        <w:tblW w:w="0" w:type="auto"/>
        <w:tblLook w:val="04A0" w:firstRow="1" w:lastRow="0" w:firstColumn="1" w:lastColumn="0" w:noHBand="0" w:noVBand="1"/>
      </w:tblPr>
      <w:tblGrid>
        <w:gridCol w:w="9628"/>
      </w:tblGrid>
      <w:tr w:rsidR="004248B1" w:rsidRPr="006A0293" w14:paraId="7060F74D" w14:textId="77777777" w:rsidTr="00C57D9B">
        <w:tc>
          <w:tcPr>
            <w:tcW w:w="9628" w:type="dxa"/>
          </w:tcPr>
          <w:p w14:paraId="3C34493A" w14:textId="5FEDEB58" w:rsidR="00C15FA3" w:rsidRPr="00F32E8F" w:rsidRDefault="004248B1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package </w:t>
            </w:r>
            <w:proofErr w:type="spellStart"/>
            <w:proofErr w:type="gramStart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com.server</w:t>
            </w:r>
            <w:proofErr w:type="gramEnd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.mapper</w:t>
            </w:r>
            <w:proofErr w:type="spellEnd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;</w:t>
            </w:r>
          </w:p>
          <w:p w14:paraId="55323BDE" w14:textId="77777777" w:rsidR="004248B1" w:rsidRPr="00F32E8F" w:rsidRDefault="004248B1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@</w:t>
            </w:r>
            <w:proofErr w:type="gramStart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Mapper(</w:t>
            </w:r>
            <w:proofErr w:type="gramEnd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componentModel = </w:t>
            </w:r>
            <w:proofErr w:type="spellStart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MappingConstants.ComponentModel.SPRING</w:t>
            </w:r>
            <w:proofErr w:type="spellEnd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)</w:t>
            </w:r>
          </w:p>
          <w:p w14:paraId="032F9E93" w14:textId="77777777" w:rsidR="004248B1" w:rsidRPr="00F32E8F" w:rsidRDefault="004248B1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public interface </w:t>
            </w:r>
            <w:proofErr w:type="spellStart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EquipmentTypeMapper</w:t>
            </w:r>
            <w:proofErr w:type="spellEnd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 {</w:t>
            </w:r>
          </w:p>
          <w:p w14:paraId="76A32C46" w14:textId="1EC7D8ED" w:rsidR="004248B1" w:rsidRPr="00F32E8F" w:rsidRDefault="004248B1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    </w:t>
            </w:r>
            <w:proofErr w:type="spellStart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EquipmentTypeRead</w:t>
            </w:r>
            <w:proofErr w:type="spellEnd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proofErr w:type="gramStart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toRead</w:t>
            </w:r>
            <w:proofErr w:type="spellEnd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(</w:t>
            </w:r>
            <w:proofErr w:type="spellStart"/>
            <w:proofErr w:type="gramEnd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EquipmentType</w:t>
            </w:r>
            <w:proofErr w:type="spellEnd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 entity);</w:t>
            </w:r>
          </w:p>
          <w:p w14:paraId="6CE6652D" w14:textId="77777777" w:rsidR="004248B1" w:rsidRPr="00F32E8F" w:rsidRDefault="004248B1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    @</w:t>
            </w:r>
            <w:proofErr w:type="gramStart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Mapping(</w:t>
            </w:r>
            <w:proofErr w:type="gramEnd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target = "</w:t>
            </w:r>
            <w:proofErr w:type="spellStart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manufacturerName</w:t>
            </w:r>
            <w:proofErr w:type="spellEnd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", source = "manufacturer.name")</w:t>
            </w:r>
          </w:p>
          <w:p w14:paraId="4F637ABC" w14:textId="73D9B15E" w:rsidR="004248B1" w:rsidRPr="00F32E8F" w:rsidRDefault="004248B1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    </w:t>
            </w:r>
            <w:proofErr w:type="spellStart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EquipmentTypeRead.EquipmentRefInTypeRead</w:t>
            </w:r>
            <w:proofErr w:type="spellEnd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proofErr w:type="gramStart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toRef</w:t>
            </w:r>
            <w:proofErr w:type="spellEnd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(</w:t>
            </w:r>
            <w:proofErr w:type="gramEnd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Equipment entity);</w:t>
            </w:r>
          </w:p>
          <w:p w14:paraId="36685810" w14:textId="77777777" w:rsidR="004248B1" w:rsidRPr="00F32E8F" w:rsidRDefault="004248B1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    @</w:t>
            </w:r>
            <w:proofErr w:type="gramStart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Mapping(</w:t>
            </w:r>
            <w:proofErr w:type="gramEnd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target = "</w:t>
            </w:r>
            <w:proofErr w:type="spellStart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createdDate</w:t>
            </w:r>
            <w:proofErr w:type="spellEnd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", ignore = true)</w:t>
            </w:r>
          </w:p>
          <w:p w14:paraId="5C072884" w14:textId="77777777" w:rsidR="004248B1" w:rsidRPr="00F32E8F" w:rsidRDefault="004248B1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    @</w:t>
            </w:r>
            <w:proofErr w:type="gramStart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Mapping(</w:t>
            </w:r>
            <w:proofErr w:type="gramEnd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target = "</w:t>
            </w:r>
            <w:proofErr w:type="spellStart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lastModifiedDate</w:t>
            </w:r>
            <w:proofErr w:type="spellEnd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", ignore = true)</w:t>
            </w:r>
          </w:p>
          <w:p w14:paraId="19AA2D77" w14:textId="77777777" w:rsidR="004248B1" w:rsidRPr="00F32E8F" w:rsidRDefault="004248B1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    @</w:t>
            </w:r>
            <w:proofErr w:type="gramStart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Mapping(</w:t>
            </w:r>
            <w:proofErr w:type="gramEnd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target = "</w:t>
            </w:r>
            <w:proofErr w:type="spellStart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equipments</w:t>
            </w:r>
            <w:proofErr w:type="spellEnd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", ignore = true)</w:t>
            </w:r>
          </w:p>
          <w:p w14:paraId="5E3980E7" w14:textId="017668F9" w:rsidR="004248B1" w:rsidRPr="00F32E8F" w:rsidRDefault="004248B1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    </w:t>
            </w:r>
            <w:proofErr w:type="spellStart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EquipmentType</w:t>
            </w:r>
            <w:proofErr w:type="spellEnd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proofErr w:type="gramStart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toCreate</w:t>
            </w:r>
            <w:proofErr w:type="spellEnd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(</w:t>
            </w:r>
            <w:proofErr w:type="spellStart"/>
            <w:proofErr w:type="gramEnd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EquipmentTypeCreate</w:t>
            </w:r>
            <w:proofErr w:type="spellEnd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dto</w:t>
            </w:r>
            <w:proofErr w:type="spellEnd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);</w:t>
            </w:r>
          </w:p>
          <w:p w14:paraId="5F12FE80" w14:textId="77777777" w:rsidR="004248B1" w:rsidRPr="00F32E8F" w:rsidRDefault="004248B1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    @</w:t>
            </w:r>
            <w:proofErr w:type="gramStart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Mapping(</w:t>
            </w:r>
            <w:proofErr w:type="gramEnd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target = "</w:t>
            </w:r>
            <w:proofErr w:type="spellStart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createdDate</w:t>
            </w:r>
            <w:proofErr w:type="spellEnd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", ignore = true)</w:t>
            </w:r>
          </w:p>
          <w:p w14:paraId="76BA5382" w14:textId="77777777" w:rsidR="004248B1" w:rsidRPr="00F32E8F" w:rsidRDefault="004248B1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    @</w:t>
            </w:r>
            <w:proofErr w:type="gramStart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Mapping(</w:t>
            </w:r>
            <w:proofErr w:type="gramEnd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target = "</w:t>
            </w:r>
            <w:proofErr w:type="spellStart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lastModifiedDate</w:t>
            </w:r>
            <w:proofErr w:type="spellEnd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", ignore = true)</w:t>
            </w:r>
          </w:p>
          <w:p w14:paraId="6522885A" w14:textId="77777777" w:rsidR="004248B1" w:rsidRPr="00F32E8F" w:rsidRDefault="004248B1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    @</w:t>
            </w:r>
            <w:proofErr w:type="gramStart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Mapping(</w:t>
            </w:r>
            <w:proofErr w:type="gramEnd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target = "</w:t>
            </w:r>
            <w:proofErr w:type="spellStart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equipments</w:t>
            </w:r>
            <w:proofErr w:type="spellEnd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", ignore = true)</w:t>
            </w:r>
          </w:p>
          <w:p w14:paraId="26DC66D0" w14:textId="76449FF1" w:rsidR="004248B1" w:rsidRPr="00F32E8F" w:rsidRDefault="004248B1" w:rsidP="00164B76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    void </w:t>
            </w:r>
            <w:proofErr w:type="gramStart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update(</w:t>
            </w:r>
            <w:proofErr w:type="spellStart"/>
            <w:proofErr w:type="gramEnd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EquipmentTypeUpdate</w:t>
            </w:r>
            <w:proofErr w:type="spellEnd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dto</w:t>
            </w:r>
            <w:proofErr w:type="spellEnd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, @MappingTarget </w:t>
            </w:r>
            <w:proofErr w:type="spellStart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EquipmentType</w:t>
            </w:r>
            <w:proofErr w:type="spellEnd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 entity);}</w:t>
            </w:r>
          </w:p>
        </w:tc>
      </w:tr>
    </w:tbl>
    <w:p w14:paraId="4671B0D4" w14:textId="77777777" w:rsidR="004248B1" w:rsidRDefault="004248B1" w:rsidP="00071EF3">
      <w:pPr>
        <w:pStyle w:val="af1"/>
        <w:spacing w:line="240" w:lineRule="auto"/>
        <w:rPr>
          <w:lang w:val="en-US"/>
        </w:rPr>
      </w:pPr>
    </w:p>
    <w:p w14:paraId="22792033" w14:textId="66E5D414" w:rsidR="004248B1" w:rsidRPr="001713AE" w:rsidRDefault="004248B1" w:rsidP="00071EF3">
      <w:pPr>
        <w:pStyle w:val="af1"/>
        <w:spacing w:line="240" w:lineRule="auto"/>
      </w:pPr>
      <w:r w:rsidRPr="001713AE">
        <w:t>Файл «</w:t>
      </w:r>
      <w:r w:rsidRPr="004248B1">
        <w:t>InventoryMapper</w:t>
      </w:r>
      <w:r w:rsidRPr="008A3605">
        <w:t>.java</w:t>
      </w:r>
      <w:r w:rsidRPr="001713AE">
        <w:t>».</w:t>
      </w:r>
    </w:p>
    <w:tbl>
      <w:tblPr>
        <w:tblStyle w:val="aff4"/>
        <w:tblW w:w="0" w:type="auto"/>
        <w:tblLook w:val="04A0" w:firstRow="1" w:lastRow="0" w:firstColumn="1" w:lastColumn="0" w:noHBand="0" w:noVBand="1"/>
      </w:tblPr>
      <w:tblGrid>
        <w:gridCol w:w="9628"/>
      </w:tblGrid>
      <w:tr w:rsidR="004248B1" w:rsidRPr="006A0293" w14:paraId="55DBDD48" w14:textId="77777777" w:rsidTr="00C57D9B">
        <w:tc>
          <w:tcPr>
            <w:tcW w:w="9628" w:type="dxa"/>
          </w:tcPr>
          <w:p w14:paraId="1BAA5101" w14:textId="36A5DBD2" w:rsidR="004248B1" w:rsidRPr="00F32E8F" w:rsidRDefault="004248B1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package </w:t>
            </w:r>
            <w:proofErr w:type="spellStart"/>
            <w:proofErr w:type="gramStart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com.server</w:t>
            </w:r>
            <w:proofErr w:type="gramEnd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.mapper</w:t>
            </w:r>
            <w:proofErr w:type="spellEnd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;</w:t>
            </w:r>
          </w:p>
          <w:p w14:paraId="15D92879" w14:textId="77777777" w:rsidR="004248B1" w:rsidRPr="00F32E8F" w:rsidRDefault="004248B1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@</w:t>
            </w:r>
            <w:proofErr w:type="gramStart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Mapper(</w:t>
            </w:r>
            <w:proofErr w:type="gramEnd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componentModel = </w:t>
            </w:r>
            <w:proofErr w:type="spellStart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MappingConstants.ComponentModel.SPRING</w:t>
            </w:r>
            <w:proofErr w:type="spellEnd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, uses = { </w:t>
            </w:r>
            <w:proofErr w:type="spellStart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MapperUtils.class</w:t>
            </w:r>
            <w:proofErr w:type="spellEnd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 })</w:t>
            </w:r>
          </w:p>
          <w:p w14:paraId="5C198FEF" w14:textId="4A31DACF" w:rsidR="004248B1" w:rsidRPr="00F32E8F" w:rsidRDefault="004248B1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public interface </w:t>
            </w:r>
            <w:proofErr w:type="spellStart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InventoryMapper</w:t>
            </w:r>
            <w:proofErr w:type="spellEnd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 {</w:t>
            </w:r>
          </w:p>
          <w:p w14:paraId="5BB3A2FB" w14:textId="77777777" w:rsidR="004248B1" w:rsidRPr="00F32E8F" w:rsidRDefault="004248B1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    @</w:t>
            </w:r>
            <w:proofErr w:type="gramStart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Mapping(</w:t>
            </w:r>
            <w:proofErr w:type="gramEnd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target = "</w:t>
            </w:r>
            <w:proofErr w:type="spellStart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statusDescription</w:t>
            </w:r>
            <w:proofErr w:type="spellEnd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", source = "status", </w:t>
            </w:r>
            <w:proofErr w:type="spellStart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qualifiedByName</w:t>
            </w:r>
            <w:proofErr w:type="spellEnd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 = "</w:t>
            </w:r>
            <w:proofErr w:type="spellStart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mapStatusDescription</w:t>
            </w:r>
            <w:proofErr w:type="spellEnd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")</w:t>
            </w:r>
          </w:p>
          <w:p w14:paraId="15806B40" w14:textId="77777777" w:rsidR="004248B1" w:rsidRPr="00F32E8F" w:rsidRDefault="004248B1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    </w:t>
            </w:r>
            <w:proofErr w:type="spellStart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InventoryRead</w:t>
            </w:r>
            <w:proofErr w:type="spellEnd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proofErr w:type="gramStart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toRead</w:t>
            </w:r>
            <w:proofErr w:type="spellEnd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(</w:t>
            </w:r>
            <w:proofErr w:type="gramEnd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Inventory entity);</w:t>
            </w:r>
          </w:p>
          <w:p w14:paraId="49245E51" w14:textId="77777777" w:rsidR="004248B1" w:rsidRPr="00F32E8F" w:rsidRDefault="004248B1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    @</w:t>
            </w:r>
            <w:proofErr w:type="gramStart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Mapping(</w:t>
            </w:r>
            <w:proofErr w:type="gramEnd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target = "</w:t>
            </w:r>
            <w:proofErr w:type="spellStart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typeName</w:t>
            </w:r>
            <w:proofErr w:type="spellEnd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", source = "type.name")</w:t>
            </w:r>
          </w:p>
          <w:p w14:paraId="134327C3" w14:textId="77777777" w:rsidR="004248B1" w:rsidRPr="00F32E8F" w:rsidRDefault="004248B1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    @</w:t>
            </w:r>
            <w:proofErr w:type="gramStart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Mapping(</w:t>
            </w:r>
            <w:proofErr w:type="gramEnd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target = "</w:t>
            </w:r>
            <w:proofErr w:type="spellStart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manufacturerName</w:t>
            </w:r>
            <w:proofErr w:type="spellEnd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", source = "manufacturer.name")</w:t>
            </w:r>
          </w:p>
          <w:p w14:paraId="1259319E" w14:textId="77777777" w:rsidR="004248B1" w:rsidRPr="00F32E8F" w:rsidRDefault="004248B1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    </w:t>
            </w:r>
            <w:proofErr w:type="spellStart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InventoryRead.EquipmentRefInInventoryRead</w:t>
            </w:r>
            <w:proofErr w:type="spellEnd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proofErr w:type="gramStart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toRef</w:t>
            </w:r>
            <w:proofErr w:type="spellEnd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(</w:t>
            </w:r>
            <w:proofErr w:type="gramEnd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Equipment entity);</w:t>
            </w:r>
          </w:p>
          <w:p w14:paraId="30F8D818" w14:textId="77777777" w:rsidR="004248B1" w:rsidRPr="00F32E8F" w:rsidRDefault="004248B1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    @</w:t>
            </w:r>
            <w:proofErr w:type="gramStart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Mapping(</w:t>
            </w:r>
            <w:proofErr w:type="gramEnd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target = "</w:t>
            </w:r>
            <w:proofErr w:type="spellStart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createdDate</w:t>
            </w:r>
            <w:proofErr w:type="spellEnd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", ignore = true)</w:t>
            </w:r>
          </w:p>
          <w:p w14:paraId="5586EF5B" w14:textId="77777777" w:rsidR="004248B1" w:rsidRPr="00F32E8F" w:rsidRDefault="004248B1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    @</w:t>
            </w:r>
            <w:proofErr w:type="gramStart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Mapping(</w:t>
            </w:r>
            <w:proofErr w:type="gramEnd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target = "</w:t>
            </w:r>
            <w:proofErr w:type="spellStart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lastModifiedDate</w:t>
            </w:r>
            <w:proofErr w:type="spellEnd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", ignore = true)</w:t>
            </w:r>
          </w:p>
          <w:p w14:paraId="34995059" w14:textId="77777777" w:rsidR="004248B1" w:rsidRPr="00F32E8F" w:rsidRDefault="004248B1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    @</w:t>
            </w:r>
            <w:proofErr w:type="gramStart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Mapping(</w:t>
            </w:r>
            <w:proofErr w:type="gramEnd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target = "equipment", source = "equipment.id", </w:t>
            </w:r>
            <w:proofErr w:type="spellStart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qualifiedByName</w:t>
            </w:r>
            <w:proofErr w:type="spellEnd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 = "</w:t>
            </w:r>
            <w:proofErr w:type="spellStart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equipmentIdToEquipment</w:t>
            </w:r>
            <w:proofErr w:type="spellEnd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")</w:t>
            </w:r>
          </w:p>
          <w:p w14:paraId="78AC3B73" w14:textId="77777777" w:rsidR="004248B1" w:rsidRPr="00F32E8F" w:rsidRDefault="004248B1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    @</w:t>
            </w:r>
            <w:proofErr w:type="gramStart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Mapping(</w:t>
            </w:r>
            <w:proofErr w:type="gramEnd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target = "location", source = "location.id", </w:t>
            </w:r>
            <w:proofErr w:type="spellStart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qualifiedByName</w:t>
            </w:r>
            <w:proofErr w:type="spellEnd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 = "</w:t>
            </w:r>
            <w:proofErr w:type="spellStart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locationIdToLocation</w:t>
            </w:r>
            <w:proofErr w:type="spellEnd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")</w:t>
            </w:r>
          </w:p>
          <w:p w14:paraId="027191CF" w14:textId="77777777" w:rsidR="004248B1" w:rsidRPr="00F32E8F" w:rsidRDefault="004248B1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    Inventory </w:t>
            </w:r>
            <w:proofErr w:type="spellStart"/>
            <w:proofErr w:type="gramStart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toCreate</w:t>
            </w:r>
            <w:proofErr w:type="spellEnd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(</w:t>
            </w:r>
            <w:proofErr w:type="spellStart"/>
            <w:proofErr w:type="gramEnd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InventoryCreate</w:t>
            </w:r>
            <w:proofErr w:type="spellEnd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dto</w:t>
            </w:r>
            <w:proofErr w:type="spellEnd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);</w:t>
            </w:r>
          </w:p>
          <w:p w14:paraId="682BFF8E" w14:textId="77777777" w:rsidR="004248B1" w:rsidRPr="00F32E8F" w:rsidRDefault="004248B1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    @</w:t>
            </w:r>
            <w:proofErr w:type="gramStart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Mapping(</w:t>
            </w:r>
            <w:proofErr w:type="gramEnd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target = "</w:t>
            </w:r>
            <w:proofErr w:type="spellStart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createdDate</w:t>
            </w:r>
            <w:proofErr w:type="spellEnd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", ignore = true)</w:t>
            </w:r>
          </w:p>
          <w:p w14:paraId="7AF7E743" w14:textId="77777777" w:rsidR="004248B1" w:rsidRPr="00F32E8F" w:rsidRDefault="004248B1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    @</w:t>
            </w:r>
            <w:proofErr w:type="gramStart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Mapping(</w:t>
            </w:r>
            <w:proofErr w:type="gramEnd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target = "</w:t>
            </w:r>
            <w:proofErr w:type="spellStart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lastModifiedDate</w:t>
            </w:r>
            <w:proofErr w:type="spellEnd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", ignore = true)</w:t>
            </w:r>
          </w:p>
          <w:p w14:paraId="136FFF23" w14:textId="77777777" w:rsidR="004248B1" w:rsidRPr="00F32E8F" w:rsidRDefault="004248B1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    @</w:t>
            </w:r>
            <w:proofErr w:type="gramStart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Mapping(</w:t>
            </w:r>
            <w:proofErr w:type="gramEnd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target = "equipment", source = "equipment.id", </w:t>
            </w:r>
            <w:proofErr w:type="spellStart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qualifiedByName</w:t>
            </w:r>
            <w:proofErr w:type="spellEnd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 = "</w:t>
            </w:r>
            <w:proofErr w:type="spellStart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equipmentIdToEquipment</w:t>
            </w:r>
            <w:proofErr w:type="spellEnd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")</w:t>
            </w:r>
          </w:p>
          <w:p w14:paraId="4A9B96B0" w14:textId="77777777" w:rsidR="004248B1" w:rsidRPr="00F32E8F" w:rsidRDefault="004248B1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    @</w:t>
            </w:r>
            <w:proofErr w:type="gramStart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Mapping(</w:t>
            </w:r>
            <w:proofErr w:type="gramEnd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target = "location", source = "location.id", </w:t>
            </w:r>
            <w:proofErr w:type="spellStart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qualifiedByName</w:t>
            </w:r>
            <w:proofErr w:type="spellEnd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 = "</w:t>
            </w:r>
            <w:proofErr w:type="spellStart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locationIdToLocation</w:t>
            </w:r>
            <w:proofErr w:type="spellEnd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")</w:t>
            </w:r>
          </w:p>
          <w:p w14:paraId="1BD502DF" w14:textId="782E5E3B" w:rsidR="004248B1" w:rsidRPr="00F32E8F" w:rsidRDefault="004248B1" w:rsidP="00164B76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    void </w:t>
            </w:r>
            <w:proofErr w:type="gramStart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update(</w:t>
            </w:r>
            <w:proofErr w:type="spellStart"/>
            <w:proofErr w:type="gramEnd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InventoryUpdate</w:t>
            </w:r>
            <w:proofErr w:type="spellEnd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dto</w:t>
            </w:r>
            <w:proofErr w:type="spellEnd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, @MappingTarget Inventory entity);}</w:t>
            </w:r>
          </w:p>
        </w:tc>
      </w:tr>
    </w:tbl>
    <w:p w14:paraId="4DF3F133" w14:textId="77777777" w:rsidR="004248B1" w:rsidRDefault="004248B1" w:rsidP="00071EF3">
      <w:pPr>
        <w:pStyle w:val="af1"/>
        <w:spacing w:line="240" w:lineRule="auto"/>
        <w:rPr>
          <w:lang w:val="en-US"/>
        </w:rPr>
      </w:pPr>
    </w:p>
    <w:p w14:paraId="3B8A74FF" w14:textId="50CD2180" w:rsidR="004248B1" w:rsidRPr="001713AE" w:rsidRDefault="004248B1" w:rsidP="00071EF3">
      <w:pPr>
        <w:pStyle w:val="af1"/>
        <w:spacing w:line="240" w:lineRule="auto"/>
      </w:pPr>
      <w:r w:rsidRPr="001713AE">
        <w:t>Файл «</w:t>
      </w:r>
      <w:r w:rsidRPr="004248B1">
        <w:t>LocationMapper</w:t>
      </w:r>
      <w:r w:rsidRPr="008A3605">
        <w:t>.java</w:t>
      </w:r>
      <w:r w:rsidRPr="001713AE">
        <w:t>».</w:t>
      </w:r>
    </w:p>
    <w:tbl>
      <w:tblPr>
        <w:tblStyle w:val="aff4"/>
        <w:tblW w:w="0" w:type="auto"/>
        <w:tblLook w:val="04A0" w:firstRow="1" w:lastRow="0" w:firstColumn="1" w:lastColumn="0" w:noHBand="0" w:noVBand="1"/>
      </w:tblPr>
      <w:tblGrid>
        <w:gridCol w:w="9628"/>
      </w:tblGrid>
      <w:tr w:rsidR="004248B1" w:rsidRPr="006A0293" w14:paraId="163988EA" w14:textId="77777777" w:rsidTr="00C57D9B">
        <w:tc>
          <w:tcPr>
            <w:tcW w:w="9628" w:type="dxa"/>
          </w:tcPr>
          <w:p w14:paraId="1BD7E2AB" w14:textId="77777777" w:rsidR="004248B1" w:rsidRPr="00F32E8F" w:rsidRDefault="004248B1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package </w:t>
            </w:r>
            <w:proofErr w:type="spellStart"/>
            <w:proofErr w:type="gramStart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com.server</w:t>
            </w:r>
            <w:proofErr w:type="gramEnd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.mapper</w:t>
            </w:r>
            <w:proofErr w:type="spellEnd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;</w:t>
            </w:r>
          </w:p>
          <w:p w14:paraId="1E35738E" w14:textId="77777777" w:rsidR="004248B1" w:rsidRPr="00F32E8F" w:rsidRDefault="004248B1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@</w:t>
            </w:r>
            <w:proofErr w:type="gramStart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Mapper(</w:t>
            </w:r>
            <w:proofErr w:type="gramEnd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componentModel = </w:t>
            </w:r>
            <w:proofErr w:type="spellStart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MappingConstants.ComponentModel.SPRING</w:t>
            </w:r>
            <w:proofErr w:type="spellEnd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)</w:t>
            </w:r>
          </w:p>
          <w:p w14:paraId="039ECCC8" w14:textId="77777777" w:rsidR="004248B1" w:rsidRPr="00F32E8F" w:rsidRDefault="004248B1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public interface </w:t>
            </w:r>
            <w:proofErr w:type="spellStart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LocationMapper</w:t>
            </w:r>
            <w:proofErr w:type="spellEnd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 {</w:t>
            </w:r>
          </w:p>
          <w:p w14:paraId="1605E1CE" w14:textId="77777777" w:rsidR="004248B1" w:rsidRPr="00F32E8F" w:rsidRDefault="004248B1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    </w:t>
            </w:r>
            <w:proofErr w:type="spellStart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LocationRead</w:t>
            </w:r>
            <w:proofErr w:type="spellEnd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proofErr w:type="gramStart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toRead</w:t>
            </w:r>
            <w:proofErr w:type="spellEnd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(</w:t>
            </w:r>
            <w:proofErr w:type="gramEnd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Location item);</w:t>
            </w:r>
          </w:p>
          <w:p w14:paraId="72DD7B86" w14:textId="77777777" w:rsidR="004248B1" w:rsidRPr="00F32E8F" w:rsidRDefault="004248B1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    @</w:t>
            </w:r>
            <w:proofErr w:type="gramStart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Mapping(</w:t>
            </w:r>
            <w:proofErr w:type="gramEnd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target = "</w:t>
            </w:r>
            <w:proofErr w:type="spellStart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equipmentName</w:t>
            </w:r>
            <w:proofErr w:type="spellEnd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", source = "equipment.name")</w:t>
            </w:r>
          </w:p>
          <w:p w14:paraId="35D8BD97" w14:textId="77777777" w:rsidR="004248B1" w:rsidRPr="00F32E8F" w:rsidRDefault="004248B1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    </w:t>
            </w:r>
            <w:proofErr w:type="spellStart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LocationRead.InventoryRefInLocationRead</w:t>
            </w:r>
            <w:proofErr w:type="spellEnd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proofErr w:type="gramStart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toRef</w:t>
            </w:r>
            <w:proofErr w:type="spellEnd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(</w:t>
            </w:r>
            <w:proofErr w:type="gramEnd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Inventory item);</w:t>
            </w:r>
          </w:p>
          <w:p w14:paraId="062A5461" w14:textId="77777777" w:rsidR="004248B1" w:rsidRPr="00F32E8F" w:rsidRDefault="004248B1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    @</w:t>
            </w:r>
            <w:proofErr w:type="gramStart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Mapping(</w:t>
            </w:r>
            <w:proofErr w:type="gramEnd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target = "</w:t>
            </w:r>
            <w:proofErr w:type="spellStart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createdDate</w:t>
            </w:r>
            <w:proofErr w:type="spellEnd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", ignore = true)</w:t>
            </w:r>
          </w:p>
          <w:p w14:paraId="20F3B7E0" w14:textId="77777777" w:rsidR="004248B1" w:rsidRPr="00F32E8F" w:rsidRDefault="004248B1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    @</w:t>
            </w:r>
            <w:proofErr w:type="gramStart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Mapping(</w:t>
            </w:r>
            <w:proofErr w:type="gramEnd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target = "</w:t>
            </w:r>
            <w:proofErr w:type="spellStart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lastModifiedDate</w:t>
            </w:r>
            <w:proofErr w:type="spellEnd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", ignore = true)</w:t>
            </w:r>
          </w:p>
          <w:p w14:paraId="40E1CD6A" w14:textId="77777777" w:rsidR="004248B1" w:rsidRPr="00F32E8F" w:rsidRDefault="004248B1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    @</w:t>
            </w:r>
            <w:proofErr w:type="gramStart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Mapping(</w:t>
            </w:r>
            <w:proofErr w:type="gramEnd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target = "inventories", ignore = true)</w:t>
            </w:r>
          </w:p>
          <w:p w14:paraId="31922876" w14:textId="77777777" w:rsidR="004248B1" w:rsidRPr="00F32E8F" w:rsidRDefault="004248B1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    Location </w:t>
            </w:r>
            <w:proofErr w:type="spellStart"/>
            <w:proofErr w:type="gramStart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toCreate</w:t>
            </w:r>
            <w:proofErr w:type="spellEnd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(</w:t>
            </w:r>
            <w:proofErr w:type="spellStart"/>
            <w:proofErr w:type="gramEnd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LocationCreate</w:t>
            </w:r>
            <w:proofErr w:type="spellEnd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dto</w:t>
            </w:r>
            <w:proofErr w:type="spellEnd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);</w:t>
            </w:r>
          </w:p>
          <w:p w14:paraId="261AFF90" w14:textId="77777777" w:rsidR="004248B1" w:rsidRPr="00F32E8F" w:rsidRDefault="004248B1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    @</w:t>
            </w:r>
            <w:proofErr w:type="gramStart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Mapping(</w:t>
            </w:r>
            <w:proofErr w:type="gramEnd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target = "</w:t>
            </w:r>
            <w:proofErr w:type="spellStart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createdDate</w:t>
            </w:r>
            <w:proofErr w:type="spellEnd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", ignore = true)</w:t>
            </w:r>
          </w:p>
          <w:p w14:paraId="74CAEB76" w14:textId="77777777" w:rsidR="004248B1" w:rsidRPr="00F32E8F" w:rsidRDefault="004248B1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    @</w:t>
            </w:r>
            <w:proofErr w:type="gramStart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Mapping(</w:t>
            </w:r>
            <w:proofErr w:type="gramEnd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target = "</w:t>
            </w:r>
            <w:proofErr w:type="spellStart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lastModifiedDate</w:t>
            </w:r>
            <w:proofErr w:type="spellEnd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", ignore = true)</w:t>
            </w:r>
          </w:p>
          <w:p w14:paraId="27B7F7E4" w14:textId="77777777" w:rsidR="004248B1" w:rsidRPr="00F32E8F" w:rsidRDefault="004248B1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    @</w:t>
            </w:r>
            <w:proofErr w:type="gramStart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Mapping(</w:t>
            </w:r>
            <w:proofErr w:type="gramEnd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target = "inventories", ignore = true)</w:t>
            </w:r>
          </w:p>
          <w:p w14:paraId="49B740B0" w14:textId="25E1E6C9" w:rsidR="004248B1" w:rsidRPr="00F32E8F" w:rsidRDefault="004248B1" w:rsidP="00164B76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    void </w:t>
            </w:r>
            <w:proofErr w:type="gramStart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update(</w:t>
            </w:r>
            <w:proofErr w:type="spellStart"/>
            <w:proofErr w:type="gramEnd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LocationUpdate</w:t>
            </w:r>
            <w:proofErr w:type="spellEnd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dto</w:t>
            </w:r>
            <w:proofErr w:type="spellEnd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, @MappingTarget Location entity);}</w:t>
            </w:r>
          </w:p>
        </w:tc>
      </w:tr>
    </w:tbl>
    <w:p w14:paraId="39DF0332" w14:textId="77777777" w:rsidR="004248B1" w:rsidRDefault="004248B1" w:rsidP="00071EF3">
      <w:pPr>
        <w:pStyle w:val="af1"/>
        <w:spacing w:line="240" w:lineRule="auto"/>
        <w:rPr>
          <w:lang w:val="en-US"/>
        </w:rPr>
      </w:pPr>
    </w:p>
    <w:p w14:paraId="790353EC" w14:textId="1741E5F0" w:rsidR="004248B1" w:rsidRPr="001713AE" w:rsidRDefault="004248B1" w:rsidP="00071EF3">
      <w:pPr>
        <w:pStyle w:val="af1"/>
        <w:spacing w:line="240" w:lineRule="auto"/>
      </w:pPr>
      <w:r w:rsidRPr="001713AE">
        <w:t>Файл «</w:t>
      </w:r>
      <w:r w:rsidRPr="004248B1">
        <w:t>ManufacturerMapper</w:t>
      </w:r>
      <w:r w:rsidRPr="008A3605">
        <w:t>.java</w:t>
      </w:r>
      <w:r w:rsidRPr="001713AE">
        <w:t>».</w:t>
      </w:r>
    </w:p>
    <w:tbl>
      <w:tblPr>
        <w:tblStyle w:val="aff4"/>
        <w:tblW w:w="0" w:type="auto"/>
        <w:tblLook w:val="04A0" w:firstRow="1" w:lastRow="0" w:firstColumn="1" w:lastColumn="0" w:noHBand="0" w:noVBand="1"/>
      </w:tblPr>
      <w:tblGrid>
        <w:gridCol w:w="9628"/>
      </w:tblGrid>
      <w:tr w:rsidR="004248B1" w:rsidRPr="006A0293" w14:paraId="0D88078B" w14:textId="77777777" w:rsidTr="00C57D9B">
        <w:tc>
          <w:tcPr>
            <w:tcW w:w="9628" w:type="dxa"/>
          </w:tcPr>
          <w:p w14:paraId="5AC9407C" w14:textId="35649952" w:rsidR="004248B1" w:rsidRPr="00F32E8F" w:rsidRDefault="004248B1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package </w:t>
            </w:r>
            <w:proofErr w:type="spellStart"/>
            <w:proofErr w:type="gramStart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com.server</w:t>
            </w:r>
            <w:proofErr w:type="gramEnd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.mapper</w:t>
            </w:r>
            <w:proofErr w:type="spellEnd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;</w:t>
            </w:r>
          </w:p>
          <w:p w14:paraId="55344B36" w14:textId="77777777" w:rsidR="004248B1" w:rsidRPr="00F32E8F" w:rsidRDefault="004248B1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@</w:t>
            </w:r>
            <w:proofErr w:type="gramStart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Mapper(</w:t>
            </w:r>
            <w:proofErr w:type="gramEnd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componentModel = </w:t>
            </w:r>
            <w:proofErr w:type="spellStart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MappingConstants.ComponentModel.SPRING</w:t>
            </w:r>
            <w:proofErr w:type="spellEnd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)</w:t>
            </w:r>
          </w:p>
          <w:p w14:paraId="05ED7329" w14:textId="0230FACA" w:rsidR="004248B1" w:rsidRPr="00F32E8F" w:rsidRDefault="004248B1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public interface </w:t>
            </w:r>
            <w:proofErr w:type="spellStart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ManufacturerMapper</w:t>
            </w:r>
            <w:proofErr w:type="spellEnd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 {</w:t>
            </w:r>
          </w:p>
          <w:p w14:paraId="7E9659F9" w14:textId="2C11D98C" w:rsidR="004248B1" w:rsidRPr="00F32E8F" w:rsidRDefault="004248B1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    </w:t>
            </w:r>
            <w:proofErr w:type="spellStart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ManufacturerRead</w:t>
            </w:r>
            <w:proofErr w:type="spellEnd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proofErr w:type="gramStart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toRead</w:t>
            </w:r>
            <w:proofErr w:type="spellEnd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(</w:t>
            </w:r>
            <w:proofErr w:type="gramEnd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Manufacturer entity);</w:t>
            </w:r>
          </w:p>
          <w:p w14:paraId="6906B0E6" w14:textId="77777777" w:rsidR="004248B1" w:rsidRPr="00F32E8F" w:rsidRDefault="004248B1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    @</w:t>
            </w:r>
            <w:proofErr w:type="gramStart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Mapping(</w:t>
            </w:r>
            <w:proofErr w:type="gramEnd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target = "</w:t>
            </w:r>
            <w:proofErr w:type="spellStart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typeName</w:t>
            </w:r>
            <w:proofErr w:type="spellEnd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", source = "type.name")</w:t>
            </w:r>
          </w:p>
          <w:p w14:paraId="3970FB1F" w14:textId="43D39240" w:rsidR="004248B1" w:rsidRPr="00F32E8F" w:rsidRDefault="004248B1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    </w:t>
            </w:r>
            <w:proofErr w:type="spellStart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ManufacturerRead.EquipmentRefInManufacturerRead</w:t>
            </w:r>
            <w:proofErr w:type="spellEnd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proofErr w:type="gramStart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toRef</w:t>
            </w:r>
            <w:proofErr w:type="spellEnd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(</w:t>
            </w:r>
            <w:proofErr w:type="gramEnd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Equipment entity);</w:t>
            </w:r>
          </w:p>
          <w:p w14:paraId="3E5E9B5E" w14:textId="77777777" w:rsidR="004248B1" w:rsidRPr="00F32E8F" w:rsidRDefault="004248B1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    @</w:t>
            </w:r>
            <w:proofErr w:type="gramStart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Mapping(</w:t>
            </w:r>
            <w:proofErr w:type="gramEnd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target = "</w:t>
            </w:r>
            <w:proofErr w:type="spellStart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createdDate</w:t>
            </w:r>
            <w:proofErr w:type="spellEnd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", ignore = true)</w:t>
            </w:r>
          </w:p>
          <w:p w14:paraId="4E7B4D73" w14:textId="77777777" w:rsidR="004248B1" w:rsidRPr="00F32E8F" w:rsidRDefault="004248B1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    @</w:t>
            </w:r>
            <w:proofErr w:type="gramStart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Mapping(</w:t>
            </w:r>
            <w:proofErr w:type="gramEnd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target = "</w:t>
            </w:r>
            <w:proofErr w:type="spellStart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lastModifiedDate</w:t>
            </w:r>
            <w:proofErr w:type="spellEnd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", ignore = true)</w:t>
            </w:r>
          </w:p>
          <w:p w14:paraId="6B57089F" w14:textId="77777777" w:rsidR="004248B1" w:rsidRPr="00F32E8F" w:rsidRDefault="004248B1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    @</w:t>
            </w:r>
            <w:proofErr w:type="gramStart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Mapping(</w:t>
            </w:r>
            <w:proofErr w:type="gramEnd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target = "</w:t>
            </w:r>
            <w:proofErr w:type="spellStart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equipments</w:t>
            </w:r>
            <w:proofErr w:type="spellEnd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", ignore = true)</w:t>
            </w:r>
          </w:p>
          <w:p w14:paraId="6ADA95D3" w14:textId="269E692F" w:rsidR="004248B1" w:rsidRPr="00F32E8F" w:rsidRDefault="004248B1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    Manufacturer </w:t>
            </w:r>
            <w:proofErr w:type="spellStart"/>
            <w:proofErr w:type="gramStart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toCreate</w:t>
            </w:r>
            <w:proofErr w:type="spellEnd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(</w:t>
            </w:r>
            <w:proofErr w:type="spellStart"/>
            <w:proofErr w:type="gramEnd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ManufacturerCreate</w:t>
            </w:r>
            <w:proofErr w:type="spellEnd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dto</w:t>
            </w:r>
            <w:proofErr w:type="spellEnd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);</w:t>
            </w:r>
          </w:p>
          <w:p w14:paraId="5EB2A434" w14:textId="77777777" w:rsidR="004248B1" w:rsidRPr="00F32E8F" w:rsidRDefault="004248B1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    @</w:t>
            </w:r>
            <w:proofErr w:type="gramStart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Mapping(</w:t>
            </w:r>
            <w:proofErr w:type="gramEnd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target = "</w:t>
            </w:r>
            <w:proofErr w:type="spellStart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createdDate</w:t>
            </w:r>
            <w:proofErr w:type="spellEnd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", ignore = true)</w:t>
            </w:r>
          </w:p>
          <w:p w14:paraId="0652561B" w14:textId="77777777" w:rsidR="004248B1" w:rsidRPr="00F32E8F" w:rsidRDefault="004248B1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    @</w:t>
            </w:r>
            <w:proofErr w:type="gramStart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Mapping(</w:t>
            </w:r>
            <w:proofErr w:type="gramEnd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target = "</w:t>
            </w:r>
            <w:proofErr w:type="spellStart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lastModifiedDate</w:t>
            </w:r>
            <w:proofErr w:type="spellEnd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", ignore = true)</w:t>
            </w:r>
          </w:p>
          <w:p w14:paraId="1FBDFCE9" w14:textId="77777777" w:rsidR="004248B1" w:rsidRPr="00F32E8F" w:rsidRDefault="004248B1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    @</w:t>
            </w:r>
            <w:proofErr w:type="gramStart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Mapping(</w:t>
            </w:r>
            <w:proofErr w:type="gramEnd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target = "</w:t>
            </w:r>
            <w:proofErr w:type="spellStart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equipments</w:t>
            </w:r>
            <w:proofErr w:type="spellEnd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", ignore = true)</w:t>
            </w:r>
          </w:p>
          <w:p w14:paraId="0FB77ECC" w14:textId="665F6F7B" w:rsidR="004248B1" w:rsidRPr="00F32E8F" w:rsidRDefault="004248B1" w:rsidP="00164B76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    void </w:t>
            </w:r>
            <w:proofErr w:type="gramStart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update(</w:t>
            </w:r>
            <w:proofErr w:type="spellStart"/>
            <w:proofErr w:type="gramEnd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ManufacturerUpdate</w:t>
            </w:r>
            <w:proofErr w:type="spellEnd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dto</w:t>
            </w:r>
            <w:proofErr w:type="spellEnd"/>
            <w:r w:rsidRPr="00F32E8F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, @MappingTarget Manufacturer entity);}</w:t>
            </w:r>
          </w:p>
        </w:tc>
      </w:tr>
    </w:tbl>
    <w:p w14:paraId="590A3E42" w14:textId="77777777" w:rsidR="004248B1" w:rsidRPr="00397A48" w:rsidRDefault="004248B1" w:rsidP="00071EF3">
      <w:pPr>
        <w:pStyle w:val="af1"/>
        <w:spacing w:line="240" w:lineRule="auto"/>
        <w:rPr>
          <w:lang w:val="en-US"/>
        </w:rPr>
      </w:pPr>
    </w:p>
    <w:p w14:paraId="2D9CAAF0" w14:textId="282EBA58" w:rsidR="00071EF3" w:rsidRDefault="00071EF3" w:rsidP="00C15FA3">
      <w:pPr>
        <w:pStyle w:val="ae"/>
      </w:pPr>
      <w:r w:rsidRPr="006478E3">
        <w:t>Клиентская часть</w:t>
      </w:r>
    </w:p>
    <w:p w14:paraId="0CBB6144" w14:textId="124053BF" w:rsidR="00071EF3" w:rsidRPr="001713AE" w:rsidRDefault="00071EF3" w:rsidP="00071EF3">
      <w:pPr>
        <w:pStyle w:val="af1"/>
        <w:spacing w:line="240" w:lineRule="auto"/>
      </w:pPr>
      <w:r w:rsidRPr="001713AE">
        <w:t>Файл «</w:t>
      </w:r>
      <w:r w:rsidR="001C45A5" w:rsidRPr="001C45A5">
        <w:t>Application.</w:t>
      </w:r>
      <w:r w:rsidR="001C45A5">
        <w:rPr>
          <w:lang w:val="en-US"/>
        </w:rPr>
        <w:t>java</w:t>
      </w:r>
      <w:r w:rsidRPr="001713AE">
        <w:t>».</w:t>
      </w:r>
    </w:p>
    <w:tbl>
      <w:tblPr>
        <w:tblStyle w:val="aff4"/>
        <w:tblW w:w="0" w:type="auto"/>
        <w:tblLook w:val="04A0" w:firstRow="1" w:lastRow="0" w:firstColumn="1" w:lastColumn="0" w:noHBand="0" w:noVBand="1"/>
      </w:tblPr>
      <w:tblGrid>
        <w:gridCol w:w="9628"/>
      </w:tblGrid>
      <w:tr w:rsidR="00071EF3" w:rsidRPr="001713AE" w14:paraId="0FFB10BA" w14:textId="77777777" w:rsidTr="00C57D9B">
        <w:tc>
          <w:tcPr>
            <w:tcW w:w="9628" w:type="dxa"/>
          </w:tcPr>
          <w:p w14:paraId="46E721AF" w14:textId="786AA4C8" w:rsidR="001C45A5" w:rsidRPr="00F32E8F" w:rsidRDefault="001C45A5" w:rsidP="001C45A5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package </w:t>
            </w:r>
            <w:proofErr w:type="spellStart"/>
            <w:proofErr w:type="gramStart"/>
            <w:r w:rsidRPr="00F32E8F">
              <w:rPr>
                <w:sz w:val="16"/>
                <w:szCs w:val="16"/>
                <w:lang w:val="en-US"/>
              </w:rPr>
              <w:t>com.client</w:t>
            </w:r>
            <w:proofErr w:type="spellEnd"/>
            <w:proofErr w:type="gramEnd"/>
            <w:r w:rsidRPr="00F32E8F">
              <w:rPr>
                <w:sz w:val="16"/>
                <w:szCs w:val="16"/>
                <w:lang w:val="en-US"/>
              </w:rPr>
              <w:t>;</w:t>
            </w:r>
          </w:p>
          <w:p w14:paraId="1ED16431" w14:textId="77777777" w:rsidR="001C45A5" w:rsidRPr="00F32E8F" w:rsidRDefault="001C45A5" w:rsidP="001C45A5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>@</w:t>
            </w:r>
            <w:proofErr w:type="gramStart"/>
            <w:r w:rsidRPr="00F32E8F">
              <w:rPr>
                <w:sz w:val="16"/>
                <w:szCs w:val="16"/>
                <w:lang w:val="en-US"/>
              </w:rPr>
              <w:t>SpringBootApplication(</w:t>
            </w:r>
            <w:proofErr w:type="gramEnd"/>
            <w:r w:rsidRPr="00F32E8F">
              <w:rPr>
                <w:sz w:val="16"/>
                <w:szCs w:val="16"/>
                <w:lang w:val="en-US"/>
              </w:rPr>
              <w:t>exclude = {</w:t>
            </w:r>
          </w:p>
          <w:p w14:paraId="61FD6844" w14:textId="77777777" w:rsidR="001C45A5" w:rsidRPr="00F32E8F" w:rsidRDefault="001C45A5" w:rsidP="001C45A5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DataSourceAutoConfiguration.class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>,</w:t>
            </w:r>
          </w:p>
          <w:p w14:paraId="5195E8F2" w14:textId="77777777" w:rsidR="001C45A5" w:rsidRPr="00F32E8F" w:rsidRDefault="001C45A5" w:rsidP="001C45A5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DataSourceTransactionManagerAutoConfiguration.class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>,</w:t>
            </w:r>
          </w:p>
          <w:p w14:paraId="7F16697F" w14:textId="77777777" w:rsidR="001C45A5" w:rsidRPr="00F32E8F" w:rsidRDefault="001C45A5" w:rsidP="001C45A5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HibernateJpaAutoConfiguration.class</w:t>
            </w:r>
            <w:proofErr w:type="spellEnd"/>
          </w:p>
          <w:p w14:paraId="19DA2852" w14:textId="77777777" w:rsidR="001C45A5" w:rsidRPr="00F32E8F" w:rsidRDefault="001C45A5" w:rsidP="001C45A5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>})</w:t>
            </w:r>
          </w:p>
          <w:p w14:paraId="6016AA82" w14:textId="77777777" w:rsidR="001C45A5" w:rsidRPr="00F32E8F" w:rsidRDefault="001C45A5" w:rsidP="001C45A5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>@</w:t>
            </w:r>
            <w:proofErr w:type="gramStart"/>
            <w:r w:rsidRPr="00F32E8F">
              <w:rPr>
                <w:sz w:val="16"/>
                <w:szCs w:val="16"/>
                <w:lang w:val="en-US"/>
              </w:rPr>
              <w:t>StyleSheet(</w:t>
            </w:r>
            <w:proofErr w:type="gramEnd"/>
            <w:r w:rsidRPr="00F32E8F">
              <w:rPr>
                <w:sz w:val="16"/>
                <w:szCs w:val="16"/>
                <w:lang w:val="en-US"/>
              </w:rPr>
              <w:t>Lumo.STYLESHEET)</w:t>
            </w:r>
          </w:p>
          <w:p w14:paraId="609818B6" w14:textId="77777777" w:rsidR="001C45A5" w:rsidRPr="00F32E8F" w:rsidRDefault="001C45A5" w:rsidP="001C45A5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>@</w:t>
            </w:r>
            <w:proofErr w:type="gramStart"/>
            <w:r w:rsidRPr="00F32E8F">
              <w:rPr>
                <w:sz w:val="16"/>
                <w:szCs w:val="16"/>
                <w:lang w:val="en-US"/>
              </w:rPr>
              <w:t>StyleSheet(</w:t>
            </w:r>
            <w:proofErr w:type="gramEnd"/>
            <w:r w:rsidRPr="00F32E8F">
              <w:rPr>
                <w:sz w:val="16"/>
                <w:szCs w:val="16"/>
                <w:lang w:val="en-US"/>
              </w:rPr>
              <w:t>Lumo.UTILITY_STYLESHEET)</w:t>
            </w:r>
          </w:p>
          <w:p w14:paraId="45F8F601" w14:textId="77777777" w:rsidR="001C45A5" w:rsidRPr="00F32E8F" w:rsidRDefault="001C45A5" w:rsidP="001C45A5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>@StyleSheet("styles.css")</w:t>
            </w:r>
          </w:p>
          <w:p w14:paraId="7B024FD0" w14:textId="77777777" w:rsidR="001C45A5" w:rsidRPr="00F32E8F" w:rsidRDefault="001C45A5" w:rsidP="001C45A5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>@</w:t>
            </w:r>
            <w:proofErr w:type="gramStart"/>
            <w:r w:rsidRPr="00F32E8F">
              <w:rPr>
                <w:sz w:val="16"/>
                <w:szCs w:val="16"/>
                <w:lang w:val="en-US"/>
              </w:rPr>
              <w:t>ColorScheme(</w:t>
            </w:r>
            <w:proofErr w:type="gramEnd"/>
            <w:r w:rsidRPr="00F32E8F">
              <w:rPr>
                <w:sz w:val="16"/>
                <w:szCs w:val="16"/>
                <w:lang w:val="en-US"/>
              </w:rPr>
              <w:t>ColorScheme.Value.LIGHT_DARK)</w:t>
            </w:r>
          </w:p>
          <w:p w14:paraId="42397CD8" w14:textId="7B85BB64" w:rsidR="001C45A5" w:rsidRPr="00F32E8F" w:rsidRDefault="001C45A5" w:rsidP="001C45A5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public class Application implements 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AppShellConfigurator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 xml:space="preserve"> {</w:t>
            </w:r>
          </w:p>
          <w:p w14:paraId="32774B6D" w14:textId="77777777" w:rsidR="001C45A5" w:rsidRPr="00F32E8F" w:rsidRDefault="001C45A5" w:rsidP="001C45A5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public static void </w:t>
            </w:r>
            <w:proofErr w:type="gramStart"/>
            <w:r w:rsidRPr="00F32E8F">
              <w:rPr>
                <w:sz w:val="16"/>
                <w:szCs w:val="16"/>
                <w:lang w:val="en-US"/>
              </w:rPr>
              <w:t>main(</w:t>
            </w:r>
            <w:proofErr w:type="gramEnd"/>
            <w:r w:rsidRPr="00F32E8F">
              <w:rPr>
                <w:sz w:val="16"/>
                <w:szCs w:val="16"/>
                <w:lang w:val="en-US"/>
              </w:rPr>
              <w:t xml:space="preserve">String[] 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args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>) {</w:t>
            </w:r>
          </w:p>
          <w:p w14:paraId="25957016" w14:textId="77777777" w:rsidR="001C45A5" w:rsidRPr="00F32E8F" w:rsidRDefault="001C45A5" w:rsidP="001C45A5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proofErr w:type="gramStart"/>
            <w:r w:rsidRPr="00F32E8F">
              <w:rPr>
                <w:sz w:val="16"/>
                <w:szCs w:val="16"/>
                <w:lang w:val="en-US"/>
              </w:rPr>
              <w:t>SpringApplication.run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F32E8F">
              <w:rPr>
                <w:sz w:val="16"/>
                <w:szCs w:val="16"/>
                <w:lang w:val="en-US"/>
              </w:rPr>
              <w:t>Application.class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args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>);</w:t>
            </w:r>
          </w:p>
          <w:p w14:paraId="3A4E0C68" w14:textId="0697EA21" w:rsidR="001C45A5" w:rsidRPr="00F32E8F" w:rsidRDefault="001C45A5" w:rsidP="001C45A5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</w:t>
            </w:r>
            <w:r w:rsidRPr="00F32E8F">
              <w:rPr>
                <w:sz w:val="16"/>
                <w:szCs w:val="16"/>
              </w:rPr>
              <w:t>}</w:t>
            </w:r>
          </w:p>
          <w:p w14:paraId="0B8F3543" w14:textId="5F3EC852" w:rsidR="00071EF3" w:rsidRPr="00F32E8F" w:rsidRDefault="001C45A5" w:rsidP="001C45A5">
            <w:pPr>
              <w:pStyle w:val="af1"/>
              <w:rPr>
                <w:sz w:val="16"/>
                <w:szCs w:val="16"/>
              </w:rPr>
            </w:pPr>
            <w:r w:rsidRPr="00F32E8F">
              <w:rPr>
                <w:sz w:val="16"/>
                <w:szCs w:val="16"/>
              </w:rPr>
              <w:t>}</w:t>
            </w:r>
          </w:p>
        </w:tc>
      </w:tr>
    </w:tbl>
    <w:p w14:paraId="2DBD6AB1" w14:textId="77777777" w:rsidR="00071EF3" w:rsidRDefault="00071EF3" w:rsidP="00071EF3">
      <w:pPr>
        <w:pStyle w:val="af1"/>
        <w:spacing w:line="240" w:lineRule="auto"/>
      </w:pPr>
    </w:p>
    <w:p w14:paraId="42210764" w14:textId="5D485523" w:rsidR="00071EF3" w:rsidRPr="001713AE" w:rsidRDefault="00071EF3" w:rsidP="00071EF3">
      <w:pPr>
        <w:pStyle w:val="af1"/>
        <w:spacing w:line="240" w:lineRule="auto"/>
      </w:pPr>
      <w:r w:rsidRPr="001713AE">
        <w:t>Файл «</w:t>
      </w:r>
      <w:r w:rsidR="001C45A5" w:rsidRPr="001C45A5">
        <w:t>ClientConfig.java</w:t>
      </w:r>
      <w:r w:rsidRPr="001713AE">
        <w:t>».</w:t>
      </w:r>
    </w:p>
    <w:tbl>
      <w:tblPr>
        <w:tblStyle w:val="aff4"/>
        <w:tblW w:w="0" w:type="auto"/>
        <w:tblLook w:val="04A0" w:firstRow="1" w:lastRow="0" w:firstColumn="1" w:lastColumn="0" w:noHBand="0" w:noVBand="1"/>
      </w:tblPr>
      <w:tblGrid>
        <w:gridCol w:w="9628"/>
      </w:tblGrid>
      <w:tr w:rsidR="00071EF3" w:rsidRPr="001713AE" w14:paraId="1D4CBD73" w14:textId="77777777" w:rsidTr="00C57D9B">
        <w:tc>
          <w:tcPr>
            <w:tcW w:w="9628" w:type="dxa"/>
          </w:tcPr>
          <w:p w14:paraId="363EAFA0" w14:textId="477CE0FD" w:rsidR="00FF0F16" w:rsidRPr="00FF0F16" w:rsidRDefault="00FF0F16" w:rsidP="00FF0F16">
            <w:pPr>
              <w:pStyle w:val="af1"/>
              <w:rPr>
                <w:sz w:val="16"/>
                <w:szCs w:val="16"/>
                <w:lang w:val="en-US"/>
              </w:rPr>
            </w:pPr>
            <w:r w:rsidRPr="00FF0F16">
              <w:rPr>
                <w:sz w:val="16"/>
                <w:szCs w:val="16"/>
                <w:lang w:val="en-US"/>
              </w:rPr>
              <w:t xml:space="preserve">package </w:t>
            </w:r>
            <w:proofErr w:type="spellStart"/>
            <w:proofErr w:type="gramStart"/>
            <w:r w:rsidRPr="00FF0F16">
              <w:rPr>
                <w:sz w:val="16"/>
                <w:szCs w:val="16"/>
                <w:lang w:val="en-US"/>
              </w:rPr>
              <w:t>com.client</w:t>
            </w:r>
            <w:proofErr w:type="spellEnd"/>
            <w:proofErr w:type="gramEnd"/>
            <w:r w:rsidRPr="00FF0F16">
              <w:rPr>
                <w:sz w:val="16"/>
                <w:szCs w:val="16"/>
                <w:lang w:val="en-US"/>
              </w:rPr>
              <w:t>;</w:t>
            </w:r>
          </w:p>
          <w:p w14:paraId="1DE44BFE" w14:textId="77777777" w:rsidR="00FF0F16" w:rsidRPr="00FF0F16" w:rsidRDefault="00FF0F16" w:rsidP="00FF0F16">
            <w:pPr>
              <w:pStyle w:val="af1"/>
              <w:rPr>
                <w:sz w:val="16"/>
                <w:szCs w:val="16"/>
                <w:lang w:val="en-US"/>
              </w:rPr>
            </w:pPr>
            <w:r w:rsidRPr="00FF0F16">
              <w:rPr>
                <w:sz w:val="16"/>
                <w:szCs w:val="16"/>
                <w:lang w:val="en-US"/>
              </w:rPr>
              <w:t>@Configuration</w:t>
            </w:r>
          </w:p>
          <w:p w14:paraId="0071D72C" w14:textId="1CD01B6F" w:rsidR="00FF0F16" w:rsidRPr="00FF0F16" w:rsidRDefault="00FF0F16" w:rsidP="00FF0F16">
            <w:pPr>
              <w:pStyle w:val="af1"/>
              <w:rPr>
                <w:sz w:val="16"/>
                <w:szCs w:val="16"/>
                <w:lang w:val="en-US"/>
              </w:rPr>
            </w:pPr>
            <w:r w:rsidRPr="00FF0F16">
              <w:rPr>
                <w:sz w:val="16"/>
                <w:szCs w:val="16"/>
                <w:lang w:val="en-US"/>
              </w:rPr>
              <w:t xml:space="preserve">public class </w:t>
            </w:r>
            <w:proofErr w:type="spellStart"/>
            <w:r w:rsidRPr="00FF0F16">
              <w:rPr>
                <w:sz w:val="16"/>
                <w:szCs w:val="16"/>
                <w:lang w:val="en-US"/>
              </w:rPr>
              <w:t>ClientConfig</w:t>
            </w:r>
            <w:proofErr w:type="spellEnd"/>
            <w:r w:rsidRPr="00FF0F16">
              <w:rPr>
                <w:sz w:val="16"/>
                <w:szCs w:val="16"/>
                <w:lang w:val="en-US"/>
              </w:rPr>
              <w:t xml:space="preserve"> {</w:t>
            </w:r>
          </w:p>
          <w:p w14:paraId="2A586D6E" w14:textId="77777777" w:rsidR="00FF0F16" w:rsidRPr="00FF0F16" w:rsidRDefault="00FF0F16" w:rsidP="00FF0F16">
            <w:pPr>
              <w:pStyle w:val="af1"/>
              <w:rPr>
                <w:sz w:val="16"/>
                <w:szCs w:val="16"/>
                <w:lang w:val="en-US"/>
              </w:rPr>
            </w:pPr>
            <w:r w:rsidRPr="00FF0F16">
              <w:rPr>
                <w:sz w:val="16"/>
                <w:szCs w:val="16"/>
                <w:lang w:val="en-US"/>
              </w:rPr>
              <w:t xml:space="preserve">    @Value("${SERVER_HOST:localhost}")</w:t>
            </w:r>
          </w:p>
          <w:p w14:paraId="2880A0DB" w14:textId="76B93CC6" w:rsidR="00FF0F16" w:rsidRPr="00FF0F16" w:rsidRDefault="00FF0F16" w:rsidP="00FF0F16">
            <w:pPr>
              <w:pStyle w:val="af1"/>
              <w:rPr>
                <w:sz w:val="16"/>
                <w:szCs w:val="16"/>
                <w:lang w:val="en-US"/>
              </w:rPr>
            </w:pPr>
            <w:r w:rsidRPr="00FF0F16">
              <w:rPr>
                <w:sz w:val="16"/>
                <w:szCs w:val="16"/>
                <w:lang w:val="en-US"/>
              </w:rPr>
              <w:t xml:space="preserve">    private String host;</w:t>
            </w:r>
          </w:p>
          <w:p w14:paraId="69A7CAE9" w14:textId="77777777" w:rsidR="00FF0F16" w:rsidRPr="00FF0F16" w:rsidRDefault="00FF0F16" w:rsidP="00FF0F16">
            <w:pPr>
              <w:pStyle w:val="af1"/>
              <w:rPr>
                <w:sz w:val="16"/>
                <w:szCs w:val="16"/>
                <w:lang w:val="en-US"/>
              </w:rPr>
            </w:pPr>
            <w:r w:rsidRPr="00FF0F16">
              <w:rPr>
                <w:sz w:val="16"/>
                <w:szCs w:val="16"/>
                <w:lang w:val="en-US"/>
              </w:rPr>
              <w:t xml:space="preserve">    @Value("${APP_SERVER_PORT:8080}")</w:t>
            </w:r>
          </w:p>
          <w:p w14:paraId="1E0DDDA3" w14:textId="3B5D74C3" w:rsidR="00FF0F16" w:rsidRPr="00FF0F16" w:rsidRDefault="00FF0F16" w:rsidP="00FF0F16">
            <w:pPr>
              <w:pStyle w:val="af1"/>
              <w:rPr>
                <w:sz w:val="16"/>
                <w:szCs w:val="16"/>
                <w:lang w:val="en-US"/>
              </w:rPr>
            </w:pPr>
            <w:r w:rsidRPr="00FF0F16">
              <w:rPr>
                <w:sz w:val="16"/>
                <w:szCs w:val="16"/>
                <w:lang w:val="en-US"/>
              </w:rPr>
              <w:t xml:space="preserve">    private String </w:t>
            </w:r>
            <w:proofErr w:type="spellStart"/>
            <w:r w:rsidRPr="00FF0F16">
              <w:rPr>
                <w:sz w:val="16"/>
                <w:szCs w:val="16"/>
                <w:lang w:val="en-US"/>
              </w:rPr>
              <w:t>serverPort</w:t>
            </w:r>
            <w:proofErr w:type="spellEnd"/>
            <w:r w:rsidRPr="00FF0F16">
              <w:rPr>
                <w:sz w:val="16"/>
                <w:szCs w:val="16"/>
                <w:lang w:val="en-US"/>
              </w:rPr>
              <w:t>;</w:t>
            </w:r>
          </w:p>
          <w:p w14:paraId="14FC6B58" w14:textId="77777777" w:rsidR="00FF0F16" w:rsidRPr="00FF0F16" w:rsidRDefault="00FF0F16" w:rsidP="00FF0F16">
            <w:pPr>
              <w:pStyle w:val="af1"/>
              <w:rPr>
                <w:sz w:val="16"/>
                <w:szCs w:val="16"/>
                <w:lang w:val="en-US"/>
              </w:rPr>
            </w:pPr>
            <w:r w:rsidRPr="00FF0F16">
              <w:rPr>
                <w:sz w:val="16"/>
                <w:szCs w:val="16"/>
                <w:lang w:val="en-US"/>
              </w:rPr>
              <w:t xml:space="preserve">    @Value("${APP_CLIENT_PORT:5050}")</w:t>
            </w:r>
          </w:p>
          <w:p w14:paraId="32AEBA21" w14:textId="77777777" w:rsidR="00FF0F16" w:rsidRPr="00FF0F16" w:rsidRDefault="00FF0F16" w:rsidP="00FF0F16">
            <w:pPr>
              <w:pStyle w:val="af1"/>
              <w:rPr>
                <w:sz w:val="16"/>
                <w:szCs w:val="16"/>
                <w:lang w:val="en-US"/>
              </w:rPr>
            </w:pPr>
            <w:r w:rsidRPr="00FF0F16">
              <w:rPr>
                <w:sz w:val="16"/>
                <w:szCs w:val="16"/>
                <w:lang w:val="en-US"/>
              </w:rPr>
              <w:t xml:space="preserve">    @Getter</w:t>
            </w:r>
          </w:p>
          <w:p w14:paraId="231F7885" w14:textId="0B5527FF" w:rsidR="00FF0F16" w:rsidRPr="00FF0F16" w:rsidRDefault="00FF0F16" w:rsidP="00FF0F16">
            <w:pPr>
              <w:pStyle w:val="af1"/>
              <w:rPr>
                <w:sz w:val="16"/>
                <w:szCs w:val="16"/>
                <w:lang w:val="en-US"/>
              </w:rPr>
            </w:pPr>
            <w:r w:rsidRPr="00FF0F16">
              <w:rPr>
                <w:sz w:val="16"/>
                <w:szCs w:val="16"/>
                <w:lang w:val="en-US"/>
              </w:rPr>
              <w:t xml:space="preserve">    private String </w:t>
            </w:r>
            <w:proofErr w:type="spellStart"/>
            <w:r w:rsidRPr="00FF0F16">
              <w:rPr>
                <w:sz w:val="16"/>
                <w:szCs w:val="16"/>
                <w:lang w:val="en-US"/>
              </w:rPr>
              <w:t>clientPort</w:t>
            </w:r>
            <w:proofErr w:type="spellEnd"/>
            <w:r w:rsidRPr="00FF0F16">
              <w:rPr>
                <w:sz w:val="16"/>
                <w:szCs w:val="16"/>
                <w:lang w:val="en-US"/>
              </w:rPr>
              <w:t>;</w:t>
            </w:r>
          </w:p>
          <w:p w14:paraId="095F5179" w14:textId="77777777" w:rsidR="00FF0F16" w:rsidRPr="00FF0F16" w:rsidRDefault="00FF0F16" w:rsidP="00FF0F16">
            <w:pPr>
              <w:pStyle w:val="af1"/>
              <w:rPr>
                <w:sz w:val="16"/>
                <w:szCs w:val="16"/>
                <w:lang w:val="en-US"/>
              </w:rPr>
            </w:pPr>
            <w:r w:rsidRPr="00FF0F16">
              <w:rPr>
                <w:sz w:val="16"/>
                <w:szCs w:val="16"/>
                <w:lang w:val="en-US"/>
              </w:rPr>
              <w:t xml:space="preserve">    @Bean</w:t>
            </w:r>
          </w:p>
          <w:p w14:paraId="28C5498D" w14:textId="77777777" w:rsidR="00FF0F16" w:rsidRPr="00FF0F16" w:rsidRDefault="00FF0F16" w:rsidP="00FF0F16">
            <w:pPr>
              <w:pStyle w:val="af1"/>
              <w:rPr>
                <w:sz w:val="16"/>
                <w:szCs w:val="16"/>
                <w:lang w:val="en-US"/>
              </w:rPr>
            </w:pPr>
            <w:r w:rsidRPr="00FF0F16">
              <w:rPr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FF0F16">
              <w:rPr>
                <w:sz w:val="16"/>
                <w:szCs w:val="16"/>
                <w:lang w:val="en-US"/>
              </w:rPr>
              <w:t>RestClient</w:t>
            </w:r>
            <w:proofErr w:type="spellEnd"/>
            <w:r w:rsidRPr="00FF0F16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proofErr w:type="gramStart"/>
            <w:r w:rsidRPr="00FF0F16">
              <w:rPr>
                <w:sz w:val="16"/>
                <w:szCs w:val="16"/>
                <w:lang w:val="en-US"/>
              </w:rPr>
              <w:t>serverClient</w:t>
            </w:r>
            <w:proofErr w:type="spellEnd"/>
            <w:r w:rsidRPr="00FF0F16">
              <w:rPr>
                <w:sz w:val="16"/>
                <w:szCs w:val="16"/>
                <w:lang w:val="en-US"/>
              </w:rPr>
              <w:t>(</w:t>
            </w:r>
            <w:proofErr w:type="gramEnd"/>
            <w:r w:rsidRPr="00FF0F16">
              <w:rPr>
                <w:sz w:val="16"/>
                <w:szCs w:val="16"/>
                <w:lang w:val="en-US"/>
              </w:rPr>
              <w:t>) {</w:t>
            </w:r>
          </w:p>
          <w:p w14:paraId="33A381B6" w14:textId="77777777" w:rsidR="00FF0F16" w:rsidRPr="00FF0F16" w:rsidRDefault="00FF0F16" w:rsidP="00FF0F16">
            <w:pPr>
              <w:pStyle w:val="af1"/>
              <w:rPr>
                <w:sz w:val="16"/>
                <w:szCs w:val="16"/>
                <w:lang w:val="en-US"/>
              </w:rPr>
            </w:pPr>
            <w:r w:rsidRPr="00FF0F16">
              <w:rPr>
                <w:sz w:val="16"/>
                <w:szCs w:val="16"/>
                <w:lang w:val="en-US"/>
              </w:rPr>
              <w:t xml:space="preserve">        return </w:t>
            </w:r>
            <w:proofErr w:type="spellStart"/>
            <w:r w:rsidRPr="00FF0F16">
              <w:rPr>
                <w:sz w:val="16"/>
                <w:szCs w:val="16"/>
                <w:lang w:val="en-US"/>
              </w:rPr>
              <w:t>RestClient.builder</w:t>
            </w:r>
            <w:proofErr w:type="spellEnd"/>
            <w:r w:rsidRPr="00FF0F16">
              <w:rPr>
                <w:sz w:val="16"/>
                <w:szCs w:val="16"/>
                <w:lang w:val="en-US"/>
              </w:rPr>
              <w:t>()</w:t>
            </w:r>
          </w:p>
          <w:p w14:paraId="22B3F4A4" w14:textId="77777777" w:rsidR="00FF0F16" w:rsidRPr="00FF0F16" w:rsidRDefault="00FF0F16" w:rsidP="00FF0F16">
            <w:pPr>
              <w:pStyle w:val="af1"/>
              <w:rPr>
                <w:sz w:val="16"/>
                <w:szCs w:val="16"/>
                <w:lang w:val="en-US"/>
              </w:rPr>
            </w:pPr>
            <w:r w:rsidRPr="00FF0F16">
              <w:rPr>
                <w:sz w:val="16"/>
                <w:szCs w:val="16"/>
                <w:lang w:val="en-US"/>
              </w:rPr>
              <w:t xml:space="preserve">                </w:t>
            </w:r>
            <w:proofErr w:type="gramStart"/>
            <w:r w:rsidRPr="00FF0F16">
              <w:rPr>
                <w:sz w:val="16"/>
                <w:szCs w:val="16"/>
                <w:lang w:val="en-US"/>
              </w:rPr>
              <w:t>.</w:t>
            </w:r>
            <w:proofErr w:type="spellStart"/>
            <w:r w:rsidRPr="00FF0F16">
              <w:rPr>
                <w:sz w:val="16"/>
                <w:szCs w:val="16"/>
                <w:lang w:val="en-US"/>
              </w:rPr>
              <w:t>baseUrl</w:t>
            </w:r>
            <w:proofErr w:type="spellEnd"/>
            <w:proofErr w:type="gramEnd"/>
            <w:r w:rsidRPr="00FF0F16">
              <w:rPr>
                <w:sz w:val="16"/>
                <w:szCs w:val="16"/>
                <w:lang w:val="en-US"/>
              </w:rPr>
              <w:t xml:space="preserve">("http://" + host + ":" + </w:t>
            </w:r>
            <w:proofErr w:type="spellStart"/>
            <w:r w:rsidRPr="00FF0F16">
              <w:rPr>
                <w:sz w:val="16"/>
                <w:szCs w:val="16"/>
                <w:lang w:val="en-US"/>
              </w:rPr>
              <w:t>serverPort</w:t>
            </w:r>
            <w:proofErr w:type="spellEnd"/>
            <w:r w:rsidRPr="00FF0F16">
              <w:rPr>
                <w:sz w:val="16"/>
                <w:szCs w:val="16"/>
                <w:lang w:val="en-US"/>
              </w:rPr>
              <w:t>)</w:t>
            </w:r>
          </w:p>
          <w:p w14:paraId="6CBD0307" w14:textId="77777777" w:rsidR="00FF0F16" w:rsidRPr="00FF0F16" w:rsidRDefault="00FF0F16" w:rsidP="00FF0F16">
            <w:pPr>
              <w:pStyle w:val="af1"/>
              <w:rPr>
                <w:sz w:val="16"/>
                <w:szCs w:val="16"/>
                <w:lang w:val="en-US"/>
              </w:rPr>
            </w:pPr>
            <w:r w:rsidRPr="00FF0F16">
              <w:rPr>
                <w:sz w:val="16"/>
                <w:szCs w:val="16"/>
                <w:lang w:val="en-US"/>
              </w:rPr>
              <w:t xml:space="preserve">                </w:t>
            </w:r>
            <w:proofErr w:type="gramStart"/>
            <w:r w:rsidRPr="00FF0F16">
              <w:rPr>
                <w:sz w:val="16"/>
                <w:szCs w:val="16"/>
                <w:lang w:val="en-US"/>
              </w:rPr>
              <w:t>.build</w:t>
            </w:r>
            <w:proofErr w:type="gramEnd"/>
            <w:r w:rsidRPr="00FF0F16">
              <w:rPr>
                <w:sz w:val="16"/>
                <w:szCs w:val="16"/>
                <w:lang w:val="en-US"/>
              </w:rPr>
              <w:t>();</w:t>
            </w:r>
          </w:p>
          <w:p w14:paraId="2D28CE08" w14:textId="5CEC1C3B" w:rsidR="00FF0F16" w:rsidRPr="00FF0F16" w:rsidRDefault="00FF0F16" w:rsidP="00FF0F16">
            <w:pPr>
              <w:pStyle w:val="af1"/>
              <w:rPr>
                <w:sz w:val="16"/>
                <w:szCs w:val="16"/>
                <w:lang w:val="en-US"/>
              </w:rPr>
            </w:pPr>
            <w:r w:rsidRPr="00FF0F16">
              <w:rPr>
                <w:sz w:val="16"/>
                <w:szCs w:val="16"/>
                <w:lang w:val="en-US"/>
              </w:rPr>
              <w:t xml:space="preserve">    }</w:t>
            </w:r>
          </w:p>
          <w:p w14:paraId="082562D2" w14:textId="1174C381" w:rsidR="00071EF3" w:rsidRPr="00F32E8F" w:rsidRDefault="00FF0F16" w:rsidP="00FF0F16">
            <w:pPr>
              <w:pStyle w:val="af1"/>
              <w:rPr>
                <w:sz w:val="16"/>
                <w:szCs w:val="16"/>
              </w:rPr>
            </w:pPr>
            <w:r w:rsidRPr="00FF0F16">
              <w:rPr>
                <w:sz w:val="16"/>
                <w:szCs w:val="16"/>
                <w:lang w:val="en-US"/>
              </w:rPr>
              <w:t>}</w:t>
            </w:r>
          </w:p>
        </w:tc>
      </w:tr>
    </w:tbl>
    <w:p w14:paraId="240CB03B" w14:textId="77777777" w:rsidR="00071EF3" w:rsidRDefault="00071EF3" w:rsidP="00071EF3">
      <w:pPr>
        <w:pStyle w:val="af1"/>
        <w:spacing w:line="240" w:lineRule="auto"/>
      </w:pPr>
    </w:p>
    <w:p w14:paraId="30C42BA9" w14:textId="3D2FC6B1" w:rsidR="00071EF3" w:rsidRPr="001713AE" w:rsidRDefault="00071EF3" w:rsidP="00071EF3">
      <w:pPr>
        <w:pStyle w:val="af1"/>
        <w:spacing w:line="240" w:lineRule="auto"/>
      </w:pPr>
      <w:r w:rsidRPr="001713AE">
        <w:t>Файл «</w:t>
      </w:r>
      <w:proofErr w:type="spellStart"/>
      <w:r w:rsidR="00F56932" w:rsidRPr="00F56932">
        <w:t>BaseViewDialog</w:t>
      </w:r>
      <w:proofErr w:type="spellEnd"/>
      <w:r w:rsidR="00F56932">
        <w:rPr>
          <w:lang w:val="en-US"/>
        </w:rPr>
        <w:t>.java</w:t>
      </w:r>
      <w:r w:rsidRPr="001713AE">
        <w:t>».</w:t>
      </w:r>
    </w:p>
    <w:tbl>
      <w:tblPr>
        <w:tblStyle w:val="aff4"/>
        <w:tblW w:w="0" w:type="auto"/>
        <w:tblLook w:val="04A0" w:firstRow="1" w:lastRow="0" w:firstColumn="1" w:lastColumn="0" w:noHBand="0" w:noVBand="1"/>
      </w:tblPr>
      <w:tblGrid>
        <w:gridCol w:w="9628"/>
      </w:tblGrid>
      <w:tr w:rsidR="00071EF3" w:rsidRPr="001713AE" w14:paraId="513F5B52" w14:textId="77777777" w:rsidTr="00C57D9B">
        <w:tc>
          <w:tcPr>
            <w:tcW w:w="9628" w:type="dxa"/>
          </w:tcPr>
          <w:p w14:paraId="4D514041" w14:textId="65A22AD5" w:rsidR="00FF0F16" w:rsidRPr="00FF0F16" w:rsidRDefault="00FF0F16" w:rsidP="00FF0F16">
            <w:pPr>
              <w:pStyle w:val="af1"/>
              <w:rPr>
                <w:sz w:val="16"/>
                <w:szCs w:val="16"/>
                <w:lang w:val="en-US"/>
              </w:rPr>
            </w:pPr>
            <w:r w:rsidRPr="00FF0F16">
              <w:rPr>
                <w:sz w:val="16"/>
                <w:szCs w:val="16"/>
                <w:lang w:val="en-US"/>
              </w:rPr>
              <w:t xml:space="preserve">package </w:t>
            </w:r>
            <w:proofErr w:type="spellStart"/>
            <w:proofErr w:type="gramStart"/>
            <w:r w:rsidRPr="00FF0F16">
              <w:rPr>
                <w:sz w:val="16"/>
                <w:szCs w:val="16"/>
                <w:lang w:val="en-US"/>
              </w:rPr>
              <w:t>com.client</w:t>
            </w:r>
            <w:proofErr w:type="gramEnd"/>
            <w:r w:rsidRPr="00FF0F16">
              <w:rPr>
                <w:sz w:val="16"/>
                <w:szCs w:val="16"/>
                <w:lang w:val="en-US"/>
              </w:rPr>
              <w:t>.base</w:t>
            </w:r>
            <w:proofErr w:type="spellEnd"/>
            <w:r w:rsidRPr="00FF0F16">
              <w:rPr>
                <w:sz w:val="16"/>
                <w:szCs w:val="16"/>
                <w:lang w:val="en-US"/>
              </w:rPr>
              <w:t>;</w:t>
            </w:r>
          </w:p>
          <w:p w14:paraId="411AE3AA" w14:textId="77777777" w:rsidR="00FF0F16" w:rsidRPr="00FF0F16" w:rsidRDefault="00FF0F16" w:rsidP="00FF0F16">
            <w:pPr>
              <w:pStyle w:val="af1"/>
              <w:rPr>
                <w:sz w:val="16"/>
                <w:szCs w:val="16"/>
                <w:lang w:val="en-US"/>
              </w:rPr>
            </w:pPr>
            <w:r w:rsidRPr="00FF0F16">
              <w:rPr>
                <w:sz w:val="16"/>
                <w:szCs w:val="16"/>
                <w:lang w:val="en-US"/>
              </w:rPr>
              <w:t>@RequiredArgsConstructor</w:t>
            </w:r>
          </w:p>
          <w:p w14:paraId="7F59C720" w14:textId="740B03EA" w:rsidR="00FF0F16" w:rsidRPr="00FF0F16" w:rsidRDefault="00FF0F16" w:rsidP="00FF0F16">
            <w:pPr>
              <w:pStyle w:val="af1"/>
              <w:rPr>
                <w:sz w:val="16"/>
                <w:szCs w:val="16"/>
                <w:lang w:val="en-US"/>
              </w:rPr>
            </w:pPr>
            <w:r w:rsidRPr="00FF0F16">
              <w:rPr>
                <w:sz w:val="16"/>
                <w:szCs w:val="16"/>
                <w:lang w:val="en-US"/>
              </w:rPr>
              <w:t xml:space="preserve">public abstract class </w:t>
            </w:r>
            <w:proofErr w:type="spellStart"/>
            <w:r w:rsidRPr="00FF0F16">
              <w:rPr>
                <w:sz w:val="16"/>
                <w:szCs w:val="16"/>
                <w:lang w:val="en-US"/>
              </w:rPr>
              <w:t>BaseViewDialog</w:t>
            </w:r>
            <w:proofErr w:type="spellEnd"/>
            <w:r w:rsidRPr="00FF0F16">
              <w:rPr>
                <w:sz w:val="16"/>
                <w:szCs w:val="16"/>
                <w:lang w:val="en-US"/>
              </w:rPr>
              <w:t>&lt;C, R, U&gt; {</w:t>
            </w:r>
          </w:p>
          <w:p w14:paraId="54D7019F" w14:textId="54BD0F91" w:rsidR="00FF0F16" w:rsidRPr="00FF0F16" w:rsidRDefault="00FF0F16" w:rsidP="00FF0F16">
            <w:pPr>
              <w:pStyle w:val="af1"/>
              <w:rPr>
                <w:sz w:val="16"/>
                <w:szCs w:val="16"/>
                <w:lang w:val="en-US"/>
              </w:rPr>
            </w:pPr>
            <w:r w:rsidRPr="00FF0F16">
              <w:rPr>
                <w:sz w:val="16"/>
                <w:szCs w:val="16"/>
                <w:lang w:val="en-US"/>
              </w:rPr>
              <w:t xml:space="preserve">    protected final </w:t>
            </w:r>
            <w:proofErr w:type="spellStart"/>
            <w:r w:rsidRPr="00FF0F16">
              <w:rPr>
                <w:sz w:val="16"/>
                <w:szCs w:val="16"/>
                <w:lang w:val="en-US"/>
              </w:rPr>
              <w:t>NotificationService</w:t>
            </w:r>
            <w:proofErr w:type="spellEnd"/>
            <w:r w:rsidRPr="00FF0F16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FF0F16">
              <w:rPr>
                <w:sz w:val="16"/>
                <w:szCs w:val="16"/>
                <w:lang w:val="en-US"/>
              </w:rPr>
              <w:t>notificationService</w:t>
            </w:r>
            <w:proofErr w:type="spellEnd"/>
            <w:r w:rsidRPr="00FF0F16">
              <w:rPr>
                <w:sz w:val="16"/>
                <w:szCs w:val="16"/>
                <w:lang w:val="en-US"/>
              </w:rPr>
              <w:t>;</w:t>
            </w:r>
          </w:p>
          <w:p w14:paraId="024115A5" w14:textId="75298415" w:rsidR="00FF0F16" w:rsidRPr="00FF0F16" w:rsidRDefault="00FF0F16" w:rsidP="00FF0F16">
            <w:pPr>
              <w:pStyle w:val="af1"/>
              <w:rPr>
                <w:sz w:val="16"/>
                <w:szCs w:val="16"/>
                <w:lang w:val="en-US"/>
              </w:rPr>
            </w:pPr>
            <w:r w:rsidRPr="00FF0F16">
              <w:rPr>
                <w:sz w:val="16"/>
                <w:szCs w:val="16"/>
                <w:lang w:val="en-US"/>
              </w:rPr>
              <w:t xml:space="preserve">    protected abstract </w:t>
            </w:r>
            <w:proofErr w:type="gramStart"/>
            <w:r w:rsidRPr="00FF0F16">
              <w:rPr>
                <w:sz w:val="16"/>
                <w:szCs w:val="16"/>
                <w:lang w:val="en-US"/>
              </w:rPr>
              <w:t>Component[</w:t>
            </w:r>
            <w:proofErr w:type="gramEnd"/>
            <w:r w:rsidRPr="00FF0F16">
              <w:rPr>
                <w:sz w:val="16"/>
                <w:szCs w:val="16"/>
                <w:lang w:val="en-US"/>
              </w:rPr>
              <w:t>] fields();</w:t>
            </w:r>
          </w:p>
          <w:p w14:paraId="02D14CCD" w14:textId="322FF728" w:rsidR="00FF0F16" w:rsidRPr="00FF0F16" w:rsidRDefault="00FF0F16" w:rsidP="00FF0F16">
            <w:pPr>
              <w:pStyle w:val="af1"/>
              <w:rPr>
                <w:sz w:val="16"/>
                <w:szCs w:val="16"/>
                <w:lang w:val="en-US"/>
              </w:rPr>
            </w:pPr>
            <w:r w:rsidRPr="00FF0F16">
              <w:rPr>
                <w:sz w:val="16"/>
                <w:szCs w:val="16"/>
                <w:lang w:val="en-US"/>
              </w:rPr>
              <w:t xml:space="preserve">    protected abstract void </w:t>
            </w:r>
            <w:proofErr w:type="spellStart"/>
            <w:proofErr w:type="gramStart"/>
            <w:r w:rsidRPr="00FF0F16">
              <w:rPr>
                <w:sz w:val="16"/>
                <w:szCs w:val="16"/>
                <w:lang w:val="en-US"/>
              </w:rPr>
              <w:t>bindCreate</w:t>
            </w:r>
            <w:proofErr w:type="spellEnd"/>
            <w:r w:rsidRPr="00FF0F16">
              <w:rPr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FF0F16">
              <w:rPr>
                <w:sz w:val="16"/>
                <w:szCs w:val="16"/>
                <w:lang w:val="en-US"/>
              </w:rPr>
              <w:t>BeanValidationBinder</w:t>
            </w:r>
            <w:proofErr w:type="spellEnd"/>
            <w:r w:rsidRPr="00FF0F16">
              <w:rPr>
                <w:sz w:val="16"/>
                <w:szCs w:val="16"/>
                <w:lang w:val="en-US"/>
              </w:rPr>
              <w:t>&lt;C&gt; binder);</w:t>
            </w:r>
          </w:p>
          <w:p w14:paraId="5841A9DE" w14:textId="6F8A92D5" w:rsidR="00FF0F16" w:rsidRPr="00FF0F16" w:rsidRDefault="00FF0F16" w:rsidP="00FF0F16">
            <w:pPr>
              <w:pStyle w:val="af1"/>
              <w:rPr>
                <w:sz w:val="16"/>
                <w:szCs w:val="16"/>
                <w:lang w:val="en-US"/>
              </w:rPr>
            </w:pPr>
            <w:r w:rsidRPr="00FF0F16">
              <w:rPr>
                <w:sz w:val="16"/>
                <w:szCs w:val="16"/>
                <w:lang w:val="en-US"/>
              </w:rPr>
              <w:t xml:space="preserve">    protected abstract void </w:t>
            </w:r>
            <w:proofErr w:type="spellStart"/>
            <w:proofErr w:type="gramStart"/>
            <w:r w:rsidRPr="00FF0F16">
              <w:rPr>
                <w:sz w:val="16"/>
                <w:szCs w:val="16"/>
                <w:lang w:val="en-US"/>
              </w:rPr>
              <w:t>bindUpdate</w:t>
            </w:r>
            <w:proofErr w:type="spellEnd"/>
            <w:r w:rsidRPr="00FF0F16">
              <w:rPr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FF0F16">
              <w:rPr>
                <w:sz w:val="16"/>
                <w:szCs w:val="16"/>
                <w:lang w:val="en-US"/>
              </w:rPr>
              <w:t>BeanValidationBinder</w:t>
            </w:r>
            <w:proofErr w:type="spellEnd"/>
            <w:r w:rsidRPr="00FF0F16">
              <w:rPr>
                <w:sz w:val="16"/>
                <w:szCs w:val="16"/>
                <w:lang w:val="en-US"/>
              </w:rPr>
              <w:t>&lt;U&gt; binder);</w:t>
            </w:r>
          </w:p>
          <w:p w14:paraId="330E1CE6" w14:textId="05718867" w:rsidR="00FF0F16" w:rsidRPr="00FF0F16" w:rsidRDefault="00FF0F16" w:rsidP="00FF0F16">
            <w:pPr>
              <w:pStyle w:val="af1"/>
              <w:rPr>
                <w:sz w:val="16"/>
                <w:szCs w:val="16"/>
                <w:lang w:val="en-US"/>
              </w:rPr>
            </w:pPr>
            <w:r w:rsidRPr="00FF0F16">
              <w:rPr>
                <w:sz w:val="16"/>
                <w:szCs w:val="16"/>
                <w:lang w:val="en-US"/>
              </w:rPr>
              <w:t xml:space="preserve">    protected abstract void </w:t>
            </w:r>
            <w:proofErr w:type="spellStart"/>
            <w:proofErr w:type="gramStart"/>
            <w:r w:rsidRPr="00FF0F16">
              <w:rPr>
                <w:sz w:val="16"/>
                <w:szCs w:val="16"/>
                <w:lang w:val="en-US"/>
              </w:rPr>
              <w:t>fillFields</w:t>
            </w:r>
            <w:proofErr w:type="spellEnd"/>
            <w:r w:rsidRPr="00FF0F16">
              <w:rPr>
                <w:sz w:val="16"/>
                <w:szCs w:val="16"/>
                <w:lang w:val="en-US"/>
              </w:rPr>
              <w:t>(</w:t>
            </w:r>
            <w:proofErr w:type="gramEnd"/>
            <w:r w:rsidRPr="00FF0F16">
              <w:rPr>
                <w:sz w:val="16"/>
                <w:szCs w:val="16"/>
                <w:lang w:val="en-US"/>
              </w:rPr>
              <w:t>R item);</w:t>
            </w:r>
          </w:p>
          <w:p w14:paraId="62D9627A" w14:textId="0DF4DA90" w:rsidR="00FF0F16" w:rsidRPr="00FF0F16" w:rsidRDefault="00FF0F16" w:rsidP="00FF0F16">
            <w:pPr>
              <w:pStyle w:val="af1"/>
              <w:rPr>
                <w:sz w:val="16"/>
                <w:szCs w:val="16"/>
                <w:lang w:val="en-US"/>
              </w:rPr>
            </w:pPr>
            <w:r w:rsidRPr="00FF0F16">
              <w:rPr>
                <w:sz w:val="16"/>
                <w:szCs w:val="16"/>
                <w:lang w:val="en-US"/>
              </w:rPr>
              <w:t xml:space="preserve">    protected abstract C </w:t>
            </w:r>
            <w:proofErr w:type="spellStart"/>
            <w:proofErr w:type="gramStart"/>
            <w:r w:rsidRPr="00FF0F16">
              <w:rPr>
                <w:sz w:val="16"/>
                <w:szCs w:val="16"/>
                <w:lang w:val="en-US"/>
              </w:rPr>
              <w:t>createDto</w:t>
            </w:r>
            <w:proofErr w:type="spellEnd"/>
            <w:r w:rsidRPr="00FF0F16">
              <w:rPr>
                <w:sz w:val="16"/>
                <w:szCs w:val="16"/>
                <w:lang w:val="en-US"/>
              </w:rPr>
              <w:t>(</w:t>
            </w:r>
            <w:proofErr w:type="gramEnd"/>
            <w:r w:rsidRPr="00FF0F16">
              <w:rPr>
                <w:sz w:val="16"/>
                <w:szCs w:val="16"/>
                <w:lang w:val="en-US"/>
              </w:rPr>
              <w:t>);</w:t>
            </w:r>
          </w:p>
          <w:p w14:paraId="512AAC61" w14:textId="4C2DA3E1" w:rsidR="00FF0F16" w:rsidRPr="00FF0F16" w:rsidRDefault="00FF0F16" w:rsidP="00FF0F16">
            <w:pPr>
              <w:pStyle w:val="af1"/>
              <w:rPr>
                <w:sz w:val="16"/>
                <w:szCs w:val="16"/>
                <w:lang w:val="en-US"/>
              </w:rPr>
            </w:pPr>
            <w:r w:rsidRPr="00FF0F16">
              <w:rPr>
                <w:sz w:val="16"/>
                <w:szCs w:val="16"/>
                <w:lang w:val="en-US"/>
              </w:rPr>
              <w:t xml:space="preserve">    protected abstract U </w:t>
            </w:r>
            <w:proofErr w:type="spellStart"/>
            <w:proofErr w:type="gramStart"/>
            <w:r w:rsidRPr="00FF0F16">
              <w:rPr>
                <w:sz w:val="16"/>
                <w:szCs w:val="16"/>
                <w:lang w:val="en-US"/>
              </w:rPr>
              <w:t>updateDto</w:t>
            </w:r>
            <w:proofErr w:type="spellEnd"/>
            <w:r w:rsidRPr="00FF0F16">
              <w:rPr>
                <w:sz w:val="16"/>
                <w:szCs w:val="16"/>
                <w:lang w:val="en-US"/>
              </w:rPr>
              <w:t>(</w:t>
            </w:r>
            <w:proofErr w:type="gramEnd"/>
            <w:r w:rsidRPr="00FF0F16">
              <w:rPr>
                <w:sz w:val="16"/>
                <w:szCs w:val="16"/>
                <w:lang w:val="en-US"/>
              </w:rPr>
              <w:t>R item);</w:t>
            </w:r>
          </w:p>
          <w:p w14:paraId="6D23DE40" w14:textId="77777777" w:rsidR="00FF0F16" w:rsidRPr="00FF0F16" w:rsidRDefault="00FF0F16" w:rsidP="00FF0F16">
            <w:pPr>
              <w:pStyle w:val="af1"/>
              <w:rPr>
                <w:sz w:val="16"/>
                <w:szCs w:val="16"/>
                <w:lang w:val="en-US"/>
              </w:rPr>
            </w:pPr>
            <w:r w:rsidRPr="00FF0F16">
              <w:rPr>
                <w:sz w:val="16"/>
                <w:szCs w:val="16"/>
                <w:lang w:val="en-US"/>
              </w:rPr>
              <w:t xml:space="preserve">    public Dialog </w:t>
            </w:r>
            <w:proofErr w:type="spellStart"/>
            <w:proofErr w:type="gramStart"/>
            <w:r w:rsidRPr="00FF0F16">
              <w:rPr>
                <w:sz w:val="16"/>
                <w:szCs w:val="16"/>
                <w:lang w:val="en-US"/>
              </w:rPr>
              <w:t>createDialog</w:t>
            </w:r>
            <w:proofErr w:type="spellEnd"/>
            <w:r w:rsidRPr="00FF0F16">
              <w:rPr>
                <w:sz w:val="16"/>
                <w:szCs w:val="16"/>
                <w:lang w:val="en-US"/>
              </w:rPr>
              <w:t>(</w:t>
            </w:r>
            <w:proofErr w:type="gramEnd"/>
            <w:r w:rsidRPr="00FF0F16">
              <w:rPr>
                <w:sz w:val="16"/>
                <w:szCs w:val="16"/>
                <w:lang w:val="en-US"/>
              </w:rPr>
              <w:t xml:space="preserve">String title, Class&lt;C&gt; </w:t>
            </w:r>
            <w:proofErr w:type="spellStart"/>
            <w:r w:rsidRPr="00FF0F16">
              <w:rPr>
                <w:sz w:val="16"/>
                <w:szCs w:val="16"/>
                <w:lang w:val="en-US"/>
              </w:rPr>
              <w:t>createClass</w:t>
            </w:r>
            <w:proofErr w:type="spellEnd"/>
            <w:r w:rsidRPr="00FF0F16">
              <w:rPr>
                <w:sz w:val="16"/>
                <w:szCs w:val="16"/>
                <w:lang w:val="en-US"/>
              </w:rPr>
              <w:t>, Consumer&lt;C&gt; handler) {</w:t>
            </w:r>
          </w:p>
          <w:p w14:paraId="1412355D" w14:textId="77777777" w:rsidR="00FF0F16" w:rsidRPr="00FF0F16" w:rsidRDefault="00FF0F16" w:rsidP="00FF0F16">
            <w:pPr>
              <w:pStyle w:val="af1"/>
              <w:rPr>
                <w:sz w:val="16"/>
                <w:szCs w:val="16"/>
                <w:lang w:val="en-US"/>
              </w:rPr>
            </w:pPr>
            <w:r w:rsidRPr="00FF0F16">
              <w:rPr>
                <w:sz w:val="16"/>
                <w:szCs w:val="16"/>
                <w:lang w:val="en-US"/>
              </w:rPr>
              <w:t xml:space="preserve">        try {</w:t>
            </w:r>
          </w:p>
          <w:p w14:paraId="1995EADB" w14:textId="77777777" w:rsidR="00FF0F16" w:rsidRPr="00FF0F16" w:rsidRDefault="00FF0F16" w:rsidP="00FF0F16">
            <w:pPr>
              <w:pStyle w:val="af1"/>
              <w:rPr>
                <w:sz w:val="16"/>
                <w:szCs w:val="16"/>
                <w:lang w:val="en-US"/>
              </w:rPr>
            </w:pPr>
            <w:r w:rsidRPr="00FF0F16">
              <w:rPr>
                <w:sz w:val="16"/>
                <w:szCs w:val="16"/>
                <w:lang w:val="en-US"/>
              </w:rPr>
              <w:t xml:space="preserve">            var binder = new </w:t>
            </w:r>
            <w:proofErr w:type="spellStart"/>
            <w:r w:rsidRPr="00FF0F16">
              <w:rPr>
                <w:sz w:val="16"/>
                <w:szCs w:val="16"/>
                <w:lang w:val="en-US"/>
              </w:rPr>
              <w:t>BeanValidationBinder</w:t>
            </w:r>
            <w:proofErr w:type="spellEnd"/>
            <w:r w:rsidRPr="00FF0F16">
              <w:rPr>
                <w:sz w:val="16"/>
                <w:szCs w:val="16"/>
                <w:lang w:val="en-US"/>
              </w:rPr>
              <w:t>&lt;&gt;(</w:t>
            </w:r>
            <w:proofErr w:type="spellStart"/>
            <w:r w:rsidRPr="00FF0F16">
              <w:rPr>
                <w:sz w:val="16"/>
                <w:szCs w:val="16"/>
                <w:lang w:val="en-US"/>
              </w:rPr>
              <w:t>createClass</w:t>
            </w:r>
            <w:proofErr w:type="spellEnd"/>
            <w:r w:rsidRPr="00FF0F16">
              <w:rPr>
                <w:sz w:val="16"/>
                <w:szCs w:val="16"/>
                <w:lang w:val="en-US"/>
              </w:rPr>
              <w:t>);</w:t>
            </w:r>
          </w:p>
          <w:p w14:paraId="275FA4A2" w14:textId="77777777" w:rsidR="00FF0F16" w:rsidRPr="00FF0F16" w:rsidRDefault="00FF0F16" w:rsidP="00FF0F16">
            <w:pPr>
              <w:pStyle w:val="af1"/>
              <w:rPr>
                <w:sz w:val="16"/>
                <w:szCs w:val="16"/>
                <w:lang w:val="en-US"/>
              </w:rPr>
            </w:pPr>
            <w:r w:rsidRPr="00FF0F16">
              <w:rPr>
                <w:sz w:val="16"/>
                <w:szCs w:val="16"/>
                <w:lang w:val="en-US"/>
              </w:rPr>
              <w:t xml:space="preserve">            </w:t>
            </w:r>
            <w:proofErr w:type="spellStart"/>
            <w:r w:rsidRPr="00FF0F16">
              <w:rPr>
                <w:sz w:val="16"/>
                <w:szCs w:val="16"/>
                <w:lang w:val="en-US"/>
              </w:rPr>
              <w:t>bindCreate</w:t>
            </w:r>
            <w:proofErr w:type="spellEnd"/>
            <w:r w:rsidRPr="00FF0F16">
              <w:rPr>
                <w:sz w:val="16"/>
                <w:szCs w:val="16"/>
                <w:lang w:val="en-US"/>
              </w:rPr>
              <w:t>(binder);</w:t>
            </w:r>
          </w:p>
          <w:p w14:paraId="1B3BA2DC" w14:textId="77777777" w:rsidR="00FF0F16" w:rsidRPr="00FF0F16" w:rsidRDefault="00FF0F16" w:rsidP="00FF0F16">
            <w:pPr>
              <w:pStyle w:val="af1"/>
              <w:rPr>
                <w:sz w:val="16"/>
                <w:szCs w:val="16"/>
                <w:lang w:val="en-US"/>
              </w:rPr>
            </w:pPr>
            <w:r w:rsidRPr="00FF0F16">
              <w:rPr>
                <w:sz w:val="16"/>
                <w:szCs w:val="16"/>
                <w:lang w:val="en-US"/>
              </w:rPr>
              <w:t xml:space="preserve">            return </w:t>
            </w:r>
            <w:proofErr w:type="spellStart"/>
            <w:proofErr w:type="gramStart"/>
            <w:r w:rsidRPr="00FF0F16">
              <w:rPr>
                <w:sz w:val="16"/>
                <w:szCs w:val="16"/>
                <w:lang w:val="en-US"/>
              </w:rPr>
              <w:t>getDialog</w:t>
            </w:r>
            <w:proofErr w:type="spellEnd"/>
            <w:r w:rsidRPr="00FF0F16">
              <w:rPr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FF0F16">
              <w:rPr>
                <w:sz w:val="16"/>
                <w:szCs w:val="16"/>
                <w:lang w:val="en-US"/>
              </w:rPr>
              <w:t>notificationService</w:t>
            </w:r>
            <w:proofErr w:type="spellEnd"/>
            <w:r w:rsidRPr="00FF0F16">
              <w:rPr>
                <w:sz w:val="16"/>
                <w:szCs w:val="16"/>
                <w:lang w:val="en-US"/>
              </w:rPr>
              <w:t>, title, binder, this::</w:t>
            </w:r>
            <w:proofErr w:type="spellStart"/>
            <w:r w:rsidRPr="00FF0F16">
              <w:rPr>
                <w:sz w:val="16"/>
                <w:szCs w:val="16"/>
                <w:lang w:val="en-US"/>
              </w:rPr>
              <w:t>createDto</w:t>
            </w:r>
            <w:proofErr w:type="spellEnd"/>
            <w:r w:rsidRPr="00FF0F16">
              <w:rPr>
                <w:sz w:val="16"/>
                <w:szCs w:val="16"/>
                <w:lang w:val="en-US"/>
              </w:rPr>
              <w:t>, handler, fields());</w:t>
            </w:r>
          </w:p>
          <w:p w14:paraId="59E39AC0" w14:textId="77777777" w:rsidR="00FF0F16" w:rsidRPr="00FF0F16" w:rsidRDefault="00FF0F16" w:rsidP="00FF0F16">
            <w:pPr>
              <w:pStyle w:val="af1"/>
              <w:rPr>
                <w:sz w:val="16"/>
                <w:szCs w:val="16"/>
                <w:lang w:val="en-US"/>
              </w:rPr>
            </w:pPr>
            <w:r w:rsidRPr="00FF0F16">
              <w:rPr>
                <w:sz w:val="16"/>
                <w:szCs w:val="16"/>
                <w:lang w:val="en-US"/>
              </w:rPr>
              <w:t xml:space="preserve">        } catch (Exception e) {</w:t>
            </w:r>
          </w:p>
          <w:p w14:paraId="0BB4A6DF" w14:textId="77777777" w:rsidR="00FF0F16" w:rsidRPr="00FF0F16" w:rsidRDefault="00FF0F16" w:rsidP="00FF0F16">
            <w:pPr>
              <w:pStyle w:val="af1"/>
              <w:rPr>
                <w:sz w:val="16"/>
                <w:szCs w:val="16"/>
                <w:lang w:val="en-US"/>
              </w:rPr>
            </w:pPr>
            <w:r w:rsidRPr="00FF0F16">
              <w:rPr>
                <w:sz w:val="16"/>
                <w:szCs w:val="16"/>
                <w:lang w:val="en-US"/>
              </w:rPr>
              <w:t xml:space="preserve">            </w:t>
            </w:r>
            <w:proofErr w:type="spellStart"/>
            <w:r w:rsidRPr="00FF0F16">
              <w:rPr>
                <w:sz w:val="16"/>
                <w:szCs w:val="16"/>
                <w:lang w:val="en-US"/>
              </w:rPr>
              <w:t>notificationService.showError</w:t>
            </w:r>
            <w:proofErr w:type="spellEnd"/>
            <w:r w:rsidRPr="00FF0F16">
              <w:rPr>
                <w:sz w:val="16"/>
                <w:szCs w:val="16"/>
                <w:lang w:val="en-US"/>
              </w:rPr>
              <w:t>(e);</w:t>
            </w:r>
          </w:p>
          <w:p w14:paraId="2C727ACD" w14:textId="77777777" w:rsidR="00FF0F16" w:rsidRPr="00FF0F16" w:rsidRDefault="00FF0F16" w:rsidP="00FF0F16">
            <w:pPr>
              <w:pStyle w:val="af1"/>
              <w:rPr>
                <w:sz w:val="16"/>
                <w:szCs w:val="16"/>
                <w:lang w:val="en-US"/>
              </w:rPr>
            </w:pPr>
            <w:r w:rsidRPr="00FF0F16">
              <w:rPr>
                <w:sz w:val="16"/>
                <w:szCs w:val="16"/>
                <w:lang w:val="en-US"/>
              </w:rPr>
              <w:t xml:space="preserve">        }</w:t>
            </w:r>
          </w:p>
          <w:p w14:paraId="3EDDD062" w14:textId="77777777" w:rsidR="00FF0F16" w:rsidRPr="00FF0F16" w:rsidRDefault="00FF0F16" w:rsidP="00FF0F16">
            <w:pPr>
              <w:pStyle w:val="af1"/>
              <w:rPr>
                <w:sz w:val="16"/>
                <w:szCs w:val="16"/>
                <w:lang w:val="en-US"/>
              </w:rPr>
            </w:pPr>
            <w:r w:rsidRPr="00FF0F16">
              <w:rPr>
                <w:sz w:val="16"/>
                <w:szCs w:val="16"/>
                <w:lang w:val="en-US"/>
              </w:rPr>
              <w:t xml:space="preserve">        return null;</w:t>
            </w:r>
          </w:p>
          <w:p w14:paraId="5621D8C5" w14:textId="7099826E" w:rsidR="00FF0F16" w:rsidRPr="00FF0F16" w:rsidRDefault="00FF0F16" w:rsidP="00FF0F16">
            <w:pPr>
              <w:pStyle w:val="af1"/>
              <w:rPr>
                <w:sz w:val="16"/>
                <w:szCs w:val="16"/>
                <w:lang w:val="en-US"/>
              </w:rPr>
            </w:pPr>
            <w:r w:rsidRPr="00FF0F16">
              <w:rPr>
                <w:sz w:val="16"/>
                <w:szCs w:val="16"/>
                <w:lang w:val="en-US"/>
              </w:rPr>
              <w:t xml:space="preserve">    }</w:t>
            </w:r>
          </w:p>
          <w:p w14:paraId="6B85DB39" w14:textId="77777777" w:rsidR="00FF0F16" w:rsidRPr="00FF0F16" w:rsidRDefault="00FF0F16" w:rsidP="00FF0F16">
            <w:pPr>
              <w:pStyle w:val="af1"/>
              <w:rPr>
                <w:sz w:val="16"/>
                <w:szCs w:val="16"/>
                <w:lang w:val="en-US"/>
              </w:rPr>
            </w:pPr>
            <w:r w:rsidRPr="00FF0F16">
              <w:rPr>
                <w:sz w:val="16"/>
                <w:szCs w:val="16"/>
                <w:lang w:val="en-US"/>
              </w:rPr>
              <w:t xml:space="preserve">    public Dialog </w:t>
            </w:r>
            <w:proofErr w:type="spellStart"/>
            <w:proofErr w:type="gramStart"/>
            <w:r w:rsidRPr="00FF0F16">
              <w:rPr>
                <w:sz w:val="16"/>
                <w:szCs w:val="16"/>
                <w:lang w:val="en-US"/>
              </w:rPr>
              <w:t>updateDialog</w:t>
            </w:r>
            <w:proofErr w:type="spellEnd"/>
            <w:r w:rsidRPr="00FF0F16">
              <w:rPr>
                <w:sz w:val="16"/>
                <w:szCs w:val="16"/>
                <w:lang w:val="en-US"/>
              </w:rPr>
              <w:t>(</w:t>
            </w:r>
            <w:proofErr w:type="gramEnd"/>
            <w:r w:rsidRPr="00FF0F16">
              <w:rPr>
                <w:sz w:val="16"/>
                <w:szCs w:val="16"/>
                <w:lang w:val="en-US"/>
              </w:rPr>
              <w:t xml:space="preserve">String title, Class&lt;U&gt; </w:t>
            </w:r>
            <w:proofErr w:type="spellStart"/>
            <w:r w:rsidRPr="00FF0F16">
              <w:rPr>
                <w:sz w:val="16"/>
                <w:szCs w:val="16"/>
                <w:lang w:val="en-US"/>
              </w:rPr>
              <w:t>updateClass</w:t>
            </w:r>
            <w:proofErr w:type="spellEnd"/>
            <w:r w:rsidRPr="00FF0F16">
              <w:rPr>
                <w:sz w:val="16"/>
                <w:szCs w:val="16"/>
                <w:lang w:val="en-US"/>
              </w:rPr>
              <w:t>, R item, Consumer&lt;U&gt; handler) {</w:t>
            </w:r>
          </w:p>
          <w:p w14:paraId="09381BDC" w14:textId="77777777" w:rsidR="00FF0F16" w:rsidRPr="00FF0F16" w:rsidRDefault="00FF0F16" w:rsidP="00FF0F16">
            <w:pPr>
              <w:pStyle w:val="af1"/>
              <w:rPr>
                <w:sz w:val="16"/>
                <w:szCs w:val="16"/>
                <w:lang w:val="en-US"/>
              </w:rPr>
            </w:pPr>
            <w:r w:rsidRPr="00FF0F16">
              <w:rPr>
                <w:sz w:val="16"/>
                <w:szCs w:val="16"/>
                <w:lang w:val="en-US"/>
              </w:rPr>
              <w:t xml:space="preserve">        try {</w:t>
            </w:r>
          </w:p>
          <w:p w14:paraId="48918E07" w14:textId="77777777" w:rsidR="00FF0F16" w:rsidRPr="00FF0F16" w:rsidRDefault="00FF0F16" w:rsidP="00FF0F16">
            <w:pPr>
              <w:pStyle w:val="af1"/>
              <w:rPr>
                <w:sz w:val="16"/>
                <w:szCs w:val="16"/>
                <w:lang w:val="en-US"/>
              </w:rPr>
            </w:pPr>
            <w:r w:rsidRPr="00FF0F16">
              <w:rPr>
                <w:sz w:val="16"/>
                <w:szCs w:val="16"/>
                <w:lang w:val="en-US"/>
              </w:rPr>
              <w:t xml:space="preserve">            var binder = new </w:t>
            </w:r>
            <w:proofErr w:type="spellStart"/>
            <w:r w:rsidRPr="00FF0F16">
              <w:rPr>
                <w:sz w:val="16"/>
                <w:szCs w:val="16"/>
                <w:lang w:val="en-US"/>
              </w:rPr>
              <w:t>BeanValidationBinder</w:t>
            </w:r>
            <w:proofErr w:type="spellEnd"/>
            <w:r w:rsidRPr="00FF0F16">
              <w:rPr>
                <w:sz w:val="16"/>
                <w:szCs w:val="16"/>
                <w:lang w:val="en-US"/>
              </w:rPr>
              <w:t>&lt;&gt;(</w:t>
            </w:r>
            <w:proofErr w:type="spellStart"/>
            <w:r w:rsidRPr="00FF0F16">
              <w:rPr>
                <w:sz w:val="16"/>
                <w:szCs w:val="16"/>
                <w:lang w:val="en-US"/>
              </w:rPr>
              <w:t>updateClass</w:t>
            </w:r>
            <w:proofErr w:type="spellEnd"/>
            <w:r w:rsidRPr="00FF0F16">
              <w:rPr>
                <w:sz w:val="16"/>
                <w:szCs w:val="16"/>
                <w:lang w:val="en-US"/>
              </w:rPr>
              <w:t>);</w:t>
            </w:r>
          </w:p>
          <w:p w14:paraId="13028AD9" w14:textId="77777777" w:rsidR="00FF0F16" w:rsidRPr="00FF0F16" w:rsidRDefault="00FF0F16" w:rsidP="00FF0F16">
            <w:pPr>
              <w:pStyle w:val="af1"/>
              <w:rPr>
                <w:sz w:val="16"/>
                <w:szCs w:val="16"/>
                <w:lang w:val="en-US"/>
              </w:rPr>
            </w:pPr>
            <w:r w:rsidRPr="00FF0F16">
              <w:rPr>
                <w:sz w:val="16"/>
                <w:szCs w:val="16"/>
                <w:lang w:val="en-US"/>
              </w:rPr>
              <w:t xml:space="preserve">            </w:t>
            </w:r>
            <w:proofErr w:type="spellStart"/>
            <w:r w:rsidRPr="00FF0F16">
              <w:rPr>
                <w:sz w:val="16"/>
                <w:szCs w:val="16"/>
                <w:lang w:val="en-US"/>
              </w:rPr>
              <w:t>bindUpdate</w:t>
            </w:r>
            <w:proofErr w:type="spellEnd"/>
            <w:r w:rsidRPr="00FF0F16">
              <w:rPr>
                <w:sz w:val="16"/>
                <w:szCs w:val="16"/>
                <w:lang w:val="en-US"/>
              </w:rPr>
              <w:t>(binder);</w:t>
            </w:r>
          </w:p>
          <w:p w14:paraId="63955450" w14:textId="77777777" w:rsidR="00FF0F16" w:rsidRPr="00FF0F16" w:rsidRDefault="00FF0F16" w:rsidP="00FF0F16">
            <w:pPr>
              <w:pStyle w:val="af1"/>
              <w:rPr>
                <w:sz w:val="16"/>
                <w:szCs w:val="16"/>
                <w:lang w:val="en-US"/>
              </w:rPr>
            </w:pPr>
            <w:r w:rsidRPr="00FF0F16">
              <w:rPr>
                <w:sz w:val="16"/>
                <w:szCs w:val="16"/>
                <w:lang w:val="en-US"/>
              </w:rPr>
              <w:t xml:space="preserve">            </w:t>
            </w:r>
            <w:proofErr w:type="spellStart"/>
            <w:r w:rsidRPr="00FF0F16">
              <w:rPr>
                <w:sz w:val="16"/>
                <w:szCs w:val="16"/>
                <w:lang w:val="en-US"/>
              </w:rPr>
              <w:t>fillFields</w:t>
            </w:r>
            <w:proofErr w:type="spellEnd"/>
            <w:r w:rsidRPr="00FF0F16">
              <w:rPr>
                <w:sz w:val="16"/>
                <w:szCs w:val="16"/>
                <w:lang w:val="en-US"/>
              </w:rPr>
              <w:t>(item);</w:t>
            </w:r>
          </w:p>
          <w:p w14:paraId="72D064B7" w14:textId="77777777" w:rsidR="00FF0F16" w:rsidRPr="00FF0F16" w:rsidRDefault="00FF0F16" w:rsidP="00FF0F16">
            <w:pPr>
              <w:pStyle w:val="af1"/>
              <w:rPr>
                <w:sz w:val="16"/>
                <w:szCs w:val="16"/>
                <w:lang w:val="en-US"/>
              </w:rPr>
            </w:pPr>
            <w:r w:rsidRPr="00FF0F16">
              <w:rPr>
                <w:sz w:val="16"/>
                <w:szCs w:val="16"/>
                <w:lang w:val="en-US"/>
              </w:rPr>
              <w:t xml:space="preserve">            return </w:t>
            </w:r>
            <w:proofErr w:type="spellStart"/>
            <w:proofErr w:type="gramStart"/>
            <w:r w:rsidRPr="00FF0F16">
              <w:rPr>
                <w:sz w:val="16"/>
                <w:szCs w:val="16"/>
                <w:lang w:val="en-US"/>
              </w:rPr>
              <w:t>getDialog</w:t>
            </w:r>
            <w:proofErr w:type="spellEnd"/>
            <w:r w:rsidRPr="00FF0F16">
              <w:rPr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FF0F16">
              <w:rPr>
                <w:sz w:val="16"/>
                <w:szCs w:val="16"/>
                <w:lang w:val="en-US"/>
              </w:rPr>
              <w:t>notificationService</w:t>
            </w:r>
            <w:proofErr w:type="spellEnd"/>
            <w:r w:rsidRPr="00FF0F16">
              <w:rPr>
                <w:sz w:val="16"/>
                <w:szCs w:val="16"/>
                <w:lang w:val="en-US"/>
              </w:rPr>
              <w:t xml:space="preserve">, title, binder, () -&gt; </w:t>
            </w:r>
            <w:proofErr w:type="spellStart"/>
            <w:r w:rsidRPr="00FF0F16">
              <w:rPr>
                <w:sz w:val="16"/>
                <w:szCs w:val="16"/>
                <w:lang w:val="en-US"/>
              </w:rPr>
              <w:t>updateDto</w:t>
            </w:r>
            <w:proofErr w:type="spellEnd"/>
            <w:r w:rsidRPr="00FF0F16">
              <w:rPr>
                <w:sz w:val="16"/>
                <w:szCs w:val="16"/>
                <w:lang w:val="en-US"/>
              </w:rPr>
              <w:t>(item), handler, fields());</w:t>
            </w:r>
          </w:p>
          <w:p w14:paraId="3FB4B0A6" w14:textId="77777777" w:rsidR="00FF0F16" w:rsidRPr="00FF0F16" w:rsidRDefault="00FF0F16" w:rsidP="00FF0F16">
            <w:pPr>
              <w:pStyle w:val="af1"/>
              <w:rPr>
                <w:sz w:val="16"/>
                <w:szCs w:val="16"/>
                <w:lang w:val="en-US"/>
              </w:rPr>
            </w:pPr>
            <w:r w:rsidRPr="00FF0F16">
              <w:rPr>
                <w:sz w:val="16"/>
                <w:szCs w:val="16"/>
                <w:lang w:val="en-US"/>
              </w:rPr>
              <w:t xml:space="preserve">        } catch (Exception e) {</w:t>
            </w:r>
          </w:p>
          <w:p w14:paraId="11E9A700" w14:textId="77777777" w:rsidR="00FF0F16" w:rsidRPr="00FF0F16" w:rsidRDefault="00FF0F16" w:rsidP="00FF0F16">
            <w:pPr>
              <w:pStyle w:val="af1"/>
              <w:rPr>
                <w:sz w:val="16"/>
                <w:szCs w:val="16"/>
                <w:lang w:val="en-US"/>
              </w:rPr>
            </w:pPr>
            <w:r w:rsidRPr="00FF0F16">
              <w:rPr>
                <w:sz w:val="16"/>
                <w:szCs w:val="16"/>
                <w:lang w:val="en-US"/>
              </w:rPr>
              <w:t xml:space="preserve">            </w:t>
            </w:r>
            <w:proofErr w:type="spellStart"/>
            <w:r w:rsidRPr="00FF0F16">
              <w:rPr>
                <w:sz w:val="16"/>
                <w:szCs w:val="16"/>
                <w:lang w:val="en-US"/>
              </w:rPr>
              <w:t>notificationService.showError</w:t>
            </w:r>
            <w:proofErr w:type="spellEnd"/>
            <w:r w:rsidRPr="00FF0F16">
              <w:rPr>
                <w:sz w:val="16"/>
                <w:szCs w:val="16"/>
                <w:lang w:val="en-US"/>
              </w:rPr>
              <w:t>(e);</w:t>
            </w:r>
          </w:p>
          <w:p w14:paraId="4BB8648B" w14:textId="77777777" w:rsidR="00FF0F16" w:rsidRPr="00FF0F16" w:rsidRDefault="00FF0F16" w:rsidP="00FF0F16">
            <w:pPr>
              <w:pStyle w:val="af1"/>
              <w:rPr>
                <w:sz w:val="16"/>
                <w:szCs w:val="16"/>
                <w:lang w:val="en-US"/>
              </w:rPr>
            </w:pPr>
            <w:r w:rsidRPr="00FF0F16">
              <w:rPr>
                <w:sz w:val="16"/>
                <w:szCs w:val="16"/>
                <w:lang w:val="en-US"/>
              </w:rPr>
              <w:t xml:space="preserve">        }</w:t>
            </w:r>
          </w:p>
          <w:p w14:paraId="7BF61583" w14:textId="77777777" w:rsidR="00FF0F16" w:rsidRPr="00FF0F16" w:rsidRDefault="00FF0F16" w:rsidP="00FF0F16">
            <w:pPr>
              <w:pStyle w:val="af1"/>
              <w:rPr>
                <w:sz w:val="16"/>
                <w:szCs w:val="16"/>
                <w:lang w:val="en-US"/>
              </w:rPr>
            </w:pPr>
            <w:r w:rsidRPr="00FF0F16">
              <w:rPr>
                <w:sz w:val="16"/>
                <w:szCs w:val="16"/>
                <w:lang w:val="en-US"/>
              </w:rPr>
              <w:t xml:space="preserve">        return null;</w:t>
            </w:r>
          </w:p>
          <w:p w14:paraId="7C49C48E" w14:textId="714EA193" w:rsidR="00FF0F16" w:rsidRPr="00FF0F16" w:rsidRDefault="00FF0F16" w:rsidP="00FF0F16">
            <w:pPr>
              <w:pStyle w:val="af1"/>
              <w:rPr>
                <w:sz w:val="16"/>
                <w:szCs w:val="16"/>
                <w:lang w:val="en-US"/>
              </w:rPr>
            </w:pPr>
            <w:r w:rsidRPr="00FF0F16">
              <w:rPr>
                <w:sz w:val="16"/>
                <w:szCs w:val="16"/>
                <w:lang w:val="en-US"/>
              </w:rPr>
              <w:t xml:space="preserve">    }</w:t>
            </w:r>
          </w:p>
          <w:p w14:paraId="35066AEE" w14:textId="77777777" w:rsidR="00FF0F16" w:rsidRPr="00FF0F16" w:rsidRDefault="00FF0F16" w:rsidP="00FF0F16">
            <w:pPr>
              <w:pStyle w:val="af1"/>
              <w:rPr>
                <w:sz w:val="16"/>
                <w:szCs w:val="16"/>
                <w:lang w:val="en-US"/>
              </w:rPr>
            </w:pPr>
            <w:r w:rsidRPr="00FF0F16">
              <w:rPr>
                <w:sz w:val="16"/>
                <w:szCs w:val="16"/>
                <w:lang w:val="en-US"/>
              </w:rPr>
              <w:t xml:space="preserve">    private static &lt;T&gt; Dialog </w:t>
            </w:r>
            <w:proofErr w:type="spellStart"/>
            <w:proofErr w:type="gramStart"/>
            <w:r w:rsidRPr="00FF0F16">
              <w:rPr>
                <w:sz w:val="16"/>
                <w:szCs w:val="16"/>
                <w:lang w:val="en-US"/>
              </w:rPr>
              <w:t>getDialog</w:t>
            </w:r>
            <w:proofErr w:type="spellEnd"/>
            <w:r w:rsidRPr="00FF0F16">
              <w:rPr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FF0F16">
              <w:rPr>
                <w:sz w:val="16"/>
                <w:szCs w:val="16"/>
                <w:lang w:val="en-US"/>
              </w:rPr>
              <w:t>NotificationService</w:t>
            </w:r>
            <w:proofErr w:type="spellEnd"/>
            <w:r w:rsidRPr="00FF0F16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FF0F16">
              <w:rPr>
                <w:sz w:val="16"/>
                <w:szCs w:val="16"/>
                <w:lang w:val="en-US"/>
              </w:rPr>
              <w:t>notificationService</w:t>
            </w:r>
            <w:proofErr w:type="spellEnd"/>
            <w:r w:rsidRPr="00FF0F16">
              <w:rPr>
                <w:sz w:val="16"/>
                <w:szCs w:val="16"/>
                <w:lang w:val="en-US"/>
              </w:rPr>
              <w:t>, String title, Binder&lt;T&gt; binder,</w:t>
            </w:r>
          </w:p>
          <w:p w14:paraId="5241034D" w14:textId="77777777" w:rsidR="00FF0F16" w:rsidRPr="00FF0F16" w:rsidRDefault="00FF0F16" w:rsidP="00FF0F16">
            <w:pPr>
              <w:pStyle w:val="af1"/>
              <w:rPr>
                <w:sz w:val="16"/>
                <w:szCs w:val="16"/>
                <w:lang w:val="en-US"/>
              </w:rPr>
            </w:pPr>
            <w:r w:rsidRPr="00FF0F16">
              <w:rPr>
                <w:sz w:val="16"/>
                <w:szCs w:val="16"/>
                <w:lang w:val="en-US"/>
              </w:rPr>
              <w:t xml:space="preserve">                                        Supplier&lt;T&gt; </w:t>
            </w:r>
            <w:proofErr w:type="spellStart"/>
            <w:r w:rsidRPr="00FF0F16">
              <w:rPr>
                <w:sz w:val="16"/>
                <w:szCs w:val="16"/>
                <w:lang w:val="en-US"/>
              </w:rPr>
              <w:t>dtoFactory</w:t>
            </w:r>
            <w:proofErr w:type="spellEnd"/>
            <w:r w:rsidRPr="00FF0F16">
              <w:rPr>
                <w:sz w:val="16"/>
                <w:szCs w:val="16"/>
                <w:lang w:val="en-US"/>
              </w:rPr>
              <w:t xml:space="preserve">, Consumer&lt;T&gt; </w:t>
            </w:r>
            <w:proofErr w:type="spellStart"/>
            <w:r w:rsidRPr="00FF0F16">
              <w:rPr>
                <w:sz w:val="16"/>
                <w:szCs w:val="16"/>
                <w:lang w:val="en-US"/>
              </w:rPr>
              <w:t>saveHandler</w:t>
            </w:r>
            <w:proofErr w:type="spellEnd"/>
            <w:r w:rsidRPr="00FF0F16">
              <w:rPr>
                <w:sz w:val="16"/>
                <w:szCs w:val="16"/>
                <w:lang w:val="en-US"/>
              </w:rPr>
              <w:t>, Component... fields) {</w:t>
            </w:r>
          </w:p>
          <w:p w14:paraId="23288ED2" w14:textId="77777777" w:rsidR="00FF0F16" w:rsidRPr="00FF0F16" w:rsidRDefault="00FF0F16" w:rsidP="00FF0F16">
            <w:pPr>
              <w:pStyle w:val="af1"/>
              <w:rPr>
                <w:sz w:val="16"/>
                <w:szCs w:val="16"/>
                <w:lang w:val="en-US"/>
              </w:rPr>
            </w:pPr>
            <w:r w:rsidRPr="00FF0F16">
              <w:rPr>
                <w:sz w:val="16"/>
                <w:szCs w:val="16"/>
                <w:lang w:val="en-US"/>
              </w:rPr>
              <w:t xml:space="preserve">        var dialog = new </w:t>
            </w:r>
            <w:proofErr w:type="gramStart"/>
            <w:r w:rsidRPr="00FF0F16">
              <w:rPr>
                <w:sz w:val="16"/>
                <w:szCs w:val="16"/>
                <w:lang w:val="en-US"/>
              </w:rPr>
              <w:t>Dialog(</w:t>
            </w:r>
            <w:proofErr w:type="gramEnd"/>
            <w:r w:rsidRPr="00FF0F16">
              <w:rPr>
                <w:sz w:val="16"/>
                <w:szCs w:val="16"/>
                <w:lang w:val="en-US"/>
              </w:rPr>
              <w:t>);</w:t>
            </w:r>
          </w:p>
          <w:p w14:paraId="07E8FAFF" w14:textId="279A9B90" w:rsidR="00FF0F16" w:rsidRPr="00FF0F16" w:rsidRDefault="00FF0F16" w:rsidP="00FF0F16">
            <w:pPr>
              <w:pStyle w:val="af1"/>
              <w:rPr>
                <w:sz w:val="16"/>
                <w:szCs w:val="16"/>
                <w:lang w:val="en-US"/>
              </w:rPr>
            </w:pPr>
            <w:r w:rsidRPr="00FF0F16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proofErr w:type="gramStart"/>
            <w:r w:rsidRPr="00FF0F16">
              <w:rPr>
                <w:sz w:val="16"/>
                <w:szCs w:val="16"/>
                <w:lang w:val="en-US"/>
              </w:rPr>
              <w:t>dialog.setHeaderTitle</w:t>
            </w:r>
            <w:proofErr w:type="spellEnd"/>
            <w:proofErr w:type="gramEnd"/>
            <w:r w:rsidRPr="00FF0F16">
              <w:rPr>
                <w:sz w:val="16"/>
                <w:szCs w:val="16"/>
                <w:lang w:val="en-US"/>
              </w:rPr>
              <w:t>(title);</w:t>
            </w:r>
          </w:p>
          <w:p w14:paraId="0FF1C7CE" w14:textId="77777777" w:rsidR="00FF0F16" w:rsidRPr="00FF0F16" w:rsidRDefault="00FF0F16" w:rsidP="00FF0F16">
            <w:pPr>
              <w:pStyle w:val="af1"/>
              <w:rPr>
                <w:sz w:val="16"/>
                <w:szCs w:val="16"/>
                <w:lang w:val="en-US"/>
              </w:rPr>
            </w:pPr>
            <w:r w:rsidRPr="00FF0F16">
              <w:rPr>
                <w:sz w:val="16"/>
                <w:szCs w:val="16"/>
                <w:lang w:val="en-US"/>
              </w:rPr>
              <w:t xml:space="preserve">        var </w:t>
            </w:r>
            <w:proofErr w:type="spellStart"/>
            <w:r w:rsidRPr="00FF0F16">
              <w:rPr>
                <w:sz w:val="16"/>
                <w:szCs w:val="16"/>
                <w:lang w:val="en-US"/>
              </w:rPr>
              <w:t>saveBtn</w:t>
            </w:r>
            <w:proofErr w:type="spellEnd"/>
            <w:r w:rsidRPr="00FF0F16">
              <w:rPr>
                <w:sz w:val="16"/>
                <w:szCs w:val="16"/>
                <w:lang w:val="en-US"/>
              </w:rPr>
              <w:t xml:space="preserve"> = new </w:t>
            </w:r>
            <w:proofErr w:type="gramStart"/>
            <w:r w:rsidRPr="00FF0F16">
              <w:rPr>
                <w:sz w:val="16"/>
                <w:szCs w:val="16"/>
                <w:lang w:val="en-US"/>
              </w:rPr>
              <w:t>Button(</w:t>
            </w:r>
            <w:proofErr w:type="gramEnd"/>
            <w:r w:rsidRPr="00FF0F16">
              <w:rPr>
                <w:sz w:val="16"/>
                <w:szCs w:val="16"/>
                <w:lang w:val="en-US"/>
              </w:rPr>
              <w:t>"</w:t>
            </w:r>
            <w:proofErr w:type="spellStart"/>
            <w:r w:rsidRPr="00FF0F16">
              <w:rPr>
                <w:sz w:val="16"/>
                <w:szCs w:val="16"/>
                <w:lang w:val="en-US"/>
              </w:rPr>
              <w:t>Сохранить</w:t>
            </w:r>
            <w:proofErr w:type="spellEnd"/>
            <w:r w:rsidRPr="00FF0F16">
              <w:rPr>
                <w:sz w:val="16"/>
                <w:szCs w:val="16"/>
                <w:lang w:val="en-US"/>
              </w:rPr>
              <w:t>", _ -&gt; {</w:t>
            </w:r>
          </w:p>
          <w:p w14:paraId="498AE208" w14:textId="77777777" w:rsidR="00FF0F16" w:rsidRPr="00FF0F16" w:rsidRDefault="00FF0F16" w:rsidP="00FF0F16">
            <w:pPr>
              <w:pStyle w:val="af1"/>
              <w:rPr>
                <w:sz w:val="16"/>
                <w:szCs w:val="16"/>
                <w:lang w:val="en-US"/>
              </w:rPr>
            </w:pPr>
            <w:r w:rsidRPr="00FF0F16">
              <w:rPr>
                <w:sz w:val="16"/>
                <w:szCs w:val="16"/>
                <w:lang w:val="en-US"/>
              </w:rPr>
              <w:t xml:space="preserve">            try {</w:t>
            </w:r>
          </w:p>
          <w:p w14:paraId="700E2F96" w14:textId="77777777" w:rsidR="00FF0F16" w:rsidRPr="00FF0F16" w:rsidRDefault="00FF0F16" w:rsidP="00FF0F16">
            <w:pPr>
              <w:pStyle w:val="af1"/>
              <w:rPr>
                <w:sz w:val="16"/>
                <w:szCs w:val="16"/>
                <w:lang w:val="en-US"/>
              </w:rPr>
            </w:pPr>
            <w:r w:rsidRPr="00FF0F16">
              <w:rPr>
                <w:sz w:val="16"/>
                <w:szCs w:val="16"/>
                <w:lang w:val="en-US"/>
              </w:rPr>
              <w:t xml:space="preserve">                if (</w:t>
            </w:r>
            <w:proofErr w:type="spellStart"/>
            <w:proofErr w:type="gramStart"/>
            <w:r w:rsidRPr="00FF0F16">
              <w:rPr>
                <w:sz w:val="16"/>
                <w:szCs w:val="16"/>
                <w:lang w:val="en-US"/>
              </w:rPr>
              <w:t>binder.validate</w:t>
            </w:r>
            <w:proofErr w:type="spellEnd"/>
            <w:proofErr w:type="gramEnd"/>
            <w:r w:rsidRPr="00FF0F16">
              <w:rPr>
                <w:sz w:val="16"/>
                <w:szCs w:val="16"/>
                <w:lang w:val="en-US"/>
              </w:rPr>
              <w:t>().</w:t>
            </w:r>
            <w:proofErr w:type="spellStart"/>
            <w:r w:rsidRPr="00FF0F16">
              <w:rPr>
                <w:sz w:val="16"/>
                <w:szCs w:val="16"/>
                <w:lang w:val="en-US"/>
              </w:rPr>
              <w:t>isOk</w:t>
            </w:r>
            <w:proofErr w:type="spellEnd"/>
            <w:r w:rsidRPr="00FF0F16">
              <w:rPr>
                <w:sz w:val="16"/>
                <w:szCs w:val="16"/>
                <w:lang w:val="en-US"/>
              </w:rPr>
              <w:t>()) {</w:t>
            </w:r>
          </w:p>
          <w:p w14:paraId="6B446FCC" w14:textId="77777777" w:rsidR="00FF0F16" w:rsidRPr="00FF0F16" w:rsidRDefault="00FF0F16" w:rsidP="00FF0F16">
            <w:pPr>
              <w:pStyle w:val="af1"/>
              <w:rPr>
                <w:sz w:val="16"/>
                <w:szCs w:val="16"/>
                <w:lang w:val="en-US"/>
              </w:rPr>
            </w:pPr>
            <w:r w:rsidRPr="00FF0F16">
              <w:rPr>
                <w:sz w:val="16"/>
                <w:szCs w:val="16"/>
                <w:lang w:val="en-US"/>
              </w:rPr>
              <w:t xml:space="preserve">                    var </w:t>
            </w:r>
            <w:proofErr w:type="spellStart"/>
            <w:r w:rsidRPr="00FF0F16">
              <w:rPr>
                <w:sz w:val="16"/>
                <w:szCs w:val="16"/>
                <w:lang w:val="en-US"/>
              </w:rPr>
              <w:t>dto</w:t>
            </w:r>
            <w:proofErr w:type="spellEnd"/>
            <w:r w:rsidRPr="00FF0F16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proofErr w:type="gramStart"/>
            <w:r w:rsidRPr="00FF0F16">
              <w:rPr>
                <w:sz w:val="16"/>
                <w:szCs w:val="16"/>
                <w:lang w:val="en-US"/>
              </w:rPr>
              <w:t>dtoFactory.get</w:t>
            </w:r>
            <w:proofErr w:type="spellEnd"/>
            <w:r w:rsidRPr="00FF0F16">
              <w:rPr>
                <w:sz w:val="16"/>
                <w:szCs w:val="16"/>
                <w:lang w:val="en-US"/>
              </w:rPr>
              <w:t>(</w:t>
            </w:r>
            <w:proofErr w:type="gramEnd"/>
            <w:r w:rsidRPr="00FF0F16">
              <w:rPr>
                <w:sz w:val="16"/>
                <w:szCs w:val="16"/>
                <w:lang w:val="en-US"/>
              </w:rPr>
              <w:t>);</w:t>
            </w:r>
          </w:p>
          <w:p w14:paraId="3B81CAF0" w14:textId="77777777" w:rsidR="00FF0F16" w:rsidRPr="00FF0F16" w:rsidRDefault="00FF0F16" w:rsidP="00FF0F16">
            <w:pPr>
              <w:pStyle w:val="af1"/>
              <w:rPr>
                <w:sz w:val="16"/>
                <w:szCs w:val="16"/>
                <w:lang w:val="en-US"/>
              </w:rPr>
            </w:pPr>
            <w:r w:rsidRPr="00FF0F16">
              <w:rPr>
                <w:sz w:val="16"/>
                <w:szCs w:val="16"/>
                <w:lang w:val="en-US"/>
              </w:rPr>
              <w:t xml:space="preserve">                    </w:t>
            </w:r>
            <w:proofErr w:type="spellStart"/>
            <w:r w:rsidRPr="00FF0F16">
              <w:rPr>
                <w:sz w:val="16"/>
                <w:szCs w:val="16"/>
                <w:lang w:val="en-US"/>
              </w:rPr>
              <w:t>saveHandler.accept</w:t>
            </w:r>
            <w:proofErr w:type="spellEnd"/>
            <w:r w:rsidRPr="00FF0F16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FF0F16">
              <w:rPr>
                <w:sz w:val="16"/>
                <w:szCs w:val="16"/>
                <w:lang w:val="en-US"/>
              </w:rPr>
              <w:t>dto</w:t>
            </w:r>
            <w:proofErr w:type="spellEnd"/>
            <w:r w:rsidRPr="00FF0F16">
              <w:rPr>
                <w:sz w:val="16"/>
                <w:szCs w:val="16"/>
                <w:lang w:val="en-US"/>
              </w:rPr>
              <w:t>);</w:t>
            </w:r>
          </w:p>
          <w:p w14:paraId="7D532D54" w14:textId="77777777" w:rsidR="00FF0F16" w:rsidRPr="00FF0F16" w:rsidRDefault="00FF0F16" w:rsidP="00FF0F16">
            <w:pPr>
              <w:pStyle w:val="af1"/>
              <w:rPr>
                <w:sz w:val="16"/>
                <w:szCs w:val="16"/>
                <w:lang w:val="en-US"/>
              </w:rPr>
            </w:pPr>
            <w:r w:rsidRPr="00FF0F16">
              <w:rPr>
                <w:sz w:val="16"/>
                <w:szCs w:val="16"/>
                <w:lang w:val="en-US"/>
              </w:rPr>
              <w:t xml:space="preserve">                    </w:t>
            </w:r>
            <w:proofErr w:type="spellStart"/>
            <w:proofErr w:type="gramStart"/>
            <w:r w:rsidRPr="00FF0F16">
              <w:rPr>
                <w:sz w:val="16"/>
                <w:szCs w:val="16"/>
                <w:lang w:val="en-US"/>
              </w:rPr>
              <w:t>dialog.close</w:t>
            </w:r>
            <w:proofErr w:type="spellEnd"/>
            <w:proofErr w:type="gramEnd"/>
            <w:r w:rsidRPr="00FF0F16">
              <w:rPr>
                <w:sz w:val="16"/>
                <w:szCs w:val="16"/>
                <w:lang w:val="en-US"/>
              </w:rPr>
              <w:t>();</w:t>
            </w:r>
          </w:p>
          <w:p w14:paraId="7AFEEF0A" w14:textId="77777777" w:rsidR="00FF0F16" w:rsidRPr="00FF0F16" w:rsidRDefault="00FF0F16" w:rsidP="00FF0F16">
            <w:pPr>
              <w:pStyle w:val="af1"/>
              <w:rPr>
                <w:sz w:val="16"/>
                <w:szCs w:val="16"/>
                <w:lang w:val="en-US"/>
              </w:rPr>
            </w:pPr>
            <w:r w:rsidRPr="00FF0F16">
              <w:rPr>
                <w:sz w:val="16"/>
                <w:szCs w:val="16"/>
                <w:lang w:val="en-US"/>
              </w:rPr>
              <w:t xml:space="preserve">                }</w:t>
            </w:r>
          </w:p>
          <w:p w14:paraId="212558D5" w14:textId="77777777" w:rsidR="00FF0F16" w:rsidRPr="00FF0F16" w:rsidRDefault="00FF0F16" w:rsidP="00FF0F16">
            <w:pPr>
              <w:pStyle w:val="af1"/>
              <w:rPr>
                <w:sz w:val="16"/>
                <w:szCs w:val="16"/>
                <w:lang w:val="en-US"/>
              </w:rPr>
            </w:pPr>
            <w:r w:rsidRPr="00FF0F16">
              <w:rPr>
                <w:sz w:val="16"/>
                <w:szCs w:val="16"/>
                <w:lang w:val="en-US"/>
              </w:rPr>
              <w:t xml:space="preserve">            } catch (Exception e) {</w:t>
            </w:r>
          </w:p>
          <w:p w14:paraId="30CDA325" w14:textId="77777777" w:rsidR="00FF0F16" w:rsidRPr="00FF0F16" w:rsidRDefault="00FF0F16" w:rsidP="00FF0F16">
            <w:pPr>
              <w:pStyle w:val="af1"/>
              <w:rPr>
                <w:sz w:val="16"/>
                <w:szCs w:val="16"/>
                <w:lang w:val="en-US"/>
              </w:rPr>
            </w:pPr>
            <w:r w:rsidRPr="00FF0F16">
              <w:rPr>
                <w:sz w:val="16"/>
                <w:szCs w:val="16"/>
                <w:lang w:val="en-US"/>
              </w:rPr>
              <w:t xml:space="preserve">                </w:t>
            </w:r>
            <w:proofErr w:type="spellStart"/>
            <w:r w:rsidRPr="00FF0F16">
              <w:rPr>
                <w:sz w:val="16"/>
                <w:szCs w:val="16"/>
                <w:lang w:val="en-US"/>
              </w:rPr>
              <w:t>notificationService.showError</w:t>
            </w:r>
            <w:proofErr w:type="spellEnd"/>
            <w:r w:rsidRPr="00FF0F16">
              <w:rPr>
                <w:sz w:val="16"/>
                <w:szCs w:val="16"/>
                <w:lang w:val="en-US"/>
              </w:rPr>
              <w:t>(e);</w:t>
            </w:r>
          </w:p>
          <w:p w14:paraId="5BF88C05" w14:textId="77777777" w:rsidR="00FF0F16" w:rsidRPr="00FF0F16" w:rsidRDefault="00FF0F16" w:rsidP="00FF0F16">
            <w:pPr>
              <w:pStyle w:val="af1"/>
              <w:rPr>
                <w:sz w:val="16"/>
                <w:szCs w:val="16"/>
                <w:lang w:val="en-US"/>
              </w:rPr>
            </w:pPr>
            <w:r w:rsidRPr="00FF0F16">
              <w:rPr>
                <w:sz w:val="16"/>
                <w:szCs w:val="16"/>
                <w:lang w:val="en-US"/>
              </w:rPr>
              <w:t xml:space="preserve">            }</w:t>
            </w:r>
          </w:p>
          <w:p w14:paraId="692083E4" w14:textId="77777777" w:rsidR="00FF0F16" w:rsidRPr="00FF0F16" w:rsidRDefault="00FF0F16" w:rsidP="00FF0F16">
            <w:pPr>
              <w:pStyle w:val="af1"/>
              <w:rPr>
                <w:sz w:val="16"/>
                <w:szCs w:val="16"/>
                <w:lang w:val="en-US"/>
              </w:rPr>
            </w:pPr>
            <w:r w:rsidRPr="00FF0F16">
              <w:rPr>
                <w:sz w:val="16"/>
                <w:szCs w:val="16"/>
                <w:lang w:val="en-US"/>
              </w:rPr>
              <w:t xml:space="preserve">        });</w:t>
            </w:r>
          </w:p>
          <w:p w14:paraId="3FC88D02" w14:textId="0F115946" w:rsidR="00FF0F16" w:rsidRPr="00FF0F16" w:rsidRDefault="00FF0F16" w:rsidP="00FF0F16">
            <w:pPr>
              <w:pStyle w:val="af1"/>
              <w:rPr>
                <w:sz w:val="16"/>
                <w:szCs w:val="16"/>
                <w:lang w:val="en-US"/>
              </w:rPr>
            </w:pPr>
            <w:r w:rsidRPr="00FF0F16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FF0F16">
              <w:rPr>
                <w:sz w:val="16"/>
                <w:szCs w:val="16"/>
                <w:lang w:val="en-US"/>
              </w:rPr>
              <w:t>saveBtn.addThemeVariants</w:t>
            </w:r>
            <w:proofErr w:type="spellEnd"/>
            <w:r w:rsidRPr="00FF0F16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FF0F16">
              <w:rPr>
                <w:sz w:val="16"/>
                <w:szCs w:val="16"/>
                <w:lang w:val="en-US"/>
              </w:rPr>
              <w:t>ButtonVariant.LUMO_PRIMARY</w:t>
            </w:r>
            <w:proofErr w:type="spellEnd"/>
            <w:r w:rsidRPr="00FF0F16">
              <w:rPr>
                <w:sz w:val="16"/>
                <w:szCs w:val="16"/>
                <w:lang w:val="en-US"/>
              </w:rPr>
              <w:t>);</w:t>
            </w:r>
          </w:p>
          <w:p w14:paraId="378ACCF7" w14:textId="3F327DD0" w:rsidR="00FF0F16" w:rsidRPr="00FF0F16" w:rsidRDefault="00FF0F16" w:rsidP="00FF0F16">
            <w:pPr>
              <w:pStyle w:val="af1"/>
              <w:rPr>
                <w:sz w:val="16"/>
                <w:szCs w:val="16"/>
                <w:lang w:val="en-US"/>
              </w:rPr>
            </w:pPr>
            <w:r w:rsidRPr="00FF0F16">
              <w:rPr>
                <w:sz w:val="16"/>
                <w:szCs w:val="16"/>
                <w:lang w:val="en-US"/>
              </w:rPr>
              <w:t xml:space="preserve">        var </w:t>
            </w:r>
            <w:proofErr w:type="spellStart"/>
            <w:r w:rsidRPr="00FF0F16">
              <w:rPr>
                <w:sz w:val="16"/>
                <w:szCs w:val="16"/>
                <w:lang w:val="en-US"/>
              </w:rPr>
              <w:t>cancelBtn</w:t>
            </w:r>
            <w:proofErr w:type="spellEnd"/>
            <w:r w:rsidRPr="00FF0F16">
              <w:rPr>
                <w:sz w:val="16"/>
                <w:szCs w:val="16"/>
                <w:lang w:val="en-US"/>
              </w:rPr>
              <w:t xml:space="preserve"> = new </w:t>
            </w:r>
            <w:proofErr w:type="gramStart"/>
            <w:r w:rsidRPr="00FF0F16">
              <w:rPr>
                <w:sz w:val="16"/>
                <w:szCs w:val="16"/>
                <w:lang w:val="en-US"/>
              </w:rPr>
              <w:t>Button(</w:t>
            </w:r>
            <w:proofErr w:type="gramEnd"/>
            <w:r w:rsidRPr="00FF0F16">
              <w:rPr>
                <w:sz w:val="16"/>
                <w:szCs w:val="16"/>
                <w:lang w:val="en-US"/>
              </w:rPr>
              <w:t>"</w:t>
            </w:r>
            <w:proofErr w:type="spellStart"/>
            <w:r w:rsidRPr="00FF0F16">
              <w:rPr>
                <w:sz w:val="16"/>
                <w:szCs w:val="16"/>
                <w:lang w:val="en-US"/>
              </w:rPr>
              <w:t>Отмена</w:t>
            </w:r>
            <w:proofErr w:type="spellEnd"/>
            <w:r w:rsidRPr="00FF0F16">
              <w:rPr>
                <w:sz w:val="16"/>
                <w:szCs w:val="16"/>
                <w:lang w:val="en-US"/>
              </w:rPr>
              <w:t xml:space="preserve">", _ -&gt; </w:t>
            </w:r>
            <w:proofErr w:type="spellStart"/>
            <w:r w:rsidRPr="00FF0F16">
              <w:rPr>
                <w:sz w:val="16"/>
                <w:szCs w:val="16"/>
                <w:lang w:val="en-US"/>
              </w:rPr>
              <w:t>dialog.close</w:t>
            </w:r>
            <w:proofErr w:type="spellEnd"/>
            <w:r w:rsidRPr="00FF0F16">
              <w:rPr>
                <w:sz w:val="16"/>
                <w:szCs w:val="16"/>
                <w:lang w:val="en-US"/>
              </w:rPr>
              <w:t>());</w:t>
            </w:r>
          </w:p>
          <w:p w14:paraId="62E5E9C2" w14:textId="77777777" w:rsidR="00FF0F16" w:rsidRPr="00FF0F16" w:rsidRDefault="00FF0F16" w:rsidP="00FF0F16">
            <w:pPr>
              <w:pStyle w:val="af1"/>
              <w:rPr>
                <w:sz w:val="16"/>
                <w:szCs w:val="16"/>
                <w:lang w:val="en-US"/>
              </w:rPr>
            </w:pPr>
            <w:r w:rsidRPr="00FF0F16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proofErr w:type="gramStart"/>
            <w:r w:rsidRPr="00FF0F16">
              <w:rPr>
                <w:sz w:val="16"/>
                <w:szCs w:val="16"/>
                <w:lang w:val="en-US"/>
              </w:rPr>
              <w:t>dialog.add</w:t>
            </w:r>
            <w:proofErr w:type="spellEnd"/>
            <w:r w:rsidRPr="00FF0F16">
              <w:rPr>
                <w:sz w:val="16"/>
                <w:szCs w:val="16"/>
                <w:lang w:val="en-US"/>
              </w:rPr>
              <w:t>(</w:t>
            </w:r>
            <w:proofErr w:type="gramEnd"/>
            <w:r w:rsidRPr="00FF0F16">
              <w:rPr>
                <w:sz w:val="16"/>
                <w:szCs w:val="16"/>
                <w:lang w:val="en-US"/>
              </w:rPr>
              <w:t xml:space="preserve">new </w:t>
            </w:r>
            <w:proofErr w:type="spellStart"/>
            <w:r w:rsidRPr="00FF0F16">
              <w:rPr>
                <w:sz w:val="16"/>
                <w:szCs w:val="16"/>
                <w:lang w:val="en-US"/>
              </w:rPr>
              <w:t>VerticalLayout</w:t>
            </w:r>
            <w:proofErr w:type="spellEnd"/>
            <w:r w:rsidRPr="00FF0F16">
              <w:rPr>
                <w:sz w:val="16"/>
                <w:szCs w:val="16"/>
                <w:lang w:val="en-US"/>
              </w:rPr>
              <w:t>(fields));</w:t>
            </w:r>
          </w:p>
          <w:p w14:paraId="2945A300" w14:textId="77777777" w:rsidR="00FF0F16" w:rsidRPr="00FF0F16" w:rsidRDefault="00FF0F16" w:rsidP="00FF0F16">
            <w:pPr>
              <w:pStyle w:val="af1"/>
              <w:rPr>
                <w:sz w:val="16"/>
                <w:szCs w:val="16"/>
                <w:lang w:val="en-US"/>
              </w:rPr>
            </w:pPr>
            <w:r w:rsidRPr="00FF0F16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proofErr w:type="gramStart"/>
            <w:r w:rsidRPr="00FF0F16">
              <w:rPr>
                <w:sz w:val="16"/>
                <w:szCs w:val="16"/>
                <w:lang w:val="en-US"/>
              </w:rPr>
              <w:t>dialog.getFooter</w:t>
            </w:r>
            <w:proofErr w:type="spellEnd"/>
            <w:proofErr w:type="gramEnd"/>
            <w:r w:rsidRPr="00FF0F16">
              <w:rPr>
                <w:sz w:val="16"/>
                <w:szCs w:val="16"/>
                <w:lang w:val="en-US"/>
              </w:rPr>
              <w:t>().add(</w:t>
            </w:r>
            <w:proofErr w:type="spellStart"/>
            <w:r w:rsidRPr="00FF0F16">
              <w:rPr>
                <w:sz w:val="16"/>
                <w:szCs w:val="16"/>
                <w:lang w:val="en-US"/>
              </w:rPr>
              <w:t>cancelBtn</w:t>
            </w:r>
            <w:proofErr w:type="spellEnd"/>
            <w:r w:rsidRPr="00FF0F16">
              <w:rPr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FF0F16">
              <w:rPr>
                <w:sz w:val="16"/>
                <w:szCs w:val="16"/>
                <w:lang w:val="en-US"/>
              </w:rPr>
              <w:t>saveBtn</w:t>
            </w:r>
            <w:proofErr w:type="spellEnd"/>
            <w:r w:rsidRPr="00FF0F16">
              <w:rPr>
                <w:sz w:val="16"/>
                <w:szCs w:val="16"/>
                <w:lang w:val="en-US"/>
              </w:rPr>
              <w:t>);</w:t>
            </w:r>
          </w:p>
          <w:p w14:paraId="6F8B0393" w14:textId="77777777" w:rsidR="00FF0F16" w:rsidRPr="00FF0F16" w:rsidRDefault="00FF0F16" w:rsidP="00FF0F16">
            <w:pPr>
              <w:pStyle w:val="af1"/>
              <w:rPr>
                <w:sz w:val="16"/>
                <w:szCs w:val="16"/>
                <w:lang w:val="en-US"/>
              </w:rPr>
            </w:pPr>
            <w:r w:rsidRPr="00FF0F16">
              <w:rPr>
                <w:sz w:val="16"/>
                <w:szCs w:val="16"/>
                <w:lang w:val="en-US"/>
              </w:rPr>
              <w:t xml:space="preserve">        return dialog;</w:t>
            </w:r>
          </w:p>
          <w:p w14:paraId="1A2D4A1D" w14:textId="2C1510CE" w:rsidR="00FF0F16" w:rsidRPr="00FF0F16" w:rsidRDefault="00FF0F16" w:rsidP="00FF0F16">
            <w:pPr>
              <w:pStyle w:val="af1"/>
              <w:rPr>
                <w:sz w:val="16"/>
                <w:szCs w:val="16"/>
                <w:lang w:val="en-US"/>
              </w:rPr>
            </w:pPr>
            <w:r w:rsidRPr="00FF0F16">
              <w:rPr>
                <w:sz w:val="16"/>
                <w:szCs w:val="16"/>
                <w:lang w:val="en-US"/>
              </w:rPr>
              <w:t xml:space="preserve">    }</w:t>
            </w:r>
          </w:p>
          <w:p w14:paraId="70CBB082" w14:textId="5680F3C8" w:rsidR="00071EF3" w:rsidRPr="00F32E8F" w:rsidRDefault="00FF0F16" w:rsidP="00FF0F16">
            <w:pPr>
              <w:pStyle w:val="af1"/>
              <w:rPr>
                <w:sz w:val="16"/>
                <w:szCs w:val="16"/>
              </w:rPr>
            </w:pPr>
            <w:r w:rsidRPr="00FF0F16">
              <w:rPr>
                <w:sz w:val="16"/>
                <w:szCs w:val="16"/>
                <w:lang w:val="en-US"/>
              </w:rPr>
              <w:t>}</w:t>
            </w:r>
          </w:p>
        </w:tc>
      </w:tr>
    </w:tbl>
    <w:p w14:paraId="069F2871" w14:textId="77777777" w:rsidR="00071EF3" w:rsidRDefault="00071EF3" w:rsidP="00071EF3">
      <w:pPr>
        <w:pStyle w:val="af1"/>
        <w:spacing w:line="240" w:lineRule="auto"/>
      </w:pPr>
    </w:p>
    <w:p w14:paraId="22984CF7" w14:textId="7D1E1120" w:rsidR="00071EF3" w:rsidRPr="001713AE" w:rsidRDefault="00071EF3" w:rsidP="00071EF3">
      <w:pPr>
        <w:pStyle w:val="af1"/>
        <w:spacing w:line="240" w:lineRule="auto"/>
      </w:pPr>
      <w:r w:rsidRPr="001713AE">
        <w:t>Файл «</w:t>
      </w:r>
      <w:proofErr w:type="spellStart"/>
      <w:r w:rsidR="00F56932" w:rsidRPr="00F56932">
        <w:t>BaseViewManager</w:t>
      </w:r>
      <w:proofErr w:type="spellEnd"/>
      <w:r w:rsidR="00F56932">
        <w:rPr>
          <w:lang w:val="en-US"/>
        </w:rPr>
        <w:t>.java</w:t>
      </w:r>
      <w:r w:rsidRPr="001713AE">
        <w:t>».</w:t>
      </w:r>
    </w:p>
    <w:tbl>
      <w:tblPr>
        <w:tblStyle w:val="aff4"/>
        <w:tblW w:w="0" w:type="auto"/>
        <w:tblLook w:val="04A0" w:firstRow="1" w:lastRow="0" w:firstColumn="1" w:lastColumn="0" w:noHBand="0" w:noVBand="1"/>
      </w:tblPr>
      <w:tblGrid>
        <w:gridCol w:w="9628"/>
      </w:tblGrid>
      <w:tr w:rsidR="00071EF3" w:rsidRPr="00F32E8F" w14:paraId="2AC46C84" w14:textId="77777777" w:rsidTr="00C57D9B">
        <w:tc>
          <w:tcPr>
            <w:tcW w:w="9628" w:type="dxa"/>
          </w:tcPr>
          <w:p w14:paraId="02E1EA8D" w14:textId="3A5ACC6C" w:rsidR="00FF0F16" w:rsidRPr="00FF0F16" w:rsidRDefault="00FF0F16" w:rsidP="00FF0F16">
            <w:pPr>
              <w:pStyle w:val="af1"/>
              <w:rPr>
                <w:sz w:val="16"/>
                <w:szCs w:val="16"/>
                <w:lang w:val="en-US"/>
              </w:rPr>
            </w:pPr>
            <w:r w:rsidRPr="00FF0F16">
              <w:rPr>
                <w:sz w:val="16"/>
                <w:szCs w:val="16"/>
                <w:lang w:val="en-US"/>
              </w:rPr>
              <w:t xml:space="preserve">package </w:t>
            </w:r>
            <w:proofErr w:type="spellStart"/>
            <w:proofErr w:type="gramStart"/>
            <w:r w:rsidRPr="00FF0F16">
              <w:rPr>
                <w:sz w:val="16"/>
                <w:szCs w:val="16"/>
                <w:lang w:val="en-US"/>
              </w:rPr>
              <w:t>com.client</w:t>
            </w:r>
            <w:proofErr w:type="gramEnd"/>
            <w:r w:rsidRPr="00FF0F16">
              <w:rPr>
                <w:sz w:val="16"/>
                <w:szCs w:val="16"/>
                <w:lang w:val="en-US"/>
              </w:rPr>
              <w:t>.base</w:t>
            </w:r>
            <w:proofErr w:type="spellEnd"/>
            <w:r w:rsidRPr="00FF0F16">
              <w:rPr>
                <w:sz w:val="16"/>
                <w:szCs w:val="16"/>
                <w:lang w:val="en-US"/>
              </w:rPr>
              <w:t>;</w:t>
            </w:r>
          </w:p>
          <w:p w14:paraId="2FEFC697" w14:textId="77777777" w:rsidR="00FF0F16" w:rsidRPr="00FF0F16" w:rsidRDefault="00FF0F16" w:rsidP="00FF0F16">
            <w:pPr>
              <w:pStyle w:val="af1"/>
              <w:rPr>
                <w:sz w:val="16"/>
                <w:szCs w:val="16"/>
                <w:lang w:val="en-US"/>
              </w:rPr>
            </w:pPr>
            <w:r w:rsidRPr="00FF0F16">
              <w:rPr>
                <w:sz w:val="16"/>
                <w:szCs w:val="16"/>
                <w:lang w:val="en-US"/>
              </w:rPr>
              <w:t>@RequiredArgsConstructor</w:t>
            </w:r>
          </w:p>
          <w:p w14:paraId="1C106EEE" w14:textId="51FB8CF1" w:rsidR="00FF0F16" w:rsidRPr="00FF0F16" w:rsidRDefault="00FF0F16" w:rsidP="00FF0F16">
            <w:pPr>
              <w:pStyle w:val="af1"/>
              <w:rPr>
                <w:sz w:val="16"/>
                <w:szCs w:val="16"/>
                <w:lang w:val="en-US"/>
              </w:rPr>
            </w:pPr>
            <w:r w:rsidRPr="00FF0F16">
              <w:rPr>
                <w:sz w:val="16"/>
                <w:szCs w:val="16"/>
                <w:lang w:val="en-US"/>
              </w:rPr>
              <w:t xml:space="preserve">public abstract class </w:t>
            </w:r>
            <w:proofErr w:type="spellStart"/>
            <w:r w:rsidRPr="00FF0F16">
              <w:rPr>
                <w:sz w:val="16"/>
                <w:szCs w:val="16"/>
                <w:lang w:val="en-US"/>
              </w:rPr>
              <w:t>BaseViewManager</w:t>
            </w:r>
            <w:proofErr w:type="spellEnd"/>
            <w:r w:rsidRPr="00FF0F16">
              <w:rPr>
                <w:sz w:val="16"/>
                <w:szCs w:val="16"/>
                <w:lang w:val="en-US"/>
              </w:rPr>
              <w:t>&lt;C, R, U&gt; {</w:t>
            </w:r>
          </w:p>
          <w:p w14:paraId="3D7C61CD" w14:textId="77777777" w:rsidR="00FF0F16" w:rsidRPr="00FF0F16" w:rsidRDefault="00FF0F16" w:rsidP="00FF0F16">
            <w:pPr>
              <w:pStyle w:val="af1"/>
              <w:rPr>
                <w:sz w:val="16"/>
                <w:szCs w:val="16"/>
                <w:lang w:val="en-US"/>
              </w:rPr>
            </w:pPr>
            <w:r w:rsidRPr="00FF0F16">
              <w:rPr>
                <w:sz w:val="16"/>
                <w:szCs w:val="16"/>
                <w:lang w:val="en-US"/>
              </w:rPr>
              <w:t xml:space="preserve">    private final </w:t>
            </w:r>
            <w:proofErr w:type="spellStart"/>
            <w:r w:rsidRPr="00FF0F16">
              <w:rPr>
                <w:sz w:val="16"/>
                <w:szCs w:val="16"/>
                <w:lang w:val="en-US"/>
              </w:rPr>
              <w:t>BaseRestService</w:t>
            </w:r>
            <w:proofErr w:type="spellEnd"/>
            <w:r w:rsidRPr="00FF0F16">
              <w:rPr>
                <w:sz w:val="16"/>
                <w:szCs w:val="16"/>
                <w:lang w:val="en-US"/>
              </w:rPr>
              <w:t xml:space="preserve">&lt;C, R, U&gt; </w:t>
            </w:r>
            <w:proofErr w:type="spellStart"/>
            <w:r w:rsidRPr="00FF0F16">
              <w:rPr>
                <w:sz w:val="16"/>
                <w:szCs w:val="16"/>
                <w:lang w:val="en-US"/>
              </w:rPr>
              <w:t>restService</w:t>
            </w:r>
            <w:proofErr w:type="spellEnd"/>
            <w:r w:rsidRPr="00FF0F16">
              <w:rPr>
                <w:sz w:val="16"/>
                <w:szCs w:val="16"/>
                <w:lang w:val="en-US"/>
              </w:rPr>
              <w:t>;</w:t>
            </w:r>
          </w:p>
          <w:p w14:paraId="67C0B7EF" w14:textId="77777777" w:rsidR="00FF0F16" w:rsidRPr="00FF0F16" w:rsidRDefault="00FF0F16" w:rsidP="00FF0F16">
            <w:pPr>
              <w:pStyle w:val="af1"/>
              <w:rPr>
                <w:sz w:val="16"/>
                <w:szCs w:val="16"/>
                <w:lang w:val="en-US"/>
              </w:rPr>
            </w:pPr>
            <w:r w:rsidRPr="00FF0F16">
              <w:rPr>
                <w:sz w:val="16"/>
                <w:szCs w:val="16"/>
                <w:lang w:val="en-US"/>
              </w:rPr>
              <w:t xml:space="preserve">    private final </w:t>
            </w:r>
            <w:proofErr w:type="spellStart"/>
            <w:r w:rsidRPr="00FF0F16">
              <w:rPr>
                <w:sz w:val="16"/>
                <w:szCs w:val="16"/>
                <w:lang w:val="en-US"/>
              </w:rPr>
              <w:t>NotificationService</w:t>
            </w:r>
            <w:proofErr w:type="spellEnd"/>
            <w:r w:rsidRPr="00FF0F16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FF0F16">
              <w:rPr>
                <w:sz w:val="16"/>
                <w:szCs w:val="16"/>
                <w:lang w:val="en-US"/>
              </w:rPr>
              <w:t>notificationService</w:t>
            </w:r>
            <w:proofErr w:type="spellEnd"/>
            <w:r w:rsidRPr="00FF0F16">
              <w:rPr>
                <w:sz w:val="16"/>
                <w:szCs w:val="16"/>
                <w:lang w:val="en-US"/>
              </w:rPr>
              <w:t>;</w:t>
            </w:r>
          </w:p>
          <w:p w14:paraId="675D2A15" w14:textId="77777777" w:rsidR="00FF0F16" w:rsidRPr="00FF0F16" w:rsidRDefault="00FF0F16" w:rsidP="00FF0F16">
            <w:pPr>
              <w:pStyle w:val="af1"/>
              <w:rPr>
                <w:sz w:val="16"/>
                <w:szCs w:val="16"/>
                <w:lang w:val="en-US"/>
              </w:rPr>
            </w:pPr>
            <w:r w:rsidRPr="00FF0F16">
              <w:rPr>
                <w:sz w:val="16"/>
                <w:szCs w:val="16"/>
                <w:lang w:val="en-US"/>
              </w:rPr>
              <w:t xml:space="preserve">    private final Class&lt;R&gt; </w:t>
            </w:r>
            <w:proofErr w:type="spellStart"/>
            <w:r w:rsidRPr="00FF0F16">
              <w:rPr>
                <w:sz w:val="16"/>
                <w:szCs w:val="16"/>
                <w:lang w:val="en-US"/>
              </w:rPr>
              <w:t>readClass</w:t>
            </w:r>
            <w:proofErr w:type="spellEnd"/>
            <w:r w:rsidRPr="00FF0F16">
              <w:rPr>
                <w:sz w:val="16"/>
                <w:szCs w:val="16"/>
                <w:lang w:val="en-US"/>
              </w:rPr>
              <w:t>;</w:t>
            </w:r>
          </w:p>
          <w:p w14:paraId="7C2454CC" w14:textId="77777777" w:rsidR="00FF0F16" w:rsidRPr="00FF0F16" w:rsidRDefault="00FF0F16" w:rsidP="00FF0F16">
            <w:pPr>
              <w:pStyle w:val="af1"/>
              <w:rPr>
                <w:sz w:val="16"/>
                <w:szCs w:val="16"/>
                <w:lang w:val="en-US"/>
              </w:rPr>
            </w:pPr>
            <w:r w:rsidRPr="00FF0F16">
              <w:rPr>
                <w:sz w:val="16"/>
                <w:szCs w:val="16"/>
                <w:lang w:val="en-US"/>
              </w:rPr>
              <w:t xml:space="preserve">    @Getter</w:t>
            </w:r>
          </w:p>
          <w:p w14:paraId="662043E2" w14:textId="2D87E8D2" w:rsidR="00FF0F16" w:rsidRPr="00FF0F16" w:rsidRDefault="00FF0F16" w:rsidP="00FF0F16">
            <w:pPr>
              <w:pStyle w:val="af1"/>
              <w:rPr>
                <w:sz w:val="16"/>
                <w:szCs w:val="16"/>
                <w:lang w:val="en-US"/>
              </w:rPr>
            </w:pPr>
            <w:r w:rsidRPr="00FF0F16">
              <w:rPr>
                <w:sz w:val="16"/>
                <w:szCs w:val="16"/>
                <w:lang w:val="en-US"/>
              </w:rPr>
              <w:t xml:space="preserve">    private final </w:t>
            </w:r>
            <w:proofErr w:type="spellStart"/>
            <w:r w:rsidRPr="00FF0F16">
              <w:rPr>
                <w:sz w:val="16"/>
                <w:szCs w:val="16"/>
                <w:lang w:val="en-US"/>
              </w:rPr>
              <w:t>BaseViewDialog</w:t>
            </w:r>
            <w:proofErr w:type="spellEnd"/>
            <w:r w:rsidRPr="00FF0F16">
              <w:rPr>
                <w:sz w:val="16"/>
                <w:szCs w:val="16"/>
                <w:lang w:val="en-US"/>
              </w:rPr>
              <w:t>&lt;C, R, U&gt; dialog;</w:t>
            </w:r>
          </w:p>
          <w:p w14:paraId="695E16DE" w14:textId="1DFD467D" w:rsidR="00FF0F16" w:rsidRPr="00FF0F16" w:rsidRDefault="00FF0F16" w:rsidP="00FF0F16">
            <w:pPr>
              <w:pStyle w:val="af1"/>
              <w:rPr>
                <w:sz w:val="16"/>
                <w:szCs w:val="16"/>
                <w:lang w:val="en-US"/>
              </w:rPr>
            </w:pPr>
            <w:r w:rsidRPr="00FF0F16">
              <w:rPr>
                <w:sz w:val="16"/>
                <w:szCs w:val="16"/>
                <w:lang w:val="en-US"/>
              </w:rPr>
              <w:t xml:space="preserve">    protected abstract void </w:t>
            </w:r>
            <w:proofErr w:type="spellStart"/>
            <w:proofErr w:type="gramStart"/>
            <w:r w:rsidRPr="00FF0F16">
              <w:rPr>
                <w:sz w:val="16"/>
                <w:szCs w:val="16"/>
                <w:lang w:val="en-US"/>
              </w:rPr>
              <w:t>configureColumns</w:t>
            </w:r>
            <w:proofErr w:type="spellEnd"/>
            <w:r w:rsidRPr="00FF0F16">
              <w:rPr>
                <w:sz w:val="16"/>
                <w:szCs w:val="16"/>
                <w:lang w:val="en-US"/>
              </w:rPr>
              <w:t>(</w:t>
            </w:r>
            <w:proofErr w:type="gramEnd"/>
            <w:r w:rsidRPr="00FF0F16">
              <w:rPr>
                <w:sz w:val="16"/>
                <w:szCs w:val="16"/>
                <w:lang w:val="en-US"/>
              </w:rPr>
              <w:t>Grid&lt;R&gt; grid);</w:t>
            </w:r>
          </w:p>
          <w:p w14:paraId="6ED374AF" w14:textId="1BE43CCD" w:rsidR="00FF0F16" w:rsidRPr="00FF0F16" w:rsidRDefault="00FF0F16" w:rsidP="00FF0F16">
            <w:pPr>
              <w:pStyle w:val="af1"/>
              <w:rPr>
                <w:sz w:val="16"/>
                <w:szCs w:val="16"/>
                <w:lang w:val="en-US"/>
              </w:rPr>
            </w:pPr>
            <w:r w:rsidRPr="00FF0F16">
              <w:rPr>
                <w:sz w:val="16"/>
                <w:szCs w:val="16"/>
                <w:lang w:val="en-US"/>
              </w:rPr>
              <w:t xml:space="preserve">    protected abstract Dialog </w:t>
            </w:r>
            <w:proofErr w:type="spellStart"/>
            <w:proofErr w:type="gramStart"/>
            <w:r w:rsidRPr="00FF0F16">
              <w:rPr>
                <w:sz w:val="16"/>
                <w:szCs w:val="16"/>
                <w:lang w:val="en-US"/>
              </w:rPr>
              <w:t>createDialog</w:t>
            </w:r>
            <w:proofErr w:type="spellEnd"/>
            <w:r w:rsidRPr="00FF0F16">
              <w:rPr>
                <w:sz w:val="16"/>
                <w:szCs w:val="16"/>
                <w:lang w:val="en-US"/>
              </w:rPr>
              <w:t>(</w:t>
            </w:r>
            <w:proofErr w:type="gramEnd"/>
            <w:r w:rsidRPr="00FF0F16">
              <w:rPr>
                <w:sz w:val="16"/>
                <w:szCs w:val="16"/>
                <w:lang w:val="en-US"/>
              </w:rPr>
              <w:t>Consumer&lt;C&gt; handler);</w:t>
            </w:r>
          </w:p>
          <w:p w14:paraId="73B91902" w14:textId="45886053" w:rsidR="00FF0F16" w:rsidRPr="00FF0F16" w:rsidRDefault="00FF0F16" w:rsidP="00FF0F16">
            <w:pPr>
              <w:pStyle w:val="af1"/>
              <w:rPr>
                <w:sz w:val="16"/>
                <w:szCs w:val="16"/>
                <w:lang w:val="en-US"/>
              </w:rPr>
            </w:pPr>
            <w:r w:rsidRPr="00FF0F16">
              <w:rPr>
                <w:sz w:val="16"/>
                <w:szCs w:val="16"/>
                <w:lang w:val="en-US"/>
              </w:rPr>
              <w:t xml:space="preserve">    protected abstract Dialog </w:t>
            </w:r>
            <w:proofErr w:type="spellStart"/>
            <w:proofErr w:type="gramStart"/>
            <w:r w:rsidRPr="00FF0F16">
              <w:rPr>
                <w:sz w:val="16"/>
                <w:szCs w:val="16"/>
                <w:lang w:val="en-US"/>
              </w:rPr>
              <w:t>updateDialog</w:t>
            </w:r>
            <w:proofErr w:type="spellEnd"/>
            <w:r w:rsidRPr="00FF0F16">
              <w:rPr>
                <w:sz w:val="16"/>
                <w:szCs w:val="16"/>
                <w:lang w:val="en-US"/>
              </w:rPr>
              <w:t>(</w:t>
            </w:r>
            <w:proofErr w:type="gramEnd"/>
            <w:r w:rsidRPr="00FF0F16">
              <w:rPr>
                <w:sz w:val="16"/>
                <w:szCs w:val="16"/>
                <w:lang w:val="en-US"/>
              </w:rPr>
              <w:t>R item, Consumer&lt;U&gt; handler);</w:t>
            </w:r>
          </w:p>
          <w:p w14:paraId="1F01562B" w14:textId="77777777" w:rsidR="00FF0F16" w:rsidRPr="00FF0F16" w:rsidRDefault="00FF0F16" w:rsidP="00FF0F16">
            <w:pPr>
              <w:pStyle w:val="af1"/>
              <w:rPr>
                <w:sz w:val="16"/>
                <w:szCs w:val="16"/>
                <w:lang w:val="en-US"/>
              </w:rPr>
            </w:pPr>
            <w:r w:rsidRPr="00FF0F16">
              <w:rPr>
                <w:sz w:val="16"/>
                <w:szCs w:val="16"/>
                <w:lang w:val="en-US"/>
              </w:rPr>
              <w:t xml:space="preserve">    public Grid&lt;R&gt; </w:t>
            </w:r>
            <w:proofErr w:type="spellStart"/>
            <w:proofErr w:type="gramStart"/>
            <w:r w:rsidRPr="00FF0F16">
              <w:rPr>
                <w:sz w:val="16"/>
                <w:szCs w:val="16"/>
                <w:lang w:val="en-US"/>
              </w:rPr>
              <w:t>initGrid</w:t>
            </w:r>
            <w:proofErr w:type="spellEnd"/>
            <w:r w:rsidRPr="00FF0F16">
              <w:rPr>
                <w:sz w:val="16"/>
                <w:szCs w:val="16"/>
                <w:lang w:val="en-US"/>
              </w:rPr>
              <w:t>(</w:t>
            </w:r>
            <w:proofErr w:type="gramEnd"/>
            <w:r w:rsidRPr="00FF0F16">
              <w:rPr>
                <w:sz w:val="16"/>
                <w:szCs w:val="16"/>
                <w:lang w:val="en-US"/>
              </w:rPr>
              <w:t>) {</w:t>
            </w:r>
          </w:p>
          <w:p w14:paraId="11536D97" w14:textId="77777777" w:rsidR="00FF0F16" w:rsidRPr="00FF0F16" w:rsidRDefault="00FF0F16" w:rsidP="00FF0F16">
            <w:pPr>
              <w:pStyle w:val="af1"/>
              <w:rPr>
                <w:sz w:val="16"/>
                <w:szCs w:val="16"/>
                <w:lang w:val="en-US"/>
              </w:rPr>
            </w:pPr>
            <w:r w:rsidRPr="00FF0F16">
              <w:rPr>
                <w:sz w:val="16"/>
                <w:szCs w:val="16"/>
                <w:lang w:val="en-US"/>
              </w:rPr>
              <w:t xml:space="preserve">        var grid = new Grid&lt;</w:t>
            </w:r>
            <w:proofErr w:type="gramStart"/>
            <w:r w:rsidRPr="00FF0F16">
              <w:rPr>
                <w:sz w:val="16"/>
                <w:szCs w:val="16"/>
                <w:lang w:val="en-US"/>
              </w:rPr>
              <w:t>&gt;(</w:t>
            </w:r>
            <w:proofErr w:type="spellStart"/>
            <w:proofErr w:type="gramEnd"/>
            <w:r w:rsidRPr="00FF0F16">
              <w:rPr>
                <w:sz w:val="16"/>
                <w:szCs w:val="16"/>
                <w:lang w:val="en-US"/>
              </w:rPr>
              <w:t>readClass</w:t>
            </w:r>
            <w:proofErr w:type="spellEnd"/>
            <w:r w:rsidRPr="00FF0F16">
              <w:rPr>
                <w:sz w:val="16"/>
                <w:szCs w:val="16"/>
                <w:lang w:val="en-US"/>
              </w:rPr>
              <w:t>, false);</w:t>
            </w:r>
          </w:p>
          <w:p w14:paraId="3B9FB932" w14:textId="254790BD" w:rsidR="00FF0F16" w:rsidRPr="00FF0F16" w:rsidRDefault="00FF0F16" w:rsidP="00FF0F16">
            <w:pPr>
              <w:pStyle w:val="af1"/>
              <w:rPr>
                <w:sz w:val="16"/>
                <w:szCs w:val="16"/>
                <w:lang w:val="en-US"/>
              </w:rPr>
            </w:pPr>
            <w:r w:rsidRPr="00FF0F16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FF0F16">
              <w:rPr>
                <w:sz w:val="16"/>
                <w:szCs w:val="16"/>
                <w:lang w:val="en-US"/>
              </w:rPr>
              <w:t>configureColumns</w:t>
            </w:r>
            <w:proofErr w:type="spellEnd"/>
            <w:r w:rsidRPr="00FF0F16">
              <w:rPr>
                <w:sz w:val="16"/>
                <w:szCs w:val="16"/>
                <w:lang w:val="en-US"/>
              </w:rPr>
              <w:t>(grid);</w:t>
            </w:r>
          </w:p>
          <w:p w14:paraId="79908F79" w14:textId="77777777" w:rsidR="00FF0F16" w:rsidRPr="00FF0F16" w:rsidRDefault="00FF0F16" w:rsidP="00FF0F16">
            <w:pPr>
              <w:pStyle w:val="af1"/>
              <w:rPr>
                <w:sz w:val="16"/>
                <w:szCs w:val="16"/>
              </w:rPr>
            </w:pPr>
            <w:r w:rsidRPr="00FF0F16">
              <w:rPr>
                <w:sz w:val="16"/>
                <w:szCs w:val="16"/>
              </w:rPr>
              <w:t xml:space="preserve">        </w:t>
            </w:r>
            <w:proofErr w:type="gramStart"/>
            <w:r w:rsidRPr="00FF0F16">
              <w:rPr>
                <w:sz w:val="16"/>
                <w:szCs w:val="16"/>
                <w:lang w:val="en-US"/>
              </w:rPr>
              <w:t>grid</w:t>
            </w:r>
            <w:r w:rsidRPr="00FF0F16">
              <w:rPr>
                <w:sz w:val="16"/>
                <w:szCs w:val="16"/>
              </w:rPr>
              <w:t>.</w:t>
            </w:r>
            <w:proofErr w:type="spellStart"/>
            <w:r w:rsidRPr="00FF0F16">
              <w:rPr>
                <w:sz w:val="16"/>
                <w:szCs w:val="16"/>
                <w:lang w:val="en-US"/>
              </w:rPr>
              <w:t>setEmptyStateText</w:t>
            </w:r>
            <w:proofErr w:type="spellEnd"/>
            <w:proofErr w:type="gramEnd"/>
            <w:r w:rsidRPr="00FF0F16">
              <w:rPr>
                <w:sz w:val="16"/>
                <w:szCs w:val="16"/>
              </w:rPr>
              <w:t>("Нет записей для вывода");</w:t>
            </w:r>
          </w:p>
          <w:p w14:paraId="703FA620" w14:textId="7C535DEF" w:rsidR="00FF0F16" w:rsidRPr="00FF0F16" w:rsidRDefault="00FF0F16" w:rsidP="00FF0F16">
            <w:pPr>
              <w:pStyle w:val="af1"/>
              <w:rPr>
                <w:sz w:val="16"/>
                <w:szCs w:val="16"/>
                <w:lang w:val="en-US"/>
              </w:rPr>
            </w:pPr>
            <w:r w:rsidRPr="00FF0F16">
              <w:rPr>
                <w:sz w:val="16"/>
                <w:szCs w:val="16"/>
              </w:rPr>
              <w:t xml:space="preserve">        </w:t>
            </w:r>
            <w:proofErr w:type="spellStart"/>
            <w:proofErr w:type="gramStart"/>
            <w:r w:rsidRPr="00FF0F16">
              <w:rPr>
                <w:sz w:val="16"/>
                <w:szCs w:val="16"/>
                <w:lang w:val="en-US"/>
              </w:rPr>
              <w:t>grid.addThemeVariants</w:t>
            </w:r>
            <w:proofErr w:type="spellEnd"/>
            <w:proofErr w:type="gramEnd"/>
            <w:r w:rsidRPr="00FF0F16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FF0F16">
              <w:rPr>
                <w:sz w:val="16"/>
                <w:szCs w:val="16"/>
                <w:lang w:val="en-US"/>
              </w:rPr>
              <w:t>GridVariant.LUMO_NO_BORDER</w:t>
            </w:r>
            <w:proofErr w:type="spellEnd"/>
            <w:r w:rsidRPr="00FF0F16">
              <w:rPr>
                <w:sz w:val="16"/>
                <w:szCs w:val="16"/>
                <w:lang w:val="en-US"/>
              </w:rPr>
              <w:t>);</w:t>
            </w:r>
          </w:p>
          <w:p w14:paraId="54D4FB2E" w14:textId="77777777" w:rsidR="00FF0F16" w:rsidRPr="00FF0F16" w:rsidRDefault="00FF0F16" w:rsidP="00FF0F16">
            <w:pPr>
              <w:pStyle w:val="af1"/>
              <w:rPr>
                <w:sz w:val="16"/>
                <w:szCs w:val="16"/>
                <w:lang w:val="en-US"/>
              </w:rPr>
            </w:pPr>
            <w:r w:rsidRPr="00FF0F16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proofErr w:type="gramStart"/>
            <w:r w:rsidRPr="00FF0F16">
              <w:rPr>
                <w:sz w:val="16"/>
                <w:szCs w:val="16"/>
                <w:lang w:val="en-US"/>
              </w:rPr>
              <w:t>grid.addComponentColumn</w:t>
            </w:r>
            <w:proofErr w:type="spellEnd"/>
            <w:proofErr w:type="gramEnd"/>
            <w:r w:rsidRPr="00FF0F16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FF0F16">
              <w:rPr>
                <w:sz w:val="16"/>
                <w:szCs w:val="16"/>
                <w:lang w:val="en-US"/>
              </w:rPr>
              <w:t>oldDto</w:t>
            </w:r>
            <w:proofErr w:type="spellEnd"/>
            <w:r w:rsidRPr="00FF0F16">
              <w:rPr>
                <w:sz w:val="16"/>
                <w:szCs w:val="16"/>
                <w:lang w:val="en-US"/>
              </w:rPr>
              <w:t xml:space="preserve"> -&gt; {</w:t>
            </w:r>
          </w:p>
          <w:p w14:paraId="09B500BC" w14:textId="77777777" w:rsidR="00FF0F16" w:rsidRPr="00FF0F16" w:rsidRDefault="00FF0F16" w:rsidP="00FF0F16">
            <w:pPr>
              <w:pStyle w:val="af1"/>
              <w:rPr>
                <w:sz w:val="16"/>
                <w:szCs w:val="16"/>
                <w:lang w:val="en-US"/>
              </w:rPr>
            </w:pPr>
            <w:r w:rsidRPr="00FF0F16">
              <w:rPr>
                <w:sz w:val="16"/>
                <w:szCs w:val="16"/>
                <w:lang w:val="en-US"/>
              </w:rPr>
              <w:t xml:space="preserve">            var </w:t>
            </w:r>
            <w:proofErr w:type="spellStart"/>
            <w:r w:rsidRPr="00FF0F16">
              <w:rPr>
                <w:sz w:val="16"/>
                <w:szCs w:val="16"/>
                <w:lang w:val="en-US"/>
              </w:rPr>
              <w:t>editBtn</w:t>
            </w:r>
            <w:proofErr w:type="spellEnd"/>
            <w:r w:rsidRPr="00FF0F16">
              <w:rPr>
                <w:sz w:val="16"/>
                <w:szCs w:val="16"/>
                <w:lang w:val="en-US"/>
              </w:rPr>
              <w:t xml:space="preserve"> = new </w:t>
            </w:r>
            <w:proofErr w:type="gramStart"/>
            <w:r w:rsidRPr="00FF0F16">
              <w:rPr>
                <w:sz w:val="16"/>
                <w:szCs w:val="16"/>
                <w:lang w:val="en-US"/>
              </w:rPr>
              <w:t>Button(</w:t>
            </w:r>
            <w:proofErr w:type="gramEnd"/>
            <w:r w:rsidRPr="00FF0F16">
              <w:rPr>
                <w:sz w:val="16"/>
                <w:szCs w:val="16"/>
                <w:lang w:val="en-US"/>
              </w:rPr>
              <w:t>new Icon(</w:t>
            </w:r>
            <w:proofErr w:type="spellStart"/>
            <w:r w:rsidRPr="00FF0F16">
              <w:rPr>
                <w:sz w:val="16"/>
                <w:szCs w:val="16"/>
                <w:lang w:val="en-US"/>
              </w:rPr>
              <w:t>VaadinIcon.EDIT</w:t>
            </w:r>
            <w:proofErr w:type="spellEnd"/>
            <w:r w:rsidRPr="00FF0F16">
              <w:rPr>
                <w:sz w:val="16"/>
                <w:szCs w:val="16"/>
                <w:lang w:val="en-US"/>
              </w:rPr>
              <w:t>), _ -&gt;</w:t>
            </w:r>
          </w:p>
          <w:p w14:paraId="7FE9EAC9" w14:textId="77777777" w:rsidR="00FF0F16" w:rsidRPr="00FF0F16" w:rsidRDefault="00FF0F16" w:rsidP="00FF0F16">
            <w:pPr>
              <w:pStyle w:val="af1"/>
              <w:rPr>
                <w:sz w:val="16"/>
                <w:szCs w:val="16"/>
                <w:lang w:val="en-US"/>
              </w:rPr>
            </w:pPr>
            <w:r w:rsidRPr="00FF0F16">
              <w:rPr>
                <w:sz w:val="16"/>
                <w:szCs w:val="16"/>
                <w:lang w:val="en-US"/>
              </w:rPr>
              <w:t xml:space="preserve">                    </w:t>
            </w:r>
            <w:proofErr w:type="spellStart"/>
            <w:proofErr w:type="gramStart"/>
            <w:r w:rsidRPr="00FF0F16">
              <w:rPr>
                <w:sz w:val="16"/>
                <w:szCs w:val="16"/>
                <w:lang w:val="en-US"/>
              </w:rPr>
              <w:t>updateDialog</w:t>
            </w:r>
            <w:proofErr w:type="spellEnd"/>
            <w:r w:rsidRPr="00FF0F16">
              <w:rPr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FF0F16">
              <w:rPr>
                <w:sz w:val="16"/>
                <w:szCs w:val="16"/>
                <w:lang w:val="en-US"/>
              </w:rPr>
              <w:t>oldDto</w:t>
            </w:r>
            <w:proofErr w:type="spellEnd"/>
            <w:r w:rsidRPr="00FF0F16">
              <w:rPr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FF0F16">
              <w:rPr>
                <w:sz w:val="16"/>
                <w:szCs w:val="16"/>
                <w:lang w:val="en-US"/>
              </w:rPr>
              <w:t>newDto</w:t>
            </w:r>
            <w:proofErr w:type="spellEnd"/>
            <w:r w:rsidRPr="00FF0F16">
              <w:rPr>
                <w:sz w:val="16"/>
                <w:szCs w:val="16"/>
                <w:lang w:val="en-US"/>
              </w:rPr>
              <w:t xml:space="preserve"> -&gt; </w:t>
            </w:r>
            <w:proofErr w:type="spellStart"/>
            <w:r w:rsidRPr="00FF0F16">
              <w:rPr>
                <w:sz w:val="16"/>
                <w:szCs w:val="16"/>
                <w:lang w:val="en-US"/>
              </w:rPr>
              <w:t>updateRecord</w:t>
            </w:r>
            <w:proofErr w:type="spellEnd"/>
            <w:r w:rsidRPr="00FF0F16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FF0F16">
              <w:rPr>
                <w:sz w:val="16"/>
                <w:szCs w:val="16"/>
                <w:lang w:val="en-US"/>
              </w:rPr>
              <w:t>oldDto</w:t>
            </w:r>
            <w:proofErr w:type="spellEnd"/>
            <w:r w:rsidRPr="00FF0F16">
              <w:rPr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FF0F16">
              <w:rPr>
                <w:sz w:val="16"/>
                <w:szCs w:val="16"/>
                <w:lang w:val="en-US"/>
              </w:rPr>
              <w:t>newDto</w:t>
            </w:r>
            <w:proofErr w:type="spellEnd"/>
            <w:r w:rsidRPr="00FF0F16">
              <w:rPr>
                <w:sz w:val="16"/>
                <w:szCs w:val="16"/>
                <w:lang w:val="en-US"/>
              </w:rPr>
              <w:t>)).open());</w:t>
            </w:r>
          </w:p>
          <w:p w14:paraId="13D33B57" w14:textId="7ADFF1FD" w:rsidR="00FF0F16" w:rsidRPr="00FF0F16" w:rsidRDefault="00FF0F16" w:rsidP="00FF0F16">
            <w:pPr>
              <w:pStyle w:val="af1"/>
              <w:rPr>
                <w:sz w:val="16"/>
                <w:szCs w:val="16"/>
                <w:lang w:val="en-US"/>
              </w:rPr>
            </w:pPr>
            <w:r w:rsidRPr="00FF0F16">
              <w:rPr>
                <w:sz w:val="16"/>
                <w:szCs w:val="16"/>
                <w:lang w:val="en-US"/>
              </w:rPr>
              <w:t xml:space="preserve">            </w:t>
            </w:r>
            <w:proofErr w:type="spellStart"/>
            <w:r w:rsidRPr="00FF0F16">
              <w:rPr>
                <w:sz w:val="16"/>
                <w:szCs w:val="16"/>
                <w:lang w:val="en-US"/>
              </w:rPr>
              <w:t>editBtn.addThemeVariants</w:t>
            </w:r>
            <w:proofErr w:type="spellEnd"/>
            <w:r w:rsidRPr="00FF0F16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FF0F16">
              <w:rPr>
                <w:sz w:val="16"/>
                <w:szCs w:val="16"/>
                <w:lang w:val="en-US"/>
              </w:rPr>
              <w:t>ButtonVariant.LUMO_TERTIARY</w:t>
            </w:r>
            <w:proofErr w:type="spellEnd"/>
            <w:r w:rsidRPr="00FF0F16">
              <w:rPr>
                <w:sz w:val="16"/>
                <w:szCs w:val="16"/>
                <w:lang w:val="en-US"/>
              </w:rPr>
              <w:t>);</w:t>
            </w:r>
          </w:p>
          <w:p w14:paraId="29983825" w14:textId="77777777" w:rsidR="00FF0F16" w:rsidRPr="00FF0F16" w:rsidRDefault="00FF0F16" w:rsidP="00FF0F16">
            <w:pPr>
              <w:pStyle w:val="af1"/>
              <w:rPr>
                <w:sz w:val="16"/>
                <w:szCs w:val="16"/>
                <w:lang w:val="en-US"/>
              </w:rPr>
            </w:pPr>
            <w:r w:rsidRPr="00FF0F16">
              <w:rPr>
                <w:sz w:val="16"/>
                <w:szCs w:val="16"/>
                <w:lang w:val="en-US"/>
              </w:rPr>
              <w:t xml:space="preserve">            var </w:t>
            </w:r>
            <w:proofErr w:type="spellStart"/>
            <w:r w:rsidRPr="00FF0F16">
              <w:rPr>
                <w:sz w:val="16"/>
                <w:szCs w:val="16"/>
                <w:lang w:val="en-US"/>
              </w:rPr>
              <w:t>delBtn</w:t>
            </w:r>
            <w:proofErr w:type="spellEnd"/>
            <w:r w:rsidRPr="00FF0F16">
              <w:rPr>
                <w:sz w:val="16"/>
                <w:szCs w:val="16"/>
                <w:lang w:val="en-US"/>
              </w:rPr>
              <w:t xml:space="preserve"> = new </w:t>
            </w:r>
            <w:proofErr w:type="gramStart"/>
            <w:r w:rsidRPr="00FF0F16">
              <w:rPr>
                <w:sz w:val="16"/>
                <w:szCs w:val="16"/>
                <w:lang w:val="en-US"/>
              </w:rPr>
              <w:t>Button(</w:t>
            </w:r>
            <w:proofErr w:type="gramEnd"/>
            <w:r w:rsidRPr="00FF0F16">
              <w:rPr>
                <w:sz w:val="16"/>
                <w:szCs w:val="16"/>
                <w:lang w:val="en-US"/>
              </w:rPr>
              <w:t>new Icon(</w:t>
            </w:r>
            <w:proofErr w:type="spellStart"/>
            <w:r w:rsidRPr="00FF0F16">
              <w:rPr>
                <w:sz w:val="16"/>
                <w:szCs w:val="16"/>
                <w:lang w:val="en-US"/>
              </w:rPr>
              <w:t>VaadinIcon.TRASH</w:t>
            </w:r>
            <w:proofErr w:type="spellEnd"/>
            <w:r w:rsidRPr="00FF0F16">
              <w:rPr>
                <w:sz w:val="16"/>
                <w:szCs w:val="16"/>
                <w:lang w:val="en-US"/>
              </w:rPr>
              <w:t xml:space="preserve">), _ -&gt; </w:t>
            </w:r>
            <w:proofErr w:type="spellStart"/>
            <w:r w:rsidRPr="00FF0F16">
              <w:rPr>
                <w:sz w:val="16"/>
                <w:szCs w:val="16"/>
                <w:lang w:val="en-US"/>
              </w:rPr>
              <w:t>deleteRecord</w:t>
            </w:r>
            <w:proofErr w:type="spellEnd"/>
            <w:r w:rsidRPr="00FF0F16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FF0F16">
              <w:rPr>
                <w:sz w:val="16"/>
                <w:szCs w:val="16"/>
                <w:lang w:val="en-US"/>
              </w:rPr>
              <w:t>oldDto</w:t>
            </w:r>
            <w:proofErr w:type="spellEnd"/>
            <w:r w:rsidRPr="00FF0F16">
              <w:rPr>
                <w:sz w:val="16"/>
                <w:szCs w:val="16"/>
                <w:lang w:val="en-US"/>
              </w:rPr>
              <w:t>));</w:t>
            </w:r>
          </w:p>
          <w:p w14:paraId="7DCE42C1" w14:textId="7ECC337B" w:rsidR="00FF0F16" w:rsidRPr="00FF0F16" w:rsidRDefault="00FF0F16" w:rsidP="00FF0F16">
            <w:pPr>
              <w:pStyle w:val="af1"/>
              <w:rPr>
                <w:sz w:val="16"/>
                <w:szCs w:val="16"/>
                <w:lang w:val="en-US"/>
              </w:rPr>
            </w:pPr>
            <w:r w:rsidRPr="00FF0F16">
              <w:rPr>
                <w:sz w:val="16"/>
                <w:szCs w:val="16"/>
                <w:lang w:val="en-US"/>
              </w:rPr>
              <w:t xml:space="preserve">            </w:t>
            </w:r>
            <w:proofErr w:type="spellStart"/>
            <w:r w:rsidRPr="00FF0F16">
              <w:rPr>
                <w:sz w:val="16"/>
                <w:szCs w:val="16"/>
                <w:lang w:val="en-US"/>
              </w:rPr>
              <w:t>delBtn.addThemeVariants</w:t>
            </w:r>
            <w:proofErr w:type="spellEnd"/>
            <w:r w:rsidRPr="00FF0F16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FF0F16">
              <w:rPr>
                <w:sz w:val="16"/>
                <w:szCs w:val="16"/>
                <w:lang w:val="en-US"/>
              </w:rPr>
              <w:t>ButtonVariant.LUMO_ERROR</w:t>
            </w:r>
            <w:proofErr w:type="spellEnd"/>
            <w:r w:rsidRPr="00FF0F16">
              <w:rPr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FF0F16">
              <w:rPr>
                <w:sz w:val="16"/>
                <w:szCs w:val="16"/>
                <w:lang w:val="en-US"/>
              </w:rPr>
              <w:t>ButtonVariant.LUMO_TERTIARY</w:t>
            </w:r>
            <w:proofErr w:type="spellEnd"/>
            <w:r w:rsidRPr="00FF0F16">
              <w:rPr>
                <w:sz w:val="16"/>
                <w:szCs w:val="16"/>
                <w:lang w:val="en-US"/>
              </w:rPr>
              <w:t>);</w:t>
            </w:r>
          </w:p>
          <w:p w14:paraId="6CE3F0A7" w14:textId="77777777" w:rsidR="00FF0F16" w:rsidRPr="00FF0F16" w:rsidRDefault="00FF0F16" w:rsidP="00FF0F16">
            <w:pPr>
              <w:pStyle w:val="af1"/>
              <w:rPr>
                <w:sz w:val="16"/>
                <w:szCs w:val="16"/>
                <w:lang w:val="en-US"/>
              </w:rPr>
            </w:pPr>
            <w:r w:rsidRPr="00FF0F16">
              <w:rPr>
                <w:sz w:val="16"/>
                <w:szCs w:val="16"/>
                <w:lang w:val="en-US"/>
              </w:rPr>
              <w:t xml:space="preserve">            return new </w:t>
            </w:r>
            <w:proofErr w:type="spellStart"/>
            <w:proofErr w:type="gramStart"/>
            <w:r w:rsidRPr="00FF0F16">
              <w:rPr>
                <w:sz w:val="16"/>
                <w:szCs w:val="16"/>
                <w:lang w:val="en-US"/>
              </w:rPr>
              <w:t>HorizontalLayout</w:t>
            </w:r>
            <w:proofErr w:type="spellEnd"/>
            <w:r w:rsidRPr="00FF0F16">
              <w:rPr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FF0F16">
              <w:rPr>
                <w:sz w:val="16"/>
                <w:szCs w:val="16"/>
                <w:lang w:val="en-US"/>
              </w:rPr>
              <w:t>editBtn</w:t>
            </w:r>
            <w:proofErr w:type="spellEnd"/>
            <w:r w:rsidRPr="00FF0F16">
              <w:rPr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FF0F16">
              <w:rPr>
                <w:sz w:val="16"/>
                <w:szCs w:val="16"/>
                <w:lang w:val="en-US"/>
              </w:rPr>
              <w:t>delBtn</w:t>
            </w:r>
            <w:proofErr w:type="spellEnd"/>
            <w:r w:rsidRPr="00FF0F16">
              <w:rPr>
                <w:sz w:val="16"/>
                <w:szCs w:val="16"/>
                <w:lang w:val="en-US"/>
              </w:rPr>
              <w:t>);</w:t>
            </w:r>
          </w:p>
          <w:p w14:paraId="73352453" w14:textId="43DFE11F" w:rsidR="00FF0F16" w:rsidRPr="00FF0F16" w:rsidRDefault="00FF0F16" w:rsidP="00FF0F16">
            <w:pPr>
              <w:pStyle w:val="af1"/>
              <w:rPr>
                <w:sz w:val="16"/>
                <w:szCs w:val="16"/>
                <w:lang w:val="en-US"/>
              </w:rPr>
            </w:pPr>
            <w:r w:rsidRPr="00FF0F16">
              <w:rPr>
                <w:sz w:val="16"/>
                <w:szCs w:val="16"/>
                <w:lang w:val="en-US"/>
              </w:rPr>
              <w:t xml:space="preserve">        }</w:t>
            </w:r>
            <w:proofErr w:type="gramStart"/>
            <w:r w:rsidRPr="00FF0F16">
              <w:rPr>
                <w:sz w:val="16"/>
                <w:szCs w:val="16"/>
                <w:lang w:val="en-US"/>
              </w:rPr>
              <w:t>).setHeader</w:t>
            </w:r>
            <w:proofErr w:type="gramEnd"/>
            <w:r w:rsidRPr="00FF0F16">
              <w:rPr>
                <w:sz w:val="16"/>
                <w:szCs w:val="16"/>
                <w:lang w:val="en-US"/>
              </w:rPr>
              <w:t>("Действия").setWidth("150px").setFlexGrow(0).setFrozenToEnd(true);</w:t>
            </w:r>
          </w:p>
          <w:p w14:paraId="58BF8900" w14:textId="77777777" w:rsidR="00FF0F16" w:rsidRPr="00FF0F16" w:rsidRDefault="00FF0F16" w:rsidP="00FF0F16">
            <w:pPr>
              <w:pStyle w:val="af1"/>
              <w:rPr>
                <w:sz w:val="16"/>
                <w:szCs w:val="16"/>
                <w:lang w:val="en-US"/>
              </w:rPr>
            </w:pPr>
            <w:r w:rsidRPr="00FF0F16">
              <w:rPr>
                <w:sz w:val="16"/>
                <w:szCs w:val="16"/>
                <w:lang w:val="en-US"/>
              </w:rPr>
              <w:t xml:space="preserve">        var </w:t>
            </w:r>
            <w:proofErr w:type="spellStart"/>
            <w:r w:rsidRPr="00FF0F16">
              <w:rPr>
                <w:sz w:val="16"/>
                <w:szCs w:val="16"/>
                <w:lang w:val="en-US"/>
              </w:rPr>
              <w:t>dataProvider</w:t>
            </w:r>
            <w:proofErr w:type="spellEnd"/>
            <w:r w:rsidRPr="00FF0F16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FF0F16">
              <w:rPr>
                <w:sz w:val="16"/>
                <w:szCs w:val="16"/>
                <w:lang w:val="en-US"/>
              </w:rPr>
              <w:t>restService.getDataProvider</w:t>
            </w:r>
            <w:proofErr w:type="spellEnd"/>
            <w:r w:rsidRPr="00FF0F16">
              <w:rPr>
                <w:sz w:val="16"/>
                <w:szCs w:val="16"/>
                <w:lang w:val="en-US"/>
              </w:rPr>
              <w:t>();</w:t>
            </w:r>
          </w:p>
          <w:p w14:paraId="46F7A0C9" w14:textId="77777777" w:rsidR="00FF0F16" w:rsidRPr="00FF0F16" w:rsidRDefault="00FF0F16" w:rsidP="00FF0F16">
            <w:pPr>
              <w:pStyle w:val="af1"/>
              <w:rPr>
                <w:sz w:val="16"/>
                <w:szCs w:val="16"/>
                <w:lang w:val="en-US"/>
              </w:rPr>
            </w:pPr>
            <w:r w:rsidRPr="00FF0F16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FF0F16">
              <w:rPr>
                <w:sz w:val="16"/>
                <w:szCs w:val="16"/>
                <w:lang w:val="en-US"/>
              </w:rPr>
              <w:t>dataProvider.refreshAll</w:t>
            </w:r>
            <w:proofErr w:type="spellEnd"/>
            <w:r w:rsidRPr="00FF0F16">
              <w:rPr>
                <w:sz w:val="16"/>
                <w:szCs w:val="16"/>
                <w:lang w:val="en-US"/>
              </w:rPr>
              <w:t>();</w:t>
            </w:r>
          </w:p>
          <w:p w14:paraId="24E02C6B" w14:textId="77777777" w:rsidR="00FF0F16" w:rsidRPr="00FF0F16" w:rsidRDefault="00FF0F16" w:rsidP="00FF0F16">
            <w:pPr>
              <w:pStyle w:val="af1"/>
              <w:rPr>
                <w:sz w:val="16"/>
                <w:szCs w:val="16"/>
                <w:lang w:val="en-US"/>
              </w:rPr>
            </w:pPr>
            <w:r w:rsidRPr="00FF0F16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proofErr w:type="gramStart"/>
            <w:r w:rsidRPr="00FF0F16">
              <w:rPr>
                <w:sz w:val="16"/>
                <w:szCs w:val="16"/>
                <w:lang w:val="en-US"/>
              </w:rPr>
              <w:t>grid.setDataProvider</w:t>
            </w:r>
            <w:proofErr w:type="spellEnd"/>
            <w:proofErr w:type="gramEnd"/>
            <w:r w:rsidRPr="00FF0F16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FF0F16">
              <w:rPr>
                <w:sz w:val="16"/>
                <w:szCs w:val="16"/>
                <w:lang w:val="en-US"/>
              </w:rPr>
              <w:t>dataProvider</w:t>
            </w:r>
            <w:proofErr w:type="spellEnd"/>
            <w:r w:rsidRPr="00FF0F16">
              <w:rPr>
                <w:sz w:val="16"/>
                <w:szCs w:val="16"/>
                <w:lang w:val="en-US"/>
              </w:rPr>
              <w:t>);</w:t>
            </w:r>
          </w:p>
          <w:p w14:paraId="4714BFD7" w14:textId="77777777" w:rsidR="00FF0F16" w:rsidRPr="00FF0F16" w:rsidRDefault="00FF0F16" w:rsidP="00FF0F16">
            <w:pPr>
              <w:pStyle w:val="af1"/>
              <w:rPr>
                <w:sz w:val="16"/>
                <w:szCs w:val="16"/>
                <w:lang w:val="en-US"/>
              </w:rPr>
            </w:pPr>
            <w:r w:rsidRPr="00FF0F16">
              <w:rPr>
                <w:sz w:val="16"/>
                <w:szCs w:val="16"/>
                <w:lang w:val="en-US"/>
              </w:rPr>
              <w:t xml:space="preserve">        return grid;</w:t>
            </w:r>
          </w:p>
          <w:p w14:paraId="4C1B5CD2" w14:textId="2A8B7A4F" w:rsidR="00FF0F16" w:rsidRPr="00FF0F16" w:rsidRDefault="00FF0F16" w:rsidP="00FF0F16">
            <w:pPr>
              <w:pStyle w:val="af1"/>
              <w:rPr>
                <w:sz w:val="16"/>
                <w:szCs w:val="16"/>
                <w:lang w:val="en-US"/>
              </w:rPr>
            </w:pPr>
            <w:r w:rsidRPr="00FF0F16">
              <w:rPr>
                <w:sz w:val="16"/>
                <w:szCs w:val="16"/>
                <w:lang w:val="en-US"/>
              </w:rPr>
              <w:t xml:space="preserve">    }</w:t>
            </w:r>
          </w:p>
          <w:p w14:paraId="50C4B19E" w14:textId="77777777" w:rsidR="00FF0F16" w:rsidRPr="00FF0F16" w:rsidRDefault="00FF0F16" w:rsidP="00FF0F16">
            <w:pPr>
              <w:pStyle w:val="af1"/>
              <w:rPr>
                <w:sz w:val="16"/>
                <w:szCs w:val="16"/>
                <w:lang w:val="en-US"/>
              </w:rPr>
            </w:pPr>
            <w:r w:rsidRPr="00FF0F16">
              <w:rPr>
                <w:sz w:val="16"/>
                <w:szCs w:val="16"/>
                <w:lang w:val="en-US"/>
              </w:rPr>
              <w:t xml:space="preserve">    public Button </w:t>
            </w:r>
            <w:proofErr w:type="spellStart"/>
            <w:proofErr w:type="gramStart"/>
            <w:r w:rsidRPr="00FF0F16">
              <w:rPr>
                <w:sz w:val="16"/>
                <w:szCs w:val="16"/>
                <w:lang w:val="en-US"/>
              </w:rPr>
              <w:t>initAddButton</w:t>
            </w:r>
            <w:proofErr w:type="spellEnd"/>
            <w:r w:rsidRPr="00FF0F16">
              <w:rPr>
                <w:sz w:val="16"/>
                <w:szCs w:val="16"/>
                <w:lang w:val="en-US"/>
              </w:rPr>
              <w:t>(</w:t>
            </w:r>
            <w:proofErr w:type="gramEnd"/>
            <w:r w:rsidRPr="00FF0F16">
              <w:rPr>
                <w:sz w:val="16"/>
                <w:szCs w:val="16"/>
                <w:lang w:val="en-US"/>
              </w:rPr>
              <w:t>) {</w:t>
            </w:r>
          </w:p>
          <w:p w14:paraId="24DED643" w14:textId="77777777" w:rsidR="00FF0F16" w:rsidRPr="00FF0F16" w:rsidRDefault="00FF0F16" w:rsidP="00FF0F16">
            <w:pPr>
              <w:pStyle w:val="af1"/>
              <w:rPr>
                <w:sz w:val="16"/>
                <w:szCs w:val="16"/>
                <w:lang w:val="en-US"/>
              </w:rPr>
            </w:pPr>
            <w:r w:rsidRPr="00FF0F16">
              <w:rPr>
                <w:sz w:val="16"/>
                <w:szCs w:val="16"/>
                <w:lang w:val="en-US"/>
              </w:rPr>
              <w:t xml:space="preserve">        return new </w:t>
            </w:r>
            <w:proofErr w:type="gramStart"/>
            <w:r w:rsidRPr="00FF0F16">
              <w:rPr>
                <w:sz w:val="16"/>
                <w:szCs w:val="16"/>
                <w:lang w:val="en-US"/>
              </w:rPr>
              <w:t>Button(</w:t>
            </w:r>
            <w:proofErr w:type="gramEnd"/>
            <w:r w:rsidRPr="00FF0F16">
              <w:rPr>
                <w:sz w:val="16"/>
                <w:szCs w:val="16"/>
                <w:lang w:val="en-US"/>
              </w:rPr>
              <w:t>"</w:t>
            </w:r>
            <w:proofErr w:type="spellStart"/>
            <w:r w:rsidRPr="00FF0F16">
              <w:rPr>
                <w:sz w:val="16"/>
                <w:szCs w:val="16"/>
                <w:lang w:val="en-US"/>
              </w:rPr>
              <w:t>Добавить</w:t>
            </w:r>
            <w:proofErr w:type="spellEnd"/>
            <w:r w:rsidRPr="00FF0F16">
              <w:rPr>
                <w:sz w:val="16"/>
                <w:szCs w:val="16"/>
                <w:lang w:val="en-US"/>
              </w:rPr>
              <w:t>...", new Icon(</w:t>
            </w:r>
            <w:proofErr w:type="spellStart"/>
            <w:r w:rsidRPr="00FF0F16">
              <w:rPr>
                <w:sz w:val="16"/>
                <w:szCs w:val="16"/>
                <w:lang w:val="en-US"/>
              </w:rPr>
              <w:t>VaadinIcon.PLUS</w:t>
            </w:r>
            <w:proofErr w:type="spellEnd"/>
            <w:r w:rsidRPr="00FF0F16">
              <w:rPr>
                <w:sz w:val="16"/>
                <w:szCs w:val="16"/>
                <w:lang w:val="en-US"/>
              </w:rPr>
              <w:t>), _ -&gt;</w:t>
            </w:r>
          </w:p>
          <w:p w14:paraId="13CE9658" w14:textId="77777777" w:rsidR="00FF0F16" w:rsidRPr="00FF0F16" w:rsidRDefault="00FF0F16" w:rsidP="00FF0F16">
            <w:pPr>
              <w:pStyle w:val="af1"/>
              <w:rPr>
                <w:sz w:val="16"/>
                <w:szCs w:val="16"/>
                <w:lang w:val="en-US"/>
              </w:rPr>
            </w:pPr>
            <w:r w:rsidRPr="00FF0F16">
              <w:rPr>
                <w:sz w:val="16"/>
                <w:szCs w:val="16"/>
                <w:lang w:val="en-US"/>
              </w:rPr>
              <w:t xml:space="preserve">                </w:t>
            </w:r>
            <w:proofErr w:type="spellStart"/>
            <w:proofErr w:type="gramStart"/>
            <w:r w:rsidRPr="00FF0F16">
              <w:rPr>
                <w:sz w:val="16"/>
                <w:szCs w:val="16"/>
                <w:lang w:val="en-US"/>
              </w:rPr>
              <w:t>createDialog</w:t>
            </w:r>
            <w:proofErr w:type="spellEnd"/>
            <w:r w:rsidRPr="00FF0F16">
              <w:rPr>
                <w:sz w:val="16"/>
                <w:szCs w:val="16"/>
                <w:lang w:val="en-US"/>
              </w:rPr>
              <w:t>(</w:t>
            </w:r>
            <w:proofErr w:type="gramEnd"/>
            <w:r w:rsidRPr="00FF0F16">
              <w:rPr>
                <w:sz w:val="16"/>
                <w:szCs w:val="16"/>
                <w:lang w:val="en-US"/>
              </w:rPr>
              <w:t>this::</w:t>
            </w:r>
            <w:proofErr w:type="spellStart"/>
            <w:r w:rsidRPr="00FF0F16">
              <w:rPr>
                <w:sz w:val="16"/>
                <w:szCs w:val="16"/>
                <w:lang w:val="en-US"/>
              </w:rPr>
              <w:t>createRecord</w:t>
            </w:r>
            <w:proofErr w:type="spellEnd"/>
            <w:r w:rsidRPr="00FF0F16">
              <w:rPr>
                <w:sz w:val="16"/>
                <w:szCs w:val="16"/>
                <w:lang w:val="en-US"/>
              </w:rPr>
              <w:t>).open());</w:t>
            </w:r>
          </w:p>
          <w:p w14:paraId="47AA7E44" w14:textId="4BF90040" w:rsidR="00FF0F16" w:rsidRPr="00FF0F16" w:rsidRDefault="00FF0F16" w:rsidP="00FF0F16">
            <w:pPr>
              <w:pStyle w:val="af1"/>
              <w:rPr>
                <w:sz w:val="16"/>
                <w:szCs w:val="16"/>
                <w:lang w:val="en-US"/>
              </w:rPr>
            </w:pPr>
            <w:r w:rsidRPr="00FF0F16">
              <w:rPr>
                <w:sz w:val="16"/>
                <w:szCs w:val="16"/>
                <w:lang w:val="en-US"/>
              </w:rPr>
              <w:t xml:space="preserve">    }</w:t>
            </w:r>
          </w:p>
          <w:p w14:paraId="72BAD689" w14:textId="77777777" w:rsidR="00FF0F16" w:rsidRPr="00FF0F16" w:rsidRDefault="00FF0F16" w:rsidP="00FF0F16">
            <w:pPr>
              <w:pStyle w:val="af1"/>
              <w:rPr>
                <w:sz w:val="16"/>
                <w:szCs w:val="16"/>
                <w:lang w:val="en-US"/>
              </w:rPr>
            </w:pPr>
            <w:r w:rsidRPr="00FF0F16">
              <w:rPr>
                <w:sz w:val="16"/>
                <w:szCs w:val="16"/>
                <w:lang w:val="en-US"/>
              </w:rPr>
              <w:t xml:space="preserve">    private void </w:t>
            </w:r>
            <w:proofErr w:type="spellStart"/>
            <w:proofErr w:type="gramStart"/>
            <w:r w:rsidRPr="00FF0F16">
              <w:rPr>
                <w:sz w:val="16"/>
                <w:szCs w:val="16"/>
                <w:lang w:val="en-US"/>
              </w:rPr>
              <w:t>createRecord</w:t>
            </w:r>
            <w:proofErr w:type="spellEnd"/>
            <w:r w:rsidRPr="00FF0F16">
              <w:rPr>
                <w:sz w:val="16"/>
                <w:szCs w:val="16"/>
                <w:lang w:val="en-US"/>
              </w:rPr>
              <w:t>(</w:t>
            </w:r>
            <w:proofErr w:type="gramEnd"/>
            <w:r w:rsidRPr="00FF0F16">
              <w:rPr>
                <w:sz w:val="16"/>
                <w:szCs w:val="16"/>
                <w:lang w:val="en-US"/>
              </w:rPr>
              <w:t>C dto) {</w:t>
            </w:r>
          </w:p>
          <w:p w14:paraId="04C52BD3" w14:textId="77777777" w:rsidR="00FF0F16" w:rsidRPr="00FF0F16" w:rsidRDefault="00FF0F16" w:rsidP="00FF0F16">
            <w:pPr>
              <w:pStyle w:val="af1"/>
              <w:rPr>
                <w:sz w:val="16"/>
                <w:szCs w:val="16"/>
                <w:lang w:val="en-US"/>
              </w:rPr>
            </w:pPr>
            <w:r w:rsidRPr="00FF0F16">
              <w:rPr>
                <w:sz w:val="16"/>
                <w:szCs w:val="16"/>
                <w:lang w:val="en-US"/>
              </w:rPr>
              <w:t xml:space="preserve">        try {</w:t>
            </w:r>
          </w:p>
          <w:p w14:paraId="1B2F006B" w14:textId="77777777" w:rsidR="00FF0F16" w:rsidRPr="00FF0F16" w:rsidRDefault="00FF0F16" w:rsidP="00FF0F16">
            <w:pPr>
              <w:pStyle w:val="af1"/>
              <w:rPr>
                <w:sz w:val="16"/>
                <w:szCs w:val="16"/>
                <w:lang w:val="en-US"/>
              </w:rPr>
            </w:pPr>
            <w:r w:rsidRPr="00FF0F16">
              <w:rPr>
                <w:sz w:val="16"/>
                <w:szCs w:val="16"/>
                <w:lang w:val="en-US"/>
              </w:rPr>
              <w:t xml:space="preserve">            </w:t>
            </w:r>
            <w:proofErr w:type="spellStart"/>
            <w:r w:rsidRPr="00FF0F16">
              <w:rPr>
                <w:sz w:val="16"/>
                <w:szCs w:val="16"/>
                <w:lang w:val="en-US"/>
              </w:rPr>
              <w:t>restService.create</w:t>
            </w:r>
            <w:proofErr w:type="spellEnd"/>
            <w:r w:rsidRPr="00FF0F16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FF0F16">
              <w:rPr>
                <w:sz w:val="16"/>
                <w:szCs w:val="16"/>
                <w:lang w:val="en-US"/>
              </w:rPr>
              <w:t>dto</w:t>
            </w:r>
            <w:proofErr w:type="spellEnd"/>
            <w:r w:rsidRPr="00FF0F16">
              <w:rPr>
                <w:sz w:val="16"/>
                <w:szCs w:val="16"/>
                <w:lang w:val="en-US"/>
              </w:rPr>
              <w:t>);</w:t>
            </w:r>
          </w:p>
          <w:p w14:paraId="752FB646" w14:textId="77777777" w:rsidR="00FF0F16" w:rsidRPr="00FF0F16" w:rsidRDefault="00FF0F16" w:rsidP="00FF0F16">
            <w:pPr>
              <w:pStyle w:val="af1"/>
              <w:rPr>
                <w:sz w:val="16"/>
                <w:szCs w:val="16"/>
                <w:lang w:val="en-US"/>
              </w:rPr>
            </w:pPr>
            <w:r w:rsidRPr="00FF0F16">
              <w:rPr>
                <w:sz w:val="16"/>
                <w:szCs w:val="16"/>
                <w:lang w:val="en-US"/>
              </w:rPr>
              <w:t xml:space="preserve">            </w:t>
            </w:r>
            <w:proofErr w:type="spellStart"/>
            <w:r w:rsidRPr="00FF0F16">
              <w:rPr>
                <w:sz w:val="16"/>
                <w:szCs w:val="16"/>
                <w:lang w:val="en-US"/>
              </w:rPr>
              <w:t>notificationService.showSuccess</w:t>
            </w:r>
            <w:proofErr w:type="spellEnd"/>
            <w:r w:rsidRPr="00FF0F16">
              <w:rPr>
                <w:sz w:val="16"/>
                <w:szCs w:val="16"/>
                <w:lang w:val="en-US"/>
              </w:rPr>
              <w:t>("</w:t>
            </w:r>
            <w:proofErr w:type="spellStart"/>
            <w:r w:rsidRPr="00FF0F16">
              <w:rPr>
                <w:sz w:val="16"/>
                <w:szCs w:val="16"/>
                <w:lang w:val="en-US"/>
              </w:rPr>
              <w:t>Сохранено</w:t>
            </w:r>
            <w:proofErr w:type="spellEnd"/>
            <w:r w:rsidRPr="00FF0F16">
              <w:rPr>
                <w:sz w:val="16"/>
                <w:szCs w:val="16"/>
                <w:lang w:val="en-US"/>
              </w:rPr>
              <w:t>");</w:t>
            </w:r>
          </w:p>
          <w:p w14:paraId="42709E7B" w14:textId="77777777" w:rsidR="00FF0F16" w:rsidRPr="00FF0F16" w:rsidRDefault="00FF0F16" w:rsidP="00FF0F16">
            <w:pPr>
              <w:pStyle w:val="af1"/>
              <w:rPr>
                <w:sz w:val="16"/>
                <w:szCs w:val="16"/>
                <w:lang w:val="en-US"/>
              </w:rPr>
            </w:pPr>
            <w:r w:rsidRPr="00FF0F16">
              <w:rPr>
                <w:sz w:val="16"/>
                <w:szCs w:val="16"/>
                <w:lang w:val="en-US"/>
              </w:rPr>
              <w:t xml:space="preserve">        } catch (Exception e) {</w:t>
            </w:r>
          </w:p>
          <w:p w14:paraId="757CA2AE" w14:textId="77777777" w:rsidR="00FF0F16" w:rsidRPr="00FF0F16" w:rsidRDefault="00FF0F16" w:rsidP="00FF0F16">
            <w:pPr>
              <w:pStyle w:val="af1"/>
              <w:rPr>
                <w:sz w:val="16"/>
                <w:szCs w:val="16"/>
                <w:lang w:val="en-US"/>
              </w:rPr>
            </w:pPr>
            <w:r w:rsidRPr="00FF0F16">
              <w:rPr>
                <w:sz w:val="16"/>
                <w:szCs w:val="16"/>
                <w:lang w:val="en-US"/>
              </w:rPr>
              <w:t xml:space="preserve">            </w:t>
            </w:r>
            <w:proofErr w:type="spellStart"/>
            <w:r w:rsidRPr="00FF0F16">
              <w:rPr>
                <w:sz w:val="16"/>
                <w:szCs w:val="16"/>
                <w:lang w:val="en-US"/>
              </w:rPr>
              <w:t>notificationService.showError</w:t>
            </w:r>
            <w:proofErr w:type="spellEnd"/>
            <w:r w:rsidRPr="00FF0F16">
              <w:rPr>
                <w:sz w:val="16"/>
                <w:szCs w:val="16"/>
                <w:lang w:val="en-US"/>
              </w:rPr>
              <w:t>(e);</w:t>
            </w:r>
          </w:p>
          <w:p w14:paraId="4979F0C9" w14:textId="77777777" w:rsidR="00FF0F16" w:rsidRPr="00FF0F16" w:rsidRDefault="00FF0F16" w:rsidP="00FF0F16">
            <w:pPr>
              <w:pStyle w:val="af1"/>
              <w:rPr>
                <w:sz w:val="16"/>
                <w:szCs w:val="16"/>
                <w:lang w:val="en-US"/>
              </w:rPr>
            </w:pPr>
            <w:r w:rsidRPr="00FF0F16">
              <w:rPr>
                <w:sz w:val="16"/>
                <w:szCs w:val="16"/>
                <w:lang w:val="en-US"/>
              </w:rPr>
              <w:t xml:space="preserve">        }</w:t>
            </w:r>
          </w:p>
          <w:p w14:paraId="214DD42F" w14:textId="5A74C010" w:rsidR="00FF0F16" w:rsidRPr="00FF0F16" w:rsidRDefault="00FF0F16" w:rsidP="00FF0F16">
            <w:pPr>
              <w:pStyle w:val="af1"/>
              <w:rPr>
                <w:sz w:val="16"/>
                <w:szCs w:val="16"/>
                <w:lang w:val="en-US"/>
              </w:rPr>
            </w:pPr>
            <w:r w:rsidRPr="00FF0F16">
              <w:rPr>
                <w:sz w:val="16"/>
                <w:szCs w:val="16"/>
                <w:lang w:val="en-US"/>
              </w:rPr>
              <w:t xml:space="preserve">    }</w:t>
            </w:r>
          </w:p>
          <w:p w14:paraId="41D1C7CC" w14:textId="77777777" w:rsidR="00FF0F16" w:rsidRPr="00FF0F16" w:rsidRDefault="00FF0F16" w:rsidP="00FF0F16">
            <w:pPr>
              <w:pStyle w:val="af1"/>
              <w:rPr>
                <w:sz w:val="16"/>
                <w:szCs w:val="16"/>
                <w:lang w:val="en-US"/>
              </w:rPr>
            </w:pPr>
            <w:r w:rsidRPr="00FF0F16">
              <w:rPr>
                <w:sz w:val="16"/>
                <w:szCs w:val="16"/>
                <w:lang w:val="en-US"/>
              </w:rPr>
              <w:t xml:space="preserve">    private void </w:t>
            </w:r>
            <w:proofErr w:type="spellStart"/>
            <w:proofErr w:type="gramStart"/>
            <w:r w:rsidRPr="00FF0F16">
              <w:rPr>
                <w:sz w:val="16"/>
                <w:szCs w:val="16"/>
                <w:lang w:val="en-US"/>
              </w:rPr>
              <w:t>updateRecord</w:t>
            </w:r>
            <w:proofErr w:type="spellEnd"/>
            <w:r w:rsidRPr="00FF0F16">
              <w:rPr>
                <w:sz w:val="16"/>
                <w:szCs w:val="16"/>
                <w:lang w:val="en-US"/>
              </w:rPr>
              <w:t>(</w:t>
            </w:r>
            <w:proofErr w:type="gramEnd"/>
            <w:r w:rsidRPr="00FF0F16">
              <w:rPr>
                <w:sz w:val="16"/>
                <w:szCs w:val="16"/>
                <w:lang w:val="en-US"/>
              </w:rPr>
              <w:t xml:space="preserve">R </w:t>
            </w:r>
            <w:proofErr w:type="spellStart"/>
            <w:r w:rsidRPr="00FF0F16">
              <w:rPr>
                <w:sz w:val="16"/>
                <w:szCs w:val="16"/>
                <w:lang w:val="en-US"/>
              </w:rPr>
              <w:t>oldDto</w:t>
            </w:r>
            <w:proofErr w:type="spellEnd"/>
            <w:r w:rsidRPr="00FF0F16">
              <w:rPr>
                <w:sz w:val="16"/>
                <w:szCs w:val="16"/>
                <w:lang w:val="en-US"/>
              </w:rPr>
              <w:t xml:space="preserve">, U </w:t>
            </w:r>
            <w:proofErr w:type="spellStart"/>
            <w:r w:rsidRPr="00FF0F16">
              <w:rPr>
                <w:sz w:val="16"/>
                <w:szCs w:val="16"/>
                <w:lang w:val="en-US"/>
              </w:rPr>
              <w:t>newDto</w:t>
            </w:r>
            <w:proofErr w:type="spellEnd"/>
            <w:r w:rsidRPr="00FF0F16">
              <w:rPr>
                <w:sz w:val="16"/>
                <w:szCs w:val="16"/>
                <w:lang w:val="en-US"/>
              </w:rPr>
              <w:t>) {</w:t>
            </w:r>
          </w:p>
          <w:p w14:paraId="27EAA3D8" w14:textId="77777777" w:rsidR="00FF0F16" w:rsidRPr="00FF0F16" w:rsidRDefault="00FF0F16" w:rsidP="00FF0F16">
            <w:pPr>
              <w:pStyle w:val="af1"/>
              <w:rPr>
                <w:sz w:val="16"/>
                <w:szCs w:val="16"/>
                <w:lang w:val="en-US"/>
              </w:rPr>
            </w:pPr>
            <w:r w:rsidRPr="00FF0F16">
              <w:rPr>
                <w:sz w:val="16"/>
                <w:szCs w:val="16"/>
                <w:lang w:val="en-US"/>
              </w:rPr>
              <w:t xml:space="preserve">        try {</w:t>
            </w:r>
          </w:p>
          <w:p w14:paraId="6F9C5AED" w14:textId="77777777" w:rsidR="00FF0F16" w:rsidRPr="00FF0F16" w:rsidRDefault="00FF0F16" w:rsidP="00FF0F16">
            <w:pPr>
              <w:pStyle w:val="af1"/>
              <w:rPr>
                <w:sz w:val="16"/>
                <w:szCs w:val="16"/>
                <w:lang w:val="en-US"/>
              </w:rPr>
            </w:pPr>
            <w:r w:rsidRPr="00FF0F16">
              <w:rPr>
                <w:sz w:val="16"/>
                <w:szCs w:val="16"/>
                <w:lang w:val="en-US"/>
              </w:rPr>
              <w:t xml:space="preserve">            var id = </w:t>
            </w:r>
            <w:proofErr w:type="spellStart"/>
            <w:r w:rsidRPr="00FF0F16">
              <w:rPr>
                <w:sz w:val="16"/>
                <w:szCs w:val="16"/>
                <w:lang w:val="en-US"/>
              </w:rPr>
              <w:t>restService.getEntityId</w:t>
            </w:r>
            <w:proofErr w:type="spellEnd"/>
            <w:r w:rsidRPr="00FF0F16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FF0F16">
              <w:rPr>
                <w:sz w:val="16"/>
                <w:szCs w:val="16"/>
                <w:lang w:val="en-US"/>
              </w:rPr>
              <w:t>oldDto</w:t>
            </w:r>
            <w:proofErr w:type="spellEnd"/>
            <w:r w:rsidRPr="00FF0F16">
              <w:rPr>
                <w:sz w:val="16"/>
                <w:szCs w:val="16"/>
                <w:lang w:val="en-US"/>
              </w:rPr>
              <w:t>);</w:t>
            </w:r>
          </w:p>
          <w:p w14:paraId="5C591E8C" w14:textId="77777777" w:rsidR="00FF0F16" w:rsidRPr="00FF0F16" w:rsidRDefault="00FF0F16" w:rsidP="00FF0F16">
            <w:pPr>
              <w:pStyle w:val="af1"/>
              <w:rPr>
                <w:sz w:val="16"/>
                <w:szCs w:val="16"/>
                <w:lang w:val="en-US"/>
              </w:rPr>
            </w:pPr>
            <w:r w:rsidRPr="00FF0F16">
              <w:rPr>
                <w:sz w:val="16"/>
                <w:szCs w:val="16"/>
                <w:lang w:val="en-US"/>
              </w:rPr>
              <w:t xml:space="preserve">            </w:t>
            </w:r>
            <w:proofErr w:type="spellStart"/>
            <w:r w:rsidRPr="00FF0F16">
              <w:rPr>
                <w:sz w:val="16"/>
                <w:szCs w:val="16"/>
                <w:lang w:val="en-US"/>
              </w:rPr>
              <w:t>restService.update</w:t>
            </w:r>
            <w:proofErr w:type="spellEnd"/>
            <w:r w:rsidRPr="00FF0F16">
              <w:rPr>
                <w:sz w:val="16"/>
                <w:szCs w:val="16"/>
                <w:lang w:val="en-US"/>
              </w:rPr>
              <w:t xml:space="preserve">(id, </w:t>
            </w:r>
            <w:proofErr w:type="spellStart"/>
            <w:r w:rsidRPr="00FF0F16">
              <w:rPr>
                <w:sz w:val="16"/>
                <w:szCs w:val="16"/>
                <w:lang w:val="en-US"/>
              </w:rPr>
              <w:t>newDto</w:t>
            </w:r>
            <w:proofErr w:type="spellEnd"/>
            <w:r w:rsidRPr="00FF0F16">
              <w:rPr>
                <w:sz w:val="16"/>
                <w:szCs w:val="16"/>
                <w:lang w:val="en-US"/>
              </w:rPr>
              <w:t>);</w:t>
            </w:r>
          </w:p>
          <w:p w14:paraId="61F5C2CA" w14:textId="77777777" w:rsidR="00FF0F16" w:rsidRPr="00FF0F16" w:rsidRDefault="00FF0F16" w:rsidP="00FF0F16">
            <w:pPr>
              <w:pStyle w:val="af1"/>
              <w:rPr>
                <w:sz w:val="16"/>
                <w:szCs w:val="16"/>
                <w:lang w:val="en-US"/>
              </w:rPr>
            </w:pPr>
            <w:r w:rsidRPr="00FF0F16">
              <w:rPr>
                <w:sz w:val="16"/>
                <w:szCs w:val="16"/>
                <w:lang w:val="en-US"/>
              </w:rPr>
              <w:t xml:space="preserve">            </w:t>
            </w:r>
            <w:proofErr w:type="spellStart"/>
            <w:r w:rsidRPr="00FF0F16">
              <w:rPr>
                <w:sz w:val="16"/>
                <w:szCs w:val="16"/>
                <w:lang w:val="en-US"/>
              </w:rPr>
              <w:t>notificationService.showSuccess</w:t>
            </w:r>
            <w:proofErr w:type="spellEnd"/>
            <w:r w:rsidRPr="00FF0F16">
              <w:rPr>
                <w:sz w:val="16"/>
                <w:szCs w:val="16"/>
                <w:lang w:val="en-US"/>
              </w:rPr>
              <w:t>("</w:t>
            </w:r>
            <w:proofErr w:type="spellStart"/>
            <w:r w:rsidRPr="00FF0F16">
              <w:rPr>
                <w:sz w:val="16"/>
                <w:szCs w:val="16"/>
                <w:lang w:val="en-US"/>
              </w:rPr>
              <w:t>Обновлено</w:t>
            </w:r>
            <w:proofErr w:type="spellEnd"/>
            <w:r w:rsidRPr="00FF0F16">
              <w:rPr>
                <w:sz w:val="16"/>
                <w:szCs w:val="16"/>
                <w:lang w:val="en-US"/>
              </w:rPr>
              <w:t>: " + id);</w:t>
            </w:r>
          </w:p>
          <w:p w14:paraId="2C3EA8BC" w14:textId="77777777" w:rsidR="00FF0F16" w:rsidRPr="00FF0F16" w:rsidRDefault="00FF0F16" w:rsidP="00FF0F16">
            <w:pPr>
              <w:pStyle w:val="af1"/>
              <w:rPr>
                <w:sz w:val="16"/>
                <w:szCs w:val="16"/>
                <w:lang w:val="en-US"/>
              </w:rPr>
            </w:pPr>
            <w:r w:rsidRPr="00FF0F16">
              <w:rPr>
                <w:sz w:val="16"/>
                <w:szCs w:val="16"/>
                <w:lang w:val="en-US"/>
              </w:rPr>
              <w:t xml:space="preserve">        } catch (Exception e) {</w:t>
            </w:r>
          </w:p>
          <w:p w14:paraId="7ADBF69B" w14:textId="77777777" w:rsidR="00FF0F16" w:rsidRPr="00FF0F16" w:rsidRDefault="00FF0F16" w:rsidP="00FF0F16">
            <w:pPr>
              <w:pStyle w:val="af1"/>
              <w:rPr>
                <w:sz w:val="16"/>
                <w:szCs w:val="16"/>
                <w:lang w:val="en-US"/>
              </w:rPr>
            </w:pPr>
            <w:r w:rsidRPr="00FF0F16">
              <w:rPr>
                <w:sz w:val="16"/>
                <w:szCs w:val="16"/>
                <w:lang w:val="en-US"/>
              </w:rPr>
              <w:t xml:space="preserve">            </w:t>
            </w:r>
            <w:proofErr w:type="spellStart"/>
            <w:r w:rsidRPr="00FF0F16">
              <w:rPr>
                <w:sz w:val="16"/>
                <w:szCs w:val="16"/>
                <w:lang w:val="en-US"/>
              </w:rPr>
              <w:t>notificationService.showError</w:t>
            </w:r>
            <w:proofErr w:type="spellEnd"/>
            <w:r w:rsidRPr="00FF0F16">
              <w:rPr>
                <w:sz w:val="16"/>
                <w:szCs w:val="16"/>
                <w:lang w:val="en-US"/>
              </w:rPr>
              <w:t>(e);</w:t>
            </w:r>
          </w:p>
          <w:p w14:paraId="63908EFE" w14:textId="77777777" w:rsidR="00FF0F16" w:rsidRPr="00FF0F16" w:rsidRDefault="00FF0F16" w:rsidP="00FF0F16">
            <w:pPr>
              <w:pStyle w:val="af1"/>
              <w:rPr>
                <w:sz w:val="16"/>
                <w:szCs w:val="16"/>
                <w:lang w:val="en-US"/>
              </w:rPr>
            </w:pPr>
            <w:r w:rsidRPr="00FF0F16">
              <w:rPr>
                <w:sz w:val="16"/>
                <w:szCs w:val="16"/>
                <w:lang w:val="en-US"/>
              </w:rPr>
              <w:t xml:space="preserve">        }</w:t>
            </w:r>
          </w:p>
          <w:p w14:paraId="66C37A9D" w14:textId="7F1EC4E7" w:rsidR="00FF0F16" w:rsidRPr="00FF0F16" w:rsidRDefault="00FF0F16" w:rsidP="00FF0F16">
            <w:pPr>
              <w:pStyle w:val="af1"/>
              <w:rPr>
                <w:sz w:val="16"/>
                <w:szCs w:val="16"/>
                <w:lang w:val="en-US"/>
              </w:rPr>
            </w:pPr>
            <w:r w:rsidRPr="00FF0F16">
              <w:rPr>
                <w:sz w:val="16"/>
                <w:szCs w:val="16"/>
                <w:lang w:val="en-US"/>
              </w:rPr>
              <w:t xml:space="preserve">    }</w:t>
            </w:r>
          </w:p>
          <w:p w14:paraId="7443C468" w14:textId="77777777" w:rsidR="00FF0F16" w:rsidRPr="00FF0F16" w:rsidRDefault="00FF0F16" w:rsidP="00FF0F16">
            <w:pPr>
              <w:pStyle w:val="af1"/>
              <w:rPr>
                <w:sz w:val="16"/>
                <w:szCs w:val="16"/>
                <w:lang w:val="en-US"/>
              </w:rPr>
            </w:pPr>
            <w:r w:rsidRPr="00FF0F16">
              <w:rPr>
                <w:sz w:val="16"/>
                <w:szCs w:val="16"/>
                <w:lang w:val="en-US"/>
              </w:rPr>
              <w:t xml:space="preserve">    private void </w:t>
            </w:r>
            <w:proofErr w:type="spellStart"/>
            <w:proofErr w:type="gramStart"/>
            <w:r w:rsidRPr="00FF0F16">
              <w:rPr>
                <w:sz w:val="16"/>
                <w:szCs w:val="16"/>
                <w:lang w:val="en-US"/>
              </w:rPr>
              <w:t>deleteRecord</w:t>
            </w:r>
            <w:proofErr w:type="spellEnd"/>
            <w:r w:rsidRPr="00FF0F16">
              <w:rPr>
                <w:sz w:val="16"/>
                <w:szCs w:val="16"/>
                <w:lang w:val="en-US"/>
              </w:rPr>
              <w:t>(</w:t>
            </w:r>
            <w:proofErr w:type="gramEnd"/>
            <w:r w:rsidRPr="00FF0F16">
              <w:rPr>
                <w:sz w:val="16"/>
                <w:szCs w:val="16"/>
                <w:lang w:val="en-US"/>
              </w:rPr>
              <w:t>R dto) {</w:t>
            </w:r>
          </w:p>
          <w:p w14:paraId="66D2AEC8" w14:textId="77777777" w:rsidR="00FF0F16" w:rsidRPr="00FF0F16" w:rsidRDefault="00FF0F16" w:rsidP="00FF0F16">
            <w:pPr>
              <w:pStyle w:val="af1"/>
              <w:rPr>
                <w:sz w:val="16"/>
                <w:szCs w:val="16"/>
                <w:lang w:val="en-US"/>
              </w:rPr>
            </w:pPr>
            <w:r w:rsidRPr="00FF0F16">
              <w:rPr>
                <w:sz w:val="16"/>
                <w:szCs w:val="16"/>
                <w:lang w:val="en-US"/>
              </w:rPr>
              <w:t xml:space="preserve">        try {</w:t>
            </w:r>
          </w:p>
          <w:p w14:paraId="3B88292A" w14:textId="77777777" w:rsidR="00FF0F16" w:rsidRPr="00FF0F16" w:rsidRDefault="00FF0F16" w:rsidP="00FF0F16">
            <w:pPr>
              <w:pStyle w:val="af1"/>
              <w:rPr>
                <w:sz w:val="16"/>
                <w:szCs w:val="16"/>
                <w:lang w:val="en-US"/>
              </w:rPr>
            </w:pPr>
            <w:r w:rsidRPr="00FF0F16">
              <w:rPr>
                <w:sz w:val="16"/>
                <w:szCs w:val="16"/>
                <w:lang w:val="en-US"/>
              </w:rPr>
              <w:t xml:space="preserve">            var id = </w:t>
            </w:r>
            <w:proofErr w:type="spellStart"/>
            <w:r w:rsidRPr="00FF0F16">
              <w:rPr>
                <w:sz w:val="16"/>
                <w:szCs w:val="16"/>
                <w:lang w:val="en-US"/>
              </w:rPr>
              <w:t>restService.getEntityId</w:t>
            </w:r>
            <w:proofErr w:type="spellEnd"/>
            <w:r w:rsidRPr="00FF0F16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FF0F16">
              <w:rPr>
                <w:sz w:val="16"/>
                <w:szCs w:val="16"/>
                <w:lang w:val="en-US"/>
              </w:rPr>
              <w:t>dto</w:t>
            </w:r>
            <w:proofErr w:type="spellEnd"/>
            <w:r w:rsidRPr="00FF0F16">
              <w:rPr>
                <w:sz w:val="16"/>
                <w:szCs w:val="16"/>
                <w:lang w:val="en-US"/>
              </w:rPr>
              <w:t>);</w:t>
            </w:r>
          </w:p>
          <w:p w14:paraId="71A0096B" w14:textId="77777777" w:rsidR="00FF0F16" w:rsidRPr="00FF0F16" w:rsidRDefault="00FF0F16" w:rsidP="00FF0F16">
            <w:pPr>
              <w:pStyle w:val="af1"/>
              <w:rPr>
                <w:sz w:val="16"/>
                <w:szCs w:val="16"/>
                <w:lang w:val="en-US"/>
              </w:rPr>
            </w:pPr>
            <w:r w:rsidRPr="00FF0F16">
              <w:rPr>
                <w:sz w:val="16"/>
                <w:szCs w:val="16"/>
                <w:lang w:val="en-US"/>
              </w:rPr>
              <w:t xml:space="preserve">            </w:t>
            </w:r>
            <w:proofErr w:type="spellStart"/>
            <w:r w:rsidRPr="00FF0F16">
              <w:rPr>
                <w:sz w:val="16"/>
                <w:szCs w:val="16"/>
                <w:lang w:val="en-US"/>
              </w:rPr>
              <w:t>restService.delete</w:t>
            </w:r>
            <w:proofErr w:type="spellEnd"/>
            <w:r w:rsidRPr="00FF0F16">
              <w:rPr>
                <w:sz w:val="16"/>
                <w:szCs w:val="16"/>
                <w:lang w:val="en-US"/>
              </w:rPr>
              <w:t>(id);</w:t>
            </w:r>
          </w:p>
          <w:p w14:paraId="239653EB" w14:textId="77777777" w:rsidR="00FF0F16" w:rsidRPr="00FF0F16" w:rsidRDefault="00FF0F16" w:rsidP="00FF0F16">
            <w:pPr>
              <w:pStyle w:val="af1"/>
              <w:rPr>
                <w:sz w:val="16"/>
                <w:szCs w:val="16"/>
                <w:lang w:val="en-US"/>
              </w:rPr>
            </w:pPr>
            <w:r w:rsidRPr="00FF0F16">
              <w:rPr>
                <w:sz w:val="16"/>
                <w:szCs w:val="16"/>
                <w:lang w:val="en-US"/>
              </w:rPr>
              <w:t xml:space="preserve">            </w:t>
            </w:r>
            <w:proofErr w:type="spellStart"/>
            <w:r w:rsidRPr="00FF0F16">
              <w:rPr>
                <w:sz w:val="16"/>
                <w:szCs w:val="16"/>
                <w:lang w:val="en-US"/>
              </w:rPr>
              <w:t>notificationService.showSuccess</w:t>
            </w:r>
            <w:proofErr w:type="spellEnd"/>
            <w:r w:rsidRPr="00FF0F16">
              <w:rPr>
                <w:sz w:val="16"/>
                <w:szCs w:val="16"/>
                <w:lang w:val="en-US"/>
              </w:rPr>
              <w:t>("</w:t>
            </w:r>
            <w:proofErr w:type="spellStart"/>
            <w:r w:rsidRPr="00FF0F16">
              <w:rPr>
                <w:sz w:val="16"/>
                <w:szCs w:val="16"/>
                <w:lang w:val="en-US"/>
              </w:rPr>
              <w:t>Удалено</w:t>
            </w:r>
            <w:proofErr w:type="spellEnd"/>
            <w:r w:rsidRPr="00FF0F16">
              <w:rPr>
                <w:sz w:val="16"/>
                <w:szCs w:val="16"/>
                <w:lang w:val="en-US"/>
              </w:rPr>
              <w:t>: " + id);</w:t>
            </w:r>
          </w:p>
          <w:p w14:paraId="591E368F" w14:textId="77777777" w:rsidR="00FF0F16" w:rsidRPr="00FF0F16" w:rsidRDefault="00FF0F16" w:rsidP="00FF0F16">
            <w:pPr>
              <w:pStyle w:val="af1"/>
              <w:rPr>
                <w:sz w:val="16"/>
                <w:szCs w:val="16"/>
                <w:lang w:val="en-US"/>
              </w:rPr>
            </w:pPr>
            <w:r w:rsidRPr="00FF0F16">
              <w:rPr>
                <w:sz w:val="16"/>
                <w:szCs w:val="16"/>
                <w:lang w:val="en-US"/>
              </w:rPr>
              <w:t xml:space="preserve">        } catch (</w:t>
            </w:r>
            <w:proofErr w:type="spellStart"/>
            <w:r w:rsidRPr="00FF0F16">
              <w:rPr>
                <w:sz w:val="16"/>
                <w:szCs w:val="16"/>
                <w:lang w:val="en-US"/>
              </w:rPr>
              <w:t>HttpStatusCodeException</w:t>
            </w:r>
            <w:proofErr w:type="spellEnd"/>
            <w:r w:rsidRPr="00FF0F16">
              <w:rPr>
                <w:sz w:val="16"/>
                <w:szCs w:val="16"/>
                <w:lang w:val="en-US"/>
              </w:rPr>
              <w:t xml:space="preserve"> e) {</w:t>
            </w:r>
          </w:p>
          <w:p w14:paraId="77200422" w14:textId="77777777" w:rsidR="00FF0F16" w:rsidRPr="00FF0F16" w:rsidRDefault="00FF0F16" w:rsidP="00FF0F16">
            <w:pPr>
              <w:pStyle w:val="af1"/>
              <w:rPr>
                <w:sz w:val="16"/>
                <w:szCs w:val="16"/>
                <w:lang w:val="en-US"/>
              </w:rPr>
            </w:pPr>
            <w:r w:rsidRPr="00FF0F16">
              <w:rPr>
                <w:sz w:val="16"/>
                <w:szCs w:val="16"/>
                <w:lang w:val="en-US"/>
              </w:rPr>
              <w:t xml:space="preserve">            if (</w:t>
            </w:r>
            <w:proofErr w:type="spellStart"/>
            <w:proofErr w:type="gramStart"/>
            <w:r w:rsidRPr="00FF0F16">
              <w:rPr>
                <w:sz w:val="16"/>
                <w:szCs w:val="16"/>
                <w:lang w:val="en-US"/>
              </w:rPr>
              <w:t>e.getStatusCode</w:t>
            </w:r>
            <w:proofErr w:type="spellEnd"/>
            <w:proofErr w:type="gramEnd"/>
            <w:r w:rsidRPr="00FF0F16">
              <w:rPr>
                <w:sz w:val="16"/>
                <w:szCs w:val="16"/>
                <w:lang w:val="en-US"/>
              </w:rPr>
              <w:t>().is5xxServerError()) {</w:t>
            </w:r>
          </w:p>
          <w:p w14:paraId="224B73AE" w14:textId="77777777" w:rsidR="00FF0F16" w:rsidRPr="00FF0F16" w:rsidRDefault="00FF0F16" w:rsidP="00FF0F16">
            <w:pPr>
              <w:pStyle w:val="af1"/>
              <w:rPr>
                <w:sz w:val="16"/>
                <w:szCs w:val="16"/>
                <w:lang w:val="en-US"/>
              </w:rPr>
            </w:pPr>
            <w:r w:rsidRPr="00FF0F16">
              <w:rPr>
                <w:sz w:val="16"/>
                <w:szCs w:val="16"/>
                <w:lang w:val="en-US"/>
              </w:rPr>
              <w:t xml:space="preserve">                </w:t>
            </w:r>
            <w:proofErr w:type="spellStart"/>
            <w:r w:rsidRPr="00FF0F16">
              <w:rPr>
                <w:sz w:val="16"/>
                <w:szCs w:val="16"/>
                <w:lang w:val="en-US"/>
              </w:rPr>
              <w:t>notificationService.showError</w:t>
            </w:r>
            <w:proofErr w:type="spellEnd"/>
            <w:r w:rsidRPr="00FF0F16">
              <w:rPr>
                <w:sz w:val="16"/>
                <w:szCs w:val="16"/>
                <w:lang w:val="en-US"/>
              </w:rPr>
              <w:t xml:space="preserve">(new </w:t>
            </w:r>
            <w:proofErr w:type="spellStart"/>
            <w:proofErr w:type="gramStart"/>
            <w:r w:rsidRPr="00FF0F16">
              <w:rPr>
                <w:sz w:val="16"/>
                <w:szCs w:val="16"/>
                <w:lang w:val="en-US"/>
              </w:rPr>
              <w:t>IllegalArgumentException</w:t>
            </w:r>
            <w:proofErr w:type="spellEnd"/>
            <w:r w:rsidRPr="00FF0F16">
              <w:rPr>
                <w:sz w:val="16"/>
                <w:szCs w:val="16"/>
                <w:lang w:val="en-US"/>
              </w:rPr>
              <w:t>(</w:t>
            </w:r>
            <w:proofErr w:type="gramEnd"/>
          </w:p>
          <w:p w14:paraId="43A1A045" w14:textId="77777777" w:rsidR="00FF0F16" w:rsidRPr="006A0293" w:rsidRDefault="00FF0F16" w:rsidP="00FF0F16">
            <w:pPr>
              <w:pStyle w:val="af1"/>
              <w:rPr>
                <w:sz w:val="16"/>
                <w:szCs w:val="16"/>
              </w:rPr>
            </w:pPr>
            <w:r w:rsidRPr="00FF0F16">
              <w:rPr>
                <w:sz w:val="16"/>
                <w:szCs w:val="16"/>
                <w:lang w:val="en-US"/>
              </w:rPr>
              <w:t xml:space="preserve">                        </w:t>
            </w:r>
            <w:r w:rsidRPr="006A0293">
              <w:rPr>
                <w:sz w:val="16"/>
                <w:szCs w:val="16"/>
              </w:rPr>
              <w:t>"Ошибка удаления: запись используется другими объектами или возникла системная ошибка."));</w:t>
            </w:r>
          </w:p>
          <w:p w14:paraId="2A8E4A8A" w14:textId="77777777" w:rsidR="00FF0F16" w:rsidRPr="00FF0F16" w:rsidRDefault="00FF0F16" w:rsidP="00FF0F16">
            <w:pPr>
              <w:pStyle w:val="af1"/>
              <w:rPr>
                <w:sz w:val="16"/>
                <w:szCs w:val="16"/>
                <w:lang w:val="en-US"/>
              </w:rPr>
            </w:pPr>
            <w:r w:rsidRPr="006A0293">
              <w:rPr>
                <w:sz w:val="16"/>
                <w:szCs w:val="16"/>
              </w:rPr>
              <w:t xml:space="preserve">            </w:t>
            </w:r>
            <w:r w:rsidRPr="00FF0F16">
              <w:rPr>
                <w:sz w:val="16"/>
                <w:szCs w:val="16"/>
                <w:lang w:val="en-US"/>
              </w:rPr>
              <w:t>} else if (</w:t>
            </w:r>
            <w:proofErr w:type="spellStart"/>
            <w:proofErr w:type="gramStart"/>
            <w:r w:rsidRPr="00FF0F16">
              <w:rPr>
                <w:sz w:val="16"/>
                <w:szCs w:val="16"/>
                <w:lang w:val="en-US"/>
              </w:rPr>
              <w:t>e.getStatusCode</w:t>
            </w:r>
            <w:proofErr w:type="spellEnd"/>
            <w:proofErr w:type="gramEnd"/>
            <w:r w:rsidRPr="00FF0F16">
              <w:rPr>
                <w:sz w:val="16"/>
                <w:szCs w:val="16"/>
                <w:lang w:val="en-US"/>
              </w:rPr>
              <w:t>().is4xxClientError()) {</w:t>
            </w:r>
          </w:p>
          <w:p w14:paraId="2FCE50F2" w14:textId="77777777" w:rsidR="00FF0F16" w:rsidRPr="00FF0F16" w:rsidRDefault="00FF0F16" w:rsidP="00FF0F16">
            <w:pPr>
              <w:pStyle w:val="af1"/>
              <w:rPr>
                <w:sz w:val="16"/>
                <w:szCs w:val="16"/>
                <w:lang w:val="en-US"/>
              </w:rPr>
            </w:pPr>
            <w:r w:rsidRPr="00FF0F16">
              <w:rPr>
                <w:sz w:val="16"/>
                <w:szCs w:val="16"/>
                <w:lang w:val="en-US"/>
              </w:rPr>
              <w:t xml:space="preserve">                </w:t>
            </w:r>
            <w:proofErr w:type="spellStart"/>
            <w:r w:rsidRPr="00FF0F16">
              <w:rPr>
                <w:sz w:val="16"/>
                <w:szCs w:val="16"/>
                <w:lang w:val="en-US"/>
              </w:rPr>
              <w:t>notificationService.showError</w:t>
            </w:r>
            <w:proofErr w:type="spellEnd"/>
            <w:r w:rsidRPr="00FF0F16">
              <w:rPr>
                <w:sz w:val="16"/>
                <w:szCs w:val="16"/>
                <w:lang w:val="en-US"/>
              </w:rPr>
              <w:t xml:space="preserve">(new </w:t>
            </w:r>
            <w:proofErr w:type="spellStart"/>
            <w:proofErr w:type="gramStart"/>
            <w:r w:rsidRPr="00FF0F16">
              <w:rPr>
                <w:sz w:val="16"/>
                <w:szCs w:val="16"/>
                <w:lang w:val="en-US"/>
              </w:rPr>
              <w:t>IllegalArgumentException</w:t>
            </w:r>
            <w:proofErr w:type="spellEnd"/>
            <w:r w:rsidRPr="00FF0F16">
              <w:rPr>
                <w:sz w:val="16"/>
                <w:szCs w:val="16"/>
                <w:lang w:val="en-US"/>
              </w:rPr>
              <w:t>(</w:t>
            </w:r>
            <w:proofErr w:type="gramEnd"/>
          </w:p>
          <w:p w14:paraId="19043254" w14:textId="77777777" w:rsidR="00FF0F16" w:rsidRPr="00FF0F16" w:rsidRDefault="00FF0F16" w:rsidP="00FF0F16">
            <w:pPr>
              <w:pStyle w:val="af1"/>
              <w:rPr>
                <w:sz w:val="16"/>
                <w:szCs w:val="16"/>
                <w:lang w:val="en-US"/>
              </w:rPr>
            </w:pPr>
            <w:r w:rsidRPr="00FF0F16">
              <w:rPr>
                <w:sz w:val="16"/>
                <w:szCs w:val="16"/>
                <w:lang w:val="en-US"/>
              </w:rPr>
              <w:t xml:space="preserve">                        "</w:t>
            </w:r>
            <w:proofErr w:type="spellStart"/>
            <w:r w:rsidRPr="00FF0F16">
              <w:rPr>
                <w:sz w:val="16"/>
                <w:szCs w:val="16"/>
                <w:lang w:val="en-US"/>
              </w:rPr>
              <w:t>Ошибка</w:t>
            </w:r>
            <w:proofErr w:type="spellEnd"/>
            <w:r w:rsidRPr="00FF0F16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FF0F16">
              <w:rPr>
                <w:sz w:val="16"/>
                <w:szCs w:val="16"/>
                <w:lang w:val="en-US"/>
              </w:rPr>
              <w:t>запроса</w:t>
            </w:r>
            <w:proofErr w:type="spellEnd"/>
            <w:r w:rsidRPr="00FF0F16">
              <w:rPr>
                <w:sz w:val="16"/>
                <w:szCs w:val="16"/>
                <w:lang w:val="en-US"/>
              </w:rPr>
              <w:t xml:space="preserve">: </w:t>
            </w:r>
            <w:proofErr w:type="spellStart"/>
            <w:r w:rsidRPr="00FF0F16">
              <w:rPr>
                <w:sz w:val="16"/>
                <w:szCs w:val="16"/>
                <w:lang w:val="en-US"/>
              </w:rPr>
              <w:t>запись</w:t>
            </w:r>
            <w:proofErr w:type="spellEnd"/>
            <w:r w:rsidRPr="00FF0F16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FF0F16">
              <w:rPr>
                <w:sz w:val="16"/>
                <w:szCs w:val="16"/>
                <w:lang w:val="en-US"/>
              </w:rPr>
              <w:t>не</w:t>
            </w:r>
            <w:proofErr w:type="spellEnd"/>
            <w:r w:rsidRPr="00FF0F16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FF0F16">
              <w:rPr>
                <w:sz w:val="16"/>
                <w:szCs w:val="16"/>
                <w:lang w:val="en-US"/>
              </w:rPr>
              <w:t>найдена</w:t>
            </w:r>
            <w:proofErr w:type="spellEnd"/>
            <w:r w:rsidRPr="00FF0F16">
              <w:rPr>
                <w:sz w:val="16"/>
                <w:szCs w:val="16"/>
                <w:lang w:val="en-US"/>
              </w:rPr>
              <w:t xml:space="preserve"> или </w:t>
            </w:r>
            <w:proofErr w:type="spellStart"/>
            <w:r w:rsidRPr="00FF0F16">
              <w:rPr>
                <w:sz w:val="16"/>
                <w:szCs w:val="16"/>
                <w:lang w:val="en-US"/>
              </w:rPr>
              <w:t>доступ</w:t>
            </w:r>
            <w:proofErr w:type="spellEnd"/>
            <w:r w:rsidRPr="00FF0F16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FF0F16">
              <w:rPr>
                <w:sz w:val="16"/>
                <w:szCs w:val="16"/>
                <w:lang w:val="en-US"/>
              </w:rPr>
              <w:t>запрещен</w:t>
            </w:r>
            <w:proofErr w:type="spellEnd"/>
            <w:r w:rsidRPr="00FF0F16">
              <w:rPr>
                <w:sz w:val="16"/>
                <w:szCs w:val="16"/>
                <w:lang w:val="en-US"/>
              </w:rPr>
              <w:t>."));</w:t>
            </w:r>
          </w:p>
          <w:p w14:paraId="510B6EE5" w14:textId="77777777" w:rsidR="00FF0F16" w:rsidRPr="00FF0F16" w:rsidRDefault="00FF0F16" w:rsidP="00FF0F16">
            <w:pPr>
              <w:pStyle w:val="af1"/>
              <w:rPr>
                <w:sz w:val="16"/>
                <w:szCs w:val="16"/>
                <w:lang w:val="en-US"/>
              </w:rPr>
            </w:pPr>
            <w:r w:rsidRPr="00FF0F16">
              <w:rPr>
                <w:sz w:val="16"/>
                <w:szCs w:val="16"/>
                <w:lang w:val="en-US"/>
              </w:rPr>
              <w:t xml:space="preserve">            }</w:t>
            </w:r>
          </w:p>
          <w:p w14:paraId="3EAA31BD" w14:textId="77777777" w:rsidR="00FF0F16" w:rsidRPr="00FF0F16" w:rsidRDefault="00FF0F16" w:rsidP="00FF0F16">
            <w:pPr>
              <w:pStyle w:val="af1"/>
              <w:rPr>
                <w:sz w:val="16"/>
                <w:szCs w:val="16"/>
                <w:lang w:val="en-US"/>
              </w:rPr>
            </w:pPr>
            <w:r w:rsidRPr="00FF0F16">
              <w:rPr>
                <w:sz w:val="16"/>
                <w:szCs w:val="16"/>
                <w:lang w:val="en-US"/>
              </w:rPr>
              <w:t xml:space="preserve">        } catch (Exception e) {</w:t>
            </w:r>
          </w:p>
          <w:p w14:paraId="224304BE" w14:textId="77777777" w:rsidR="00FF0F16" w:rsidRPr="00FF0F16" w:rsidRDefault="00FF0F16" w:rsidP="00FF0F16">
            <w:pPr>
              <w:pStyle w:val="af1"/>
              <w:rPr>
                <w:sz w:val="16"/>
                <w:szCs w:val="16"/>
                <w:lang w:val="en-US"/>
              </w:rPr>
            </w:pPr>
            <w:r w:rsidRPr="00FF0F16">
              <w:rPr>
                <w:sz w:val="16"/>
                <w:szCs w:val="16"/>
                <w:lang w:val="en-US"/>
              </w:rPr>
              <w:t xml:space="preserve">            </w:t>
            </w:r>
            <w:proofErr w:type="spellStart"/>
            <w:r w:rsidRPr="00FF0F16">
              <w:rPr>
                <w:sz w:val="16"/>
                <w:szCs w:val="16"/>
                <w:lang w:val="en-US"/>
              </w:rPr>
              <w:t>notificationService.showError</w:t>
            </w:r>
            <w:proofErr w:type="spellEnd"/>
            <w:r w:rsidRPr="00FF0F16">
              <w:rPr>
                <w:sz w:val="16"/>
                <w:szCs w:val="16"/>
                <w:lang w:val="en-US"/>
              </w:rPr>
              <w:t>(e);</w:t>
            </w:r>
          </w:p>
          <w:p w14:paraId="0019A1C7" w14:textId="77777777" w:rsidR="00FF0F16" w:rsidRPr="00FF0F16" w:rsidRDefault="00FF0F16" w:rsidP="00FF0F16">
            <w:pPr>
              <w:pStyle w:val="af1"/>
              <w:rPr>
                <w:sz w:val="16"/>
                <w:szCs w:val="16"/>
                <w:lang w:val="en-US"/>
              </w:rPr>
            </w:pPr>
            <w:r w:rsidRPr="00FF0F16">
              <w:rPr>
                <w:sz w:val="16"/>
                <w:szCs w:val="16"/>
                <w:lang w:val="en-US"/>
              </w:rPr>
              <w:t xml:space="preserve">        }</w:t>
            </w:r>
          </w:p>
          <w:p w14:paraId="679F1984" w14:textId="47930CAD" w:rsidR="00FF0F16" w:rsidRPr="00FF0F16" w:rsidRDefault="00FF0F16" w:rsidP="00FF0F16">
            <w:pPr>
              <w:pStyle w:val="af1"/>
              <w:rPr>
                <w:sz w:val="16"/>
                <w:szCs w:val="16"/>
                <w:lang w:val="en-US"/>
              </w:rPr>
            </w:pPr>
            <w:r w:rsidRPr="00FF0F16">
              <w:rPr>
                <w:sz w:val="16"/>
                <w:szCs w:val="16"/>
                <w:lang w:val="en-US"/>
              </w:rPr>
              <w:t xml:space="preserve">    }</w:t>
            </w:r>
          </w:p>
          <w:p w14:paraId="47CD51B5" w14:textId="5DA2BF55" w:rsidR="00071EF3" w:rsidRPr="00F32E8F" w:rsidRDefault="00FF0F16" w:rsidP="00FF0F16">
            <w:pPr>
              <w:pStyle w:val="af1"/>
              <w:rPr>
                <w:sz w:val="16"/>
                <w:szCs w:val="16"/>
              </w:rPr>
            </w:pPr>
            <w:r w:rsidRPr="00FF0F16">
              <w:rPr>
                <w:sz w:val="16"/>
                <w:szCs w:val="16"/>
                <w:lang w:val="en-US"/>
              </w:rPr>
              <w:t>}</w:t>
            </w:r>
          </w:p>
        </w:tc>
      </w:tr>
    </w:tbl>
    <w:p w14:paraId="4C83BCAC" w14:textId="77777777" w:rsidR="00071EF3" w:rsidRDefault="00071EF3" w:rsidP="00071EF3">
      <w:pPr>
        <w:pStyle w:val="af1"/>
        <w:spacing w:line="240" w:lineRule="auto"/>
      </w:pPr>
    </w:p>
    <w:p w14:paraId="0F81E3DF" w14:textId="328AFF2C" w:rsidR="00071EF3" w:rsidRPr="001713AE" w:rsidRDefault="00071EF3" w:rsidP="00071EF3">
      <w:pPr>
        <w:pStyle w:val="af1"/>
        <w:spacing w:line="240" w:lineRule="auto"/>
      </w:pPr>
      <w:r w:rsidRPr="001713AE">
        <w:t>Файл «</w:t>
      </w:r>
      <w:proofErr w:type="spellStart"/>
      <w:r w:rsidR="00FF0F16" w:rsidRPr="00FF0F16">
        <w:t>BaseRestService</w:t>
      </w:r>
      <w:proofErr w:type="spellEnd"/>
      <w:r w:rsidR="00F56932">
        <w:rPr>
          <w:lang w:val="en-US"/>
        </w:rPr>
        <w:t>.java</w:t>
      </w:r>
      <w:r w:rsidRPr="001713AE">
        <w:t>».</w:t>
      </w:r>
    </w:p>
    <w:tbl>
      <w:tblPr>
        <w:tblStyle w:val="aff4"/>
        <w:tblW w:w="0" w:type="auto"/>
        <w:tblLook w:val="04A0" w:firstRow="1" w:lastRow="0" w:firstColumn="1" w:lastColumn="0" w:noHBand="0" w:noVBand="1"/>
      </w:tblPr>
      <w:tblGrid>
        <w:gridCol w:w="9628"/>
      </w:tblGrid>
      <w:tr w:rsidR="00071EF3" w:rsidRPr="001713AE" w14:paraId="453987CD" w14:textId="77777777" w:rsidTr="00C57D9B">
        <w:tc>
          <w:tcPr>
            <w:tcW w:w="9628" w:type="dxa"/>
          </w:tcPr>
          <w:p w14:paraId="23A703F8" w14:textId="2BE0D75D" w:rsidR="00FF0F16" w:rsidRPr="006A0293" w:rsidRDefault="00FF0F16" w:rsidP="00FF0F16">
            <w:pPr>
              <w:pStyle w:val="af1"/>
              <w:rPr>
                <w:sz w:val="16"/>
                <w:szCs w:val="16"/>
                <w:lang w:val="en-US"/>
              </w:rPr>
            </w:pPr>
            <w:r w:rsidRPr="00FF0F16">
              <w:rPr>
                <w:sz w:val="16"/>
                <w:szCs w:val="16"/>
                <w:lang w:val="en-US"/>
              </w:rPr>
              <w:t xml:space="preserve">package </w:t>
            </w:r>
            <w:proofErr w:type="spellStart"/>
            <w:proofErr w:type="gramStart"/>
            <w:r w:rsidRPr="00FF0F16">
              <w:rPr>
                <w:sz w:val="16"/>
                <w:szCs w:val="16"/>
                <w:lang w:val="en-US"/>
              </w:rPr>
              <w:t>com.client</w:t>
            </w:r>
            <w:proofErr w:type="gramEnd"/>
            <w:r w:rsidRPr="00FF0F16">
              <w:rPr>
                <w:sz w:val="16"/>
                <w:szCs w:val="16"/>
                <w:lang w:val="en-US"/>
              </w:rPr>
              <w:t>.base</w:t>
            </w:r>
            <w:proofErr w:type="spellEnd"/>
            <w:r w:rsidRPr="00FF0F16">
              <w:rPr>
                <w:sz w:val="16"/>
                <w:szCs w:val="16"/>
                <w:lang w:val="en-US"/>
              </w:rPr>
              <w:t>;</w:t>
            </w:r>
          </w:p>
          <w:p w14:paraId="59500906" w14:textId="77777777" w:rsidR="00FF0F16" w:rsidRPr="00FF0F16" w:rsidRDefault="00FF0F16" w:rsidP="00FF0F16">
            <w:pPr>
              <w:pStyle w:val="af1"/>
              <w:rPr>
                <w:sz w:val="16"/>
                <w:szCs w:val="16"/>
                <w:lang w:val="en-US"/>
              </w:rPr>
            </w:pPr>
            <w:r w:rsidRPr="00FF0F16">
              <w:rPr>
                <w:sz w:val="16"/>
                <w:szCs w:val="16"/>
                <w:lang w:val="en-US"/>
              </w:rPr>
              <w:t>@Service</w:t>
            </w:r>
          </w:p>
          <w:p w14:paraId="6E771367" w14:textId="77777777" w:rsidR="00FF0F16" w:rsidRPr="00FF0F16" w:rsidRDefault="00FF0F16" w:rsidP="00FF0F16">
            <w:pPr>
              <w:pStyle w:val="af1"/>
              <w:rPr>
                <w:sz w:val="16"/>
                <w:szCs w:val="16"/>
                <w:lang w:val="en-US"/>
              </w:rPr>
            </w:pPr>
            <w:r w:rsidRPr="00FF0F16">
              <w:rPr>
                <w:sz w:val="16"/>
                <w:szCs w:val="16"/>
                <w:lang w:val="en-US"/>
              </w:rPr>
              <w:t>@Slf4j</w:t>
            </w:r>
          </w:p>
          <w:p w14:paraId="693049A8" w14:textId="77777777" w:rsidR="00FF0F16" w:rsidRPr="00FF0F16" w:rsidRDefault="00FF0F16" w:rsidP="00FF0F16">
            <w:pPr>
              <w:pStyle w:val="af1"/>
              <w:rPr>
                <w:sz w:val="16"/>
                <w:szCs w:val="16"/>
                <w:lang w:val="en-US"/>
              </w:rPr>
            </w:pPr>
            <w:r w:rsidRPr="00FF0F16">
              <w:rPr>
                <w:sz w:val="16"/>
                <w:szCs w:val="16"/>
                <w:lang w:val="en-US"/>
              </w:rPr>
              <w:t>@RequiredArgsConstructor</w:t>
            </w:r>
          </w:p>
          <w:p w14:paraId="52CD235F" w14:textId="264E7B67" w:rsidR="00FF0F16" w:rsidRPr="00FF0F16" w:rsidRDefault="00FF0F16" w:rsidP="00FF0F16">
            <w:pPr>
              <w:pStyle w:val="af1"/>
              <w:rPr>
                <w:sz w:val="16"/>
                <w:szCs w:val="16"/>
                <w:lang w:val="en-US"/>
              </w:rPr>
            </w:pPr>
            <w:r w:rsidRPr="00FF0F16">
              <w:rPr>
                <w:sz w:val="16"/>
                <w:szCs w:val="16"/>
                <w:lang w:val="en-US"/>
              </w:rPr>
              <w:t xml:space="preserve">public abstract class </w:t>
            </w:r>
            <w:proofErr w:type="spellStart"/>
            <w:r w:rsidRPr="00FF0F16">
              <w:rPr>
                <w:sz w:val="16"/>
                <w:szCs w:val="16"/>
                <w:lang w:val="en-US"/>
              </w:rPr>
              <w:t>BaseRestService</w:t>
            </w:r>
            <w:proofErr w:type="spellEnd"/>
            <w:r w:rsidRPr="00FF0F16">
              <w:rPr>
                <w:sz w:val="16"/>
                <w:szCs w:val="16"/>
                <w:lang w:val="en-US"/>
              </w:rPr>
              <w:t>&lt;C, R, U&gt; {</w:t>
            </w:r>
          </w:p>
          <w:p w14:paraId="0AF1D4D2" w14:textId="49C85AC1" w:rsidR="00FF0F16" w:rsidRPr="00FF0F16" w:rsidRDefault="00FF0F16" w:rsidP="00FF0F16">
            <w:pPr>
              <w:pStyle w:val="af1"/>
              <w:rPr>
                <w:sz w:val="16"/>
                <w:szCs w:val="16"/>
                <w:lang w:val="en-US"/>
              </w:rPr>
            </w:pPr>
            <w:r w:rsidRPr="00FF0F16">
              <w:rPr>
                <w:sz w:val="16"/>
                <w:szCs w:val="16"/>
                <w:lang w:val="en-US"/>
              </w:rPr>
              <w:t xml:space="preserve">    protected abstract Object </w:t>
            </w:r>
            <w:proofErr w:type="spellStart"/>
            <w:proofErr w:type="gramStart"/>
            <w:r w:rsidRPr="00FF0F16">
              <w:rPr>
                <w:sz w:val="16"/>
                <w:szCs w:val="16"/>
                <w:lang w:val="en-US"/>
              </w:rPr>
              <w:t>getEntityId</w:t>
            </w:r>
            <w:proofErr w:type="spellEnd"/>
            <w:r w:rsidRPr="00FF0F16">
              <w:rPr>
                <w:sz w:val="16"/>
                <w:szCs w:val="16"/>
                <w:lang w:val="en-US"/>
              </w:rPr>
              <w:t>(</w:t>
            </w:r>
            <w:proofErr w:type="gramEnd"/>
            <w:r w:rsidRPr="00FF0F16">
              <w:rPr>
                <w:sz w:val="16"/>
                <w:szCs w:val="16"/>
                <w:lang w:val="en-US"/>
              </w:rPr>
              <w:t xml:space="preserve">R </w:t>
            </w:r>
            <w:proofErr w:type="spellStart"/>
            <w:r w:rsidRPr="00FF0F16">
              <w:rPr>
                <w:sz w:val="16"/>
                <w:szCs w:val="16"/>
                <w:lang w:val="en-US"/>
              </w:rPr>
              <w:t>dto</w:t>
            </w:r>
            <w:proofErr w:type="spellEnd"/>
            <w:r w:rsidRPr="00FF0F16">
              <w:rPr>
                <w:sz w:val="16"/>
                <w:szCs w:val="16"/>
                <w:lang w:val="en-US"/>
              </w:rPr>
              <w:t>);</w:t>
            </w:r>
          </w:p>
          <w:p w14:paraId="7A7E35E8" w14:textId="77777777" w:rsidR="00FF0F16" w:rsidRPr="00FF0F16" w:rsidRDefault="00FF0F16" w:rsidP="00FF0F16">
            <w:pPr>
              <w:pStyle w:val="af1"/>
              <w:rPr>
                <w:sz w:val="16"/>
                <w:szCs w:val="16"/>
                <w:lang w:val="en-US"/>
              </w:rPr>
            </w:pPr>
            <w:r w:rsidRPr="00FF0F16">
              <w:rPr>
                <w:sz w:val="16"/>
                <w:szCs w:val="16"/>
                <w:lang w:val="en-US"/>
              </w:rPr>
              <w:t xml:space="preserve">    public long </w:t>
            </w:r>
            <w:proofErr w:type="spellStart"/>
            <w:proofErr w:type="gramStart"/>
            <w:r w:rsidRPr="00FF0F16">
              <w:rPr>
                <w:sz w:val="16"/>
                <w:szCs w:val="16"/>
                <w:lang w:val="en-US"/>
              </w:rPr>
              <w:t>getDataSize</w:t>
            </w:r>
            <w:proofErr w:type="spellEnd"/>
            <w:r w:rsidRPr="00FF0F16">
              <w:rPr>
                <w:sz w:val="16"/>
                <w:szCs w:val="16"/>
                <w:lang w:val="en-US"/>
              </w:rPr>
              <w:t>(</w:t>
            </w:r>
            <w:proofErr w:type="gramEnd"/>
            <w:r w:rsidRPr="00FF0F16">
              <w:rPr>
                <w:sz w:val="16"/>
                <w:szCs w:val="16"/>
                <w:lang w:val="en-US"/>
              </w:rPr>
              <w:t>) {</w:t>
            </w:r>
          </w:p>
          <w:p w14:paraId="56E6F945" w14:textId="77777777" w:rsidR="00FF0F16" w:rsidRPr="00FF0F16" w:rsidRDefault="00FF0F16" w:rsidP="00FF0F16">
            <w:pPr>
              <w:pStyle w:val="af1"/>
              <w:rPr>
                <w:sz w:val="16"/>
                <w:szCs w:val="16"/>
                <w:lang w:val="en-US"/>
              </w:rPr>
            </w:pPr>
            <w:r w:rsidRPr="00FF0F16">
              <w:rPr>
                <w:sz w:val="16"/>
                <w:szCs w:val="16"/>
                <w:lang w:val="en-US"/>
              </w:rPr>
              <w:t xml:space="preserve">        if (</w:t>
            </w:r>
            <w:proofErr w:type="spellStart"/>
            <w:r w:rsidRPr="00FF0F16">
              <w:rPr>
                <w:sz w:val="16"/>
                <w:szCs w:val="16"/>
                <w:lang w:val="en-US"/>
              </w:rPr>
              <w:t>dataProvider.getItems</w:t>
            </w:r>
            <w:proofErr w:type="spellEnd"/>
            <w:r w:rsidRPr="00FF0F16">
              <w:rPr>
                <w:sz w:val="16"/>
                <w:szCs w:val="16"/>
                <w:lang w:val="en-US"/>
              </w:rPr>
              <w:t>(</w:t>
            </w:r>
            <w:proofErr w:type="gramStart"/>
            <w:r w:rsidRPr="00FF0F16">
              <w:rPr>
                <w:sz w:val="16"/>
                <w:szCs w:val="16"/>
                <w:lang w:val="en-US"/>
              </w:rPr>
              <w:t>).</w:t>
            </w:r>
            <w:proofErr w:type="spellStart"/>
            <w:r w:rsidRPr="00FF0F16">
              <w:rPr>
                <w:sz w:val="16"/>
                <w:szCs w:val="16"/>
                <w:lang w:val="en-US"/>
              </w:rPr>
              <w:t>isEmpty</w:t>
            </w:r>
            <w:proofErr w:type="spellEnd"/>
            <w:proofErr w:type="gramEnd"/>
            <w:r w:rsidRPr="00FF0F16">
              <w:rPr>
                <w:sz w:val="16"/>
                <w:szCs w:val="16"/>
                <w:lang w:val="en-US"/>
              </w:rPr>
              <w:t>()) {</w:t>
            </w:r>
          </w:p>
          <w:p w14:paraId="75F5ACCC" w14:textId="77777777" w:rsidR="00FF0F16" w:rsidRPr="00FF0F16" w:rsidRDefault="00FF0F16" w:rsidP="00FF0F16">
            <w:pPr>
              <w:pStyle w:val="af1"/>
              <w:rPr>
                <w:sz w:val="16"/>
                <w:szCs w:val="16"/>
                <w:lang w:val="en-US"/>
              </w:rPr>
            </w:pPr>
            <w:r w:rsidRPr="00FF0F16">
              <w:rPr>
                <w:sz w:val="16"/>
                <w:szCs w:val="16"/>
                <w:lang w:val="en-US"/>
              </w:rPr>
              <w:t xml:space="preserve">            </w:t>
            </w:r>
            <w:proofErr w:type="gramStart"/>
            <w:r w:rsidRPr="00FF0F16">
              <w:rPr>
                <w:sz w:val="16"/>
                <w:szCs w:val="16"/>
                <w:lang w:val="en-US"/>
              </w:rPr>
              <w:t>refresh(</w:t>
            </w:r>
            <w:proofErr w:type="gramEnd"/>
            <w:r w:rsidRPr="00FF0F16">
              <w:rPr>
                <w:sz w:val="16"/>
                <w:szCs w:val="16"/>
                <w:lang w:val="en-US"/>
              </w:rPr>
              <w:t>);</w:t>
            </w:r>
          </w:p>
          <w:p w14:paraId="6CF2FB0D" w14:textId="77777777" w:rsidR="00FF0F16" w:rsidRPr="00FF0F16" w:rsidRDefault="00FF0F16" w:rsidP="00FF0F16">
            <w:pPr>
              <w:pStyle w:val="af1"/>
              <w:rPr>
                <w:sz w:val="16"/>
                <w:szCs w:val="16"/>
                <w:lang w:val="en-US"/>
              </w:rPr>
            </w:pPr>
            <w:r w:rsidRPr="00FF0F16">
              <w:rPr>
                <w:sz w:val="16"/>
                <w:szCs w:val="16"/>
                <w:lang w:val="en-US"/>
              </w:rPr>
              <w:t xml:space="preserve">        }</w:t>
            </w:r>
          </w:p>
          <w:p w14:paraId="4096261F" w14:textId="77777777" w:rsidR="00FF0F16" w:rsidRPr="00FF0F16" w:rsidRDefault="00FF0F16" w:rsidP="00FF0F16">
            <w:pPr>
              <w:pStyle w:val="af1"/>
              <w:rPr>
                <w:sz w:val="16"/>
                <w:szCs w:val="16"/>
                <w:lang w:val="en-US"/>
              </w:rPr>
            </w:pPr>
            <w:r w:rsidRPr="00FF0F16">
              <w:rPr>
                <w:sz w:val="16"/>
                <w:szCs w:val="16"/>
                <w:lang w:val="en-US"/>
              </w:rPr>
              <w:t xml:space="preserve">        return </w:t>
            </w:r>
            <w:proofErr w:type="spellStart"/>
            <w:r w:rsidRPr="00FF0F16">
              <w:rPr>
                <w:sz w:val="16"/>
                <w:szCs w:val="16"/>
                <w:lang w:val="en-US"/>
              </w:rPr>
              <w:t>dataProvider.getItems</w:t>
            </w:r>
            <w:proofErr w:type="spellEnd"/>
            <w:r w:rsidRPr="00FF0F16">
              <w:rPr>
                <w:sz w:val="16"/>
                <w:szCs w:val="16"/>
                <w:lang w:val="en-US"/>
              </w:rPr>
              <w:t>(</w:t>
            </w:r>
            <w:proofErr w:type="gramStart"/>
            <w:r w:rsidRPr="00FF0F16">
              <w:rPr>
                <w:sz w:val="16"/>
                <w:szCs w:val="16"/>
                <w:lang w:val="en-US"/>
              </w:rPr>
              <w:t>).size</w:t>
            </w:r>
            <w:proofErr w:type="gramEnd"/>
            <w:r w:rsidRPr="00FF0F16">
              <w:rPr>
                <w:sz w:val="16"/>
                <w:szCs w:val="16"/>
                <w:lang w:val="en-US"/>
              </w:rPr>
              <w:t>();</w:t>
            </w:r>
          </w:p>
          <w:p w14:paraId="72FE32B3" w14:textId="7C364A2B" w:rsidR="00FF0F16" w:rsidRPr="00FF0F16" w:rsidRDefault="00FF0F16" w:rsidP="00FF0F16">
            <w:pPr>
              <w:pStyle w:val="af1"/>
              <w:rPr>
                <w:sz w:val="16"/>
                <w:szCs w:val="16"/>
                <w:lang w:val="en-US"/>
              </w:rPr>
            </w:pPr>
            <w:r w:rsidRPr="00FF0F16">
              <w:rPr>
                <w:sz w:val="16"/>
                <w:szCs w:val="16"/>
                <w:lang w:val="en-US"/>
              </w:rPr>
              <w:t xml:space="preserve">    }</w:t>
            </w:r>
          </w:p>
          <w:p w14:paraId="1CEC027A" w14:textId="77777777" w:rsidR="00FF0F16" w:rsidRPr="00FF0F16" w:rsidRDefault="00FF0F16" w:rsidP="00FF0F16">
            <w:pPr>
              <w:pStyle w:val="af1"/>
              <w:rPr>
                <w:sz w:val="16"/>
                <w:szCs w:val="16"/>
                <w:lang w:val="en-US"/>
              </w:rPr>
            </w:pPr>
            <w:r w:rsidRPr="00FF0F16">
              <w:rPr>
                <w:sz w:val="16"/>
                <w:szCs w:val="16"/>
                <w:lang w:val="en-US"/>
              </w:rPr>
              <w:t xml:space="preserve">    public List&lt;R&gt; </w:t>
            </w:r>
            <w:proofErr w:type="spellStart"/>
            <w:proofErr w:type="gramStart"/>
            <w:r w:rsidRPr="00FF0F16">
              <w:rPr>
                <w:sz w:val="16"/>
                <w:szCs w:val="16"/>
                <w:lang w:val="en-US"/>
              </w:rPr>
              <w:t>getDataList</w:t>
            </w:r>
            <w:proofErr w:type="spellEnd"/>
            <w:r w:rsidRPr="00FF0F16">
              <w:rPr>
                <w:sz w:val="16"/>
                <w:szCs w:val="16"/>
                <w:lang w:val="en-US"/>
              </w:rPr>
              <w:t>(</w:t>
            </w:r>
            <w:proofErr w:type="gramEnd"/>
            <w:r w:rsidRPr="00FF0F16">
              <w:rPr>
                <w:sz w:val="16"/>
                <w:szCs w:val="16"/>
                <w:lang w:val="en-US"/>
              </w:rPr>
              <w:t>) {</w:t>
            </w:r>
          </w:p>
          <w:p w14:paraId="2527C921" w14:textId="77777777" w:rsidR="00FF0F16" w:rsidRPr="00FF0F16" w:rsidRDefault="00FF0F16" w:rsidP="00FF0F16">
            <w:pPr>
              <w:pStyle w:val="af1"/>
              <w:rPr>
                <w:sz w:val="16"/>
                <w:szCs w:val="16"/>
                <w:lang w:val="en-US"/>
              </w:rPr>
            </w:pPr>
            <w:r w:rsidRPr="00FF0F16">
              <w:rPr>
                <w:sz w:val="16"/>
                <w:szCs w:val="16"/>
                <w:lang w:val="en-US"/>
              </w:rPr>
              <w:t xml:space="preserve">        if (</w:t>
            </w:r>
            <w:proofErr w:type="spellStart"/>
            <w:r w:rsidRPr="00FF0F16">
              <w:rPr>
                <w:sz w:val="16"/>
                <w:szCs w:val="16"/>
                <w:lang w:val="en-US"/>
              </w:rPr>
              <w:t>dataProvider.getItems</w:t>
            </w:r>
            <w:proofErr w:type="spellEnd"/>
            <w:r w:rsidRPr="00FF0F16">
              <w:rPr>
                <w:sz w:val="16"/>
                <w:szCs w:val="16"/>
                <w:lang w:val="en-US"/>
              </w:rPr>
              <w:t>(</w:t>
            </w:r>
            <w:proofErr w:type="gramStart"/>
            <w:r w:rsidRPr="00FF0F16">
              <w:rPr>
                <w:sz w:val="16"/>
                <w:szCs w:val="16"/>
                <w:lang w:val="en-US"/>
              </w:rPr>
              <w:t>).</w:t>
            </w:r>
            <w:proofErr w:type="spellStart"/>
            <w:r w:rsidRPr="00FF0F16">
              <w:rPr>
                <w:sz w:val="16"/>
                <w:szCs w:val="16"/>
                <w:lang w:val="en-US"/>
              </w:rPr>
              <w:t>isEmpty</w:t>
            </w:r>
            <w:proofErr w:type="spellEnd"/>
            <w:proofErr w:type="gramEnd"/>
            <w:r w:rsidRPr="00FF0F16">
              <w:rPr>
                <w:sz w:val="16"/>
                <w:szCs w:val="16"/>
                <w:lang w:val="en-US"/>
              </w:rPr>
              <w:t>()) {</w:t>
            </w:r>
          </w:p>
          <w:p w14:paraId="025BC36B" w14:textId="77777777" w:rsidR="00FF0F16" w:rsidRPr="00FF0F16" w:rsidRDefault="00FF0F16" w:rsidP="00FF0F16">
            <w:pPr>
              <w:pStyle w:val="af1"/>
              <w:rPr>
                <w:sz w:val="16"/>
                <w:szCs w:val="16"/>
                <w:lang w:val="en-US"/>
              </w:rPr>
            </w:pPr>
            <w:r w:rsidRPr="00FF0F16">
              <w:rPr>
                <w:sz w:val="16"/>
                <w:szCs w:val="16"/>
                <w:lang w:val="en-US"/>
              </w:rPr>
              <w:t xml:space="preserve">            </w:t>
            </w:r>
            <w:proofErr w:type="gramStart"/>
            <w:r w:rsidRPr="00FF0F16">
              <w:rPr>
                <w:sz w:val="16"/>
                <w:szCs w:val="16"/>
                <w:lang w:val="en-US"/>
              </w:rPr>
              <w:t>refresh(</w:t>
            </w:r>
            <w:proofErr w:type="gramEnd"/>
            <w:r w:rsidRPr="00FF0F16">
              <w:rPr>
                <w:sz w:val="16"/>
                <w:szCs w:val="16"/>
                <w:lang w:val="en-US"/>
              </w:rPr>
              <w:t>);</w:t>
            </w:r>
          </w:p>
          <w:p w14:paraId="15649DD7" w14:textId="77777777" w:rsidR="00FF0F16" w:rsidRPr="00FF0F16" w:rsidRDefault="00FF0F16" w:rsidP="00FF0F16">
            <w:pPr>
              <w:pStyle w:val="af1"/>
              <w:rPr>
                <w:sz w:val="16"/>
                <w:szCs w:val="16"/>
                <w:lang w:val="en-US"/>
              </w:rPr>
            </w:pPr>
            <w:r w:rsidRPr="00FF0F16">
              <w:rPr>
                <w:sz w:val="16"/>
                <w:szCs w:val="16"/>
                <w:lang w:val="en-US"/>
              </w:rPr>
              <w:t xml:space="preserve">        }</w:t>
            </w:r>
          </w:p>
          <w:p w14:paraId="5007FCE6" w14:textId="77777777" w:rsidR="00FF0F16" w:rsidRPr="00FF0F16" w:rsidRDefault="00FF0F16" w:rsidP="00FF0F16">
            <w:pPr>
              <w:pStyle w:val="af1"/>
              <w:rPr>
                <w:sz w:val="16"/>
                <w:szCs w:val="16"/>
                <w:lang w:val="en-US"/>
              </w:rPr>
            </w:pPr>
            <w:r w:rsidRPr="00FF0F16">
              <w:rPr>
                <w:sz w:val="16"/>
                <w:szCs w:val="16"/>
                <w:lang w:val="en-US"/>
              </w:rPr>
              <w:t xml:space="preserve">        return </w:t>
            </w:r>
            <w:proofErr w:type="spellStart"/>
            <w:r w:rsidRPr="00FF0F16">
              <w:rPr>
                <w:sz w:val="16"/>
                <w:szCs w:val="16"/>
                <w:lang w:val="en-US"/>
              </w:rPr>
              <w:t>dataProvider.getItems</w:t>
            </w:r>
            <w:proofErr w:type="spellEnd"/>
            <w:r w:rsidRPr="00FF0F16">
              <w:rPr>
                <w:sz w:val="16"/>
                <w:szCs w:val="16"/>
                <w:lang w:val="en-US"/>
              </w:rPr>
              <w:t>(</w:t>
            </w:r>
            <w:proofErr w:type="gramStart"/>
            <w:r w:rsidRPr="00FF0F16">
              <w:rPr>
                <w:sz w:val="16"/>
                <w:szCs w:val="16"/>
                <w:lang w:val="en-US"/>
              </w:rPr>
              <w:t>).stream</w:t>
            </w:r>
            <w:proofErr w:type="gramEnd"/>
            <w:r w:rsidRPr="00FF0F16">
              <w:rPr>
                <w:sz w:val="16"/>
                <w:szCs w:val="16"/>
                <w:lang w:val="en-US"/>
              </w:rPr>
              <w:t>().</w:t>
            </w:r>
            <w:proofErr w:type="spellStart"/>
            <w:r w:rsidRPr="00FF0F16">
              <w:rPr>
                <w:sz w:val="16"/>
                <w:szCs w:val="16"/>
                <w:lang w:val="en-US"/>
              </w:rPr>
              <w:t>toList</w:t>
            </w:r>
            <w:proofErr w:type="spellEnd"/>
            <w:r w:rsidRPr="00FF0F16">
              <w:rPr>
                <w:sz w:val="16"/>
                <w:szCs w:val="16"/>
                <w:lang w:val="en-US"/>
              </w:rPr>
              <w:t>();</w:t>
            </w:r>
          </w:p>
          <w:p w14:paraId="43CAF906" w14:textId="24340F28" w:rsidR="00FF0F16" w:rsidRPr="00FF0F16" w:rsidRDefault="00FF0F16" w:rsidP="00FF0F16">
            <w:pPr>
              <w:pStyle w:val="af1"/>
              <w:rPr>
                <w:sz w:val="16"/>
                <w:szCs w:val="16"/>
                <w:lang w:val="en-US"/>
              </w:rPr>
            </w:pPr>
            <w:r w:rsidRPr="00FF0F16">
              <w:rPr>
                <w:sz w:val="16"/>
                <w:szCs w:val="16"/>
                <w:lang w:val="en-US"/>
              </w:rPr>
              <w:t xml:space="preserve">    }</w:t>
            </w:r>
          </w:p>
          <w:p w14:paraId="5CC02D73" w14:textId="77777777" w:rsidR="00FF0F16" w:rsidRPr="00FF0F16" w:rsidRDefault="00FF0F16" w:rsidP="00FF0F16">
            <w:pPr>
              <w:pStyle w:val="af1"/>
              <w:rPr>
                <w:sz w:val="16"/>
                <w:szCs w:val="16"/>
                <w:lang w:val="en-US"/>
              </w:rPr>
            </w:pPr>
            <w:r w:rsidRPr="00FF0F16">
              <w:rPr>
                <w:sz w:val="16"/>
                <w:szCs w:val="16"/>
                <w:lang w:val="en-US"/>
              </w:rPr>
              <w:t xml:space="preserve">    public List&lt;R&gt; </w:t>
            </w:r>
            <w:proofErr w:type="spellStart"/>
            <w:proofErr w:type="gramStart"/>
            <w:r w:rsidRPr="00FF0F16">
              <w:rPr>
                <w:sz w:val="16"/>
                <w:szCs w:val="16"/>
                <w:lang w:val="en-US"/>
              </w:rPr>
              <w:t>readAll</w:t>
            </w:r>
            <w:proofErr w:type="spellEnd"/>
            <w:r w:rsidRPr="00FF0F16">
              <w:rPr>
                <w:sz w:val="16"/>
                <w:szCs w:val="16"/>
                <w:lang w:val="en-US"/>
              </w:rPr>
              <w:t>(</w:t>
            </w:r>
            <w:proofErr w:type="gramEnd"/>
            <w:r w:rsidRPr="00FF0F16">
              <w:rPr>
                <w:sz w:val="16"/>
                <w:szCs w:val="16"/>
                <w:lang w:val="en-US"/>
              </w:rPr>
              <w:t>) {</w:t>
            </w:r>
          </w:p>
          <w:p w14:paraId="539C7F8D" w14:textId="77777777" w:rsidR="00FF0F16" w:rsidRPr="00FF0F16" w:rsidRDefault="00FF0F16" w:rsidP="00FF0F16">
            <w:pPr>
              <w:pStyle w:val="af1"/>
              <w:rPr>
                <w:sz w:val="16"/>
                <w:szCs w:val="16"/>
                <w:lang w:val="en-US"/>
              </w:rPr>
            </w:pPr>
            <w:r w:rsidRPr="00FF0F16">
              <w:rPr>
                <w:sz w:val="16"/>
                <w:szCs w:val="16"/>
                <w:lang w:val="en-US"/>
              </w:rPr>
              <w:t xml:space="preserve">        try {</w:t>
            </w:r>
          </w:p>
          <w:p w14:paraId="35D617D8" w14:textId="77777777" w:rsidR="00FF0F16" w:rsidRPr="00FF0F16" w:rsidRDefault="00FF0F16" w:rsidP="00FF0F16">
            <w:pPr>
              <w:pStyle w:val="af1"/>
              <w:rPr>
                <w:sz w:val="16"/>
                <w:szCs w:val="16"/>
                <w:lang w:val="en-US"/>
              </w:rPr>
            </w:pPr>
            <w:r w:rsidRPr="00FF0F16">
              <w:rPr>
                <w:sz w:val="16"/>
                <w:szCs w:val="16"/>
                <w:lang w:val="en-US"/>
              </w:rPr>
              <w:t xml:space="preserve">            var response = </w:t>
            </w:r>
            <w:proofErr w:type="spellStart"/>
            <w:proofErr w:type="gramStart"/>
            <w:r w:rsidRPr="00FF0F16">
              <w:rPr>
                <w:sz w:val="16"/>
                <w:szCs w:val="16"/>
                <w:lang w:val="en-US"/>
              </w:rPr>
              <w:t>serverClient.get</w:t>
            </w:r>
            <w:proofErr w:type="spellEnd"/>
            <w:r w:rsidRPr="00FF0F16">
              <w:rPr>
                <w:sz w:val="16"/>
                <w:szCs w:val="16"/>
                <w:lang w:val="en-US"/>
              </w:rPr>
              <w:t>(</w:t>
            </w:r>
            <w:proofErr w:type="gramEnd"/>
            <w:r w:rsidRPr="00FF0F16">
              <w:rPr>
                <w:sz w:val="16"/>
                <w:szCs w:val="16"/>
                <w:lang w:val="en-US"/>
              </w:rPr>
              <w:t>)</w:t>
            </w:r>
          </w:p>
          <w:p w14:paraId="715D8837" w14:textId="77777777" w:rsidR="00FF0F16" w:rsidRPr="00FF0F16" w:rsidRDefault="00FF0F16" w:rsidP="00FF0F16">
            <w:pPr>
              <w:pStyle w:val="af1"/>
              <w:rPr>
                <w:sz w:val="16"/>
                <w:szCs w:val="16"/>
                <w:lang w:val="en-US"/>
              </w:rPr>
            </w:pPr>
            <w:r w:rsidRPr="00FF0F16">
              <w:rPr>
                <w:sz w:val="16"/>
                <w:szCs w:val="16"/>
                <w:lang w:val="en-US"/>
              </w:rPr>
              <w:t xml:space="preserve">                    </w:t>
            </w:r>
            <w:proofErr w:type="gramStart"/>
            <w:r w:rsidRPr="00FF0F16">
              <w:rPr>
                <w:sz w:val="16"/>
                <w:szCs w:val="16"/>
                <w:lang w:val="en-US"/>
              </w:rPr>
              <w:t>.</w:t>
            </w:r>
            <w:proofErr w:type="spellStart"/>
            <w:r w:rsidRPr="00FF0F16">
              <w:rPr>
                <w:sz w:val="16"/>
                <w:szCs w:val="16"/>
                <w:lang w:val="en-US"/>
              </w:rPr>
              <w:t>uri</w:t>
            </w:r>
            <w:proofErr w:type="spellEnd"/>
            <w:proofErr w:type="gramEnd"/>
            <w:r w:rsidRPr="00FF0F16">
              <w:rPr>
                <w:sz w:val="16"/>
                <w:szCs w:val="16"/>
                <w:lang w:val="en-US"/>
              </w:rPr>
              <w:t xml:space="preserve">(API_PATH + </w:t>
            </w:r>
            <w:proofErr w:type="spellStart"/>
            <w:r w:rsidRPr="00FF0F16">
              <w:rPr>
                <w:sz w:val="16"/>
                <w:szCs w:val="16"/>
                <w:lang w:val="en-US"/>
              </w:rPr>
              <w:t>tableName</w:t>
            </w:r>
            <w:proofErr w:type="spellEnd"/>
            <w:r w:rsidRPr="00FF0F16">
              <w:rPr>
                <w:sz w:val="16"/>
                <w:szCs w:val="16"/>
                <w:lang w:val="en-US"/>
              </w:rPr>
              <w:t>)</w:t>
            </w:r>
          </w:p>
          <w:p w14:paraId="2C3FA283" w14:textId="77777777" w:rsidR="00FF0F16" w:rsidRPr="00FF0F16" w:rsidRDefault="00FF0F16" w:rsidP="00FF0F16">
            <w:pPr>
              <w:pStyle w:val="af1"/>
              <w:rPr>
                <w:sz w:val="16"/>
                <w:szCs w:val="16"/>
                <w:lang w:val="en-US"/>
              </w:rPr>
            </w:pPr>
            <w:r w:rsidRPr="00FF0F16">
              <w:rPr>
                <w:sz w:val="16"/>
                <w:szCs w:val="16"/>
                <w:lang w:val="en-US"/>
              </w:rPr>
              <w:t xml:space="preserve">                    </w:t>
            </w:r>
            <w:proofErr w:type="gramStart"/>
            <w:r w:rsidRPr="00FF0F16">
              <w:rPr>
                <w:sz w:val="16"/>
                <w:szCs w:val="16"/>
                <w:lang w:val="en-US"/>
              </w:rPr>
              <w:t>.retrieve</w:t>
            </w:r>
            <w:proofErr w:type="gramEnd"/>
            <w:r w:rsidRPr="00FF0F16">
              <w:rPr>
                <w:sz w:val="16"/>
                <w:szCs w:val="16"/>
                <w:lang w:val="en-US"/>
              </w:rPr>
              <w:t>()</w:t>
            </w:r>
          </w:p>
          <w:p w14:paraId="204A513C" w14:textId="77777777" w:rsidR="00FF0F16" w:rsidRPr="00FF0F16" w:rsidRDefault="00FF0F16" w:rsidP="00FF0F16">
            <w:pPr>
              <w:pStyle w:val="af1"/>
              <w:rPr>
                <w:sz w:val="16"/>
                <w:szCs w:val="16"/>
                <w:lang w:val="en-US"/>
              </w:rPr>
            </w:pPr>
            <w:r w:rsidRPr="00FF0F16">
              <w:rPr>
                <w:sz w:val="16"/>
                <w:szCs w:val="16"/>
                <w:lang w:val="en-US"/>
              </w:rPr>
              <w:t xml:space="preserve">                    </w:t>
            </w:r>
            <w:proofErr w:type="gramStart"/>
            <w:r w:rsidRPr="00FF0F16">
              <w:rPr>
                <w:sz w:val="16"/>
                <w:szCs w:val="16"/>
                <w:lang w:val="en-US"/>
              </w:rPr>
              <w:t>.body</w:t>
            </w:r>
            <w:proofErr w:type="gramEnd"/>
            <w:r w:rsidRPr="00FF0F16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FF0F16">
              <w:rPr>
                <w:sz w:val="16"/>
                <w:szCs w:val="16"/>
                <w:lang w:val="en-US"/>
              </w:rPr>
              <w:t>readArrayClass</w:t>
            </w:r>
            <w:proofErr w:type="spellEnd"/>
            <w:r w:rsidRPr="00FF0F16">
              <w:rPr>
                <w:sz w:val="16"/>
                <w:szCs w:val="16"/>
                <w:lang w:val="en-US"/>
              </w:rPr>
              <w:t>);</w:t>
            </w:r>
          </w:p>
          <w:p w14:paraId="5E1B35E0" w14:textId="77777777" w:rsidR="00FF0F16" w:rsidRPr="00FF0F16" w:rsidRDefault="00FF0F16" w:rsidP="00FF0F16">
            <w:pPr>
              <w:pStyle w:val="af1"/>
              <w:rPr>
                <w:sz w:val="16"/>
                <w:szCs w:val="16"/>
                <w:lang w:val="en-US"/>
              </w:rPr>
            </w:pPr>
            <w:r w:rsidRPr="00FF0F16">
              <w:rPr>
                <w:sz w:val="16"/>
                <w:szCs w:val="16"/>
                <w:lang w:val="en-US"/>
              </w:rPr>
              <w:t xml:space="preserve">            return </w:t>
            </w:r>
            <w:proofErr w:type="gramStart"/>
            <w:r w:rsidRPr="00FF0F16">
              <w:rPr>
                <w:sz w:val="16"/>
                <w:szCs w:val="16"/>
                <w:lang w:val="en-US"/>
              </w:rPr>
              <w:t>response !</w:t>
            </w:r>
            <w:proofErr w:type="gramEnd"/>
            <w:r w:rsidRPr="00FF0F16">
              <w:rPr>
                <w:sz w:val="16"/>
                <w:szCs w:val="16"/>
                <w:lang w:val="en-US"/>
              </w:rPr>
              <w:t xml:space="preserve">= null ? new </w:t>
            </w:r>
            <w:proofErr w:type="spellStart"/>
            <w:r w:rsidRPr="00FF0F16">
              <w:rPr>
                <w:sz w:val="16"/>
                <w:szCs w:val="16"/>
                <w:lang w:val="en-US"/>
              </w:rPr>
              <w:t>ArrayList</w:t>
            </w:r>
            <w:proofErr w:type="spellEnd"/>
            <w:r w:rsidRPr="00FF0F16">
              <w:rPr>
                <w:sz w:val="16"/>
                <w:szCs w:val="16"/>
                <w:lang w:val="en-US"/>
              </w:rPr>
              <w:t>&lt;&gt;(</w:t>
            </w:r>
            <w:proofErr w:type="spellStart"/>
            <w:r w:rsidRPr="00FF0F16">
              <w:rPr>
                <w:sz w:val="16"/>
                <w:szCs w:val="16"/>
                <w:lang w:val="en-US"/>
              </w:rPr>
              <w:t>Arrays.asList</w:t>
            </w:r>
            <w:proofErr w:type="spellEnd"/>
            <w:r w:rsidRPr="00FF0F16">
              <w:rPr>
                <w:sz w:val="16"/>
                <w:szCs w:val="16"/>
                <w:lang w:val="en-US"/>
              </w:rPr>
              <w:t xml:space="preserve">(response)) : new </w:t>
            </w:r>
            <w:proofErr w:type="spellStart"/>
            <w:r w:rsidRPr="00FF0F16">
              <w:rPr>
                <w:sz w:val="16"/>
                <w:szCs w:val="16"/>
                <w:lang w:val="en-US"/>
              </w:rPr>
              <w:t>ArrayList</w:t>
            </w:r>
            <w:proofErr w:type="spellEnd"/>
            <w:r w:rsidRPr="00FF0F16">
              <w:rPr>
                <w:sz w:val="16"/>
                <w:szCs w:val="16"/>
                <w:lang w:val="en-US"/>
              </w:rPr>
              <w:t>&lt;&gt;();</w:t>
            </w:r>
          </w:p>
          <w:p w14:paraId="54EEAC5D" w14:textId="77777777" w:rsidR="00FF0F16" w:rsidRPr="00FF0F16" w:rsidRDefault="00FF0F16" w:rsidP="00FF0F16">
            <w:pPr>
              <w:pStyle w:val="af1"/>
              <w:rPr>
                <w:sz w:val="16"/>
                <w:szCs w:val="16"/>
                <w:lang w:val="en-US"/>
              </w:rPr>
            </w:pPr>
            <w:r w:rsidRPr="00FF0F16">
              <w:rPr>
                <w:sz w:val="16"/>
                <w:szCs w:val="16"/>
                <w:lang w:val="en-US"/>
              </w:rPr>
              <w:t xml:space="preserve">        } catch (</w:t>
            </w:r>
            <w:proofErr w:type="spellStart"/>
            <w:r w:rsidRPr="00FF0F16">
              <w:rPr>
                <w:sz w:val="16"/>
                <w:szCs w:val="16"/>
                <w:lang w:val="en-US"/>
              </w:rPr>
              <w:t>ResourceAccessException</w:t>
            </w:r>
            <w:proofErr w:type="spellEnd"/>
            <w:r w:rsidRPr="00FF0F16">
              <w:rPr>
                <w:sz w:val="16"/>
                <w:szCs w:val="16"/>
                <w:lang w:val="en-US"/>
              </w:rPr>
              <w:t xml:space="preserve"> e) {</w:t>
            </w:r>
          </w:p>
          <w:p w14:paraId="63574B64" w14:textId="77777777" w:rsidR="00FF0F16" w:rsidRPr="00FF0F16" w:rsidRDefault="00FF0F16" w:rsidP="00FF0F16">
            <w:pPr>
              <w:pStyle w:val="af1"/>
              <w:rPr>
                <w:sz w:val="16"/>
                <w:szCs w:val="16"/>
                <w:lang w:val="en-US"/>
              </w:rPr>
            </w:pPr>
            <w:r w:rsidRPr="00FF0F16">
              <w:rPr>
                <w:sz w:val="16"/>
                <w:szCs w:val="16"/>
                <w:lang w:val="en-US"/>
              </w:rPr>
              <w:t xml:space="preserve">            </w:t>
            </w:r>
            <w:proofErr w:type="spellStart"/>
            <w:proofErr w:type="gramStart"/>
            <w:r w:rsidRPr="00FF0F16">
              <w:rPr>
                <w:sz w:val="16"/>
                <w:szCs w:val="16"/>
                <w:lang w:val="en-US"/>
              </w:rPr>
              <w:t>log.error</w:t>
            </w:r>
            <w:proofErr w:type="spellEnd"/>
            <w:proofErr w:type="gramEnd"/>
            <w:r w:rsidRPr="00FF0F16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FF0F16">
              <w:rPr>
                <w:sz w:val="16"/>
                <w:szCs w:val="16"/>
                <w:lang w:val="en-US"/>
              </w:rPr>
              <w:t>e.getMessage</w:t>
            </w:r>
            <w:proofErr w:type="spellEnd"/>
            <w:r w:rsidRPr="00FF0F16">
              <w:rPr>
                <w:sz w:val="16"/>
                <w:szCs w:val="16"/>
                <w:lang w:val="en-US"/>
              </w:rPr>
              <w:t>());</w:t>
            </w:r>
          </w:p>
          <w:p w14:paraId="26F432D7" w14:textId="77777777" w:rsidR="00FF0F16" w:rsidRPr="00FF0F16" w:rsidRDefault="00FF0F16" w:rsidP="00FF0F16">
            <w:pPr>
              <w:pStyle w:val="af1"/>
              <w:rPr>
                <w:sz w:val="16"/>
                <w:szCs w:val="16"/>
                <w:lang w:val="en-US"/>
              </w:rPr>
            </w:pPr>
            <w:r w:rsidRPr="00FF0F16">
              <w:rPr>
                <w:sz w:val="16"/>
                <w:szCs w:val="16"/>
                <w:lang w:val="en-US"/>
              </w:rPr>
              <w:t xml:space="preserve">        }</w:t>
            </w:r>
          </w:p>
          <w:p w14:paraId="014F3116" w14:textId="77777777" w:rsidR="00FF0F16" w:rsidRPr="00FF0F16" w:rsidRDefault="00FF0F16" w:rsidP="00FF0F16">
            <w:pPr>
              <w:pStyle w:val="af1"/>
              <w:rPr>
                <w:sz w:val="16"/>
                <w:szCs w:val="16"/>
                <w:lang w:val="en-US"/>
              </w:rPr>
            </w:pPr>
            <w:r w:rsidRPr="00FF0F16">
              <w:rPr>
                <w:sz w:val="16"/>
                <w:szCs w:val="16"/>
                <w:lang w:val="en-US"/>
              </w:rPr>
              <w:t xml:space="preserve">        return </w:t>
            </w:r>
            <w:proofErr w:type="spellStart"/>
            <w:r w:rsidRPr="00FF0F16">
              <w:rPr>
                <w:sz w:val="16"/>
                <w:szCs w:val="16"/>
                <w:lang w:val="en-US"/>
              </w:rPr>
              <w:t>Collections.emptyList</w:t>
            </w:r>
            <w:proofErr w:type="spellEnd"/>
            <w:r w:rsidRPr="00FF0F16">
              <w:rPr>
                <w:sz w:val="16"/>
                <w:szCs w:val="16"/>
                <w:lang w:val="en-US"/>
              </w:rPr>
              <w:t>();</w:t>
            </w:r>
          </w:p>
          <w:p w14:paraId="59F84DBC" w14:textId="00FA7A57" w:rsidR="00FF0F16" w:rsidRPr="00FF0F16" w:rsidRDefault="00FF0F16" w:rsidP="00FF0F16">
            <w:pPr>
              <w:pStyle w:val="af1"/>
              <w:rPr>
                <w:sz w:val="16"/>
                <w:szCs w:val="16"/>
                <w:lang w:val="en-US"/>
              </w:rPr>
            </w:pPr>
            <w:r w:rsidRPr="00FF0F16">
              <w:rPr>
                <w:sz w:val="16"/>
                <w:szCs w:val="16"/>
                <w:lang w:val="en-US"/>
              </w:rPr>
              <w:t xml:space="preserve">    }</w:t>
            </w:r>
          </w:p>
          <w:p w14:paraId="25CB1564" w14:textId="77777777" w:rsidR="00FF0F16" w:rsidRPr="00FF0F16" w:rsidRDefault="00FF0F16" w:rsidP="00FF0F16">
            <w:pPr>
              <w:pStyle w:val="af1"/>
              <w:rPr>
                <w:sz w:val="16"/>
                <w:szCs w:val="16"/>
                <w:lang w:val="en-US"/>
              </w:rPr>
            </w:pPr>
            <w:r w:rsidRPr="00FF0F16">
              <w:rPr>
                <w:sz w:val="16"/>
                <w:szCs w:val="16"/>
                <w:lang w:val="en-US"/>
              </w:rPr>
              <w:t xml:space="preserve">    public void </w:t>
            </w:r>
            <w:proofErr w:type="gramStart"/>
            <w:r w:rsidRPr="00FF0F16">
              <w:rPr>
                <w:sz w:val="16"/>
                <w:szCs w:val="16"/>
                <w:lang w:val="en-US"/>
              </w:rPr>
              <w:t>create(</w:t>
            </w:r>
            <w:proofErr w:type="gramEnd"/>
            <w:r w:rsidRPr="00FF0F16">
              <w:rPr>
                <w:sz w:val="16"/>
                <w:szCs w:val="16"/>
                <w:lang w:val="en-US"/>
              </w:rPr>
              <w:t xml:space="preserve">C </w:t>
            </w:r>
            <w:proofErr w:type="spellStart"/>
            <w:r w:rsidRPr="00FF0F16">
              <w:rPr>
                <w:sz w:val="16"/>
                <w:szCs w:val="16"/>
                <w:lang w:val="en-US"/>
              </w:rPr>
              <w:t>dto</w:t>
            </w:r>
            <w:proofErr w:type="spellEnd"/>
            <w:r w:rsidRPr="00FF0F16">
              <w:rPr>
                <w:sz w:val="16"/>
                <w:szCs w:val="16"/>
                <w:lang w:val="en-US"/>
              </w:rPr>
              <w:t>) {</w:t>
            </w:r>
          </w:p>
          <w:p w14:paraId="7B006CF9" w14:textId="77777777" w:rsidR="00FF0F16" w:rsidRPr="00FF0F16" w:rsidRDefault="00FF0F16" w:rsidP="00FF0F16">
            <w:pPr>
              <w:pStyle w:val="af1"/>
              <w:rPr>
                <w:sz w:val="16"/>
                <w:szCs w:val="16"/>
                <w:lang w:val="en-US"/>
              </w:rPr>
            </w:pPr>
            <w:r w:rsidRPr="00FF0F16">
              <w:rPr>
                <w:sz w:val="16"/>
                <w:szCs w:val="16"/>
                <w:lang w:val="en-US"/>
              </w:rPr>
              <w:t xml:space="preserve">        try {</w:t>
            </w:r>
          </w:p>
          <w:p w14:paraId="5A618FE1" w14:textId="77777777" w:rsidR="00FF0F16" w:rsidRPr="00FF0F16" w:rsidRDefault="00FF0F16" w:rsidP="00FF0F16">
            <w:pPr>
              <w:pStyle w:val="af1"/>
              <w:rPr>
                <w:sz w:val="16"/>
                <w:szCs w:val="16"/>
                <w:lang w:val="en-US"/>
              </w:rPr>
            </w:pPr>
            <w:r w:rsidRPr="00FF0F16">
              <w:rPr>
                <w:sz w:val="16"/>
                <w:szCs w:val="16"/>
                <w:lang w:val="en-US"/>
              </w:rPr>
              <w:t xml:space="preserve">            </w:t>
            </w:r>
            <w:proofErr w:type="spellStart"/>
            <w:proofErr w:type="gramStart"/>
            <w:r w:rsidRPr="00FF0F16">
              <w:rPr>
                <w:sz w:val="16"/>
                <w:szCs w:val="16"/>
                <w:lang w:val="en-US"/>
              </w:rPr>
              <w:t>serverClient.post</w:t>
            </w:r>
            <w:proofErr w:type="spellEnd"/>
            <w:r w:rsidRPr="00FF0F16">
              <w:rPr>
                <w:sz w:val="16"/>
                <w:szCs w:val="16"/>
                <w:lang w:val="en-US"/>
              </w:rPr>
              <w:t>(</w:t>
            </w:r>
            <w:proofErr w:type="gramEnd"/>
            <w:r w:rsidRPr="00FF0F16">
              <w:rPr>
                <w:sz w:val="16"/>
                <w:szCs w:val="16"/>
                <w:lang w:val="en-US"/>
              </w:rPr>
              <w:t>)</w:t>
            </w:r>
          </w:p>
          <w:p w14:paraId="6BD99BA7" w14:textId="77777777" w:rsidR="00FF0F16" w:rsidRPr="00FF0F16" w:rsidRDefault="00FF0F16" w:rsidP="00FF0F16">
            <w:pPr>
              <w:pStyle w:val="af1"/>
              <w:rPr>
                <w:sz w:val="16"/>
                <w:szCs w:val="16"/>
                <w:lang w:val="en-US"/>
              </w:rPr>
            </w:pPr>
            <w:r w:rsidRPr="00FF0F16">
              <w:rPr>
                <w:sz w:val="16"/>
                <w:szCs w:val="16"/>
                <w:lang w:val="en-US"/>
              </w:rPr>
              <w:t xml:space="preserve">                    </w:t>
            </w:r>
            <w:proofErr w:type="gramStart"/>
            <w:r w:rsidRPr="00FF0F16">
              <w:rPr>
                <w:sz w:val="16"/>
                <w:szCs w:val="16"/>
                <w:lang w:val="en-US"/>
              </w:rPr>
              <w:t>.</w:t>
            </w:r>
            <w:proofErr w:type="spellStart"/>
            <w:r w:rsidRPr="00FF0F16">
              <w:rPr>
                <w:sz w:val="16"/>
                <w:szCs w:val="16"/>
                <w:lang w:val="en-US"/>
              </w:rPr>
              <w:t>uri</w:t>
            </w:r>
            <w:proofErr w:type="spellEnd"/>
            <w:proofErr w:type="gramEnd"/>
            <w:r w:rsidRPr="00FF0F16">
              <w:rPr>
                <w:sz w:val="16"/>
                <w:szCs w:val="16"/>
                <w:lang w:val="en-US"/>
              </w:rPr>
              <w:t xml:space="preserve">(API_PATH + </w:t>
            </w:r>
            <w:proofErr w:type="spellStart"/>
            <w:r w:rsidRPr="00FF0F16">
              <w:rPr>
                <w:sz w:val="16"/>
                <w:szCs w:val="16"/>
                <w:lang w:val="en-US"/>
              </w:rPr>
              <w:t>tableName</w:t>
            </w:r>
            <w:proofErr w:type="spellEnd"/>
            <w:r w:rsidRPr="00FF0F16">
              <w:rPr>
                <w:sz w:val="16"/>
                <w:szCs w:val="16"/>
                <w:lang w:val="en-US"/>
              </w:rPr>
              <w:t>)</w:t>
            </w:r>
          </w:p>
          <w:p w14:paraId="16354B9C" w14:textId="77777777" w:rsidR="00FF0F16" w:rsidRPr="00FF0F16" w:rsidRDefault="00FF0F16" w:rsidP="00FF0F16">
            <w:pPr>
              <w:pStyle w:val="af1"/>
              <w:rPr>
                <w:sz w:val="16"/>
                <w:szCs w:val="16"/>
                <w:lang w:val="en-US"/>
              </w:rPr>
            </w:pPr>
            <w:r w:rsidRPr="00FF0F16">
              <w:rPr>
                <w:sz w:val="16"/>
                <w:szCs w:val="16"/>
                <w:lang w:val="en-US"/>
              </w:rPr>
              <w:t xml:space="preserve">                    </w:t>
            </w:r>
            <w:proofErr w:type="gramStart"/>
            <w:r w:rsidRPr="00FF0F16">
              <w:rPr>
                <w:sz w:val="16"/>
                <w:szCs w:val="16"/>
                <w:lang w:val="en-US"/>
              </w:rPr>
              <w:t>.body</w:t>
            </w:r>
            <w:proofErr w:type="gramEnd"/>
            <w:r w:rsidRPr="00FF0F16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FF0F16">
              <w:rPr>
                <w:sz w:val="16"/>
                <w:szCs w:val="16"/>
                <w:lang w:val="en-US"/>
              </w:rPr>
              <w:t>dto</w:t>
            </w:r>
            <w:proofErr w:type="spellEnd"/>
            <w:r w:rsidRPr="00FF0F16">
              <w:rPr>
                <w:sz w:val="16"/>
                <w:szCs w:val="16"/>
                <w:lang w:val="en-US"/>
              </w:rPr>
              <w:t>)</w:t>
            </w:r>
          </w:p>
          <w:p w14:paraId="15A24F8E" w14:textId="77777777" w:rsidR="00FF0F16" w:rsidRPr="00FF0F16" w:rsidRDefault="00FF0F16" w:rsidP="00FF0F16">
            <w:pPr>
              <w:pStyle w:val="af1"/>
              <w:rPr>
                <w:sz w:val="16"/>
                <w:szCs w:val="16"/>
                <w:lang w:val="en-US"/>
              </w:rPr>
            </w:pPr>
            <w:r w:rsidRPr="00FF0F16">
              <w:rPr>
                <w:sz w:val="16"/>
                <w:szCs w:val="16"/>
                <w:lang w:val="en-US"/>
              </w:rPr>
              <w:t xml:space="preserve">                    </w:t>
            </w:r>
            <w:proofErr w:type="gramStart"/>
            <w:r w:rsidRPr="00FF0F16">
              <w:rPr>
                <w:sz w:val="16"/>
                <w:szCs w:val="16"/>
                <w:lang w:val="en-US"/>
              </w:rPr>
              <w:t>.retrieve</w:t>
            </w:r>
            <w:proofErr w:type="gramEnd"/>
            <w:r w:rsidRPr="00FF0F16">
              <w:rPr>
                <w:sz w:val="16"/>
                <w:szCs w:val="16"/>
                <w:lang w:val="en-US"/>
              </w:rPr>
              <w:t>()</w:t>
            </w:r>
          </w:p>
          <w:p w14:paraId="0ED2B0B0" w14:textId="77777777" w:rsidR="00FF0F16" w:rsidRPr="00FF0F16" w:rsidRDefault="00FF0F16" w:rsidP="00FF0F16">
            <w:pPr>
              <w:pStyle w:val="af1"/>
              <w:rPr>
                <w:sz w:val="16"/>
                <w:szCs w:val="16"/>
                <w:lang w:val="en-US"/>
              </w:rPr>
            </w:pPr>
            <w:r w:rsidRPr="00FF0F16">
              <w:rPr>
                <w:sz w:val="16"/>
                <w:szCs w:val="16"/>
                <w:lang w:val="en-US"/>
              </w:rPr>
              <w:t xml:space="preserve">                    </w:t>
            </w:r>
            <w:proofErr w:type="gramStart"/>
            <w:r w:rsidRPr="00FF0F16">
              <w:rPr>
                <w:sz w:val="16"/>
                <w:szCs w:val="16"/>
                <w:lang w:val="en-US"/>
              </w:rPr>
              <w:t>.</w:t>
            </w:r>
            <w:proofErr w:type="spellStart"/>
            <w:r w:rsidRPr="00FF0F16">
              <w:rPr>
                <w:sz w:val="16"/>
                <w:szCs w:val="16"/>
                <w:lang w:val="en-US"/>
              </w:rPr>
              <w:t>toBodilessEntity</w:t>
            </w:r>
            <w:proofErr w:type="spellEnd"/>
            <w:proofErr w:type="gramEnd"/>
            <w:r w:rsidRPr="00FF0F16">
              <w:rPr>
                <w:sz w:val="16"/>
                <w:szCs w:val="16"/>
                <w:lang w:val="en-US"/>
              </w:rPr>
              <w:t>();</w:t>
            </w:r>
          </w:p>
          <w:p w14:paraId="43D108F5" w14:textId="77777777" w:rsidR="00FF0F16" w:rsidRPr="00FF0F16" w:rsidRDefault="00FF0F16" w:rsidP="00FF0F16">
            <w:pPr>
              <w:pStyle w:val="af1"/>
              <w:rPr>
                <w:sz w:val="16"/>
                <w:szCs w:val="16"/>
                <w:lang w:val="en-US"/>
              </w:rPr>
            </w:pPr>
            <w:r w:rsidRPr="00FF0F16">
              <w:rPr>
                <w:sz w:val="16"/>
                <w:szCs w:val="16"/>
                <w:lang w:val="en-US"/>
              </w:rPr>
              <w:t xml:space="preserve">            </w:t>
            </w:r>
            <w:proofErr w:type="gramStart"/>
            <w:r w:rsidRPr="00FF0F16">
              <w:rPr>
                <w:sz w:val="16"/>
                <w:szCs w:val="16"/>
                <w:lang w:val="en-US"/>
              </w:rPr>
              <w:t>refresh(</w:t>
            </w:r>
            <w:proofErr w:type="gramEnd"/>
            <w:r w:rsidRPr="00FF0F16">
              <w:rPr>
                <w:sz w:val="16"/>
                <w:szCs w:val="16"/>
                <w:lang w:val="en-US"/>
              </w:rPr>
              <w:t>);</w:t>
            </w:r>
          </w:p>
          <w:p w14:paraId="4551819C" w14:textId="77777777" w:rsidR="00FF0F16" w:rsidRPr="00FF0F16" w:rsidRDefault="00FF0F16" w:rsidP="00FF0F16">
            <w:pPr>
              <w:pStyle w:val="af1"/>
              <w:rPr>
                <w:sz w:val="16"/>
                <w:szCs w:val="16"/>
                <w:lang w:val="en-US"/>
              </w:rPr>
            </w:pPr>
            <w:r w:rsidRPr="00FF0F16">
              <w:rPr>
                <w:sz w:val="16"/>
                <w:szCs w:val="16"/>
                <w:lang w:val="en-US"/>
              </w:rPr>
              <w:t xml:space="preserve">        } catch (</w:t>
            </w:r>
            <w:proofErr w:type="spellStart"/>
            <w:r w:rsidRPr="00FF0F16">
              <w:rPr>
                <w:sz w:val="16"/>
                <w:szCs w:val="16"/>
                <w:lang w:val="en-US"/>
              </w:rPr>
              <w:t>ResourceAccessException</w:t>
            </w:r>
            <w:proofErr w:type="spellEnd"/>
            <w:r w:rsidRPr="00FF0F16">
              <w:rPr>
                <w:sz w:val="16"/>
                <w:szCs w:val="16"/>
                <w:lang w:val="en-US"/>
              </w:rPr>
              <w:t xml:space="preserve"> e) {</w:t>
            </w:r>
          </w:p>
          <w:p w14:paraId="62E61902" w14:textId="77777777" w:rsidR="00FF0F16" w:rsidRPr="00FF0F16" w:rsidRDefault="00FF0F16" w:rsidP="00FF0F16">
            <w:pPr>
              <w:pStyle w:val="af1"/>
              <w:rPr>
                <w:sz w:val="16"/>
                <w:szCs w:val="16"/>
                <w:lang w:val="en-US"/>
              </w:rPr>
            </w:pPr>
            <w:r w:rsidRPr="00FF0F16">
              <w:rPr>
                <w:sz w:val="16"/>
                <w:szCs w:val="16"/>
                <w:lang w:val="en-US"/>
              </w:rPr>
              <w:t xml:space="preserve">            </w:t>
            </w:r>
            <w:proofErr w:type="spellStart"/>
            <w:proofErr w:type="gramStart"/>
            <w:r w:rsidRPr="00FF0F16">
              <w:rPr>
                <w:sz w:val="16"/>
                <w:szCs w:val="16"/>
                <w:lang w:val="en-US"/>
              </w:rPr>
              <w:t>log.error</w:t>
            </w:r>
            <w:proofErr w:type="spellEnd"/>
            <w:proofErr w:type="gramEnd"/>
            <w:r w:rsidRPr="00FF0F16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FF0F16">
              <w:rPr>
                <w:sz w:val="16"/>
                <w:szCs w:val="16"/>
                <w:lang w:val="en-US"/>
              </w:rPr>
              <w:t>e.getMessage</w:t>
            </w:r>
            <w:proofErr w:type="spellEnd"/>
            <w:r w:rsidRPr="00FF0F16">
              <w:rPr>
                <w:sz w:val="16"/>
                <w:szCs w:val="16"/>
                <w:lang w:val="en-US"/>
              </w:rPr>
              <w:t>());</w:t>
            </w:r>
          </w:p>
          <w:p w14:paraId="305A4BAD" w14:textId="77777777" w:rsidR="00FF0F16" w:rsidRPr="00FF0F16" w:rsidRDefault="00FF0F16" w:rsidP="00FF0F16">
            <w:pPr>
              <w:pStyle w:val="af1"/>
              <w:rPr>
                <w:sz w:val="16"/>
                <w:szCs w:val="16"/>
                <w:lang w:val="en-US"/>
              </w:rPr>
            </w:pPr>
            <w:r w:rsidRPr="00FF0F16">
              <w:rPr>
                <w:sz w:val="16"/>
                <w:szCs w:val="16"/>
                <w:lang w:val="en-US"/>
              </w:rPr>
              <w:t xml:space="preserve">        }</w:t>
            </w:r>
          </w:p>
          <w:p w14:paraId="4DF94D37" w14:textId="089CC33C" w:rsidR="00FF0F16" w:rsidRPr="00FF0F16" w:rsidRDefault="00FF0F16" w:rsidP="00FF0F16">
            <w:pPr>
              <w:pStyle w:val="af1"/>
              <w:rPr>
                <w:sz w:val="16"/>
                <w:szCs w:val="16"/>
                <w:lang w:val="en-US"/>
              </w:rPr>
            </w:pPr>
            <w:r w:rsidRPr="00FF0F16">
              <w:rPr>
                <w:sz w:val="16"/>
                <w:szCs w:val="16"/>
                <w:lang w:val="en-US"/>
              </w:rPr>
              <w:t xml:space="preserve">    }</w:t>
            </w:r>
          </w:p>
          <w:p w14:paraId="70140906" w14:textId="77777777" w:rsidR="00FF0F16" w:rsidRPr="00FF0F16" w:rsidRDefault="00FF0F16" w:rsidP="00FF0F16">
            <w:pPr>
              <w:pStyle w:val="af1"/>
              <w:rPr>
                <w:sz w:val="16"/>
                <w:szCs w:val="16"/>
                <w:lang w:val="en-US"/>
              </w:rPr>
            </w:pPr>
            <w:r w:rsidRPr="00FF0F16">
              <w:rPr>
                <w:sz w:val="16"/>
                <w:szCs w:val="16"/>
                <w:lang w:val="en-US"/>
              </w:rPr>
              <w:t xml:space="preserve">    public void </w:t>
            </w:r>
            <w:proofErr w:type="gramStart"/>
            <w:r w:rsidRPr="00FF0F16">
              <w:rPr>
                <w:sz w:val="16"/>
                <w:szCs w:val="16"/>
                <w:lang w:val="en-US"/>
              </w:rPr>
              <w:t>delete(</w:t>
            </w:r>
            <w:proofErr w:type="gramEnd"/>
            <w:r w:rsidRPr="00FF0F16">
              <w:rPr>
                <w:sz w:val="16"/>
                <w:szCs w:val="16"/>
                <w:lang w:val="en-US"/>
              </w:rPr>
              <w:t>Object id) {</w:t>
            </w:r>
          </w:p>
          <w:p w14:paraId="4BAB2769" w14:textId="77777777" w:rsidR="00FF0F16" w:rsidRPr="00FF0F16" w:rsidRDefault="00FF0F16" w:rsidP="00FF0F16">
            <w:pPr>
              <w:pStyle w:val="af1"/>
              <w:rPr>
                <w:sz w:val="16"/>
                <w:szCs w:val="16"/>
                <w:lang w:val="en-US"/>
              </w:rPr>
            </w:pPr>
            <w:r w:rsidRPr="00FF0F16">
              <w:rPr>
                <w:sz w:val="16"/>
                <w:szCs w:val="16"/>
                <w:lang w:val="en-US"/>
              </w:rPr>
              <w:t xml:space="preserve">        try {</w:t>
            </w:r>
          </w:p>
          <w:p w14:paraId="0013C748" w14:textId="77777777" w:rsidR="00FF0F16" w:rsidRPr="00FF0F16" w:rsidRDefault="00FF0F16" w:rsidP="00FF0F16">
            <w:pPr>
              <w:pStyle w:val="af1"/>
              <w:rPr>
                <w:sz w:val="16"/>
                <w:szCs w:val="16"/>
                <w:lang w:val="en-US"/>
              </w:rPr>
            </w:pPr>
            <w:r w:rsidRPr="00FF0F16">
              <w:rPr>
                <w:sz w:val="16"/>
                <w:szCs w:val="16"/>
                <w:lang w:val="en-US"/>
              </w:rPr>
              <w:t xml:space="preserve">            </w:t>
            </w:r>
            <w:proofErr w:type="spellStart"/>
            <w:r w:rsidRPr="00FF0F16">
              <w:rPr>
                <w:sz w:val="16"/>
                <w:szCs w:val="16"/>
                <w:lang w:val="en-US"/>
              </w:rPr>
              <w:t>serverClient.delete</w:t>
            </w:r>
            <w:proofErr w:type="spellEnd"/>
            <w:r w:rsidRPr="00FF0F16">
              <w:rPr>
                <w:sz w:val="16"/>
                <w:szCs w:val="16"/>
                <w:lang w:val="en-US"/>
              </w:rPr>
              <w:t>()</w:t>
            </w:r>
          </w:p>
          <w:p w14:paraId="11D0CA5C" w14:textId="77777777" w:rsidR="00FF0F16" w:rsidRPr="00FF0F16" w:rsidRDefault="00FF0F16" w:rsidP="00FF0F16">
            <w:pPr>
              <w:pStyle w:val="af1"/>
              <w:rPr>
                <w:sz w:val="16"/>
                <w:szCs w:val="16"/>
                <w:lang w:val="en-US"/>
              </w:rPr>
            </w:pPr>
            <w:r w:rsidRPr="00FF0F16">
              <w:rPr>
                <w:sz w:val="16"/>
                <w:szCs w:val="16"/>
                <w:lang w:val="en-US"/>
              </w:rPr>
              <w:t xml:space="preserve">                    </w:t>
            </w:r>
            <w:proofErr w:type="gramStart"/>
            <w:r w:rsidRPr="00FF0F16">
              <w:rPr>
                <w:sz w:val="16"/>
                <w:szCs w:val="16"/>
                <w:lang w:val="en-US"/>
              </w:rPr>
              <w:t>.</w:t>
            </w:r>
            <w:proofErr w:type="spellStart"/>
            <w:r w:rsidRPr="00FF0F16">
              <w:rPr>
                <w:sz w:val="16"/>
                <w:szCs w:val="16"/>
                <w:lang w:val="en-US"/>
              </w:rPr>
              <w:t>uri</w:t>
            </w:r>
            <w:proofErr w:type="spellEnd"/>
            <w:proofErr w:type="gramEnd"/>
            <w:r w:rsidRPr="00FF0F16">
              <w:rPr>
                <w:sz w:val="16"/>
                <w:szCs w:val="16"/>
                <w:lang w:val="en-US"/>
              </w:rPr>
              <w:t xml:space="preserve">(API_PATH + </w:t>
            </w:r>
            <w:proofErr w:type="spellStart"/>
            <w:r w:rsidRPr="00FF0F16">
              <w:rPr>
                <w:sz w:val="16"/>
                <w:szCs w:val="16"/>
                <w:lang w:val="en-US"/>
              </w:rPr>
              <w:t>tableName</w:t>
            </w:r>
            <w:proofErr w:type="spellEnd"/>
            <w:r w:rsidRPr="00FF0F16">
              <w:rPr>
                <w:sz w:val="16"/>
                <w:szCs w:val="16"/>
                <w:lang w:val="en-US"/>
              </w:rPr>
              <w:t xml:space="preserve"> + "/{id}", id)</w:t>
            </w:r>
          </w:p>
          <w:p w14:paraId="11EFDD8E" w14:textId="77777777" w:rsidR="00FF0F16" w:rsidRPr="00FF0F16" w:rsidRDefault="00FF0F16" w:rsidP="00FF0F16">
            <w:pPr>
              <w:pStyle w:val="af1"/>
              <w:rPr>
                <w:sz w:val="16"/>
                <w:szCs w:val="16"/>
                <w:lang w:val="en-US"/>
              </w:rPr>
            </w:pPr>
            <w:r w:rsidRPr="00FF0F16">
              <w:rPr>
                <w:sz w:val="16"/>
                <w:szCs w:val="16"/>
                <w:lang w:val="en-US"/>
              </w:rPr>
              <w:t xml:space="preserve">                    </w:t>
            </w:r>
            <w:proofErr w:type="gramStart"/>
            <w:r w:rsidRPr="00FF0F16">
              <w:rPr>
                <w:sz w:val="16"/>
                <w:szCs w:val="16"/>
                <w:lang w:val="en-US"/>
              </w:rPr>
              <w:t>.retrieve</w:t>
            </w:r>
            <w:proofErr w:type="gramEnd"/>
            <w:r w:rsidRPr="00FF0F16">
              <w:rPr>
                <w:sz w:val="16"/>
                <w:szCs w:val="16"/>
                <w:lang w:val="en-US"/>
              </w:rPr>
              <w:t>()</w:t>
            </w:r>
          </w:p>
          <w:p w14:paraId="3A133F36" w14:textId="77777777" w:rsidR="00FF0F16" w:rsidRPr="00FF0F16" w:rsidRDefault="00FF0F16" w:rsidP="00FF0F16">
            <w:pPr>
              <w:pStyle w:val="af1"/>
              <w:rPr>
                <w:sz w:val="16"/>
                <w:szCs w:val="16"/>
                <w:lang w:val="en-US"/>
              </w:rPr>
            </w:pPr>
            <w:r w:rsidRPr="00FF0F16">
              <w:rPr>
                <w:sz w:val="16"/>
                <w:szCs w:val="16"/>
                <w:lang w:val="en-US"/>
              </w:rPr>
              <w:t xml:space="preserve">                    </w:t>
            </w:r>
            <w:proofErr w:type="gramStart"/>
            <w:r w:rsidRPr="00FF0F16">
              <w:rPr>
                <w:sz w:val="16"/>
                <w:szCs w:val="16"/>
                <w:lang w:val="en-US"/>
              </w:rPr>
              <w:t>.</w:t>
            </w:r>
            <w:proofErr w:type="spellStart"/>
            <w:r w:rsidRPr="00FF0F16">
              <w:rPr>
                <w:sz w:val="16"/>
                <w:szCs w:val="16"/>
                <w:lang w:val="en-US"/>
              </w:rPr>
              <w:t>toBodilessEntity</w:t>
            </w:r>
            <w:proofErr w:type="spellEnd"/>
            <w:proofErr w:type="gramEnd"/>
            <w:r w:rsidRPr="00FF0F16">
              <w:rPr>
                <w:sz w:val="16"/>
                <w:szCs w:val="16"/>
                <w:lang w:val="en-US"/>
              </w:rPr>
              <w:t>();</w:t>
            </w:r>
          </w:p>
          <w:p w14:paraId="0F6CCBDD" w14:textId="77777777" w:rsidR="00FF0F16" w:rsidRPr="00FF0F16" w:rsidRDefault="00FF0F16" w:rsidP="00FF0F16">
            <w:pPr>
              <w:pStyle w:val="af1"/>
              <w:rPr>
                <w:sz w:val="16"/>
                <w:szCs w:val="16"/>
                <w:lang w:val="en-US"/>
              </w:rPr>
            </w:pPr>
            <w:r w:rsidRPr="00FF0F16">
              <w:rPr>
                <w:sz w:val="16"/>
                <w:szCs w:val="16"/>
                <w:lang w:val="en-US"/>
              </w:rPr>
              <w:t xml:space="preserve">            </w:t>
            </w:r>
            <w:proofErr w:type="gramStart"/>
            <w:r w:rsidRPr="00FF0F16">
              <w:rPr>
                <w:sz w:val="16"/>
                <w:szCs w:val="16"/>
                <w:lang w:val="en-US"/>
              </w:rPr>
              <w:t>refresh(</w:t>
            </w:r>
            <w:proofErr w:type="gramEnd"/>
            <w:r w:rsidRPr="00FF0F16">
              <w:rPr>
                <w:sz w:val="16"/>
                <w:szCs w:val="16"/>
                <w:lang w:val="en-US"/>
              </w:rPr>
              <w:t>);</w:t>
            </w:r>
          </w:p>
          <w:p w14:paraId="5BD584FF" w14:textId="77777777" w:rsidR="00FF0F16" w:rsidRPr="00FF0F16" w:rsidRDefault="00FF0F16" w:rsidP="00FF0F16">
            <w:pPr>
              <w:pStyle w:val="af1"/>
              <w:rPr>
                <w:sz w:val="16"/>
                <w:szCs w:val="16"/>
                <w:lang w:val="en-US"/>
              </w:rPr>
            </w:pPr>
            <w:r w:rsidRPr="00FF0F16">
              <w:rPr>
                <w:sz w:val="16"/>
                <w:szCs w:val="16"/>
                <w:lang w:val="en-US"/>
              </w:rPr>
              <w:t xml:space="preserve">        } catch (</w:t>
            </w:r>
            <w:proofErr w:type="spellStart"/>
            <w:r w:rsidRPr="00FF0F16">
              <w:rPr>
                <w:sz w:val="16"/>
                <w:szCs w:val="16"/>
                <w:lang w:val="en-US"/>
              </w:rPr>
              <w:t>ResourceAccessException</w:t>
            </w:r>
            <w:proofErr w:type="spellEnd"/>
            <w:r w:rsidRPr="00FF0F16">
              <w:rPr>
                <w:sz w:val="16"/>
                <w:szCs w:val="16"/>
                <w:lang w:val="en-US"/>
              </w:rPr>
              <w:t xml:space="preserve"> e) {</w:t>
            </w:r>
          </w:p>
          <w:p w14:paraId="295C0ED1" w14:textId="77777777" w:rsidR="00FF0F16" w:rsidRPr="00FF0F16" w:rsidRDefault="00FF0F16" w:rsidP="00FF0F16">
            <w:pPr>
              <w:pStyle w:val="af1"/>
              <w:rPr>
                <w:sz w:val="16"/>
                <w:szCs w:val="16"/>
                <w:lang w:val="en-US"/>
              </w:rPr>
            </w:pPr>
            <w:r w:rsidRPr="00FF0F16">
              <w:rPr>
                <w:sz w:val="16"/>
                <w:szCs w:val="16"/>
                <w:lang w:val="en-US"/>
              </w:rPr>
              <w:t xml:space="preserve">            </w:t>
            </w:r>
            <w:proofErr w:type="spellStart"/>
            <w:proofErr w:type="gramStart"/>
            <w:r w:rsidRPr="00FF0F16">
              <w:rPr>
                <w:sz w:val="16"/>
                <w:szCs w:val="16"/>
                <w:lang w:val="en-US"/>
              </w:rPr>
              <w:t>log.error</w:t>
            </w:r>
            <w:proofErr w:type="spellEnd"/>
            <w:proofErr w:type="gramEnd"/>
            <w:r w:rsidRPr="00FF0F16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FF0F16">
              <w:rPr>
                <w:sz w:val="16"/>
                <w:szCs w:val="16"/>
                <w:lang w:val="en-US"/>
              </w:rPr>
              <w:t>e.getMessage</w:t>
            </w:r>
            <w:proofErr w:type="spellEnd"/>
            <w:r w:rsidRPr="00FF0F16">
              <w:rPr>
                <w:sz w:val="16"/>
                <w:szCs w:val="16"/>
                <w:lang w:val="en-US"/>
              </w:rPr>
              <w:t>());</w:t>
            </w:r>
          </w:p>
          <w:p w14:paraId="4BB13C25" w14:textId="77777777" w:rsidR="00FF0F16" w:rsidRPr="00FF0F16" w:rsidRDefault="00FF0F16" w:rsidP="00FF0F16">
            <w:pPr>
              <w:pStyle w:val="af1"/>
              <w:rPr>
                <w:sz w:val="16"/>
                <w:szCs w:val="16"/>
                <w:lang w:val="en-US"/>
              </w:rPr>
            </w:pPr>
            <w:r w:rsidRPr="00FF0F16">
              <w:rPr>
                <w:sz w:val="16"/>
                <w:szCs w:val="16"/>
                <w:lang w:val="en-US"/>
              </w:rPr>
              <w:t xml:space="preserve">        }</w:t>
            </w:r>
          </w:p>
          <w:p w14:paraId="3829DDF7" w14:textId="6D5247E3" w:rsidR="00FF0F16" w:rsidRPr="00FF0F16" w:rsidRDefault="00FF0F16" w:rsidP="00FF0F16">
            <w:pPr>
              <w:pStyle w:val="af1"/>
              <w:rPr>
                <w:sz w:val="16"/>
                <w:szCs w:val="16"/>
                <w:lang w:val="en-US"/>
              </w:rPr>
            </w:pPr>
            <w:r w:rsidRPr="00FF0F16">
              <w:rPr>
                <w:sz w:val="16"/>
                <w:szCs w:val="16"/>
                <w:lang w:val="en-US"/>
              </w:rPr>
              <w:t xml:space="preserve">    }</w:t>
            </w:r>
          </w:p>
          <w:p w14:paraId="39352539" w14:textId="77777777" w:rsidR="00FF0F16" w:rsidRPr="00FF0F16" w:rsidRDefault="00FF0F16" w:rsidP="00FF0F16">
            <w:pPr>
              <w:pStyle w:val="af1"/>
              <w:rPr>
                <w:sz w:val="16"/>
                <w:szCs w:val="16"/>
                <w:lang w:val="en-US"/>
              </w:rPr>
            </w:pPr>
            <w:r w:rsidRPr="00FF0F16">
              <w:rPr>
                <w:sz w:val="16"/>
                <w:szCs w:val="16"/>
                <w:lang w:val="en-US"/>
              </w:rPr>
              <w:t xml:space="preserve">    public void </w:t>
            </w:r>
            <w:proofErr w:type="gramStart"/>
            <w:r w:rsidRPr="00FF0F16">
              <w:rPr>
                <w:sz w:val="16"/>
                <w:szCs w:val="16"/>
                <w:lang w:val="en-US"/>
              </w:rPr>
              <w:t>update(</w:t>
            </w:r>
            <w:proofErr w:type="gramEnd"/>
            <w:r w:rsidRPr="00FF0F16">
              <w:rPr>
                <w:sz w:val="16"/>
                <w:szCs w:val="16"/>
                <w:lang w:val="en-US"/>
              </w:rPr>
              <w:t xml:space="preserve">Object id, U </w:t>
            </w:r>
            <w:proofErr w:type="spellStart"/>
            <w:r w:rsidRPr="00FF0F16">
              <w:rPr>
                <w:sz w:val="16"/>
                <w:szCs w:val="16"/>
                <w:lang w:val="en-US"/>
              </w:rPr>
              <w:t>dto</w:t>
            </w:r>
            <w:proofErr w:type="spellEnd"/>
            <w:r w:rsidRPr="00FF0F16">
              <w:rPr>
                <w:sz w:val="16"/>
                <w:szCs w:val="16"/>
                <w:lang w:val="en-US"/>
              </w:rPr>
              <w:t>) {</w:t>
            </w:r>
          </w:p>
          <w:p w14:paraId="46E1C30A" w14:textId="77777777" w:rsidR="00FF0F16" w:rsidRPr="00FF0F16" w:rsidRDefault="00FF0F16" w:rsidP="00FF0F16">
            <w:pPr>
              <w:pStyle w:val="af1"/>
              <w:rPr>
                <w:sz w:val="16"/>
                <w:szCs w:val="16"/>
                <w:lang w:val="en-US"/>
              </w:rPr>
            </w:pPr>
            <w:r w:rsidRPr="00FF0F16">
              <w:rPr>
                <w:sz w:val="16"/>
                <w:szCs w:val="16"/>
                <w:lang w:val="en-US"/>
              </w:rPr>
              <w:t xml:space="preserve">        try {</w:t>
            </w:r>
          </w:p>
          <w:p w14:paraId="5E042D79" w14:textId="77777777" w:rsidR="00FF0F16" w:rsidRPr="00FF0F16" w:rsidRDefault="00FF0F16" w:rsidP="00FF0F16">
            <w:pPr>
              <w:pStyle w:val="af1"/>
              <w:rPr>
                <w:sz w:val="16"/>
                <w:szCs w:val="16"/>
                <w:lang w:val="en-US"/>
              </w:rPr>
            </w:pPr>
            <w:r w:rsidRPr="00FF0F16">
              <w:rPr>
                <w:sz w:val="16"/>
                <w:szCs w:val="16"/>
                <w:lang w:val="en-US"/>
              </w:rPr>
              <w:t xml:space="preserve">            </w:t>
            </w:r>
            <w:proofErr w:type="spellStart"/>
            <w:proofErr w:type="gramStart"/>
            <w:r w:rsidRPr="00FF0F16">
              <w:rPr>
                <w:sz w:val="16"/>
                <w:szCs w:val="16"/>
                <w:lang w:val="en-US"/>
              </w:rPr>
              <w:t>serverClient.put</w:t>
            </w:r>
            <w:proofErr w:type="spellEnd"/>
            <w:r w:rsidRPr="00FF0F16">
              <w:rPr>
                <w:sz w:val="16"/>
                <w:szCs w:val="16"/>
                <w:lang w:val="en-US"/>
              </w:rPr>
              <w:t>(</w:t>
            </w:r>
            <w:proofErr w:type="gramEnd"/>
            <w:r w:rsidRPr="00FF0F16">
              <w:rPr>
                <w:sz w:val="16"/>
                <w:szCs w:val="16"/>
                <w:lang w:val="en-US"/>
              </w:rPr>
              <w:t>)</w:t>
            </w:r>
          </w:p>
          <w:p w14:paraId="615168CD" w14:textId="77777777" w:rsidR="00FF0F16" w:rsidRPr="00FF0F16" w:rsidRDefault="00FF0F16" w:rsidP="00FF0F16">
            <w:pPr>
              <w:pStyle w:val="af1"/>
              <w:rPr>
                <w:sz w:val="16"/>
                <w:szCs w:val="16"/>
                <w:lang w:val="en-US"/>
              </w:rPr>
            </w:pPr>
            <w:r w:rsidRPr="00FF0F16">
              <w:rPr>
                <w:sz w:val="16"/>
                <w:szCs w:val="16"/>
                <w:lang w:val="en-US"/>
              </w:rPr>
              <w:t xml:space="preserve">                    </w:t>
            </w:r>
            <w:proofErr w:type="gramStart"/>
            <w:r w:rsidRPr="00FF0F16">
              <w:rPr>
                <w:sz w:val="16"/>
                <w:szCs w:val="16"/>
                <w:lang w:val="en-US"/>
              </w:rPr>
              <w:t>.</w:t>
            </w:r>
            <w:proofErr w:type="spellStart"/>
            <w:r w:rsidRPr="00FF0F16">
              <w:rPr>
                <w:sz w:val="16"/>
                <w:szCs w:val="16"/>
                <w:lang w:val="en-US"/>
              </w:rPr>
              <w:t>uri</w:t>
            </w:r>
            <w:proofErr w:type="spellEnd"/>
            <w:proofErr w:type="gramEnd"/>
            <w:r w:rsidRPr="00FF0F16">
              <w:rPr>
                <w:sz w:val="16"/>
                <w:szCs w:val="16"/>
                <w:lang w:val="en-US"/>
              </w:rPr>
              <w:t xml:space="preserve">(API_PATH + </w:t>
            </w:r>
            <w:proofErr w:type="spellStart"/>
            <w:r w:rsidRPr="00FF0F16">
              <w:rPr>
                <w:sz w:val="16"/>
                <w:szCs w:val="16"/>
                <w:lang w:val="en-US"/>
              </w:rPr>
              <w:t>tableName</w:t>
            </w:r>
            <w:proofErr w:type="spellEnd"/>
            <w:r w:rsidRPr="00FF0F16">
              <w:rPr>
                <w:sz w:val="16"/>
                <w:szCs w:val="16"/>
                <w:lang w:val="en-US"/>
              </w:rPr>
              <w:t xml:space="preserve"> + "/{id}", id)</w:t>
            </w:r>
          </w:p>
          <w:p w14:paraId="0B2E6541" w14:textId="77777777" w:rsidR="00FF0F16" w:rsidRPr="00FF0F16" w:rsidRDefault="00FF0F16" w:rsidP="00FF0F16">
            <w:pPr>
              <w:pStyle w:val="af1"/>
              <w:rPr>
                <w:sz w:val="16"/>
                <w:szCs w:val="16"/>
                <w:lang w:val="en-US"/>
              </w:rPr>
            </w:pPr>
            <w:r w:rsidRPr="00FF0F16">
              <w:rPr>
                <w:sz w:val="16"/>
                <w:szCs w:val="16"/>
                <w:lang w:val="en-US"/>
              </w:rPr>
              <w:t xml:space="preserve">                    </w:t>
            </w:r>
            <w:proofErr w:type="gramStart"/>
            <w:r w:rsidRPr="00FF0F16">
              <w:rPr>
                <w:sz w:val="16"/>
                <w:szCs w:val="16"/>
                <w:lang w:val="en-US"/>
              </w:rPr>
              <w:t>.body</w:t>
            </w:r>
            <w:proofErr w:type="gramEnd"/>
            <w:r w:rsidRPr="00FF0F16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FF0F16">
              <w:rPr>
                <w:sz w:val="16"/>
                <w:szCs w:val="16"/>
                <w:lang w:val="en-US"/>
              </w:rPr>
              <w:t>dto</w:t>
            </w:r>
            <w:proofErr w:type="spellEnd"/>
            <w:r w:rsidRPr="00FF0F16">
              <w:rPr>
                <w:sz w:val="16"/>
                <w:szCs w:val="16"/>
                <w:lang w:val="en-US"/>
              </w:rPr>
              <w:t>)</w:t>
            </w:r>
          </w:p>
          <w:p w14:paraId="0DEF2DDB" w14:textId="77777777" w:rsidR="00FF0F16" w:rsidRPr="00FF0F16" w:rsidRDefault="00FF0F16" w:rsidP="00FF0F16">
            <w:pPr>
              <w:pStyle w:val="af1"/>
              <w:rPr>
                <w:sz w:val="16"/>
                <w:szCs w:val="16"/>
                <w:lang w:val="en-US"/>
              </w:rPr>
            </w:pPr>
            <w:r w:rsidRPr="00FF0F16">
              <w:rPr>
                <w:sz w:val="16"/>
                <w:szCs w:val="16"/>
                <w:lang w:val="en-US"/>
              </w:rPr>
              <w:t xml:space="preserve">                    </w:t>
            </w:r>
            <w:proofErr w:type="gramStart"/>
            <w:r w:rsidRPr="00FF0F16">
              <w:rPr>
                <w:sz w:val="16"/>
                <w:szCs w:val="16"/>
                <w:lang w:val="en-US"/>
              </w:rPr>
              <w:t>.retrieve</w:t>
            </w:r>
            <w:proofErr w:type="gramEnd"/>
            <w:r w:rsidRPr="00FF0F16">
              <w:rPr>
                <w:sz w:val="16"/>
                <w:szCs w:val="16"/>
                <w:lang w:val="en-US"/>
              </w:rPr>
              <w:t>()</w:t>
            </w:r>
          </w:p>
          <w:p w14:paraId="56193CC4" w14:textId="4889E63B" w:rsidR="00FF0F16" w:rsidRPr="00FF0F16" w:rsidRDefault="00FF0F16" w:rsidP="00FF0F16">
            <w:pPr>
              <w:pStyle w:val="af1"/>
              <w:rPr>
                <w:sz w:val="16"/>
                <w:szCs w:val="16"/>
                <w:lang w:val="en-US"/>
              </w:rPr>
            </w:pPr>
            <w:r w:rsidRPr="00FF0F16">
              <w:rPr>
                <w:sz w:val="16"/>
                <w:szCs w:val="16"/>
                <w:lang w:val="en-US"/>
              </w:rPr>
              <w:t xml:space="preserve">                    </w:t>
            </w:r>
            <w:proofErr w:type="gramStart"/>
            <w:r w:rsidRPr="00FF0F16">
              <w:rPr>
                <w:sz w:val="16"/>
                <w:szCs w:val="16"/>
                <w:lang w:val="en-US"/>
              </w:rPr>
              <w:t>.</w:t>
            </w:r>
            <w:proofErr w:type="spellStart"/>
            <w:r w:rsidRPr="00FF0F16">
              <w:rPr>
                <w:sz w:val="16"/>
                <w:szCs w:val="16"/>
                <w:lang w:val="en-US"/>
              </w:rPr>
              <w:t>toBodilessEntity</w:t>
            </w:r>
            <w:proofErr w:type="spellEnd"/>
            <w:proofErr w:type="gramEnd"/>
            <w:r w:rsidRPr="00FF0F16">
              <w:rPr>
                <w:sz w:val="16"/>
                <w:szCs w:val="16"/>
                <w:lang w:val="en-US"/>
              </w:rPr>
              <w:t>();</w:t>
            </w:r>
          </w:p>
          <w:p w14:paraId="213D0DE3" w14:textId="77777777" w:rsidR="00FF0F16" w:rsidRPr="00FF0F16" w:rsidRDefault="00FF0F16" w:rsidP="00FF0F16">
            <w:pPr>
              <w:pStyle w:val="af1"/>
              <w:rPr>
                <w:sz w:val="16"/>
                <w:szCs w:val="16"/>
                <w:lang w:val="en-US"/>
              </w:rPr>
            </w:pPr>
            <w:r w:rsidRPr="00FF0F16">
              <w:rPr>
                <w:sz w:val="16"/>
                <w:szCs w:val="16"/>
                <w:lang w:val="en-US"/>
              </w:rPr>
              <w:t xml:space="preserve">            </w:t>
            </w:r>
            <w:proofErr w:type="gramStart"/>
            <w:r w:rsidRPr="00FF0F16">
              <w:rPr>
                <w:sz w:val="16"/>
                <w:szCs w:val="16"/>
                <w:lang w:val="en-US"/>
              </w:rPr>
              <w:t>refresh(</w:t>
            </w:r>
            <w:proofErr w:type="gramEnd"/>
            <w:r w:rsidRPr="00FF0F16">
              <w:rPr>
                <w:sz w:val="16"/>
                <w:szCs w:val="16"/>
                <w:lang w:val="en-US"/>
              </w:rPr>
              <w:t>);</w:t>
            </w:r>
          </w:p>
          <w:p w14:paraId="3E4A7968" w14:textId="77777777" w:rsidR="00FF0F16" w:rsidRPr="00FF0F16" w:rsidRDefault="00FF0F16" w:rsidP="00FF0F16">
            <w:pPr>
              <w:pStyle w:val="af1"/>
              <w:rPr>
                <w:sz w:val="16"/>
                <w:szCs w:val="16"/>
                <w:lang w:val="en-US"/>
              </w:rPr>
            </w:pPr>
            <w:r w:rsidRPr="00FF0F16">
              <w:rPr>
                <w:sz w:val="16"/>
                <w:szCs w:val="16"/>
                <w:lang w:val="en-US"/>
              </w:rPr>
              <w:t xml:space="preserve">        } catch (</w:t>
            </w:r>
            <w:proofErr w:type="spellStart"/>
            <w:r w:rsidRPr="00FF0F16">
              <w:rPr>
                <w:sz w:val="16"/>
                <w:szCs w:val="16"/>
                <w:lang w:val="en-US"/>
              </w:rPr>
              <w:t>ResourceAccessException</w:t>
            </w:r>
            <w:proofErr w:type="spellEnd"/>
            <w:r w:rsidRPr="00FF0F16">
              <w:rPr>
                <w:sz w:val="16"/>
                <w:szCs w:val="16"/>
                <w:lang w:val="en-US"/>
              </w:rPr>
              <w:t xml:space="preserve"> e) {</w:t>
            </w:r>
          </w:p>
          <w:p w14:paraId="4A20709C" w14:textId="77777777" w:rsidR="00FF0F16" w:rsidRPr="00FF0F16" w:rsidRDefault="00FF0F16" w:rsidP="00FF0F16">
            <w:pPr>
              <w:pStyle w:val="af1"/>
              <w:rPr>
                <w:sz w:val="16"/>
                <w:szCs w:val="16"/>
                <w:lang w:val="en-US"/>
              </w:rPr>
            </w:pPr>
            <w:r w:rsidRPr="00FF0F16">
              <w:rPr>
                <w:sz w:val="16"/>
                <w:szCs w:val="16"/>
                <w:lang w:val="en-US"/>
              </w:rPr>
              <w:t xml:space="preserve">            </w:t>
            </w:r>
            <w:proofErr w:type="spellStart"/>
            <w:proofErr w:type="gramStart"/>
            <w:r w:rsidRPr="00FF0F16">
              <w:rPr>
                <w:sz w:val="16"/>
                <w:szCs w:val="16"/>
                <w:lang w:val="en-US"/>
              </w:rPr>
              <w:t>log.error</w:t>
            </w:r>
            <w:proofErr w:type="spellEnd"/>
            <w:proofErr w:type="gramEnd"/>
            <w:r w:rsidRPr="00FF0F16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FF0F16">
              <w:rPr>
                <w:sz w:val="16"/>
                <w:szCs w:val="16"/>
                <w:lang w:val="en-US"/>
              </w:rPr>
              <w:t>e.getMessage</w:t>
            </w:r>
            <w:proofErr w:type="spellEnd"/>
            <w:r w:rsidRPr="00FF0F16">
              <w:rPr>
                <w:sz w:val="16"/>
                <w:szCs w:val="16"/>
                <w:lang w:val="en-US"/>
              </w:rPr>
              <w:t>());</w:t>
            </w:r>
          </w:p>
          <w:p w14:paraId="598CE4BD" w14:textId="77777777" w:rsidR="00FF0F16" w:rsidRPr="00FF0F16" w:rsidRDefault="00FF0F16" w:rsidP="00FF0F16">
            <w:pPr>
              <w:pStyle w:val="af1"/>
              <w:rPr>
                <w:sz w:val="16"/>
                <w:szCs w:val="16"/>
                <w:lang w:val="en-US"/>
              </w:rPr>
            </w:pPr>
            <w:r w:rsidRPr="00FF0F16">
              <w:rPr>
                <w:sz w:val="16"/>
                <w:szCs w:val="16"/>
                <w:lang w:val="en-US"/>
              </w:rPr>
              <w:t xml:space="preserve">        }</w:t>
            </w:r>
          </w:p>
          <w:p w14:paraId="0A2A8B27" w14:textId="10F600D0" w:rsidR="00FF0F16" w:rsidRPr="00FF0F16" w:rsidRDefault="00FF0F16" w:rsidP="00FF0F16">
            <w:pPr>
              <w:pStyle w:val="af1"/>
              <w:rPr>
                <w:sz w:val="16"/>
                <w:szCs w:val="16"/>
                <w:lang w:val="en-US"/>
              </w:rPr>
            </w:pPr>
            <w:r w:rsidRPr="00FF0F16">
              <w:rPr>
                <w:sz w:val="16"/>
                <w:szCs w:val="16"/>
                <w:lang w:val="en-US"/>
              </w:rPr>
              <w:t xml:space="preserve">    }</w:t>
            </w:r>
          </w:p>
          <w:p w14:paraId="1D29088C" w14:textId="77777777" w:rsidR="00FF0F16" w:rsidRPr="00FF0F16" w:rsidRDefault="00FF0F16" w:rsidP="00FF0F16">
            <w:pPr>
              <w:pStyle w:val="af1"/>
              <w:rPr>
                <w:sz w:val="16"/>
                <w:szCs w:val="16"/>
                <w:lang w:val="en-US"/>
              </w:rPr>
            </w:pPr>
            <w:r w:rsidRPr="00FF0F16">
              <w:rPr>
                <w:sz w:val="16"/>
                <w:szCs w:val="16"/>
                <w:lang w:val="en-US"/>
              </w:rPr>
              <w:t xml:space="preserve">    private void </w:t>
            </w:r>
            <w:proofErr w:type="gramStart"/>
            <w:r w:rsidRPr="00FF0F16">
              <w:rPr>
                <w:sz w:val="16"/>
                <w:szCs w:val="16"/>
                <w:lang w:val="en-US"/>
              </w:rPr>
              <w:t>refresh(</w:t>
            </w:r>
            <w:proofErr w:type="gramEnd"/>
            <w:r w:rsidRPr="00FF0F16">
              <w:rPr>
                <w:sz w:val="16"/>
                <w:szCs w:val="16"/>
                <w:lang w:val="en-US"/>
              </w:rPr>
              <w:t>) {</w:t>
            </w:r>
          </w:p>
          <w:p w14:paraId="4A39B13C" w14:textId="77777777" w:rsidR="00FF0F16" w:rsidRPr="00FF0F16" w:rsidRDefault="00FF0F16" w:rsidP="00FF0F16">
            <w:pPr>
              <w:pStyle w:val="af1"/>
              <w:rPr>
                <w:sz w:val="16"/>
                <w:szCs w:val="16"/>
                <w:lang w:val="en-US"/>
              </w:rPr>
            </w:pPr>
            <w:r w:rsidRPr="00FF0F16">
              <w:rPr>
                <w:sz w:val="16"/>
                <w:szCs w:val="16"/>
                <w:lang w:val="en-US"/>
              </w:rPr>
              <w:t xml:space="preserve">        var data = </w:t>
            </w:r>
            <w:proofErr w:type="spellStart"/>
            <w:proofErr w:type="gramStart"/>
            <w:r w:rsidRPr="00FF0F16">
              <w:rPr>
                <w:sz w:val="16"/>
                <w:szCs w:val="16"/>
                <w:lang w:val="en-US"/>
              </w:rPr>
              <w:t>readAll</w:t>
            </w:r>
            <w:proofErr w:type="spellEnd"/>
            <w:r w:rsidRPr="00FF0F16">
              <w:rPr>
                <w:sz w:val="16"/>
                <w:szCs w:val="16"/>
                <w:lang w:val="en-US"/>
              </w:rPr>
              <w:t>(</w:t>
            </w:r>
            <w:proofErr w:type="gramEnd"/>
            <w:r w:rsidRPr="00FF0F16">
              <w:rPr>
                <w:sz w:val="16"/>
                <w:szCs w:val="16"/>
                <w:lang w:val="en-US"/>
              </w:rPr>
              <w:t>);</w:t>
            </w:r>
          </w:p>
          <w:p w14:paraId="2251247D" w14:textId="77777777" w:rsidR="00FF0F16" w:rsidRPr="00FF0F16" w:rsidRDefault="00FF0F16" w:rsidP="00FF0F16">
            <w:pPr>
              <w:pStyle w:val="af1"/>
              <w:rPr>
                <w:sz w:val="16"/>
                <w:szCs w:val="16"/>
                <w:lang w:val="en-US"/>
              </w:rPr>
            </w:pPr>
            <w:r w:rsidRPr="00FF0F16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FF0F16">
              <w:rPr>
                <w:sz w:val="16"/>
                <w:szCs w:val="16"/>
                <w:lang w:val="en-US"/>
              </w:rPr>
              <w:t>dataProvider.getItems</w:t>
            </w:r>
            <w:proofErr w:type="spellEnd"/>
            <w:r w:rsidRPr="00FF0F16">
              <w:rPr>
                <w:sz w:val="16"/>
                <w:szCs w:val="16"/>
                <w:lang w:val="en-US"/>
              </w:rPr>
              <w:t>(</w:t>
            </w:r>
            <w:proofErr w:type="gramStart"/>
            <w:r w:rsidRPr="00FF0F16">
              <w:rPr>
                <w:sz w:val="16"/>
                <w:szCs w:val="16"/>
                <w:lang w:val="en-US"/>
              </w:rPr>
              <w:t>).clear</w:t>
            </w:r>
            <w:proofErr w:type="gramEnd"/>
            <w:r w:rsidRPr="00FF0F16">
              <w:rPr>
                <w:sz w:val="16"/>
                <w:szCs w:val="16"/>
                <w:lang w:val="en-US"/>
              </w:rPr>
              <w:t>();</w:t>
            </w:r>
          </w:p>
          <w:p w14:paraId="1DF19326" w14:textId="77777777" w:rsidR="00FF0F16" w:rsidRPr="00FF0F16" w:rsidRDefault="00FF0F16" w:rsidP="00FF0F16">
            <w:pPr>
              <w:pStyle w:val="af1"/>
              <w:rPr>
                <w:sz w:val="16"/>
                <w:szCs w:val="16"/>
                <w:lang w:val="en-US"/>
              </w:rPr>
            </w:pPr>
            <w:r w:rsidRPr="00FF0F16">
              <w:rPr>
                <w:sz w:val="16"/>
                <w:szCs w:val="16"/>
                <w:lang w:val="en-US"/>
              </w:rPr>
              <w:t xml:space="preserve">        if (</w:t>
            </w:r>
            <w:proofErr w:type="gramStart"/>
            <w:r w:rsidRPr="00FF0F16">
              <w:rPr>
                <w:sz w:val="16"/>
                <w:szCs w:val="16"/>
                <w:lang w:val="en-US"/>
              </w:rPr>
              <w:t>data !</w:t>
            </w:r>
            <w:proofErr w:type="gramEnd"/>
            <w:r w:rsidRPr="00FF0F16">
              <w:rPr>
                <w:sz w:val="16"/>
                <w:szCs w:val="16"/>
                <w:lang w:val="en-US"/>
              </w:rPr>
              <w:t>= null) {</w:t>
            </w:r>
          </w:p>
          <w:p w14:paraId="57A6D412" w14:textId="77777777" w:rsidR="00FF0F16" w:rsidRPr="00FF0F16" w:rsidRDefault="00FF0F16" w:rsidP="00FF0F16">
            <w:pPr>
              <w:pStyle w:val="af1"/>
              <w:rPr>
                <w:sz w:val="16"/>
                <w:szCs w:val="16"/>
                <w:lang w:val="en-US"/>
              </w:rPr>
            </w:pPr>
            <w:r w:rsidRPr="00FF0F16">
              <w:rPr>
                <w:sz w:val="16"/>
                <w:szCs w:val="16"/>
                <w:lang w:val="en-US"/>
              </w:rPr>
              <w:t xml:space="preserve">            </w:t>
            </w:r>
            <w:proofErr w:type="spellStart"/>
            <w:r w:rsidRPr="00FF0F16">
              <w:rPr>
                <w:sz w:val="16"/>
                <w:szCs w:val="16"/>
                <w:lang w:val="en-US"/>
              </w:rPr>
              <w:t>dataProvider.getItems</w:t>
            </w:r>
            <w:proofErr w:type="spellEnd"/>
            <w:r w:rsidRPr="00FF0F16">
              <w:rPr>
                <w:sz w:val="16"/>
                <w:szCs w:val="16"/>
                <w:lang w:val="en-US"/>
              </w:rPr>
              <w:t>(</w:t>
            </w:r>
            <w:proofErr w:type="gramStart"/>
            <w:r w:rsidRPr="00FF0F16">
              <w:rPr>
                <w:sz w:val="16"/>
                <w:szCs w:val="16"/>
                <w:lang w:val="en-US"/>
              </w:rPr>
              <w:t>).</w:t>
            </w:r>
            <w:proofErr w:type="spellStart"/>
            <w:r w:rsidRPr="00FF0F16">
              <w:rPr>
                <w:sz w:val="16"/>
                <w:szCs w:val="16"/>
                <w:lang w:val="en-US"/>
              </w:rPr>
              <w:t>addAll</w:t>
            </w:r>
            <w:proofErr w:type="spellEnd"/>
            <w:proofErr w:type="gramEnd"/>
            <w:r w:rsidRPr="00FF0F16">
              <w:rPr>
                <w:sz w:val="16"/>
                <w:szCs w:val="16"/>
                <w:lang w:val="en-US"/>
              </w:rPr>
              <w:t>(data);</w:t>
            </w:r>
          </w:p>
          <w:p w14:paraId="3622AA61" w14:textId="77777777" w:rsidR="00FF0F16" w:rsidRPr="00FF0F16" w:rsidRDefault="00FF0F16" w:rsidP="00FF0F16">
            <w:pPr>
              <w:pStyle w:val="af1"/>
              <w:rPr>
                <w:sz w:val="16"/>
                <w:szCs w:val="16"/>
                <w:lang w:val="en-US"/>
              </w:rPr>
            </w:pPr>
            <w:r w:rsidRPr="00FF0F16">
              <w:rPr>
                <w:sz w:val="16"/>
                <w:szCs w:val="16"/>
                <w:lang w:val="en-US"/>
              </w:rPr>
              <w:t xml:space="preserve">        }</w:t>
            </w:r>
          </w:p>
          <w:p w14:paraId="6AEF1E08" w14:textId="77777777" w:rsidR="00FF0F16" w:rsidRPr="00FF0F16" w:rsidRDefault="00FF0F16" w:rsidP="00FF0F16">
            <w:pPr>
              <w:pStyle w:val="af1"/>
              <w:rPr>
                <w:sz w:val="16"/>
                <w:szCs w:val="16"/>
                <w:lang w:val="en-US"/>
              </w:rPr>
            </w:pPr>
            <w:r w:rsidRPr="00FF0F16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FF0F16">
              <w:rPr>
                <w:sz w:val="16"/>
                <w:szCs w:val="16"/>
                <w:lang w:val="en-US"/>
              </w:rPr>
              <w:t>dataProvider.refreshAll</w:t>
            </w:r>
            <w:proofErr w:type="spellEnd"/>
            <w:r w:rsidRPr="00FF0F16">
              <w:rPr>
                <w:sz w:val="16"/>
                <w:szCs w:val="16"/>
                <w:lang w:val="en-US"/>
              </w:rPr>
              <w:t>();</w:t>
            </w:r>
          </w:p>
          <w:p w14:paraId="6A098BDA" w14:textId="6F5452B6" w:rsidR="00FF0F16" w:rsidRPr="00FF0F16" w:rsidRDefault="00FF0F16" w:rsidP="00FF0F16">
            <w:pPr>
              <w:pStyle w:val="af1"/>
              <w:rPr>
                <w:sz w:val="16"/>
                <w:szCs w:val="16"/>
                <w:lang w:val="en-US"/>
              </w:rPr>
            </w:pPr>
            <w:r w:rsidRPr="00FF0F16">
              <w:rPr>
                <w:sz w:val="16"/>
                <w:szCs w:val="16"/>
                <w:lang w:val="en-US"/>
              </w:rPr>
              <w:t xml:space="preserve">    }</w:t>
            </w:r>
          </w:p>
          <w:p w14:paraId="0B472202" w14:textId="77777777" w:rsidR="00FF0F16" w:rsidRPr="00FF0F16" w:rsidRDefault="00FF0F16" w:rsidP="00FF0F16">
            <w:pPr>
              <w:pStyle w:val="af1"/>
              <w:rPr>
                <w:sz w:val="16"/>
                <w:szCs w:val="16"/>
                <w:lang w:val="en-US"/>
              </w:rPr>
            </w:pPr>
            <w:r w:rsidRPr="00FF0F16">
              <w:rPr>
                <w:sz w:val="16"/>
                <w:szCs w:val="16"/>
                <w:lang w:val="en-US"/>
              </w:rPr>
              <w:t xml:space="preserve">    private final </w:t>
            </w:r>
            <w:proofErr w:type="spellStart"/>
            <w:r w:rsidRPr="00FF0F16">
              <w:rPr>
                <w:sz w:val="16"/>
                <w:szCs w:val="16"/>
                <w:lang w:val="en-US"/>
              </w:rPr>
              <w:t>RestClient</w:t>
            </w:r>
            <w:proofErr w:type="spellEnd"/>
            <w:r w:rsidRPr="00FF0F16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FF0F16">
              <w:rPr>
                <w:sz w:val="16"/>
                <w:szCs w:val="16"/>
                <w:lang w:val="en-US"/>
              </w:rPr>
              <w:t>serverClient</w:t>
            </w:r>
            <w:proofErr w:type="spellEnd"/>
            <w:r w:rsidRPr="00FF0F16">
              <w:rPr>
                <w:sz w:val="16"/>
                <w:szCs w:val="16"/>
                <w:lang w:val="en-US"/>
              </w:rPr>
              <w:t>;</w:t>
            </w:r>
          </w:p>
          <w:p w14:paraId="42F06B36" w14:textId="77777777" w:rsidR="00FF0F16" w:rsidRPr="00FF0F16" w:rsidRDefault="00FF0F16" w:rsidP="00FF0F16">
            <w:pPr>
              <w:pStyle w:val="af1"/>
              <w:rPr>
                <w:sz w:val="16"/>
                <w:szCs w:val="16"/>
                <w:lang w:val="en-US"/>
              </w:rPr>
            </w:pPr>
            <w:r w:rsidRPr="00FF0F16">
              <w:rPr>
                <w:sz w:val="16"/>
                <w:szCs w:val="16"/>
                <w:lang w:val="en-US"/>
              </w:rPr>
              <w:t xml:space="preserve">    private final String </w:t>
            </w:r>
            <w:proofErr w:type="spellStart"/>
            <w:r w:rsidRPr="00FF0F16">
              <w:rPr>
                <w:sz w:val="16"/>
                <w:szCs w:val="16"/>
                <w:lang w:val="en-US"/>
              </w:rPr>
              <w:t>tableName</w:t>
            </w:r>
            <w:proofErr w:type="spellEnd"/>
            <w:r w:rsidRPr="00FF0F16">
              <w:rPr>
                <w:sz w:val="16"/>
                <w:szCs w:val="16"/>
                <w:lang w:val="en-US"/>
              </w:rPr>
              <w:t>;</w:t>
            </w:r>
          </w:p>
          <w:p w14:paraId="705FA8E1" w14:textId="4291D2E4" w:rsidR="00FF0F16" w:rsidRPr="00FF0F16" w:rsidRDefault="00FF0F16" w:rsidP="00FF0F16">
            <w:pPr>
              <w:pStyle w:val="af1"/>
              <w:rPr>
                <w:sz w:val="16"/>
                <w:szCs w:val="16"/>
                <w:lang w:val="en-US"/>
              </w:rPr>
            </w:pPr>
            <w:r w:rsidRPr="00FF0F16">
              <w:rPr>
                <w:sz w:val="16"/>
                <w:szCs w:val="16"/>
                <w:lang w:val="en-US"/>
              </w:rPr>
              <w:t xml:space="preserve">    private final Class&lt;</w:t>
            </w:r>
            <w:proofErr w:type="gramStart"/>
            <w:r w:rsidRPr="00FF0F16">
              <w:rPr>
                <w:sz w:val="16"/>
                <w:szCs w:val="16"/>
                <w:lang w:val="en-US"/>
              </w:rPr>
              <w:t>R[</w:t>
            </w:r>
            <w:proofErr w:type="gramEnd"/>
            <w:r w:rsidRPr="00FF0F16">
              <w:rPr>
                <w:sz w:val="16"/>
                <w:szCs w:val="16"/>
                <w:lang w:val="en-US"/>
              </w:rPr>
              <w:t xml:space="preserve">]&gt; </w:t>
            </w:r>
            <w:proofErr w:type="spellStart"/>
            <w:r w:rsidRPr="00FF0F16">
              <w:rPr>
                <w:sz w:val="16"/>
                <w:szCs w:val="16"/>
                <w:lang w:val="en-US"/>
              </w:rPr>
              <w:t>readArrayClass</w:t>
            </w:r>
            <w:proofErr w:type="spellEnd"/>
            <w:r w:rsidRPr="00FF0F16">
              <w:rPr>
                <w:sz w:val="16"/>
                <w:szCs w:val="16"/>
                <w:lang w:val="en-US"/>
              </w:rPr>
              <w:t>;</w:t>
            </w:r>
          </w:p>
          <w:p w14:paraId="20DEBCA5" w14:textId="77777777" w:rsidR="00FF0F16" w:rsidRPr="00FF0F16" w:rsidRDefault="00FF0F16" w:rsidP="00FF0F16">
            <w:pPr>
              <w:pStyle w:val="af1"/>
              <w:rPr>
                <w:sz w:val="16"/>
                <w:szCs w:val="16"/>
                <w:lang w:val="en-US"/>
              </w:rPr>
            </w:pPr>
            <w:r w:rsidRPr="00FF0F16">
              <w:rPr>
                <w:sz w:val="16"/>
                <w:szCs w:val="16"/>
                <w:lang w:val="en-US"/>
              </w:rPr>
              <w:t xml:space="preserve">    @Getter</w:t>
            </w:r>
          </w:p>
          <w:p w14:paraId="1BF7D7FE" w14:textId="77777777" w:rsidR="00FF0F16" w:rsidRPr="00FF0F16" w:rsidRDefault="00FF0F16" w:rsidP="00FF0F16">
            <w:pPr>
              <w:pStyle w:val="af1"/>
              <w:rPr>
                <w:sz w:val="16"/>
                <w:szCs w:val="16"/>
                <w:lang w:val="en-US"/>
              </w:rPr>
            </w:pPr>
            <w:r w:rsidRPr="00FF0F16">
              <w:rPr>
                <w:sz w:val="16"/>
                <w:szCs w:val="16"/>
                <w:lang w:val="en-US"/>
              </w:rPr>
              <w:t xml:space="preserve">    private final </w:t>
            </w:r>
            <w:proofErr w:type="spellStart"/>
            <w:r w:rsidRPr="00FF0F16">
              <w:rPr>
                <w:sz w:val="16"/>
                <w:szCs w:val="16"/>
                <w:lang w:val="en-US"/>
              </w:rPr>
              <w:t>ListDataProvider</w:t>
            </w:r>
            <w:proofErr w:type="spellEnd"/>
            <w:r w:rsidRPr="00FF0F16">
              <w:rPr>
                <w:sz w:val="16"/>
                <w:szCs w:val="16"/>
                <w:lang w:val="en-US"/>
              </w:rPr>
              <w:t xml:space="preserve">&lt;R&gt; </w:t>
            </w:r>
            <w:proofErr w:type="spellStart"/>
            <w:r w:rsidRPr="00FF0F16">
              <w:rPr>
                <w:sz w:val="16"/>
                <w:szCs w:val="16"/>
                <w:lang w:val="en-US"/>
              </w:rPr>
              <w:t>dataProvider</w:t>
            </w:r>
            <w:proofErr w:type="spellEnd"/>
            <w:r w:rsidRPr="00FF0F16">
              <w:rPr>
                <w:sz w:val="16"/>
                <w:szCs w:val="16"/>
                <w:lang w:val="en-US"/>
              </w:rPr>
              <w:t xml:space="preserve"> = new </w:t>
            </w:r>
            <w:proofErr w:type="spellStart"/>
            <w:r w:rsidRPr="00FF0F16">
              <w:rPr>
                <w:sz w:val="16"/>
                <w:szCs w:val="16"/>
                <w:lang w:val="en-US"/>
              </w:rPr>
              <w:t>ListDataProvider</w:t>
            </w:r>
            <w:proofErr w:type="spellEnd"/>
            <w:r w:rsidRPr="00FF0F16">
              <w:rPr>
                <w:sz w:val="16"/>
                <w:szCs w:val="16"/>
                <w:lang w:val="en-US"/>
              </w:rPr>
              <w:t>&lt;</w:t>
            </w:r>
            <w:proofErr w:type="gramStart"/>
            <w:r w:rsidRPr="00FF0F16">
              <w:rPr>
                <w:sz w:val="16"/>
                <w:szCs w:val="16"/>
                <w:lang w:val="en-US"/>
              </w:rPr>
              <w:t>&gt;(</w:t>
            </w:r>
            <w:proofErr w:type="gramEnd"/>
            <w:r w:rsidRPr="00FF0F16">
              <w:rPr>
                <w:sz w:val="16"/>
                <w:szCs w:val="16"/>
                <w:lang w:val="en-US"/>
              </w:rPr>
              <w:t xml:space="preserve">new </w:t>
            </w:r>
            <w:proofErr w:type="spellStart"/>
            <w:r w:rsidRPr="00FF0F16">
              <w:rPr>
                <w:sz w:val="16"/>
                <w:szCs w:val="16"/>
                <w:lang w:val="en-US"/>
              </w:rPr>
              <w:t>ArrayList</w:t>
            </w:r>
            <w:proofErr w:type="spellEnd"/>
            <w:r w:rsidRPr="00FF0F16">
              <w:rPr>
                <w:sz w:val="16"/>
                <w:szCs w:val="16"/>
                <w:lang w:val="en-US"/>
              </w:rPr>
              <w:t>&lt;&gt;());</w:t>
            </w:r>
          </w:p>
          <w:p w14:paraId="5D46E446" w14:textId="1C63FA9B" w:rsidR="00FF0F16" w:rsidRPr="00FF0F16" w:rsidRDefault="00FF0F16" w:rsidP="00FF0F16">
            <w:pPr>
              <w:pStyle w:val="af1"/>
              <w:rPr>
                <w:sz w:val="16"/>
                <w:szCs w:val="16"/>
                <w:lang w:val="en-US"/>
              </w:rPr>
            </w:pPr>
            <w:r w:rsidRPr="00FF0F16">
              <w:rPr>
                <w:sz w:val="16"/>
                <w:szCs w:val="16"/>
                <w:lang w:val="en-US"/>
              </w:rPr>
              <w:t xml:space="preserve">    private static final String API_PATH = "/</w:t>
            </w:r>
            <w:proofErr w:type="spellStart"/>
            <w:r w:rsidRPr="00FF0F16">
              <w:rPr>
                <w:sz w:val="16"/>
                <w:szCs w:val="16"/>
                <w:lang w:val="en-US"/>
              </w:rPr>
              <w:t>api</w:t>
            </w:r>
            <w:proofErr w:type="spellEnd"/>
            <w:r w:rsidRPr="00FF0F16">
              <w:rPr>
                <w:sz w:val="16"/>
                <w:szCs w:val="16"/>
                <w:lang w:val="en-US"/>
              </w:rPr>
              <w:t>/";</w:t>
            </w:r>
          </w:p>
          <w:p w14:paraId="050FABAC" w14:textId="03B0456C" w:rsidR="00071EF3" w:rsidRPr="00F32E8F" w:rsidRDefault="00FF0F16" w:rsidP="00FF0F16">
            <w:pPr>
              <w:pStyle w:val="af1"/>
              <w:rPr>
                <w:sz w:val="16"/>
                <w:szCs w:val="16"/>
              </w:rPr>
            </w:pPr>
            <w:r w:rsidRPr="00FF0F16">
              <w:rPr>
                <w:sz w:val="16"/>
                <w:szCs w:val="16"/>
                <w:lang w:val="en-US"/>
              </w:rPr>
              <w:t>}</w:t>
            </w:r>
          </w:p>
        </w:tc>
      </w:tr>
    </w:tbl>
    <w:p w14:paraId="4B1BA4A8" w14:textId="77777777" w:rsidR="00071EF3" w:rsidRDefault="00071EF3" w:rsidP="00071EF3">
      <w:pPr>
        <w:pStyle w:val="af1"/>
        <w:spacing w:line="240" w:lineRule="auto"/>
      </w:pPr>
    </w:p>
    <w:p w14:paraId="37B9BBBB" w14:textId="3A477CEC" w:rsidR="00071EF3" w:rsidRPr="001713AE" w:rsidRDefault="00071EF3" w:rsidP="00071EF3">
      <w:pPr>
        <w:pStyle w:val="af1"/>
        <w:spacing w:line="240" w:lineRule="auto"/>
      </w:pPr>
      <w:r w:rsidRPr="001713AE">
        <w:t>Файл «</w:t>
      </w:r>
      <w:proofErr w:type="spellStart"/>
      <w:r w:rsidR="00F56932" w:rsidRPr="00F56932">
        <w:t>EquipmentDialog</w:t>
      </w:r>
      <w:proofErr w:type="spellEnd"/>
      <w:r w:rsidR="00F56932">
        <w:rPr>
          <w:lang w:val="en-US"/>
        </w:rPr>
        <w:t>.java</w:t>
      </w:r>
      <w:r w:rsidRPr="001713AE">
        <w:t>».</w:t>
      </w:r>
    </w:p>
    <w:tbl>
      <w:tblPr>
        <w:tblStyle w:val="aff4"/>
        <w:tblW w:w="0" w:type="auto"/>
        <w:tblLook w:val="04A0" w:firstRow="1" w:lastRow="0" w:firstColumn="1" w:lastColumn="0" w:noHBand="0" w:noVBand="1"/>
      </w:tblPr>
      <w:tblGrid>
        <w:gridCol w:w="9628"/>
      </w:tblGrid>
      <w:tr w:rsidR="00071EF3" w:rsidRPr="001713AE" w14:paraId="6D488763" w14:textId="77777777" w:rsidTr="00C57D9B">
        <w:tc>
          <w:tcPr>
            <w:tcW w:w="9628" w:type="dxa"/>
          </w:tcPr>
          <w:p w14:paraId="192CBB00" w14:textId="59399567" w:rsidR="00F56932" w:rsidRPr="00F32E8F" w:rsidRDefault="00F56932" w:rsidP="00F56932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package </w:t>
            </w:r>
            <w:proofErr w:type="spellStart"/>
            <w:proofErr w:type="gramStart"/>
            <w:r w:rsidRPr="00F32E8F">
              <w:rPr>
                <w:sz w:val="16"/>
                <w:szCs w:val="16"/>
                <w:lang w:val="en-US"/>
              </w:rPr>
              <w:t>com.client</w:t>
            </w:r>
            <w:proofErr w:type="gramEnd"/>
            <w:r w:rsidRPr="00F32E8F">
              <w:rPr>
                <w:sz w:val="16"/>
                <w:szCs w:val="16"/>
                <w:lang w:val="en-US"/>
              </w:rPr>
              <w:t>.dialog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>;</w:t>
            </w:r>
          </w:p>
          <w:p w14:paraId="60205AD3" w14:textId="77777777" w:rsidR="00F56932" w:rsidRPr="00F32E8F" w:rsidRDefault="00F56932" w:rsidP="00F56932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>@Service</w:t>
            </w:r>
          </w:p>
          <w:p w14:paraId="160CB428" w14:textId="5B4FD95E" w:rsidR="00F56932" w:rsidRPr="00F32E8F" w:rsidRDefault="00F56932" w:rsidP="00F56932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public class 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EquipmentDialog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 xml:space="preserve"> extends 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BaseViewDialog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>&lt;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EquipmentCreate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EquipmentRead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EquipmentUpdate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>&gt; {</w:t>
            </w:r>
          </w:p>
          <w:p w14:paraId="006812B7" w14:textId="77777777" w:rsidR="00F56932" w:rsidRPr="00F32E8F" w:rsidRDefault="00F56932" w:rsidP="00F56932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final 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TextField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 xml:space="preserve"> name = new 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TextField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>("</w:t>
            </w:r>
            <w:r w:rsidRPr="00F32E8F">
              <w:rPr>
                <w:sz w:val="16"/>
                <w:szCs w:val="16"/>
              </w:rPr>
              <w:t>Название</w:t>
            </w:r>
            <w:r w:rsidRPr="00F32E8F">
              <w:rPr>
                <w:sz w:val="16"/>
                <w:szCs w:val="16"/>
                <w:lang w:val="en-US"/>
              </w:rPr>
              <w:t>");</w:t>
            </w:r>
          </w:p>
          <w:p w14:paraId="33A2A217" w14:textId="77777777" w:rsidR="00F56932" w:rsidRPr="00F32E8F" w:rsidRDefault="00F56932" w:rsidP="00F56932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final 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ComboBox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>&lt;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EquipmentTypeRead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 xml:space="preserve">&gt; type = new 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ComboBox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>&lt;</w:t>
            </w:r>
            <w:proofErr w:type="gramStart"/>
            <w:r w:rsidRPr="00F32E8F">
              <w:rPr>
                <w:sz w:val="16"/>
                <w:szCs w:val="16"/>
                <w:lang w:val="en-US"/>
              </w:rPr>
              <w:t>&gt;(</w:t>
            </w:r>
            <w:proofErr w:type="gramEnd"/>
            <w:r w:rsidRPr="00F32E8F">
              <w:rPr>
                <w:sz w:val="16"/>
                <w:szCs w:val="16"/>
                <w:lang w:val="en-US"/>
              </w:rPr>
              <w:t>"</w:t>
            </w:r>
            <w:r w:rsidRPr="00F32E8F">
              <w:rPr>
                <w:sz w:val="16"/>
                <w:szCs w:val="16"/>
              </w:rPr>
              <w:t>Тип</w:t>
            </w:r>
            <w:r w:rsidRPr="00F32E8F">
              <w:rPr>
                <w:sz w:val="16"/>
                <w:szCs w:val="16"/>
                <w:lang w:val="en-US"/>
              </w:rPr>
              <w:t xml:space="preserve"> </w:t>
            </w:r>
            <w:r w:rsidRPr="00F32E8F">
              <w:rPr>
                <w:sz w:val="16"/>
                <w:szCs w:val="16"/>
              </w:rPr>
              <w:t>оборудования</w:t>
            </w:r>
            <w:r w:rsidRPr="00F32E8F">
              <w:rPr>
                <w:sz w:val="16"/>
                <w:szCs w:val="16"/>
                <w:lang w:val="en-US"/>
              </w:rPr>
              <w:t>");</w:t>
            </w:r>
          </w:p>
          <w:p w14:paraId="53EF7F1A" w14:textId="74863298" w:rsidR="00F56932" w:rsidRPr="00F32E8F" w:rsidRDefault="00F56932" w:rsidP="00F56932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final 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ComboBox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>&lt;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ManufacturerRead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 xml:space="preserve">&gt; manufacturer = new 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ComboBox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>&lt;&gt;("</w:t>
            </w:r>
            <w:r w:rsidRPr="00F32E8F">
              <w:rPr>
                <w:sz w:val="16"/>
                <w:szCs w:val="16"/>
              </w:rPr>
              <w:t>Производитель</w:t>
            </w:r>
            <w:r w:rsidRPr="00F32E8F">
              <w:rPr>
                <w:sz w:val="16"/>
                <w:szCs w:val="16"/>
                <w:lang w:val="en-US"/>
              </w:rPr>
              <w:t>");</w:t>
            </w:r>
          </w:p>
          <w:p w14:paraId="25EBF744" w14:textId="77777777" w:rsidR="00F56932" w:rsidRPr="00F32E8F" w:rsidRDefault="00F56932" w:rsidP="00F56932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final 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EquipmentTypeService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equipmentTypeService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>;</w:t>
            </w:r>
          </w:p>
          <w:p w14:paraId="224BBACB" w14:textId="2C87E5C3" w:rsidR="00F56932" w:rsidRPr="00F32E8F" w:rsidRDefault="00F56932" w:rsidP="00F56932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final 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ManufacturerService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manufacturerService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>;</w:t>
            </w:r>
          </w:p>
          <w:p w14:paraId="4E49B112" w14:textId="77777777" w:rsidR="00F56932" w:rsidRPr="00F32E8F" w:rsidRDefault="00F56932" w:rsidP="00F56932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</w:t>
            </w:r>
            <w:proofErr w:type="spellStart"/>
            <w:proofErr w:type="gramStart"/>
            <w:r w:rsidRPr="00F32E8F">
              <w:rPr>
                <w:sz w:val="16"/>
                <w:szCs w:val="16"/>
                <w:lang w:val="en-US"/>
              </w:rPr>
              <w:t>java.util</w:t>
            </w:r>
            <w:proofErr w:type="gramEnd"/>
            <w:r w:rsidRPr="00F32E8F">
              <w:rPr>
                <w:sz w:val="16"/>
                <w:szCs w:val="16"/>
                <w:lang w:val="en-US"/>
              </w:rPr>
              <w:t>.List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>&lt;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EquipmentTypeRead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>&gt; types;</w:t>
            </w:r>
          </w:p>
          <w:p w14:paraId="2F81F3D9" w14:textId="76D034D6" w:rsidR="00F56932" w:rsidRPr="00F32E8F" w:rsidRDefault="00F56932" w:rsidP="00F56932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</w:t>
            </w:r>
            <w:proofErr w:type="spellStart"/>
            <w:proofErr w:type="gramStart"/>
            <w:r w:rsidRPr="00F32E8F">
              <w:rPr>
                <w:sz w:val="16"/>
                <w:szCs w:val="16"/>
                <w:lang w:val="en-US"/>
              </w:rPr>
              <w:t>java.util</w:t>
            </w:r>
            <w:proofErr w:type="gramEnd"/>
            <w:r w:rsidRPr="00F32E8F">
              <w:rPr>
                <w:sz w:val="16"/>
                <w:szCs w:val="16"/>
                <w:lang w:val="en-US"/>
              </w:rPr>
              <w:t>.List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>&lt;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ManufacturerRead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>&gt; manufacturers;</w:t>
            </w:r>
          </w:p>
          <w:p w14:paraId="27749962" w14:textId="77777777" w:rsidR="00F56932" w:rsidRPr="00F32E8F" w:rsidRDefault="00F56932" w:rsidP="00F56932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public </w:t>
            </w:r>
            <w:proofErr w:type="spellStart"/>
            <w:proofErr w:type="gramStart"/>
            <w:r w:rsidRPr="00F32E8F">
              <w:rPr>
                <w:sz w:val="16"/>
                <w:szCs w:val="16"/>
                <w:lang w:val="en-US"/>
              </w:rPr>
              <w:t>EquipmentDialog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F32E8F">
              <w:rPr>
                <w:sz w:val="16"/>
                <w:szCs w:val="16"/>
                <w:lang w:val="en-US"/>
              </w:rPr>
              <w:t>NotificationService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notificationService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EquipmentTypeService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equipmentTypeService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>,</w:t>
            </w:r>
          </w:p>
          <w:p w14:paraId="40F2C6DA" w14:textId="79A9813F" w:rsidR="00F56932" w:rsidRPr="00F32E8F" w:rsidRDefault="00F56932" w:rsidP="00F56932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                       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ManufacturerService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manufacturerService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>) {</w:t>
            </w:r>
          </w:p>
          <w:p w14:paraId="31ADCB9B" w14:textId="256047A6" w:rsidR="00F56932" w:rsidRPr="00F32E8F" w:rsidRDefault="00F56932" w:rsidP="00F56932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    super(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notificationService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>);</w:t>
            </w:r>
          </w:p>
          <w:p w14:paraId="7368C894" w14:textId="77777777" w:rsidR="00F56932" w:rsidRPr="00F32E8F" w:rsidRDefault="00F56932" w:rsidP="00F56932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proofErr w:type="gramStart"/>
            <w:r w:rsidRPr="00F32E8F">
              <w:rPr>
                <w:sz w:val="16"/>
                <w:szCs w:val="16"/>
                <w:lang w:val="en-US"/>
              </w:rPr>
              <w:t>this.equipmentTypeService</w:t>
            </w:r>
            <w:proofErr w:type="spellEnd"/>
            <w:proofErr w:type="gramEnd"/>
            <w:r w:rsidRPr="00F32E8F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equipmentTypeService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>;</w:t>
            </w:r>
          </w:p>
          <w:p w14:paraId="61971133" w14:textId="5BE96F50" w:rsidR="00F56932" w:rsidRPr="00F32E8F" w:rsidRDefault="00F56932" w:rsidP="00F56932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proofErr w:type="gramStart"/>
            <w:r w:rsidRPr="00F32E8F">
              <w:rPr>
                <w:sz w:val="16"/>
                <w:szCs w:val="16"/>
                <w:lang w:val="en-US"/>
              </w:rPr>
              <w:t>this.manufacturerService</w:t>
            </w:r>
            <w:proofErr w:type="spellEnd"/>
            <w:proofErr w:type="gramEnd"/>
            <w:r w:rsidRPr="00F32E8F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manufacturerService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>;</w:t>
            </w:r>
          </w:p>
          <w:p w14:paraId="7B7BBE9F" w14:textId="77777777" w:rsidR="00F56932" w:rsidRPr="00F32E8F" w:rsidRDefault="00F56932" w:rsidP="00F56932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proofErr w:type="gramStart"/>
            <w:r w:rsidRPr="00F32E8F">
              <w:rPr>
                <w:sz w:val="16"/>
                <w:szCs w:val="16"/>
                <w:lang w:val="en-US"/>
              </w:rPr>
              <w:t>type.setItemLabelGenerator</w:t>
            </w:r>
            <w:proofErr w:type="spellEnd"/>
            <w:proofErr w:type="gramEnd"/>
            <w:r w:rsidRPr="00F32E8F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EquipmentTypeRead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>::name);</w:t>
            </w:r>
          </w:p>
          <w:p w14:paraId="554CC595" w14:textId="77777777" w:rsidR="00F56932" w:rsidRPr="00F32E8F" w:rsidRDefault="00F56932" w:rsidP="00F56932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proofErr w:type="gramStart"/>
            <w:r w:rsidRPr="00F32E8F">
              <w:rPr>
                <w:sz w:val="16"/>
                <w:szCs w:val="16"/>
                <w:lang w:val="en-US"/>
              </w:rPr>
              <w:t>manufacturer.setItemLabelGenerator</w:t>
            </w:r>
            <w:proofErr w:type="spellEnd"/>
            <w:proofErr w:type="gramEnd"/>
            <w:r w:rsidRPr="00F32E8F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ManufacturerRead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>::name);</w:t>
            </w:r>
          </w:p>
          <w:p w14:paraId="5392686B" w14:textId="1B63BA29" w:rsidR="00F56932" w:rsidRPr="00F32E8F" w:rsidRDefault="00F56932" w:rsidP="00F56932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}</w:t>
            </w:r>
          </w:p>
          <w:p w14:paraId="32BCA850" w14:textId="77777777" w:rsidR="00F56932" w:rsidRPr="00F32E8F" w:rsidRDefault="00F56932" w:rsidP="00F56932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@Override</w:t>
            </w:r>
          </w:p>
          <w:p w14:paraId="0A91DDEE" w14:textId="77777777" w:rsidR="00F56932" w:rsidRPr="00F32E8F" w:rsidRDefault="00F56932" w:rsidP="00F56932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protected </w:t>
            </w:r>
            <w:proofErr w:type="gramStart"/>
            <w:r w:rsidRPr="00F32E8F">
              <w:rPr>
                <w:sz w:val="16"/>
                <w:szCs w:val="16"/>
                <w:lang w:val="en-US"/>
              </w:rPr>
              <w:t>Component[</w:t>
            </w:r>
            <w:proofErr w:type="gramEnd"/>
            <w:r w:rsidRPr="00F32E8F">
              <w:rPr>
                <w:sz w:val="16"/>
                <w:szCs w:val="16"/>
                <w:lang w:val="en-US"/>
              </w:rPr>
              <w:t>] fields() {</w:t>
            </w:r>
          </w:p>
          <w:p w14:paraId="18FBB746" w14:textId="77777777" w:rsidR="00F56932" w:rsidRPr="00F32E8F" w:rsidRDefault="00F56932" w:rsidP="00F56932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    return new </w:t>
            </w:r>
            <w:proofErr w:type="gramStart"/>
            <w:r w:rsidRPr="00F32E8F">
              <w:rPr>
                <w:sz w:val="16"/>
                <w:szCs w:val="16"/>
                <w:lang w:val="en-US"/>
              </w:rPr>
              <w:t>Component[</w:t>
            </w:r>
            <w:proofErr w:type="gramEnd"/>
            <w:r w:rsidRPr="00F32E8F">
              <w:rPr>
                <w:sz w:val="16"/>
                <w:szCs w:val="16"/>
                <w:lang w:val="en-US"/>
              </w:rPr>
              <w:t>]{name, type, manufacturer};</w:t>
            </w:r>
          </w:p>
          <w:p w14:paraId="62AFFB79" w14:textId="46A74DE2" w:rsidR="00F56932" w:rsidRPr="00F32E8F" w:rsidRDefault="00F56932" w:rsidP="00F56932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}</w:t>
            </w:r>
          </w:p>
          <w:p w14:paraId="144F4A7E" w14:textId="77777777" w:rsidR="00F56932" w:rsidRPr="00F32E8F" w:rsidRDefault="00F56932" w:rsidP="00F56932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@Override</w:t>
            </w:r>
          </w:p>
          <w:p w14:paraId="40E98F14" w14:textId="77777777" w:rsidR="00F56932" w:rsidRPr="00F32E8F" w:rsidRDefault="00F56932" w:rsidP="00F56932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protected void </w:t>
            </w:r>
            <w:proofErr w:type="spellStart"/>
            <w:proofErr w:type="gramStart"/>
            <w:r w:rsidRPr="00F32E8F">
              <w:rPr>
                <w:sz w:val="16"/>
                <w:szCs w:val="16"/>
                <w:lang w:val="en-US"/>
              </w:rPr>
              <w:t>bindCreate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F32E8F">
              <w:rPr>
                <w:sz w:val="16"/>
                <w:szCs w:val="16"/>
                <w:lang w:val="en-US"/>
              </w:rPr>
              <w:t>BeanValidationBinder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>&lt;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EquipmentCreate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>&gt; binder) {</w:t>
            </w:r>
          </w:p>
          <w:p w14:paraId="5B22BACB" w14:textId="77777777" w:rsidR="00F56932" w:rsidRPr="00F32E8F" w:rsidRDefault="00F56932" w:rsidP="00F56932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    types = 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equipmentTypeService.readAll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>();</w:t>
            </w:r>
          </w:p>
          <w:p w14:paraId="5E64F75A" w14:textId="77777777" w:rsidR="00F56932" w:rsidRPr="00F32E8F" w:rsidRDefault="00F56932" w:rsidP="00F56932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    manufacturers = 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manufacturerService.readAll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>();</w:t>
            </w:r>
          </w:p>
          <w:p w14:paraId="62723054" w14:textId="77777777" w:rsidR="00F56932" w:rsidRPr="00F32E8F" w:rsidRDefault="00F56932" w:rsidP="00F56932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proofErr w:type="gramStart"/>
            <w:r w:rsidRPr="00F32E8F">
              <w:rPr>
                <w:sz w:val="16"/>
                <w:szCs w:val="16"/>
                <w:lang w:val="en-US"/>
              </w:rPr>
              <w:t>type.setItems</w:t>
            </w:r>
            <w:proofErr w:type="spellEnd"/>
            <w:proofErr w:type="gramEnd"/>
            <w:r w:rsidRPr="00F32E8F">
              <w:rPr>
                <w:sz w:val="16"/>
                <w:szCs w:val="16"/>
                <w:lang w:val="en-US"/>
              </w:rPr>
              <w:t>(types);</w:t>
            </w:r>
          </w:p>
          <w:p w14:paraId="25997781" w14:textId="525FF783" w:rsidR="00F56932" w:rsidRPr="00F32E8F" w:rsidRDefault="00F56932" w:rsidP="00F56932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proofErr w:type="gramStart"/>
            <w:r w:rsidRPr="00F32E8F">
              <w:rPr>
                <w:sz w:val="16"/>
                <w:szCs w:val="16"/>
                <w:lang w:val="en-US"/>
              </w:rPr>
              <w:t>manufacturer.setItems</w:t>
            </w:r>
            <w:proofErr w:type="spellEnd"/>
            <w:proofErr w:type="gramEnd"/>
            <w:r w:rsidRPr="00F32E8F">
              <w:rPr>
                <w:sz w:val="16"/>
                <w:szCs w:val="16"/>
                <w:lang w:val="en-US"/>
              </w:rPr>
              <w:t>(manufacturers);</w:t>
            </w:r>
          </w:p>
          <w:p w14:paraId="565C8334" w14:textId="02780B8E" w:rsidR="00F56932" w:rsidRPr="00F32E8F" w:rsidRDefault="00F56932" w:rsidP="00F56932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proofErr w:type="gramStart"/>
            <w:r w:rsidRPr="00F32E8F">
              <w:rPr>
                <w:sz w:val="16"/>
                <w:szCs w:val="16"/>
                <w:lang w:val="en-US"/>
              </w:rPr>
              <w:t>binder.forField</w:t>
            </w:r>
            <w:proofErr w:type="spellEnd"/>
            <w:proofErr w:type="gramEnd"/>
            <w:r w:rsidRPr="00F32E8F">
              <w:rPr>
                <w:sz w:val="16"/>
                <w:szCs w:val="16"/>
                <w:lang w:val="en-US"/>
              </w:rPr>
              <w:t>(name).bind("name");</w:t>
            </w:r>
          </w:p>
          <w:p w14:paraId="36223762" w14:textId="77777777" w:rsidR="00F56932" w:rsidRPr="00F32E8F" w:rsidRDefault="00F56932" w:rsidP="00F56932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proofErr w:type="gramStart"/>
            <w:r w:rsidRPr="00F32E8F">
              <w:rPr>
                <w:sz w:val="16"/>
                <w:szCs w:val="16"/>
                <w:lang w:val="en-US"/>
              </w:rPr>
              <w:t>binder.forField</w:t>
            </w:r>
            <w:proofErr w:type="spellEnd"/>
            <w:proofErr w:type="gramEnd"/>
            <w:r w:rsidRPr="00F32E8F">
              <w:rPr>
                <w:sz w:val="16"/>
                <w:szCs w:val="16"/>
                <w:lang w:val="en-US"/>
              </w:rPr>
              <w:t>(type)</w:t>
            </w:r>
          </w:p>
          <w:p w14:paraId="59B38E1B" w14:textId="77777777" w:rsidR="00F56932" w:rsidRPr="00F32E8F" w:rsidRDefault="00F56932" w:rsidP="00F56932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            </w:t>
            </w:r>
            <w:proofErr w:type="gramStart"/>
            <w:r w:rsidRPr="00F32E8F">
              <w:rPr>
                <w:sz w:val="16"/>
                <w:szCs w:val="16"/>
                <w:lang w:val="en-US"/>
              </w:rPr>
              <w:t>.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withConverter</w:t>
            </w:r>
            <w:proofErr w:type="spellEnd"/>
            <w:proofErr w:type="gramEnd"/>
            <w:r w:rsidRPr="00F32E8F">
              <w:rPr>
                <w:sz w:val="16"/>
                <w:szCs w:val="16"/>
                <w:lang w:val="en-US"/>
              </w:rPr>
              <w:t>(</w:t>
            </w:r>
          </w:p>
          <w:p w14:paraId="585F840A" w14:textId="77777777" w:rsidR="00F56932" w:rsidRPr="00F32E8F" w:rsidRDefault="00F56932" w:rsidP="00F56932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                    r -&gt; r == </w:t>
            </w:r>
            <w:proofErr w:type="gramStart"/>
            <w:r w:rsidRPr="00F32E8F">
              <w:rPr>
                <w:sz w:val="16"/>
                <w:szCs w:val="16"/>
                <w:lang w:val="en-US"/>
              </w:rPr>
              <w:t>null ?</w:t>
            </w:r>
            <w:proofErr w:type="gramEnd"/>
            <w:r w:rsidRPr="00F32E8F">
              <w:rPr>
                <w:sz w:val="16"/>
                <w:szCs w:val="16"/>
                <w:lang w:val="en-US"/>
              </w:rPr>
              <w:t xml:space="preserve"> null : new 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EquipmentCreate.EquipmentTypeInRefInEquipmentCreate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>(r.id()),</w:t>
            </w:r>
          </w:p>
          <w:p w14:paraId="6359527D" w14:textId="77777777" w:rsidR="00F56932" w:rsidRPr="00F32E8F" w:rsidRDefault="00F56932" w:rsidP="00F56932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                    _ -&gt; null</w:t>
            </w:r>
          </w:p>
          <w:p w14:paraId="74BE83F6" w14:textId="77777777" w:rsidR="00F56932" w:rsidRPr="00F32E8F" w:rsidRDefault="00F56932" w:rsidP="00F56932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            )</w:t>
            </w:r>
          </w:p>
          <w:p w14:paraId="6F26448C" w14:textId="03C04732" w:rsidR="00F56932" w:rsidRPr="00F32E8F" w:rsidRDefault="00F56932" w:rsidP="00F56932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            </w:t>
            </w:r>
            <w:proofErr w:type="gramStart"/>
            <w:r w:rsidRPr="00F32E8F">
              <w:rPr>
                <w:sz w:val="16"/>
                <w:szCs w:val="16"/>
                <w:lang w:val="en-US"/>
              </w:rPr>
              <w:t>.bind</w:t>
            </w:r>
            <w:proofErr w:type="gramEnd"/>
            <w:r w:rsidRPr="00F32E8F">
              <w:rPr>
                <w:sz w:val="16"/>
                <w:szCs w:val="16"/>
                <w:lang w:val="en-US"/>
              </w:rPr>
              <w:t>("type");</w:t>
            </w:r>
          </w:p>
          <w:p w14:paraId="2A209B35" w14:textId="77777777" w:rsidR="00F56932" w:rsidRPr="00F32E8F" w:rsidRDefault="00F56932" w:rsidP="00F56932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proofErr w:type="gramStart"/>
            <w:r w:rsidRPr="00F32E8F">
              <w:rPr>
                <w:sz w:val="16"/>
                <w:szCs w:val="16"/>
                <w:lang w:val="en-US"/>
              </w:rPr>
              <w:t>binder.forField</w:t>
            </w:r>
            <w:proofErr w:type="spellEnd"/>
            <w:proofErr w:type="gramEnd"/>
            <w:r w:rsidRPr="00F32E8F">
              <w:rPr>
                <w:sz w:val="16"/>
                <w:szCs w:val="16"/>
                <w:lang w:val="en-US"/>
              </w:rPr>
              <w:t>(manufacturer)</w:t>
            </w:r>
          </w:p>
          <w:p w14:paraId="3FEF0CE8" w14:textId="77777777" w:rsidR="00F56932" w:rsidRPr="00F32E8F" w:rsidRDefault="00F56932" w:rsidP="00F56932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            </w:t>
            </w:r>
            <w:proofErr w:type="gramStart"/>
            <w:r w:rsidRPr="00F32E8F">
              <w:rPr>
                <w:sz w:val="16"/>
                <w:szCs w:val="16"/>
                <w:lang w:val="en-US"/>
              </w:rPr>
              <w:t>.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withConverter</w:t>
            </w:r>
            <w:proofErr w:type="spellEnd"/>
            <w:proofErr w:type="gramEnd"/>
            <w:r w:rsidRPr="00F32E8F">
              <w:rPr>
                <w:sz w:val="16"/>
                <w:szCs w:val="16"/>
                <w:lang w:val="en-US"/>
              </w:rPr>
              <w:t>(</w:t>
            </w:r>
          </w:p>
          <w:p w14:paraId="50CEF327" w14:textId="77777777" w:rsidR="00F56932" w:rsidRPr="00F32E8F" w:rsidRDefault="00F56932" w:rsidP="00F56932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                    r -&gt; r == </w:t>
            </w:r>
            <w:proofErr w:type="gramStart"/>
            <w:r w:rsidRPr="00F32E8F">
              <w:rPr>
                <w:sz w:val="16"/>
                <w:szCs w:val="16"/>
                <w:lang w:val="en-US"/>
              </w:rPr>
              <w:t>null ?</w:t>
            </w:r>
            <w:proofErr w:type="gramEnd"/>
            <w:r w:rsidRPr="00F32E8F">
              <w:rPr>
                <w:sz w:val="16"/>
                <w:szCs w:val="16"/>
                <w:lang w:val="en-US"/>
              </w:rPr>
              <w:t xml:space="preserve"> null : new 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EquipmentCreate.ManufacturerRefInEquipmentCreate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>(r.id()),</w:t>
            </w:r>
          </w:p>
          <w:p w14:paraId="2E52F4F6" w14:textId="77777777" w:rsidR="00F56932" w:rsidRPr="00F32E8F" w:rsidRDefault="00F56932" w:rsidP="00F56932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                    _ -&gt; null</w:t>
            </w:r>
          </w:p>
          <w:p w14:paraId="3F8C5A62" w14:textId="77777777" w:rsidR="00F56932" w:rsidRPr="00F32E8F" w:rsidRDefault="00F56932" w:rsidP="00F56932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            )</w:t>
            </w:r>
          </w:p>
          <w:p w14:paraId="0674335A" w14:textId="77777777" w:rsidR="00F56932" w:rsidRPr="00F32E8F" w:rsidRDefault="00F56932" w:rsidP="00F56932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            </w:t>
            </w:r>
            <w:proofErr w:type="gramStart"/>
            <w:r w:rsidRPr="00F32E8F">
              <w:rPr>
                <w:sz w:val="16"/>
                <w:szCs w:val="16"/>
                <w:lang w:val="en-US"/>
              </w:rPr>
              <w:t>.bind</w:t>
            </w:r>
            <w:proofErr w:type="gramEnd"/>
            <w:r w:rsidRPr="00F32E8F">
              <w:rPr>
                <w:sz w:val="16"/>
                <w:szCs w:val="16"/>
                <w:lang w:val="en-US"/>
              </w:rPr>
              <w:t>("manufacturer");</w:t>
            </w:r>
          </w:p>
          <w:p w14:paraId="3F93F968" w14:textId="31AE38A8" w:rsidR="00F56932" w:rsidRPr="00F32E8F" w:rsidRDefault="00F56932" w:rsidP="00F56932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}</w:t>
            </w:r>
          </w:p>
          <w:p w14:paraId="2AD3D6E9" w14:textId="77777777" w:rsidR="00F56932" w:rsidRPr="00F32E8F" w:rsidRDefault="00F56932" w:rsidP="00F56932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@Override</w:t>
            </w:r>
          </w:p>
          <w:p w14:paraId="1BE8711A" w14:textId="77777777" w:rsidR="00F56932" w:rsidRPr="00F32E8F" w:rsidRDefault="00F56932" w:rsidP="00F56932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protected void </w:t>
            </w:r>
            <w:proofErr w:type="spellStart"/>
            <w:proofErr w:type="gramStart"/>
            <w:r w:rsidRPr="00F32E8F">
              <w:rPr>
                <w:sz w:val="16"/>
                <w:szCs w:val="16"/>
                <w:lang w:val="en-US"/>
              </w:rPr>
              <w:t>bindUpdate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F32E8F">
              <w:rPr>
                <w:sz w:val="16"/>
                <w:szCs w:val="16"/>
                <w:lang w:val="en-US"/>
              </w:rPr>
              <w:t>BeanValidationBinder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>&lt;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EquipmentUpdate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>&gt; binder) {</w:t>
            </w:r>
          </w:p>
          <w:p w14:paraId="3F47BEB9" w14:textId="77777777" w:rsidR="00F56932" w:rsidRPr="00F32E8F" w:rsidRDefault="00F56932" w:rsidP="00F56932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    types = 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equipmentTypeService.readAll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>();</w:t>
            </w:r>
          </w:p>
          <w:p w14:paraId="3E6C959A" w14:textId="77777777" w:rsidR="00F56932" w:rsidRPr="00F32E8F" w:rsidRDefault="00F56932" w:rsidP="00F56932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    manufacturers = 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manufacturerService.readAll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>();</w:t>
            </w:r>
          </w:p>
          <w:p w14:paraId="66B3F8FA" w14:textId="77777777" w:rsidR="00F56932" w:rsidRPr="00F32E8F" w:rsidRDefault="00F56932" w:rsidP="00F56932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proofErr w:type="gramStart"/>
            <w:r w:rsidRPr="00F32E8F">
              <w:rPr>
                <w:sz w:val="16"/>
                <w:szCs w:val="16"/>
                <w:lang w:val="en-US"/>
              </w:rPr>
              <w:t>type.setItems</w:t>
            </w:r>
            <w:proofErr w:type="spellEnd"/>
            <w:proofErr w:type="gramEnd"/>
            <w:r w:rsidRPr="00F32E8F">
              <w:rPr>
                <w:sz w:val="16"/>
                <w:szCs w:val="16"/>
                <w:lang w:val="en-US"/>
              </w:rPr>
              <w:t>(types);</w:t>
            </w:r>
          </w:p>
          <w:p w14:paraId="030B2F83" w14:textId="7DE768D9" w:rsidR="00F56932" w:rsidRPr="00F32E8F" w:rsidRDefault="00F56932" w:rsidP="00F56932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proofErr w:type="gramStart"/>
            <w:r w:rsidRPr="00F32E8F">
              <w:rPr>
                <w:sz w:val="16"/>
                <w:szCs w:val="16"/>
                <w:lang w:val="en-US"/>
              </w:rPr>
              <w:t>manufacturer.setItems</w:t>
            </w:r>
            <w:proofErr w:type="spellEnd"/>
            <w:proofErr w:type="gramEnd"/>
            <w:r w:rsidRPr="00F32E8F">
              <w:rPr>
                <w:sz w:val="16"/>
                <w:szCs w:val="16"/>
                <w:lang w:val="en-US"/>
              </w:rPr>
              <w:t>(manufacturers);</w:t>
            </w:r>
          </w:p>
          <w:p w14:paraId="78126F6B" w14:textId="6C651BC6" w:rsidR="00F56932" w:rsidRPr="00F32E8F" w:rsidRDefault="00F56932" w:rsidP="00F56932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proofErr w:type="gramStart"/>
            <w:r w:rsidRPr="00F32E8F">
              <w:rPr>
                <w:sz w:val="16"/>
                <w:szCs w:val="16"/>
                <w:lang w:val="en-US"/>
              </w:rPr>
              <w:t>binder.forField</w:t>
            </w:r>
            <w:proofErr w:type="spellEnd"/>
            <w:proofErr w:type="gramEnd"/>
            <w:r w:rsidRPr="00F32E8F">
              <w:rPr>
                <w:sz w:val="16"/>
                <w:szCs w:val="16"/>
                <w:lang w:val="en-US"/>
              </w:rPr>
              <w:t>(name).bind("name");</w:t>
            </w:r>
          </w:p>
          <w:p w14:paraId="76494A50" w14:textId="77777777" w:rsidR="00F56932" w:rsidRPr="00F32E8F" w:rsidRDefault="00F56932" w:rsidP="00F56932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proofErr w:type="gramStart"/>
            <w:r w:rsidRPr="00F32E8F">
              <w:rPr>
                <w:sz w:val="16"/>
                <w:szCs w:val="16"/>
                <w:lang w:val="en-US"/>
              </w:rPr>
              <w:t>binder.forField</w:t>
            </w:r>
            <w:proofErr w:type="spellEnd"/>
            <w:proofErr w:type="gramEnd"/>
            <w:r w:rsidRPr="00F32E8F">
              <w:rPr>
                <w:sz w:val="16"/>
                <w:szCs w:val="16"/>
                <w:lang w:val="en-US"/>
              </w:rPr>
              <w:t>(type)</w:t>
            </w:r>
          </w:p>
          <w:p w14:paraId="74B4D55F" w14:textId="77777777" w:rsidR="00F56932" w:rsidRPr="00F32E8F" w:rsidRDefault="00F56932" w:rsidP="00F56932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            </w:t>
            </w:r>
            <w:proofErr w:type="gramStart"/>
            <w:r w:rsidRPr="00F32E8F">
              <w:rPr>
                <w:sz w:val="16"/>
                <w:szCs w:val="16"/>
                <w:lang w:val="en-US"/>
              </w:rPr>
              <w:t>.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withConverter</w:t>
            </w:r>
            <w:proofErr w:type="spellEnd"/>
            <w:proofErr w:type="gramEnd"/>
            <w:r w:rsidRPr="00F32E8F">
              <w:rPr>
                <w:sz w:val="16"/>
                <w:szCs w:val="16"/>
                <w:lang w:val="en-US"/>
              </w:rPr>
              <w:t>(</w:t>
            </w:r>
          </w:p>
          <w:p w14:paraId="586A9685" w14:textId="7D6AE68B" w:rsidR="00F56932" w:rsidRPr="00F32E8F" w:rsidRDefault="00F56932" w:rsidP="00F56932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            r -&gt; r == </w:t>
            </w:r>
            <w:proofErr w:type="gramStart"/>
            <w:r w:rsidRPr="00F32E8F">
              <w:rPr>
                <w:sz w:val="16"/>
                <w:szCs w:val="16"/>
                <w:lang w:val="en-US"/>
              </w:rPr>
              <w:t>null ?</w:t>
            </w:r>
            <w:proofErr w:type="gramEnd"/>
            <w:r w:rsidRPr="00F32E8F">
              <w:rPr>
                <w:sz w:val="16"/>
                <w:szCs w:val="16"/>
                <w:lang w:val="en-US"/>
              </w:rPr>
              <w:t xml:space="preserve"> null : new 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EquipmentUpdate.EquipmentTypeRefInEquipmentUpdate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>(r.id()),</w:t>
            </w:r>
          </w:p>
          <w:p w14:paraId="0C1D53A5" w14:textId="77777777" w:rsidR="00F56932" w:rsidRPr="00F32E8F" w:rsidRDefault="00F56932" w:rsidP="00F56932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                    _ -&gt; null</w:t>
            </w:r>
          </w:p>
          <w:p w14:paraId="5C1EA6EC" w14:textId="77777777" w:rsidR="00F56932" w:rsidRPr="00F32E8F" w:rsidRDefault="00F56932" w:rsidP="00F56932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            )</w:t>
            </w:r>
          </w:p>
          <w:p w14:paraId="762F3EE0" w14:textId="43353CAA" w:rsidR="00F56932" w:rsidRPr="00F32E8F" w:rsidRDefault="00F56932" w:rsidP="00F56932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            </w:t>
            </w:r>
            <w:proofErr w:type="gramStart"/>
            <w:r w:rsidRPr="00F32E8F">
              <w:rPr>
                <w:sz w:val="16"/>
                <w:szCs w:val="16"/>
                <w:lang w:val="en-US"/>
              </w:rPr>
              <w:t>.bind</w:t>
            </w:r>
            <w:proofErr w:type="gramEnd"/>
            <w:r w:rsidRPr="00F32E8F">
              <w:rPr>
                <w:sz w:val="16"/>
                <w:szCs w:val="16"/>
                <w:lang w:val="en-US"/>
              </w:rPr>
              <w:t>("type");</w:t>
            </w:r>
          </w:p>
          <w:p w14:paraId="0D8C1BC7" w14:textId="77777777" w:rsidR="00F56932" w:rsidRPr="00F32E8F" w:rsidRDefault="00F56932" w:rsidP="00F56932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proofErr w:type="gramStart"/>
            <w:r w:rsidRPr="00F32E8F">
              <w:rPr>
                <w:sz w:val="16"/>
                <w:szCs w:val="16"/>
                <w:lang w:val="en-US"/>
              </w:rPr>
              <w:t>binder.forField</w:t>
            </w:r>
            <w:proofErr w:type="spellEnd"/>
            <w:proofErr w:type="gramEnd"/>
            <w:r w:rsidRPr="00F32E8F">
              <w:rPr>
                <w:sz w:val="16"/>
                <w:szCs w:val="16"/>
                <w:lang w:val="en-US"/>
              </w:rPr>
              <w:t>(manufacturer)</w:t>
            </w:r>
          </w:p>
          <w:p w14:paraId="53125345" w14:textId="77777777" w:rsidR="00F56932" w:rsidRPr="00F32E8F" w:rsidRDefault="00F56932" w:rsidP="00F56932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            </w:t>
            </w:r>
            <w:proofErr w:type="gramStart"/>
            <w:r w:rsidRPr="00F32E8F">
              <w:rPr>
                <w:sz w:val="16"/>
                <w:szCs w:val="16"/>
                <w:lang w:val="en-US"/>
              </w:rPr>
              <w:t>.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withConverter</w:t>
            </w:r>
            <w:proofErr w:type="spellEnd"/>
            <w:proofErr w:type="gramEnd"/>
            <w:r w:rsidRPr="00F32E8F">
              <w:rPr>
                <w:sz w:val="16"/>
                <w:szCs w:val="16"/>
                <w:lang w:val="en-US"/>
              </w:rPr>
              <w:t>(</w:t>
            </w:r>
          </w:p>
          <w:p w14:paraId="01115DD4" w14:textId="6C7E0C03" w:rsidR="00F56932" w:rsidRPr="00F32E8F" w:rsidRDefault="00F56932" w:rsidP="00F56932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             r -&gt; r == </w:t>
            </w:r>
            <w:proofErr w:type="gramStart"/>
            <w:r w:rsidRPr="00F32E8F">
              <w:rPr>
                <w:sz w:val="16"/>
                <w:szCs w:val="16"/>
                <w:lang w:val="en-US"/>
              </w:rPr>
              <w:t>null ?</w:t>
            </w:r>
            <w:proofErr w:type="gramEnd"/>
            <w:r w:rsidRPr="00F32E8F">
              <w:rPr>
                <w:sz w:val="16"/>
                <w:szCs w:val="16"/>
                <w:lang w:val="en-US"/>
              </w:rPr>
              <w:t xml:space="preserve"> null : new 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EquipmentUpdate.ManufacturerRefInEquipmentUpdate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>(r.id()),</w:t>
            </w:r>
          </w:p>
          <w:p w14:paraId="124946BD" w14:textId="77777777" w:rsidR="00F56932" w:rsidRPr="00F32E8F" w:rsidRDefault="00F56932" w:rsidP="00F56932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                    _ -&gt; null</w:t>
            </w:r>
          </w:p>
          <w:p w14:paraId="202B8765" w14:textId="77777777" w:rsidR="00F56932" w:rsidRPr="00F32E8F" w:rsidRDefault="00F56932" w:rsidP="00F56932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            )</w:t>
            </w:r>
          </w:p>
          <w:p w14:paraId="40F5FEA7" w14:textId="77777777" w:rsidR="00F56932" w:rsidRPr="00F32E8F" w:rsidRDefault="00F56932" w:rsidP="00F56932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            </w:t>
            </w:r>
            <w:proofErr w:type="gramStart"/>
            <w:r w:rsidRPr="00F32E8F">
              <w:rPr>
                <w:sz w:val="16"/>
                <w:szCs w:val="16"/>
                <w:lang w:val="en-US"/>
              </w:rPr>
              <w:t>.bind</w:t>
            </w:r>
            <w:proofErr w:type="gramEnd"/>
            <w:r w:rsidRPr="00F32E8F">
              <w:rPr>
                <w:sz w:val="16"/>
                <w:szCs w:val="16"/>
                <w:lang w:val="en-US"/>
              </w:rPr>
              <w:t>("manufacturer");</w:t>
            </w:r>
          </w:p>
          <w:p w14:paraId="356FDA93" w14:textId="07EA5115" w:rsidR="00F56932" w:rsidRPr="00F32E8F" w:rsidRDefault="00F56932" w:rsidP="00F56932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}</w:t>
            </w:r>
          </w:p>
          <w:p w14:paraId="1F21114C" w14:textId="77777777" w:rsidR="00F56932" w:rsidRPr="00F32E8F" w:rsidRDefault="00F56932" w:rsidP="00F56932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@Override</w:t>
            </w:r>
          </w:p>
          <w:p w14:paraId="52A1468F" w14:textId="77777777" w:rsidR="00F56932" w:rsidRPr="00F32E8F" w:rsidRDefault="00F56932" w:rsidP="00F56932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protected void </w:t>
            </w:r>
            <w:proofErr w:type="spellStart"/>
            <w:proofErr w:type="gramStart"/>
            <w:r w:rsidRPr="00F32E8F">
              <w:rPr>
                <w:sz w:val="16"/>
                <w:szCs w:val="16"/>
                <w:lang w:val="en-US"/>
              </w:rPr>
              <w:t>fillFields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F32E8F">
              <w:rPr>
                <w:sz w:val="16"/>
                <w:szCs w:val="16"/>
                <w:lang w:val="en-US"/>
              </w:rPr>
              <w:t>EquipmentRead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 xml:space="preserve"> item) {</w:t>
            </w:r>
          </w:p>
          <w:p w14:paraId="3734E68A" w14:textId="1DB6C683" w:rsidR="00F56932" w:rsidRPr="00F32E8F" w:rsidRDefault="00F56932" w:rsidP="00F56932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    if (item == null) return;</w:t>
            </w:r>
          </w:p>
          <w:p w14:paraId="70DD81D5" w14:textId="59B8B2F8" w:rsidR="00F56932" w:rsidRPr="00F32E8F" w:rsidRDefault="00F56932" w:rsidP="00F56932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proofErr w:type="gramStart"/>
            <w:r w:rsidRPr="00F32E8F">
              <w:rPr>
                <w:sz w:val="16"/>
                <w:szCs w:val="16"/>
                <w:lang w:val="en-US"/>
              </w:rPr>
              <w:t>name.setValue</w:t>
            </w:r>
            <w:proofErr w:type="spellEnd"/>
            <w:proofErr w:type="gramEnd"/>
            <w:r w:rsidRPr="00F32E8F">
              <w:rPr>
                <w:sz w:val="16"/>
                <w:szCs w:val="16"/>
                <w:lang w:val="en-US"/>
              </w:rPr>
              <w:t>(item.name());</w:t>
            </w:r>
          </w:p>
          <w:p w14:paraId="7CCAC548" w14:textId="77777777" w:rsidR="00F56932" w:rsidRPr="00F32E8F" w:rsidRDefault="00F56932" w:rsidP="00F56932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proofErr w:type="gramStart"/>
            <w:r w:rsidRPr="00F32E8F">
              <w:rPr>
                <w:sz w:val="16"/>
                <w:szCs w:val="16"/>
                <w:lang w:val="en-US"/>
              </w:rPr>
              <w:t>type.setValue</w:t>
            </w:r>
            <w:proofErr w:type="spellEnd"/>
            <w:proofErr w:type="gramEnd"/>
            <w:r w:rsidRPr="00F32E8F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types.stream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>()</w:t>
            </w:r>
          </w:p>
          <w:p w14:paraId="09FF5392" w14:textId="77777777" w:rsidR="00F56932" w:rsidRPr="00F32E8F" w:rsidRDefault="00F56932" w:rsidP="00F56932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            </w:t>
            </w:r>
            <w:proofErr w:type="gramStart"/>
            <w:r w:rsidRPr="00F32E8F">
              <w:rPr>
                <w:sz w:val="16"/>
                <w:szCs w:val="16"/>
                <w:lang w:val="en-US"/>
              </w:rPr>
              <w:t>.filter</w:t>
            </w:r>
            <w:proofErr w:type="gramEnd"/>
            <w:r w:rsidRPr="00F32E8F">
              <w:rPr>
                <w:sz w:val="16"/>
                <w:szCs w:val="16"/>
                <w:lang w:val="en-US"/>
              </w:rPr>
              <w:t xml:space="preserve">(t -&gt; 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Objects.equals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 xml:space="preserve">(t.name(), 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item.type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>().name()))</w:t>
            </w:r>
          </w:p>
          <w:p w14:paraId="2335B79F" w14:textId="77777777" w:rsidR="00F56932" w:rsidRPr="00F32E8F" w:rsidRDefault="00F56932" w:rsidP="00F56932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            </w:t>
            </w:r>
            <w:proofErr w:type="gramStart"/>
            <w:r w:rsidRPr="00F32E8F">
              <w:rPr>
                <w:sz w:val="16"/>
                <w:szCs w:val="16"/>
                <w:lang w:val="en-US"/>
              </w:rPr>
              <w:t>.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findFirst</w:t>
            </w:r>
            <w:proofErr w:type="spellEnd"/>
            <w:proofErr w:type="gramEnd"/>
            <w:r w:rsidRPr="00F32E8F">
              <w:rPr>
                <w:sz w:val="16"/>
                <w:szCs w:val="16"/>
                <w:lang w:val="en-US"/>
              </w:rPr>
              <w:t>()</w:t>
            </w:r>
          </w:p>
          <w:p w14:paraId="3BA3B933" w14:textId="64819186" w:rsidR="00F56932" w:rsidRPr="00F32E8F" w:rsidRDefault="00F56932" w:rsidP="00F56932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            </w:t>
            </w:r>
            <w:proofErr w:type="gramStart"/>
            <w:r w:rsidRPr="00F32E8F">
              <w:rPr>
                <w:sz w:val="16"/>
                <w:szCs w:val="16"/>
                <w:lang w:val="en-US"/>
              </w:rPr>
              <w:t>.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orElse</w:t>
            </w:r>
            <w:proofErr w:type="spellEnd"/>
            <w:proofErr w:type="gramEnd"/>
            <w:r w:rsidRPr="00F32E8F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type.getEmptyValue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>()));</w:t>
            </w:r>
          </w:p>
          <w:p w14:paraId="1304BAA3" w14:textId="77777777" w:rsidR="00F56932" w:rsidRPr="00F32E8F" w:rsidRDefault="00F56932" w:rsidP="00F56932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proofErr w:type="gramStart"/>
            <w:r w:rsidRPr="00F32E8F">
              <w:rPr>
                <w:sz w:val="16"/>
                <w:szCs w:val="16"/>
                <w:lang w:val="en-US"/>
              </w:rPr>
              <w:t>manufacturer.setValue</w:t>
            </w:r>
            <w:proofErr w:type="spellEnd"/>
            <w:proofErr w:type="gramEnd"/>
            <w:r w:rsidRPr="00F32E8F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manufacturers.stream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>()</w:t>
            </w:r>
          </w:p>
          <w:p w14:paraId="3778C247" w14:textId="77777777" w:rsidR="00F56932" w:rsidRPr="00F32E8F" w:rsidRDefault="00F56932" w:rsidP="00F56932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            </w:t>
            </w:r>
            <w:proofErr w:type="gramStart"/>
            <w:r w:rsidRPr="00F32E8F">
              <w:rPr>
                <w:sz w:val="16"/>
                <w:szCs w:val="16"/>
                <w:lang w:val="en-US"/>
              </w:rPr>
              <w:t>.filter</w:t>
            </w:r>
            <w:proofErr w:type="gramEnd"/>
            <w:r w:rsidRPr="00F32E8F">
              <w:rPr>
                <w:sz w:val="16"/>
                <w:szCs w:val="16"/>
                <w:lang w:val="en-US"/>
              </w:rPr>
              <w:t xml:space="preserve">(m -&gt; 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Objects.equals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 xml:space="preserve">(m.name(), 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item.manufacturer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>().name()))</w:t>
            </w:r>
          </w:p>
          <w:p w14:paraId="2EC1E713" w14:textId="77777777" w:rsidR="00F56932" w:rsidRPr="00F32E8F" w:rsidRDefault="00F56932" w:rsidP="00F56932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            </w:t>
            </w:r>
            <w:proofErr w:type="gramStart"/>
            <w:r w:rsidRPr="00F32E8F">
              <w:rPr>
                <w:sz w:val="16"/>
                <w:szCs w:val="16"/>
                <w:lang w:val="en-US"/>
              </w:rPr>
              <w:t>.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findFirst</w:t>
            </w:r>
            <w:proofErr w:type="spellEnd"/>
            <w:proofErr w:type="gramEnd"/>
            <w:r w:rsidRPr="00F32E8F">
              <w:rPr>
                <w:sz w:val="16"/>
                <w:szCs w:val="16"/>
                <w:lang w:val="en-US"/>
              </w:rPr>
              <w:t>()</w:t>
            </w:r>
          </w:p>
          <w:p w14:paraId="5FCA901A" w14:textId="77777777" w:rsidR="00F56932" w:rsidRPr="00F32E8F" w:rsidRDefault="00F56932" w:rsidP="00F56932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            </w:t>
            </w:r>
            <w:proofErr w:type="gramStart"/>
            <w:r w:rsidRPr="00F32E8F">
              <w:rPr>
                <w:sz w:val="16"/>
                <w:szCs w:val="16"/>
                <w:lang w:val="en-US"/>
              </w:rPr>
              <w:t>.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orElse</w:t>
            </w:r>
            <w:proofErr w:type="spellEnd"/>
            <w:proofErr w:type="gramEnd"/>
            <w:r w:rsidRPr="00F32E8F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manufacturer.getEmptyValue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>()));</w:t>
            </w:r>
          </w:p>
          <w:p w14:paraId="231264F4" w14:textId="3438076C" w:rsidR="00F56932" w:rsidRPr="00F32E8F" w:rsidRDefault="00F56932" w:rsidP="00F56932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}</w:t>
            </w:r>
          </w:p>
          <w:p w14:paraId="13B7BB7C" w14:textId="77777777" w:rsidR="00F56932" w:rsidRPr="00F32E8F" w:rsidRDefault="00F56932" w:rsidP="00F56932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@Override</w:t>
            </w:r>
          </w:p>
          <w:p w14:paraId="0AA04B88" w14:textId="77777777" w:rsidR="00F56932" w:rsidRPr="00F32E8F" w:rsidRDefault="00F56932" w:rsidP="00F56932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protected 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EquipmentCreate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proofErr w:type="gramStart"/>
            <w:r w:rsidRPr="00F32E8F">
              <w:rPr>
                <w:sz w:val="16"/>
                <w:szCs w:val="16"/>
                <w:lang w:val="en-US"/>
              </w:rPr>
              <w:t>createDto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>(</w:t>
            </w:r>
            <w:proofErr w:type="gramEnd"/>
            <w:r w:rsidRPr="00F32E8F">
              <w:rPr>
                <w:sz w:val="16"/>
                <w:szCs w:val="16"/>
                <w:lang w:val="en-US"/>
              </w:rPr>
              <w:t>) {</w:t>
            </w:r>
          </w:p>
          <w:p w14:paraId="427E5ED2" w14:textId="77777777" w:rsidR="00F56932" w:rsidRPr="00F32E8F" w:rsidRDefault="00F56932" w:rsidP="00F56932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    return new </w:t>
            </w:r>
            <w:proofErr w:type="spellStart"/>
            <w:proofErr w:type="gramStart"/>
            <w:r w:rsidRPr="00F32E8F">
              <w:rPr>
                <w:sz w:val="16"/>
                <w:szCs w:val="16"/>
                <w:lang w:val="en-US"/>
              </w:rPr>
              <w:t>EquipmentCreate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>(</w:t>
            </w:r>
            <w:proofErr w:type="gramEnd"/>
          </w:p>
          <w:p w14:paraId="050883E5" w14:textId="77777777" w:rsidR="00F56932" w:rsidRPr="00F32E8F" w:rsidRDefault="00F56932" w:rsidP="00F56932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            </w:t>
            </w:r>
            <w:proofErr w:type="spellStart"/>
            <w:proofErr w:type="gramStart"/>
            <w:r w:rsidRPr="00F32E8F">
              <w:rPr>
                <w:sz w:val="16"/>
                <w:szCs w:val="16"/>
                <w:lang w:val="en-US"/>
              </w:rPr>
              <w:t>name.getValue</w:t>
            </w:r>
            <w:proofErr w:type="spellEnd"/>
            <w:proofErr w:type="gramEnd"/>
            <w:r w:rsidRPr="00F32E8F">
              <w:rPr>
                <w:sz w:val="16"/>
                <w:szCs w:val="16"/>
                <w:lang w:val="en-US"/>
              </w:rPr>
              <w:t>(),</w:t>
            </w:r>
          </w:p>
          <w:p w14:paraId="32B8A75B" w14:textId="77777777" w:rsidR="00F56932" w:rsidRPr="00F32E8F" w:rsidRDefault="00F56932" w:rsidP="00F56932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            new EquipmentCreate.EquipmentTypeInRefInEquipmentCreate(</w:t>
            </w:r>
            <w:proofErr w:type="gramStart"/>
            <w:r w:rsidRPr="00F32E8F">
              <w:rPr>
                <w:sz w:val="16"/>
                <w:szCs w:val="16"/>
                <w:lang w:val="en-US"/>
              </w:rPr>
              <w:t>type.getValue</w:t>
            </w:r>
            <w:proofErr w:type="gramEnd"/>
            <w:r w:rsidRPr="00F32E8F">
              <w:rPr>
                <w:sz w:val="16"/>
                <w:szCs w:val="16"/>
                <w:lang w:val="en-US"/>
              </w:rPr>
              <w:t>().id()),</w:t>
            </w:r>
          </w:p>
          <w:p w14:paraId="70F92C9E" w14:textId="77777777" w:rsidR="00F56932" w:rsidRPr="00F32E8F" w:rsidRDefault="00F56932" w:rsidP="00F56932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            new EquipmentCreate.ManufacturerRefInEquipmentCreate(</w:t>
            </w:r>
            <w:proofErr w:type="gramStart"/>
            <w:r w:rsidRPr="00F32E8F">
              <w:rPr>
                <w:sz w:val="16"/>
                <w:szCs w:val="16"/>
                <w:lang w:val="en-US"/>
              </w:rPr>
              <w:t>manufacturer.getValue</w:t>
            </w:r>
            <w:proofErr w:type="gramEnd"/>
            <w:r w:rsidRPr="00F32E8F">
              <w:rPr>
                <w:sz w:val="16"/>
                <w:szCs w:val="16"/>
                <w:lang w:val="en-US"/>
              </w:rPr>
              <w:t>().id()));</w:t>
            </w:r>
          </w:p>
          <w:p w14:paraId="61D7BDA5" w14:textId="08EAD69D" w:rsidR="00F56932" w:rsidRPr="00F32E8F" w:rsidRDefault="00F56932" w:rsidP="00F56932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}</w:t>
            </w:r>
          </w:p>
          <w:p w14:paraId="2C934FBD" w14:textId="77777777" w:rsidR="00F56932" w:rsidRPr="00F32E8F" w:rsidRDefault="00F56932" w:rsidP="00F56932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@Override</w:t>
            </w:r>
          </w:p>
          <w:p w14:paraId="2A66D59C" w14:textId="77777777" w:rsidR="00F56932" w:rsidRPr="00F32E8F" w:rsidRDefault="00F56932" w:rsidP="00F56932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protected 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EquipmentUpdate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proofErr w:type="gramStart"/>
            <w:r w:rsidRPr="00F32E8F">
              <w:rPr>
                <w:sz w:val="16"/>
                <w:szCs w:val="16"/>
                <w:lang w:val="en-US"/>
              </w:rPr>
              <w:t>updateDto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F32E8F">
              <w:rPr>
                <w:sz w:val="16"/>
                <w:szCs w:val="16"/>
                <w:lang w:val="en-US"/>
              </w:rPr>
              <w:t>EquipmentRead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 xml:space="preserve"> item) {</w:t>
            </w:r>
          </w:p>
          <w:p w14:paraId="461D943E" w14:textId="77777777" w:rsidR="00F56932" w:rsidRPr="00F32E8F" w:rsidRDefault="00F56932" w:rsidP="00F56932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    return new 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EquipmentUpdate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>(</w:t>
            </w:r>
            <w:proofErr w:type="gramStart"/>
            <w:r w:rsidRPr="00F32E8F">
              <w:rPr>
                <w:sz w:val="16"/>
                <w:szCs w:val="16"/>
                <w:lang w:val="en-US"/>
              </w:rPr>
              <w:t>item.id(</w:t>
            </w:r>
            <w:proofErr w:type="gramEnd"/>
            <w:r w:rsidRPr="00F32E8F">
              <w:rPr>
                <w:sz w:val="16"/>
                <w:szCs w:val="16"/>
                <w:lang w:val="en-US"/>
              </w:rPr>
              <w:t xml:space="preserve">), 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name.getValue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>(),</w:t>
            </w:r>
          </w:p>
          <w:p w14:paraId="77CCEECE" w14:textId="77777777" w:rsidR="00F56932" w:rsidRPr="00F32E8F" w:rsidRDefault="00F56932" w:rsidP="00F56932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            new EquipmentUpdate.EquipmentTypeRefInEquipmentUpdate(</w:t>
            </w:r>
            <w:proofErr w:type="gramStart"/>
            <w:r w:rsidRPr="00F32E8F">
              <w:rPr>
                <w:sz w:val="16"/>
                <w:szCs w:val="16"/>
                <w:lang w:val="en-US"/>
              </w:rPr>
              <w:t>type.getValue</w:t>
            </w:r>
            <w:proofErr w:type="gramEnd"/>
            <w:r w:rsidRPr="00F32E8F">
              <w:rPr>
                <w:sz w:val="16"/>
                <w:szCs w:val="16"/>
                <w:lang w:val="en-US"/>
              </w:rPr>
              <w:t>().id()),</w:t>
            </w:r>
          </w:p>
          <w:p w14:paraId="0BF23E57" w14:textId="77777777" w:rsidR="00F56932" w:rsidRPr="00F32E8F" w:rsidRDefault="00F56932" w:rsidP="00F56932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            new EquipmentUpdate.ManufacturerRefInEquipmentUpdate(</w:t>
            </w:r>
            <w:proofErr w:type="gramStart"/>
            <w:r w:rsidRPr="00F32E8F">
              <w:rPr>
                <w:sz w:val="16"/>
                <w:szCs w:val="16"/>
                <w:lang w:val="en-US"/>
              </w:rPr>
              <w:t>manufacturer.getValue</w:t>
            </w:r>
            <w:proofErr w:type="gramEnd"/>
            <w:r w:rsidRPr="00F32E8F">
              <w:rPr>
                <w:sz w:val="16"/>
                <w:szCs w:val="16"/>
                <w:lang w:val="en-US"/>
              </w:rPr>
              <w:t>().id()));</w:t>
            </w:r>
          </w:p>
          <w:p w14:paraId="3F005EDB" w14:textId="1F43D90F" w:rsidR="00F56932" w:rsidRPr="00F32E8F" w:rsidRDefault="00F56932" w:rsidP="00F56932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</w:t>
            </w:r>
            <w:r w:rsidRPr="00F32E8F">
              <w:rPr>
                <w:sz w:val="16"/>
                <w:szCs w:val="16"/>
              </w:rPr>
              <w:t>}</w:t>
            </w:r>
          </w:p>
          <w:p w14:paraId="6B63C34E" w14:textId="0C43C75C" w:rsidR="00071EF3" w:rsidRPr="00F32E8F" w:rsidRDefault="00F56932" w:rsidP="00F56932">
            <w:pPr>
              <w:pStyle w:val="af1"/>
              <w:rPr>
                <w:sz w:val="16"/>
                <w:szCs w:val="16"/>
              </w:rPr>
            </w:pPr>
            <w:r w:rsidRPr="00F32E8F">
              <w:rPr>
                <w:sz w:val="16"/>
                <w:szCs w:val="16"/>
              </w:rPr>
              <w:t>}</w:t>
            </w:r>
          </w:p>
        </w:tc>
      </w:tr>
    </w:tbl>
    <w:p w14:paraId="127ECB24" w14:textId="77777777" w:rsidR="00071EF3" w:rsidRDefault="00071EF3" w:rsidP="00071EF3">
      <w:pPr>
        <w:pStyle w:val="af1"/>
        <w:spacing w:line="240" w:lineRule="auto"/>
      </w:pPr>
    </w:p>
    <w:p w14:paraId="559C0634" w14:textId="26E0E761" w:rsidR="00071EF3" w:rsidRPr="001713AE" w:rsidRDefault="00071EF3" w:rsidP="00071EF3">
      <w:pPr>
        <w:pStyle w:val="af1"/>
        <w:spacing w:line="240" w:lineRule="auto"/>
      </w:pPr>
      <w:r w:rsidRPr="001713AE">
        <w:t>Файл «</w:t>
      </w:r>
      <w:proofErr w:type="spellStart"/>
      <w:r w:rsidR="00F56932" w:rsidRPr="00F56932">
        <w:t>EquipmentTypeDialog</w:t>
      </w:r>
      <w:proofErr w:type="spellEnd"/>
      <w:r w:rsidR="00F56932">
        <w:rPr>
          <w:lang w:val="en-US"/>
        </w:rPr>
        <w:t>.java</w:t>
      </w:r>
      <w:r w:rsidRPr="001713AE">
        <w:t>».</w:t>
      </w:r>
    </w:p>
    <w:tbl>
      <w:tblPr>
        <w:tblStyle w:val="aff4"/>
        <w:tblW w:w="0" w:type="auto"/>
        <w:tblLook w:val="04A0" w:firstRow="1" w:lastRow="0" w:firstColumn="1" w:lastColumn="0" w:noHBand="0" w:noVBand="1"/>
      </w:tblPr>
      <w:tblGrid>
        <w:gridCol w:w="9628"/>
      </w:tblGrid>
      <w:tr w:rsidR="00071EF3" w:rsidRPr="001713AE" w14:paraId="64C997C6" w14:textId="77777777" w:rsidTr="00C57D9B">
        <w:tc>
          <w:tcPr>
            <w:tcW w:w="9628" w:type="dxa"/>
          </w:tcPr>
          <w:p w14:paraId="320CA771" w14:textId="31F15A6F" w:rsidR="00F32E8F" w:rsidRPr="00F32E8F" w:rsidRDefault="00F32E8F" w:rsidP="00F32E8F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package </w:t>
            </w:r>
            <w:proofErr w:type="spellStart"/>
            <w:proofErr w:type="gramStart"/>
            <w:r w:rsidRPr="00F32E8F">
              <w:rPr>
                <w:sz w:val="16"/>
                <w:szCs w:val="16"/>
                <w:lang w:val="en-US"/>
              </w:rPr>
              <w:t>com.client</w:t>
            </w:r>
            <w:proofErr w:type="gramEnd"/>
            <w:r w:rsidRPr="00F32E8F">
              <w:rPr>
                <w:sz w:val="16"/>
                <w:szCs w:val="16"/>
                <w:lang w:val="en-US"/>
              </w:rPr>
              <w:t>.dialog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>;</w:t>
            </w:r>
          </w:p>
          <w:p w14:paraId="3D7AFE1A" w14:textId="77777777" w:rsidR="00F32E8F" w:rsidRPr="00F32E8F" w:rsidRDefault="00F32E8F" w:rsidP="00F32E8F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>@Service</w:t>
            </w:r>
          </w:p>
          <w:p w14:paraId="7FD2A7E1" w14:textId="7BA325A5" w:rsidR="00F32E8F" w:rsidRPr="00F32E8F" w:rsidRDefault="00F32E8F" w:rsidP="00F32E8F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public class 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EquipmentTypeDialog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 xml:space="preserve"> extends 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BaseViewDialog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>&lt;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EquipmentTypeCreate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EquipmentTypeRead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EquipmentTypeUpdate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>&gt; {</w:t>
            </w:r>
          </w:p>
          <w:p w14:paraId="66063DA8" w14:textId="2F3411FF" w:rsidR="00F32E8F" w:rsidRPr="00F32E8F" w:rsidRDefault="00F32E8F" w:rsidP="00F32E8F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final 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TextField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nameField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 xml:space="preserve"> = new 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TextField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>("</w:t>
            </w:r>
            <w:r w:rsidRPr="00F32E8F">
              <w:rPr>
                <w:sz w:val="16"/>
                <w:szCs w:val="16"/>
              </w:rPr>
              <w:t>Название</w:t>
            </w:r>
            <w:r w:rsidRPr="00F32E8F">
              <w:rPr>
                <w:sz w:val="16"/>
                <w:szCs w:val="16"/>
                <w:lang w:val="en-US"/>
              </w:rPr>
              <w:t>");</w:t>
            </w:r>
          </w:p>
          <w:p w14:paraId="18784321" w14:textId="77777777" w:rsidR="00F32E8F" w:rsidRPr="00F32E8F" w:rsidRDefault="00F32E8F" w:rsidP="00F32E8F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public </w:t>
            </w:r>
            <w:proofErr w:type="spellStart"/>
            <w:proofErr w:type="gramStart"/>
            <w:r w:rsidRPr="00F32E8F">
              <w:rPr>
                <w:sz w:val="16"/>
                <w:szCs w:val="16"/>
                <w:lang w:val="en-US"/>
              </w:rPr>
              <w:t>EquipmentTypeDialog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F32E8F">
              <w:rPr>
                <w:sz w:val="16"/>
                <w:szCs w:val="16"/>
                <w:lang w:val="en-US"/>
              </w:rPr>
              <w:t>NotificationService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notificationService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>) {</w:t>
            </w:r>
          </w:p>
          <w:p w14:paraId="58B40E72" w14:textId="77777777" w:rsidR="00F32E8F" w:rsidRPr="00F32E8F" w:rsidRDefault="00F32E8F" w:rsidP="00F32E8F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    super(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notificationService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>);</w:t>
            </w:r>
          </w:p>
          <w:p w14:paraId="6E55E710" w14:textId="42ED932E" w:rsidR="00F32E8F" w:rsidRPr="00F32E8F" w:rsidRDefault="00F32E8F" w:rsidP="00F32E8F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}</w:t>
            </w:r>
          </w:p>
          <w:p w14:paraId="4315239A" w14:textId="548BD541" w:rsidR="00F32E8F" w:rsidRPr="00F32E8F" w:rsidRDefault="00F32E8F" w:rsidP="00F32E8F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@Override    protected </w:t>
            </w:r>
            <w:proofErr w:type="gramStart"/>
            <w:r w:rsidRPr="00F32E8F">
              <w:rPr>
                <w:sz w:val="16"/>
                <w:szCs w:val="16"/>
                <w:lang w:val="en-US"/>
              </w:rPr>
              <w:t>Component[</w:t>
            </w:r>
            <w:proofErr w:type="gramEnd"/>
            <w:r w:rsidRPr="00F32E8F">
              <w:rPr>
                <w:sz w:val="16"/>
                <w:szCs w:val="16"/>
                <w:lang w:val="en-US"/>
              </w:rPr>
              <w:t>] fields() {  return new Component[]{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nameField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>}; }</w:t>
            </w:r>
          </w:p>
          <w:p w14:paraId="1D03B306" w14:textId="77777777" w:rsidR="00F32E8F" w:rsidRPr="00F32E8F" w:rsidRDefault="00F32E8F" w:rsidP="00F32E8F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@Override</w:t>
            </w:r>
          </w:p>
          <w:p w14:paraId="089A8DE9" w14:textId="1B469DE3" w:rsidR="00F32E8F" w:rsidRPr="00F32E8F" w:rsidRDefault="00F32E8F" w:rsidP="00F32E8F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protected void </w:t>
            </w:r>
            <w:proofErr w:type="spellStart"/>
            <w:proofErr w:type="gramStart"/>
            <w:r w:rsidRPr="00F32E8F">
              <w:rPr>
                <w:sz w:val="16"/>
                <w:szCs w:val="16"/>
                <w:lang w:val="en-US"/>
              </w:rPr>
              <w:t>bindCreate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F32E8F">
              <w:rPr>
                <w:sz w:val="16"/>
                <w:szCs w:val="16"/>
                <w:lang w:val="en-US"/>
              </w:rPr>
              <w:t>BeanValidationBinder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>&lt;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EquipmentTypeCreate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 xml:space="preserve">&gt; binder) { 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binder.forField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nameField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>).bind("name"); }</w:t>
            </w:r>
          </w:p>
          <w:p w14:paraId="2C42C763" w14:textId="77777777" w:rsidR="00F32E8F" w:rsidRPr="00F32E8F" w:rsidRDefault="00F32E8F" w:rsidP="00F32E8F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@Override</w:t>
            </w:r>
          </w:p>
          <w:p w14:paraId="12E2BC85" w14:textId="5589BA4C" w:rsidR="00F32E8F" w:rsidRPr="00F32E8F" w:rsidRDefault="00F32E8F" w:rsidP="00F32E8F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protected void </w:t>
            </w:r>
            <w:proofErr w:type="spellStart"/>
            <w:proofErr w:type="gramStart"/>
            <w:r w:rsidRPr="00F32E8F">
              <w:rPr>
                <w:sz w:val="16"/>
                <w:szCs w:val="16"/>
                <w:lang w:val="en-US"/>
              </w:rPr>
              <w:t>bindUpdate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F32E8F">
              <w:rPr>
                <w:sz w:val="16"/>
                <w:szCs w:val="16"/>
                <w:lang w:val="en-US"/>
              </w:rPr>
              <w:t>BeanValidationBinder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>&lt;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EquipmentTypeUpdate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 xml:space="preserve">&gt; binder) {  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binder.forField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nameField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>).bind("name"); }</w:t>
            </w:r>
          </w:p>
          <w:p w14:paraId="1F66FE6E" w14:textId="77777777" w:rsidR="00F32E8F" w:rsidRPr="00F32E8F" w:rsidRDefault="00F32E8F" w:rsidP="00F32E8F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@Override</w:t>
            </w:r>
          </w:p>
          <w:p w14:paraId="4D3B79B5" w14:textId="77777777" w:rsidR="00F32E8F" w:rsidRPr="00F32E8F" w:rsidRDefault="00F32E8F" w:rsidP="00F32E8F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protected void </w:t>
            </w:r>
            <w:proofErr w:type="spellStart"/>
            <w:proofErr w:type="gramStart"/>
            <w:r w:rsidRPr="00F32E8F">
              <w:rPr>
                <w:sz w:val="16"/>
                <w:szCs w:val="16"/>
                <w:lang w:val="en-US"/>
              </w:rPr>
              <w:t>fillFields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F32E8F">
              <w:rPr>
                <w:sz w:val="16"/>
                <w:szCs w:val="16"/>
                <w:lang w:val="en-US"/>
              </w:rPr>
              <w:t>EquipmentTypeRead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 xml:space="preserve"> item) {</w:t>
            </w:r>
          </w:p>
          <w:p w14:paraId="7DB8F3FC" w14:textId="77777777" w:rsidR="00F32E8F" w:rsidRPr="00F32E8F" w:rsidRDefault="00F32E8F" w:rsidP="00F32E8F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    if (item == null) return;</w:t>
            </w:r>
          </w:p>
          <w:p w14:paraId="3B750594" w14:textId="77777777" w:rsidR="00F32E8F" w:rsidRPr="00F32E8F" w:rsidRDefault="00F32E8F" w:rsidP="00F32E8F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nameField.setValue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>(</w:t>
            </w:r>
            <w:proofErr w:type="gramStart"/>
            <w:r w:rsidRPr="00F32E8F">
              <w:rPr>
                <w:sz w:val="16"/>
                <w:szCs w:val="16"/>
                <w:lang w:val="en-US"/>
              </w:rPr>
              <w:t>item.name(</w:t>
            </w:r>
            <w:proofErr w:type="gramEnd"/>
            <w:r w:rsidRPr="00F32E8F">
              <w:rPr>
                <w:sz w:val="16"/>
                <w:szCs w:val="16"/>
                <w:lang w:val="en-US"/>
              </w:rPr>
              <w:t>));</w:t>
            </w:r>
          </w:p>
          <w:p w14:paraId="79F4F2E8" w14:textId="304B887E" w:rsidR="00F32E8F" w:rsidRPr="00F32E8F" w:rsidRDefault="00F32E8F" w:rsidP="00F32E8F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}</w:t>
            </w:r>
          </w:p>
          <w:p w14:paraId="3717840D" w14:textId="1381106F" w:rsidR="00F32E8F" w:rsidRPr="00F32E8F" w:rsidRDefault="00F32E8F" w:rsidP="00F32E8F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@Override    protected 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EquipmentTypeCreate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proofErr w:type="gramStart"/>
            <w:r w:rsidRPr="00F32E8F">
              <w:rPr>
                <w:sz w:val="16"/>
                <w:szCs w:val="16"/>
                <w:lang w:val="en-US"/>
              </w:rPr>
              <w:t>createDto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>(</w:t>
            </w:r>
            <w:proofErr w:type="gramEnd"/>
            <w:r w:rsidRPr="00F32E8F">
              <w:rPr>
                <w:sz w:val="16"/>
                <w:szCs w:val="16"/>
                <w:lang w:val="en-US"/>
              </w:rPr>
              <w:t xml:space="preserve">) { return new 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EquipmentTypeCreate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nameField.getValue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>()); }</w:t>
            </w:r>
          </w:p>
          <w:p w14:paraId="1C31A84A" w14:textId="77777777" w:rsidR="00F32E8F" w:rsidRPr="00F32E8F" w:rsidRDefault="00F32E8F" w:rsidP="00F32E8F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@Override</w:t>
            </w:r>
          </w:p>
          <w:p w14:paraId="3811CFE3" w14:textId="77777777" w:rsidR="00F32E8F" w:rsidRPr="00F32E8F" w:rsidRDefault="00F32E8F" w:rsidP="00F32E8F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protected 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EquipmentTypeUpdate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proofErr w:type="gramStart"/>
            <w:r w:rsidRPr="00F32E8F">
              <w:rPr>
                <w:sz w:val="16"/>
                <w:szCs w:val="16"/>
                <w:lang w:val="en-US"/>
              </w:rPr>
              <w:t>updateDto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F32E8F">
              <w:rPr>
                <w:sz w:val="16"/>
                <w:szCs w:val="16"/>
                <w:lang w:val="en-US"/>
              </w:rPr>
              <w:t>EquipmentTypeRead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 xml:space="preserve"> item) {</w:t>
            </w:r>
          </w:p>
          <w:p w14:paraId="1E61095D" w14:textId="77777777" w:rsidR="00F32E8F" w:rsidRPr="00F32E8F" w:rsidRDefault="00F32E8F" w:rsidP="00F32E8F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    return new 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EquipmentTypeUpdate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>(</w:t>
            </w:r>
            <w:proofErr w:type="gramStart"/>
            <w:r w:rsidRPr="00F32E8F">
              <w:rPr>
                <w:sz w:val="16"/>
                <w:szCs w:val="16"/>
                <w:lang w:val="en-US"/>
              </w:rPr>
              <w:t>item.id(</w:t>
            </w:r>
            <w:proofErr w:type="gramEnd"/>
            <w:r w:rsidRPr="00F32E8F">
              <w:rPr>
                <w:sz w:val="16"/>
                <w:szCs w:val="16"/>
                <w:lang w:val="en-US"/>
              </w:rPr>
              <w:t xml:space="preserve">), 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nameField.getValue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>());</w:t>
            </w:r>
          </w:p>
          <w:p w14:paraId="5DA6D86C" w14:textId="6903DEEB" w:rsidR="00071EF3" w:rsidRPr="00F32E8F" w:rsidRDefault="00F32E8F" w:rsidP="00FF0F16">
            <w:pPr>
              <w:pStyle w:val="af1"/>
              <w:rPr>
                <w:sz w:val="16"/>
                <w:szCs w:val="16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</w:t>
            </w:r>
            <w:r w:rsidRPr="00F32E8F">
              <w:rPr>
                <w:sz w:val="16"/>
                <w:szCs w:val="16"/>
              </w:rPr>
              <w:t>}}</w:t>
            </w:r>
          </w:p>
        </w:tc>
      </w:tr>
    </w:tbl>
    <w:p w14:paraId="24D08064" w14:textId="77777777" w:rsidR="00071EF3" w:rsidRDefault="00071EF3" w:rsidP="00071EF3">
      <w:pPr>
        <w:pStyle w:val="af1"/>
        <w:spacing w:line="240" w:lineRule="auto"/>
      </w:pPr>
    </w:p>
    <w:p w14:paraId="4C4209AC" w14:textId="0F1985B9" w:rsidR="00071EF3" w:rsidRPr="001713AE" w:rsidRDefault="00071EF3" w:rsidP="00071EF3">
      <w:pPr>
        <w:pStyle w:val="af1"/>
        <w:spacing w:line="240" w:lineRule="auto"/>
      </w:pPr>
      <w:r w:rsidRPr="001713AE">
        <w:t>Файл «</w:t>
      </w:r>
      <w:proofErr w:type="spellStart"/>
      <w:r w:rsidR="00F56932" w:rsidRPr="00F56932">
        <w:t>InventoryDialog</w:t>
      </w:r>
      <w:proofErr w:type="spellEnd"/>
      <w:r w:rsidR="00F56932">
        <w:rPr>
          <w:lang w:val="en-US"/>
        </w:rPr>
        <w:t>.java</w:t>
      </w:r>
      <w:r w:rsidRPr="001713AE">
        <w:t>».</w:t>
      </w:r>
    </w:p>
    <w:tbl>
      <w:tblPr>
        <w:tblStyle w:val="aff4"/>
        <w:tblW w:w="0" w:type="auto"/>
        <w:tblLook w:val="04A0" w:firstRow="1" w:lastRow="0" w:firstColumn="1" w:lastColumn="0" w:noHBand="0" w:noVBand="1"/>
      </w:tblPr>
      <w:tblGrid>
        <w:gridCol w:w="9628"/>
      </w:tblGrid>
      <w:tr w:rsidR="00071EF3" w:rsidRPr="001713AE" w14:paraId="0C792627" w14:textId="77777777" w:rsidTr="00C57D9B">
        <w:tc>
          <w:tcPr>
            <w:tcW w:w="9628" w:type="dxa"/>
          </w:tcPr>
          <w:p w14:paraId="550608D8" w14:textId="4E79D9D8" w:rsidR="00F32E8F" w:rsidRPr="00F32E8F" w:rsidRDefault="00F32E8F" w:rsidP="00F32E8F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package </w:t>
            </w:r>
            <w:proofErr w:type="spellStart"/>
            <w:proofErr w:type="gramStart"/>
            <w:r w:rsidRPr="00F32E8F">
              <w:rPr>
                <w:sz w:val="16"/>
                <w:szCs w:val="16"/>
                <w:lang w:val="en-US"/>
              </w:rPr>
              <w:t>com.client</w:t>
            </w:r>
            <w:proofErr w:type="gramEnd"/>
            <w:r w:rsidRPr="00F32E8F">
              <w:rPr>
                <w:sz w:val="16"/>
                <w:szCs w:val="16"/>
                <w:lang w:val="en-US"/>
              </w:rPr>
              <w:t>.dialog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>;</w:t>
            </w:r>
          </w:p>
          <w:p w14:paraId="5694E072" w14:textId="77777777" w:rsidR="00F32E8F" w:rsidRPr="00F32E8F" w:rsidRDefault="00F32E8F" w:rsidP="00F32E8F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>@Service</w:t>
            </w:r>
          </w:p>
          <w:p w14:paraId="69E82B77" w14:textId="6376D5A8" w:rsidR="00F32E8F" w:rsidRPr="00F32E8F" w:rsidRDefault="00F32E8F" w:rsidP="00F32E8F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public class 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InventoryDialog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 xml:space="preserve"> extends 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BaseViewDialog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>&lt;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InventoryCreate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InventoryRead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InventoryUpdate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>&gt; {</w:t>
            </w:r>
          </w:p>
          <w:p w14:paraId="0AD865AD" w14:textId="77777777" w:rsidR="00F32E8F" w:rsidRPr="00F32E8F" w:rsidRDefault="00F32E8F" w:rsidP="00F32E8F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final 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TextField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serialNumber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 xml:space="preserve"> = new </w:t>
            </w:r>
            <w:proofErr w:type="spellStart"/>
            <w:proofErr w:type="gramStart"/>
            <w:r w:rsidRPr="00F32E8F">
              <w:rPr>
                <w:sz w:val="16"/>
                <w:szCs w:val="16"/>
                <w:lang w:val="en-US"/>
              </w:rPr>
              <w:t>TextField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>(</w:t>
            </w:r>
            <w:proofErr w:type="gramEnd"/>
            <w:r w:rsidRPr="00F32E8F">
              <w:rPr>
                <w:sz w:val="16"/>
                <w:szCs w:val="16"/>
                <w:lang w:val="en-US"/>
              </w:rPr>
              <w:t>"</w:t>
            </w:r>
            <w:r w:rsidRPr="00F32E8F">
              <w:rPr>
                <w:sz w:val="16"/>
                <w:szCs w:val="16"/>
              </w:rPr>
              <w:t>Серийный</w:t>
            </w:r>
            <w:r w:rsidRPr="00F32E8F">
              <w:rPr>
                <w:sz w:val="16"/>
                <w:szCs w:val="16"/>
                <w:lang w:val="en-US"/>
              </w:rPr>
              <w:t xml:space="preserve"> </w:t>
            </w:r>
            <w:r w:rsidRPr="00F32E8F">
              <w:rPr>
                <w:sz w:val="16"/>
                <w:szCs w:val="16"/>
              </w:rPr>
              <w:t>номер</w:t>
            </w:r>
            <w:r w:rsidRPr="00F32E8F">
              <w:rPr>
                <w:sz w:val="16"/>
                <w:szCs w:val="16"/>
                <w:lang w:val="en-US"/>
              </w:rPr>
              <w:t>");</w:t>
            </w:r>
          </w:p>
          <w:p w14:paraId="2AC1517A" w14:textId="77777777" w:rsidR="00F32E8F" w:rsidRPr="00F32E8F" w:rsidRDefault="00F32E8F" w:rsidP="00F32E8F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final 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ComboBox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>&lt;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EquipmentRead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 xml:space="preserve">&gt; equipment = new 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ComboBox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>&lt;&gt;("</w:t>
            </w:r>
            <w:r w:rsidRPr="00F32E8F">
              <w:rPr>
                <w:sz w:val="16"/>
                <w:szCs w:val="16"/>
              </w:rPr>
              <w:t>Оборудование</w:t>
            </w:r>
            <w:r w:rsidRPr="00F32E8F">
              <w:rPr>
                <w:sz w:val="16"/>
                <w:szCs w:val="16"/>
                <w:lang w:val="en-US"/>
              </w:rPr>
              <w:t>");</w:t>
            </w:r>
          </w:p>
          <w:p w14:paraId="555F6E91" w14:textId="77777777" w:rsidR="00F32E8F" w:rsidRPr="00F32E8F" w:rsidRDefault="00F32E8F" w:rsidP="00F32E8F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final 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ComboBox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>&lt;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LocationRead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 xml:space="preserve">&gt; location = new 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ComboBox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>&lt;&gt;("</w:t>
            </w:r>
            <w:r w:rsidRPr="00F32E8F">
              <w:rPr>
                <w:sz w:val="16"/>
                <w:szCs w:val="16"/>
              </w:rPr>
              <w:t>Расположение</w:t>
            </w:r>
            <w:r w:rsidRPr="00F32E8F">
              <w:rPr>
                <w:sz w:val="16"/>
                <w:szCs w:val="16"/>
                <w:lang w:val="en-US"/>
              </w:rPr>
              <w:t>");</w:t>
            </w:r>
          </w:p>
          <w:p w14:paraId="257E4AA1" w14:textId="20832D8A" w:rsidR="00F32E8F" w:rsidRPr="00F32E8F" w:rsidRDefault="00F32E8F" w:rsidP="00F32E8F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final 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ComboBox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>&lt;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InventoryStatus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 xml:space="preserve">&gt; status = new 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ComboBox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>&lt;&gt;("</w:t>
            </w:r>
            <w:r w:rsidRPr="00F32E8F">
              <w:rPr>
                <w:sz w:val="16"/>
                <w:szCs w:val="16"/>
              </w:rPr>
              <w:t>Статус</w:t>
            </w:r>
            <w:r w:rsidRPr="00F32E8F">
              <w:rPr>
                <w:sz w:val="16"/>
                <w:szCs w:val="16"/>
                <w:lang w:val="en-US"/>
              </w:rPr>
              <w:t>");</w:t>
            </w:r>
          </w:p>
          <w:p w14:paraId="7901C732" w14:textId="77777777" w:rsidR="00F32E8F" w:rsidRPr="00F32E8F" w:rsidRDefault="00F32E8F" w:rsidP="00F32E8F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final 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EquipmentService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equipmentService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>;</w:t>
            </w:r>
          </w:p>
          <w:p w14:paraId="450FE9A9" w14:textId="34F11A1A" w:rsidR="00F32E8F" w:rsidRPr="00F32E8F" w:rsidRDefault="00F32E8F" w:rsidP="00F32E8F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final 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LocationService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locationService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>;</w:t>
            </w:r>
          </w:p>
          <w:p w14:paraId="0E83D010" w14:textId="77777777" w:rsidR="00F32E8F" w:rsidRPr="00F32E8F" w:rsidRDefault="00F32E8F" w:rsidP="00F32E8F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List&lt;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EquipmentRead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 xml:space="preserve">&gt; 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equipments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>;</w:t>
            </w:r>
          </w:p>
          <w:p w14:paraId="71D1BD37" w14:textId="77777777" w:rsidR="00F32E8F" w:rsidRPr="00F32E8F" w:rsidRDefault="00F32E8F" w:rsidP="00F32E8F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List&lt;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LocationRead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>&gt; locations;</w:t>
            </w:r>
          </w:p>
          <w:p w14:paraId="52CE20E4" w14:textId="2178DE33" w:rsidR="00F32E8F" w:rsidRPr="00F32E8F" w:rsidRDefault="00F32E8F" w:rsidP="00F32E8F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</w:t>
            </w:r>
            <w:proofErr w:type="spellStart"/>
            <w:proofErr w:type="gramStart"/>
            <w:r w:rsidRPr="00F32E8F">
              <w:rPr>
                <w:sz w:val="16"/>
                <w:szCs w:val="16"/>
                <w:lang w:val="en-US"/>
              </w:rPr>
              <w:t>InventoryStatus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>[</w:t>
            </w:r>
            <w:proofErr w:type="gramEnd"/>
            <w:r w:rsidRPr="00F32E8F">
              <w:rPr>
                <w:sz w:val="16"/>
                <w:szCs w:val="16"/>
                <w:lang w:val="en-US"/>
              </w:rPr>
              <w:t>] statuses;</w:t>
            </w:r>
          </w:p>
          <w:p w14:paraId="48D0AFFB" w14:textId="77777777" w:rsidR="00F32E8F" w:rsidRPr="00F32E8F" w:rsidRDefault="00F32E8F" w:rsidP="00F32E8F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public </w:t>
            </w:r>
            <w:proofErr w:type="spellStart"/>
            <w:proofErr w:type="gramStart"/>
            <w:r w:rsidRPr="00F32E8F">
              <w:rPr>
                <w:sz w:val="16"/>
                <w:szCs w:val="16"/>
                <w:lang w:val="en-US"/>
              </w:rPr>
              <w:t>InventoryDialog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F32E8F">
              <w:rPr>
                <w:sz w:val="16"/>
                <w:szCs w:val="16"/>
                <w:lang w:val="en-US"/>
              </w:rPr>
              <w:t>NotificationService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notificationService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>,</w:t>
            </w:r>
          </w:p>
          <w:p w14:paraId="08FC1245" w14:textId="77777777" w:rsidR="00F32E8F" w:rsidRPr="00F32E8F" w:rsidRDefault="00F32E8F" w:rsidP="00F32E8F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                       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EquipmentService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equipmentService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LocationService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locationService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>) {</w:t>
            </w:r>
          </w:p>
          <w:p w14:paraId="71DA598E" w14:textId="35693DE9" w:rsidR="00F32E8F" w:rsidRPr="00F32E8F" w:rsidRDefault="00F32E8F" w:rsidP="00F32E8F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    super(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notificationService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>);</w:t>
            </w:r>
          </w:p>
          <w:p w14:paraId="60AA9405" w14:textId="77777777" w:rsidR="00F32E8F" w:rsidRPr="00F32E8F" w:rsidRDefault="00F32E8F" w:rsidP="00F32E8F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proofErr w:type="gramStart"/>
            <w:r w:rsidRPr="00F32E8F">
              <w:rPr>
                <w:sz w:val="16"/>
                <w:szCs w:val="16"/>
                <w:lang w:val="en-US"/>
              </w:rPr>
              <w:t>this.equipmentService</w:t>
            </w:r>
            <w:proofErr w:type="spellEnd"/>
            <w:proofErr w:type="gramEnd"/>
            <w:r w:rsidRPr="00F32E8F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equipmentService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>;</w:t>
            </w:r>
          </w:p>
          <w:p w14:paraId="38182403" w14:textId="73BD04AC" w:rsidR="00F32E8F" w:rsidRPr="00F32E8F" w:rsidRDefault="00F32E8F" w:rsidP="00F32E8F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proofErr w:type="gramStart"/>
            <w:r w:rsidRPr="00F32E8F">
              <w:rPr>
                <w:sz w:val="16"/>
                <w:szCs w:val="16"/>
                <w:lang w:val="en-US"/>
              </w:rPr>
              <w:t>this.locationService</w:t>
            </w:r>
            <w:proofErr w:type="spellEnd"/>
            <w:proofErr w:type="gramEnd"/>
            <w:r w:rsidRPr="00F32E8F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locationService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>;</w:t>
            </w:r>
          </w:p>
          <w:p w14:paraId="112A479B" w14:textId="77777777" w:rsidR="00F32E8F" w:rsidRPr="00F32E8F" w:rsidRDefault="00F32E8F" w:rsidP="00F32E8F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    statuses = 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InventoryStatus.values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>();</w:t>
            </w:r>
          </w:p>
          <w:p w14:paraId="1E09C7D9" w14:textId="77777777" w:rsidR="00F32E8F" w:rsidRPr="00F32E8F" w:rsidRDefault="00F32E8F" w:rsidP="00F32E8F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proofErr w:type="gramStart"/>
            <w:r w:rsidRPr="00F32E8F">
              <w:rPr>
                <w:sz w:val="16"/>
                <w:szCs w:val="16"/>
                <w:lang w:val="en-US"/>
              </w:rPr>
              <w:t>equipment.setItemLabelGenerator</w:t>
            </w:r>
            <w:proofErr w:type="spellEnd"/>
            <w:proofErr w:type="gramEnd"/>
            <w:r w:rsidRPr="00F32E8F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EquipmentRead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>::name);</w:t>
            </w:r>
          </w:p>
          <w:p w14:paraId="78448EB2" w14:textId="77777777" w:rsidR="00F32E8F" w:rsidRPr="00F32E8F" w:rsidRDefault="00F32E8F" w:rsidP="00F32E8F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proofErr w:type="gramStart"/>
            <w:r w:rsidRPr="00F32E8F">
              <w:rPr>
                <w:sz w:val="16"/>
                <w:szCs w:val="16"/>
                <w:lang w:val="en-US"/>
              </w:rPr>
              <w:t>location.setItemLabelGenerator</w:t>
            </w:r>
            <w:proofErr w:type="spellEnd"/>
            <w:proofErr w:type="gramEnd"/>
            <w:r w:rsidRPr="00F32E8F">
              <w:rPr>
                <w:sz w:val="16"/>
                <w:szCs w:val="16"/>
                <w:lang w:val="en-US"/>
              </w:rPr>
              <w:t xml:space="preserve">(l -&gt; 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l.address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 xml:space="preserve">() + " - " + 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l.rackNumber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>());</w:t>
            </w:r>
          </w:p>
          <w:p w14:paraId="79232BB6" w14:textId="77777777" w:rsidR="00F32E8F" w:rsidRPr="00F32E8F" w:rsidRDefault="00F32E8F" w:rsidP="00F32E8F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proofErr w:type="gramStart"/>
            <w:r w:rsidRPr="00F32E8F">
              <w:rPr>
                <w:sz w:val="16"/>
                <w:szCs w:val="16"/>
                <w:lang w:val="en-US"/>
              </w:rPr>
              <w:t>status.setItemLabelGenerator</w:t>
            </w:r>
            <w:proofErr w:type="spellEnd"/>
            <w:proofErr w:type="gramEnd"/>
            <w:r w:rsidRPr="00F32E8F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InventoryStatus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>::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getDescription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>);</w:t>
            </w:r>
          </w:p>
          <w:p w14:paraId="5550D86E" w14:textId="77777777" w:rsidR="00F32E8F" w:rsidRPr="00F32E8F" w:rsidRDefault="00F32E8F" w:rsidP="00F32E8F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proofErr w:type="gramStart"/>
            <w:r w:rsidRPr="00F32E8F">
              <w:rPr>
                <w:sz w:val="16"/>
                <w:szCs w:val="16"/>
                <w:lang w:val="en-US"/>
              </w:rPr>
              <w:t>status.setItems</w:t>
            </w:r>
            <w:proofErr w:type="spellEnd"/>
            <w:proofErr w:type="gramEnd"/>
            <w:r w:rsidRPr="00F32E8F">
              <w:rPr>
                <w:sz w:val="16"/>
                <w:szCs w:val="16"/>
                <w:lang w:val="en-US"/>
              </w:rPr>
              <w:t>(statuses);</w:t>
            </w:r>
          </w:p>
          <w:p w14:paraId="2687DEEF" w14:textId="5E90CAB2" w:rsidR="00F32E8F" w:rsidRPr="00F32E8F" w:rsidRDefault="00F32E8F" w:rsidP="00F32E8F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}</w:t>
            </w:r>
          </w:p>
          <w:p w14:paraId="45804D37" w14:textId="77777777" w:rsidR="00F32E8F" w:rsidRPr="00F32E8F" w:rsidRDefault="00F32E8F" w:rsidP="00F32E8F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@Override</w:t>
            </w:r>
          </w:p>
          <w:p w14:paraId="661F2160" w14:textId="77777777" w:rsidR="00F32E8F" w:rsidRPr="00F32E8F" w:rsidRDefault="00F32E8F" w:rsidP="00F32E8F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protected </w:t>
            </w:r>
            <w:proofErr w:type="gramStart"/>
            <w:r w:rsidRPr="00F32E8F">
              <w:rPr>
                <w:sz w:val="16"/>
                <w:szCs w:val="16"/>
                <w:lang w:val="en-US"/>
              </w:rPr>
              <w:t>Component[</w:t>
            </w:r>
            <w:proofErr w:type="gramEnd"/>
            <w:r w:rsidRPr="00F32E8F">
              <w:rPr>
                <w:sz w:val="16"/>
                <w:szCs w:val="16"/>
                <w:lang w:val="en-US"/>
              </w:rPr>
              <w:t>] fields() {</w:t>
            </w:r>
          </w:p>
          <w:p w14:paraId="53505D61" w14:textId="77777777" w:rsidR="00F32E8F" w:rsidRPr="00F32E8F" w:rsidRDefault="00F32E8F" w:rsidP="00F32E8F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    return new </w:t>
            </w:r>
            <w:proofErr w:type="gramStart"/>
            <w:r w:rsidRPr="00F32E8F">
              <w:rPr>
                <w:sz w:val="16"/>
                <w:szCs w:val="16"/>
                <w:lang w:val="en-US"/>
              </w:rPr>
              <w:t>Component[</w:t>
            </w:r>
            <w:proofErr w:type="gramEnd"/>
            <w:r w:rsidRPr="00F32E8F">
              <w:rPr>
                <w:sz w:val="16"/>
                <w:szCs w:val="16"/>
                <w:lang w:val="en-US"/>
              </w:rPr>
              <w:t>]{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serialNumber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>, equipment, location, status};</w:t>
            </w:r>
          </w:p>
          <w:p w14:paraId="27E3DC84" w14:textId="54230557" w:rsidR="00F32E8F" w:rsidRPr="00F32E8F" w:rsidRDefault="00F32E8F" w:rsidP="00F32E8F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}</w:t>
            </w:r>
          </w:p>
          <w:p w14:paraId="6B8F74B0" w14:textId="77777777" w:rsidR="00F32E8F" w:rsidRPr="00F32E8F" w:rsidRDefault="00F32E8F" w:rsidP="00F32E8F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@Override</w:t>
            </w:r>
          </w:p>
          <w:p w14:paraId="797C81BD" w14:textId="77777777" w:rsidR="00F32E8F" w:rsidRPr="00F32E8F" w:rsidRDefault="00F32E8F" w:rsidP="00F32E8F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protected void </w:t>
            </w:r>
            <w:proofErr w:type="spellStart"/>
            <w:proofErr w:type="gramStart"/>
            <w:r w:rsidRPr="00F32E8F">
              <w:rPr>
                <w:sz w:val="16"/>
                <w:szCs w:val="16"/>
                <w:lang w:val="en-US"/>
              </w:rPr>
              <w:t>bindCreate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F32E8F">
              <w:rPr>
                <w:sz w:val="16"/>
                <w:szCs w:val="16"/>
                <w:lang w:val="en-US"/>
              </w:rPr>
              <w:t>BeanValidationBinder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>&lt;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InventoryCreate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>&gt; binder) {</w:t>
            </w:r>
          </w:p>
          <w:p w14:paraId="388A2EF7" w14:textId="77777777" w:rsidR="00F32E8F" w:rsidRPr="00F32E8F" w:rsidRDefault="00F32E8F" w:rsidP="00F32E8F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equipments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equipmentService.readAll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>();</w:t>
            </w:r>
          </w:p>
          <w:p w14:paraId="28388496" w14:textId="77777777" w:rsidR="00F32E8F" w:rsidRPr="00F32E8F" w:rsidRDefault="00F32E8F" w:rsidP="00F32E8F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    locations = 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locationService.readAll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>();</w:t>
            </w:r>
          </w:p>
          <w:p w14:paraId="1B433394" w14:textId="77777777" w:rsidR="00F32E8F" w:rsidRPr="00F32E8F" w:rsidRDefault="00F32E8F" w:rsidP="00F32E8F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proofErr w:type="gramStart"/>
            <w:r w:rsidRPr="00F32E8F">
              <w:rPr>
                <w:sz w:val="16"/>
                <w:szCs w:val="16"/>
                <w:lang w:val="en-US"/>
              </w:rPr>
              <w:t>equipment.setItems</w:t>
            </w:r>
            <w:proofErr w:type="spellEnd"/>
            <w:proofErr w:type="gramEnd"/>
            <w:r w:rsidRPr="00F32E8F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equipments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>);</w:t>
            </w:r>
          </w:p>
          <w:p w14:paraId="384984E6" w14:textId="45C93C81" w:rsidR="00F32E8F" w:rsidRPr="00F32E8F" w:rsidRDefault="00F32E8F" w:rsidP="00F32E8F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proofErr w:type="gramStart"/>
            <w:r w:rsidRPr="00F32E8F">
              <w:rPr>
                <w:sz w:val="16"/>
                <w:szCs w:val="16"/>
                <w:lang w:val="en-US"/>
              </w:rPr>
              <w:t>location.setItems</w:t>
            </w:r>
            <w:proofErr w:type="spellEnd"/>
            <w:proofErr w:type="gramEnd"/>
            <w:r w:rsidRPr="00F32E8F">
              <w:rPr>
                <w:sz w:val="16"/>
                <w:szCs w:val="16"/>
                <w:lang w:val="en-US"/>
              </w:rPr>
              <w:t>(locations);</w:t>
            </w:r>
          </w:p>
          <w:p w14:paraId="757385E1" w14:textId="57006901" w:rsidR="00F32E8F" w:rsidRPr="00F32E8F" w:rsidRDefault="00F32E8F" w:rsidP="00F32E8F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proofErr w:type="gramStart"/>
            <w:r w:rsidRPr="00F32E8F">
              <w:rPr>
                <w:sz w:val="16"/>
                <w:szCs w:val="16"/>
                <w:lang w:val="en-US"/>
              </w:rPr>
              <w:t>binder.forField</w:t>
            </w:r>
            <w:proofErr w:type="spellEnd"/>
            <w:proofErr w:type="gramEnd"/>
            <w:r w:rsidRPr="00F32E8F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serialNumber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>).bind("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serialNumber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>");</w:t>
            </w:r>
          </w:p>
          <w:p w14:paraId="6BE3F2C2" w14:textId="77777777" w:rsidR="00F32E8F" w:rsidRPr="00F32E8F" w:rsidRDefault="00F32E8F" w:rsidP="00F32E8F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proofErr w:type="gramStart"/>
            <w:r w:rsidRPr="00F32E8F">
              <w:rPr>
                <w:sz w:val="16"/>
                <w:szCs w:val="16"/>
                <w:lang w:val="en-US"/>
              </w:rPr>
              <w:t>binder.forField</w:t>
            </w:r>
            <w:proofErr w:type="spellEnd"/>
            <w:proofErr w:type="gramEnd"/>
            <w:r w:rsidRPr="00F32E8F">
              <w:rPr>
                <w:sz w:val="16"/>
                <w:szCs w:val="16"/>
                <w:lang w:val="en-US"/>
              </w:rPr>
              <w:t>(equipment)</w:t>
            </w:r>
          </w:p>
          <w:p w14:paraId="22E4FD95" w14:textId="77777777" w:rsidR="00F32E8F" w:rsidRPr="00F32E8F" w:rsidRDefault="00F32E8F" w:rsidP="00F32E8F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            </w:t>
            </w:r>
            <w:proofErr w:type="gramStart"/>
            <w:r w:rsidRPr="00F32E8F">
              <w:rPr>
                <w:sz w:val="16"/>
                <w:szCs w:val="16"/>
                <w:lang w:val="en-US"/>
              </w:rPr>
              <w:t>.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withConverter</w:t>
            </w:r>
            <w:proofErr w:type="spellEnd"/>
            <w:proofErr w:type="gramEnd"/>
            <w:r w:rsidRPr="00F32E8F">
              <w:rPr>
                <w:sz w:val="16"/>
                <w:szCs w:val="16"/>
                <w:lang w:val="en-US"/>
              </w:rPr>
              <w:t>(</w:t>
            </w:r>
          </w:p>
          <w:p w14:paraId="45E0EF68" w14:textId="77777777" w:rsidR="00F32E8F" w:rsidRPr="00F32E8F" w:rsidRDefault="00F32E8F" w:rsidP="00F32E8F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                    r -&gt; r == </w:t>
            </w:r>
            <w:proofErr w:type="gramStart"/>
            <w:r w:rsidRPr="00F32E8F">
              <w:rPr>
                <w:sz w:val="16"/>
                <w:szCs w:val="16"/>
                <w:lang w:val="en-US"/>
              </w:rPr>
              <w:t>null ?</w:t>
            </w:r>
            <w:proofErr w:type="gramEnd"/>
            <w:r w:rsidRPr="00F32E8F">
              <w:rPr>
                <w:sz w:val="16"/>
                <w:szCs w:val="16"/>
                <w:lang w:val="en-US"/>
              </w:rPr>
              <w:t xml:space="preserve"> null : new 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InventoryCreate.EquipmentRefInInventoryCreate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>(r.id()),</w:t>
            </w:r>
          </w:p>
          <w:p w14:paraId="614D3E0C" w14:textId="77777777" w:rsidR="00F32E8F" w:rsidRPr="00F32E8F" w:rsidRDefault="00F32E8F" w:rsidP="00F32E8F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                    _ -&gt; null</w:t>
            </w:r>
          </w:p>
          <w:p w14:paraId="6B524752" w14:textId="77777777" w:rsidR="00F32E8F" w:rsidRPr="00F32E8F" w:rsidRDefault="00F32E8F" w:rsidP="00F32E8F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            )</w:t>
            </w:r>
          </w:p>
          <w:p w14:paraId="2C99A457" w14:textId="45688D45" w:rsidR="00F32E8F" w:rsidRPr="00F32E8F" w:rsidRDefault="00F32E8F" w:rsidP="00F32E8F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            </w:t>
            </w:r>
            <w:proofErr w:type="gramStart"/>
            <w:r w:rsidRPr="00F32E8F">
              <w:rPr>
                <w:sz w:val="16"/>
                <w:szCs w:val="16"/>
                <w:lang w:val="en-US"/>
              </w:rPr>
              <w:t>.bind</w:t>
            </w:r>
            <w:proofErr w:type="gramEnd"/>
            <w:r w:rsidRPr="00F32E8F">
              <w:rPr>
                <w:sz w:val="16"/>
                <w:szCs w:val="16"/>
                <w:lang w:val="en-US"/>
              </w:rPr>
              <w:t>("equipment");</w:t>
            </w:r>
          </w:p>
          <w:p w14:paraId="1D425A00" w14:textId="77777777" w:rsidR="00F32E8F" w:rsidRPr="00F32E8F" w:rsidRDefault="00F32E8F" w:rsidP="00F32E8F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proofErr w:type="gramStart"/>
            <w:r w:rsidRPr="00F32E8F">
              <w:rPr>
                <w:sz w:val="16"/>
                <w:szCs w:val="16"/>
                <w:lang w:val="en-US"/>
              </w:rPr>
              <w:t>binder.forField</w:t>
            </w:r>
            <w:proofErr w:type="spellEnd"/>
            <w:proofErr w:type="gramEnd"/>
            <w:r w:rsidRPr="00F32E8F">
              <w:rPr>
                <w:sz w:val="16"/>
                <w:szCs w:val="16"/>
                <w:lang w:val="en-US"/>
              </w:rPr>
              <w:t>(location)</w:t>
            </w:r>
          </w:p>
          <w:p w14:paraId="158374EA" w14:textId="77777777" w:rsidR="00F32E8F" w:rsidRPr="00F32E8F" w:rsidRDefault="00F32E8F" w:rsidP="00F32E8F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            </w:t>
            </w:r>
            <w:proofErr w:type="gramStart"/>
            <w:r w:rsidRPr="00F32E8F">
              <w:rPr>
                <w:sz w:val="16"/>
                <w:szCs w:val="16"/>
                <w:lang w:val="en-US"/>
              </w:rPr>
              <w:t>.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withConverter</w:t>
            </w:r>
            <w:proofErr w:type="spellEnd"/>
            <w:proofErr w:type="gramEnd"/>
            <w:r w:rsidRPr="00F32E8F">
              <w:rPr>
                <w:sz w:val="16"/>
                <w:szCs w:val="16"/>
                <w:lang w:val="en-US"/>
              </w:rPr>
              <w:t>(</w:t>
            </w:r>
          </w:p>
          <w:p w14:paraId="6F28F059" w14:textId="77777777" w:rsidR="00F32E8F" w:rsidRPr="00F32E8F" w:rsidRDefault="00F32E8F" w:rsidP="00F32E8F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                    r -&gt; r == </w:t>
            </w:r>
            <w:proofErr w:type="gramStart"/>
            <w:r w:rsidRPr="00F32E8F">
              <w:rPr>
                <w:sz w:val="16"/>
                <w:szCs w:val="16"/>
                <w:lang w:val="en-US"/>
              </w:rPr>
              <w:t>null ?</w:t>
            </w:r>
            <w:proofErr w:type="gramEnd"/>
            <w:r w:rsidRPr="00F32E8F">
              <w:rPr>
                <w:sz w:val="16"/>
                <w:szCs w:val="16"/>
                <w:lang w:val="en-US"/>
              </w:rPr>
              <w:t xml:space="preserve"> null : new 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InventoryCreate.LocationRefInInventoryCreate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>(r.id()),</w:t>
            </w:r>
          </w:p>
          <w:p w14:paraId="10998125" w14:textId="77777777" w:rsidR="00F32E8F" w:rsidRPr="00F32E8F" w:rsidRDefault="00F32E8F" w:rsidP="00F32E8F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                    _ -&gt; null</w:t>
            </w:r>
          </w:p>
          <w:p w14:paraId="6BFC10D3" w14:textId="77777777" w:rsidR="00F32E8F" w:rsidRPr="00F32E8F" w:rsidRDefault="00F32E8F" w:rsidP="00F32E8F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            )</w:t>
            </w:r>
          </w:p>
          <w:p w14:paraId="6A02BFB7" w14:textId="643AF8D2" w:rsidR="00F32E8F" w:rsidRPr="00F32E8F" w:rsidRDefault="00F32E8F" w:rsidP="00F32E8F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            </w:t>
            </w:r>
            <w:proofErr w:type="gramStart"/>
            <w:r w:rsidRPr="00F32E8F">
              <w:rPr>
                <w:sz w:val="16"/>
                <w:szCs w:val="16"/>
                <w:lang w:val="en-US"/>
              </w:rPr>
              <w:t>.bind</w:t>
            </w:r>
            <w:proofErr w:type="gramEnd"/>
            <w:r w:rsidRPr="00F32E8F">
              <w:rPr>
                <w:sz w:val="16"/>
                <w:szCs w:val="16"/>
                <w:lang w:val="en-US"/>
              </w:rPr>
              <w:t>("location");</w:t>
            </w:r>
          </w:p>
          <w:p w14:paraId="0681C0ED" w14:textId="77777777" w:rsidR="00F32E8F" w:rsidRPr="00F32E8F" w:rsidRDefault="00F32E8F" w:rsidP="00F32E8F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proofErr w:type="gramStart"/>
            <w:r w:rsidRPr="00F32E8F">
              <w:rPr>
                <w:sz w:val="16"/>
                <w:szCs w:val="16"/>
                <w:lang w:val="en-US"/>
              </w:rPr>
              <w:t>binder.forField</w:t>
            </w:r>
            <w:proofErr w:type="spellEnd"/>
            <w:proofErr w:type="gramEnd"/>
            <w:r w:rsidRPr="00F32E8F">
              <w:rPr>
                <w:sz w:val="16"/>
                <w:szCs w:val="16"/>
                <w:lang w:val="en-US"/>
              </w:rPr>
              <w:t>(status).bind("status");</w:t>
            </w:r>
          </w:p>
          <w:p w14:paraId="4A7653D1" w14:textId="2EE36233" w:rsidR="00F32E8F" w:rsidRPr="00F32E8F" w:rsidRDefault="00F32E8F" w:rsidP="00F32E8F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}</w:t>
            </w:r>
          </w:p>
          <w:p w14:paraId="387A4A13" w14:textId="77777777" w:rsidR="00F32E8F" w:rsidRPr="00F32E8F" w:rsidRDefault="00F32E8F" w:rsidP="00F32E8F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@Override</w:t>
            </w:r>
          </w:p>
          <w:p w14:paraId="467889E0" w14:textId="77777777" w:rsidR="00F32E8F" w:rsidRPr="00F32E8F" w:rsidRDefault="00F32E8F" w:rsidP="00F32E8F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protected void </w:t>
            </w:r>
            <w:proofErr w:type="spellStart"/>
            <w:proofErr w:type="gramStart"/>
            <w:r w:rsidRPr="00F32E8F">
              <w:rPr>
                <w:sz w:val="16"/>
                <w:szCs w:val="16"/>
                <w:lang w:val="en-US"/>
              </w:rPr>
              <w:t>bindUpdate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F32E8F">
              <w:rPr>
                <w:sz w:val="16"/>
                <w:szCs w:val="16"/>
                <w:lang w:val="en-US"/>
              </w:rPr>
              <w:t>BeanValidationBinder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>&lt;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InventoryUpdate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>&gt; binder) {</w:t>
            </w:r>
          </w:p>
          <w:p w14:paraId="194E4173" w14:textId="77777777" w:rsidR="00F32E8F" w:rsidRPr="00F32E8F" w:rsidRDefault="00F32E8F" w:rsidP="00F32E8F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equipments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equipmentService.readAll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>();</w:t>
            </w:r>
          </w:p>
          <w:p w14:paraId="6A31A1E8" w14:textId="77777777" w:rsidR="00F32E8F" w:rsidRPr="00F32E8F" w:rsidRDefault="00F32E8F" w:rsidP="00F32E8F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    locations = 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locationService.readAll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>();</w:t>
            </w:r>
          </w:p>
          <w:p w14:paraId="0D1D25EA" w14:textId="77777777" w:rsidR="00F32E8F" w:rsidRPr="00F32E8F" w:rsidRDefault="00F32E8F" w:rsidP="00F32E8F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proofErr w:type="gramStart"/>
            <w:r w:rsidRPr="00F32E8F">
              <w:rPr>
                <w:sz w:val="16"/>
                <w:szCs w:val="16"/>
                <w:lang w:val="en-US"/>
              </w:rPr>
              <w:t>equipment.setItems</w:t>
            </w:r>
            <w:proofErr w:type="spellEnd"/>
            <w:proofErr w:type="gramEnd"/>
            <w:r w:rsidRPr="00F32E8F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equipments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>);</w:t>
            </w:r>
          </w:p>
          <w:p w14:paraId="7D714B77" w14:textId="01C648CC" w:rsidR="00F32E8F" w:rsidRPr="00F32E8F" w:rsidRDefault="00F32E8F" w:rsidP="00F32E8F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proofErr w:type="gramStart"/>
            <w:r w:rsidRPr="00F32E8F">
              <w:rPr>
                <w:sz w:val="16"/>
                <w:szCs w:val="16"/>
                <w:lang w:val="en-US"/>
              </w:rPr>
              <w:t>location.setItems</w:t>
            </w:r>
            <w:proofErr w:type="spellEnd"/>
            <w:proofErr w:type="gramEnd"/>
            <w:r w:rsidRPr="00F32E8F">
              <w:rPr>
                <w:sz w:val="16"/>
                <w:szCs w:val="16"/>
                <w:lang w:val="en-US"/>
              </w:rPr>
              <w:t>(locations);</w:t>
            </w:r>
          </w:p>
          <w:p w14:paraId="20DA1125" w14:textId="797E6A70" w:rsidR="00F32E8F" w:rsidRPr="00F32E8F" w:rsidRDefault="00F32E8F" w:rsidP="00F32E8F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proofErr w:type="gramStart"/>
            <w:r w:rsidRPr="00F32E8F">
              <w:rPr>
                <w:sz w:val="16"/>
                <w:szCs w:val="16"/>
                <w:lang w:val="en-US"/>
              </w:rPr>
              <w:t>binder.forField</w:t>
            </w:r>
            <w:proofErr w:type="spellEnd"/>
            <w:proofErr w:type="gramEnd"/>
            <w:r w:rsidRPr="00F32E8F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serialNumber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>).bind("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serialNumber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>");</w:t>
            </w:r>
          </w:p>
          <w:p w14:paraId="68D0774E" w14:textId="77777777" w:rsidR="00F32E8F" w:rsidRPr="00F32E8F" w:rsidRDefault="00F32E8F" w:rsidP="00F32E8F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proofErr w:type="gramStart"/>
            <w:r w:rsidRPr="00F32E8F">
              <w:rPr>
                <w:sz w:val="16"/>
                <w:szCs w:val="16"/>
                <w:lang w:val="en-US"/>
              </w:rPr>
              <w:t>binder.forField</w:t>
            </w:r>
            <w:proofErr w:type="spellEnd"/>
            <w:proofErr w:type="gramEnd"/>
            <w:r w:rsidRPr="00F32E8F">
              <w:rPr>
                <w:sz w:val="16"/>
                <w:szCs w:val="16"/>
                <w:lang w:val="en-US"/>
              </w:rPr>
              <w:t>(equipment)</w:t>
            </w:r>
          </w:p>
          <w:p w14:paraId="207DD463" w14:textId="77777777" w:rsidR="00F32E8F" w:rsidRPr="00F32E8F" w:rsidRDefault="00F32E8F" w:rsidP="00F32E8F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            </w:t>
            </w:r>
            <w:proofErr w:type="gramStart"/>
            <w:r w:rsidRPr="00F32E8F">
              <w:rPr>
                <w:sz w:val="16"/>
                <w:szCs w:val="16"/>
                <w:lang w:val="en-US"/>
              </w:rPr>
              <w:t>.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withConverter</w:t>
            </w:r>
            <w:proofErr w:type="spellEnd"/>
            <w:proofErr w:type="gramEnd"/>
            <w:r w:rsidRPr="00F32E8F">
              <w:rPr>
                <w:sz w:val="16"/>
                <w:szCs w:val="16"/>
                <w:lang w:val="en-US"/>
              </w:rPr>
              <w:t>(</w:t>
            </w:r>
          </w:p>
          <w:p w14:paraId="1649A6C5" w14:textId="77777777" w:rsidR="00F32E8F" w:rsidRPr="00F32E8F" w:rsidRDefault="00F32E8F" w:rsidP="00F32E8F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                    r -&gt; r == </w:t>
            </w:r>
            <w:proofErr w:type="gramStart"/>
            <w:r w:rsidRPr="00F32E8F">
              <w:rPr>
                <w:sz w:val="16"/>
                <w:szCs w:val="16"/>
                <w:lang w:val="en-US"/>
              </w:rPr>
              <w:t>null ?</w:t>
            </w:r>
            <w:proofErr w:type="gramEnd"/>
            <w:r w:rsidRPr="00F32E8F">
              <w:rPr>
                <w:sz w:val="16"/>
                <w:szCs w:val="16"/>
                <w:lang w:val="en-US"/>
              </w:rPr>
              <w:t xml:space="preserve"> null : new 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InventoryUpdate.EquipmentRefInInventoryUpdate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>(r.id()),</w:t>
            </w:r>
          </w:p>
          <w:p w14:paraId="228F8E03" w14:textId="77777777" w:rsidR="00F32E8F" w:rsidRPr="00F32E8F" w:rsidRDefault="00F32E8F" w:rsidP="00F32E8F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                    _ -&gt; null</w:t>
            </w:r>
          </w:p>
          <w:p w14:paraId="7847D6A3" w14:textId="77777777" w:rsidR="00F32E8F" w:rsidRPr="00F32E8F" w:rsidRDefault="00F32E8F" w:rsidP="00F32E8F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            )</w:t>
            </w:r>
          </w:p>
          <w:p w14:paraId="294599D3" w14:textId="6EF9A010" w:rsidR="00F32E8F" w:rsidRPr="00F32E8F" w:rsidRDefault="00F32E8F" w:rsidP="00F32E8F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            </w:t>
            </w:r>
            <w:proofErr w:type="gramStart"/>
            <w:r w:rsidRPr="00F32E8F">
              <w:rPr>
                <w:sz w:val="16"/>
                <w:szCs w:val="16"/>
                <w:lang w:val="en-US"/>
              </w:rPr>
              <w:t>.bind</w:t>
            </w:r>
            <w:proofErr w:type="gramEnd"/>
            <w:r w:rsidRPr="00F32E8F">
              <w:rPr>
                <w:sz w:val="16"/>
                <w:szCs w:val="16"/>
                <w:lang w:val="en-US"/>
              </w:rPr>
              <w:t>("equipment");</w:t>
            </w:r>
          </w:p>
          <w:p w14:paraId="6E2AF8CF" w14:textId="77777777" w:rsidR="00F32E8F" w:rsidRPr="00F32E8F" w:rsidRDefault="00F32E8F" w:rsidP="00F32E8F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proofErr w:type="gramStart"/>
            <w:r w:rsidRPr="00F32E8F">
              <w:rPr>
                <w:sz w:val="16"/>
                <w:szCs w:val="16"/>
                <w:lang w:val="en-US"/>
              </w:rPr>
              <w:t>binder.forField</w:t>
            </w:r>
            <w:proofErr w:type="spellEnd"/>
            <w:proofErr w:type="gramEnd"/>
            <w:r w:rsidRPr="00F32E8F">
              <w:rPr>
                <w:sz w:val="16"/>
                <w:szCs w:val="16"/>
                <w:lang w:val="en-US"/>
              </w:rPr>
              <w:t>(location)</w:t>
            </w:r>
          </w:p>
          <w:p w14:paraId="01981025" w14:textId="77777777" w:rsidR="00F32E8F" w:rsidRPr="00F32E8F" w:rsidRDefault="00F32E8F" w:rsidP="00F32E8F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            </w:t>
            </w:r>
            <w:proofErr w:type="gramStart"/>
            <w:r w:rsidRPr="00F32E8F">
              <w:rPr>
                <w:sz w:val="16"/>
                <w:szCs w:val="16"/>
                <w:lang w:val="en-US"/>
              </w:rPr>
              <w:t>.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withConverter</w:t>
            </w:r>
            <w:proofErr w:type="spellEnd"/>
            <w:proofErr w:type="gramEnd"/>
            <w:r w:rsidRPr="00F32E8F">
              <w:rPr>
                <w:sz w:val="16"/>
                <w:szCs w:val="16"/>
                <w:lang w:val="en-US"/>
              </w:rPr>
              <w:t>(</w:t>
            </w:r>
          </w:p>
          <w:p w14:paraId="41B00121" w14:textId="77777777" w:rsidR="00F32E8F" w:rsidRPr="00F32E8F" w:rsidRDefault="00F32E8F" w:rsidP="00F32E8F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                    r -&gt; r == </w:t>
            </w:r>
            <w:proofErr w:type="gramStart"/>
            <w:r w:rsidRPr="00F32E8F">
              <w:rPr>
                <w:sz w:val="16"/>
                <w:szCs w:val="16"/>
                <w:lang w:val="en-US"/>
              </w:rPr>
              <w:t>null ?</w:t>
            </w:r>
            <w:proofErr w:type="gramEnd"/>
            <w:r w:rsidRPr="00F32E8F">
              <w:rPr>
                <w:sz w:val="16"/>
                <w:szCs w:val="16"/>
                <w:lang w:val="en-US"/>
              </w:rPr>
              <w:t xml:space="preserve"> null : new 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InventoryUpdate.LocationRefInInventoryUpdate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>(r.id()),</w:t>
            </w:r>
          </w:p>
          <w:p w14:paraId="182836D8" w14:textId="77777777" w:rsidR="00F32E8F" w:rsidRPr="00F32E8F" w:rsidRDefault="00F32E8F" w:rsidP="00F32E8F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                    _ -&gt; null</w:t>
            </w:r>
          </w:p>
          <w:p w14:paraId="59CCB1F7" w14:textId="77777777" w:rsidR="00F32E8F" w:rsidRPr="00F32E8F" w:rsidRDefault="00F32E8F" w:rsidP="00F32E8F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            )</w:t>
            </w:r>
          </w:p>
          <w:p w14:paraId="166B86EF" w14:textId="2C4505BB" w:rsidR="00F32E8F" w:rsidRPr="00F32E8F" w:rsidRDefault="00F32E8F" w:rsidP="00F32E8F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            </w:t>
            </w:r>
            <w:proofErr w:type="gramStart"/>
            <w:r w:rsidRPr="00F32E8F">
              <w:rPr>
                <w:sz w:val="16"/>
                <w:szCs w:val="16"/>
                <w:lang w:val="en-US"/>
              </w:rPr>
              <w:t>.bind</w:t>
            </w:r>
            <w:proofErr w:type="gramEnd"/>
            <w:r w:rsidRPr="00F32E8F">
              <w:rPr>
                <w:sz w:val="16"/>
                <w:szCs w:val="16"/>
                <w:lang w:val="en-US"/>
              </w:rPr>
              <w:t>("location");</w:t>
            </w:r>
          </w:p>
          <w:p w14:paraId="362430CD" w14:textId="77777777" w:rsidR="00F32E8F" w:rsidRPr="00F32E8F" w:rsidRDefault="00F32E8F" w:rsidP="00F32E8F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proofErr w:type="gramStart"/>
            <w:r w:rsidRPr="00F32E8F">
              <w:rPr>
                <w:sz w:val="16"/>
                <w:szCs w:val="16"/>
                <w:lang w:val="en-US"/>
              </w:rPr>
              <w:t>binder.forField</w:t>
            </w:r>
            <w:proofErr w:type="spellEnd"/>
            <w:proofErr w:type="gramEnd"/>
            <w:r w:rsidRPr="00F32E8F">
              <w:rPr>
                <w:sz w:val="16"/>
                <w:szCs w:val="16"/>
                <w:lang w:val="en-US"/>
              </w:rPr>
              <w:t>(status).bind("status");</w:t>
            </w:r>
          </w:p>
          <w:p w14:paraId="7C559E84" w14:textId="4F5C8AC8" w:rsidR="00F32E8F" w:rsidRPr="00F32E8F" w:rsidRDefault="00F32E8F" w:rsidP="00F32E8F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}</w:t>
            </w:r>
          </w:p>
          <w:p w14:paraId="7BAF1B0C" w14:textId="77777777" w:rsidR="00F32E8F" w:rsidRPr="00F32E8F" w:rsidRDefault="00F32E8F" w:rsidP="00F32E8F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@Override</w:t>
            </w:r>
          </w:p>
          <w:p w14:paraId="07AD872F" w14:textId="77777777" w:rsidR="00F32E8F" w:rsidRPr="00F32E8F" w:rsidRDefault="00F32E8F" w:rsidP="00F32E8F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protected void </w:t>
            </w:r>
            <w:proofErr w:type="spellStart"/>
            <w:proofErr w:type="gramStart"/>
            <w:r w:rsidRPr="00F32E8F">
              <w:rPr>
                <w:sz w:val="16"/>
                <w:szCs w:val="16"/>
                <w:lang w:val="en-US"/>
              </w:rPr>
              <w:t>fillFields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F32E8F">
              <w:rPr>
                <w:sz w:val="16"/>
                <w:szCs w:val="16"/>
                <w:lang w:val="en-US"/>
              </w:rPr>
              <w:t>InventoryRead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 xml:space="preserve"> item) {</w:t>
            </w:r>
          </w:p>
          <w:p w14:paraId="3E9F5E8C" w14:textId="135F701C" w:rsidR="00F32E8F" w:rsidRPr="00F32E8F" w:rsidRDefault="00F32E8F" w:rsidP="00F32E8F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    if (item == null) return;</w:t>
            </w:r>
          </w:p>
          <w:p w14:paraId="710EBB18" w14:textId="1EA0A179" w:rsidR="00F32E8F" w:rsidRPr="00F32E8F" w:rsidRDefault="00F32E8F" w:rsidP="00F32E8F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serialNumber.setValue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>(</w:t>
            </w:r>
            <w:proofErr w:type="spellStart"/>
            <w:proofErr w:type="gramStart"/>
            <w:r w:rsidRPr="00F32E8F">
              <w:rPr>
                <w:sz w:val="16"/>
                <w:szCs w:val="16"/>
                <w:lang w:val="en-US"/>
              </w:rPr>
              <w:t>item.serialNumber</w:t>
            </w:r>
            <w:proofErr w:type="spellEnd"/>
            <w:proofErr w:type="gramEnd"/>
            <w:r w:rsidRPr="00F32E8F">
              <w:rPr>
                <w:sz w:val="16"/>
                <w:szCs w:val="16"/>
                <w:lang w:val="en-US"/>
              </w:rPr>
              <w:t>());</w:t>
            </w:r>
          </w:p>
          <w:p w14:paraId="5D2C7A23" w14:textId="77777777" w:rsidR="00F32E8F" w:rsidRPr="00F32E8F" w:rsidRDefault="00F32E8F" w:rsidP="00F32E8F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proofErr w:type="gramStart"/>
            <w:r w:rsidRPr="00F32E8F">
              <w:rPr>
                <w:sz w:val="16"/>
                <w:szCs w:val="16"/>
                <w:lang w:val="en-US"/>
              </w:rPr>
              <w:t>equipment.setValue</w:t>
            </w:r>
            <w:proofErr w:type="spellEnd"/>
            <w:proofErr w:type="gramEnd"/>
            <w:r w:rsidRPr="00F32E8F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equipments.stream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>()</w:t>
            </w:r>
          </w:p>
          <w:p w14:paraId="0E566935" w14:textId="77777777" w:rsidR="00F32E8F" w:rsidRPr="00F32E8F" w:rsidRDefault="00F32E8F" w:rsidP="00F32E8F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            </w:t>
            </w:r>
            <w:proofErr w:type="gramStart"/>
            <w:r w:rsidRPr="00F32E8F">
              <w:rPr>
                <w:sz w:val="16"/>
                <w:szCs w:val="16"/>
                <w:lang w:val="en-US"/>
              </w:rPr>
              <w:t>.filter</w:t>
            </w:r>
            <w:proofErr w:type="gramEnd"/>
            <w:r w:rsidRPr="00F32E8F">
              <w:rPr>
                <w:sz w:val="16"/>
                <w:szCs w:val="16"/>
                <w:lang w:val="en-US"/>
              </w:rPr>
              <w:t xml:space="preserve">(m -&gt; 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Objects.equals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 xml:space="preserve">(m.name(), 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item.equipment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>().name()))</w:t>
            </w:r>
          </w:p>
          <w:p w14:paraId="240EDD96" w14:textId="77777777" w:rsidR="00F32E8F" w:rsidRPr="00F32E8F" w:rsidRDefault="00F32E8F" w:rsidP="00F32E8F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            </w:t>
            </w:r>
            <w:proofErr w:type="gramStart"/>
            <w:r w:rsidRPr="00F32E8F">
              <w:rPr>
                <w:sz w:val="16"/>
                <w:szCs w:val="16"/>
                <w:lang w:val="en-US"/>
              </w:rPr>
              <w:t>.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findFirst</w:t>
            </w:r>
            <w:proofErr w:type="spellEnd"/>
            <w:proofErr w:type="gramEnd"/>
            <w:r w:rsidRPr="00F32E8F">
              <w:rPr>
                <w:sz w:val="16"/>
                <w:szCs w:val="16"/>
                <w:lang w:val="en-US"/>
              </w:rPr>
              <w:t>()</w:t>
            </w:r>
          </w:p>
          <w:p w14:paraId="60C89CB9" w14:textId="05015182" w:rsidR="00F32E8F" w:rsidRPr="00F32E8F" w:rsidRDefault="00F32E8F" w:rsidP="00F32E8F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            </w:t>
            </w:r>
            <w:proofErr w:type="gramStart"/>
            <w:r w:rsidRPr="00F32E8F">
              <w:rPr>
                <w:sz w:val="16"/>
                <w:szCs w:val="16"/>
                <w:lang w:val="en-US"/>
              </w:rPr>
              <w:t>.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orElse</w:t>
            </w:r>
            <w:proofErr w:type="spellEnd"/>
            <w:proofErr w:type="gramEnd"/>
            <w:r w:rsidRPr="00F32E8F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equipment.getEmptyValue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>()));</w:t>
            </w:r>
          </w:p>
          <w:p w14:paraId="0B3149FD" w14:textId="77777777" w:rsidR="00F32E8F" w:rsidRPr="00F32E8F" w:rsidRDefault="00F32E8F" w:rsidP="00F32E8F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proofErr w:type="gramStart"/>
            <w:r w:rsidRPr="00F32E8F">
              <w:rPr>
                <w:sz w:val="16"/>
                <w:szCs w:val="16"/>
                <w:lang w:val="en-US"/>
              </w:rPr>
              <w:t>location.setValue</w:t>
            </w:r>
            <w:proofErr w:type="spellEnd"/>
            <w:proofErr w:type="gramEnd"/>
            <w:r w:rsidRPr="00F32E8F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locations.stream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>()</w:t>
            </w:r>
          </w:p>
          <w:p w14:paraId="7CF02E25" w14:textId="77777777" w:rsidR="00F32E8F" w:rsidRPr="00F32E8F" w:rsidRDefault="00F32E8F" w:rsidP="00F32E8F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            </w:t>
            </w:r>
            <w:proofErr w:type="gramStart"/>
            <w:r w:rsidRPr="00F32E8F">
              <w:rPr>
                <w:sz w:val="16"/>
                <w:szCs w:val="16"/>
                <w:lang w:val="en-US"/>
              </w:rPr>
              <w:t>.filter</w:t>
            </w:r>
            <w:proofErr w:type="gramEnd"/>
            <w:r w:rsidRPr="00F32E8F">
              <w:rPr>
                <w:sz w:val="16"/>
                <w:szCs w:val="16"/>
                <w:lang w:val="en-US"/>
              </w:rPr>
              <w:t xml:space="preserve">(l -&gt; 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Objects.equals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l.address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 xml:space="preserve">() + " - " + 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l.rackNumber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 xml:space="preserve">(), 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item.location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 xml:space="preserve">().address() + " - " + 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item.location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>().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rackNumber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>()))</w:t>
            </w:r>
          </w:p>
          <w:p w14:paraId="25274D56" w14:textId="77777777" w:rsidR="00F32E8F" w:rsidRPr="00F32E8F" w:rsidRDefault="00F32E8F" w:rsidP="00F32E8F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            </w:t>
            </w:r>
            <w:proofErr w:type="gramStart"/>
            <w:r w:rsidRPr="00F32E8F">
              <w:rPr>
                <w:sz w:val="16"/>
                <w:szCs w:val="16"/>
                <w:lang w:val="en-US"/>
              </w:rPr>
              <w:t>.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findFirst</w:t>
            </w:r>
            <w:proofErr w:type="spellEnd"/>
            <w:proofErr w:type="gramEnd"/>
            <w:r w:rsidRPr="00F32E8F">
              <w:rPr>
                <w:sz w:val="16"/>
                <w:szCs w:val="16"/>
                <w:lang w:val="en-US"/>
              </w:rPr>
              <w:t>()</w:t>
            </w:r>
          </w:p>
          <w:p w14:paraId="63244F3D" w14:textId="49275554" w:rsidR="00F32E8F" w:rsidRPr="00F32E8F" w:rsidRDefault="00F32E8F" w:rsidP="00F32E8F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            </w:t>
            </w:r>
            <w:proofErr w:type="gramStart"/>
            <w:r w:rsidRPr="00F32E8F">
              <w:rPr>
                <w:sz w:val="16"/>
                <w:szCs w:val="16"/>
                <w:lang w:val="en-US"/>
              </w:rPr>
              <w:t>.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orElse</w:t>
            </w:r>
            <w:proofErr w:type="spellEnd"/>
            <w:proofErr w:type="gramEnd"/>
            <w:r w:rsidRPr="00F32E8F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location.getEmptyValue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>()));</w:t>
            </w:r>
          </w:p>
          <w:p w14:paraId="0300B580" w14:textId="77777777" w:rsidR="00F32E8F" w:rsidRPr="00F32E8F" w:rsidRDefault="00F32E8F" w:rsidP="00F32E8F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proofErr w:type="gramStart"/>
            <w:r w:rsidRPr="00F32E8F">
              <w:rPr>
                <w:sz w:val="16"/>
                <w:szCs w:val="16"/>
                <w:lang w:val="en-US"/>
              </w:rPr>
              <w:t>status.setValue</w:t>
            </w:r>
            <w:proofErr w:type="spellEnd"/>
            <w:proofErr w:type="gramEnd"/>
            <w:r w:rsidRPr="00F32E8F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Arrays.stream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>(statuses).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toList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>().stream()</w:t>
            </w:r>
          </w:p>
          <w:p w14:paraId="4D3F96E9" w14:textId="77777777" w:rsidR="00F32E8F" w:rsidRPr="00F32E8F" w:rsidRDefault="00F32E8F" w:rsidP="00F32E8F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            </w:t>
            </w:r>
            <w:proofErr w:type="gramStart"/>
            <w:r w:rsidRPr="00F32E8F">
              <w:rPr>
                <w:sz w:val="16"/>
                <w:szCs w:val="16"/>
                <w:lang w:val="en-US"/>
              </w:rPr>
              <w:t>.filter</w:t>
            </w:r>
            <w:proofErr w:type="gramEnd"/>
            <w:r w:rsidRPr="00F32E8F">
              <w:rPr>
                <w:sz w:val="16"/>
                <w:szCs w:val="16"/>
                <w:lang w:val="en-US"/>
              </w:rPr>
              <w:t xml:space="preserve">(m -&gt; 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Objects.equals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 xml:space="preserve">(m.name(), 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item.status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>().name()))</w:t>
            </w:r>
          </w:p>
          <w:p w14:paraId="1B8D5752" w14:textId="77777777" w:rsidR="00F32E8F" w:rsidRPr="00F32E8F" w:rsidRDefault="00F32E8F" w:rsidP="00F32E8F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            </w:t>
            </w:r>
            <w:proofErr w:type="gramStart"/>
            <w:r w:rsidRPr="00F32E8F">
              <w:rPr>
                <w:sz w:val="16"/>
                <w:szCs w:val="16"/>
                <w:lang w:val="en-US"/>
              </w:rPr>
              <w:t>.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findFirst</w:t>
            </w:r>
            <w:proofErr w:type="spellEnd"/>
            <w:proofErr w:type="gramEnd"/>
            <w:r w:rsidRPr="00F32E8F">
              <w:rPr>
                <w:sz w:val="16"/>
                <w:szCs w:val="16"/>
                <w:lang w:val="en-US"/>
              </w:rPr>
              <w:t>()</w:t>
            </w:r>
          </w:p>
          <w:p w14:paraId="185B93C6" w14:textId="77777777" w:rsidR="00F32E8F" w:rsidRPr="00F32E8F" w:rsidRDefault="00F32E8F" w:rsidP="00F32E8F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            </w:t>
            </w:r>
            <w:proofErr w:type="gramStart"/>
            <w:r w:rsidRPr="00F32E8F">
              <w:rPr>
                <w:sz w:val="16"/>
                <w:szCs w:val="16"/>
                <w:lang w:val="en-US"/>
              </w:rPr>
              <w:t>.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orElse</w:t>
            </w:r>
            <w:proofErr w:type="spellEnd"/>
            <w:proofErr w:type="gramEnd"/>
            <w:r w:rsidRPr="00F32E8F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status.getEmptyValue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>()));</w:t>
            </w:r>
          </w:p>
          <w:p w14:paraId="2B647CD4" w14:textId="4AFF8F40" w:rsidR="00F32E8F" w:rsidRPr="00F32E8F" w:rsidRDefault="00F32E8F" w:rsidP="00F32E8F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}</w:t>
            </w:r>
          </w:p>
          <w:p w14:paraId="491588C3" w14:textId="77777777" w:rsidR="00F32E8F" w:rsidRPr="00F32E8F" w:rsidRDefault="00F32E8F" w:rsidP="00F32E8F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@Override</w:t>
            </w:r>
          </w:p>
          <w:p w14:paraId="5A2C8013" w14:textId="77777777" w:rsidR="00F32E8F" w:rsidRPr="00F32E8F" w:rsidRDefault="00F32E8F" w:rsidP="00F32E8F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protected 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InventoryCreate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proofErr w:type="gramStart"/>
            <w:r w:rsidRPr="00F32E8F">
              <w:rPr>
                <w:sz w:val="16"/>
                <w:szCs w:val="16"/>
                <w:lang w:val="en-US"/>
              </w:rPr>
              <w:t>createDto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>(</w:t>
            </w:r>
            <w:proofErr w:type="gramEnd"/>
            <w:r w:rsidRPr="00F32E8F">
              <w:rPr>
                <w:sz w:val="16"/>
                <w:szCs w:val="16"/>
                <w:lang w:val="en-US"/>
              </w:rPr>
              <w:t>) {</w:t>
            </w:r>
          </w:p>
          <w:p w14:paraId="783A2D91" w14:textId="77777777" w:rsidR="00F32E8F" w:rsidRPr="00F32E8F" w:rsidRDefault="00F32E8F" w:rsidP="00F32E8F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    return new </w:t>
            </w:r>
            <w:proofErr w:type="spellStart"/>
            <w:proofErr w:type="gramStart"/>
            <w:r w:rsidRPr="00F32E8F">
              <w:rPr>
                <w:sz w:val="16"/>
                <w:szCs w:val="16"/>
                <w:lang w:val="en-US"/>
              </w:rPr>
              <w:t>InventoryCreate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>(</w:t>
            </w:r>
            <w:proofErr w:type="gramEnd"/>
          </w:p>
          <w:p w14:paraId="6AF31D9E" w14:textId="77777777" w:rsidR="00F32E8F" w:rsidRPr="00F32E8F" w:rsidRDefault="00F32E8F" w:rsidP="00F32E8F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            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serialNumber.getValue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>(),</w:t>
            </w:r>
          </w:p>
          <w:p w14:paraId="0BC41FAD" w14:textId="77777777" w:rsidR="00F32E8F" w:rsidRPr="00F32E8F" w:rsidRDefault="00F32E8F" w:rsidP="00F32E8F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            new InventoryCreate.EquipmentRefInInventoryCreate(</w:t>
            </w:r>
            <w:proofErr w:type="gramStart"/>
            <w:r w:rsidRPr="00F32E8F">
              <w:rPr>
                <w:sz w:val="16"/>
                <w:szCs w:val="16"/>
                <w:lang w:val="en-US"/>
              </w:rPr>
              <w:t>equipment.getValue</w:t>
            </w:r>
            <w:proofErr w:type="gramEnd"/>
            <w:r w:rsidRPr="00F32E8F">
              <w:rPr>
                <w:sz w:val="16"/>
                <w:szCs w:val="16"/>
                <w:lang w:val="en-US"/>
              </w:rPr>
              <w:t>().id()),</w:t>
            </w:r>
          </w:p>
          <w:p w14:paraId="7DFFEB43" w14:textId="77777777" w:rsidR="00F32E8F" w:rsidRPr="00F32E8F" w:rsidRDefault="00F32E8F" w:rsidP="00F32E8F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            new InventoryCreate.LocationRefInInventoryCreate(</w:t>
            </w:r>
            <w:proofErr w:type="gramStart"/>
            <w:r w:rsidRPr="00F32E8F">
              <w:rPr>
                <w:sz w:val="16"/>
                <w:szCs w:val="16"/>
                <w:lang w:val="en-US"/>
              </w:rPr>
              <w:t>location.getValue</w:t>
            </w:r>
            <w:proofErr w:type="gramEnd"/>
            <w:r w:rsidRPr="00F32E8F">
              <w:rPr>
                <w:sz w:val="16"/>
                <w:szCs w:val="16"/>
                <w:lang w:val="en-US"/>
              </w:rPr>
              <w:t>().id()),</w:t>
            </w:r>
          </w:p>
          <w:p w14:paraId="5DF16B1D" w14:textId="77777777" w:rsidR="00F32E8F" w:rsidRPr="00F32E8F" w:rsidRDefault="00F32E8F" w:rsidP="00F32E8F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            </w:t>
            </w:r>
            <w:proofErr w:type="spellStart"/>
            <w:proofErr w:type="gramStart"/>
            <w:r w:rsidRPr="00F32E8F">
              <w:rPr>
                <w:sz w:val="16"/>
                <w:szCs w:val="16"/>
                <w:lang w:val="en-US"/>
              </w:rPr>
              <w:t>status.getValue</w:t>
            </w:r>
            <w:proofErr w:type="spellEnd"/>
            <w:proofErr w:type="gramEnd"/>
            <w:r w:rsidRPr="00F32E8F">
              <w:rPr>
                <w:sz w:val="16"/>
                <w:szCs w:val="16"/>
                <w:lang w:val="en-US"/>
              </w:rPr>
              <w:t>());</w:t>
            </w:r>
          </w:p>
          <w:p w14:paraId="54C7B9B7" w14:textId="4FC17057" w:rsidR="00F32E8F" w:rsidRPr="00F32E8F" w:rsidRDefault="00F32E8F" w:rsidP="00F32E8F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}</w:t>
            </w:r>
          </w:p>
          <w:p w14:paraId="0D2C7794" w14:textId="77777777" w:rsidR="00F32E8F" w:rsidRPr="00F32E8F" w:rsidRDefault="00F32E8F" w:rsidP="00F32E8F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@Override</w:t>
            </w:r>
          </w:p>
          <w:p w14:paraId="7DF410EC" w14:textId="77777777" w:rsidR="00F32E8F" w:rsidRPr="00F32E8F" w:rsidRDefault="00F32E8F" w:rsidP="00F32E8F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protected 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InventoryUpdate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proofErr w:type="gramStart"/>
            <w:r w:rsidRPr="00F32E8F">
              <w:rPr>
                <w:sz w:val="16"/>
                <w:szCs w:val="16"/>
                <w:lang w:val="en-US"/>
              </w:rPr>
              <w:t>updateDto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F32E8F">
              <w:rPr>
                <w:sz w:val="16"/>
                <w:szCs w:val="16"/>
                <w:lang w:val="en-US"/>
              </w:rPr>
              <w:t>InventoryRead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 xml:space="preserve"> item) {</w:t>
            </w:r>
          </w:p>
          <w:p w14:paraId="173A3BBA" w14:textId="77777777" w:rsidR="00F32E8F" w:rsidRPr="00F32E8F" w:rsidRDefault="00F32E8F" w:rsidP="00F32E8F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    return new 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InventoryUpdate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>(</w:t>
            </w:r>
            <w:proofErr w:type="gramStart"/>
            <w:r w:rsidRPr="00F32E8F">
              <w:rPr>
                <w:sz w:val="16"/>
                <w:szCs w:val="16"/>
                <w:lang w:val="en-US"/>
              </w:rPr>
              <w:t>item.id(</w:t>
            </w:r>
            <w:proofErr w:type="gramEnd"/>
            <w:r w:rsidRPr="00F32E8F">
              <w:rPr>
                <w:sz w:val="16"/>
                <w:szCs w:val="16"/>
                <w:lang w:val="en-US"/>
              </w:rPr>
              <w:t>),</w:t>
            </w:r>
          </w:p>
          <w:p w14:paraId="30120A24" w14:textId="77777777" w:rsidR="00F32E8F" w:rsidRPr="00F32E8F" w:rsidRDefault="00F32E8F" w:rsidP="00F32E8F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            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serialNumber.getValue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>(),</w:t>
            </w:r>
          </w:p>
          <w:p w14:paraId="3F1BCA10" w14:textId="77777777" w:rsidR="00F32E8F" w:rsidRPr="00F32E8F" w:rsidRDefault="00F32E8F" w:rsidP="00F32E8F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            new InventoryUpdate.EquipmentRefInInventoryUpdate(</w:t>
            </w:r>
            <w:proofErr w:type="gramStart"/>
            <w:r w:rsidRPr="00F32E8F">
              <w:rPr>
                <w:sz w:val="16"/>
                <w:szCs w:val="16"/>
                <w:lang w:val="en-US"/>
              </w:rPr>
              <w:t>equipment.getValue</w:t>
            </w:r>
            <w:proofErr w:type="gramEnd"/>
            <w:r w:rsidRPr="00F32E8F">
              <w:rPr>
                <w:sz w:val="16"/>
                <w:szCs w:val="16"/>
                <w:lang w:val="en-US"/>
              </w:rPr>
              <w:t>().id()),</w:t>
            </w:r>
          </w:p>
          <w:p w14:paraId="2823B07D" w14:textId="77777777" w:rsidR="00F32E8F" w:rsidRPr="00F32E8F" w:rsidRDefault="00F32E8F" w:rsidP="00F32E8F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            new InventoryUpdate.LocationRefInInventoryUpdate(</w:t>
            </w:r>
            <w:proofErr w:type="gramStart"/>
            <w:r w:rsidRPr="00F32E8F">
              <w:rPr>
                <w:sz w:val="16"/>
                <w:szCs w:val="16"/>
                <w:lang w:val="en-US"/>
              </w:rPr>
              <w:t>location.getValue</w:t>
            </w:r>
            <w:proofErr w:type="gramEnd"/>
            <w:r w:rsidRPr="00F32E8F">
              <w:rPr>
                <w:sz w:val="16"/>
                <w:szCs w:val="16"/>
                <w:lang w:val="en-US"/>
              </w:rPr>
              <w:t>().id()),</w:t>
            </w:r>
          </w:p>
          <w:p w14:paraId="7C367BBB" w14:textId="77777777" w:rsidR="00F32E8F" w:rsidRPr="00F32E8F" w:rsidRDefault="00F32E8F" w:rsidP="00F32E8F">
            <w:pPr>
              <w:pStyle w:val="af1"/>
              <w:rPr>
                <w:sz w:val="16"/>
                <w:szCs w:val="16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            </w:t>
            </w:r>
            <w:proofErr w:type="spellStart"/>
            <w:proofErr w:type="gramStart"/>
            <w:r w:rsidRPr="00F32E8F">
              <w:rPr>
                <w:sz w:val="16"/>
                <w:szCs w:val="16"/>
              </w:rPr>
              <w:t>status.getValue</w:t>
            </w:r>
            <w:proofErr w:type="spellEnd"/>
            <w:proofErr w:type="gramEnd"/>
            <w:r w:rsidRPr="00F32E8F">
              <w:rPr>
                <w:sz w:val="16"/>
                <w:szCs w:val="16"/>
              </w:rPr>
              <w:t>());</w:t>
            </w:r>
          </w:p>
          <w:p w14:paraId="12D4E416" w14:textId="64EF69F9" w:rsidR="00F32E8F" w:rsidRPr="00F32E8F" w:rsidRDefault="00F32E8F" w:rsidP="00F32E8F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</w:rPr>
              <w:t xml:space="preserve">    }</w:t>
            </w:r>
          </w:p>
          <w:p w14:paraId="1C79ECAB" w14:textId="0C3EEBF9" w:rsidR="00071EF3" w:rsidRPr="00F32E8F" w:rsidRDefault="00F32E8F" w:rsidP="00F32E8F">
            <w:pPr>
              <w:pStyle w:val="af1"/>
              <w:rPr>
                <w:sz w:val="16"/>
                <w:szCs w:val="16"/>
              </w:rPr>
            </w:pPr>
            <w:r w:rsidRPr="00F32E8F">
              <w:rPr>
                <w:sz w:val="16"/>
                <w:szCs w:val="16"/>
              </w:rPr>
              <w:t>}</w:t>
            </w:r>
          </w:p>
        </w:tc>
      </w:tr>
    </w:tbl>
    <w:p w14:paraId="1EB96B54" w14:textId="77777777" w:rsidR="00071EF3" w:rsidRDefault="00071EF3" w:rsidP="00071EF3">
      <w:pPr>
        <w:pStyle w:val="af1"/>
        <w:spacing w:line="240" w:lineRule="auto"/>
      </w:pPr>
    </w:p>
    <w:p w14:paraId="394732B5" w14:textId="272D2BB4" w:rsidR="00071EF3" w:rsidRPr="001713AE" w:rsidRDefault="00071EF3" w:rsidP="00071EF3">
      <w:pPr>
        <w:pStyle w:val="af1"/>
        <w:spacing w:line="240" w:lineRule="auto"/>
      </w:pPr>
      <w:r w:rsidRPr="001713AE">
        <w:t>Файл «</w:t>
      </w:r>
      <w:proofErr w:type="spellStart"/>
      <w:r w:rsidR="00F56932" w:rsidRPr="00F56932">
        <w:t>LocationDialog</w:t>
      </w:r>
      <w:proofErr w:type="spellEnd"/>
      <w:r w:rsidR="00F56932">
        <w:rPr>
          <w:lang w:val="en-US"/>
        </w:rPr>
        <w:t>.java</w:t>
      </w:r>
      <w:r w:rsidR="00F56932">
        <w:t>»</w:t>
      </w:r>
      <w:r w:rsidRPr="001713AE">
        <w:t>.</w:t>
      </w:r>
    </w:p>
    <w:tbl>
      <w:tblPr>
        <w:tblStyle w:val="aff4"/>
        <w:tblW w:w="0" w:type="auto"/>
        <w:tblLook w:val="04A0" w:firstRow="1" w:lastRow="0" w:firstColumn="1" w:lastColumn="0" w:noHBand="0" w:noVBand="1"/>
      </w:tblPr>
      <w:tblGrid>
        <w:gridCol w:w="9628"/>
      </w:tblGrid>
      <w:tr w:rsidR="00071EF3" w:rsidRPr="00896ACB" w14:paraId="3B6CF28D" w14:textId="77777777" w:rsidTr="00C57D9B">
        <w:tc>
          <w:tcPr>
            <w:tcW w:w="9628" w:type="dxa"/>
          </w:tcPr>
          <w:p w14:paraId="6610A931" w14:textId="36304169" w:rsidR="00F32E8F" w:rsidRPr="00F32E8F" w:rsidRDefault="00F32E8F" w:rsidP="00F32E8F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package </w:t>
            </w:r>
            <w:proofErr w:type="spellStart"/>
            <w:proofErr w:type="gramStart"/>
            <w:r w:rsidRPr="00F32E8F">
              <w:rPr>
                <w:sz w:val="16"/>
                <w:szCs w:val="16"/>
                <w:lang w:val="en-US"/>
              </w:rPr>
              <w:t>com.client</w:t>
            </w:r>
            <w:proofErr w:type="gramEnd"/>
            <w:r w:rsidRPr="00F32E8F">
              <w:rPr>
                <w:sz w:val="16"/>
                <w:szCs w:val="16"/>
                <w:lang w:val="en-US"/>
              </w:rPr>
              <w:t>.dialog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>;</w:t>
            </w:r>
          </w:p>
          <w:p w14:paraId="13C66F51" w14:textId="77777777" w:rsidR="00F32E8F" w:rsidRPr="00F32E8F" w:rsidRDefault="00F32E8F" w:rsidP="00F32E8F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>@Service</w:t>
            </w:r>
          </w:p>
          <w:p w14:paraId="7C8DDF82" w14:textId="4BBF0681" w:rsidR="00F32E8F" w:rsidRPr="00F32E8F" w:rsidRDefault="00F32E8F" w:rsidP="00F32E8F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public class 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LocationDialog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 xml:space="preserve"> extends 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BaseViewDialog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>&lt;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LocationCreate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LocationRead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LocationUpdate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>&gt; {</w:t>
            </w:r>
          </w:p>
          <w:p w14:paraId="69C46A6C" w14:textId="77777777" w:rsidR="00F32E8F" w:rsidRPr="00F32E8F" w:rsidRDefault="00F32E8F" w:rsidP="00F32E8F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final 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TextField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 xml:space="preserve"> address = new 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TextField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>("</w:t>
            </w:r>
            <w:r w:rsidRPr="00F32E8F">
              <w:rPr>
                <w:sz w:val="16"/>
                <w:szCs w:val="16"/>
              </w:rPr>
              <w:t>Адрес</w:t>
            </w:r>
            <w:r w:rsidRPr="00F32E8F">
              <w:rPr>
                <w:sz w:val="16"/>
                <w:szCs w:val="16"/>
                <w:lang w:val="en-US"/>
              </w:rPr>
              <w:t>");</w:t>
            </w:r>
          </w:p>
          <w:p w14:paraId="6914966F" w14:textId="7FE9E9E6" w:rsidR="00F32E8F" w:rsidRPr="00F32E8F" w:rsidRDefault="00F32E8F" w:rsidP="00F32E8F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final 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TextField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 xml:space="preserve"> rack = new 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TextField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>("</w:t>
            </w:r>
            <w:r w:rsidRPr="00F32E8F">
              <w:rPr>
                <w:sz w:val="16"/>
                <w:szCs w:val="16"/>
              </w:rPr>
              <w:t>Стойка</w:t>
            </w:r>
            <w:r w:rsidRPr="00F32E8F">
              <w:rPr>
                <w:sz w:val="16"/>
                <w:szCs w:val="16"/>
                <w:lang w:val="en-US"/>
              </w:rPr>
              <w:t>");</w:t>
            </w:r>
          </w:p>
          <w:p w14:paraId="55DBFD9C" w14:textId="77777777" w:rsidR="00F32E8F" w:rsidRPr="00F32E8F" w:rsidRDefault="00F32E8F" w:rsidP="00F32E8F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public </w:t>
            </w:r>
            <w:proofErr w:type="spellStart"/>
            <w:proofErr w:type="gramStart"/>
            <w:r w:rsidRPr="00F32E8F">
              <w:rPr>
                <w:sz w:val="16"/>
                <w:szCs w:val="16"/>
                <w:lang w:val="en-US"/>
              </w:rPr>
              <w:t>LocationDialog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F32E8F">
              <w:rPr>
                <w:sz w:val="16"/>
                <w:szCs w:val="16"/>
                <w:lang w:val="en-US"/>
              </w:rPr>
              <w:t>NotificationService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notificationService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>) {</w:t>
            </w:r>
          </w:p>
          <w:p w14:paraId="739D28FA" w14:textId="77777777" w:rsidR="00F32E8F" w:rsidRPr="00F32E8F" w:rsidRDefault="00F32E8F" w:rsidP="00F32E8F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    super(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notificationService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>);</w:t>
            </w:r>
          </w:p>
          <w:p w14:paraId="1F3E57D3" w14:textId="30B38743" w:rsidR="00F32E8F" w:rsidRPr="00F32E8F" w:rsidRDefault="00F32E8F" w:rsidP="00F32E8F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}</w:t>
            </w:r>
          </w:p>
          <w:p w14:paraId="35BC03E8" w14:textId="77777777" w:rsidR="00F32E8F" w:rsidRPr="00F32E8F" w:rsidRDefault="00F32E8F" w:rsidP="00F32E8F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@Override</w:t>
            </w:r>
          </w:p>
          <w:p w14:paraId="46C8EDD0" w14:textId="3A4DA0C0" w:rsidR="00F32E8F" w:rsidRPr="00F32E8F" w:rsidRDefault="00F32E8F" w:rsidP="00F32E8F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protected </w:t>
            </w:r>
            <w:proofErr w:type="gramStart"/>
            <w:r w:rsidRPr="00F32E8F">
              <w:rPr>
                <w:sz w:val="16"/>
                <w:szCs w:val="16"/>
                <w:lang w:val="en-US"/>
              </w:rPr>
              <w:t>Component[</w:t>
            </w:r>
            <w:proofErr w:type="gramEnd"/>
            <w:r w:rsidRPr="00F32E8F">
              <w:rPr>
                <w:sz w:val="16"/>
                <w:szCs w:val="16"/>
                <w:lang w:val="en-US"/>
              </w:rPr>
              <w:t>] fields() {        return new Component[]{address, rack};    }</w:t>
            </w:r>
          </w:p>
          <w:p w14:paraId="25582C1E" w14:textId="77777777" w:rsidR="00F32E8F" w:rsidRPr="00F32E8F" w:rsidRDefault="00F32E8F" w:rsidP="00F32E8F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@Override</w:t>
            </w:r>
          </w:p>
          <w:p w14:paraId="42A12F6C" w14:textId="77777777" w:rsidR="00F32E8F" w:rsidRPr="00F32E8F" w:rsidRDefault="00F32E8F" w:rsidP="00F32E8F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protected void </w:t>
            </w:r>
            <w:proofErr w:type="spellStart"/>
            <w:proofErr w:type="gramStart"/>
            <w:r w:rsidRPr="00F32E8F">
              <w:rPr>
                <w:sz w:val="16"/>
                <w:szCs w:val="16"/>
                <w:lang w:val="en-US"/>
              </w:rPr>
              <w:t>bindCreate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F32E8F">
              <w:rPr>
                <w:sz w:val="16"/>
                <w:szCs w:val="16"/>
                <w:lang w:val="en-US"/>
              </w:rPr>
              <w:t>BeanValidationBinder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>&lt;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LocationCreate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>&gt; binder) {</w:t>
            </w:r>
          </w:p>
          <w:p w14:paraId="3CA528BD" w14:textId="77777777" w:rsidR="00F32E8F" w:rsidRPr="00F32E8F" w:rsidRDefault="00F32E8F" w:rsidP="00F32E8F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proofErr w:type="gramStart"/>
            <w:r w:rsidRPr="00F32E8F">
              <w:rPr>
                <w:sz w:val="16"/>
                <w:szCs w:val="16"/>
                <w:lang w:val="en-US"/>
              </w:rPr>
              <w:t>binder.forField</w:t>
            </w:r>
            <w:proofErr w:type="spellEnd"/>
            <w:proofErr w:type="gramEnd"/>
            <w:r w:rsidRPr="00F32E8F">
              <w:rPr>
                <w:sz w:val="16"/>
                <w:szCs w:val="16"/>
                <w:lang w:val="en-US"/>
              </w:rPr>
              <w:t>(address).bind("address");</w:t>
            </w:r>
          </w:p>
          <w:p w14:paraId="2718A0B8" w14:textId="77777777" w:rsidR="00F32E8F" w:rsidRPr="00F32E8F" w:rsidRDefault="00F32E8F" w:rsidP="00F32E8F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proofErr w:type="gramStart"/>
            <w:r w:rsidRPr="00F32E8F">
              <w:rPr>
                <w:sz w:val="16"/>
                <w:szCs w:val="16"/>
                <w:lang w:val="en-US"/>
              </w:rPr>
              <w:t>binder.forField</w:t>
            </w:r>
            <w:proofErr w:type="spellEnd"/>
            <w:proofErr w:type="gramEnd"/>
            <w:r w:rsidRPr="00F32E8F">
              <w:rPr>
                <w:sz w:val="16"/>
                <w:szCs w:val="16"/>
                <w:lang w:val="en-US"/>
              </w:rPr>
              <w:t>(rack).bind("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rackNumber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>");</w:t>
            </w:r>
          </w:p>
          <w:p w14:paraId="385F923D" w14:textId="3653278F" w:rsidR="00F32E8F" w:rsidRPr="00F32E8F" w:rsidRDefault="00F32E8F" w:rsidP="00F32E8F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}</w:t>
            </w:r>
          </w:p>
          <w:p w14:paraId="457A0CA5" w14:textId="77777777" w:rsidR="00F32E8F" w:rsidRPr="00F32E8F" w:rsidRDefault="00F32E8F" w:rsidP="00F32E8F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@Override</w:t>
            </w:r>
          </w:p>
          <w:p w14:paraId="7643F1A7" w14:textId="77777777" w:rsidR="00F32E8F" w:rsidRPr="00F32E8F" w:rsidRDefault="00F32E8F" w:rsidP="00F32E8F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protected void </w:t>
            </w:r>
            <w:proofErr w:type="spellStart"/>
            <w:proofErr w:type="gramStart"/>
            <w:r w:rsidRPr="00F32E8F">
              <w:rPr>
                <w:sz w:val="16"/>
                <w:szCs w:val="16"/>
                <w:lang w:val="en-US"/>
              </w:rPr>
              <w:t>bindUpdate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F32E8F">
              <w:rPr>
                <w:sz w:val="16"/>
                <w:szCs w:val="16"/>
                <w:lang w:val="en-US"/>
              </w:rPr>
              <w:t>BeanValidationBinder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>&lt;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LocationUpdate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>&gt; binder) {</w:t>
            </w:r>
          </w:p>
          <w:p w14:paraId="279A7A19" w14:textId="77777777" w:rsidR="00F32E8F" w:rsidRPr="00F32E8F" w:rsidRDefault="00F32E8F" w:rsidP="00F32E8F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proofErr w:type="gramStart"/>
            <w:r w:rsidRPr="00F32E8F">
              <w:rPr>
                <w:sz w:val="16"/>
                <w:szCs w:val="16"/>
                <w:lang w:val="en-US"/>
              </w:rPr>
              <w:t>binder.forField</w:t>
            </w:r>
            <w:proofErr w:type="spellEnd"/>
            <w:proofErr w:type="gramEnd"/>
            <w:r w:rsidRPr="00F32E8F">
              <w:rPr>
                <w:sz w:val="16"/>
                <w:szCs w:val="16"/>
                <w:lang w:val="en-US"/>
              </w:rPr>
              <w:t>(address).bind("address");</w:t>
            </w:r>
          </w:p>
          <w:p w14:paraId="6C4AD03F" w14:textId="77777777" w:rsidR="00F32E8F" w:rsidRPr="00F32E8F" w:rsidRDefault="00F32E8F" w:rsidP="00F32E8F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proofErr w:type="gramStart"/>
            <w:r w:rsidRPr="00F32E8F">
              <w:rPr>
                <w:sz w:val="16"/>
                <w:szCs w:val="16"/>
                <w:lang w:val="en-US"/>
              </w:rPr>
              <w:t>binder.forField</w:t>
            </w:r>
            <w:proofErr w:type="spellEnd"/>
            <w:proofErr w:type="gramEnd"/>
            <w:r w:rsidRPr="00F32E8F">
              <w:rPr>
                <w:sz w:val="16"/>
                <w:szCs w:val="16"/>
                <w:lang w:val="en-US"/>
              </w:rPr>
              <w:t>(rack).bind("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rackNumber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>");</w:t>
            </w:r>
          </w:p>
          <w:p w14:paraId="343FFB3F" w14:textId="2316A20A" w:rsidR="00F32E8F" w:rsidRPr="00F32E8F" w:rsidRDefault="00F32E8F" w:rsidP="00F32E8F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}</w:t>
            </w:r>
          </w:p>
          <w:p w14:paraId="159669C5" w14:textId="77777777" w:rsidR="00F32E8F" w:rsidRPr="00F32E8F" w:rsidRDefault="00F32E8F" w:rsidP="00F32E8F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@Override</w:t>
            </w:r>
          </w:p>
          <w:p w14:paraId="466461CA" w14:textId="77777777" w:rsidR="00F32E8F" w:rsidRPr="00F32E8F" w:rsidRDefault="00F32E8F" w:rsidP="00F32E8F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protected void </w:t>
            </w:r>
            <w:proofErr w:type="spellStart"/>
            <w:proofErr w:type="gramStart"/>
            <w:r w:rsidRPr="00F32E8F">
              <w:rPr>
                <w:sz w:val="16"/>
                <w:szCs w:val="16"/>
                <w:lang w:val="en-US"/>
              </w:rPr>
              <w:t>fillFields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F32E8F">
              <w:rPr>
                <w:sz w:val="16"/>
                <w:szCs w:val="16"/>
                <w:lang w:val="en-US"/>
              </w:rPr>
              <w:t>LocationRead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 xml:space="preserve"> item) {</w:t>
            </w:r>
          </w:p>
          <w:p w14:paraId="14085734" w14:textId="77777777" w:rsidR="00F32E8F" w:rsidRPr="00F32E8F" w:rsidRDefault="00F32E8F" w:rsidP="00F32E8F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    if (item == null) return;</w:t>
            </w:r>
          </w:p>
          <w:p w14:paraId="1F06310C" w14:textId="77777777" w:rsidR="00F32E8F" w:rsidRPr="00F32E8F" w:rsidRDefault="00F32E8F" w:rsidP="00F32E8F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proofErr w:type="gramStart"/>
            <w:r w:rsidRPr="00F32E8F">
              <w:rPr>
                <w:sz w:val="16"/>
                <w:szCs w:val="16"/>
                <w:lang w:val="en-US"/>
              </w:rPr>
              <w:t>address.setValue</w:t>
            </w:r>
            <w:proofErr w:type="spellEnd"/>
            <w:proofErr w:type="gramEnd"/>
            <w:r w:rsidRPr="00F32E8F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item.address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>());</w:t>
            </w:r>
          </w:p>
          <w:p w14:paraId="4B9453F4" w14:textId="77777777" w:rsidR="00F32E8F" w:rsidRPr="00F32E8F" w:rsidRDefault="00F32E8F" w:rsidP="00F32E8F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proofErr w:type="gramStart"/>
            <w:r w:rsidRPr="00F32E8F">
              <w:rPr>
                <w:sz w:val="16"/>
                <w:szCs w:val="16"/>
                <w:lang w:val="en-US"/>
              </w:rPr>
              <w:t>rack.setValue</w:t>
            </w:r>
            <w:proofErr w:type="spellEnd"/>
            <w:proofErr w:type="gramEnd"/>
            <w:r w:rsidRPr="00F32E8F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item.rackNumber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>());</w:t>
            </w:r>
          </w:p>
          <w:p w14:paraId="17CA2A83" w14:textId="42D29122" w:rsidR="00F32E8F" w:rsidRPr="00F32E8F" w:rsidRDefault="00F32E8F" w:rsidP="00F32E8F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}</w:t>
            </w:r>
          </w:p>
          <w:p w14:paraId="41CDAF0B" w14:textId="77777777" w:rsidR="00F32E8F" w:rsidRPr="00F32E8F" w:rsidRDefault="00F32E8F" w:rsidP="00F32E8F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@Override</w:t>
            </w:r>
          </w:p>
          <w:p w14:paraId="5CA1B0A7" w14:textId="65A1F136" w:rsidR="00F32E8F" w:rsidRPr="00F32E8F" w:rsidRDefault="00F32E8F" w:rsidP="00F32E8F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protected 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LocationCreate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proofErr w:type="gramStart"/>
            <w:r w:rsidRPr="00F32E8F">
              <w:rPr>
                <w:sz w:val="16"/>
                <w:szCs w:val="16"/>
                <w:lang w:val="en-US"/>
              </w:rPr>
              <w:t>createDto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>(</w:t>
            </w:r>
            <w:proofErr w:type="gramEnd"/>
            <w:r w:rsidRPr="00F32E8F">
              <w:rPr>
                <w:sz w:val="16"/>
                <w:szCs w:val="16"/>
                <w:lang w:val="en-US"/>
              </w:rPr>
              <w:t xml:space="preserve">) {        return new 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LocationCreate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address.getValue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 xml:space="preserve">(), 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rack.getValue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>());    }</w:t>
            </w:r>
          </w:p>
          <w:p w14:paraId="4202EDCE" w14:textId="77777777" w:rsidR="00F32E8F" w:rsidRPr="00F32E8F" w:rsidRDefault="00F32E8F" w:rsidP="00F32E8F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@Override</w:t>
            </w:r>
          </w:p>
          <w:p w14:paraId="476DC81C" w14:textId="28FE695C" w:rsidR="00F32E8F" w:rsidRPr="00F32E8F" w:rsidRDefault="00F32E8F" w:rsidP="00F32E8F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protected 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LocationUpdate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proofErr w:type="gramStart"/>
            <w:r w:rsidRPr="00F32E8F">
              <w:rPr>
                <w:sz w:val="16"/>
                <w:szCs w:val="16"/>
                <w:lang w:val="en-US"/>
              </w:rPr>
              <w:t>updateDto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F32E8F">
              <w:rPr>
                <w:sz w:val="16"/>
                <w:szCs w:val="16"/>
                <w:lang w:val="en-US"/>
              </w:rPr>
              <w:t>LocationRead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 xml:space="preserve"> item) {  return new 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LocationUpdate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 xml:space="preserve">(item.id(), 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address.getValue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 xml:space="preserve">(), 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rack.getValue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 xml:space="preserve">());  </w:t>
            </w:r>
            <w:r w:rsidRPr="00896ACB">
              <w:rPr>
                <w:sz w:val="16"/>
                <w:szCs w:val="16"/>
                <w:lang w:val="en-US"/>
              </w:rPr>
              <w:t>}</w:t>
            </w:r>
          </w:p>
          <w:p w14:paraId="7B710F82" w14:textId="59A2A5C6" w:rsidR="00071EF3" w:rsidRPr="00896ACB" w:rsidRDefault="00F32E8F" w:rsidP="00F32E8F">
            <w:pPr>
              <w:pStyle w:val="af1"/>
              <w:rPr>
                <w:sz w:val="16"/>
                <w:szCs w:val="16"/>
                <w:lang w:val="en-US"/>
              </w:rPr>
            </w:pPr>
            <w:r w:rsidRPr="00896ACB">
              <w:rPr>
                <w:sz w:val="16"/>
                <w:szCs w:val="16"/>
                <w:lang w:val="en-US"/>
              </w:rPr>
              <w:t>}</w:t>
            </w:r>
          </w:p>
        </w:tc>
      </w:tr>
    </w:tbl>
    <w:p w14:paraId="5DA1DCAB" w14:textId="77777777" w:rsidR="00071EF3" w:rsidRPr="00896ACB" w:rsidRDefault="00071EF3" w:rsidP="00071EF3">
      <w:pPr>
        <w:pStyle w:val="af1"/>
        <w:spacing w:line="240" w:lineRule="auto"/>
        <w:rPr>
          <w:lang w:val="en-US"/>
        </w:rPr>
      </w:pPr>
    </w:p>
    <w:p w14:paraId="460E3289" w14:textId="45C6C35B" w:rsidR="00071EF3" w:rsidRPr="001713AE" w:rsidRDefault="00071EF3" w:rsidP="00071EF3">
      <w:pPr>
        <w:pStyle w:val="af1"/>
        <w:spacing w:line="240" w:lineRule="auto"/>
      </w:pPr>
      <w:r w:rsidRPr="001713AE">
        <w:t>Файл «</w:t>
      </w:r>
      <w:proofErr w:type="spellStart"/>
      <w:r w:rsidR="00F56932" w:rsidRPr="00F56932">
        <w:t>ManufacturerDialog</w:t>
      </w:r>
      <w:proofErr w:type="spellEnd"/>
      <w:r w:rsidR="00F56932">
        <w:rPr>
          <w:lang w:val="en-US"/>
        </w:rPr>
        <w:t>.java</w:t>
      </w:r>
      <w:r w:rsidRPr="001713AE">
        <w:t>».</w:t>
      </w:r>
    </w:p>
    <w:tbl>
      <w:tblPr>
        <w:tblStyle w:val="aff4"/>
        <w:tblW w:w="0" w:type="auto"/>
        <w:tblLook w:val="04A0" w:firstRow="1" w:lastRow="0" w:firstColumn="1" w:lastColumn="0" w:noHBand="0" w:noVBand="1"/>
      </w:tblPr>
      <w:tblGrid>
        <w:gridCol w:w="9628"/>
      </w:tblGrid>
      <w:tr w:rsidR="00071EF3" w:rsidRPr="00896ACB" w14:paraId="33919EAA" w14:textId="77777777" w:rsidTr="00C57D9B">
        <w:tc>
          <w:tcPr>
            <w:tcW w:w="9628" w:type="dxa"/>
          </w:tcPr>
          <w:p w14:paraId="0620A968" w14:textId="4BDFBCEF" w:rsidR="00F32E8F" w:rsidRPr="00F32E8F" w:rsidRDefault="00F32E8F" w:rsidP="00F32E8F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package </w:t>
            </w:r>
            <w:proofErr w:type="spellStart"/>
            <w:proofErr w:type="gramStart"/>
            <w:r w:rsidRPr="00F32E8F">
              <w:rPr>
                <w:sz w:val="16"/>
                <w:szCs w:val="16"/>
                <w:lang w:val="en-US"/>
              </w:rPr>
              <w:t>com.client</w:t>
            </w:r>
            <w:proofErr w:type="gramEnd"/>
            <w:r w:rsidRPr="00F32E8F">
              <w:rPr>
                <w:sz w:val="16"/>
                <w:szCs w:val="16"/>
                <w:lang w:val="en-US"/>
              </w:rPr>
              <w:t>.dialog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>;</w:t>
            </w:r>
          </w:p>
          <w:p w14:paraId="1D6D6340" w14:textId="77777777" w:rsidR="00F32E8F" w:rsidRPr="00F32E8F" w:rsidRDefault="00F32E8F" w:rsidP="00F32E8F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>@Service</w:t>
            </w:r>
          </w:p>
          <w:p w14:paraId="7FFA1768" w14:textId="1BD5B766" w:rsidR="00F32E8F" w:rsidRPr="00F32E8F" w:rsidRDefault="00F32E8F" w:rsidP="00F32E8F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public class 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ManufacturerDialog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 xml:space="preserve"> extends 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BaseViewDialog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>&lt;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ManufacturerCreate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ManufacturerRead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ManufacturerUpdate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>&gt; {</w:t>
            </w:r>
          </w:p>
          <w:p w14:paraId="3860DB8E" w14:textId="77777777" w:rsidR="00F32E8F" w:rsidRPr="00F32E8F" w:rsidRDefault="00F32E8F" w:rsidP="00F32E8F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final 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TextField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 xml:space="preserve"> name = new 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TextField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>("</w:t>
            </w:r>
            <w:r w:rsidRPr="00F32E8F">
              <w:rPr>
                <w:sz w:val="16"/>
                <w:szCs w:val="16"/>
              </w:rPr>
              <w:t>Название</w:t>
            </w:r>
            <w:r w:rsidRPr="00F32E8F">
              <w:rPr>
                <w:sz w:val="16"/>
                <w:szCs w:val="16"/>
                <w:lang w:val="en-US"/>
              </w:rPr>
              <w:t>");</w:t>
            </w:r>
          </w:p>
          <w:p w14:paraId="313861E0" w14:textId="7340E673" w:rsidR="00F32E8F" w:rsidRPr="00F32E8F" w:rsidRDefault="00F32E8F" w:rsidP="00F32E8F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final 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TextField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 xml:space="preserve"> country = new 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TextField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>("</w:t>
            </w:r>
            <w:r w:rsidRPr="00F32E8F">
              <w:rPr>
                <w:sz w:val="16"/>
                <w:szCs w:val="16"/>
              </w:rPr>
              <w:t>Страна</w:t>
            </w:r>
            <w:r w:rsidRPr="00F32E8F">
              <w:rPr>
                <w:sz w:val="16"/>
                <w:szCs w:val="16"/>
                <w:lang w:val="en-US"/>
              </w:rPr>
              <w:t>");</w:t>
            </w:r>
          </w:p>
          <w:p w14:paraId="5B0FA06C" w14:textId="77777777" w:rsidR="00F32E8F" w:rsidRPr="00F32E8F" w:rsidRDefault="00F32E8F" w:rsidP="00F32E8F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public </w:t>
            </w:r>
            <w:proofErr w:type="spellStart"/>
            <w:proofErr w:type="gramStart"/>
            <w:r w:rsidRPr="00F32E8F">
              <w:rPr>
                <w:sz w:val="16"/>
                <w:szCs w:val="16"/>
                <w:lang w:val="en-US"/>
              </w:rPr>
              <w:t>ManufacturerDialog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F32E8F">
              <w:rPr>
                <w:sz w:val="16"/>
                <w:szCs w:val="16"/>
                <w:lang w:val="en-US"/>
              </w:rPr>
              <w:t>NotificationService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notificationService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>) {</w:t>
            </w:r>
          </w:p>
          <w:p w14:paraId="018A251B" w14:textId="77777777" w:rsidR="00F32E8F" w:rsidRPr="00F32E8F" w:rsidRDefault="00F32E8F" w:rsidP="00F32E8F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    super(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notificationService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>);</w:t>
            </w:r>
          </w:p>
          <w:p w14:paraId="3B3AE797" w14:textId="7796E7A0" w:rsidR="00F32E8F" w:rsidRPr="00F32E8F" w:rsidRDefault="00F32E8F" w:rsidP="00F32E8F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}</w:t>
            </w:r>
          </w:p>
          <w:p w14:paraId="5DD351BA" w14:textId="77777777" w:rsidR="00F32E8F" w:rsidRPr="00F32E8F" w:rsidRDefault="00F32E8F" w:rsidP="00F32E8F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@Override</w:t>
            </w:r>
          </w:p>
          <w:p w14:paraId="624AE748" w14:textId="7FC1C099" w:rsidR="00F32E8F" w:rsidRPr="00F32E8F" w:rsidRDefault="00F32E8F" w:rsidP="00F32E8F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protected </w:t>
            </w:r>
            <w:proofErr w:type="gramStart"/>
            <w:r w:rsidRPr="00F32E8F">
              <w:rPr>
                <w:sz w:val="16"/>
                <w:szCs w:val="16"/>
                <w:lang w:val="en-US"/>
              </w:rPr>
              <w:t>Component[</w:t>
            </w:r>
            <w:proofErr w:type="gramEnd"/>
            <w:r w:rsidRPr="00F32E8F">
              <w:rPr>
                <w:sz w:val="16"/>
                <w:szCs w:val="16"/>
                <w:lang w:val="en-US"/>
              </w:rPr>
              <w:t>] fields() {      return new Component[]{name, country};  }</w:t>
            </w:r>
          </w:p>
          <w:p w14:paraId="6E9797E9" w14:textId="77777777" w:rsidR="00F32E8F" w:rsidRPr="00F32E8F" w:rsidRDefault="00F32E8F" w:rsidP="00F32E8F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@Override</w:t>
            </w:r>
          </w:p>
          <w:p w14:paraId="48ABAEEB" w14:textId="77777777" w:rsidR="00F32E8F" w:rsidRPr="00F32E8F" w:rsidRDefault="00F32E8F" w:rsidP="00F32E8F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protected void </w:t>
            </w:r>
            <w:proofErr w:type="spellStart"/>
            <w:proofErr w:type="gramStart"/>
            <w:r w:rsidRPr="00F32E8F">
              <w:rPr>
                <w:sz w:val="16"/>
                <w:szCs w:val="16"/>
                <w:lang w:val="en-US"/>
              </w:rPr>
              <w:t>bindCreate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F32E8F">
              <w:rPr>
                <w:sz w:val="16"/>
                <w:szCs w:val="16"/>
                <w:lang w:val="en-US"/>
              </w:rPr>
              <w:t>BeanValidationBinder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>&lt;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ManufacturerCreate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>&gt; binder) {</w:t>
            </w:r>
          </w:p>
          <w:p w14:paraId="7D624F26" w14:textId="77777777" w:rsidR="00F32E8F" w:rsidRPr="00F32E8F" w:rsidRDefault="00F32E8F" w:rsidP="00F32E8F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proofErr w:type="gramStart"/>
            <w:r w:rsidRPr="00F32E8F">
              <w:rPr>
                <w:sz w:val="16"/>
                <w:szCs w:val="16"/>
                <w:lang w:val="en-US"/>
              </w:rPr>
              <w:t>binder.forField</w:t>
            </w:r>
            <w:proofErr w:type="spellEnd"/>
            <w:proofErr w:type="gramEnd"/>
            <w:r w:rsidRPr="00F32E8F">
              <w:rPr>
                <w:sz w:val="16"/>
                <w:szCs w:val="16"/>
                <w:lang w:val="en-US"/>
              </w:rPr>
              <w:t>(name).bind("name");</w:t>
            </w:r>
          </w:p>
          <w:p w14:paraId="3F836695" w14:textId="77777777" w:rsidR="00F32E8F" w:rsidRPr="00F32E8F" w:rsidRDefault="00F32E8F" w:rsidP="00F32E8F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proofErr w:type="gramStart"/>
            <w:r w:rsidRPr="00F32E8F">
              <w:rPr>
                <w:sz w:val="16"/>
                <w:szCs w:val="16"/>
                <w:lang w:val="en-US"/>
              </w:rPr>
              <w:t>binder.forField</w:t>
            </w:r>
            <w:proofErr w:type="spellEnd"/>
            <w:proofErr w:type="gramEnd"/>
            <w:r w:rsidRPr="00F32E8F">
              <w:rPr>
                <w:sz w:val="16"/>
                <w:szCs w:val="16"/>
                <w:lang w:val="en-US"/>
              </w:rPr>
              <w:t>(country).bind("country");</w:t>
            </w:r>
          </w:p>
          <w:p w14:paraId="27D60526" w14:textId="6E12D0CD" w:rsidR="00F32E8F" w:rsidRPr="00F32E8F" w:rsidRDefault="00F32E8F" w:rsidP="00F32E8F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}</w:t>
            </w:r>
          </w:p>
          <w:p w14:paraId="589058E5" w14:textId="77777777" w:rsidR="00F32E8F" w:rsidRPr="00F32E8F" w:rsidRDefault="00F32E8F" w:rsidP="00F32E8F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@Override</w:t>
            </w:r>
          </w:p>
          <w:p w14:paraId="34AF3E15" w14:textId="77777777" w:rsidR="00F32E8F" w:rsidRPr="00F32E8F" w:rsidRDefault="00F32E8F" w:rsidP="00F32E8F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protected void </w:t>
            </w:r>
            <w:proofErr w:type="spellStart"/>
            <w:proofErr w:type="gramStart"/>
            <w:r w:rsidRPr="00F32E8F">
              <w:rPr>
                <w:sz w:val="16"/>
                <w:szCs w:val="16"/>
                <w:lang w:val="en-US"/>
              </w:rPr>
              <w:t>bindUpdate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F32E8F">
              <w:rPr>
                <w:sz w:val="16"/>
                <w:szCs w:val="16"/>
                <w:lang w:val="en-US"/>
              </w:rPr>
              <w:t>BeanValidationBinder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>&lt;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ManufacturerUpdate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>&gt; binder) {</w:t>
            </w:r>
          </w:p>
          <w:p w14:paraId="41ED6CE4" w14:textId="77777777" w:rsidR="00F32E8F" w:rsidRPr="00F32E8F" w:rsidRDefault="00F32E8F" w:rsidP="00F32E8F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proofErr w:type="gramStart"/>
            <w:r w:rsidRPr="00F32E8F">
              <w:rPr>
                <w:sz w:val="16"/>
                <w:szCs w:val="16"/>
                <w:lang w:val="en-US"/>
              </w:rPr>
              <w:t>binder.forField</w:t>
            </w:r>
            <w:proofErr w:type="spellEnd"/>
            <w:proofErr w:type="gramEnd"/>
            <w:r w:rsidRPr="00F32E8F">
              <w:rPr>
                <w:sz w:val="16"/>
                <w:szCs w:val="16"/>
                <w:lang w:val="en-US"/>
              </w:rPr>
              <w:t>(name).bind("name");</w:t>
            </w:r>
          </w:p>
          <w:p w14:paraId="4C7748AF" w14:textId="77777777" w:rsidR="00F32E8F" w:rsidRPr="00F32E8F" w:rsidRDefault="00F32E8F" w:rsidP="00F32E8F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proofErr w:type="gramStart"/>
            <w:r w:rsidRPr="00F32E8F">
              <w:rPr>
                <w:sz w:val="16"/>
                <w:szCs w:val="16"/>
                <w:lang w:val="en-US"/>
              </w:rPr>
              <w:t>binder.forField</w:t>
            </w:r>
            <w:proofErr w:type="spellEnd"/>
            <w:proofErr w:type="gramEnd"/>
            <w:r w:rsidRPr="00F32E8F">
              <w:rPr>
                <w:sz w:val="16"/>
                <w:szCs w:val="16"/>
                <w:lang w:val="en-US"/>
              </w:rPr>
              <w:t>(country).bind("country");</w:t>
            </w:r>
          </w:p>
          <w:p w14:paraId="1837D470" w14:textId="1E8BA3AC" w:rsidR="00F32E8F" w:rsidRPr="00F32E8F" w:rsidRDefault="00F32E8F" w:rsidP="00F32E8F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}</w:t>
            </w:r>
          </w:p>
          <w:p w14:paraId="30DD9CA3" w14:textId="77777777" w:rsidR="00F32E8F" w:rsidRPr="00F32E8F" w:rsidRDefault="00F32E8F" w:rsidP="00F32E8F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@Override</w:t>
            </w:r>
          </w:p>
          <w:p w14:paraId="40CEEBC9" w14:textId="77777777" w:rsidR="00F32E8F" w:rsidRPr="00F32E8F" w:rsidRDefault="00F32E8F" w:rsidP="00F32E8F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protected void </w:t>
            </w:r>
            <w:proofErr w:type="spellStart"/>
            <w:proofErr w:type="gramStart"/>
            <w:r w:rsidRPr="00F32E8F">
              <w:rPr>
                <w:sz w:val="16"/>
                <w:szCs w:val="16"/>
                <w:lang w:val="en-US"/>
              </w:rPr>
              <w:t>fillFields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F32E8F">
              <w:rPr>
                <w:sz w:val="16"/>
                <w:szCs w:val="16"/>
                <w:lang w:val="en-US"/>
              </w:rPr>
              <w:t>ManufacturerRead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 xml:space="preserve"> item) {</w:t>
            </w:r>
          </w:p>
          <w:p w14:paraId="5D385E4D" w14:textId="77777777" w:rsidR="00F32E8F" w:rsidRPr="00F32E8F" w:rsidRDefault="00F32E8F" w:rsidP="00F32E8F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    if (item == null) return;</w:t>
            </w:r>
          </w:p>
          <w:p w14:paraId="56869978" w14:textId="77777777" w:rsidR="00F32E8F" w:rsidRPr="00F32E8F" w:rsidRDefault="00F32E8F" w:rsidP="00F32E8F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proofErr w:type="gramStart"/>
            <w:r w:rsidRPr="00F32E8F">
              <w:rPr>
                <w:sz w:val="16"/>
                <w:szCs w:val="16"/>
                <w:lang w:val="en-US"/>
              </w:rPr>
              <w:t>name.setValue</w:t>
            </w:r>
            <w:proofErr w:type="spellEnd"/>
            <w:proofErr w:type="gramEnd"/>
            <w:r w:rsidRPr="00F32E8F">
              <w:rPr>
                <w:sz w:val="16"/>
                <w:szCs w:val="16"/>
                <w:lang w:val="en-US"/>
              </w:rPr>
              <w:t>(item.name());</w:t>
            </w:r>
          </w:p>
          <w:p w14:paraId="04BA8736" w14:textId="77777777" w:rsidR="00F32E8F" w:rsidRPr="00F32E8F" w:rsidRDefault="00F32E8F" w:rsidP="00F32E8F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proofErr w:type="gramStart"/>
            <w:r w:rsidRPr="00F32E8F">
              <w:rPr>
                <w:sz w:val="16"/>
                <w:szCs w:val="16"/>
                <w:lang w:val="en-US"/>
              </w:rPr>
              <w:t>country.setValue</w:t>
            </w:r>
            <w:proofErr w:type="spellEnd"/>
            <w:proofErr w:type="gramEnd"/>
            <w:r w:rsidRPr="00F32E8F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item.country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>());</w:t>
            </w:r>
          </w:p>
          <w:p w14:paraId="2A35E70B" w14:textId="4563BE63" w:rsidR="00F32E8F" w:rsidRPr="00F32E8F" w:rsidRDefault="00F32E8F" w:rsidP="00F32E8F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}</w:t>
            </w:r>
          </w:p>
          <w:p w14:paraId="70ED55A1" w14:textId="77777777" w:rsidR="00F32E8F" w:rsidRPr="00F32E8F" w:rsidRDefault="00F32E8F" w:rsidP="00F32E8F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@Override</w:t>
            </w:r>
          </w:p>
          <w:p w14:paraId="2B278E04" w14:textId="0252659E" w:rsidR="00F32E8F" w:rsidRPr="00F32E8F" w:rsidRDefault="00F32E8F" w:rsidP="00F32E8F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protected 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ManufacturerCreate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proofErr w:type="gramStart"/>
            <w:r w:rsidRPr="00F32E8F">
              <w:rPr>
                <w:sz w:val="16"/>
                <w:szCs w:val="16"/>
                <w:lang w:val="en-US"/>
              </w:rPr>
              <w:t>createDto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>(</w:t>
            </w:r>
            <w:proofErr w:type="gramEnd"/>
            <w:r w:rsidRPr="00F32E8F">
              <w:rPr>
                <w:sz w:val="16"/>
                <w:szCs w:val="16"/>
                <w:lang w:val="en-US"/>
              </w:rPr>
              <w:t xml:space="preserve">) {   return new 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ManufacturerCreate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name.getValue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 xml:space="preserve">(), 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country.getValue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>());   }</w:t>
            </w:r>
          </w:p>
          <w:p w14:paraId="277FF54A" w14:textId="77777777" w:rsidR="00F32E8F" w:rsidRPr="00F32E8F" w:rsidRDefault="00F32E8F" w:rsidP="00F32E8F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@Override</w:t>
            </w:r>
          </w:p>
          <w:p w14:paraId="50BE3226" w14:textId="363945B7" w:rsidR="00F32E8F" w:rsidRPr="00F32E8F" w:rsidRDefault="00F32E8F" w:rsidP="00F32E8F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protected 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ManufacturerUpdate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proofErr w:type="gramStart"/>
            <w:r w:rsidRPr="00F32E8F">
              <w:rPr>
                <w:sz w:val="16"/>
                <w:szCs w:val="16"/>
                <w:lang w:val="en-US"/>
              </w:rPr>
              <w:t>updateDto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F32E8F">
              <w:rPr>
                <w:sz w:val="16"/>
                <w:szCs w:val="16"/>
                <w:lang w:val="en-US"/>
              </w:rPr>
              <w:t>ManufacturerRead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 xml:space="preserve"> item) { return new 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ManufacturerUpdate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 xml:space="preserve">(item.id(), 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name.getValue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 xml:space="preserve">(), 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country.getValue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 xml:space="preserve">());  </w:t>
            </w:r>
            <w:r w:rsidRPr="00896ACB">
              <w:rPr>
                <w:sz w:val="16"/>
                <w:szCs w:val="16"/>
                <w:lang w:val="en-US"/>
              </w:rPr>
              <w:t>}</w:t>
            </w:r>
          </w:p>
          <w:p w14:paraId="29B583E5" w14:textId="2B96AF34" w:rsidR="00071EF3" w:rsidRPr="00896ACB" w:rsidRDefault="00F32E8F" w:rsidP="00F32E8F">
            <w:pPr>
              <w:pStyle w:val="af1"/>
              <w:rPr>
                <w:sz w:val="16"/>
                <w:szCs w:val="16"/>
                <w:lang w:val="en-US"/>
              </w:rPr>
            </w:pPr>
            <w:r w:rsidRPr="00896ACB">
              <w:rPr>
                <w:sz w:val="16"/>
                <w:szCs w:val="16"/>
                <w:lang w:val="en-US"/>
              </w:rPr>
              <w:t>}</w:t>
            </w:r>
          </w:p>
        </w:tc>
      </w:tr>
    </w:tbl>
    <w:p w14:paraId="7480BB9E" w14:textId="77777777" w:rsidR="00071EF3" w:rsidRPr="00896ACB" w:rsidRDefault="00071EF3" w:rsidP="00071EF3">
      <w:pPr>
        <w:pStyle w:val="af1"/>
        <w:spacing w:line="240" w:lineRule="auto"/>
        <w:rPr>
          <w:lang w:val="en-US"/>
        </w:rPr>
      </w:pPr>
    </w:p>
    <w:p w14:paraId="3C7098F0" w14:textId="7D35FD05" w:rsidR="00071EF3" w:rsidRPr="001713AE" w:rsidRDefault="00071EF3" w:rsidP="00071EF3">
      <w:pPr>
        <w:pStyle w:val="af1"/>
        <w:spacing w:line="240" w:lineRule="auto"/>
      </w:pPr>
      <w:r w:rsidRPr="001713AE">
        <w:t>Файл «</w:t>
      </w:r>
      <w:proofErr w:type="spellStart"/>
      <w:r w:rsidR="00F56932" w:rsidRPr="00F56932">
        <w:t>EquipmentManager</w:t>
      </w:r>
      <w:proofErr w:type="spellEnd"/>
      <w:r w:rsidR="00F56932">
        <w:rPr>
          <w:lang w:val="en-US"/>
        </w:rPr>
        <w:t>.java</w:t>
      </w:r>
      <w:r w:rsidRPr="001713AE">
        <w:t>».</w:t>
      </w:r>
    </w:p>
    <w:tbl>
      <w:tblPr>
        <w:tblStyle w:val="aff4"/>
        <w:tblW w:w="0" w:type="auto"/>
        <w:tblLook w:val="04A0" w:firstRow="1" w:lastRow="0" w:firstColumn="1" w:lastColumn="0" w:noHBand="0" w:noVBand="1"/>
      </w:tblPr>
      <w:tblGrid>
        <w:gridCol w:w="9628"/>
      </w:tblGrid>
      <w:tr w:rsidR="00071EF3" w:rsidRPr="001713AE" w14:paraId="356F7A3C" w14:textId="77777777" w:rsidTr="00C57D9B">
        <w:tc>
          <w:tcPr>
            <w:tcW w:w="9628" w:type="dxa"/>
          </w:tcPr>
          <w:p w14:paraId="1394905E" w14:textId="5CCA2B46" w:rsidR="00F32E8F" w:rsidRPr="00F32E8F" w:rsidRDefault="00F32E8F" w:rsidP="00F32E8F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package </w:t>
            </w:r>
            <w:proofErr w:type="spellStart"/>
            <w:proofErr w:type="gramStart"/>
            <w:r w:rsidRPr="00F32E8F">
              <w:rPr>
                <w:sz w:val="16"/>
                <w:szCs w:val="16"/>
                <w:lang w:val="en-US"/>
              </w:rPr>
              <w:t>com.client</w:t>
            </w:r>
            <w:proofErr w:type="gramEnd"/>
            <w:r w:rsidRPr="00F32E8F">
              <w:rPr>
                <w:sz w:val="16"/>
                <w:szCs w:val="16"/>
                <w:lang w:val="en-US"/>
              </w:rPr>
              <w:t>.manager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>;</w:t>
            </w:r>
          </w:p>
          <w:p w14:paraId="5F26A274" w14:textId="77777777" w:rsidR="00F32E8F" w:rsidRPr="00F32E8F" w:rsidRDefault="00F32E8F" w:rsidP="00F32E8F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>@Service</w:t>
            </w:r>
          </w:p>
          <w:p w14:paraId="0A85F3DE" w14:textId="10704689" w:rsidR="00F32E8F" w:rsidRPr="00F32E8F" w:rsidRDefault="00F32E8F" w:rsidP="00F32E8F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public class 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EquipmentManager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 xml:space="preserve"> extends 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BaseViewManager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>&lt;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EquipmentCreate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EquipmentRead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EquipmentUpdate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>&gt; {</w:t>
            </w:r>
          </w:p>
          <w:p w14:paraId="4FE94B56" w14:textId="77777777" w:rsidR="00F32E8F" w:rsidRPr="00F32E8F" w:rsidRDefault="00F32E8F" w:rsidP="00F32E8F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public </w:t>
            </w:r>
            <w:proofErr w:type="spellStart"/>
            <w:proofErr w:type="gramStart"/>
            <w:r w:rsidRPr="00F32E8F">
              <w:rPr>
                <w:sz w:val="16"/>
                <w:szCs w:val="16"/>
                <w:lang w:val="en-US"/>
              </w:rPr>
              <w:t>EquipmentManager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F32E8F">
              <w:rPr>
                <w:sz w:val="16"/>
                <w:szCs w:val="16"/>
                <w:lang w:val="en-US"/>
              </w:rPr>
              <w:t>RestService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>&lt;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EquipmentCreate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EquipmentRead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EquipmentUpdate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 xml:space="preserve">&gt; 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restService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>,</w:t>
            </w:r>
          </w:p>
          <w:p w14:paraId="43FC0B38" w14:textId="77777777" w:rsidR="00F32E8F" w:rsidRPr="00F32E8F" w:rsidRDefault="00F32E8F" w:rsidP="00F32E8F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                        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NotificationService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notificationService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EquipmentDialog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 xml:space="preserve"> dialog) {</w:t>
            </w:r>
          </w:p>
          <w:p w14:paraId="3747292E" w14:textId="77777777" w:rsidR="00F32E8F" w:rsidRPr="00F32E8F" w:rsidRDefault="00F32E8F" w:rsidP="00F32E8F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    </w:t>
            </w:r>
            <w:proofErr w:type="gramStart"/>
            <w:r w:rsidRPr="00F32E8F">
              <w:rPr>
                <w:sz w:val="16"/>
                <w:szCs w:val="16"/>
                <w:lang w:val="en-US"/>
              </w:rPr>
              <w:t>super(</w:t>
            </w:r>
            <w:proofErr w:type="spellStart"/>
            <w:proofErr w:type="gramEnd"/>
            <w:r w:rsidRPr="00F32E8F">
              <w:rPr>
                <w:sz w:val="16"/>
                <w:szCs w:val="16"/>
                <w:lang w:val="en-US"/>
              </w:rPr>
              <w:t>restService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notificationService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EquipmentRead.class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>, dialog);</w:t>
            </w:r>
          </w:p>
          <w:p w14:paraId="628FD8F8" w14:textId="20F2749C" w:rsidR="00F32E8F" w:rsidRPr="00F32E8F" w:rsidRDefault="00F32E8F" w:rsidP="00F32E8F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}</w:t>
            </w:r>
          </w:p>
          <w:p w14:paraId="43837F61" w14:textId="77777777" w:rsidR="00F32E8F" w:rsidRPr="00F32E8F" w:rsidRDefault="00F32E8F" w:rsidP="00F32E8F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@Override</w:t>
            </w:r>
          </w:p>
          <w:p w14:paraId="26BA8B8D" w14:textId="77777777" w:rsidR="00F32E8F" w:rsidRPr="00F32E8F" w:rsidRDefault="00F32E8F" w:rsidP="00F32E8F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protected void </w:t>
            </w:r>
            <w:proofErr w:type="spellStart"/>
            <w:proofErr w:type="gramStart"/>
            <w:r w:rsidRPr="00F32E8F">
              <w:rPr>
                <w:sz w:val="16"/>
                <w:szCs w:val="16"/>
                <w:lang w:val="en-US"/>
              </w:rPr>
              <w:t>configureColumns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>(</w:t>
            </w:r>
            <w:proofErr w:type="gramEnd"/>
            <w:r w:rsidRPr="00F32E8F">
              <w:rPr>
                <w:sz w:val="16"/>
                <w:szCs w:val="16"/>
                <w:lang w:val="en-US"/>
              </w:rPr>
              <w:t>Grid&lt;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EquipmentRead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>&gt; grid) {</w:t>
            </w:r>
          </w:p>
          <w:p w14:paraId="5D88557F" w14:textId="77777777" w:rsidR="00F32E8F" w:rsidRPr="00F32E8F" w:rsidRDefault="00F32E8F" w:rsidP="00F32E8F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proofErr w:type="gramStart"/>
            <w:r w:rsidRPr="00F32E8F">
              <w:rPr>
                <w:sz w:val="16"/>
                <w:szCs w:val="16"/>
                <w:lang w:val="en-US"/>
              </w:rPr>
              <w:t>grid.addColumn</w:t>
            </w:r>
            <w:proofErr w:type="spellEnd"/>
            <w:proofErr w:type="gramEnd"/>
            <w:r w:rsidRPr="00F32E8F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EquipmentRead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>::id)</w:t>
            </w:r>
          </w:p>
          <w:p w14:paraId="5244C898" w14:textId="77777777" w:rsidR="00F32E8F" w:rsidRPr="00F32E8F" w:rsidRDefault="00F32E8F" w:rsidP="00F32E8F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            </w:t>
            </w:r>
            <w:proofErr w:type="gramStart"/>
            <w:r w:rsidRPr="00F32E8F">
              <w:rPr>
                <w:sz w:val="16"/>
                <w:szCs w:val="16"/>
                <w:lang w:val="en-US"/>
              </w:rPr>
              <w:t>.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setHeader</w:t>
            </w:r>
            <w:proofErr w:type="spellEnd"/>
            <w:proofErr w:type="gramEnd"/>
            <w:r w:rsidRPr="00F32E8F">
              <w:rPr>
                <w:sz w:val="16"/>
                <w:szCs w:val="16"/>
                <w:lang w:val="en-US"/>
              </w:rPr>
              <w:t>("</w:t>
            </w:r>
            <w:r w:rsidRPr="00F32E8F">
              <w:rPr>
                <w:sz w:val="16"/>
                <w:szCs w:val="16"/>
              </w:rPr>
              <w:t>Ид</w:t>
            </w:r>
            <w:r w:rsidRPr="00F32E8F">
              <w:rPr>
                <w:sz w:val="16"/>
                <w:szCs w:val="16"/>
                <w:lang w:val="en-US"/>
              </w:rPr>
              <w:t>.")</w:t>
            </w:r>
          </w:p>
          <w:p w14:paraId="33D058CB" w14:textId="77777777" w:rsidR="00F32E8F" w:rsidRPr="00F32E8F" w:rsidRDefault="00F32E8F" w:rsidP="00F32E8F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            </w:t>
            </w:r>
            <w:proofErr w:type="gramStart"/>
            <w:r w:rsidRPr="00F32E8F">
              <w:rPr>
                <w:sz w:val="16"/>
                <w:szCs w:val="16"/>
                <w:lang w:val="en-US"/>
              </w:rPr>
              <w:t>.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setWidth</w:t>
            </w:r>
            <w:proofErr w:type="spellEnd"/>
            <w:proofErr w:type="gramEnd"/>
            <w:r w:rsidRPr="00F32E8F">
              <w:rPr>
                <w:sz w:val="16"/>
                <w:szCs w:val="16"/>
                <w:lang w:val="en-US"/>
              </w:rPr>
              <w:t>("80px")</w:t>
            </w:r>
          </w:p>
          <w:p w14:paraId="5AEB3AF6" w14:textId="77777777" w:rsidR="00F32E8F" w:rsidRPr="00F32E8F" w:rsidRDefault="00F32E8F" w:rsidP="00F32E8F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            </w:t>
            </w:r>
            <w:proofErr w:type="gramStart"/>
            <w:r w:rsidRPr="00F32E8F">
              <w:rPr>
                <w:sz w:val="16"/>
                <w:szCs w:val="16"/>
                <w:lang w:val="en-US"/>
              </w:rPr>
              <w:t>.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setFlexGrow</w:t>
            </w:r>
            <w:proofErr w:type="spellEnd"/>
            <w:proofErr w:type="gramEnd"/>
            <w:r w:rsidRPr="00F32E8F">
              <w:rPr>
                <w:sz w:val="16"/>
                <w:szCs w:val="16"/>
                <w:lang w:val="en-US"/>
              </w:rPr>
              <w:t>(0)</w:t>
            </w:r>
          </w:p>
          <w:p w14:paraId="0D41D9B2" w14:textId="77777777" w:rsidR="00F32E8F" w:rsidRPr="00F32E8F" w:rsidRDefault="00F32E8F" w:rsidP="00F32E8F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            </w:t>
            </w:r>
            <w:proofErr w:type="gramStart"/>
            <w:r w:rsidRPr="00F32E8F">
              <w:rPr>
                <w:sz w:val="16"/>
                <w:szCs w:val="16"/>
                <w:lang w:val="en-US"/>
              </w:rPr>
              <w:t>.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setSortable</w:t>
            </w:r>
            <w:proofErr w:type="spellEnd"/>
            <w:proofErr w:type="gramEnd"/>
            <w:r w:rsidRPr="00F32E8F">
              <w:rPr>
                <w:sz w:val="16"/>
                <w:szCs w:val="16"/>
                <w:lang w:val="en-US"/>
              </w:rPr>
              <w:t>(true);</w:t>
            </w:r>
          </w:p>
          <w:p w14:paraId="32492B7A" w14:textId="77777777" w:rsidR="00F32E8F" w:rsidRPr="00F32E8F" w:rsidRDefault="00F32E8F" w:rsidP="00F32E8F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proofErr w:type="gramStart"/>
            <w:r w:rsidRPr="00F32E8F">
              <w:rPr>
                <w:sz w:val="16"/>
                <w:szCs w:val="16"/>
                <w:lang w:val="en-US"/>
              </w:rPr>
              <w:t>grid.addColumn</w:t>
            </w:r>
            <w:proofErr w:type="spellEnd"/>
            <w:proofErr w:type="gramEnd"/>
            <w:r w:rsidRPr="00F32E8F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EquipmentRead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>::name)</w:t>
            </w:r>
          </w:p>
          <w:p w14:paraId="3C15A86F" w14:textId="77777777" w:rsidR="00F32E8F" w:rsidRPr="00F32E8F" w:rsidRDefault="00F32E8F" w:rsidP="00F32E8F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            </w:t>
            </w:r>
            <w:proofErr w:type="gramStart"/>
            <w:r w:rsidRPr="00F32E8F">
              <w:rPr>
                <w:sz w:val="16"/>
                <w:szCs w:val="16"/>
                <w:lang w:val="en-US"/>
              </w:rPr>
              <w:t>.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setHeader</w:t>
            </w:r>
            <w:proofErr w:type="spellEnd"/>
            <w:proofErr w:type="gramEnd"/>
            <w:r w:rsidRPr="00F32E8F">
              <w:rPr>
                <w:sz w:val="16"/>
                <w:szCs w:val="16"/>
                <w:lang w:val="en-US"/>
              </w:rPr>
              <w:t>("</w:t>
            </w:r>
            <w:r w:rsidRPr="00F32E8F">
              <w:rPr>
                <w:sz w:val="16"/>
                <w:szCs w:val="16"/>
              </w:rPr>
              <w:t>Имя</w:t>
            </w:r>
            <w:r w:rsidRPr="00F32E8F">
              <w:rPr>
                <w:sz w:val="16"/>
                <w:szCs w:val="16"/>
                <w:lang w:val="en-US"/>
              </w:rPr>
              <w:t>")</w:t>
            </w:r>
          </w:p>
          <w:p w14:paraId="25EB7E3F" w14:textId="77777777" w:rsidR="00F32E8F" w:rsidRPr="00F32E8F" w:rsidRDefault="00F32E8F" w:rsidP="00F32E8F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            </w:t>
            </w:r>
            <w:proofErr w:type="gramStart"/>
            <w:r w:rsidRPr="00F32E8F">
              <w:rPr>
                <w:sz w:val="16"/>
                <w:szCs w:val="16"/>
                <w:lang w:val="en-US"/>
              </w:rPr>
              <w:t>.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setTooltipGenerator</w:t>
            </w:r>
            <w:proofErr w:type="spellEnd"/>
            <w:proofErr w:type="gramEnd"/>
            <w:r w:rsidRPr="00F32E8F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EquipmentRead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>::name)</w:t>
            </w:r>
          </w:p>
          <w:p w14:paraId="5656FB25" w14:textId="77777777" w:rsidR="00F32E8F" w:rsidRPr="00F32E8F" w:rsidRDefault="00F32E8F" w:rsidP="00F32E8F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            </w:t>
            </w:r>
            <w:proofErr w:type="gramStart"/>
            <w:r w:rsidRPr="00F32E8F">
              <w:rPr>
                <w:sz w:val="16"/>
                <w:szCs w:val="16"/>
                <w:lang w:val="en-US"/>
              </w:rPr>
              <w:t>.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setAutoWidth</w:t>
            </w:r>
            <w:proofErr w:type="spellEnd"/>
            <w:proofErr w:type="gramEnd"/>
            <w:r w:rsidRPr="00F32E8F">
              <w:rPr>
                <w:sz w:val="16"/>
                <w:szCs w:val="16"/>
                <w:lang w:val="en-US"/>
              </w:rPr>
              <w:t>(true)</w:t>
            </w:r>
          </w:p>
          <w:p w14:paraId="61EDA67C" w14:textId="77777777" w:rsidR="00F32E8F" w:rsidRPr="00F32E8F" w:rsidRDefault="00F32E8F" w:rsidP="00F32E8F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            </w:t>
            </w:r>
            <w:proofErr w:type="gramStart"/>
            <w:r w:rsidRPr="00F32E8F">
              <w:rPr>
                <w:sz w:val="16"/>
                <w:szCs w:val="16"/>
                <w:lang w:val="en-US"/>
              </w:rPr>
              <w:t>.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setResizable</w:t>
            </w:r>
            <w:proofErr w:type="spellEnd"/>
            <w:proofErr w:type="gramEnd"/>
            <w:r w:rsidRPr="00F32E8F">
              <w:rPr>
                <w:sz w:val="16"/>
                <w:szCs w:val="16"/>
                <w:lang w:val="en-US"/>
              </w:rPr>
              <w:t>(true)</w:t>
            </w:r>
          </w:p>
          <w:p w14:paraId="7518E066" w14:textId="77777777" w:rsidR="00F32E8F" w:rsidRPr="00F32E8F" w:rsidRDefault="00F32E8F" w:rsidP="00F32E8F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            </w:t>
            </w:r>
            <w:proofErr w:type="gramStart"/>
            <w:r w:rsidRPr="00F32E8F">
              <w:rPr>
                <w:sz w:val="16"/>
                <w:szCs w:val="16"/>
                <w:lang w:val="en-US"/>
              </w:rPr>
              <w:t>.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setSortable</w:t>
            </w:r>
            <w:proofErr w:type="spellEnd"/>
            <w:proofErr w:type="gramEnd"/>
            <w:r w:rsidRPr="00F32E8F">
              <w:rPr>
                <w:sz w:val="16"/>
                <w:szCs w:val="16"/>
                <w:lang w:val="en-US"/>
              </w:rPr>
              <w:t>(true);</w:t>
            </w:r>
          </w:p>
          <w:p w14:paraId="5665A4D6" w14:textId="77777777" w:rsidR="00F32E8F" w:rsidRPr="00F32E8F" w:rsidRDefault="00F32E8F" w:rsidP="00F32E8F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proofErr w:type="gramStart"/>
            <w:r w:rsidRPr="00F32E8F">
              <w:rPr>
                <w:sz w:val="16"/>
                <w:szCs w:val="16"/>
                <w:lang w:val="en-US"/>
              </w:rPr>
              <w:t>grid.addColumn</w:t>
            </w:r>
            <w:proofErr w:type="spellEnd"/>
            <w:proofErr w:type="gramEnd"/>
            <w:r w:rsidRPr="00F32E8F">
              <w:rPr>
                <w:sz w:val="16"/>
                <w:szCs w:val="16"/>
                <w:lang w:val="en-US"/>
              </w:rPr>
              <w:t xml:space="preserve">(d -&gt; 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d.type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>().name())</w:t>
            </w:r>
          </w:p>
          <w:p w14:paraId="14718248" w14:textId="77777777" w:rsidR="00F32E8F" w:rsidRPr="00F32E8F" w:rsidRDefault="00F32E8F" w:rsidP="00F32E8F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            </w:t>
            </w:r>
            <w:proofErr w:type="gramStart"/>
            <w:r w:rsidRPr="00F32E8F">
              <w:rPr>
                <w:sz w:val="16"/>
                <w:szCs w:val="16"/>
                <w:lang w:val="en-US"/>
              </w:rPr>
              <w:t>.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setHeader</w:t>
            </w:r>
            <w:proofErr w:type="spellEnd"/>
            <w:proofErr w:type="gramEnd"/>
            <w:r w:rsidRPr="00F32E8F">
              <w:rPr>
                <w:sz w:val="16"/>
                <w:szCs w:val="16"/>
                <w:lang w:val="en-US"/>
              </w:rPr>
              <w:t>("</w:t>
            </w:r>
            <w:r w:rsidRPr="00F32E8F">
              <w:rPr>
                <w:sz w:val="16"/>
                <w:szCs w:val="16"/>
              </w:rPr>
              <w:t>Тип</w:t>
            </w:r>
            <w:r w:rsidRPr="00F32E8F">
              <w:rPr>
                <w:sz w:val="16"/>
                <w:szCs w:val="16"/>
                <w:lang w:val="en-US"/>
              </w:rPr>
              <w:t>")</w:t>
            </w:r>
          </w:p>
          <w:p w14:paraId="619FC425" w14:textId="77777777" w:rsidR="00F32E8F" w:rsidRPr="00F32E8F" w:rsidRDefault="00F32E8F" w:rsidP="00F32E8F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            </w:t>
            </w:r>
            <w:proofErr w:type="gramStart"/>
            <w:r w:rsidRPr="00F32E8F">
              <w:rPr>
                <w:sz w:val="16"/>
                <w:szCs w:val="16"/>
                <w:lang w:val="en-US"/>
              </w:rPr>
              <w:t>.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setTooltipGenerator</w:t>
            </w:r>
            <w:proofErr w:type="spellEnd"/>
            <w:proofErr w:type="gramEnd"/>
            <w:r w:rsidRPr="00F32E8F">
              <w:rPr>
                <w:sz w:val="16"/>
                <w:szCs w:val="16"/>
                <w:lang w:val="en-US"/>
              </w:rPr>
              <w:t xml:space="preserve">(d -&gt; 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d.type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>().name())</w:t>
            </w:r>
          </w:p>
          <w:p w14:paraId="49349DED" w14:textId="77777777" w:rsidR="00F32E8F" w:rsidRPr="00F32E8F" w:rsidRDefault="00F32E8F" w:rsidP="00F32E8F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            </w:t>
            </w:r>
            <w:proofErr w:type="gramStart"/>
            <w:r w:rsidRPr="00F32E8F">
              <w:rPr>
                <w:sz w:val="16"/>
                <w:szCs w:val="16"/>
                <w:lang w:val="en-US"/>
              </w:rPr>
              <w:t>.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setAutoWidth</w:t>
            </w:r>
            <w:proofErr w:type="spellEnd"/>
            <w:proofErr w:type="gramEnd"/>
            <w:r w:rsidRPr="00F32E8F">
              <w:rPr>
                <w:sz w:val="16"/>
                <w:szCs w:val="16"/>
                <w:lang w:val="en-US"/>
              </w:rPr>
              <w:t>(true)</w:t>
            </w:r>
          </w:p>
          <w:p w14:paraId="029B68D0" w14:textId="77777777" w:rsidR="00F32E8F" w:rsidRPr="00F32E8F" w:rsidRDefault="00F32E8F" w:rsidP="00F32E8F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            </w:t>
            </w:r>
            <w:proofErr w:type="gramStart"/>
            <w:r w:rsidRPr="00F32E8F">
              <w:rPr>
                <w:sz w:val="16"/>
                <w:szCs w:val="16"/>
                <w:lang w:val="en-US"/>
              </w:rPr>
              <w:t>.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setResizable</w:t>
            </w:r>
            <w:proofErr w:type="spellEnd"/>
            <w:proofErr w:type="gramEnd"/>
            <w:r w:rsidRPr="00F32E8F">
              <w:rPr>
                <w:sz w:val="16"/>
                <w:szCs w:val="16"/>
                <w:lang w:val="en-US"/>
              </w:rPr>
              <w:t>(true)</w:t>
            </w:r>
          </w:p>
          <w:p w14:paraId="1F10B3A1" w14:textId="77777777" w:rsidR="00F32E8F" w:rsidRPr="00F32E8F" w:rsidRDefault="00F32E8F" w:rsidP="00F32E8F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            </w:t>
            </w:r>
            <w:proofErr w:type="gramStart"/>
            <w:r w:rsidRPr="00F32E8F">
              <w:rPr>
                <w:sz w:val="16"/>
                <w:szCs w:val="16"/>
                <w:lang w:val="en-US"/>
              </w:rPr>
              <w:t>.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setSortable</w:t>
            </w:r>
            <w:proofErr w:type="spellEnd"/>
            <w:proofErr w:type="gramEnd"/>
            <w:r w:rsidRPr="00F32E8F">
              <w:rPr>
                <w:sz w:val="16"/>
                <w:szCs w:val="16"/>
                <w:lang w:val="en-US"/>
              </w:rPr>
              <w:t>(true);</w:t>
            </w:r>
          </w:p>
          <w:p w14:paraId="5EC7E694" w14:textId="77777777" w:rsidR="00F32E8F" w:rsidRPr="00F32E8F" w:rsidRDefault="00F32E8F" w:rsidP="00F32E8F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proofErr w:type="gramStart"/>
            <w:r w:rsidRPr="00F32E8F">
              <w:rPr>
                <w:sz w:val="16"/>
                <w:szCs w:val="16"/>
                <w:lang w:val="en-US"/>
              </w:rPr>
              <w:t>grid.addColumn</w:t>
            </w:r>
            <w:proofErr w:type="spellEnd"/>
            <w:proofErr w:type="gramEnd"/>
            <w:r w:rsidRPr="00F32E8F">
              <w:rPr>
                <w:sz w:val="16"/>
                <w:szCs w:val="16"/>
                <w:lang w:val="en-US"/>
              </w:rPr>
              <w:t xml:space="preserve">(d -&gt; 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d.manufacturer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>().name())</w:t>
            </w:r>
          </w:p>
          <w:p w14:paraId="35E5AA5C" w14:textId="77777777" w:rsidR="00F32E8F" w:rsidRPr="00F32E8F" w:rsidRDefault="00F32E8F" w:rsidP="00F32E8F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            </w:t>
            </w:r>
            <w:proofErr w:type="gramStart"/>
            <w:r w:rsidRPr="00F32E8F">
              <w:rPr>
                <w:sz w:val="16"/>
                <w:szCs w:val="16"/>
                <w:lang w:val="en-US"/>
              </w:rPr>
              <w:t>.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setHeader</w:t>
            </w:r>
            <w:proofErr w:type="spellEnd"/>
            <w:proofErr w:type="gramEnd"/>
            <w:r w:rsidRPr="00F32E8F">
              <w:rPr>
                <w:sz w:val="16"/>
                <w:szCs w:val="16"/>
                <w:lang w:val="en-US"/>
              </w:rPr>
              <w:t>("</w:t>
            </w:r>
            <w:r w:rsidRPr="00F32E8F">
              <w:rPr>
                <w:sz w:val="16"/>
                <w:szCs w:val="16"/>
              </w:rPr>
              <w:t>Производитель</w:t>
            </w:r>
            <w:r w:rsidRPr="00F32E8F">
              <w:rPr>
                <w:sz w:val="16"/>
                <w:szCs w:val="16"/>
                <w:lang w:val="en-US"/>
              </w:rPr>
              <w:t>")</w:t>
            </w:r>
          </w:p>
          <w:p w14:paraId="46C56928" w14:textId="77777777" w:rsidR="00F32E8F" w:rsidRPr="00F32E8F" w:rsidRDefault="00F32E8F" w:rsidP="00F32E8F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            </w:t>
            </w:r>
            <w:proofErr w:type="gramStart"/>
            <w:r w:rsidRPr="00F32E8F">
              <w:rPr>
                <w:sz w:val="16"/>
                <w:szCs w:val="16"/>
                <w:lang w:val="en-US"/>
              </w:rPr>
              <w:t>.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setTooltipGenerator</w:t>
            </w:r>
            <w:proofErr w:type="spellEnd"/>
            <w:proofErr w:type="gramEnd"/>
            <w:r w:rsidRPr="00F32E8F">
              <w:rPr>
                <w:sz w:val="16"/>
                <w:szCs w:val="16"/>
                <w:lang w:val="en-US"/>
              </w:rPr>
              <w:t xml:space="preserve">(d -&gt; 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d.manufacturer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>().name())</w:t>
            </w:r>
          </w:p>
          <w:p w14:paraId="1E60064A" w14:textId="77777777" w:rsidR="00F32E8F" w:rsidRPr="00F32E8F" w:rsidRDefault="00F32E8F" w:rsidP="00F32E8F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            </w:t>
            </w:r>
            <w:proofErr w:type="gramStart"/>
            <w:r w:rsidRPr="00F32E8F">
              <w:rPr>
                <w:sz w:val="16"/>
                <w:szCs w:val="16"/>
                <w:lang w:val="en-US"/>
              </w:rPr>
              <w:t>.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setAutoWidth</w:t>
            </w:r>
            <w:proofErr w:type="spellEnd"/>
            <w:proofErr w:type="gramEnd"/>
            <w:r w:rsidRPr="00F32E8F">
              <w:rPr>
                <w:sz w:val="16"/>
                <w:szCs w:val="16"/>
                <w:lang w:val="en-US"/>
              </w:rPr>
              <w:t>(true)</w:t>
            </w:r>
          </w:p>
          <w:p w14:paraId="64DE07CB" w14:textId="77777777" w:rsidR="00F32E8F" w:rsidRPr="00F32E8F" w:rsidRDefault="00F32E8F" w:rsidP="00F32E8F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            </w:t>
            </w:r>
            <w:proofErr w:type="gramStart"/>
            <w:r w:rsidRPr="00F32E8F">
              <w:rPr>
                <w:sz w:val="16"/>
                <w:szCs w:val="16"/>
                <w:lang w:val="en-US"/>
              </w:rPr>
              <w:t>.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setResizable</w:t>
            </w:r>
            <w:proofErr w:type="spellEnd"/>
            <w:proofErr w:type="gramEnd"/>
            <w:r w:rsidRPr="00F32E8F">
              <w:rPr>
                <w:sz w:val="16"/>
                <w:szCs w:val="16"/>
                <w:lang w:val="en-US"/>
              </w:rPr>
              <w:t>(true)</w:t>
            </w:r>
          </w:p>
          <w:p w14:paraId="34DDD874" w14:textId="77777777" w:rsidR="00F32E8F" w:rsidRPr="00F32E8F" w:rsidRDefault="00F32E8F" w:rsidP="00F32E8F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            </w:t>
            </w:r>
            <w:proofErr w:type="gramStart"/>
            <w:r w:rsidRPr="00F32E8F">
              <w:rPr>
                <w:sz w:val="16"/>
                <w:szCs w:val="16"/>
                <w:lang w:val="en-US"/>
              </w:rPr>
              <w:t>.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setSortable</w:t>
            </w:r>
            <w:proofErr w:type="spellEnd"/>
            <w:proofErr w:type="gramEnd"/>
            <w:r w:rsidRPr="00F32E8F">
              <w:rPr>
                <w:sz w:val="16"/>
                <w:szCs w:val="16"/>
                <w:lang w:val="en-US"/>
              </w:rPr>
              <w:t>(true);</w:t>
            </w:r>
          </w:p>
          <w:p w14:paraId="3DC5AE96" w14:textId="77777777" w:rsidR="00F32E8F" w:rsidRPr="00F32E8F" w:rsidRDefault="00F32E8F" w:rsidP="00F32E8F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proofErr w:type="gramStart"/>
            <w:r w:rsidRPr="00F32E8F">
              <w:rPr>
                <w:sz w:val="16"/>
                <w:szCs w:val="16"/>
                <w:lang w:val="en-US"/>
              </w:rPr>
              <w:t>grid.addColumn</w:t>
            </w:r>
            <w:proofErr w:type="spellEnd"/>
            <w:proofErr w:type="gramEnd"/>
            <w:r w:rsidRPr="00F32E8F">
              <w:rPr>
                <w:sz w:val="16"/>
                <w:szCs w:val="16"/>
                <w:lang w:val="en-US"/>
              </w:rPr>
              <w:t xml:space="preserve">(d -&gt; 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d.manufacturer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>().country())</w:t>
            </w:r>
          </w:p>
          <w:p w14:paraId="63C77F2A" w14:textId="77777777" w:rsidR="00F32E8F" w:rsidRPr="00F32E8F" w:rsidRDefault="00F32E8F" w:rsidP="00F32E8F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            </w:t>
            </w:r>
            <w:proofErr w:type="gramStart"/>
            <w:r w:rsidRPr="00F32E8F">
              <w:rPr>
                <w:sz w:val="16"/>
                <w:szCs w:val="16"/>
                <w:lang w:val="en-US"/>
              </w:rPr>
              <w:t>.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setHeader</w:t>
            </w:r>
            <w:proofErr w:type="spellEnd"/>
            <w:proofErr w:type="gramEnd"/>
            <w:r w:rsidRPr="00F32E8F">
              <w:rPr>
                <w:sz w:val="16"/>
                <w:szCs w:val="16"/>
                <w:lang w:val="en-US"/>
              </w:rPr>
              <w:t>("</w:t>
            </w:r>
            <w:r w:rsidRPr="00F32E8F">
              <w:rPr>
                <w:sz w:val="16"/>
                <w:szCs w:val="16"/>
              </w:rPr>
              <w:t>Страна</w:t>
            </w:r>
            <w:r w:rsidRPr="00F32E8F">
              <w:rPr>
                <w:sz w:val="16"/>
                <w:szCs w:val="16"/>
                <w:lang w:val="en-US"/>
              </w:rPr>
              <w:t>")</w:t>
            </w:r>
          </w:p>
          <w:p w14:paraId="776663D1" w14:textId="77777777" w:rsidR="00F32E8F" w:rsidRPr="00F32E8F" w:rsidRDefault="00F32E8F" w:rsidP="00F32E8F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            </w:t>
            </w:r>
            <w:proofErr w:type="gramStart"/>
            <w:r w:rsidRPr="00F32E8F">
              <w:rPr>
                <w:sz w:val="16"/>
                <w:szCs w:val="16"/>
                <w:lang w:val="en-US"/>
              </w:rPr>
              <w:t>.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setTooltipGenerator</w:t>
            </w:r>
            <w:proofErr w:type="spellEnd"/>
            <w:proofErr w:type="gramEnd"/>
            <w:r w:rsidRPr="00F32E8F">
              <w:rPr>
                <w:sz w:val="16"/>
                <w:szCs w:val="16"/>
                <w:lang w:val="en-US"/>
              </w:rPr>
              <w:t xml:space="preserve">(d -&gt; 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d.manufacturer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>().country())</w:t>
            </w:r>
          </w:p>
          <w:p w14:paraId="2E1048E8" w14:textId="77777777" w:rsidR="00F32E8F" w:rsidRPr="00F32E8F" w:rsidRDefault="00F32E8F" w:rsidP="00F32E8F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            </w:t>
            </w:r>
            <w:proofErr w:type="gramStart"/>
            <w:r w:rsidRPr="00F32E8F">
              <w:rPr>
                <w:sz w:val="16"/>
                <w:szCs w:val="16"/>
                <w:lang w:val="en-US"/>
              </w:rPr>
              <w:t>.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setAutoWidth</w:t>
            </w:r>
            <w:proofErr w:type="spellEnd"/>
            <w:proofErr w:type="gramEnd"/>
            <w:r w:rsidRPr="00F32E8F">
              <w:rPr>
                <w:sz w:val="16"/>
                <w:szCs w:val="16"/>
                <w:lang w:val="en-US"/>
              </w:rPr>
              <w:t>(true)</w:t>
            </w:r>
          </w:p>
          <w:p w14:paraId="41C9A90C" w14:textId="77777777" w:rsidR="00F32E8F" w:rsidRPr="00F32E8F" w:rsidRDefault="00F32E8F" w:rsidP="00F32E8F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            </w:t>
            </w:r>
            <w:proofErr w:type="gramStart"/>
            <w:r w:rsidRPr="00F32E8F">
              <w:rPr>
                <w:sz w:val="16"/>
                <w:szCs w:val="16"/>
                <w:lang w:val="en-US"/>
              </w:rPr>
              <w:t>.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setResizable</w:t>
            </w:r>
            <w:proofErr w:type="spellEnd"/>
            <w:proofErr w:type="gramEnd"/>
            <w:r w:rsidRPr="00F32E8F">
              <w:rPr>
                <w:sz w:val="16"/>
                <w:szCs w:val="16"/>
                <w:lang w:val="en-US"/>
              </w:rPr>
              <w:t>(true)</w:t>
            </w:r>
          </w:p>
          <w:p w14:paraId="7067171C" w14:textId="77777777" w:rsidR="00F32E8F" w:rsidRPr="00F32E8F" w:rsidRDefault="00F32E8F" w:rsidP="00F32E8F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            </w:t>
            </w:r>
            <w:proofErr w:type="gramStart"/>
            <w:r w:rsidRPr="00F32E8F">
              <w:rPr>
                <w:sz w:val="16"/>
                <w:szCs w:val="16"/>
                <w:lang w:val="en-US"/>
              </w:rPr>
              <w:t>.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setSortable</w:t>
            </w:r>
            <w:proofErr w:type="spellEnd"/>
            <w:proofErr w:type="gramEnd"/>
            <w:r w:rsidRPr="00F32E8F">
              <w:rPr>
                <w:sz w:val="16"/>
                <w:szCs w:val="16"/>
                <w:lang w:val="en-US"/>
              </w:rPr>
              <w:t>(true);</w:t>
            </w:r>
          </w:p>
          <w:p w14:paraId="01C9C39C" w14:textId="45EC9A91" w:rsidR="00F32E8F" w:rsidRPr="00F32E8F" w:rsidRDefault="00F32E8F" w:rsidP="00F32E8F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}</w:t>
            </w:r>
          </w:p>
          <w:p w14:paraId="3461FBB5" w14:textId="77777777" w:rsidR="00F32E8F" w:rsidRPr="00F32E8F" w:rsidRDefault="00F32E8F" w:rsidP="00F32E8F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@Override</w:t>
            </w:r>
          </w:p>
          <w:p w14:paraId="48EC7BB4" w14:textId="6BA55FD3" w:rsidR="00F32E8F" w:rsidRPr="00F32E8F" w:rsidRDefault="00F32E8F" w:rsidP="00F32E8F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protected Dialog </w:t>
            </w:r>
            <w:proofErr w:type="spellStart"/>
            <w:proofErr w:type="gramStart"/>
            <w:r w:rsidRPr="00F32E8F">
              <w:rPr>
                <w:sz w:val="16"/>
                <w:szCs w:val="16"/>
                <w:lang w:val="en-US"/>
              </w:rPr>
              <w:t>createDialog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>(</w:t>
            </w:r>
            <w:proofErr w:type="gramEnd"/>
            <w:r w:rsidRPr="00F32E8F">
              <w:rPr>
                <w:sz w:val="16"/>
                <w:szCs w:val="16"/>
                <w:lang w:val="en-US"/>
              </w:rPr>
              <w:t>Consumer&lt;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EquipmentCreate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 xml:space="preserve">&gt; handler) { return 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getDialog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>().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createDialog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>("</w:t>
            </w:r>
            <w:r w:rsidRPr="00F32E8F">
              <w:rPr>
                <w:sz w:val="16"/>
                <w:szCs w:val="16"/>
              </w:rPr>
              <w:t>Новое</w:t>
            </w:r>
            <w:r w:rsidRPr="00F32E8F">
              <w:rPr>
                <w:sz w:val="16"/>
                <w:szCs w:val="16"/>
                <w:lang w:val="en-US"/>
              </w:rPr>
              <w:t xml:space="preserve"> </w:t>
            </w:r>
            <w:r w:rsidRPr="00F32E8F">
              <w:rPr>
                <w:sz w:val="16"/>
                <w:szCs w:val="16"/>
              </w:rPr>
              <w:t>оборудование</w:t>
            </w:r>
            <w:r w:rsidRPr="00F32E8F">
              <w:rPr>
                <w:sz w:val="16"/>
                <w:szCs w:val="16"/>
                <w:lang w:val="en-US"/>
              </w:rPr>
              <w:t xml:space="preserve">", 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EquipmentCreate.class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>, handler);    }</w:t>
            </w:r>
          </w:p>
          <w:p w14:paraId="33527FC2" w14:textId="77777777" w:rsidR="00F32E8F" w:rsidRPr="00F32E8F" w:rsidRDefault="00F32E8F" w:rsidP="00F32E8F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@Override</w:t>
            </w:r>
          </w:p>
          <w:p w14:paraId="7EFC075F" w14:textId="77777777" w:rsidR="00F32E8F" w:rsidRPr="00F32E8F" w:rsidRDefault="00F32E8F" w:rsidP="00F32E8F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protected Dialog </w:t>
            </w:r>
            <w:proofErr w:type="spellStart"/>
            <w:proofErr w:type="gramStart"/>
            <w:r w:rsidRPr="00F32E8F">
              <w:rPr>
                <w:sz w:val="16"/>
                <w:szCs w:val="16"/>
                <w:lang w:val="en-US"/>
              </w:rPr>
              <w:t>updateDialog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F32E8F">
              <w:rPr>
                <w:sz w:val="16"/>
                <w:szCs w:val="16"/>
                <w:lang w:val="en-US"/>
              </w:rPr>
              <w:t>EquipmentRead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 xml:space="preserve"> item, Consumer&lt;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EquipmentUpdate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>&gt; handler) {</w:t>
            </w:r>
          </w:p>
          <w:p w14:paraId="25B3B5CF" w14:textId="77777777" w:rsidR="00F32E8F" w:rsidRPr="00F32E8F" w:rsidRDefault="00F32E8F" w:rsidP="00F32E8F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    return </w:t>
            </w:r>
            <w:proofErr w:type="spellStart"/>
            <w:proofErr w:type="gramStart"/>
            <w:r w:rsidRPr="00F32E8F">
              <w:rPr>
                <w:sz w:val="16"/>
                <w:szCs w:val="16"/>
                <w:lang w:val="en-US"/>
              </w:rPr>
              <w:t>getDialog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>(</w:t>
            </w:r>
            <w:proofErr w:type="gramEnd"/>
            <w:r w:rsidRPr="00F32E8F">
              <w:rPr>
                <w:sz w:val="16"/>
                <w:szCs w:val="16"/>
                <w:lang w:val="en-US"/>
              </w:rPr>
              <w:t>).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updateDialog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>("</w:t>
            </w:r>
            <w:r w:rsidRPr="00F32E8F">
              <w:rPr>
                <w:sz w:val="16"/>
                <w:szCs w:val="16"/>
              </w:rPr>
              <w:t>Редактирование</w:t>
            </w:r>
            <w:r w:rsidRPr="00F32E8F">
              <w:rPr>
                <w:sz w:val="16"/>
                <w:szCs w:val="16"/>
                <w:lang w:val="en-US"/>
              </w:rPr>
              <w:t xml:space="preserve">", 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EquipmentUpdate.class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>, item, handler);</w:t>
            </w:r>
          </w:p>
          <w:p w14:paraId="4B3A9AB0" w14:textId="52E3FEEB" w:rsidR="00F32E8F" w:rsidRDefault="00F32E8F" w:rsidP="00A36BEF">
            <w:pPr>
              <w:pStyle w:val="af1"/>
              <w:rPr>
                <w:sz w:val="16"/>
                <w:szCs w:val="16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</w:t>
            </w:r>
            <w:r w:rsidRPr="00F32E8F">
              <w:rPr>
                <w:sz w:val="16"/>
                <w:szCs w:val="16"/>
              </w:rPr>
              <w:t>}</w:t>
            </w:r>
          </w:p>
          <w:p w14:paraId="0F057507" w14:textId="77777777" w:rsidR="00F51025" w:rsidRPr="00F51025" w:rsidRDefault="00F51025" w:rsidP="00F51025">
            <w:pPr>
              <w:pStyle w:val="af1"/>
              <w:rPr>
                <w:sz w:val="16"/>
                <w:szCs w:val="16"/>
                <w:lang w:val="en-US"/>
              </w:rPr>
            </w:pPr>
            <w:r w:rsidRPr="00F51025">
              <w:rPr>
                <w:sz w:val="16"/>
                <w:szCs w:val="16"/>
                <w:lang w:val="en-US"/>
              </w:rPr>
              <w:t xml:space="preserve">    @Override</w:t>
            </w:r>
          </w:p>
          <w:p w14:paraId="5F67436A" w14:textId="77777777" w:rsidR="00F51025" w:rsidRPr="00F51025" w:rsidRDefault="00F51025" w:rsidP="00F51025">
            <w:pPr>
              <w:pStyle w:val="af1"/>
              <w:rPr>
                <w:sz w:val="16"/>
                <w:szCs w:val="16"/>
                <w:lang w:val="en-US"/>
              </w:rPr>
            </w:pPr>
            <w:r w:rsidRPr="00F51025">
              <w:rPr>
                <w:sz w:val="16"/>
                <w:szCs w:val="16"/>
                <w:lang w:val="en-US"/>
              </w:rPr>
              <w:t xml:space="preserve">    public </w:t>
            </w:r>
            <w:proofErr w:type="spellStart"/>
            <w:r w:rsidRPr="00F51025">
              <w:rPr>
                <w:sz w:val="16"/>
                <w:szCs w:val="16"/>
                <w:lang w:val="en-US"/>
              </w:rPr>
              <w:t>TextField</w:t>
            </w:r>
            <w:proofErr w:type="spellEnd"/>
            <w:r w:rsidRPr="00F51025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proofErr w:type="gramStart"/>
            <w:r w:rsidRPr="00F51025">
              <w:rPr>
                <w:sz w:val="16"/>
                <w:szCs w:val="16"/>
                <w:lang w:val="en-US"/>
              </w:rPr>
              <w:t>initFilterField</w:t>
            </w:r>
            <w:proofErr w:type="spellEnd"/>
            <w:r w:rsidRPr="00F51025">
              <w:rPr>
                <w:sz w:val="16"/>
                <w:szCs w:val="16"/>
                <w:lang w:val="en-US"/>
              </w:rPr>
              <w:t>(</w:t>
            </w:r>
            <w:proofErr w:type="gramEnd"/>
            <w:r w:rsidRPr="00F51025">
              <w:rPr>
                <w:sz w:val="16"/>
                <w:szCs w:val="16"/>
                <w:lang w:val="en-US"/>
              </w:rPr>
              <w:t>) {</w:t>
            </w:r>
          </w:p>
          <w:p w14:paraId="17922A5A" w14:textId="77777777" w:rsidR="00F51025" w:rsidRPr="00F51025" w:rsidRDefault="00F51025" w:rsidP="00F51025">
            <w:pPr>
              <w:pStyle w:val="af1"/>
              <w:rPr>
                <w:sz w:val="16"/>
                <w:szCs w:val="16"/>
                <w:lang w:val="en-US"/>
              </w:rPr>
            </w:pPr>
            <w:r w:rsidRPr="00F51025">
              <w:rPr>
                <w:sz w:val="16"/>
                <w:szCs w:val="16"/>
                <w:lang w:val="en-US"/>
              </w:rPr>
              <w:t xml:space="preserve">        var </w:t>
            </w:r>
            <w:proofErr w:type="spellStart"/>
            <w:r w:rsidRPr="00F51025">
              <w:rPr>
                <w:sz w:val="16"/>
                <w:szCs w:val="16"/>
                <w:lang w:val="en-US"/>
              </w:rPr>
              <w:t>searchField</w:t>
            </w:r>
            <w:proofErr w:type="spellEnd"/>
            <w:r w:rsidRPr="00F51025">
              <w:rPr>
                <w:sz w:val="16"/>
                <w:szCs w:val="16"/>
                <w:lang w:val="en-US"/>
              </w:rPr>
              <w:t xml:space="preserve"> = new </w:t>
            </w:r>
            <w:proofErr w:type="spellStart"/>
            <w:proofErr w:type="gramStart"/>
            <w:r w:rsidRPr="00F51025">
              <w:rPr>
                <w:sz w:val="16"/>
                <w:szCs w:val="16"/>
                <w:lang w:val="en-US"/>
              </w:rPr>
              <w:t>TextField</w:t>
            </w:r>
            <w:proofErr w:type="spellEnd"/>
            <w:r w:rsidRPr="00F51025">
              <w:rPr>
                <w:sz w:val="16"/>
                <w:szCs w:val="16"/>
                <w:lang w:val="en-US"/>
              </w:rPr>
              <w:t>(</w:t>
            </w:r>
            <w:proofErr w:type="gramEnd"/>
            <w:r w:rsidRPr="00F51025">
              <w:rPr>
                <w:sz w:val="16"/>
                <w:szCs w:val="16"/>
                <w:lang w:val="en-US"/>
              </w:rPr>
              <w:t>"</w:t>
            </w:r>
            <w:proofErr w:type="spellStart"/>
            <w:r w:rsidRPr="00F51025">
              <w:rPr>
                <w:sz w:val="16"/>
                <w:szCs w:val="16"/>
                <w:lang w:val="en-US"/>
              </w:rPr>
              <w:t>Поиск</w:t>
            </w:r>
            <w:proofErr w:type="spellEnd"/>
            <w:r w:rsidRPr="00F51025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F51025">
              <w:rPr>
                <w:sz w:val="16"/>
                <w:szCs w:val="16"/>
                <w:lang w:val="en-US"/>
              </w:rPr>
              <w:t>по</w:t>
            </w:r>
            <w:proofErr w:type="spellEnd"/>
            <w:r w:rsidRPr="00F51025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F51025">
              <w:rPr>
                <w:sz w:val="16"/>
                <w:szCs w:val="16"/>
                <w:lang w:val="en-US"/>
              </w:rPr>
              <w:t>имени</w:t>
            </w:r>
            <w:proofErr w:type="spellEnd"/>
            <w:r w:rsidRPr="00F51025">
              <w:rPr>
                <w:sz w:val="16"/>
                <w:szCs w:val="16"/>
                <w:lang w:val="en-US"/>
              </w:rPr>
              <w:t>");</w:t>
            </w:r>
          </w:p>
          <w:p w14:paraId="1AA66F30" w14:textId="6F07D67B" w:rsidR="00F51025" w:rsidRPr="006A0293" w:rsidRDefault="00F51025" w:rsidP="00F51025">
            <w:pPr>
              <w:pStyle w:val="af1"/>
              <w:rPr>
                <w:sz w:val="16"/>
                <w:szCs w:val="16"/>
                <w:lang w:val="en-US"/>
              </w:rPr>
            </w:pPr>
            <w:r w:rsidRPr="00F51025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F51025">
              <w:rPr>
                <w:sz w:val="16"/>
                <w:szCs w:val="16"/>
                <w:lang w:val="en-US"/>
              </w:rPr>
              <w:t>searchField.setValueChangeMode</w:t>
            </w:r>
            <w:proofErr w:type="spellEnd"/>
            <w:r w:rsidRPr="00F51025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F51025">
              <w:rPr>
                <w:sz w:val="16"/>
                <w:szCs w:val="16"/>
                <w:lang w:val="en-US"/>
              </w:rPr>
              <w:t>ValueChangeMode.LAZY</w:t>
            </w:r>
            <w:proofErr w:type="spellEnd"/>
            <w:r w:rsidRPr="00F51025">
              <w:rPr>
                <w:sz w:val="16"/>
                <w:szCs w:val="16"/>
                <w:lang w:val="en-US"/>
              </w:rPr>
              <w:t>);</w:t>
            </w:r>
          </w:p>
          <w:p w14:paraId="7E045296" w14:textId="77777777" w:rsidR="00F51025" w:rsidRPr="00F51025" w:rsidRDefault="00F51025" w:rsidP="00F51025">
            <w:pPr>
              <w:pStyle w:val="af1"/>
              <w:rPr>
                <w:sz w:val="16"/>
                <w:szCs w:val="16"/>
                <w:lang w:val="en-US"/>
              </w:rPr>
            </w:pPr>
            <w:r w:rsidRPr="00F51025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F51025">
              <w:rPr>
                <w:sz w:val="16"/>
                <w:szCs w:val="16"/>
                <w:lang w:val="en-US"/>
              </w:rPr>
              <w:t>searchField.addValueChangeListener</w:t>
            </w:r>
            <w:proofErr w:type="spellEnd"/>
            <w:r w:rsidRPr="00F51025">
              <w:rPr>
                <w:sz w:val="16"/>
                <w:szCs w:val="16"/>
                <w:lang w:val="en-US"/>
              </w:rPr>
              <w:t>(event -&gt; {</w:t>
            </w:r>
          </w:p>
          <w:p w14:paraId="07ED76D4" w14:textId="729F9444" w:rsidR="00F51025" w:rsidRPr="006A0293" w:rsidRDefault="00F51025" w:rsidP="00F51025">
            <w:pPr>
              <w:pStyle w:val="af1"/>
              <w:rPr>
                <w:sz w:val="16"/>
                <w:szCs w:val="16"/>
                <w:lang w:val="en-US"/>
              </w:rPr>
            </w:pPr>
            <w:r w:rsidRPr="00F51025">
              <w:rPr>
                <w:sz w:val="16"/>
                <w:szCs w:val="16"/>
                <w:lang w:val="en-US"/>
              </w:rPr>
              <w:t xml:space="preserve">            var filter = </w:t>
            </w:r>
            <w:proofErr w:type="spellStart"/>
            <w:proofErr w:type="gramStart"/>
            <w:r w:rsidRPr="00F51025">
              <w:rPr>
                <w:sz w:val="16"/>
                <w:szCs w:val="16"/>
                <w:lang w:val="en-US"/>
              </w:rPr>
              <w:t>event.getValue</w:t>
            </w:r>
            <w:proofErr w:type="spellEnd"/>
            <w:proofErr w:type="gramEnd"/>
            <w:r w:rsidRPr="00F51025">
              <w:rPr>
                <w:sz w:val="16"/>
                <w:szCs w:val="16"/>
                <w:lang w:val="en-US"/>
              </w:rPr>
              <w:t>();</w:t>
            </w:r>
          </w:p>
          <w:p w14:paraId="3BF46B19" w14:textId="77777777" w:rsidR="00F51025" w:rsidRPr="00F51025" w:rsidRDefault="00F51025" w:rsidP="00F51025">
            <w:pPr>
              <w:pStyle w:val="af1"/>
              <w:rPr>
                <w:sz w:val="16"/>
                <w:szCs w:val="16"/>
                <w:lang w:val="en-US"/>
              </w:rPr>
            </w:pPr>
            <w:r w:rsidRPr="00F51025">
              <w:rPr>
                <w:sz w:val="16"/>
                <w:szCs w:val="16"/>
                <w:lang w:val="en-US"/>
              </w:rPr>
              <w:t xml:space="preserve">            var </w:t>
            </w:r>
            <w:proofErr w:type="spellStart"/>
            <w:r w:rsidRPr="00F51025">
              <w:rPr>
                <w:sz w:val="16"/>
                <w:szCs w:val="16"/>
                <w:lang w:val="en-US"/>
              </w:rPr>
              <w:t>dataProvider</w:t>
            </w:r>
            <w:proofErr w:type="spellEnd"/>
            <w:r w:rsidRPr="00F51025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F51025">
              <w:rPr>
                <w:sz w:val="16"/>
                <w:szCs w:val="16"/>
                <w:lang w:val="en-US"/>
              </w:rPr>
              <w:t>getRestService</w:t>
            </w:r>
            <w:proofErr w:type="spellEnd"/>
            <w:r w:rsidRPr="00F51025">
              <w:rPr>
                <w:sz w:val="16"/>
                <w:szCs w:val="16"/>
                <w:lang w:val="en-US"/>
              </w:rPr>
              <w:t>(</w:t>
            </w:r>
            <w:proofErr w:type="gramStart"/>
            <w:r w:rsidRPr="00F51025">
              <w:rPr>
                <w:sz w:val="16"/>
                <w:szCs w:val="16"/>
                <w:lang w:val="en-US"/>
              </w:rPr>
              <w:t>).</w:t>
            </w:r>
            <w:proofErr w:type="spellStart"/>
            <w:r w:rsidRPr="00F51025">
              <w:rPr>
                <w:sz w:val="16"/>
                <w:szCs w:val="16"/>
                <w:lang w:val="en-US"/>
              </w:rPr>
              <w:t>getDataProvider</w:t>
            </w:r>
            <w:proofErr w:type="spellEnd"/>
            <w:proofErr w:type="gramEnd"/>
            <w:r w:rsidRPr="00F51025">
              <w:rPr>
                <w:sz w:val="16"/>
                <w:szCs w:val="16"/>
                <w:lang w:val="en-US"/>
              </w:rPr>
              <w:t>();</w:t>
            </w:r>
          </w:p>
          <w:p w14:paraId="2ABD6DE2" w14:textId="77777777" w:rsidR="00F51025" w:rsidRPr="00F51025" w:rsidRDefault="00F51025" w:rsidP="00F51025">
            <w:pPr>
              <w:pStyle w:val="af1"/>
              <w:rPr>
                <w:sz w:val="16"/>
                <w:szCs w:val="16"/>
                <w:lang w:val="en-US"/>
              </w:rPr>
            </w:pPr>
            <w:r w:rsidRPr="00F51025">
              <w:rPr>
                <w:sz w:val="16"/>
                <w:szCs w:val="16"/>
                <w:lang w:val="en-US"/>
              </w:rPr>
              <w:t xml:space="preserve">            if (filter == null || </w:t>
            </w:r>
            <w:proofErr w:type="spellStart"/>
            <w:proofErr w:type="gramStart"/>
            <w:r w:rsidRPr="00F51025">
              <w:rPr>
                <w:sz w:val="16"/>
                <w:szCs w:val="16"/>
                <w:lang w:val="en-US"/>
              </w:rPr>
              <w:t>filter.isBlank</w:t>
            </w:r>
            <w:proofErr w:type="spellEnd"/>
            <w:proofErr w:type="gramEnd"/>
            <w:r w:rsidRPr="00F51025">
              <w:rPr>
                <w:sz w:val="16"/>
                <w:szCs w:val="16"/>
                <w:lang w:val="en-US"/>
              </w:rPr>
              <w:t>()) {</w:t>
            </w:r>
          </w:p>
          <w:p w14:paraId="402D3BBC" w14:textId="77777777" w:rsidR="00F51025" w:rsidRPr="00F51025" w:rsidRDefault="00F51025" w:rsidP="00F51025">
            <w:pPr>
              <w:pStyle w:val="af1"/>
              <w:rPr>
                <w:sz w:val="16"/>
                <w:szCs w:val="16"/>
                <w:lang w:val="en-US"/>
              </w:rPr>
            </w:pPr>
            <w:r w:rsidRPr="00F51025">
              <w:rPr>
                <w:sz w:val="16"/>
                <w:szCs w:val="16"/>
                <w:lang w:val="en-US"/>
              </w:rPr>
              <w:t xml:space="preserve">                </w:t>
            </w:r>
            <w:proofErr w:type="spellStart"/>
            <w:r w:rsidRPr="00F51025">
              <w:rPr>
                <w:sz w:val="16"/>
                <w:szCs w:val="16"/>
                <w:lang w:val="en-US"/>
              </w:rPr>
              <w:t>dataProvider.clearFilters</w:t>
            </w:r>
            <w:proofErr w:type="spellEnd"/>
            <w:r w:rsidRPr="00F51025">
              <w:rPr>
                <w:sz w:val="16"/>
                <w:szCs w:val="16"/>
                <w:lang w:val="en-US"/>
              </w:rPr>
              <w:t>();</w:t>
            </w:r>
          </w:p>
          <w:p w14:paraId="225983D3" w14:textId="77777777" w:rsidR="00F51025" w:rsidRPr="00F51025" w:rsidRDefault="00F51025" w:rsidP="00F51025">
            <w:pPr>
              <w:pStyle w:val="af1"/>
              <w:rPr>
                <w:sz w:val="16"/>
                <w:szCs w:val="16"/>
                <w:lang w:val="en-US"/>
              </w:rPr>
            </w:pPr>
            <w:r w:rsidRPr="00F51025">
              <w:rPr>
                <w:sz w:val="16"/>
                <w:szCs w:val="16"/>
                <w:lang w:val="en-US"/>
              </w:rPr>
              <w:t xml:space="preserve">            } else {</w:t>
            </w:r>
          </w:p>
          <w:p w14:paraId="5F22F80A" w14:textId="77777777" w:rsidR="00F51025" w:rsidRPr="00F51025" w:rsidRDefault="00F51025" w:rsidP="00F51025">
            <w:pPr>
              <w:pStyle w:val="af1"/>
              <w:rPr>
                <w:sz w:val="16"/>
                <w:szCs w:val="16"/>
                <w:lang w:val="en-US"/>
              </w:rPr>
            </w:pPr>
            <w:r w:rsidRPr="00F51025">
              <w:rPr>
                <w:sz w:val="16"/>
                <w:szCs w:val="16"/>
                <w:lang w:val="en-US"/>
              </w:rPr>
              <w:t xml:space="preserve">                </w:t>
            </w:r>
            <w:proofErr w:type="spellStart"/>
            <w:r w:rsidRPr="00F51025">
              <w:rPr>
                <w:sz w:val="16"/>
                <w:szCs w:val="16"/>
                <w:lang w:val="en-US"/>
              </w:rPr>
              <w:t>dataProvider.setFilter</w:t>
            </w:r>
            <w:proofErr w:type="spellEnd"/>
            <w:r w:rsidRPr="00F51025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F51025">
              <w:rPr>
                <w:sz w:val="16"/>
                <w:szCs w:val="16"/>
                <w:lang w:val="en-US"/>
              </w:rPr>
              <w:t>i</w:t>
            </w:r>
            <w:proofErr w:type="spellEnd"/>
            <w:r w:rsidRPr="00F51025">
              <w:rPr>
                <w:sz w:val="16"/>
                <w:szCs w:val="16"/>
                <w:lang w:val="en-US"/>
              </w:rPr>
              <w:t xml:space="preserve"> -&gt;</w:t>
            </w:r>
          </w:p>
          <w:p w14:paraId="5B926EEC" w14:textId="77777777" w:rsidR="00F51025" w:rsidRPr="00F51025" w:rsidRDefault="00F51025" w:rsidP="00F51025">
            <w:pPr>
              <w:pStyle w:val="af1"/>
              <w:rPr>
                <w:sz w:val="16"/>
                <w:szCs w:val="16"/>
                <w:lang w:val="en-US"/>
              </w:rPr>
            </w:pPr>
            <w:r w:rsidRPr="00F51025">
              <w:rPr>
                <w:sz w:val="16"/>
                <w:szCs w:val="16"/>
                <w:lang w:val="en-US"/>
              </w:rPr>
              <w:t xml:space="preserve">                        i.</w:t>
            </w:r>
            <w:proofErr w:type="gramStart"/>
            <w:r w:rsidRPr="00F51025">
              <w:rPr>
                <w:sz w:val="16"/>
                <w:szCs w:val="16"/>
                <w:lang w:val="en-US"/>
              </w:rPr>
              <w:t>name(</w:t>
            </w:r>
            <w:proofErr w:type="gramEnd"/>
            <w:r w:rsidRPr="00F51025">
              <w:rPr>
                <w:sz w:val="16"/>
                <w:szCs w:val="16"/>
                <w:lang w:val="en-US"/>
              </w:rPr>
              <w:t>) != null &amp;&amp; i.name().</w:t>
            </w:r>
            <w:proofErr w:type="spellStart"/>
            <w:r w:rsidRPr="00F51025">
              <w:rPr>
                <w:sz w:val="16"/>
                <w:szCs w:val="16"/>
                <w:lang w:val="en-US"/>
              </w:rPr>
              <w:t>toLowerCase</w:t>
            </w:r>
            <w:proofErr w:type="spellEnd"/>
            <w:r w:rsidRPr="00F51025">
              <w:rPr>
                <w:sz w:val="16"/>
                <w:szCs w:val="16"/>
                <w:lang w:val="en-US"/>
              </w:rPr>
              <w:t>().contains(</w:t>
            </w:r>
            <w:proofErr w:type="spellStart"/>
            <w:r w:rsidRPr="00F51025">
              <w:rPr>
                <w:sz w:val="16"/>
                <w:szCs w:val="16"/>
                <w:lang w:val="en-US"/>
              </w:rPr>
              <w:t>filter.toLowerCase</w:t>
            </w:r>
            <w:proofErr w:type="spellEnd"/>
            <w:r w:rsidRPr="00F51025">
              <w:rPr>
                <w:sz w:val="16"/>
                <w:szCs w:val="16"/>
                <w:lang w:val="en-US"/>
              </w:rPr>
              <w:t>())</w:t>
            </w:r>
          </w:p>
          <w:p w14:paraId="1BB64507" w14:textId="77777777" w:rsidR="00F51025" w:rsidRPr="00F51025" w:rsidRDefault="00F51025" w:rsidP="00F51025">
            <w:pPr>
              <w:pStyle w:val="af1"/>
              <w:rPr>
                <w:sz w:val="16"/>
                <w:szCs w:val="16"/>
                <w:lang w:val="en-US"/>
              </w:rPr>
            </w:pPr>
            <w:r w:rsidRPr="00F51025">
              <w:rPr>
                <w:sz w:val="16"/>
                <w:szCs w:val="16"/>
                <w:lang w:val="en-US"/>
              </w:rPr>
              <w:t xml:space="preserve">                );</w:t>
            </w:r>
          </w:p>
          <w:p w14:paraId="3A82E999" w14:textId="77777777" w:rsidR="00F51025" w:rsidRPr="00F51025" w:rsidRDefault="00F51025" w:rsidP="00F51025">
            <w:pPr>
              <w:pStyle w:val="af1"/>
              <w:rPr>
                <w:sz w:val="16"/>
                <w:szCs w:val="16"/>
                <w:lang w:val="en-US"/>
              </w:rPr>
            </w:pPr>
            <w:r w:rsidRPr="00F51025">
              <w:rPr>
                <w:sz w:val="16"/>
                <w:szCs w:val="16"/>
                <w:lang w:val="en-US"/>
              </w:rPr>
              <w:t xml:space="preserve">            }</w:t>
            </w:r>
          </w:p>
          <w:p w14:paraId="30CE06F0" w14:textId="3362DC06" w:rsidR="00F51025" w:rsidRPr="00F51025" w:rsidRDefault="00F51025" w:rsidP="00F51025">
            <w:pPr>
              <w:pStyle w:val="af1"/>
              <w:rPr>
                <w:sz w:val="16"/>
                <w:szCs w:val="16"/>
              </w:rPr>
            </w:pPr>
            <w:r w:rsidRPr="00F51025">
              <w:rPr>
                <w:sz w:val="16"/>
                <w:szCs w:val="16"/>
                <w:lang w:val="en-US"/>
              </w:rPr>
              <w:t xml:space="preserve">        });</w:t>
            </w:r>
          </w:p>
          <w:p w14:paraId="6AECFB34" w14:textId="77777777" w:rsidR="00F51025" w:rsidRPr="00F51025" w:rsidRDefault="00F51025" w:rsidP="00F51025">
            <w:pPr>
              <w:pStyle w:val="af1"/>
              <w:rPr>
                <w:sz w:val="16"/>
                <w:szCs w:val="16"/>
                <w:lang w:val="en-US"/>
              </w:rPr>
            </w:pPr>
            <w:r w:rsidRPr="00F51025">
              <w:rPr>
                <w:sz w:val="16"/>
                <w:szCs w:val="16"/>
                <w:lang w:val="en-US"/>
              </w:rPr>
              <w:t xml:space="preserve">        return </w:t>
            </w:r>
            <w:proofErr w:type="spellStart"/>
            <w:r w:rsidRPr="00F51025">
              <w:rPr>
                <w:sz w:val="16"/>
                <w:szCs w:val="16"/>
                <w:lang w:val="en-US"/>
              </w:rPr>
              <w:t>searchField</w:t>
            </w:r>
            <w:proofErr w:type="spellEnd"/>
            <w:r w:rsidRPr="00F51025">
              <w:rPr>
                <w:sz w:val="16"/>
                <w:szCs w:val="16"/>
                <w:lang w:val="en-US"/>
              </w:rPr>
              <w:t>;</w:t>
            </w:r>
          </w:p>
          <w:p w14:paraId="32ED7676" w14:textId="206DE7D0" w:rsidR="00F51025" w:rsidRPr="00A36BEF" w:rsidRDefault="00F51025" w:rsidP="00F51025">
            <w:pPr>
              <w:pStyle w:val="af1"/>
              <w:rPr>
                <w:sz w:val="16"/>
                <w:szCs w:val="16"/>
                <w:lang w:val="en-US"/>
              </w:rPr>
            </w:pPr>
            <w:r w:rsidRPr="00F51025">
              <w:rPr>
                <w:sz w:val="16"/>
                <w:szCs w:val="16"/>
                <w:lang w:val="en-US"/>
              </w:rPr>
              <w:t xml:space="preserve">    }</w:t>
            </w:r>
          </w:p>
          <w:p w14:paraId="46A7FBB0" w14:textId="224D39DD" w:rsidR="00071EF3" w:rsidRPr="00F32E8F" w:rsidRDefault="00F32E8F" w:rsidP="00F32E8F">
            <w:pPr>
              <w:pStyle w:val="af1"/>
              <w:rPr>
                <w:sz w:val="16"/>
                <w:szCs w:val="16"/>
              </w:rPr>
            </w:pPr>
            <w:r w:rsidRPr="00F32E8F">
              <w:rPr>
                <w:sz w:val="16"/>
                <w:szCs w:val="16"/>
              </w:rPr>
              <w:t>}</w:t>
            </w:r>
          </w:p>
        </w:tc>
      </w:tr>
    </w:tbl>
    <w:p w14:paraId="10B12DD6" w14:textId="77777777" w:rsidR="00071EF3" w:rsidRDefault="00071EF3" w:rsidP="00071EF3">
      <w:pPr>
        <w:pStyle w:val="af1"/>
        <w:spacing w:line="240" w:lineRule="auto"/>
      </w:pPr>
    </w:p>
    <w:p w14:paraId="3D8FA511" w14:textId="2AF23B2B" w:rsidR="00071EF3" w:rsidRPr="001713AE" w:rsidRDefault="00071EF3" w:rsidP="00071EF3">
      <w:pPr>
        <w:pStyle w:val="af1"/>
        <w:spacing w:line="240" w:lineRule="auto"/>
      </w:pPr>
      <w:r w:rsidRPr="001713AE">
        <w:t>Файл «</w:t>
      </w:r>
      <w:proofErr w:type="spellStart"/>
      <w:r w:rsidR="00F56932" w:rsidRPr="00F56932">
        <w:t>EquipmentTypeManager</w:t>
      </w:r>
      <w:proofErr w:type="spellEnd"/>
      <w:r w:rsidR="00F56932">
        <w:rPr>
          <w:lang w:val="en-US"/>
        </w:rPr>
        <w:t>.java</w:t>
      </w:r>
      <w:r w:rsidRPr="001713AE">
        <w:t>».</w:t>
      </w:r>
    </w:p>
    <w:tbl>
      <w:tblPr>
        <w:tblStyle w:val="aff4"/>
        <w:tblW w:w="0" w:type="auto"/>
        <w:tblLook w:val="04A0" w:firstRow="1" w:lastRow="0" w:firstColumn="1" w:lastColumn="0" w:noHBand="0" w:noVBand="1"/>
      </w:tblPr>
      <w:tblGrid>
        <w:gridCol w:w="9628"/>
      </w:tblGrid>
      <w:tr w:rsidR="00071EF3" w:rsidRPr="001713AE" w14:paraId="3585B016" w14:textId="77777777" w:rsidTr="00C57D9B">
        <w:tc>
          <w:tcPr>
            <w:tcW w:w="9628" w:type="dxa"/>
          </w:tcPr>
          <w:p w14:paraId="580EB259" w14:textId="77777777" w:rsidR="00C35B05" w:rsidRPr="00C35B05" w:rsidRDefault="00C35B05" w:rsidP="00C35B0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package </w:t>
            </w:r>
            <w:proofErr w:type="spellStart"/>
            <w:proofErr w:type="gramStart"/>
            <w:r w:rsidRPr="00C35B05">
              <w:rPr>
                <w:sz w:val="16"/>
                <w:szCs w:val="16"/>
                <w:lang w:val="en-US"/>
              </w:rPr>
              <w:t>com.client</w:t>
            </w:r>
            <w:proofErr w:type="gramEnd"/>
            <w:r w:rsidRPr="00C35B05">
              <w:rPr>
                <w:sz w:val="16"/>
                <w:szCs w:val="16"/>
                <w:lang w:val="en-US"/>
              </w:rPr>
              <w:t>.manager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>;</w:t>
            </w:r>
          </w:p>
          <w:p w14:paraId="6A566CB0" w14:textId="77777777" w:rsidR="00C35B05" w:rsidRPr="00C35B05" w:rsidRDefault="00C35B05" w:rsidP="00C35B0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>@Service</w:t>
            </w:r>
          </w:p>
          <w:p w14:paraId="2E4B58DE" w14:textId="06403B19" w:rsidR="00C35B05" w:rsidRPr="00C35B05" w:rsidRDefault="00C35B05" w:rsidP="00C35B0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public class 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EquipmentTypeManager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 xml:space="preserve"> extends 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BaseViewManager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>&lt;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EquipmentTypeCreate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EquipmentTypeRead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EquipmentTypeUpdate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>&gt; {</w:t>
            </w:r>
          </w:p>
          <w:p w14:paraId="1B9CFDD7" w14:textId="77777777" w:rsidR="00C35B05" w:rsidRPr="00C35B05" w:rsidRDefault="00C35B05" w:rsidP="00C35B0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    public </w:t>
            </w:r>
            <w:proofErr w:type="spellStart"/>
            <w:proofErr w:type="gramStart"/>
            <w:r w:rsidRPr="00C35B05">
              <w:rPr>
                <w:sz w:val="16"/>
                <w:szCs w:val="16"/>
                <w:lang w:val="en-US"/>
              </w:rPr>
              <w:t>EquipmentTypeManager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C35B05">
              <w:rPr>
                <w:sz w:val="16"/>
                <w:szCs w:val="16"/>
                <w:lang w:val="en-US"/>
              </w:rPr>
              <w:t>RestService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>&lt;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EquipmentTypeCreate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EquipmentTypeRead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EquipmentTypeUpdate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 xml:space="preserve">&gt; 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restService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>,</w:t>
            </w:r>
          </w:p>
          <w:p w14:paraId="70C2D5A1" w14:textId="77777777" w:rsidR="00C35B05" w:rsidRPr="00C35B05" w:rsidRDefault="00C35B05" w:rsidP="00C35B0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                                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NotificationService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notificationService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EquipmentTypeDialog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 xml:space="preserve"> dialog) {</w:t>
            </w:r>
          </w:p>
          <w:p w14:paraId="7D8A67FD" w14:textId="77777777" w:rsidR="00C35B05" w:rsidRPr="00C35B05" w:rsidRDefault="00C35B05" w:rsidP="00C35B0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        </w:t>
            </w:r>
            <w:proofErr w:type="gramStart"/>
            <w:r w:rsidRPr="00C35B05">
              <w:rPr>
                <w:sz w:val="16"/>
                <w:szCs w:val="16"/>
                <w:lang w:val="en-US"/>
              </w:rPr>
              <w:t>super(</w:t>
            </w:r>
            <w:proofErr w:type="spellStart"/>
            <w:proofErr w:type="gramEnd"/>
            <w:r w:rsidRPr="00C35B05">
              <w:rPr>
                <w:sz w:val="16"/>
                <w:szCs w:val="16"/>
                <w:lang w:val="en-US"/>
              </w:rPr>
              <w:t>restService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notificationService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EquipmentTypeRead.class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>, dialog);</w:t>
            </w:r>
          </w:p>
          <w:p w14:paraId="210B2D6D" w14:textId="0D014EFF" w:rsidR="00C35B05" w:rsidRPr="00C35B05" w:rsidRDefault="00C35B05" w:rsidP="00C35B0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    }</w:t>
            </w:r>
          </w:p>
          <w:p w14:paraId="44DA7661" w14:textId="77777777" w:rsidR="00C35B05" w:rsidRPr="00C35B05" w:rsidRDefault="00C35B05" w:rsidP="00C35B0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    @Override</w:t>
            </w:r>
          </w:p>
          <w:p w14:paraId="0BFC4188" w14:textId="77777777" w:rsidR="00C35B05" w:rsidRPr="00C35B05" w:rsidRDefault="00C35B05" w:rsidP="00C35B0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    protected void </w:t>
            </w:r>
            <w:proofErr w:type="spellStart"/>
            <w:proofErr w:type="gramStart"/>
            <w:r w:rsidRPr="00C35B05">
              <w:rPr>
                <w:sz w:val="16"/>
                <w:szCs w:val="16"/>
                <w:lang w:val="en-US"/>
              </w:rPr>
              <w:t>configureColumns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>(</w:t>
            </w:r>
            <w:proofErr w:type="gramEnd"/>
            <w:r w:rsidRPr="00C35B05">
              <w:rPr>
                <w:sz w:val="16"/>
                <w:szCs w:val="16"/>
                <w:lang w:val="en-US"/>
              </w:rPr>
              <w:t>Grid&lt;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EquipmentTypeRead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>&gt; grid) {</w:t>
            </w:r>
          </w:p>
          <w:p w14:paraId="676AAD29" w14:textId="77777777" w:rsidR="00C35B05" w:rsidRPr="00C35B05" w:rsidRDefault="00C35B05" w:rsidP="00C35B0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proofErr w:type="gramStart"/>
            <w:r w:rsidRPr="00C35B05">
              <w:rPr>
                <w:sz w:val="16"/>
                <w:szCs w:val="16"/>
                <w:lang w:val="en-US"/>
              </w:rPr>
              <w:t>grid.addColumn</w:t>
            </w:r>
            <w:proofErr w:type="spellEnd"/>
            <w:proofErr w:type="gramEnd"/>
            <w:r w:rsidRPr="00C35B05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EquipmentTypeRead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>::id)</w:t>
            </w:r>
          </w:p>
          <w:p w14:paraId="0281E4ED" w14:textId="77777777" w:rsidR="00C35B05" w:rsidRPr="00C35B05" w:rsidRDefault="00C35B05" w:rsidP="00C35B0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                </w:t>
            </w:r>
            <w:proofErr w:type="gramStart"/>
            <w:r w:rsidRPr="00C35B05">
              <w:rPr>
                <w:sz w:val="16"/>
                <w:szCs w:val="16"/>
                <w:lang w:val="en-US"/>
              </w:rPr>
              <w:t>.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setHeader</w:t>
            </w:r>
            <w:proofErr w:type="spellEnd"/>
            <w:proofErr w:type="gramEnd"/>
            <w:r w:rsidRPr="00C35B05">
              <w:rPr>
                <w:sz w:val="16"/>
                <w:szCs w:val="16"/>
                <w:lang w:val="en-US"/>
              </w:rPr>
              <w:t>("</w:t>
            </w:r>
            <w:r w:rsidRPr="00C35B05">
              <w:rPr>
                <w:sz w:val="16"/>
                <w:szCs w:val="16"/>
              </w:rPr>
              <w:t>Ид</w:t>
            </w:r>
            <w:r w:rsidRPr="00C35B05">
              <w:rPr>
                <w:sz w:val="16"/>
                <w:szCs w:val="16"/>
                <w:lang w:val="en-US"/>
              </w:rPr>
              <w:t>.")</w:t>
            </w:r>
          </w:p>
          <w:p w14:paraId="4C380235" w14:textId="77777777" w:rsidR="00C35B05" w:rsidRPr="00C35B05" w:rsidRDefault="00C35B05" w:rsidP="00C35B0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                </w:t>
            </w:r>
            <w:proofErr w:type="gramStart"/>
            <w:r w:rsidRPr="00C35B05">
              <w:rPr>
                <w:sz w:val="16"/>
                <w:szCs w:val="16"/>
                <w:lang w:val="en-US"/>
              </w:rPr>
              <w:t>.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setWidth</w:t>
            </w:r>
            <w:proofErr w:type="spellEnd"/>
            <w:proofErr w:type="gramEnd"/>
            <w:r w:rsidRPr="00C35B05">
              <w:rPr>
                <w:sz w:val="16"/>
                <w:szCs w:val="16"/>
                <w:lang w:val="en-US"/>
              </w:rPr>
              <w:t>("80px")</w:t>
            </w:r>
          </w:p>
          <w:p w14:paraId="1BB9883F" w14:textId="77777777" w:rsidR="00C35B05" w:rsidRPr="00C35B05" w:rsidRDefault="00C35B05" w:rsidP="00C35B0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                </w:t>
            </w:r>
            <w:proofErr w:type="gramStart"/>
            <w:r w:rsidRPr="00C35B05">
              <w:rPr>
                <w:sz w:val="16"/>
                <w:szCs w:val="16"/>
                <w:lang w:val="en-US"/>
              </w:rPr>
              <w:t>.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setFlexGrow</w:t>
            </w:r>
            <w:proofErr w:type="spellEnd"/>
            <w:proofErr w:type="gramEnd"/>
            <w:r w:rsidRPr="00C35B05">
              <w:rPr>
                <w:sz w:val="16"/>
                <w:szCs w:val="16"/>
                <w:lang w:val="en-US"/>
              </w:rPr>
              <w:t>(0)</w:t>
            </w:r>
          </w:p>
          <w:p w14:paraId="37AC8CF6" w14:textId="77777777" w:rsidR="00C35B05" w:rsidRPr="00C35B05" w:rsidRDefault="00C35B05" w:rsidP="00C35B0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                </w:t>
            </w:r>
            <w:proofErr w:type="gramStart"/>
            <w:r w:rsidRPr="00C35B05">
              <w:rPr>
                <w:sz w:val="16"/>
                <w:szCs w:val="16"/>
                <w:lang w:val="en-US"/>
              </w:rPr>
              <w:t>.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setSortable</w:t>
            </w:r>
            <w:proofErr w:type="spellEnd"/>
            <w:proofErr w:type="gramEnd"/>
            <w:r w:rsidRPr="00C35B05">
              <w:rPr>
                <w:sz w:val="16"/>
                <w:szCs w:val="16"/>
                <w:lang w:val="en-US"/>
              </w:rPr>
              <w:t>(true);</w:t>
            </w:r>
          </w:p>
          <w:p w14:paraId="71A89C6B" w14:textId="77777777" w:rsidR="00C35B05" w:rsidRPr="00C35B05" w:rsidRDefault="00C35B05" w:rsidP="00C35B0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proofErr w:type="gramStart"/>
            <w:r w:rsidRPr="00C35B05">
              <w:rPr>
                <w:sz w:val="16"/>
                <w:szCs w:val="16"/>
                <w:lang w:val="en-US"/>
              </w:rPr>
              <w:t>grid.addColumn</w:t>
            </w:r>
            <w:proofErr w:type="spellEnd"/>
            <w:proofErr w:type="gramEnd"/>
            <w:r w:rsidRPr="00C35B05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EquipmentTypeRead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>::name)</w:t>
            </w:r>
          </w:p>
          <w:p w14:paraId="6C85BA04" w14:textId="77777777" w:rsidR="00C35B05" w:rsidRPr="00C35B05" w:rsidRDefault="00C35B05" w:rsidP="00C35B0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                </w:t>
            </w:r>
            <w:proofErr w:type="gramStart"/>
            <w:r w:rsidRPr="00C35B05">
              <w:rPr>
                <w:sz w:val="16"/>
                <w:szCs w:val="16"/>
                <w:lang w:val="en-US"/>
              </w:rPr>
              <w:t>.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setHeader</w:t>
            </w:r>
            <w:proofErr w:type="spellEnd"/>
            <w:proofErr w:type="gramEnd"/>
            <w:r w:rsidRPr="00C35B05">
              <w:rPr>
                <w:sz w:val="16"/>
                <w:szCs w:val="16"/>
                <w:lang w:val="en-US"/>
              </w:rPr>
              <w:t>("</w:t>
            </w:r>
            <w:r w:rsidRPr="00C35B05">
              <w:rPr>
                <w:sz w:val="16"/>
                <w:szCs w:val="16"/>
              </w:rPr>
              <w:t>Имя</w:t>
            </w:r>
            <w:r w:rsidRPr="00C35B05">
              <w:rPr>
                <w:sz w:val="16"/>
                <w:szCs w:val="16"/>
                <w:lang w:val="en-US"/>
              </w:rPr>
              <w:t>")</w:t>
            </w:r>
          </w:p>
          <w:p w14:paraId="613E231D" w14:textId="77777777" w:rsidR="00C35B05" w:rsidRPr="00C35B05" w:rsidRDefault="00C35B05" w:rsidP="00C35B0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                </w:t>
            </w:r>
            <w:proofErr w:type="gramStart"/>
            <w:r w:rsidRPr="00C35B05">
              <w:rPr>
                <w:sz w:val="16"/>
                <w:szCs w:val="16"/>
                <w:lang w:val="en-US"/>
              </w:rPr>
              <w:t>.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setTooltipGenerator</w:t>
            </w:r>
            <w:proofErr w:type="spellEnd"/>
            <w:proofErr w:type="gramEnd"/>
            <w:r w:rsidRPr="00C35B05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EquipmentTypeRead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>::name)</w:t>
            </w:r>
          </w:p>
          <w:p w14:paraId="27D5EC86" w14:textId="77777777" w:rsidR="00C35B05" w:rsidRPr="00C35B05" w:rsidRDefault="00C35B05" w:rsidP="00C35B0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                </w:t>
            </w:r>
            <w:proofErr w:type="gramStart"/>
            <w:r w:rsidRPr="00C35B05">
              <w:rPr>
                <w:sz w:val="16"/>
                <w:szCs w:val="16"/>
                <w:lang w:val="en-US"/>
              </w:rPr>
              <w:t>.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setAutoWidth</w:t>
            </w:r>
            <w:proofErr w:type="spellEnd"/>
            <w:proofErr w:type="gramEnd"/>
            <w:r w:rsidRPr="00C35B05">
              <w:rPr>
                <w:sz w:val="16"/>
                <w:szCs w:val="16"/>
                <w:lang w:val="en-US"/>
              </w:rPr>
              <w:t>(true)</w:t>
            </w:r>
          </w:p>
          <w:p w14:paraId="54DF941D" w14:textId="77777777" w:rsidR="00C35B05" w:rsidRPr="00C35B05" w:rsidRDefault="00C35B05" w:rsidP="00C35B0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                </w:t>
            </w:r>
            <w:proofErr w:type="gramStart"/>
            <w:r w:rsidRPr="00C35B05">
              <w:rPr>
                <w:sz w:val="16"/>
                <w:szCs w:val="16"/>
                <w:lang w:val="en-US"/>
              </w:rPr>
              <w:t>.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setResizable</w:t>
            </w:r>
            <w:proofErr w:type="spellEnd"/>
            <w:proofErr w:type="gramEnd"/>
            <w:r w:rsidRPr="00C35B05">
              <w:rPr>
                <w:sz w:val="16"/>
                <w:szCs w:val="16"/>
                <w:lang w:val="en-US"/>
              </w:rPr>
              <w:t>(true)</w:t>
            </w:r>
          </w:p>
          <w:p w14:paraId="204208A9" w14:textId="77777777" w:rsidR="00C35B05" w:rsidRPr="00C35B05" w:rsidRDefault="00C35B05" w:rsidP="00C35B0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                </w:t>
            </w:r>
            <w:proofErr w:type="gramStart"/>
            <w:r w:rsidRPr="00C35B05">
              <w:rPr>
                <w:sz w:val="16"/>
                <w:szCs w:val="16"/>
                <w:lang w:val="en-US"/>
              </w:rPr>
              <w:t>.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setSortable</w:t>
            </w:r>
            <w:proofErr w:type="spellEnd"/>
            <w:proofErr w:type="gramEnd"/>
            <w:r w:rsidRPr="00C35B05">
              <w:rPr>
                <w:sz w:val="16"/>
                <w:szCs w:val="16"/>
                <w:lang w:val="en-US"/>
              </w:rPr>
              <w:t>(true);</w:t>
            </w:r>
          </w:p>
          <w:p w14:paraId="2052F2FE" w14:textId="77777777" w:rsidR="00C35B05" w:rsidRPr="00C35B05" w:rsidRDefault="00C35B05" w:rsidP="00C35B0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proofErr w:type="gramStart"/>
            <w:r w:rsidRPr="00C35B05">
              <w:rPr>
                <w:sz w:val="16"/>
                <w:szCs w:val="16"/>
                <w:lang w:val="en-US"/>
              </w:rPr>
              <w:t>grid.addColumn</w:t>
            </w:r>
            <w:proofErr w:type="spellEnd"/>
            <w:proofErr w:type="gramEnd"/>
            <w:r w:rsidRPr="00C35B05">
              <w:rPr>
                <w:sz w:val="16"/>
                <w:szCs w:val="16"/>
                <w:lang w:val="en-US"/>
              </w:rPr>
              <w:t xml:space="preserve">(d -&gt; 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d.equipments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>().stream()</w:t>
            </w:r>
          </w:p>
          <w:p w14:paraId="2940CB93" w14:textId="77777777" w:rsidR="00C35B05" w:rsidRPr="00C35B05" w:rsidRDefault="00C35B05" w:rsidP="00C35B0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                        </w:t>
            </w:r>
            <w:proofErr w:type="gramStart"/>
            <w:r w:rsidRPr="00C35B05">
              <w:rPr>
                <w:sz w:val="16"/>
                <w:szCs w:val="16"/>
                <w:lang w:val="en-US"/>
              </w:rPr>
              <w:t>.map</w:t>
            </w:r>
            <w:proofErr w:type="gramEnd"/>
            <w:r w:rsidRPr="00C35B05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EquipmentTypeRead.EquipmentRefInTypeRead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>::name).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toList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>())</w:t>
            </w:r>
          </w:p>
          <w:p w14:paraId="35CE7CF3" w14:textId="77777777" w:rsidR="00C35B05" w:rsidRPr="00C35B05" w:rsidRDefault="00C35B05" w:rsidP="00C35B0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                </w:t>
            </w:r>
            <w:proofErr w:type="gramStart"/>
            <w:r w:rsidRPr="00C35B05">
              <w:rPr>
                <w:sz w:val="16"/>
                <w:szCs w:val="16"/>
                <w:lang w:val="en-US"/>
              </w:rPr>
              <w:t>.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setHeader</w:t>
            </w:r>
            <w:proofErr w:type="spellEnd"/>
            <w:proofErr w:type="gramEnd"/>
            <w:r w:rsidRPr="00C35B05">
              <w:rPr>
                <w:sz w:val="16"/>
                <w:szCs w:val="16"/>
                <w:lang w:val="en-US"/>
              </w:rPr>
              <w:t>("</w:t>
            </w:r>
            <w:r w:rsidRPr="00C35B05">
              <w:rPr>
                <w:sz w:val="16"/>
                <w:szCs w:val="16"/>
              </w:rPr>
              <w:t>Оборудование</w:t>
            </w:r>
            <w:r w:rsidRPr="00C35B05">
              <w:rPr>
                <w:sz w:val="16"/>
                <w:szCs w:val="16"/>
                <w:lang w:val="en-US"/>
              </w:rPr>
              <w:t>")</w:t>
            </w:r>
          </w:p>
          <w:p w14:paraId="4D9C591B" w14:textId="77777777" w:rsidR="00C35B05" w:rsidRPr="00C35B05" w:rsidRDefault="00C35B05" w:rsidP="00C35B0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                </w:t>
            </w:r>
            <w:proofErr w:type="gramStart"/>
            <w:r w:rsidRPr="00C35B05">
              <w:rPr>
                <w:sz w:val="16"/>
                <w:szCs w:val="16"/>
                <w:lang w:val="en-US"/>
              </w:rPr>
              <w:t>.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setTooltipGenerator</w:t>
            </w:r>
            <w:proofErr w:type="spellEnd"/>
            <w:proofErr w:type="gramEnd"/>
            <w:r w:rsidRPr="00C35B05">
              <w:rPr>
                <w:sz w:val="16"/>
                <w:szCs w:val="16"/>
                <w:lang w:val="en-US"/>
              </w:rPr>
              <w:t xml:space="preserve">(d -&gt; 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d.equipments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>().stream()</w:t>
            </w:r>
          </w:p>
          <w:p w14:paraId="0213510E" w14:textId="77777777" w:rsidR="00C35B05" w:rsidRPr="00C35B05" w:rsidRDefault="00C35B05" w:rsidP="00C35B0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                        </w:t>
            </w:r>
            <w:proofErr w:type="gramStart"/>
            <w:r w:rsidRPr="00C35B05">
              <w:rPr>
                <w:sz w:val="16"/>
                <w:szCs w:val="16"/>
                <w:lang w:val="en-US"/>
              </w:rPr>
              <w:t>.map</w:t>
            </w:r>
            <w:proofErr w:type="gramEnd"/>
            <w:r w:rsidRPr="00C35B05">
              <w:rPr>
                <w:sz w:val="16"/>
                <w:szCs w:val="16"/>
                <w:lang w:val="en-US"/>
              </w:rPr>
              <w:t>(EquipmentTypeRead.EquipmentRefInTypeRead::name).toList().toString())</w:t>
            </w:r>
          </w:p>
          <w:p w14:paraId="3A193D4F" w14:textId="77777777" w:rsidR="00C35B05" w:rsidRPr="00C35B05" w:rsidRDefault="00C35B05" w:rsidP="00C35B0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                </w:t>
            </w:r>
            <w:proofErr w:type="gramStart"/>
            <w:r w:rsidRPr="00C35B05">
              <w:rPr>
                <w:sz w:val="16"/>
                <w:szCs w:val="16"/>
                <w:lang w:val="en-US"/>
              </w:rPr>
              <w:t>.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setAutoWidth</w:t>
            </w:r>
            <w:proofErr w:type="spellEnd"/>
            <w:proofErr w:type="gramEnd"/>
            <w:r w:rsidRPr="00C35B05">
              <w:rPr>
                <w:sz w:val="16"/>
                <w:szCs w:val="16"/>
                <w:lang w:val="en-US"/>
              </w:rPr>
              <w:t>(true)</w:t>
            </w:r>
          </w:p>
          <w:p w14:paraId="7551D484" w14:textId="77777777" w:rsidR="00C35B05" w:rsidRPr="00C35B05" w:rsidRDefault="00C35B05" w:rsidP="00C35B0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                </w:t>
            </w:r>
            <w:proofErr w:type="gramStart"/>
            <w:r w:rsidRPr="00C35B05">
              <w:rPr>
                <w:sz w:val="16"/>
                <w:szCs w:val="16"/>
                <w:lang w:val="en-US"/>
              </w:rPr>
              <w:t>.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setResizable</w:t>
            </w:r>
            <w:proofErr w:type="spellEnd"/>
            <w:proofErr w:type="gramEnd"/>
            <w:r w:rsidRPr="00C35B05">
              <w:rPr>
                <w:sz w:val="16"/>
                <w:szCs w:val="16"/>
                <w:lang w:val="en-US"/>
              </w:rPr>
              <w:t>(true)</w:t>
            </w:r>
          </w:p>
          <w:p w14:paraId="5F52D479" w14:textId="77777777" w:rsidR="00C35B05" w:rsidRPr="00C35B05" w:rsidRDefault="00C35B05" w:rsidP="00C35B0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                </w:t>
            </w:r>
            <w:proofErr w:type="gramStart"/>
            <w:r w:rsidRPr="00C35B05">
              <w:rPr>
                <w:sz w:val="16"/>
                <w:szCs w:val="16"/>
                <w:lang w:val="en-US"/>
              </w:rPr>
              <w:t>.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setSortable</w:t>
            </w:r>
            <w:proofErr w:type="spellEnd"/>
            <w:proofErr w:type="gramEnd"/>
            <w:r w:rsidRPr="00C35B05">
              <w:rPr>
                <w:sz w:val="16"/>
                <w:szCs w:val="16"/>
                <w:lang w:val="en-US"/>
              </w:rPr>
              <w:t>(true);</w:t>
            </w:r>
          </w:p>
          <w:p w14:paraId="38F609E3" w14:textId="4DF361F2" w:rsidR="00C35B05" w:rsidRPr="00C35B05" w:rsidRDefault="00C35B05" w:rsidP="00C35B0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    }</w:t>
            </w:r>
          </w:p>
          <w:p w14:paraId="51E612AB" w14:textId="77777777" w:rsidR="00C35B05" w:rsidRPr="00C35B05" w:rsidRDefault="00C35B05" w:rsidP="00C35B0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    @Override</w:t>
            </w:r>
          </w:p>
          <w:p w14:paraId="026715B9" w14:textId="77777777" w:rsidR="00C35B05" w:rsidRPr="00C35B05" w:rsidRDefault="00C35B05" w:rsidP="00C35B0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    protected Dialog </w:t>
            </w:r>
            <w:proofErr w:type="spellStart"/>
            <w:proofErr w:type="gramStart"/>
            <w:r w:rsidRPr="00C35B05">
              <w:rPr>
                <w:sz w:val="16"/>
                <w:szCs w:val="16"/>
                <w:lang w:val="en-US"/>
              </w:rPr>
              <w:t>createDialog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>(</w:t>
            </w:r>
            <w:proofErr w:type="gramEnd"/>
            <w:r w:rsidRPr="00C35B05">
              <w:rPr>
                <w:sz w:val="16"/>
                <w:szCs w:val="16"/>
                <w:lang w:val="en-US"/>
              </w:rPr>
              <w:t>Consumer&lt;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EquipmentTypeCreate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>&gt; handler) {</w:t>
            </w:r>
          </w:p>
          <w:p w14:paraId="47B90763" w14:textId="77777777" w:rsidR="00C35B05" w:rsidRPr="00C35B05" w:rsidRDefault="00C35B05" w:rsidP="00C35B0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        return </w:t>
            </w:r>
            <w:proofErr w:type="spellStart"/>
            <w:proofErr w:type="gramStart"/>
            <w:r w:rsidRPr="00C35B05">
              <w:rPr>
                <w:sz w:val="16"/>
                <w:szCs w:val="16"/>
                <w:lang w:val="en-US"/>
              </w:rPr>
              <w:t>getDialog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>(</w:t>
            </w:r>
            <w:proofErr w:type="gramEnd"/>
            <w:r w:rsidRPr="00C35B05">
              <w:rPr>
                <w:sz w:val="16"/>
                <w:szCs w:val="16"/>
                <w:lang w:val="en-US"/>
              </w:rPr>
              <w:t>).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createDialog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>("</w:t>
            </w:r>
            <w:r w:rsidRPr="00C35B05">
              <w:rPr>
                <w:sz w:val="16"/>
                <w:szCs w:val="16"/>
              </w:rPr>
              <w:t>Новый</w:t>
            </w:r>
            <w:r w:rsidRPr="00C35B05">
              <w:rPr>
                <w:sz w:val="16"/>
                <w:szCs w:val="16"/>
                <w:lang w:val="en-US"/>
              </w:rPr>
              <w:t xml:space="preserve"> </w:t>
            </w:r>
            <w:r w:rsidRPr="00C35B05">
              <w:rPr>
                <w:sz w:val="16"/>
                <w:szCs w:val="16"/>
              </w:rPr>
              <w:t>тип</w:t>
            </w:r>
            <w:r w:rsidRPr="00C35B05">
              <w:rPr>
                <w:sz w:val="16"/>
                <w:szCs w:val="16"/>
                <w:lang w:val="en-US"/>
              </w:rPr>
              <w:t xml:space="preserve"> </w:t>
            </w:r>
            <w:r w:rsidRPr="00C35B05">
              <w:rPr>
                <w:sz w:val="16"/>
                <w:szCs w:val="16"/>
              </w:rPr>
              <w:t>оборудования</w:t>
            </w:r>
            <w:r w:rsidRPr="00C35B05">
              <w:rPr>
                <w:sz w:val="16"/>
                <w:szCs w:val="16"/>
                <w:lang w:val="en-US"/>
              </w:rPr>
              <w:t xml:space="preserve">", 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EquipmentTypeCreate.class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>, handler);</w:t>
            </w:r>
          </w:p>
          <w:p w14:paraId="36B0D677" w14:textId="02FD6409" w:rsidR="00C35B05" w:rsidRPr="00C35B05" w:rsidRDefault="00C35B05" w:rsidP="00C35B0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    }</w:t>
            </w:r>
          </w:p>
          <w:p w14:paraId="39205F49" w14:textId="77777777" w:rsidR="00C35B05" w:rsidRPr="00C35B05" w:rsidRDefault="00C35B05" w:rsidP="00C35B0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    @Override</w:t>
            </w:r>
          </w:p>
          <w:p w14:paraId="29F43502" w14:textId="77777777" w:rsidR="00C35B05" w:rsidRPr="00C35B05" w:rsidRDefault="00C35B05" w:rsidP="00C35B0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    protected Dialog </w:t>
            </w:r>
            <w:proofErr w:type="spellStart"/>
            <w:proofErr w:type="gramStart"/>
            <w:r w:rsidRPr="00C35B05">
              <w:rPr>
                <w:sz w:val="16"/>
                <w:szCs w:val="16"/>
                <w:lang w:val="en-US"/>
              </w:rPr>
              <w:t>updateDialog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C35B05">
              <w:rPr>
                <w:sz w:val="16"/>
                <w:szCs w:val="16"/>
                <w:lang w:val="en-US"/>
              </w:rPr>
              <w:t>EquipmentTypeRead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 xml:space="preserve"> item, Consumer&lt;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EquipmentTypeUpdate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>&gt; handler) {</w:t>
            </w:r>
          </w:p>
          <w:p w14:paraId="18A25E21" w14:textId="77777777" w:rsidR="00C35B05" w:rsidRPr="00C35B05" w:rsidRDefault="00C35B05" w:rsidP="00C35B0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        return </w:t>
            </w:r>
            <w:proofErr w:type="spellStart"/>
            <w:proofErr w:type="gramStart"/>
            <w:r w:rsidRPr="00C35B05">
              <w:rPr>
                <w:sz w:val="16"/>
                <w:szCs w:val="16"/>
                <w:lang w:val="en-US"/>
              </w:rPr>
              <w:t>getDialog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>(</w:t>
            </w:r>
            <w:proofErr w:type="gramEnd"/>
            <w:r w:rsidRPr="00C35B05">
              <w:rPr>
                <w:sz w:val="16"/>
                <w:szCs w:val="16"/>
                <w:lang w:val="en-US"/>
              </w:rPr>
              <w:t>).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updateDialog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>("</w:t>
            </w:r>
            <w:r w:rsidRPr="00C35B05">
              <w:rPr>
                <w:sz w:val="16"/>
                <w:szCs w:val="16"/>
              </w:rPr>
              <w:t>Редактирование</w:t>
            </w:r>
            <w:r w:rsidRPr="00C35B05">
              <w:rPr>
                <w:sz w:val="16"/>
                <w:szCs w:val="16"/>
                <w:lang w:val="en-US"/>
              </w:rPr>
              <w:t xml:space="preserve">", 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EquipmentTypeUpdate.class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>, item, handler);</w:t>
            </w:r>
          </w:p>
          <w:p w14:paraId="6754CC7F" w14:textId="240C3296" w:rsidR="00C35B05" w:rsidRDefault="00C35B05" w:rsidP="00C35B05">
            <w:pPr>
              <w:pStyle w:val="af1"/>
              <w:rPr>
                <w:sz w:val="16"/>
                <w:szCs w:val="16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    </w:t>
            </w:r>
            <w:r w:rsidRPr="00C35B05">
              <w:rPr>
                <w:sz w:val="16"/>
                <w:szCs w:val="16"/>
              </w:rPr>
              <w:t>}</w:t>
            </w:r>
          </w:p>
          <w:p w14:paraId="1ABF771D" w14:textId="77777777" w:rsidR="00F51025" w:rsidRPr="00F51025" w:rsidRDefault="00F51025" w:rsidP="00F51025">
            <w:pPr>
              <w:pStyle w:val="af1"/>
              <w:rPr>
                <w:sz w:val="16"/>
                <w:szCs w:val="16"/>
                <w:lang w:val="en-US"/>
              </w:rPr>
            </w:pPr>
            <w:r w:rsidRPr="00F51025">
              <w:rPr>
                <w:sz w:val="16"/>
                <w:szCs w:val="16"/>
                <w:lang w:val="en-US"/>
              </w:rPr>
              <w:t xml:space="preserve">    @Override</w:t>
            </w:r>
          </w:p>
          <w:p w14:paraId="3E4945E3" w14:textId="77777777" w:rsidR="00F51025" w:rsidRPr="00F51025" w:rsidRDefault="00F51025" w:rsidP="00F51025">
            <w:pPr>
              <w:pStyle w:val="af1"/>
              <w:rPr>
                <w:sz w:val="16"/>
                <w:szCs w:val="16"/>
                <w:lang w:val="en-US"/>
              </w:rPr>
            </w:pPr>
            <w:r w:rsidRPr="00F51025">
              <w:rPr>
                <w:sz w:val="16"/>
                <w:szCs w:val="16"/>
                <w:lang w:val="en-US"/>
              </w:rPr>
              <w:t xml:space="preserve">    public </w:t>
            </w:r>
            <w:proofErr w:type="spellStart"/>
            <w:r w:rsidRPr="00F51025">
              <w:rPr>
                <w:sz w:val="16"/>
                <w:szCs w:val="16"/>
                <w:lang w:val="en-US"/>
              </w:rPr>
              <w:t>TextField</w:t>
            </w:r>
            <w:proofErr w:type="spellEnd"/>
            <w:r w:rsidRPr="00F51025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proofErr w:type="gramStart"/>
            <w:r w:rsidRPr="00F51025">
              <w:rPr>
                <w:sz w:val="16"/>
                <w:szCs w:val="16"/>
                <w:lang w:val="en-US"/>
              </w:rPr>
              <w:t>initFilterField</w:t>
            </w:r>
            <w:proofErr w:type="spellEnd"/>
            <w:r w:rsidRPr="00F51025">
              <w:rPr>
                <w:sz w:val="16"/>
                <w:szCs w:val="16"/>
                <w:lang w:val="en-US"/>
              </w:rPr>
              <w:t>(</w:t>
            </w:r>
            <w:proofErr w:type="gramEnd"/>
            <w:r w:rsidRPr="00F51025">
              <w:rPr>
                <w:sz w:val="16"/>
                <w:szCs w:val="16"/>
                <w:lang w:val="en-US"/>
              </w:rPr>
              <w:t>) {</w:t>
            </w:r>
          </w:p>
          <w:p w14:paraId="1C0AF1B4" w14:textId="77777777" w:rsidR="00F51025" w:rsidRPr="00F51025" w:rsidRDefault="00F51025" w:rsidP="00F51025">
            <w:pPr>
              <w:pStyle w:val="af1"/>
              <w:rPr>
                <w:sz w:val="16"/>
                <w:szCs w:val="16"/>
                <w:lang w:val="en-US"/>
              </w:rPr>
            </w:pPr>
            <w:r w:rsidRPr="00F51025">
              <w:rPr>
                <w:sz w:val="16"/>
                <w:szCs w:val="16"/>
                <w:lang w:val="en-US"/>
              </w:rPr>
              <w:t xml:space="preserve">        var </w:t>
            </w:r>
            <w:proofErr w:type="spellStart"/>
            <w:r w:rsidRPr="00F51025">
              <w:rPr>
                <w:sz w:val="16"/>
                <w:szCs w:val="16"/>
                <w:lang w:val="en-US"/>
              </w:rPr>
              <w:t>searchField</w:t>
            </w:r>
            <w:proofErr w:type="spellEnd"/>
            <w:r w:rsidRPr="00F51025">
              <w:rPr>
                <w:sz w:val="16"/>
                <w:szCs w:val="16"/>
                <w:lang w:val="en-US"/>
              </w:rPr>
              <w:t xml:space="preserve"> = new </w:t>
            </w:r>
            <w:proofErr w:type="spellStart"/>
            <w:proofErr w:type="gramStart"/>
            <w:r w:rsidRPr="00F51025">
              <w:rPr>
                <w:sz w:val="16"/>
                <w:szCs w:val="16"/>
                <w:lang w:val="en-US"/>
              </w:rPr>
              <w:t>TextField</w:t>
            </w:r>
            <w:proofErr w:type="spellEnd"/>
            <w:r w:rsidRPr="00F51025">
              <w:rPr>
                <w:sz w:val="16"/>
                <w:szCs w:val="16"/>
                <w:lang w:val="en-US"/>
              </w:rPr>
              <w:t>(</w:t>
            </w:r>
            <w:proofErr w:type="gramEnd"/>
            <w:r w:rsidRPr="00F51025">
              <w:rPr>
                <w:sz w:val="16"/>
                <w:szCs w:val="16"/>
                <w:lang w:val="en-US"/>
              </w:rPr>
              <w:t>"</w:t>
            </w:r>
            <w:proofErr w:type="spellStart"/>
            <w:r w:rsidRPr="00F51025">
              <w:rPr>
                <w:sz w:val="16"/>
                <w:szCs w:val="16"/>
                <w:lang w:val="en-US"/>
              </w:rPr>
              <w:t>Поиск</w:t>
            </w:r>
            <w:proofErr w:type="spellEnd"/>
            <w:r w:rsidRPr="00F51025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F51025">
              <w:rPr>
                <w:sz w:val="16"/>
                <w:szCs w:val="16"/>
                <w:lang w:val="en-US"/>
              </w:rPr>
              <w:t>по</w:t>
            </w:r>
            <w:proofErr w:type="spellEnd"/>
            <w:r w:rsidRPr="00F51025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F51025">
              <w:rPr>
                <w:sz w:val="16"/>
                <w:szCs w:val="16"/>
                <w:lang w:val="en-US"/>
              </w:rPr>
              <w:t>имени</w:t>
            </w:r>
            <w:proofErr w:type="spellEnd"/>
            <w:r w:rsidRPr="00F51025">
              <w:rPr>
                <w:sz w:val="16"/>
                <w:szCs w:val="16"/>
                <w:lang w:val="en-US"/>
              </w:rPr>
              <w:t>");</w:t>
            </w:r>
          </w:p>
          <w:p w14:paraId="4716439E" w14:textId="57A2E8C7" w:rsidR="00F51025" w:rsidRPr="006A0293" w:rsidRDefault="00F51025" w:rsidP="00F51025">
            <w:pPr>
              <w:pStyle w:val="af1"/>
              <w:rPr>
                <w:sz w:val="16"/>
                <w:szCs w:val="16"/>
                <w:lang w:val="en-US"/>
              </w:rPr>
            </w:pPr>
            <w:r w:rsidRPr="00F51025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F51025">
              <w:rPr>
                <w:sz w:val="16"/>
                <w:szCs w:val="16"/>
                <w:lang w:val="en-US"/>
              </w:rPr>
              <w:t>searchField.setValueChangeMode</w:t>
            </w:r>
            <w:proofErr w:type="spellEnd"/>
            <w:r w:rsidRPr="00F51025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F51025">
              <w:rPr>
                <w:sz w:val="16"/>
                <w:szCs w:val="16"/>
                <w:lang w:val="en-US"/>
              </w:rPr>
              <w:t>ValueChangeMode.LAZY</w:t>
            </w:r>
            <w:proofErr w:type="spellEnd"/>
            <w:r w:rsidRPr="00F51025">
              <w:rPr>
                <w:sz w:val="16"/>
                <w:szCs w:val="16"/>
                <w:lang w:val="en-US"/>
              </w:rPr>
              <w:t>);</w:t>
            </w:r>
          </w:p>
          <w:p w14:paraId="3C2CDEB0" w14:textId="77777777" w:rsidR="00F51025" w:rsidRPr="00F51025" w:rsidRDefault="00F51025" w:rsidP="00F51025">
            <w:pPr>
              <w:pStyle w:val="af1"/>
              <w:rPr>
                <w:sz w:val="16"/>
                <w:szCs w:val="16"/>
                <w:lang w:val="en-US"/>
              </w:rPr>
            </w:pPr>
            <w:r w:rsidRPr="00F51025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F51025">
              <w:rPr>
                <w:sz w:val="16"/>
                <w:szCs w:val="16"/>
                <w:lang w:val="en-US"/>
              </w:rPr>
              <w:t>searchField.addValueChangeListener</w:t>
            </w:r>
            <w:proofErr w:type="spellEnd"/>
            <w:r w:rsidRPr="00F51025">
              <w:rPr>
                <w:sz w:val="16"/>
                <w:szCs w:val="16"/>
                <w:lang w:val="en-US"/>
              </w:rPr>
              <w:t>(event -&gt; {</w:t>
            </w:r>
          </w:p>
          <w:p w14:paraId="4B4B8F1D" w14:textId="03EA8953" w:rsidR="00F51025" w:rsidRPr="006A0293" w:rsidRDefault="00F51025" w:rsidP="00F51025">
            <w:pPr>
              <w:pStyle w:val="af1"/>
              <w:rPr>
                <w:sz w:val="16"/>
                <w:szCs w:val="16"/>
                <w:lang w:val="en-US"/>
              </w:rPr>
            </w:pPr>
            <w:r w:rsidRPr="00F51025">
              <w:rPr>
                <w:sz w:val="16"/>
                <w:szCs w:val="16"/>
                <w:lang w:val="en-US"/>
              </w:rPr>
              <w:t xml:space="preserve">            var filter = </w:t>
            </w:r>
            <w:proofErr w:type="spellStart"/>
            <w:proofErr w:type="gramStart"/>
            <w:r w:rsidRPr="00F51025">
              <w:rPr>
                <w:sz w:val="16"/>
                <w:szCs w:val="16"/>
                <w:lang w:val="en-US"/>
              </w:rPr>
              <w:t>event.getValue</w:t>
            </w:r>
            <w:proofErr w:type="spellEnd"/>
            <w:proofErr w:type="gramEnd"/>
            <w:r w:rsidRPr="00F51025">
              <w:rPr>
                <w:sz w:val="16"/>
                <w:szCs w:val="16"/>
                <w:lang w:val="en-US"/>
              </w:rPr>
              <w:t>();</w:t>
            </w:r>
          </w:p>
          <w:p w14:paraId="2CBE1C02" w14:textId="77777777" w:rsidR="00F51025" w:rsidRPr="00F51025" w:rsidRDefault="00F51025" w:rsidP="00F51025">
            <w:pPr>
              <w:pStyle w:val="af1"/>
              <w:rPr>
                <w:sz w:val="16"/>
                <w:szCs w:val="16"/>
                <w:lang w:val="en-US"/>
              </w:rPr>
            </w:pPr>
            <w:r w:rsidRPr="00F51025">
              <w:rPr>
                <w:sz w:val="16"/>
                <w:szCs w:val="16"/>
                <w:lang w:val="en-US"/>
              </w:rPr>
              <w:t xml:space="preserve">            var </w:t>
            </w:r>
            <w:proofErr w:type="spellStart"/>
            <w:r w:rsidRPr="00F51025">
              <w:rPr>
                <w:sz w:val="16"/>
                <w:szCs w:val="16"/>
                <w:lang w:val="en-US"/>
              </w:rPr>
              <w:t>dataProvider</w:t>
            </w:r>
            <w:proofErr w:type="spellEnd"/>
            <w:r w:rsidRPr="00F51025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F51025">
              <w:rPr>
                <w:sz w:val="16"/>
                <w:szCs w:val="16"/>
                <w:lang w:val="en-US"/>
              </w:rPr>
              <w:t>getRestService</w:t>
            </w:r>
            <w:proofErr w:type="spellEnd"/>
            <w:r w:rsidRPr="00F51025">
              <w:rPr>
                <w:sz w:val="16"/>
                <w:szCs w:val="16"/>
                <w:lang w:val="en-US"/>
              </w:rPr>
              <w:t>(</w:t>
            </w:r>
            <w:proofErr w:type="gramStart"/>
            <w:r w:rsidRPr="00F51025">
              <w:rPr>
                <w:sz w:val="16"/>
                <w:szCs w:val="16"/>
                <w:lang w:val="en-US"/>
              </w:rPr>
              <w:t>).</w:t>
            </w:r>
            <w:proofErr w:type="spellStart"/>
            <w:r w:rsidRPr="00F51025">
              <w:rPr>
                <w:sz w:val="16"/>
                <w:szCs w:val="16"/>
                <w:lang w:val="en-US"/>
              </w:rPr>
              <w:t>getDataProvider</w:t>
            </w:r>
            <w:proofErr w:type="spellEnd"/>
            <w:proofErr w:type="gramEnd"/>
            <w:r w:rsidRPr="00F51025">
              <w:rPr>
                <w:sz w:val="16"/>
                <w:szCs w:val="16"/>
                <w:lang w:val="en-US"/>
              </w:rPr>
              <w:t>();</w:t>
            </w:r>
          </w:p>
          <w:p w14:paraId="144555B7" w14:textId="77777777" w:rsidR="00F51025" w:rsidRPr="00F51025" w:rsidRDefault="00F51025" w:rsidP="00F51025">
            <w:pPr>
              <w:pStyle w:val="af1"/>
              <w:rPr>
                <w:sz w:val="16"/>
                <w:szCs w:val="16"/>
                <w:lang w:val="en-US"/>
              </w:rPr>
            </w:pPr>
            <w:r w:rsidRPr="00F51025">
              <w:rPr>
                <w:sz w:val="16"/>
                <w:szCs w:val="16"/>
                <w:lang w:val="en-US"/>
              </w:rPr>
              <w:t xml:space="preserve">            if (filter == null || </w:t>
            </w:r>
            <w:proofErr w:type="spellStart"/>
            <w:proofErr w:type="gramStart"/>
            <w:r w:rsidRPr="00F51025">
              <w:rPr>
                <w:sz w:val="16"/>
                <w:szCs w:val="16"/>
                <w:lang w:val="en-US"/>
              </w:rPr>
              <w:t>filter.isBlank</w:t>
            </w:r>
            <w:proofErr w:type="spellEnd"/>
            <w:proofErr w:type="gramEnd"/>
            <w:r w:rsidRPr="00F51025">
              <w:rPr>
                <w:sz w:val="16"/>
                <w:szCs w:val="16"/>
                <w:lang w:val="en-US"/>
              </w:rPr>
              <w:t>()) {</w:t>
            </w:r>
          </w:p>
          <w:p w14:paraId="42F610EB" w14:textId="77777777" w:rsidR="00F51025" w:rsidRPr="00F51025" w:rsidRDefault="00F51025" w:rsidP="00F51025">
            <w:pPr>
              <w:pStyle w:val="af1"/>
              <w:rPr>
                <w:sz w:val="16"/>
                <w:szCs w:val="16"/>
                <w:lang w:val="en-US"/>
              </w:rPr>
            </w:pPr>
            <w:r w:rsidRPr="00F51025">
              <w:rPr>
                <w:sz w:val="16"/>
                <w:szCs w:val="16"/>
                <w:lang w:val="en-US"/>
              </w:rPr>
              <w:t xml:space="preserve">                </w:t>
            </w:r>
            <w:proofErr w:type="spellStart"/>
            <w:r w:rsidRPr="00F51025">
              <w:rPr>
                <w:sz w:val="16"/>
                <w:szCs w:val="16"/>
                <w:lang w:val="en-US"/>
              </w:rPr>
              <w:t>dataProvider.clearFilters</w:t>
            </w:r>
            <w:proofErr w:type="spellEnd"/>
            <w:r w:rsidRPr="00F51025">
              <w:rPr>
                <w:sz w:val="16"/>
                <w:szCs w:val="16"/>
                <w:lang w:val="en-US"/>
              </w:rPr>
              <w:t>();</w:t>
            </w:r>
          </w:p>
          <w:p w14:paraId="74F3CD20" w14:textId="77777777" w:rsidR="00F51025" w:rsidRPr="00F51025" w:rsidRDefault="00F51025" w:rsidP="00F51025">
            <w:pPr>
              <w:pStyle w:val="af1"/>
              <w:rPr>
                <w:sz w:val="16"/>
                <w:szCs w:val="16"/>
                <w:lang w:val="en-US"/>
              </w:rPr>
            </w:pPr>
            <w:r w:rsidRPr="00F51025">
              <w:rPr>
                <w:sz w:val="16"/>
                <w:szCs w:val="16"/>
                <w:lang w:val="en-US"/>
              </w:rPr>
              <w:t xml:space="preserve">            } else {</w:t>
            </w:r>
          </w:p>
          <w:p w14:paraId="481148F3" w14:textId="77777777" w:rsidR="00F51025" w:rsidRPr="00F51025" w:rsidRDefault="00F51025" w:rsidP="00F51025">
            <w:pPr>
              <w:pStyle w:val="af1"/>
              <w:rPr>
                <w:sz w:val="16"/>
                <w:szCs w:val="16"/>
                <w:lang w:val="en-US"/>
              </w:rPr>
            </w:pPr>
            <w:r w:rsidRPr="00F51025">
              <w:rPr>
                <w:sz w:val="16"/>
                <w:szCs w:val="16"/>
                <w:lang w:val="en-US"/>
              </w:rPr>
              <w:t xml:space="preserve">                </w:t>
            </w:r>
            <w:proofErr w:type="spellStart"/>
            <w:r w:rsidRPr="00F51025">
              <w:rPr>
                <w:sz w:val="16"/>
                <w:szCs w:val="16"/>
                <w:lang w:val="en-US"/>
              </w:rPr>
              <w:t>dataProvider.setFilter</w:t>
            </w:r>
            <w:proofErr w:type="spellEnd"/>
            <w:r w:rsidRPr="00F51025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F51025">
              <w:rPr>
                <w:sz w:val="16"/>
                <w:szCs w:val="16"/>
                <w:lang w:val="en-US"/>
              </w:rPr>
              <w:t>i</w:t>
            </w:r>
            <w:proofErr w:type="spellEnd"/>
            <w:r w:rsidRPr="00F51025">
              <w:rPr>
                <w:sz w:val="16"/>
                <w:szCs w:val="16"/>
                <w:lang w:val="en-US"/>
              </w:rPr>
              <w:t xml:space="preserve"> -&gt;</w:t>
            </w:r>
          </w:p>
          <w:p w14:paraId="5A2863B9" w14:textId="77777777" w:rsidR="00F51025" w:rsidRPr="00F51025" w:rsidRDefault="00F51025" w:rsidP="00F51025">
            <w:pPr>
              <w:pStyle w:val="af1"/>
              <w:rPr>
                <w:sz w:val="16"/>
                <w:szCs w:val="16"/>
                <w:lang w:val="en-US"/>
              </w:rPr>
            </w:pPr>
            <w:r w:rsidRPr="00F51025">
              <w:rPr>
                <w:sz w:val="16"/>
                <w:szCs w:val="16"/>
                <w:lang w:val="en-US"/>
              </w:rPr>
              <w:t xml:space="preserve">                        i.</w:t>
            </w:r>
            <w:proofErr w:type="gramStart"/>
            <w:r w:rsidRPr="00F51025">
              <w:rPr>
                <w:sz w:val="16"/>
                <w:szCs w:val="16"/>
                <w:lang w:val="en-US"/>
              </w:rPr>
              <w:t>name(</w:t>
            </w:r>
            <w:proofErr w:type="gramEnd"/>
            <w:r w:rsidRPr="00F51025">
              <w:rPr>
                <w:sz w:val="16"/>
                <w:szCs w:val="16"/>
                <w:lang w:val="en-US"/>
              </w:rPr>
              <w:t>) != null &amp;&amp; i.name().</w:t>
            </w:r>
            <w:proofErr w:type="spellStart"/>
            <w:r w:rsidRPr="00F51025">
              <w:rPr>
                <w:sz w:val="16"/>
                <w:szCs w:val="16"/>
                <w:lang w:val="en-US"/>
              </w:rPr>
              <w:t>toLowerCase</w:t>
            </w:r>
            <w:proofErr w:type="spellEnd"/>
            <w:r w:rsidRPr="00F51025">
              <w:rPr>
                <w:sz w:val="16"/>
                <w:szCs w:val="16"/>
                <w:lang w:val="en-US"/>
              </w:rPr>
              <w:t>().contains(</w:t>
            </w:r>
            <w:proofErr w:type="spellStart"/>
            <w:r w:rsidRPr="00F51025">
              <w:rPr>
                <w:sz w:val="16"/>
                <w:szCs w:val="16"/>
                <w:lang w:val="en-US"/>
              </w:rPr>
              <w:t>filter.toLowerCase</w:t>
            </w:r>
            <w:proofErr w:type="spellEnd"/>
            <w:r w:rsidRPr="00F51025">
              <w:rPr>
                <w:sz w:val="16"/>
                <w:szCs w:val="16"/>
                <w:lang w:val="en-US"/>
              </w:rPr>
              <w:t>())</w:t>
            </w:r>
          </w:p>
          <w:p w14:paraId="5A869B0E" w14:textId="77777777" w:rsidR="00F51025" w:rsidRPr="00F51025" w:rsidRDefault="00F51025" w:rsidP="00F51025">
            <w:pPr>
              <w:pStyle w:val="af1"/>
              <w:rPr>
                <w:sz w:val="16"/>
                <w:szCs w:val="16"/>
                <w:lang w:val="en-US"/>
              </w:rPr>
            </w:pPr>
            <w:r w:rsidRPr="00F51025">
              <w:rPr>
                <w:sz w:val="16"/>
                <w:szCs w:val="16"/>
                <w:lang w:val="en-US"/>
              </w:rPr>
              <w:t xml:space="preserve">                );</w:t>
            </w:r>
          </w:p>
          <w:p w14:paraId="78F742AC" w14:textId="77777777" w:rsidR="00F51025" w:rsidRPr="00F51025" w:rsidRDefault="00F51025" w:rsidP="00F51025">
            <w:pPr>
              <w:pStyle w:val="af1"/>
              <w:rPr>
                <w:sz w:val="16"/>
                <w:szCs w:val="16"/>
                <w:lang w:val="en-US"/>
              </w:rPr>
            </w:pPr>
            <w:r w:rsidRPr="00F51025">
              <w:rPr>
                <w:sz w:val="16"/>
                <w:szCs w:val="16"/>
                <w:lang w:val="en-US"/>
              </w:rPr>
              <w:t xml:space="preserve">            }</w:t>
            </w:r>
          </w:p>
          <w:p w14:paraId="7B366BDC" w14:textId="17F09756" w:rsidR="00F51025" w:rsidRPr="00F51025" w:rsidRDefault="00F51025" w:rsidP="00F51025">
            <w:pPr>
              <w:pStyle w:val="af1"/>
              <w:rPr>
                <w:sz w:val="16"/>
                <w:szCs w:val="16"/>
              </w:rPr>
            </w:pPr>
            <w:r w:rsidRPr="00F51025">
              <w:rPr>
                <w:sz w:val="16"/>
                <w:szCs w:val="16"/>
                <w:lang w:val="en-US"/>
              </w:rPr>
              <w:t xml:space="preserve">        });</w:t>
            </w:r>
          </w:p>
          <w:p w14:paraId="71D4CF41" w14:textId="77777777" w:rsidR="00F51025" w:rsidRPr="00F51025" w:rsidRDefault="00F51025" w:rsidP="00F51025">
            <w:pPr>
              <w:pStyle w:val="af1"/>
              <w:rPr>
                <w:sz w:val="16"/>
                <w:szCs w:val="16"/>
                <w:lang w:val="en-US"/>
              </w:rPr>
            </w:pPr>
            <w:r w:rsidRPr="00F51025">
              <w:rPr>
                <w:sz w:val="16"/>
                <w:szCs w:val="16"/>
                <w:lang w:val="en-US"/>
              </w:rPr>
              <w:t xml:space="preserve">        return </w:t>
            </w:r>
            <w:proofErr w:type="spellStart"/>
            <w:r w:rsidRPr="00F51025">
              <w:rPr>
                <w:sz w:val="16"/>
                <w:szCs w:val="16"/>
                <w:lang w:val="en-US"/>
              </w:rPr>
              <w:t>searchField</w:t>
            </w:r>
            <w:proofErr w:type="spellEnd"/>
            <w:r w:rsidRPr="00F51025">
              <w:rPr>
                <w:sz w:val="16"/>
                <w:szCs w:val="16"/>
                <w:lang w:val="en-US"/>
              </w:rPr>
              <w:t>;</w:t>
            </w:r>
          </w:p>
          <w:p w14:paraId="40520F5E" w14:textId="0C1FE608" w:rsidR="00F51025" w:rsidRPr="00F51025" w:rsidRDefault="00F51025" w:rsidP="00F51025">
            <w:pPr>
              <w:pStyle w:val="af1"/>
              <w:rPr>
                <w:sz w:val="16"/>
                <w:szCs w:val="16"/>
              </w:rPr>
            </w:pPr>
            <w:r w:rsidRPr="00F51025">
              <w:rPr>
                <w:sz w:val="16"/>
                <w:szCs w:val="16"/>
                <w:lang w:val="en-US"/>
              </w:rPr>
              <w:t xml:space="preserve">    }</w:t>
            </w:r>
          </w:p>
          <w:p w14:paraId="4ABC513F" w14:textId="3B360FE2" w:rsidR="00071EF3" w:rsidRPr="00C35B05" w:rsidRDefault="00C35B05" w:rsidP="00C35B05">
            <w:pPr>
              <w:pStyle w:val="af1"/>
              <w:rPr>
                <w:sz w:val="16"/>
                <w:szCs w:val="16"/>
              </w:rPr>
            </w:pPr>
            <w:r w:rsidRPr="00C35B05">
              <w:rPr>
                <w:sz w:val="16"/>
                <w:szCs w:val="16"/>
              </w:rPr>
              <w:t>}</w:t>
            </w:r>
          </w:p>
        </w:tc>
      </w:tr>
    </w:tbl>
    <w:p w14:paraId="64C0F96E" w14:textId="77777777" w:rsidR="00071EF3" w:rsidRDefault="00071EF3" w:rsidP="00071EF3">
      <w:pPr>
        <w:pStyle w:val="af1"/>
        <w:spacing w:line="240" w:lineRule="auto"/>
      </w:pPr>
    </w:p>
    <w:p w14:paraId="4F05E72D" w14:textId="49517463" w:rsidR="00071EF3" w:rsidRPr="001713AE" w:rsidRDefault="00071EF3" w:rsidP="00071EF3">
      <w:pPr>
        <w:pStyle w:val="af1"/>
        <w:spacing w:line="240" w:lineRule="auto"/>
      </w:pPr>
      <w:r w:rsidRPr="001713AE">
        <w:t>Файл «</w:t>
      </w:r>
      <w:proofErr w:type="spellStart"/>
      <w:r w:rsidR="00F51025" w:rsidRPr="00F56932">
        <w:t>ManufacturerManager</w:t>
      </w:r>
      <w:proofErr w:type="spellEnd"/>
      <w:r w:rsidR="00F56932">
        <w:rPr>
          <w:lang w:val="en-US"/>
        </w:rPr>
        <w:t>.java</w:t>
      </w:r>
      <w:r w:rsidRPr="001713AE">
        <w:t>».</w:t>
      </w:r>
    </w:p>
    <w:tbl>
      <w:tblPr>
        <w:tblStyle w:val="aff4"/>
        <w:tblW w:w="0" w:type="auto"/>
        <w:tblLook w:val="04A0" w:firstRow="1" w:lastRow="0" w:firstColumn="1" w:lastColumn="0" w:noHBand="0" w:noVBand="1"/>
      </w:tblPr>
      <w:tblGrid>
        <w:gridCol w:w="9628"/>
      </w:tblGrid>
      <w:tr w:rsidR="00071EF3" w:rsidRPr="00896ACB" w14:paraId="1A03B935" w14:textId="77777777" w:rsidTr="00C57D9B">
        <w:tc>
          <w:tcPr>
            <w:tcW w:w="9628" w:type="dxa"/>
          </w:tcPr>
          <w:p w14:paraId="45C5F24E" w14:textId="1D3BA60E" w:rsidR="00F32E8F" w:rsidRPr="00F32E8F" w:rsidRDefault="00F32E8F" w:rsidP="00F32E8F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package </w:t>
            </w:r>
            <w:proofErr w:type="spellStart"/>
            <w:proofErr w:type="gramStart"/>
            <w:r w:rsidRPr="00F32E8F">
              <w:rPr>
                <w:sz w:val="16"/>
                <w:szCs w:val="16"/>
                <w:lang w:val="en-US"/>
              </w:rPr>
              <w:t>com.client</w:t>
            </w:r>
            <w:proofErr w:type="gramEnd"/>
            <w:r w:rsidRPr="00F32E8F">
              <w:rPr>
                <w:sz w:val="16"/>
                <w:szCs w:val="16"/>
                <w:lang w:val="en-US"/>
              </w:rPr>
              <w:t>.manager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>;</w:t>
            </w:r>
          </w:p>
          <w:p w14:paraId="237D6BE1" w14:textId="77777777" w:rsidR="00F32E8F" w:rsidRPr="00F32E8F" w:rsidRDefault="00F32E8F" w:rsidP="00F32E8F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>@Service</w:t>
            </w:r>
          </w:p>
          <w:p w14:paraId="2968B05C" w14:textId="697AA8D3" w:rsidR="00F32E8F" w:rsidRPr="00F32E8F" w:rsidRDefault="00F32E8F" w:rsidP="00F32E8F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public class 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ManufacturerManager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 xml:space="preserve"> extends 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BaseViewManager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>&lt;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ManufacturerCreate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ManufacturerRead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ManufacturerUpdate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>&gt; {</w:t>
            </w:r>
          </w:p>
          <w:p w14:paraId="30428FF7" w14:textId="77777777" w:rsidR="00F32E8F" w:rsidRPr="00F32E8F" w:rsidRDefault="00F32E8F" w:rsidP="00F32E8F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public </w:t>
            </w:r>
            <w:proofErr w:type="spellStart"/>
            <w:proofErr w:type="gramStart"/>
            <w:r w:rsidRPr="00F32E8F">
              <w:rPr>
                <w:sz w:val="16"/>
                <w:szCs w:val="16"/>
                <w:lang w:val="en-US"/>
              </w:rPr>
              <w:t>ManufacturerManager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F32E8F">
              <w:rPr>
                <w:sz w:val="16"/>
                <w:szCs w:val="16"/>
                <w:lang w:val="en-US"/>
              </w:rPr>
              <w:t>RestService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>&lt;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ManufacturerCreate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ManufacturerRead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ManufacturerUpdate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 xml:space="preserve">&gt; 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restService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>,</w:t>
            </w:r>
          </w:p>
          <w:p w14:paraId="0499C8B5" w14:textId="77777777" w:rsidR="00F32E8F" w:rsidRPr="00F32E8F" w:rsidRDefault="00F32E8F" w:rsidP="00F32E8F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                           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NotificationService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notificationService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ManufacturerDialog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 xml:space="preserve"> dialog) {</w:t>
            </w:r>
          </w:p>
          <w:p w14:paraId="1AB5704B" w14:textId="77777777" w:rsidR="00F32E8F" w:rsidRPr="00F32E8F" w:rsidRDefault="00F32E8F" w:rsidP="00F32E8F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    </w:t>
            </w:r>
            <w:proofErr w:type="gramStart"/>
            <w:r w:rsidRPr="00F32E8F">
              <w:rPr>
                <w:sz w:val="16"/>
                <w:szCs w:val="16"/>
                <w:lang w:val="en-US"/>
              </w:rPr>
              <w:t>super(</w:t>
            </w:r>
            <w:proofErr w:type="spellStart"/>
            <w:proofErr w:type="gramEnd"/>
            <w:r w:rsidRPr="00F32E8F">
              <w:rPr>
                <w:sz w:val="16"/>
                <w:szCs w:val="16"/>
                <w:lang w:val="en-US"/>
              </w:rPr>
              <w:t>restService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notificationService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ManufacturerRead.class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>, dialog);</w:t>
            </w:r>
          </w:p>
          <w:p w14:paraId="7E297928" w14:textId="0109A139" w:rsidR="00F32E8F" w:rsidRPr="00F32E8F" w:rsidRDefault="00F32E8F" w:rsidP="00F32E8F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}</w:t>
            </w:r>
          </w:p>
          <w:p w14:paraId="1819FE27" w14:textId="77777777" w:rsidR="00F32E8F" w:rsidRPr="00F32E8F" w:rsidRDefault="00F32E8F" w:rsidP="00F32E8F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@Override</w:t>
            </w:r>
          </w:p>
          <w:p w14:paraId="3837D325" w14:textId="77777777" w:rsidR="00F32E8F" w:rsidRPr="00F32E8F" w:rsidRDefault="00F32E8F" w:rsidP="00F32E8F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protected void </w:t>
            </w:r>
            <w:proofErr w:type="spellStart"/>
            <w:proofErr w:type="gramStart"/>
            <w:r w:rsidRPr="00F32E8F">
              <w:rPr>
                <w:sz w:val="16"/>
                <w:szCs w:val="16"/>
                <w:lang w:val="en-US"/>
              </w:rPr>
              <w:t>configureColumns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>(</w:t>
            </w:r>
            <w:proofErr w:type="gramEnd"/>
            <w:r w:rsidRPr="00F32E8F">
              <w:rPr>
                <w:sz w:val="16"/>
                <w:szCs w:val="16"/>
                <w:lang w:val="en-US"/>
              </w:rPr>
              <w:t>Grid&lt;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ManufacturerRead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>&gt; grid) {</w:t>
            </w:r>
          </w:p>
          <w:p w14:paraId="50ABF607" w14:textId="77777777" w:rsidR="00F32E8F" w:rsidRPr="00F32E8F" w:rsidRDefault="00F32E8F" w:rsidP="00F32E8F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proofErr w:type="gramStart"/>
            <w:r w:rsidRPr="00F32E8F">
              <w:rPr>
                <w:sz w:val="16"/>
                <w:szCs w:val="16"/>
                <w:lang w:val="en-US"/>
              </w:rPr>
              <w:t>grid.addColumn</w:t>
            </w:r>
            <w:proofErr w:type="spellEnd"/>
            <w:proofErr w:type="gramEnd"/>
            <w:r w:rsidRPr="00F32E8F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ManufacturerRead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>::id)</w:t>
            </w:r>
          </w:p>
          <w:p w14:paraId="700A3E3C" w14:textId="77777777" w:rsidR="00F32E8F" w:rsidRPr="00F32E8F" w:rsidRDefault="00F32E8F" w:rsidP="00F32E8F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            </w:t>
            </w:r>
            <w:proofErr w:type="gramStart"/>
            <w:r w:rsidRPr="00F32E8F">
              <w:rPr>
                <w:sz w:val="16"/>
                <w:szCs w:val="16"/>
                <w:lang w:val="en-US"/>
              </w:rPr>
              <w:t>.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setHeader</w:t>
            </w:r>
            <w:proofErr w:type="spellEnd"/>
            <w:proofErr w:type="gramEnd"/>
            <w:r w:rsidRPr="00F32E8F">
              <w:rPr>
                <w:sz w:val="16"/>
                <w:szCs w:val="16"/>
                <w:lang w:val="en-US"/>
              </w:rPr>
              <w:t>("</w:t>
            </w:r>
            <w:r w:rsidRPr="00F32E8F">
              <w:rPr>
                <w:sz w:val="16"/>
                <w:szCs w:val="16"/>
              </w:rPr>
              <w:t>Ид</w:t>
            </w:r>
            <w:r w:rsidRPr="00F32E8F">
              <w:rPr>
                <w:sz w:val="16"/>
                <w:szCs w:val="16"/>
                <w:lang w:val="en-US"/>
              </w:rPr>
              <w:t>.")</w:t>
            </w:r>
          </w:p>
          <w:p w14:paraId="54027FE1" w14:textId="77777777" w:rsidR="00F32E8F" w:rsidRPr="00F32E8F" w:rsidRDefault="00F32E8F" w:rsidP="00F32E8F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            </w:t>
            </w:r>
            <w:proofErr w:type="gramStart"/>
            <w:r w:rsidRPr="00F32E8F">
              <w:rPr>
                <w:sz w:val="16"/>
                <w:szCs w:val="16"/>
                <w:lang w:val="en-US"/>
              </w:rPr>
              <w:t>.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setWidth</w:t>
            </w:r>
            <w:proofErr w:type="spellEnd"/>
            <w:proofErr w:type="gramEnd"/>
            <w:r w:rsidRPr="00F32E8F">
              <w:rPr>
                <w:sz w:val="16"/>
                <w:szCs w:val="16"/>
                <w:lang w:val="en-US"/>
              </w:rPr>
              <w:t>("80px")</w:t>
            </w:r>
          </w:p>
          <w:p w14:paraId="7EF0ACC8" w14:textId="77777777" w:rsidR="00F32E8F" w:rsidRPr="00F32E8F" w:rsidRDefault="00F32E8F" w:rsidP="00F32E8F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            </w:t>
            </w:r>
            <w:proofErr w:type="gramStart"/>
            <w:r w:rsidRPr="00F32E8F">
              <w:rPr>
                <w:sz w:val="16"/>
                <w:szCs w:val="16"/>
                <w:lang w:val="en-US"/>
              </w:rPr>
              <w:t>.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setFlexGrow</w:t>
            </w:r>
            <w:proofErr w:type="spellEnd"/>
            <w:proofErr w:type="gramEnd"/>
            <w:r w:rsidRPr="00F32E8F">
              <w:rPr>
                <w:sz w:val="16"/>
                <w:szCs w:val="16"/>
                <w:lang w:val="en-US"/>
              </w:rPr>
              <w:t>(0)</w:t>
            </w:r>
          </w:p>
          <w:p w14:paraId="722170E2" w14:textId="77777777" w:rsidR="00F32E8F" w:rsidRPr="00F32E8F" w:rsidRDefault="00F32E8F" w:rsidP="00F32E8F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            </w:t>
            </w:r>
            <w:proofErr w:type="gramStart"/>
            <w:r w:rsidRPr="00F32E8F">
              <w:rPr>
                <w:sz w:val="16"/>
                <w:szCs w:val="16"/>
                <w:lang w:val="en-US"/>
              </w:rPr>
              <w:t>.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setSortable</w:t>
            </w:r>
            <w:proofErr w:type="spellEnd"/>
            <w:proofErr w:type="gramEnd"/>
            <w:r w:rsidRPr="00F32E8F">
              <w:rPr>
                <w:sz w:val="16"/>
                <w:szCs w:val="16"/>
                <w:lang w:val="en-US"/>
              </w:rPr>
              <w:t>(true);</w:t>
            </w:r>
          </w:p>
          <w:p w14:paraId="07F4949A" w14:textId="77777777" w:rsidR="00F32E8F" w:rsidRPr="00F32E8F" w:rsidRDefault="00F32E8F" w:rsidP="00F32E8F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proofErr w:type="gramStart"/>
            <w:r w:rsidRPr="00F32E8F">
              <w:rPr>
                <w:sz w:val="16"/>
                <w:szCs w:val="16"/>
                <w:lang w:val="en-US"/>
              </w:rPr>
              <w:t>grid.addColumn</w:t>
            </w:r>
            <w:proofErr w:type="spellEnd"/>
            <w:proofErr w:type="gramEnd"/>
            <w:r w:rsidRPr="00F32E8F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ManufacturerRead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>::name)</w:t>
            </w:r>
          </w:p>
          <w:p w14:paraId="4CF58D38" w14:textId="77777777" w:rsidR="00F32E8F" w:rsidRPr="00F32E8F" w:rsidRDefault="00F32E8F" w:rsidP="00F32E8F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            </w:t>
            </w:r>
            <w:proofErr w:type="gramStart"/>
            <w:r w:rsidRPr="00F32E8F">
              <w:rPr>
                <w:sz w:val="16"/>
                <w:szCs w:val="16"/>
                <w:lang w:val="en-US"/>
              </w:rPr>
              <w:t>.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setHeader</w:t>
            </w:r>
            <w:proofErr w:type="spellEnd"/>
            <w:proofErr w:type="gramEnd"/>
            <w:r w:rsidRPr="00F32E8F">
              <w:rPr>
                <w:sz w:val="16"/>
                <w:szCs w:val="16"/>
                <w:lang w:val="en-US"/>
              </w:rPr>
              <w:t>("</w:t>
            </w:r>
            <w:r w:rsidRPr="00F32E8F">
              <w:rPr>
                <w:sz w:val="16"/>
                <w:szCs w:val="16"/>
              </w:rPr>
              <w:t>Имя</w:t>
            </w:r>
            <w:r w:rsidRPr="00F32E8F">
              <w:rPr>
                <w:sz w:val="16"/>
                <w:szCs w:val="16"/>
                <w:lang w:val="en-US"/>
              </w:rPr>
              <w:t>")</w:t>
            </w:r>
          </w:p>
          <w:p w14:paraId="03377CCE" w14:textId="77777777" w:rsidR="00F32E8F" w:rsidRPr="00F32E8F" w:rsidRDefault="00F32E8F" w:rsidP="00F32E8F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            </w:t>
            </w:r>
            <w:proofErr w:type="gramStart"/>
            <w:r w:rsidRPr="00F32E8F">
              <w:rPr>
                <w:sz w:val="16"/>
                <w:szCs w:val="16"/>
                <w:lang w:val="en-US"/>
              </w:rPr>
              <w:t>.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setTooltipGenerator</w:t>
            </w:r>
            <w:proofErr w:type="spellEnd"/>
            <w:proofErr w:type="gramEnd"/>
            <w:r w:rsidRPr="00F32E8F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ManufacturerRead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>::name)</w:t>
            </w:r>
          </w:p>
          <w:p w14:paraId="02BBAE0D" w14:textId="77777777" w:rsidR="00F32E8F" w:rsidRPr="00F32E8F" w:rsidRDefault="00F32E8F" w:rsidP="00F32E8F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            </w:t>
            </w:r>
            <w:proofErr w:type="gramStart"/>
            <w:r w:rsidRPr="00F32E8F">
              <w:rPr>
                <w:sz w:val="16"/>
                <w:szCs w:val="16"/>
                <w:lang w:val="en-US"/>
              </w:rPr>
              <w:t>.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setAutoWidth</w:t>
            </w:r>
            <w:proofErr w:type="spellEnd"/>
            <w:proofErr w:type="gramEnd"/>
            <w:r w:rsidRPr="00F32E8F">
              <w:rPr>
                <w:sz w:val="16"/>
                <w:szCs w:val="16"/>
                <w:lang w:val="en-US"/>
              </w:rPr>
              <w:t>(true)</w:t>
            </w:r>
          </w:p>
          <w:p w14:paraId="7510D993" w14:textId="77777777" w:rsidR="00F32E8F" w:rsidRPr="00F32E8F" w:rsidRDefault="00F32E8F" w:rsidP="00F32E8F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            </w:t>
            </w:r>
            <w:proofErr w:type="gramStart"/>
            <w:r w:rsidRPr="00F32E8F">
              <w:rPr>
                <w:sz w:val="16"/>
                <w:szCs w:val="16"/>
                <w:lang w:val="en-US"/>
              </w:rPr>
              <w:t>.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setResizable</w:t>
            </w:r>
            <w:proofErr w:type="spellEnd"/>
            <w:proofErr w:type="gramEnd"/>
            <w:r w:rsidRPr="00F32E8F">
              <w:rPr>
                <w:sz w:val="16"/>
                <w:szCs w:val="16"/>
                <w:lang w:val="en-US"/>
              </w:rPr>
              <w:t>(true)</w:t>
            </w:r>
          </w:p>
          <w:p w14:paraId="2277DDBA" w14:textId="77777777" w:rsidR="00F32E8F" w:rsidRPr="00F32E8F" w:rsidRDefault="00F32E8F" w:rsidP="00F32E8F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            </w:t>
            </w:r>
            <w:proofErr w:type="gramStart"/>
            <w:r w:rsidRPr="00F32E8F">
              <w:rPr>
                <w:sz w:val="16"/>
                <w:szCs w:val="16"/>
                <w:lang w:val="en-US"/>
              </w:rPr>
              <w:t>.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setSortable</w:t>
            </w:r>
            <w:proofErr w:type="spellEnd"/>
            <w:proofErr w:type="gramEnd"/>
            <w:r w:rsidRPr="00F32E8F">
              <w:rPr>
                <w:sz w:val="16"/>
                <w:szCs w:val="16"/>
                <w:lang w:val="en-US"/>
              </w:rPr>
              <w:t>(true);</w:t>
            </w:r>
          </w:p>
          <w:p w14:paraId="6B81E82F" w14:textId="77777777" w:rsidR="00F32E8F" w:rsidRPr="00F32E8F" w:rsidRDefault="00F32E8F" w:rsidP="00F32E8F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proofErr w:type="gramStart"/>
            <w:r w:rsidRPr="00F32E8F">
              <w:rPr>
                <w:sz w:val="16"/>
                <w:szCs w:val="16"/>
                <w:lang w:val="en-US"/>
              </w:rPr>
              <w:t>grid.addColumn</w:t>
            </w:r>
            <w:proofErr w:type="spellEnd"/>
            <w:proofErr w:type="gramEnd"/>
            <w:r w:rsidRPr="00F32E8F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ManufacturerRead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>::country)</w:t>
            </w:r>
          </w:p>
          <w:p w14:paraId="71B53514" w14:textId="77777777" w:rsidR="00F32E8F" w:rsidRPr="00F32E8F" w:rsidRDefault="00F32E8F" w:rsidP="00F32E8F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            </w:t>
            </w:r>
            <w:proofErr w:type="gramStart"/>
            <w:r w:rsidRPr="00F32E8F">
              <w:rPr>
                <w:sz w:val="16"/>
                <w:szCs w:val="16"/>
                <w:lang w:val="en-US"/>
              </w:rPr>
              <w:t>.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setHeader</w:t>
            </w:r>
            <w:proofErr w:type="spellEnd"/>
            <w:proofErr w:type="gramEnd"/>
            <w:r w:rsidRPr="00F32E8F">
              <w:rPr>
                <w:sz w:val="16"/>
                <w:szCs w:val="16"/>
                <w:lang w:val="en-US"/>
              </w:rPr>
              <w:t>("</w:t>
            </w:r>
            <w:r w:rsidRPr="00F32E8F">
              <w:rPr>
                <w:sz w:val="16"/>
                <w:szCs w:val="16"/>
              </w:rPr>
              <w:t>Страна</w:t>
            </w:r>
            <w:r w:rsidRPr="00F32E8F">
              <w:rPr>
                <w:sz w:val="16"/>
                <w:szCs w:val="16"/>
                <w:lang w:val="en-US"/>
              </w:rPr>
              <w:t>")</w:t>
            </w:r>
          </w:p>
          <w:p w14:paraId="4FC23095" w14:textId="77777777" w:rsidR="00F32E8F" w:rsidRPr="00F32E8F" w:rsidRDefault="00F32E8F" w:rsidP="00F32E8F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            </w:t>
            </w:r>
            <w:proofErr w:type="gramStart"/>
            <w:r w:rsidRPr="00F32E8F">
              <w:rPr>
                <w:sz w:val="16"/>
                <w:szCs w:val="16"/>
                <w:lang w:val="en-US"/>
              </w:rPr>
              <w:t>.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setTooltipGenerator</w:t>
            </w:r>
            <w:proofErr w:type="spellEnd"/>
            <w:proofErr w:type="gramEnd"/>
            <w:r w:rsidRPr="00F32E8F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ManufacturerRead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>::country)</w:t>
            </w:r>
          </w:p>
          <w:p w14:paraId="67CEA8C1" w14:textId="77777777" w:rsidR="00F32E8F" w:rsidRPr="00F32E8F" w:rsidRDefault="00F32E8F" w:rsidP="00F32E8F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            </w:t>
            </w:r>
            <w:proofErr w:type="gramStart"/>
            <w:r w:rsidRPr="00F32E8F">
              <w:rPr>
                <w:sz w:val="16"/>
                <w:szCs w:val="16"/>
                <w:lang w:val="en-US"/>
              </w:rPr>
              <w:t>.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setAutoWidth</w:t>
            </w:r>
            <w:proofErr w:type="spellEnd"/>
            <w:proofErr w:type="gramEnd"/>
            <w:r w:rsidRPr="00F32E8F">
              <w:rPr>
                <w:sz w:val="16"/>
                <w:szCs w:val="16"/>
                <w:lang w:val="en-US"/>
              </w:rPr>
              <w:t>(true)</w:t>
            </w:r>
          </w:p>
          <w:p w14:paraId="7E2CF224" w14:textId="77777777" w:rsidR="00F32E8F" w:rsidRPr="00F32E8F" w:rsidRDefault="00F32E8F" w:rsidP="00F32E8F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            </w:t>
            </w:r>
            <w:proofErr w:type="gramStart"/>
            <w:r w:rsidRPr="00F32E8F">
              <w:rPr>
                <w:sz w:val="16"/>
                <w:szCs w:val="16"/>
                <w:lang w:val="en-US"/>
              </w:rPr>
              <w:t>.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setResizable</w:t>
            </w:r>
            <w:proofErr w:type="spellEnd"/>
            <w:proofErr w:type="gramEnd"/>
            <w:r w:rsidRPr="00F32E8F">
              <w:rPr>
                <w:sz w:val="16"/>
                <w:szCs w:val="16"/>
                <w:lang w:val="en-US"/>
              </w:rPr>
              <w:t>(true)</w:t>
            </w:r>
          </w:p>
          <w:p w14:paraId="1D523CDA" w14:textId="77777777" w:rsidR="00F32E8F" w:rsidRPr="00F32E8F" w:rsidRDefault="00F32E8F" w:rsidP="00F32E8F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            </w:t>
            </w:r>
            <w:proofErr w:type="gramStart"/>
            <w:r w:rsidRPr="00F32E8F">
              <w:rPr>
                <w:sz w:val="16"/>
                <w:szCs w:val="16"/>
                <w:lang w:val="en-US"/>
              </w:rPr>
              <w:t>.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setSortable</w:t>
            </w:r>
            <w:proofErr w:type="spellEnd"/>
            <w:proofErr w:type="gramEnd"/>
            <w:r w:rsidRPr="00F32E8F">
              <w:rPr>
                <w:sz w:val="16"/>
                <w:szCs w:val="16"/>
                <w:lang w:val="en-US"/>
              </w:rPr>
              <w:t>(true);</w:t>
            </w:r>
          </w:p>
          <w:p w14:paraId="76F52EB7" w14:textId="77777777" w:rsidR="00F32E8F" w:rsidRPr="00F32E8F" w:rsidRDefault="00F32E8F" w:rsidP="00F32E8F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proofErr w:type="gramStart"/>
            <w:r w:rsidRPr="00F32E8F">
              <w:rPr>
                <w:sz w:val="16"/>
                <w:szCs w:val="16"/>
                <w:lang w:val="en-US"/>
              </w:rPr>
              <w:t>grid.addColumn</w:t>
            </w:r>
            <w:proofErr w:type="spellEnd"/>
            <w:proofErr w:type="gramEnd"/>
            <w:r w:rsidRPr="00F32E8F">
              <w:rPr>
                <w:sz w:val="16"/>
                <w:szCs w:val="16"/>
                <w:lang w:val="en-US"/>
              </w:rPr>
              <w:t xml:space="preserve">(d -&gt; 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d.equipments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>().stream()</w:t>
            </w:r>
          </w:p>
          <w:p w14:paraId="370E132C" w14:textId="77777777" w:rsidR="00F32E8F" w:rsidRPr="00F32E8F" w:rsidRDefault="00F32E8F" w:rsidP="00F32E8F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                    </w:t>
            </w:r>
            <w:proofErr w:type="gramStart"/>
            <w:r w:rsidRPr="00F32E8F">
              <w:rPr>
                <w:sz w:val="16"/>
                <w:szCs w:val="16"/>
                <w:lang w:val="en-US"/>
              </w:rPr>
              <w:t>.map</w:t>
            </w:r>
            <w:proofErr w:type="gramEnd"/>
            <w:r w:rsidRPr="00F32E8F">
              <w:rPr>
                <w:sz w:val="16"/>
                <w:szCs w:val="16"/>
                <w:lang w:val="en-US"/>
              </w:rPr>
              <w:t>(ManufacturerRead.EquipmentRefInManufacturerRead::name).toList())</w:t>
            </w:r>
          </w:p>
          <w:p w14:paraId="32026005" w14:textId="77777777" w:rsidR="00F32E8F" w:rsidRPr="00F32E8F" w:rsidRDefault="00F32E8F" w:rsidP="00F32E8F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            </w:t>
            </w:r>
            <w:proofErr w:type="gramStart"/>
            <w:r w:rsidRPr="00F32E8F">
              <w:rPr>
                <w:sz w:val="16"/>
                <w:szCs w:val="16"/>
                <w:lang w:val="en-US"/>
              </w:rPr>
              <w:t>.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setHeader</w:t>
            </w:r>
            <w:proofErr w:type="spellEnd"/>
            <w:proofErr w:type="gramEnd"/>
            <w:r w:rsidRPr="00F32E8F">
              <w:rPr>
                <w:sz w:val="16"/>
                <w:szCs w:val="16"/>
                <w:lang w:val="en-US"/>
              </w:rPr>
              <w:t>("</w:t>
            </w:r>
            <w:r w:rsidRPr="00F32E8F">
              <w:rPr>
                <w:sz w:val="16"/>
                <w:szCs w:val="16"/>
              </w:rPr>
              <w:t>Оборудование</w:t>
            </w:r>
            <w:r w:rsidRPr="00F32E8F">
              <w:rPr>
                <w:sz w:val="16"/>
                <w:szCs w:val="16"/>
                <w:lang w:val="en-US"/>
              </w:rPr>
              <w:t>")</w:t>
            </w:r>
          </w:p>
          <w:p w14:paraId="202A5BE9" w14:textId="77777777" w:rsidR="00F32E8F" w:rsidRPr="00F32E8F" w:rsidRDefault="00F32E8F" w:rsidP="00F32E8F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            </w:t>
            </w:r>
            <w:proofErr w:type="gramStart"/>
            <w:r w:rsidRPr="00F32E8F">
              <w:rPr>
                <w:sz w:val="16"/>
                <w:szCs w:val="16"/>
                <w:lang w:val="en-US"/>
              </w:rPr>
              <w:t>.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setTooltipGenerator</w:t>
            </w:r>
            <w:proofErr w:type="spellEnd"/>
            <w:proofErr w:type="gramEnd"/>
            <w:r w:rsidRPr="00F32E8F">
              <w:rPr>
                <w:sz w:val="16"/>
                <w:szCs w:val="16"/>
                <w:lang w:val="en-US"/>
              </w:rPr>
              <w:t xml:space="preserve">(d -&gt; 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d.equipments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>().stream()</w:t>
            </w:r>
          </w:p>
          <w:p w14:paraId="1414C70C" w14:textId="77777777" w:rsidR="00F32E8F" w:rsidRPr="00F32E8F" w:rsidRDefault="00F32E8F" w:rsidP="00F32E8F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                    </w:t>
            </w:r>
            <w:proofErr w:type="gramStart"/>
            <w:r w:rsidRPr="00F32E8F">
              <w:rPr>
                <w:sz w:val="16"/>
                <w:szCs w:val="16"/>
                <w:lang w:val="en-US"/>
              </w:rPr>
              <w:t>.map</w:t>
            </w:r>
            <w:proofErr w:type="gramEnd"/>
            <w:r w:rsidRPr="00F32E8F">
              <w:rPr>
                <w:sz w:val="16"/>
                <w:szCs w:val="16"/>
                <w:lang w:val="en-US"/>
              </w:rPr>
              <w:t>(ManufacturerRead.EquipmentRefInManufacturerRead::name).toList().toString())</w:t>
            </w:r>
          </w:p>
          <w:p w14:paraId="7C24E32F" w14:textId="77777777" w:rsidR="00F32E8F" w:rsidRPr="00E44A97" w:rsidRDefault="00F32E8F" w:rsidP="00F32E8F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            </w:t>
            </w:r>
            <w:proofErr w:type="gramStart"/>
            <w:r w:rsidRPr="00E44A97">
              <w:rPr>
                <w:sz w:val="16"/>
                <w:szCs w:val="16"/>
                <w:lang w:val="en-US"/>
              </w:rPr>
              <w:t>.</w:t>
            </w:r>
            <w:proofErr w:type="spellStart"/>
            <w:r w:rsidRPr="00E44A97">
              <w:rPr>
                <w:sz w:val="16"/>
                <w:szCs w:val="16"/>
                <w:lang w:val="en-US"/>
              </w:rPr>
              <w:t>setResizable</w:t>
            </w:r>
            <w:proofErr w:type="spellEnd"/>
            <w:proofErr w:type="gramEnd"/>
            <w:r w:rsidRPr="00E44A97">
              <w:rPr>
                <w:sz w:val="16"/>
                <w:szCs w:val="16"/>
                <w:lang w:val="en-US"/>
              </w:rPr>
              <w:t>(true)</w:t>
            </w:r>
          </w:p>
          <w:p w14:paraId="2E2C7B62" w14:textId="77777777" w:rsidR="00F32E8F" w:rsidRPr="00E44A97" w:rsidRDefault="00F32E8F" w:rsidP="00F32E8F">
            <w:pPr>
              <w:pStyle w:val="af1"/>
              <w:rPr>
                <w:sz w:val="16"/>
                <w:szCs w:val="16"/>
                <w:lang w:val="en-US"/>
              </w:rPr>
            </w:pPr>
            <w:r w:rsidRPr="00E44A97">
              <w:rPr>
                <w:sz w:val="16"/>
                <w:szCs w:val="16"/>
                <w:lang w:val="en-US"/>
              </w:rPr>
              <w:t xml:space="preserve">                </w:t>
            </w:r>
            <w:proofErr w:type="gramStart"/>
            <w:r w:rsidRPr="00E44A97">
              <w:rPr>
                <w:sz w:val="16"/>
                <w:szCs w:val="16"/>
                <w:lang w:val="en-US"/>
              </w:rPr>
              <w:t>.</w:t>
            </w:r>
            <w:proofErr w:type="spellStart"/>
            <w:r w:rsidRPr="00E44A97">
              <w:rPr>
                <w:sz w:val="16"/>
                <w:szCs w:val="16"/>
                <w:lang w:val="en-US"/>
              </w:rPr>
              <w:t>setSortable</w:t>
            </w:r>
            <w:proofErr w:type="spellEnd"/>
            <w:proofErr w:type="gramEnd"/>
            <w:r w:rsidRPr="00E44A97">
              <w:rPr>
                <w:sz w:val="16"/>
                <w:szCs w:val="16"/>
                <w:lang w:val="en-US"/>
              </w:rPr>
              <w:t>(true);</w:t>
            </w:r>
          </w:p>
          <w:p w14:paraId="67A3138C" w14:textId="54028DE0" w:rsidR="00F32E8F" w:rsidRPr="00F32E8F" w:rsidRDefault="00F32E8F" w:rsidP="00F32E8F">
            <w:pPr>
              <w:pStyle w:val="af1"/>
              <w:rPr>
                <w:sz w:val="16"/>
                <w:szCs w:val="16"/>
                <w:lang w:val="en-US"/>
              </w:rPr>
            </w:pPr>
            <w:r w:rsidRPr="00E44A97">
              <w:rPr>
                <w:sz w:val="16"/>
                <w:szCs w:val="16"/>
                <w:lang w:val="en-US"/>
              </w:rPr>
              <w:t xml:space="preserve">    }</w:t>
            </w:r>
          </w:p>
          <w:p w14:paraId="7631D65F" w14:textId="77777777" w:rsidR="00F32E8F" w:rsidRPr="00F32E8F" w:rsidRDefault="00F32E8F" w:rsidP="00F32E8F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@Override</w:t>
            </w:r>
          </w:p>
          <w:p w14:paraId="70F9E5A8" w14:textId="77777777" w:rsidR="00F32E8F" w:rsidRPr="00F32E8F" w:rsidRDefault="00F32E8F" w:rsidP="00F32E8F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protected Dialog </w:t>
            </w:r>
            <w:proofErr w:type="spellStart"/>
            <w:proofErr w:type="gramStart"/>
            <w:r w:rsidRPr="00F32E8F">
              <w:rPr>
                <w:sz w:val="16"/>
                <w:szCs w:val="16"/>
                <w:lang w:val="en-US"/>
              </w:rPr>
              <w:t>createDialog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>(</w:t>
            </w:r>
            <w:proofErr w:type="gramEnd"/>
            <w:r w:rsidRPr="00F32E8F">
              <w:rPr>
                <w:sz w:val="16"/>
                <w:szCs w:val="16"/>
                <w:lang w:val="en-US"/>
              </w:rPr>
              <w:t>Consumer&lt;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ManufacturerCreate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>&gt; handler) {</w:t>
            </w:r>
          </w:p>
          <w:p w14:paraId="4D8EC3D9" w14:textId="125993C8" w:rsidR="00F32E8F" w:rsidRPr="00F32E8F" w:rsidRDefault="00F32E8F" w:rsidP="00F32E8F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    return </w:t>
            </w:r>
            <w:proofErr w:type="spellStart"/>
            <w:proofErr w:type="gramStart"/>
            <w:r w:rsidRPr="00F32E8F">
              <w:rPr>
                <w:sz w:val="16"/>
                <w:szCs w:val="16"/>
                <w:lang w:val="en-US"/>
              </w:rPr>
              <w:t>getDialog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>(</w:t>
            </w:r>
            <w:proofErr w:type="gramEnd"/>
            <w:r w:rsidRPr="00F32E8F">
              <w:rPr>
                <w:sz w:val="16"/>
                <w:szCs w:val="16"/>
                <w:lang w:val="en-US"/>
              </w:rPr>
              <w:t>).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createDialog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>("</w:t>
            </w:r>
            <w:r w:rsidRPr="00F32E8F">
              <w:rPr>
                <w:sz w:val="16"/>
                <w:szCs w:val="16"/>
              </w:rPr>
              <w:t>Новый</w:t>
            </w:r>
            <w:r w:rsidRPr="00F32E8F">
              <w:rPr>
                <w:sz w:val="16"/>
                <w:szCs w:val="16"/>
                <w:lang w:val="en-US"/>
              </w:rPr>
              <w:t xml:space="preserve"> </w:t>
            </w:r>
            <w:r w:rsidRPr="00F32E8F">
              <w:rPr>
                <w:sz w:val="16"/>
                <w:szCs w:val="16"/>
              </w:rPr>
              <w:t>производитель</w:t>
            </w:r>
            <w:r w:rsidRPr="00F32E8F">
              <w:rPr>
                <w:sz w:val="16"/>
                <w:szCs w:val="16"/>
                <w:lang w:val="en-US"/>
              </w:rPr>
              <w:t xml:space="preserve">", 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ManufacturerCreate.class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>, handler);    }</w:t>
            </w:r>
          </w:p>
          <w:p w14:paraId="78FC42B5" w14:textId="77777777" w:rsidR="00F32E8F" w:rsidRPr="00F32E8F" w:rsidRDefault="00F32E8F" w:rsidP="00F32E8F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@Override</w:t>
            </w:r>
          </w:p>
          <w:p w14:paraId="009802A8" w14:textId="77777777" w:rsidR="00F32E8F" w:rsidRPr="00F32E8F" w:rsidRDefault="00F32E8F" w:rsidP="00F32E8F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protected Dialog </w:t>
            </w:r>
            <w:proofErr w:type="spellStart"/>
            <w:proofErr w:type="gramStart"/>
            <w:r w:rsidRPr="00F32E8F">
              <w:rPr>
                <w:sz w:val="16"/>
                <w:szCs w:val="16"/>
                <w:lang w:val="en-US"/>
              </w:rPr>
              <w:t>updateDialog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F32E8F">
              <w:rPr>
                <w:sz w:val="16"/>
                <w:szCs w:val="16"/>
                <w:lang w:val="en-US"/>
              </w:rPr>
              <w:t>ManufacturerRead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 xml:space="preserve"> item, Consumer&lt;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ManufacturerUpdate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>&gt; handler) {</w:t>
            </w:r>
          </w:p>
          <w:p w14:paraId="0CA6C1CB" w14:textId="425A0409" w:rsidR="00F32E8F" w:rsidRPr="006A0293" w:rsidRDefault="00F32E8F" w:rsidP="00F32E8F">
            <w:pPr>
              <w:pStyle w:val="af1"/>
              <w:rPr>
                <w:sz w:val="16"/>
                <w:szCs w:val="16"/>
                <w:lang w:val="en-US"/>
              </w:rPr>
            </w:pPr>
            <w:r w:rsidRPr="00F32E8F">
              <w:rPr>
                <w:sz w:val="16"/>
                <w:szCs w:val="16"/>
                <w:lang w:val="en-US"/>
              </w:rPr>
              <w:t xml:space="preserve">        return </w:t>
            </w:r>
            <w:proofErr w:type="spellStart"/>
            <w:proofErr w:type="gramStart"/>
            <w:r w:rsidRPr="00F32E8F">
              <w:rPr>
                <w:sz w:val="16"/>
                <w:szCs w:val="16"/>
                <w:lang w:val="en-US"/>
              </w:rPr>
              <w:t>getDialog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>(</w:t>
            </w:r>
            <w:proofErr w:type="gramEnd"/>
            <w:r w:rsidRPr="00F32E8F">
              <w:rPr>
                <w:sz w:val="16"/>
                <w:szCs w:val="16"/>
                <w:lang w:val="en-US"/>
              </w:rPr>
              <w:t>).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updateDialog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>("</w:t>
            </w:r>
            <w:r w:rsidRPr="00F32E8F">
              <w:rPr>
                <w:sz w:val="16"/>
                <w:szCs w:val="16"/>
              </w:rPr>
              <w:t>Редактирование</w:t>
            </w:r>
            <w:r w:rsidRPr="00F32E8F">
              <w:rPr>
                <w:sz w:val="16"/>
                <w:szCs w:val="16"/>
                <w:lang w:val="en-US"/>
              </w:rPr>
              <w:t xml:space="preserve">", </w:t>
            </w:r>
            <w:proofErr w:type="spellStart"/>
            <w:r w:rsidRPr="00F32E8F">
              <w:rPr>
                <w:sz w:val="16"/>
                <w:szCs w:val="16"/>
                <w:lang w:val="en-US"/>
              </w:rPr>
              <w:t>ManufacturerUpdate.class</w:t>
            </w:r>
            <w:proofErr w:type="spellEnd"/>
            <w:r w:rsidRPr="00F32E8F">
              <w:rPr>
                <w:sz w:val="16"/>
                <w:szCs w:val="16"/>
                <w:lang w:val="en-US"/>
              </w:rPr>
              <w:t xml:space="preserve">, item, handler);    </w:t>
            </w:r>
            <w:r w:rsidRPr="00896ACB">
              <w:rPr>
                <w:sz w:val="16"/>
                <w:szCs w:val="16"/>
                <w:lang w:val="en-US"/>
              </w:rPr>
              <w:t>}</w:t>
            </w:r>
          </w:p>
          <w:p w14:paraId="6C302CB6" w14:textId="77777777" w:rsidR="00F51025" w:rsidRPr="00F51025" w:rsidRDefault="00F51025" w:rsidP="00F51025">
            <w:pPr>
              <w:pStyle w:val="af1"/>
              <w:rPr>
                <w:sz w:val="16"/>
                <w:szCs w:val="16"/>
                <w:lang w:val="en-US"/>
              </w:rPr>
            </w:pPr>
            <w:r w:rsidRPr="00F51025">
              <w:rPr>
                <w:sz w:val="16"/>
                <w:szCs w:val="16"/>
                <w:lang w:val="en-US"/>
              </w:rPr>
              <w:t xml:space="preserve">    @Override</w:t>
            </w:r>
          </w:p>
          <w:p w14:paraId="0F303F53" w14:textId="77777777" w:rsidR="00F51025" w:rsidRPr="00F51025" w:rsidRDefault="00F51025" w:rsidP="00F51025">
            <w:pPr>
              <w:pStyle w:val="af1"/>
              <w:rPr>
                <w:sz w:val="16"/>
                <w:szCs w:val="16"/>
                <w:lang w:val="en-US"/>
              </w:rPr>
            </w:pPr>
            <w:r w:rsidRPr="00F51025">
              <w:rPr>
                <w:sz w:val="16"/>
                <w:szCs w:val="16"/>
                <w:lang w:val="en-US"/>
              </w:rPr>
              <w:t xml:space="preserve">    public </w:t>
            </w:r>
            <w:proofErr w:type="spellStart"/>
            <w:r w:rsidRPr="00F51025">
              <w:rPr>
                <w:sz w:val="16"/>
                <w:szCs w:val="16"/>
                <w:lang w:val="en-US"/>
              </w:rPr>
              <w:t>TextField</w:t>
            </w:r>
            <w:proofErr w:type="spellEnd"/>
            <w:r w:rsidRPr="00F51025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proofErr w:type="gramStart"/>
            <w:r w:rsidRPr="00F51025">
              <w:rPr>
                <w:sz w:val="16"/>
                <w:szCs w:val="16"/>
                <w:lang w:val="en-US"/>
              </w:rPr>
              <w:t>initFilterField</w:t>
            </w:r>
            <w:proofErr w:type="spellEnd"/>
            <w:r w:rsidRPr="00F51025">
              <w:rPr>
                <w:sz w:val="16"/>
                <w:szCs w:val="16"/>
                <w:lang w:val="en-US"/>
              </w:rPr>
              <w:t>(</w:t>
            </w:r>
            <w:proofErr w:type="gramEnd"/>
            <w:r w:rsidRPr="00F51025">
              <w:rPr>
                <w:sz w:val="16"/>
                <w:szCs w:val="16"/>
                <w:lang w:val="en-US"/>
              </w:rPr>
              <w:t>) {</w:t>
            </w:r>
          </w:p>
          <w:p w14:paraId="48FA1AB5" w14:textId="77777777" w:rsidR="00F51025" w:rsidRPr="00F51025" w:rsidRDefault="00F51025" w:rsidP="00F51025">
            <w:pPr>
              <w:pStyle w:val="af1"/>
              <w:rPr>
                <w:sz w:val="16"/>
                <w:szCs w:val="16"/>
                <w:lang w:val="en-US"/>
              </w:rPr>
            </w:pPr>
            <w:r w:rsidRPr="00F51025">
              <w:rPr>
                <w:sz w:val="16"/>
                <w:szCs w:val="16"/>
                <w:lang w:val="en-US"/>
              </w:rPr>
              <w:t xml:space="preserve">        var </w:t>
            </w:r>
            <w:proofErr w:type="spellStart"/>
            <w:r w:rsidRPr="00F51025">
              <w:rPr>
                <w:sz w:val="16"/>
                <w:szCs w:val="16"/>
                <w:lang w:val="en-US"/>
              </w:rPr>
              <w:t>searchField</w:t>
            </w:r>
            <w:proofErr w:type="spellEnd"/>
            <w:r w:rsidRPr="00F51025">
              <w:rPr>
                <w:sz w:val="16"/>
                <w:szCs w:val="16"/>
                <w:lang w:val="en-US"/>
              </w:rPr>
              <w:t xml:space="preserve"> = new </w:t>
            </w:r>
            <w:proofErr w:type="spellStart"/>
            <w:proofErr w:type="gramStart"/>
            <w:r w:rsidRPr="00F51025">
              <w:rPr>
                <w:sz w:val="16"/>
                <w:szCs w:val="16"/>
                <w:lang w:val="en-US"/>
              </w:rPr>
              <w:t>TextField</w:t>
            </w:r>
            <w:proofErr w:type="spellEnd"/>
            <w:r w:rsidRPr="00F51025">
              <w:rPr>
                <w:sz w:val="16"/>
                <w:szCs w:val="16"/>
                <w:lang w:val="en-US"/>
              </w:rPr>
              <w:t>(</w:t>
            </w:r>
            <w:proofErr w:type="gramEnd"/>
            <w:r w:rsidRPr="00F51025">
              <w:rPr>
                <w:sz w:val="16"/>
                <w:szCs w:val="16"/>
                <w:lang w:val="en-US"/>
              </w:rPr>
              <w:t>"</w:t>
            </w:r>
            <w:r w:rsidRPr="00F51025">
              <w:rPr>
                <w:sz w:val="16"/>
                <w:szCs w:val="16"/>
              </w:rPr>
              <w:t>Поиск</w:t>
            </w:r>
            <w:r w:rsidRPr="00F51025">
              <w:rPr>
                <w:sz w:val="16"/>
                <w:szCs w:val="16"/>
                <w:lang w:val="en-US"/>
              </w:rPr>
              <w:t xml:space="preserve"> </w:t>
            </w:r>
            <w:r w:rsidRPr="00F51025">
              <w:rPr>
                <w:sz w:val="16"/>
                <w:szCs w:val="16"/>
              </w:rPr>
              <w:t>по</w:t>
            </w:r>
            <w:r w:rsidRPr="00F51025">
              <w:rPr>
                <w:sz w:val="16"/>
                <w:szCs w:val="16"/>
                <w:lang w:val="en-US"/>
              </w:rPr>
              <w:t xml:space="preserve"> </w:t>
            </w:r>
            <w:r w:rsidRPr="00F51025">
              <w:rPr>
                <w:sz w:val="16"/>
                <w:szCs w:val="16"/>
              </w:rPr>
              <w:t>имени</w:t>
            </w:r>
            <w:r w:rsidRPr="00F51025">
              <w:rPr>
                <w:sz w:val="16"/>
                <w:szCs w:val="16"/>
                <w:lang w:val="en-US"/>
              </w:rPr>
              <w:t>");</w:t>
            </w:r>
          </w:p>
          <w:p w14:paraId="41DE78FB" w14:textId="09CAD505" w:rsidR="00F51025" w:rsidRPr="006A0293" w:rsidRDefault="00F51025" w:rsidP="00F51025">
            <w:pPr>
              <w:pStyle w:val="af1"/>
              <w:rPr>
                <w:sz w:val="16"/>
                <w:szCs w:val="16"/>
                <w:lang w:val="en-US"/>
              </w:rPr>
            </w:pPr>
            <w:r w:rsidRPr="00F51025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F51025">
              <w:rPr>
                <w:sz w:val="16"/>
                <w:szCs w:val="16"/>
                <w:lang w:val="en-US"/>
              </w:rPr>
              <w:t>searchField.setValueChangeMode</w:t>
            </w:r>
            <w:proofErr w:type="spellEnd"/>
            <w:r w:rsidRPr="00F51025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F51025">
              <w:rPr>
                <w:sz w:val="16"/>
                <w:szCs w:val="16"/>
                <w:lang w:val="en-US"/>
              </w:rPr>
              <w:t>ValueChangeMode.LAZY</w:t>
            </w:r>
            <w:proofErr w:type="spellEnd"/>
            <w:r w:rsidRPr="00F51025">
              <w:rPr>
                <w:sz w:val="16"/>
                <w:szCs w:val="16"/>
                <w:lang w:val="en-US"/>
              </w:rPr>
              <w:t>);</w:t>
            </w:r>
          </w:p>
          <w:p w14:paraId="0ED41B17" w14:textId="77777777" w:rsidR="00F51025" w:rsidRPr="00F51025" w:rsidRDefault="00F51025" w:rsidP="00F51025">
            <w:pPr>
              <w:pStyle w:val="af1"/>
              <w:rPr>
                <w:sz w:val="16"/>
                <w:szCs w:val="16"/>
                <w:lang w:val="en-US"/>
              </w:rPr>
            </w:pPr>
            <w:r w:rsidRPr="00F51025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F51025">
              <w:rPr>
                <w:sz w:val="16"/>
                <w:szCs w:val="16"/>
                <w:lang w:val="en-US"/>
              </w:rPr>
              <w:t>searchField.addValueChangeListener</w:t>
            </w:r>
            <w:proofErr w:type="spellEnd"/>
            <w:r w:rsidRPr="00F51025">
              <w:rPr>
                <w:sz w:val="16"/>
                <w:szCs w:val="16"/>
                <w:lang w:val="en-US"/>
              </w:rPr>
              <w:t>(event -&gt; {</w:t>
            </w:r>
          </w:p>
          <w:p w14:paraId="372E5EFB" w14:textId="72F3B099" w:rsidR="00F51025" w:rsidRPr="006A0293" w:rsidRDefault="00F51025" w:rsidP="00F51025">
            <w:pPr>
              <w:pStyle w:val="af1"/>
              <w:rPr>
                <w:sz w:val="16"/>
                <w:szCs w:val="16"/>
                <w:lang w:val="en-US"/>
              </w:rPr>
            </w:pPr>
            <w:r w:rsidRPr="00F51025">
              <w:rPr>
                <w:sz w:val="16"/>
                <w:szCs w:val="16"/>
                <w:lang w:val="en-US"/>
              </w:rPr>
              <w:t xml:space="preserve">            var filter = </w:t>
            </w:r>
            <w:proofErr w:type="spellStart"/>
            <w:proofErr w:type="gramStart"/>
            <w:r w:rsidRPr="00F51025">
              <w:rPr>
                <w:sz w:val="16"/>
                <w:szCs w:val="16"/>
                <w:lang w:val="en-US"/>
              </w:rPr>
              <w:t>event.getValue</w:t>
            </w:r>
            <w:proofErr w:type="spellEnd"/>
            <w:proofErr w:type="gramEnd"/>
            <w:r w:rsidRPr="00F51025">
              <w:rPr>
                <w:sz w:val="16"/>
                <w:szCs w:val="16"/>
                <w:lang w:val="en-US"/>
              </w:rPr>
              <w:t>();</w:t>
            </w:r>
          </w:p>
          <w:p w14:paraId="08FEA784" w14:textId="77777777" w:rsidR="00F51025" w:rsidRPr="00F51025" w:rsidRDefault="00F51025" w:rsidP="00F51025">
            <w:pPr>
              <w:pStyle w:val="af1"/>
              <w:rPr>
                <w:sz w:val="16"/>
                <w:szCs w:val="16"/>
                <w:lang w:val="en-US"/>
              </w:rPr>
            </w:pPr>
            <w:r w:rsidRPr="00F51025">
              <w:rPr>
                <w:sz w:val="16"/>
                <w:szCs w:val="16"/>
                <w:lang w:val="en-US"/>
              </w:rPr>
              <w:t xml:space="preserve">            var </w:t>
            </w:r>
            <w:proofErr w:type="spellStart"/>
            <w:r w:rsidRPr="00F51025">
              <w:rPr>
                <w:sz w:val="16"/>
                <w:szCs w:val="16"/>
                <w:lang w:val="en-US"/>
              </w:rPr>
              <w:t>dataProvider</w:t>
            </w:r>
            <w:proofErr w:type="spellEnd"/>
            <w:r w:rsidRPr="00F51025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F51025">
              <w:rPr>
                <w:sz w:val="16"/>
                <w:szCs w:val="16"/>
                <w:lang w:val="en-US"/>
              </w:rPr>
              <w:t>getRestService</w:t>
            </w:r>
            <w:proofErr w:type="spellEnd"/>
            <w:r w:rsidRPr="00F51025">
              <w:rPr>
                <w:sz w:val="16"/>
                <w:szCs w:val="16"/>
                <w:lang w:val="en-US"/>
              </w:rPr>
              <w:t>(</w:t>
            </w:r>
            <w:proofErr w:type="gramStart"/>
            <w:r w:rsidRPr="00F51025">
              <w:rPr>
                <w:sz w:val="16"/>
                <w:szCs w:val="16"/>
                <w:lang w:val="en-US"/>
              </w:rPr>
              <w:t>).</w:t>
            </w:r>
            <w:proofErr w:type="spellStart"/>
            <w:r w:rsidRPr="00F51025">
              <w:rPr>
                <w:sz w:val="16"/>
                <w:szCs w:val="16"/>
                <w:lang w:val="en-US"/>
              </w:rPr>
              <w:t>getDataProvider</w:t>
            </w:r>
            <w:proofErr w:type="spellEnd"/>
            <w:proofErr w:type="gramEnd"/>
            <w:r w:rsidRPr="00F51025">
              <w:rPr>
                <w:sz w:val="16"/>
                <w:szCs w:val="16"/>
                <w:lang w:val="en-US"/>
              </w:rPr>
              <w:t>();</w:t>
            </w:r>
          </w:p>
          <w:p w14:paraId="2C6D2EBF" w14:textId="77777777" w:rsidR="00F51025" w:rsidRPr="00F51025" w:rsidRDefault="00F51025" w:rsidP="00F51025">
            <w:pPr>
              <w:pStyle w:val="af1"/>
              <w:rPr>
                <w:sz w:val="16"/>
                <w:szCs w:val="16"/>
                <w:lang w:val="en-US"/>
              </w:rPr>
            </w:pPr>
            <w:r w:rsidRPr="00F51025">
              <w:rPr>
                <w:sz w:val="16"/>
                <w:szCs w:val="16"/>
                <w:lang w:val="en-US"/>
              </w:rPr>
              <w:t xml:space="preserve">            if (filter == null || </w:t>
            </w:r>
            <w:proofErr w:type="spellStart"/>
            <w:proofErr w:type="gramStart"/>
            <w:r w:rsidRPr="00F51025">
              <w:rPr>
                <w:sz w:val="16"/>
                <w:szCs w:val="16"/>
                <w:lang w:val="en-US"/>
              </w:rPr>
              <w:t>filter.isBlank</w:t>
            </w:r>
            <w:proofErr w:type="spellEnd"/>
            <w:proofErr w:type="gramEnd"/>
            <w:r w:rsidRPr="00F51025">
              <w:rPr>
                <w:sz w:val="16"/>
                <w:szCs w:val="16"/>
                <w:lang w:val="en-US"/>
              </w:rPr>
              <w:t>()) {</w:t>
            </w:r>
          </w:p>
          <w:p w14:paraId="73A72D46" w14:textId="77777777" w:rsidR="00F51025" w:rsidRPr="00F51025" w:rsidRDefault="00F51025" w:rsidP="00F51025">
            <w:pPr>
              <w:pStyle w:val="af1"/>
              <w:rPr>
                <w:sz w:val="16"/>
                <w:szCs w:val="16"/>
                <w:lang w:val="en-US"/>
              </w:rPr>
            </w:pPr>
            <w:r w:rsidRPr="00F51025">
              <w:rPr>
                <w:sz w:val="16"/>
                <w:szCs w:val="16"/>
                <w:lang w:val="en-US"/>
              </w:rPr>
              <w:t xml:space="preserve">                </w:t>
            </w:r>
            <w:proofErr w:type="spellStart"/>
            <w:r w:rsidRPr="00F51025">
              <w:rPr>
                <w:sz w:val="16"/>
                <w:szCs w:val="16"/>
                <w:lang w:val="en-US"/>
              </w:rPr>
              <w:t>dataProvider.clearFilters</w:t>
            </w:r>
            <w:proofErr w:type="spellEnd"/>
            <w:r w:rsidRPr="00F51025">
              <w:rPr>
                <w:sz w:val="16"/>
                <w:szCs w:val="16"/>
                <w:lang w:val="en-US"/>
              </w:rPr>
              <w:t>();</w:t>
            </w:r>
          </w:p>
          <w:p w14:paraId="6F80D91A" w14:textId="77777777" w:rsidR="00F51025" w:rsidRPr="00F51025" w:rsidRDefault="00F51025" w:rsidP="00F51025">
            <w:pPr>
              <w:pStyle w:val="af1"/>
              <w:rPr>
                <w:sz w:val="16"/>
                <w:szCs w:val="16"/>
                <w:lang w:val="en-US"/>
              </w:rPr>
            </w:pPr>
            <w:r w:rsidRPr="00F51025">
              <w:rPr>
                <w:sz w:val="16"/>
                <w:szCs w:val="16"/>
                <w:lang w:val="en-US"/>
              </w:rPr>
              <w:t xml:space="preserve">            } else {</w:t>
            </w:r>
          </w:p>
          <w:p w14:paraId="3D15B242" w14:textId="77777777" w:rsidR="00F51025" w:rsidRPr="00F51025" w:rsidRDefault="00F51025" w:rsidP="00F51025">
            <w:pPr>
              <w:pStyle w:val="af1"/>
              <w:rPr>
                <w:sz w:val="16"/>
                <w:szCs w:val="16"/>
                <w:lang w:val="en-US"/>
              </w:rPr>
            </w:pPr>
            <w:r w:rsidRPr="00F51025">
              <w:rPr>
                <w:sz w:val="16"/>
                <w:szCs w:val="16"/>
                <w:lang w:val="en-US"/>
              </w:rPr>
              <w:t xml:space="preserve">                </w:t>
            </w:r>
            <w:proofErr w:type="spellStart"/>
            <w:r w:rsidRPr="00F51025">
              <w:rPr>
                <w:sz w:val="16"/>
                <w:szCs w:val="16"/>
                <w:lang w:val="en-US"/>
              </w:rPr>
              <w:t>dataProvider.setFilter</w:t>
            </w:r>
            <w:proofErr w:type="spellEnd"/>
            <w:r w:rsidRPr="00F51025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F51025">
              <w:rPr>
                <w:sz w:val="16"/>
                <w:szCs w:val="16"/>
                <w:lang w:val="en-US"/>
              </w:rPr>
              <w:t>i</w:t>
            </w:r>
            <w:proofErr w:type="spellEnd"/>
            <w:r w:rsidRPr="00F51025">
              <w:rPr>
                <w:sz w:val="16"/>
                <w:szCs w:val="16"/>
                <w:lang w:val="en-US"/>
              </w:rPr>
              <w:t xml:space="preserve"> -&gt;</w:t>
            </w:r>
          </w:p>
          <w:p w14:paraId="0464528A" w14:textId="77777777" w:rsidR="00F51025" w:rsidRPr="00F51025" w:rsidRDefault="00F51025" w:rsidP="00F51025">
            <w:pPr>
              <w:pStyle w:val="af1"/>
              <w:rPr>
                <w:sz w:val="16"/>
                <w:szCs w:val="16"/>
                <w:lang w:val="en-US"/>
              </w:rPr>
            </w:pPr>
            <w:r w:rsidRPr="00F51025">
              <w:rPr>
                <w:sz w:val="16"/>
                <w:szCs w:val="16"/>
                <w:lang w:val="en-US"/>
              </w:rPr>
              <w:t xml:space="preserve">                        i.</w:t>
            </w:r>
            <w:proofErr w:type="gramStart"/>
            <w:r w:rsidRPr="00F51025">
              <w:rPr>
                <w:sz w:val="16"/>
                <w:szCs w:val="16"/>
                <w:lang w:val="en-US"/>
              </w:rPr>
              <w:t>name(</w:t>
            </w:r>
            <w:proofErr w:type="gramEnd"/>
            <w:r w:rsidRPr="00F51025">
              <w:rPr>
                <w:sz w:val="16"/>
                <w:szCs w:val="16"/>
                <w:lang w:val="en-US"/>
              </w:rPr>
              <w:t>) != null &amp;&amp; i.name().</w:t>
            </w:r>
            <w:proofErr w:type="spellStart"/>
            <w:r w:rsidRPr="00F51025">
              <w:rPr>
                <w:sz w:val="16"/>
                <w:szCs w:val="16"/>
                <w:lang w:val="en-US"/>
              </w:rPr>
              <w:t>toLowerCase</w:t>
            </w:r>
            <w:proofErr w:type="spellEnd"/>
            <w:r w:rsidRPr="00F51025">
              <w:rPr>
                <w:sz w:val="16"/>
                <w:szCs w:val="16"/>
                <w:lang w:val="en-US"/>
              </w:rPr>
              <w:t>().contains(</w:t>
            </w:r>
            <w:proofErr w:type="spellStart"/>
            <w:r w:rsidRPr="00F51025">
              <w:rPr>
                <w:sz w:val="16"/>
                <w:szCs w:val="16"/>
                <w:lang w:val="en-US"/>
              </w:rPr>
              <w:t>filter.toLowerCase</w:t>
            </w:r>
            <w:proofErr w:type="spellEnd"/>
            <w:r w:rsidRPr="00F51025">
              <w:rPr>
                <w:sz w:val="16"/>
                <w:szCs w:val="16"/>
                <w:lang w:val="en-US"/>
              </w:rPr>
              <w:t>())</w:t>
            </w:r>
          </w:p>
          <w:p w14:paraId="17BF3354" w14:textId="77777777" w:rsidR="00F51025" w:rsidRPr="00F51025" w:rsidRDefault="00F51025" w:rsidP="00F51025">
            <w:pPr>
              <w:pStyle w:val="af1"/>
              <w:rPr>
                <w:sz w:val="16"/>
                <w:szCs w:val="16"/>
              </w:rPr>
            </w:pPr>
            <w:r w:rsidRPr="00F51025">
              <w:rPr>
                <w:sz w:val="16"/>
                <w:szCs w:val="16"/>
                <w:lang w:val="en-US"/>
              </w:rPr>
              <w:t xml:space="preserve">                </w:t>
            </w:r>
            <w:r w:rsidRPr="00F51025">
              <w:rPr>
                <w:sz w:val="16"/>
                <w:szCs w:val="16"/>
              </w:rPr>
              <w:t>);</w:t>
            </w:r>
          </w:p>
          <w:p w14:paraId="1D20E407" w14:textId="77777777" w:rsidR="00F51025" w:rsidRPr="00F51025" w:rsidRDefault="00F51025" w:rsidP="00F51025">
            <w:pPr>
              <w:pStyle w:val="af1"/>
              <w:rPr>
                <w:sz w:val="16"/>
                <w:szCs w:val="16"/>
              </w:rPr>
            </w:pPr>
            <w:r w:rsidRPr="00F51025">
              <w:rPr>
                <w:sz w:val="16"/>
                <w:szCs w:val="16"/>
              </w:rPr>
              <w:t xml:space="preserve">            }</w:t>
            </w:r>
          </w:p>
          <w:p w14:paraId="3C433A88" w14:textId="4E525A77" w:rsidR="00F51025" w:rsidRPr="00F51025" w:rsidRDefault="00F51025" w:rsidP="00F51025">
            <w:pPr>
              <w:pStyle w:val="af1"/>
              <w:rPr>
                <w:sz w:val="16"/>
                <w:szCs w:val="16"/>
              </w:rPr>
            </w:pPr>
            <w:r w:rsidRPr="00F51025">
              <w:rPr>
                <w:sz w:val="16"/>
                <w:szCs w:val="16"/>
              </w:rPr>
              <w:t xml:space="preserve">        });</w:t>
            </w:r>
          </w:p>
          <w:p w14:paraId="7A29540F" w14:textId="77777777" w:rsidR="00F51025" w:rsidRPr="00F51025" w:rsidRDefault="00F51025" w:rsidP="00F51025">
            <w:pPr>
              <w:pStyle w:val="af1"/>
              <w:rPr>
                <w:sz w:val="16"/>
                <w:szCs w:val="16"/>
              </w:rPr>
            </w:pPr>
            <w:r w:rsidRPr="00F51025">
              <w:rPr>
                <w:sz w:val="16"/>
                <w:szCs w:val="16"/>
              </w:rPr>
              <w:t xml:space="preserve">        </w:t>
            </w:r>
            <w:proofErr w:type="spellStart"/>
            <w:r w:rsidRPr="00F51025">
              <w:rPr>
                <w:sz w:val="16"/>
                <w:szCs w:val="16"/>
              </w:rPr>
              <w:t>return</w:t>
            </w:r>
            <w:proofErr w:type="spellEnd"/>
            <w:r w:rsidRPr="00F51025">
              <w:rPr>
                <w:sz w:val="16"/>
                <w:szCs w:val="16"/>
              </w:rPr>
              <w:t xml:space="preserve"> </w:t>
            </w:r>
            <w:proofErr w:type="spellStart"/>
            <w:r w:rsidRPr="00F51025">
              <w:rPr>
                <w:sz w:val="16"/>
                <w:szCs w:val="16"/>
              </w:rPr>
              <w:t>searchField</w:t>
            </w:r>
            <w:proofErr w:type="spellEnd"/>
            <w:r w:rsidRPr="00F51025">
              <w:rPr>
                <w:sz w:val="16"/>
                <w:szCs w:val="16"/>
              </w:rPr>
              <w:t>;</w:t>
            </w:r>
          </w:p>
          <w:p w14:paraId="3F33F77E" w14:textId="48655827" w:rsidR="00F51025" w:rsidRPr="00F51025" w:rsidRDefault="00F51025" w:rsidP="00F51025">
            <w:pPr>
              <w:pStyle w:val="af1"/>
              <w:rPr>
                <w:sz w:val="16"/>
                <w:szCs w:val="16"/>
              </w:rPr>
            </w:pPr>
            <w:r w:rsidRPr="00F51025">
              <w:rPr>
                <w:sz w:val="16"/>
                <w:szCs w:val="16"/>
              </w:rPr>
              <w:t xml:space="preserve">    }</w:t>
            </w:r>
          </w:p>
          <w:p w14:paraId="308283B6" w14:textId="74653B2C" w:rsidR="00071EF3" w:rsidRPr="00896ACB" w:rsidRDefault="00F32E8F" w:rsidP="00F32E8F">
            <w:pPr>
              <w:pStyle w:val="af1"/>
              <w:rPr>
                <w:sz w:val="16"/>
                <w:szCs w:val="16"/>
                <w:lang w:val="en-US"/>
              </w:rPr>
            </w:pPr>
            <w:r w:rsidRPr="00896ACB">
              <w:rPr>
                <w:sz w:val="16"/>
                <w:szCs w:val="16"/>
                <w:lang w:val="en-US"/>
              </w:rPr>
              <w:t>}</w:t>
            </w:r>
          </w:p>
        </w:tc>
      </w:tr>
    </w:tbl>
    <w:p w14:paraId="1BE4E2CC" w14:textId="77777777" w:rsidR="00071EF3" w:rsidRPr="00896ACB" w:rsidRDefault="00071EF3" w:rsidP="00071EF3">
      <w:pPr>
        <w:pStyle w:val="af1"/>
        <w:spacing w:line="240" w:lineRule="auto"/>
        <w:rPr>
          <w:lang w:val="en-US"/>
        </w:rPr>
      </w:pPr>
    </w:p>
    <w:p w14:paraId="4AA2EA0C" w14:textId="7B181B5B" w:rsidR="00071EF3" w:rsidRPr="001713AE" w:rsidRDefault="00071EF3" w:rsidP="00071EF3">
      <w:pPr>
        <w:pStyle w:val="af1"/>
        <w:spacing w:line="240" w:lineRule="auto"/>
      </w:pPr>
      <w:r w:rsidRPr="001713AE">
        <w:t>Файл «</w:t>
      </w:r>
      <w:proofErr w:type="spellStart"/>
      <w:r w:rsidR="00F51025" w:rsidRPr="00F56932">
        <w:t>InventoryManager</w:t>
      </w:r>
      <w:proofErr w:type="spellEnd"/>
      <w:r w:rsidR="00F56932">
        <w:rPr>
          <w:lang w:val="en-US"/>
        </w:rPr>
        <w:t>.java</w:t>
      </w:r>
      <w:r w:rsidRPr="001713AE">
        <w:t>».</w:t>
      </w:r>
    </w:p>
    <w:tbl>
      <w:tblPr>
        <w:tblStyle w:val="aff4"/>
        <w:tblW w:w="0" w:type="auto"/>
        <w:tblLook w:val="04A0" w:firstRow="1" w:lastRow="0" w:firstColumn="1" w:lastColumn="0" w:noHBand="0" w:noVBand="1"/>
      </w:tblPr>
      <w:tblGrid>
        <w:gridCol w:w="9628"/>
      </w:tblGrid>
      <w:tr w:rsidR="00071EF3" w:rsidRPr="001713AE" w14:paraId="11FE867B" w14:textId="77777777" w:rsidTr="00C57D9B">
        <w:tc>
          <w:tcPr>
            <w:tcW w:w="9628" w:type="dxa"/>
          </w:tcPr>
          <w:p w14:paraId="6EF7355E" w14:textId="17D5B2A3" w:rsidR="00C35B05" w:rsidRPr="00C35B05" w:rsidRDefault="00C35B05" w:rsidP="00C35B0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package </w:t>
            </w:r>
            <w:proofErr w:type="spellStart"/>
            <w:proofErr w:type="gramStart"/>
            <w:r w:rsidRPr="00C35B05">
              <w:rPr>
                <w:sz w:val="16"/>
                <w:szCs w:val="16"/>
                <w:lang w:val="en-US"/>
              </w:rPr>
              <w:t>com.client</w:t>
            </w:r>
            <w:proofErr w:type="gramEnd"/>
            <w:r w:rsidRPr="00C35B05">
              <w:rPr>
                <w:sz w:val="16"/>
                <w:szCs w:val="16"/>
                <w:lang w:val="en-US"/>
              </w:rPr>
              <w:t>.manager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>;</w:t>
            </w:r>
          </w:p>
          <w:p w14:paraId="1FA62D06" w14:textId="77777777" w:rsidR="00C35B05" w:rsidRPr="00C35B05" w:rsidRDefault="00C35B05" w:rsidP="00C35B0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>@Service</w:t>
            </w:r>
          </w:p>
          <w:p w14:paraId="13617BF6" w14:textId="7C1779CE" w:rsidR="00C35B05" w:rsidRPr="00C35B05" w:rsidRDefault="00C35B05" w:rsidP="00C35B0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public class 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InventoryManager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 xml:space="preserve"> extends 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BaseViewManager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>&lt;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InventoryCreate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InventoryRead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InventoryUpdate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>&gt; {</w:t>
            </w:r>
          </w:p>
          <w:p w14:paraId="1DDD38F4" w14:textId="77777777" w:rsidR="00C35B05" w:rsidRPr="00C35B05" w:rsidRDefault="00C35B05" w:rsidP="00C35B0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    public </w:t>
            </w:r>
            <w:proofErr w:type="spellStart"/>
            <w:proofErr w:type="gramStart"/>
            <w:r w:rsidRPr="00C35B05">
              <w:rPr>
                <w:sz w:val="16"/>
                <w:szCs w:val="16"/>
                <w:lang w:val="en-US"/>
              </w:rPr>
              <w:t>InventoryManager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C35B05">
              <w:rPr>
                <w:sz w:val="16"/>
                <w:szCs w:val="16"/>
                <w:lang w:val="en-US"/>
              </w:rPr>
              <w:t>RestService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>&lt;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InventoryCreate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InventoryRead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InventoryUpdate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 xml:space="preserve">&gt; 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restService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>,</w:t>
            </w:r>
          </w:p>
          <w:p w14:paraId="4ADE9F0A" w14:textId="77777777" w:rsidR="00C35B05" w:rsidRPr="00C35B05" w:rsidRDefault="00C35B05" w:rsidP="00C35B0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                            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NotificationService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notificationService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InventoryDialog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 xml:space="preserve"> dialog) {</w:t>
            </w:r>
          </w:p>
          <w:p w14:paraId="59881786" w14:textId="77777777" w:rsidR="00C35B05" w:rsidRPr="00C35B05" w:rsidRDefault="00C35B05" w:rsidP="00C35B0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        </w:t>
            </w:r>
            <w:proofErr w:type="gramStart"/>
            <w:r w:rsidRPr="00C35B05">
              <w:rPr>
                <w:sz w:val="16"/>
                <w:szCs w:val="16"/>
                <w:lang w:val="en-US"/>
              </w:rPr>
              <w:t>super(</w:t>
            </w:r>
            <w:proofErr w:type="spellStart"/>
            <w:proofErr w:type="gramEnd"/>
            <w:r w:rsidRPr="00C35B05">
              <w:rPr>
                <w:sz w:val="16"/>
                <w:szCs w:val="16"/>
                <w:lang w:val="en-US"/>
              </w:rPr>
              <w:t>restService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notificationService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InventoryRead.class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>, dialog);</w:t>
            </w:r>
          </w:p>
          <w:p w14:paraId="4BD7F018" w14:textId="3EDB3F48" w:rsidR="00C35B05" w:rsidRPr="00C35B05" w:rsidRDefault="00C35B05" w:rsidP="00C35B0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    }</w:t>
            </w:r>
          </w:p>
          <w:p w14:paraId="3622A495" w14:textId="77777777" w:rsidR="00C35B05" w:rsidRPr="00C35B05" w:rsidRDefault="00C35B05" w:rsidP="00C35B0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    @Override</w:t>
            </w:r>
          </w:p>
          <w:p w14:paraId="6A10B621" w14:textId="77777777" w:rsidR="00C35B05" w:rsidRPr="00C35B05" w:rsidRDefault="00C35B05" w:rsidP="00C35B0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    protected void </w:t>
            </w:r>
            <w:proofErr w:type="spellStart"/>
            <w:proofErr w:type="gramStart"/>
            <w:r w:rsidRPr="00C35B05">
              <w:rPr>
                <w:sz w:val="16"/>
                <w:szCs w:val="16"/>
                <w:lang w:val="en-US"/>
              </w:rPr>
              <w:t>configureColumns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>(</w:t>
            </w:r>
            <w:proofErr w:type="gramEnd"/>
            <w:r w:rsidRPr="00C35B05">
              <w:rPr>
                <w:sz w:val="16"/>
                <w:szCs w:val="16"/>
                <w:lang w:val="en-US"/>
              </w:rPr>
              <w:t>Grid&lt;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InventoryRead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>&gt; grid) {</w:t>
            </w:r>
          </w:p>
          <w:p w14:paraId="1E27ED34" w14:textId="77777777" w:rsidR="00C35B05" w:rsidRPr="00C35B05" w:rsidRDefault="00C35B05" w:rsidP="00C35B0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proofErr w:type="gramStart"/>
            <w:r w:rsidRPr="00C35B05">
              <w:rPr>
                <w:sz w:val="16"/>
                <w:szCs w:val="16"/>
                <w:lang w:val="en-US"/>
              </w:rPr>
              <w:t>grid.addColumn</w:t>
            </w:r>
            <w:proofErr w:type="spellEnd"/>
            <w:proofErr w:type="gramEnd"/>
            <w:r w:rsidRPr="00C35B05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InventoryRead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>::id)</w:t>
            </w:r>
          </w:p>
          <w:p w14:paraId="7CC395DD" w14:textId="77777777" w:rsidR="00C35B05" w:rsidRPr="00C35B05" w:rsidRDefault="00C35B05" w:rsidP="00C35B0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                </w:t>
            </w:r>
            <w:proofErr w:type="gramStart"/>
            <w:r w:rsidRPr="00C35B05">
              <w:rPr>
                <w:sz w:val="16"/>
                <w:szCs w:val="16"/>
                <w:lang w:val="en-US"/>
              </w:rPr>
              <w:t>.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setHeader</w:t>
            </w:r>
            <w:proofErr w:type="spellEnd"/>
            <w:proofErr w:type="gramEnd"/>
            <w:r w:rsidRPr="00C35B05">
              <w:rPr>
                <w:sz w:val="16"/>
                <w:szCs w:val="16"/>
                <w:lang w:val="en-US"/>
              </w:rPr>
              <w:t>("</w:t>
            </w:r>
            <w:r w:rsidRPr="00C35B05">
              <w:rPr>
                <w:sz w:val="16"/>
                <w:szCs w:val="16"/>
              </w:rPr>
              <w:t>Ид</w:t>
            </w:r>
            <w:r w:rsidRPr="00C35B05">
              <w:rPr>
                <w:sz w:val="16"/>
                <w:szCs w:val="16"/>
                <w:lang w:val="en-US"/>
              </w:rPr>
              <w:t>.")</w:t>
            </w:r>
          </w:p>
          <w:p w14:paraId="76594567" w14:textId="77777777" w:rsidR="00C35B05" w:rsidRPr="00C35B05" w:rsidRDefault="00C35B05" w:rsidP="00C35B0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                </w:t>
            </w:r>
            <w:proofErr w:type="gramStart"/>
            <w:r w:rsidRPr="00C35B05">
              <w:rPr>
                <w:sz w:val="16"/>
                <w:szCs w:val="16"/>
                <w:lang w:val="en-US"/>
              </w:rPr>
              <w:t>.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setWidth</w:t>
            </w:r>
            <w:proofErr w:type="spellEnd"/>
            <w:proofErr w:type="gramEnd"/>
            <w:r w:rsidRPr="00C35B05">
              <w:rPr>
                <w:sz w:val="16"/>
                <w:szCs w:val="16"/>
                <w:lang w:val="en-US"/>
              </w:rPr>
              <w:t>("80px")</w:t>
            </w:r>
          </w:p>
          <w:p w14:paraId="59C88604" w14:textId="77777777" w:rsidR="00C35B05" w:rsidRPr="00C35B05" w:rsidRDefault="00C35B05" w:rsidP="00C35B0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                </w:t>
            </w:r>
            <w:proofErr w:type="gramStart"/>
            <w:r w:rsidRPr="00C35B05">
              <w:rPr>
                <w:sz w:val="16"/>
                <w:szCs w:val="16"/>
                <w:lang w:val="en-US"/>
              </w:rPr>
              <w:t>.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setFlexGrow</w:t>
            </w:r>
            <w:proofErr w:type="spellEnd"/>
            <w:proofErr w:type="gramEnd"/>
            <w:r w:rsidRPr="00C35B05">
              <w:rPr>
                <w:sz w:val="16"/>
                <w:szCs w:val="16"/>
                <w:lang w:val="en-US"/>
              </w:rPr>
              <w:t>(0)</w:t>
            </w:r>
          </w:p>
          <w:p w14:paraId="7CCA1C32" w14:textId="77777777" w:rsidR="00C35B05" w:rsidRPr="00C35B05" w:rsidRDefault="00C35B05" w:rsidP="00C35B0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                </w:t>
            </w:r>
            <w:proofErr w:type="gramStart"/>
            <w:r w:rsidRPr="00C35B05">
              <w:rPr>
                <w:sz w:val="16"/>
                <w:szCs w:val="16"/>
                <w:lang w:val="en-US"/>
              </w:rPr>
              <w:t>.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setSortable</w:t>
            </w:r>
            <w:proofErr w:type="spellEnd"/>
            <w:proofErr w:type="gramEnd"/>
            <w:r w:rsidRPr="00C35B05">
              <w:rPr>
                <w:sz w:val="16"/>
                <w:szCs w:val="16"/>
                <w:lang w:val="en-US"/>
              </w:rPr>
              <w:t>(true);</w:t>
            </w:r>
          </w:p>
          <w:p w14:paraId="70A894B6" w14:textId="77777777" w:rsidR="00C35B05" w:rsidRPr="00C35B05" w:rsidRDefault="00C35B05" w:rsidP="00C35B0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proofErr w:type="gramStart"/>
            <w:r w:rsidRPr="00C35B05">
              <w:rPr>
                <w:sz w:val="16"/>
                <w:szCs w:val="16"/>
                <w:lang w:val="en-US"/>
              </w:rPr>
              <w:t>grid.addColumn</w:t>
            </w:r>
            <w:proofErr w:type="spellEnd"/>
            <w:proofErr w:type="gramEnd"/>
            <w:r w:rsidRPr="00C35B05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InventoryRead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>::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serialNumber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>)</w:t>
            </w:r>
          </w:p>
          <w:p w14:paraId="0E5DEF59" w14:textId="77777777" w:rsidR="00C35B05" w:rsidRPr="00C35B05" w:rsidRDefault="00C35B05" w:rsidP="00C35B0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                </w:t>
            </w:r>
            <w:proofErr w:type="gramStart"/>
            <w:r w:rsidRPr="00C35B05">
              <w:rPr>
                <w:sz w:val="16"/>
                <w:szCs w:val="16"/>
                <w:lang w:val="en-US"/>
              </w:rPr>
              <w:t>.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setHeader</w:t>
            </w:r>
            <w:proofErr w:type="spellEnd"/>
            <w:proofErr w:type="gramEnd"/>
            <w:r w:rsidRPr="00C35B05">
              <w:rPr>
                <w:sz w:val="16"/>
                <w:szCs w:val="16"/>
                <w:lang w:val="en-US"/>
              </w:rPr>
              <w:t>("</w:t>
            </w:r>
            <w:r w:rsidRPr="00C35B05">
              <w:rPr>
                <w:sz w:val="16"/>
                <w:szCs w:val="16"/>
              </w:rPr>
              <w:t>Серийный</w:t>
            </w:r>
            <w:r w:rsidRPr="00C35B05">
              <w:rPr>
                <w:sz w:val="16"/>
                <w:szCs w:val="16"/>
                <w:lang w:val="en-US"/>
              </w:rPr>
              <w:t xml:space="preserve"> </w:t>
            </w:r>
            <w:r w:rsidRPr="00C35B05">
              <w:rPr>
                <w:sz w:val="16"/>
                <w:szCs w:val="16"/>
              </w:rPr>
              <w:t>номер</w:t>
            </w:r>
            <w:r w:rsidRPr="00C35B05">
              <w:rPr>
                <w:sz w:val="16"/>
                <w:szCs w:val="16"/>
                <w:lang w:val="en-US"/>
              </w:rPr>
              <w:t>")</w:t>
            </w:r>
          </w:p>
          <w:p w14:paraId="44B3EC18" w14:textId="77777777" w:rsidR="00C35B05" w:rsidRPr="00C35B05" w:rsidRDefault="00C35B05" w:rsidP="00C35B0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                </w:t>
            </w:r>
            <w:proofErr w:type="gramStart"/>
            <w:r w:rsidRPr="00C35B05">
              <w:rPr>
                <w:sz w:val="16"/>
                <w:szCs w:val="16"/>
                <w:lang w:val="en-US"/>
              </w:rPr>
              <w:t>.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setTooltipGenerator</w:t>
            </w:r>
            <w:proofErr w:type="spellEnd"/>
            <w:proofErr w:type="gramEnd"/>
            <w:r w:rsidRPr="00C35B05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InventoryRead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>::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serialNumber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>)</w:t>
            </w:r>
          </w:p>
          <w:p w14:paraId="4575287D" w14:textId="77777777" w:rsidR="00C35B05" w:rsidRPr="00C35B05" w:rsidRDefault="00C35B05" w:rsidP="00C35B0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                </w:t>
            </w:r>
            <w:proofErr w:type="gramStart"/>
            <w:r w:rsidRPr="00C35B05">
              <w:rPr>
                <w:sz w:val="16"/>
                <w:szCs w:val="16"/>
                <w:lang w:val="en-US"/>
              </w:rPr>
              <w:t>.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setAutoWidth</w:t>
            </w:r>
            <w:proofErr w:type="spellEnd"/>
            <w:proofErr w:type="gramEnd"/>
            <w:r w:rsidRPr="00C35B05">
              <w:rPr>
                <w:sz w:val="16"/>
                <w:szCs w:val="16"/>
                <w:lang w:val="en-US"/>
              </w:rPr>
              <w:t>(true)</w:t>
            </w:r>
          </w:p>
          <w:p w14:paraId="3A9F2019" w14:textId="77777777" w:rsidR="00C35B05" w:rsidRPr="00C35B05" w:rsidRDefault="00C35B05" w:rsidP="00C35B0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                </w:t>
            </w:r>
            <w:proofErr w:type="gramStart"/>
            <w:r w:rsidRPr="00C35B05">
              <w:rPr>
                <w:sz w:val="16"/>
                <w:szCs w:val="16"/>
                <w:lang w:val="en-US"/>
              </w:rPr>
              <w:t>.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setResizable</w:t>
            </w:r>
            <w:proofErr w:type="spellEnd"/>
            <w:proofErr w:type="gramEnd"/>
            <w:r w:rsidRPr="00C35B05">
              <w:rPr>
                <w:sz w:val="16"/>
                <w:szCs w:val="16"/>
                <w:lang w:val="en-US"/>
              </w:rPr>
              <w:t>(true)</w:t>
            </w:r>
          </w:p>
          <w:p w14:paraId="059F2D03" w14:textId="77777777" w:rsidR="00C35B05" w:rsidRPr="00C35B05" w:rsidRDefault="00C35B05" w:rsidP="00C35B0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                </w:t>
            </w:r>
            <w:proofErr w:type="gramStart"/>
            <w:r w:rsidRPr="00C35B05">
              <w:rPr>
                <w:sz w:val="16"/>
                <w:szCs w:val="16"/>
                <w:lang w:val="en-US"/>
              </w:rPr>
              <w:t>.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setSortable</w:t>
            </w:r>
            <w:proofErr w:type="spellEnd"/>
            <w:proofErr w:type="gramEnd"/>
            <w:r w:rsidRPr="00C35B05">
              <w:rPr>
                <w:sz w:val="16"/>
                <w:szCs w:val="16"/>
                <w:lang w:val="en-US"/>
              </w:rPr>
              <w:t>(true);</w:t>
            </w:r>
          </w:p>
          <w:p w14:paraId="468E7BF8" w14:textId="77777777" w:rsidR="00C35B05" w:rsidRPr="00C35B05" w:rsidRDefault="00C35B05" w:rsidP="00C35B0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proofErr w:type="gramStart"/>
            <w:r w:rsidRPr="00C35B05">
              <w:rPr>
                <w:sz w:val="16"/>
                <w:szCs w:val="16"/>
                <w:lang w:val="en-US"/>
              </w:rPr>
              <w:t>grid.addColumn</w:t>
            </w:r>
            <w:proofErr w:type="spellEnd"/>
            <w:proofErr w:type="gramEnd"/>
            <w:r w:rsidRPr="00C35B05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InventoryRead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>::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statusDescription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>)</w:t>
            </w:r>
          </w:p>
          <w:p w14:paraId="6336B58E" w14:textId="77777777" w:rsidR="00C35B05" w:rsidRPr="00C35B05" w:rsidRDefault="00C35B05" w:rsidP="00C35B0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                </w:t>
            </w:r>
            <w:proofErr w:type="gramStart"/>
            <w:r w:rsidRPr="00C35B05">
              <w:rPr>
                <w:sz w:val="16"/>
                <w:szCs w:val="16"/>
                <w:lang w:val="en-US"/>
              </w:rPr>
              <w:t>.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setHeader</w:t>
            </w:r>
            <w:proofErr w:type="spellEnd"/>
            <w:proofErr w:type="gramEnd"/>
            <w:r w:rsidRPr="00C35B05">
              <w:rPr>
                <w:sz w:val="16"/>
                <w:szCs w:val="16"/>
                <w:lang w:val="en-US"/>
              </w:rPr>
              <w:t>("</w:t>
            </w:r>
            <w:r w:rsidRPr="00C35B05">
              <w:rPr>
                <w:sz w:val="16"/>
                <w:szCs w:val="16"/>
              </w:rPr>
              <w:t>Статус</w:t>
            </w:r>
            <w:r w:rsidRPr="00C35B05">
              <w:rPr>
                <w:sz w:val="16"/>
                <w:szCs w:val="16"/>
                <w:lang w:val="en-US"/>
              </w:rPr>
              <w:t>")</w:t>
            </w:r>
          </w:p>
          <w:p w14:paraId="44DFE7F8" w14:textId="77777777" w:rsidR="00C35B05" w:rsidRPr="00C35B05" w:rsidRDefault="00C35B05" w:rsidP="00C35B0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                </w:t>
            </w:r>
            <w:proofErr w:type="gramStart"/>
            <w:r w:rsidRPr="00C35B05">
              <w:rPr>
                <w:sz w:val="16"/>
                <w:szCs w:val="16"/>
                <w:lang w:val="en-US"/>
              </w:rPr>
              <w:t>.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setTooltipGenerator</w:t>
            </w:r>
            <w:proofErr w:type="spellEnd"/>
            <w:proofErr w:type="gramEnd"/>
            <w:r w:rsidRPr="00C35B05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InventoryRead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>::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statusDescription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>)</w:t>
            </w:r>
          </w:p>
          <w:p w14:paraId="5CD2F7B3" w14:textId="77777777" w:rsidR="00C35B05" w:rsidRPr="00C35B05" w:rsidRDefault="00C35B05" w:rsidP="00C35B0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                </w:t>
            </w:r>
            <w:proofErr w:type="gramStart"/>
            <w:r w:rsidRPr="00C35B05">
              <w:rPr>
                <w:sz w:val="16"/>
                <w:szCs w:val="16"/>
                <w:lang w:val="en-US"/>
              </w:rPr>
              <w:t>.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setAutoWidth</w:t>
            </w:r>
            <w:proofErr w:type="spellEnd"/>
            <w:proofErr w:type="gramEnd"/>
            <w:r w:rsidRPr="00C35B05">
              <w:rPr>
                <w:sz w:val="16"/>
                <w:szCs w:val="16"/>
                <w:lang w:val="en-US"/>
              </w:rPr>
              <w:t>(true)</w:t>
            </w:r>
          </w:p>
          <w:p w14:paraId="2475695E" w14:textId="77777777" w:rsidR="00C35B05" w:rsidRPr="00C35B05" w:rsidRDefault="00C35B05" w:rsidP="00C35B0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                </w:t>
            </w:r>
            <w:proofErr w:type="gramStart"/>
            <w:r w:rsidRPr="00C35B05">
              <w:rPr>
                <w:sz w:val="16"/>
                <w:szCs w:val="16"/>
                <w:lang w:val="en-US"/>
              </w:rPr>
              <w:t>.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setResizable</w:t>
            </w:r>
            <w:proofErr w:type="spellEnd"/>
            <w:proofErr w:type="gramEnd"/>
            <w:r w:rsidRPr="00C35B05">
              <w:rPr>
                <w:sz w:val="16"/>
                <w:szCs w:val="16"/>
                <w:lang w:val="en-US"/>
              </w:rPr>
              <w:t>(true)</w:t>
            </w:r>
          </w:p>
          <w:p w14:paraId="4757FEBC" w14:textId="77777777" w:rsidR="00C35B05" w:rsidRPr="00C35B05" w:rsidRDefault="00C35B05" w:rsidP="00C35B0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                </w:t>
            </w:r>
            <w:proofErr w:type="gramStart"/>
            <w:r w:rsidRPr="00C35B05">
              <w:rPr>
                <w:sz w:val="16"/>
                <w:szCs w:val="16"/>
                <w:lang w:val="en-US"/>
              </w:rPr>
              <w:t>.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setSortable</w:t>
            </w:r>
            <w:proofErr w:type="spellEnd"/>
            <w:proofErr w:type="gramEnd"/>
            <w:r w:rsidRPr="00C35B05">
              <w:rPr>
                <w:sz w:val="16"/>
                <w:szCs w:val="16"/>
                <w:lang w:val="en-US"/>
              </w:rPr>
              <w:t>(true);</w:t>
            </w:r>
          </w:p>
          <w:p w14:paraId="15D445FF" w14:textId="77777777" w:rsidR="00C35B05" w:rsidRPr="00C35B05" w:rsidRDefault="00C35B05" w:rsidP="00C35B0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proofErr w:type="gramStart"/>
            <w:r w:rsidRPr="00C35B05">
              <w:rPr>
                <w:sz w:val="16"/>
                <w:szCs w:val="16"/>
                <w:lang w:val="en-US"/>
              </w:rPr>
              <w:t>grid.addColumn</w:t>
            </w:r>
            <w:proofErr w:type="spellEnd"/>
            <w:proofErr w:type="gramEnd"/>
            <w:r w:rsidRPr="00C35B05">
              <w:rPr>
                <w:sz w:val="16"/>
                <w:szCs w:val="16"/>
                <w:lang w:val="en-US"/>
              </w:rPr>
              <w:t xml:space="preserve">(d -&gt; 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d.equipment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>().name())</w:t>
            </w:r>
          </w:p>
          <w:p w14:paraId="0B8DF6FF" w14:textId="77777777" w:rsidR="00C35B05" w:rsidRPr="00C35B05" w:rsidRDefault="00C35B05" w:rsidP="00C35B0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                </w:t>
            </w:r>
            <w:proofErr w:type="gramStart"/>
            <w:r w:rsidRPr="00C35B05">
              <w:rPr>
                <w:sz w:val="16"/>
                <w:szCs w:val="16"/>
                <w:lang w:val="en-US"/>
              </w:rPr>
              <w:t>.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setHeader</w:t>
            </w:r>
            <w:proofErr w:type="spellEnd"/>
            <w:proofErr w:type="gramEnd"/>
            <w:r w:rsidRPr="00C35B05">
              <w:rPr>
                <w:sz w:val="16"/>
                <w:szCs w:val="16"/>
                <w:lang w:val="en-US"/>
              </w:rPr>
              <w:t>("</w:t>
            </w:r>
            <w:r w:rsidRPr="00C35B05">
              <w:rPr>
                <w:sz w:val="16"/>
                <w:szCs w:val="16"/>
              </w:rPr>
              <w:t>Оборудование</w:t>
            </w:r>
            <w:r w:rsidRPr="00C35B05">
              <w:rPr>
                <w:sz w:val="16"/>
                <w:szCs w:val="16"/>
                <w:lang w:val="en-US"/>
              </w:rPr>
              <w:t>")</w:t>
            </w:r>
          </w:p>
          <w:p w14:paraId="60494051" w14:textId="77777777" w:rsidR="00C35B05" w:rsidRPr="00C35B05" w:rsidRDefault="00C35B05" w:rsidP="00C35B0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                </w:t>
            </w:r>
            <w:proofErr w:type="gramStart"/>
            <w:r w:rsidRPr="00C35B05">
              <w:rPr>
                <w:sz w:val="16"/>
                <w:szCs w:val="16"/>
                <w:lang w:val="en-US"/>
              </w:rPr>
              <w:t>.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setTooltipGenerator</w:t>
            </w:r>
            <w:proofErr w:type="spellEnd"/>
            <w:proofErr w:type="gramEnd"/>
            <w:r w:rsidRPr="00C35B05">
              <w:rPr>
                <w:sz w:val="16"/>
                <w:szCs w:val="16"/>
                <w:lang w:val="en-US"/>
              </w:rPr>
              <w:t xml:space="preserve">(d -&gt; 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d.equipment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>().name())</w:t>
            </w:r>
          </w:p>
          <w:p w14:paraId="75355FA7" w14:textId="77777777" w:rsidR="00C35B05" w:rsidRPr="00C35B05" w:rsidRDefault="00C35B05" w:rsidP="00C35B0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                </w:t>
            </w:r>
            <w:proofErr w:type="gramStart"/>
            <w:r w:rsidRPr="00C35B05">
              <w:rPr>
                <w:sz w:val="16"/>
                <w:szCs w:val="16"/>
                <w:lang w:val="en-US"/>
              </w:rPr>
              <w:t>.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setAutoWidth</w:t>
            </w:r>
            <w:proofErr w:type="spellEnd"/>
            <w:proofErr w:type="gramEnd"/>
            <w:r w:rsidRPr="00C35B05">
              <w:rPr>
                <w:sz w:val="16"/>
                <w:szCs w:val="16"/>
                <w:lang w:val="en-US"/>
              </w:rPr>
              <w:t>(true)</w:t>
            </w:r>
          </w:p>
          <w:p w14:paraId="1BA39004" w14:textId="77777777" w:rsidR="00C35B05" w:rsidRPr="00C35B05" w:rsidRDefault="00C35B05" w:rsidP="00C35B0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                </w:t>
            </w:r>
            <w:proofErr w:type="gramStart"/>
            <w:r w:rsidRPr="00C35B05">
              <w:rPr>
                <w:sz w:val="16"/>
                <w:szCs w:val="16"/>
                <w:lang w:val="en-US"/>
              </w:rPr>
              <w:t>.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setResizable</w:t>
            </w:r>
            <w:proofErr w:type="spellEnd"/>
            <w:proofErr w:type="gramEnd"/>
            <w:r w:rsidRPr="00C35B05">
              <w:rPr>
                <w:sz w:val="16"/>
                <w:szCs w:val="16"/>
                <w:lang w:val="en-US"/>
              </w:rPr>
              <w:t>(true)</w:t>
            </w:r>
          </w:p>
          <w:p w14:paraId="6CD8B727" w14:textId="77777777" w:rsidR="00C35B05" w:rsidRPr="00C35B05" w:rsidRDefault="00C35B05" w:rsidP="00C35B0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                </w:t>
            </w:r>
            <w:proofErr w:type="gramStart"/>
            <w:r w:rsidRPr="00C35B05">
              <w:rPr>
                <w:sz w:val="16"/>
                <w:szCs w:val="16"/>
                <w:lang w:val="en-US"/>
              </w:rPr>
              <w:t>.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setSortable</w:t>
            </w:r>
            <w:proofErr w:type="spellEnd"/>
            <w:proofErr w:type="gramEnd"/>
            <w:r w:rsidRPr="00C35B05">
              <w:rPr>
                <w:sz w:val="16"/>
                <w:szCs w:val="16"/>
                <w:lang w:val="en-US"/>
              </w:rPr>
              <w:t>(true);</w:t>
            </w:r>
          </w:p>
          <w:p w14:paraId="50F73ADE" w14:textId="77777777" w:rsidR="00C35B05" w:rsidRPr="00C35B05" w:rsidRDefault="00C35B05" w:rsidP="00C35B0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proofErr w:type="gramStart"/>
            <w:r w:rsidRPr="00C35B05">
              <w:rPr>
                <w:sz w:val="16"/>
                <w:szCs w:val="16"/>
                <w:lang w:val="en-US"/>
              </w:rPr>
              <w:t>grid.addColumn</w:t>
            </w:r>
            <w:proofErr w:type="spellEnd"/>
            <w:proofErr w:type="gramEnd"/>
            <w:r w:rsidRPr="00C35B05">
              <w:rPr>
                <w:sz w:val="16"/>
                <w:szCs w:val="16"/>
                <w:lang w:val="en-US"/>
              </w:rPr>
              <w:t xml:space="preserve">(d -&gt; 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d.location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>().address())</w:t>
            </w:r>
          </w:p>
          <w:p w14:paraId="379A3F79" w14:textId="77777777" w:rsidR="00C35B05" w:rsidRPr="00C35B05" w:rsidRDefault="00C35B05" w:rsidP="00C35B0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                </w:t>
            </w:r>
            <w:proofErr w:type="gramStart"/>
            <w:r w:rsidRPr="00C35B05">
              <w:rPr>
                <w:sz w:val="16"/>
                <w:szCs w:val="16"/>
                <w:lang w:val="en-US"/>
              </w:rPr>
              <w:t>.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setHeader</w:t>
            </w:r>
            <w:proofErr w:type="spellEnd"/>
            <w:proofErr w:type="gramEnd"/>
            <w:r w:rsidRPr="00C35B05">
              <w:rPr>
                <w:sz w:val="16"/>
                <w:szCs w:val="16"/>
                <w:lang w:val="en-US"/>
              </w:rPr>
              <w:t>("</w:t>
            </w:r>
            <w:r w:rsidRPr="00C35B05">
              <w:rPr>
                <w:sz w:val="16"/>
                <w:szCs w:val="16"/>
              </w:rPr>
              <w:t>Адрес</w:t>
            </w:r>
            <w:r w:rsidRPr="00C35B05">
              <w:rPr>
                <w:sz w:val="16"/>
                <w:szCs w:val="16"/>
                <w:lang w:val="en-US"/>
              </w:rPr>
              <w:t>")</w:t>
            </w:r>
          </w:p>
          <w:p w14:paraId="3381E338" w14:textId="77777777" w:rsidR="00C35B05" w:rsidRPr="00C35B05" w:rsidRDefault="00C35B05" w:rsidP="00C35B0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                </w:t>
            </w:r>
            <w:proofErr w:type="gramStart"/>
            <w:r w:rsidRPr="00C35B05">
              <w:rPr>
                <w:sz w:val="16"/>
                <w:szCs w:val="16"/>
                <w:lang w:val="en-US"/>
              </w:rPr>
              <w:t>.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setTooltipGenerator</w:t>
            </w:r>
            <w:proofErr w:type="spellEnd"/>
            <w:proofErr w:type="gramEnd"/>
            <w:r w:rsidRPr="00C35B05">
              <w:rPr>
                <w:sz w:val="16"/>
                <w:szCs w:val="16"/>
                <w:lang w:val="en-US"/>
              </w:rPr>
              <w:t xml:space="preserve">(d -&gt; 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d.location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>().address())</w:t>
            </w:r>
          </w:p>
          <w:p w14:paraId="18F6A227" w14:textId="77777777" w:rsidR="00C35B05" w:rsidRPr="00C35B05" w:rsidRDefault="00C35B05" w:rsidP="00C35B0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                </w:t>
            </w:r>
            <w:proofErr w:type="gramStart"/>
            <w:r w:rsidRPr="00C35B05">
              <w:rPr>
                <w:sz w:val="16"/>
                <w:szCs w:val="16"/>
                <w:lang w:val="en-US"/>
              </w:rPr>
              <w:t>.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setAutoWidth</w:t>
            </w:r>
            <w:proofErr w:type="spellEnd"/>
            <w:proofErr w:type="gramEnd"/>
            <w:r w:rsidRPr="00C35B05">
              <w:rPr>
                <w:sz w:val="16"/>
                <w:szCs w:val="16"/>
                <w:lang w:val="en-US"/>
              </w:rPr>
              <w:t>(true)</w:t>
            </w:r>
          </w:p>
          <w:p w14:paraId="48B77E98" w14:textId="77777777" w:rsidR="00C35B05" w:rsidRPr="00C35B05" w:rsidRDefault="00C35B05" w:rsidP="00C35B0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                </w:t>
            </w:r>
            <w:proofErr w:type="gramStart"/>
            <w:r w:rsidRPr="00C35B05">
              <w:rPr>
                <w:sz w:val="16"/>
                <w:szCs w:val="16"/>
                <w:lang w:val="en-US"/>
              </w:rPr>
              <w:t>.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setResizable</w:t>
            </w:r>
            <w:proofErr w:type="spellEnd"/>
            <w:proofErr w:type="gramEnd"/>
            <w:r w:rsidRPr="00C35B05">
              <w:rPr>
                <w:sz w:val="16"/>
                <w:szCs w:val="16"/>
                <w:lang w:val="en-US"/>
              </w:rPr>
              <w:t>(true)</w:t>
            </w:r>
          </w:p>
          <w:p w14:paraId="4280718C" w14:textId="77777777" w:rsidR="00C35B05" w:rsidRPr="00C35B05" w:rsidRDefault="00C35B05" w:rsidP="00C35B0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                </w:t>
            </w:r>
            <w:proofErr w:type="gramStart"/>
            <w:r w:rsidRPr="00C35B05">
              <w:rPr>
                <w:sz w:val="16"/>
                <w:szCs w:val="16"/>
                <w:lang w:val="en-US"/>
              </w:rPr>
              <w:t>.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setSortable</w:t>
            </w:r>
            <w:proofErr w:type="spellEnd"/>
            <w:proofErr w:type="gramEnd"/>
            <w:r w:rsidRPr="00C35B05">
              <w:rPr>
                <w:sz w:val="16"/>
                <w:szCs w:val="16"/>
                <w:lang w:val="en-US"/>
              </w:rPr>
              <w:t>(true);</w:t>
            </w:r>
          </w:p>
          <w:p w14:paraId="5490EA04" w14:textId="77777777" w:rsidR="00C35B05" w:rsidRPr="00C35B05" w:rsidRDefault="00C35B05" w:rsidP="00C35B0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proofErr w:type="gramStart"/>
            <w:r w:rsidRPr="00C35B05">
              <w:rPr>
                <w:sz w:val="16"/>
                <w:szCs w:val="16"/>
                <w:lang w:val="en-US"/>
              </w:rPr>
              <w:t>grid.addColumn</w:t>
            </w:r>
            <w:proofErr w:type="spellEnd"/>
            <w:proofErr w:type="gramEnd"/>
            <w:r w:rsidRPr="00C35B05">
              <w:rPr>
                <w:sz w:val="16"/>
                <w:szCs w:val="16"/>
                <w:lang w:val="en-US"/>
              </w:rPr>
              <w:t xml:space="preserve">(d -&gt; 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d.location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>().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rackNumber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>())</w:t>
            </w:r>
          </w:p>
          <w:p w14:paraId="566E7358" w14:textId="77777777" w:rsidR="00C35B05" w:rsidRPr="00C35B05" w:rsidRDefault="00C35B05" w:rsidP="00C35B0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                </w:t>
            </w:r>
            <w:proofErr w:type="gramStart"/>
            <w:r w:rsidRPr="00C35B05">
              <w:rPr>
                <w:sz w:val="16"/>
                <w:szCs w:val="16"/>
                <w:lang w:val="en-US"/>
              </w:rPr>
              <w:t>.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setHeader</w:t>
            </w:r>
            <w:proofErr w:type="spellEnd"/>
            <w:proofErr w:type="gramEnd"/>
            <w:r w:rsidRPr="00C35B05">
              <w:rPr>
                <w:sz w:val="16"/>
                <w:szCs w:val="16"/>
                <w:lang w:val="en-US"/>
              </w:rPr>
              <w:t>("</w:t>
            </w:r>
            <w:r w:rsidRPr="00C35B05">
              <w:rPr>
                <w:sz w:val="16"/>
                <w:szCs w:val="16"/>
              </w:rPr>
              <w:t>Стойка</w:t>
            </w:r>
            <w:r w:rsidRPr="00C35B05">
              <w:rPr>
                <w:sz w:val="16"/>
                <w:szCs w:val="16"/>
                <w:lang w:val="en-US"/>
              </w:rPr>
              <w:t>")</w:t>
            </w:r>
          </w:p>
          <w:p w14:paraId="664BD347" w14:textId="77777777" w:rsidR="00C35B05" w:rsidRPr="00C35B05" w:rsidRDefault="00C35B05" w:rsidP="00C35B0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                </w:t>
            </w:r>
            <w:proofErr w:type="gramStart"/>
            <w:r w:rsidRPr="00C35B05">
              <w:rPr>
                <w:sz w:val="16"/>
                <w:szCs w:val="16"/>
                <w:lang w:val="en-US"/>
              </w:rPr>
              <w:t>.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setTooltipGenerator</w:t>
            </w:r>
            <w:proofErr w:type="spellEnd"/>
            <w:proofErr w:type="gramEnd"/>
            <w:r w:rsidRPr="00C35B05">
              <w:rPr>
                <w:sz w:val="16"/>
                <w:szCs w:val="16"/>
                <w:lang w:val="en-US"/>
              </w:rPr>
              <w:t xml:space="preserve">(d -&gt; 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d.location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>().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rackNumber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>())</w:t>
            </w:r>
          </w:p>
          <w:p w14:paraId="05F5429B" w14:textId="77777777" w:rsidR="00C35B05" w:rsidRPr="00C35B05" w:rsidRDefault="00C35B05" w:rsidP="00C35B0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                </w:t>
            </w:r>
            <w:proofErr w:type="gramStart"/>
            <w:r w:rsidRPr="00C35B05">
              <w:rPr>
                <w:sz w:val="16"/>
                <w:szCs w:val="16"/>
                <w:lang w:val="en-US"/>
              </w:rPr>
              <w:t>.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setAutoWidth</w:t>
            </w:r>
            <w:proofErr w:type="spellEnd"/>
            <w:proofErr w:type="gramEnd"/>
            <w:r w:rsidRPr="00C35B05">
              <w:rPr>
                <w:sz w:val="16"/>
                <w:szCs w:val="16"/>
                <w:lang w:val="en-US"/>
              </w:rPr>
              <w:t>(true)</w:t>
            </w:r>
          </w:p>
          <w:p w14:paraId="2D08F8CB" w14:textId="77777777" w:rsidR="00C35B05" w:rsidRPr="00C35B05" w:rsidRDefault="00C35B05" w:rsidP="00C35B0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                </w:t>
            </w:r>
            <w:proofErr w:type="gramStart"/>
            <w:r w:rsidRPr="00C35B05">
              <w:rPr>
                <w:sz w:val="16"/>
                <w:szCs w:val="16"/>
                <w:lang w:val="en-US"/>
              </w:rPr>
              <w:t>.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setResizable</w:t>
            </w:r>
            <w:proofErr w:type="spellEnd"/>
            <w:proofErr w:type="gramEnd"/>
            <w:r w:rsidRPr="00C35B05">
              <w:rPr>
                <w:sz w:val="16"/>
                <w:szCs w:val="16"/>
                <w:lang w:val="en-US"/>
              </w:rPr>
              <w:t>(true)</w:t>
            </w:r>
          </w:p>
          <w:p w14:paraId="4C3D5E55" w14:textId="77777777" w:rsidR="00C35B05" w:rsidRPr="00C35B05" w:rsidRDefault="00C35B05" w:rsidP="00C35B0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                </w:t>
            </w:r>
            <w:proofErr w:type="gramStart"/>
            <w:r w:rsidRPr="00C35B05">
              <w:rPr>
                <w:sz w:val="16"/>
                <w:szCs w:val="16"/>
                <w:lang w:val="en-US"/>
              </w:rPr>
              <w:t>.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setSortable</w:t>
            </w:r>
            <w:proofErr w:type="spellEnd"/>
            <w:proofErr w:type="gramEnd"/>
            <w:r w:rsidRPr="00C35B05">
              <w:rPr>
                <w:sz w:val="16"/>
                <w:szCs w:val="16"/>
                <w:lang w:val="en-US"/>
              </w:rPr>
              <w:t>(true);</w:t>
            </w:r>
          </w:p>
          <w:p w14:paraId="6958D3DE" w14:textId="77777777" w:rsidR="00C35B05" w:rsidRPr="00C35B05" w:rsidRDefault="00C35B05" w:rsidP="00C35B0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        var pattern = "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dd.MM.yyyy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HH:mm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>";</w:t>
            </w:r>
          </w:p>
          <w:p w14:paraId="0FC4E88F" w14:textId="77777777" w:rsidR="00C35B05" w:rsidRPr="00C35B05" w:rsidRDefault="00C35B05" w:rsidP="00C35B0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proofErr w:type="gramStart"/>
            <w:r w:rsidRPr="00C35B05">
              <w:rPr>
                <w:sz w:val="16"/>
                <w:szCs w:val="16"/>
                <w:lang w:val="en-US"/>
              </w:rPr>
              <w:t>grid.addColumn</w:t>
            </w:r>
            <w:proofErr w:type="spellEnd"/>
            <w:proofErr w:type="gramEnd"/>
            <w:r w:rsidRPr="00C35B05">
              <w:rPr>
                <w:sz w:val="16"/>
                <w:szCs w:val="16"/>
                <w:lang w:val="en-US"/>
              </w:rPr>
              <w:t xml:space="preserve">(d -&gt; 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DateTimeFormatter.ofPattern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>(pattern)</w:t>
            </w:r>
          </w:p>
          <w:p w14:paraId="101A6190" w14:textId="77777777" w:rsidR="00C35B05" w:rsidRPr="00C35B05" w:rsidRDefault="00C35B05" w:rsidP="00C35B0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                        </w:t>
            </w:r>
            <w:proofErr w:type="gramStart"/>
            <w:r w:rsidRPr="00C35B05">
              <w:rPr>
                <w:sz w:val="16"/>
                <w:szCs w:val="16"/>
                <w:lang w:val="en-US"/>
              </w:rPr>
              <w:t>.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withZone</w:t>
            </w:r>
            <w:proofErr w:type="spellEnd"/>
            <w:proofErr w:type="gramEnd"/>
            <w:r w:rsidRPr="00C35B05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ZoneId.systemDefault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>())</w:t>
            </w:r>
          </w:p>
          <w:p w14:paraId="5F1D79D9" w14:textId="77777777" w:rsidR="00C35B05" w:rsidRPr="00C35B05" w:rsidRDefault="00C35B05" w:rsidP="00C35B0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                        </w:t>
            </w:r>
            <w:proofErr w:type="gramStart"/>
            <w:r w:rsidRPr="00C35B05">
              <w:rPr>
                <w:sz w:val="16"/>
                <w:szCs w:val="16"/>
                <w:lang w:val="en-US"/>
              </w:rPr>
              <w:t>.format</w:t>
            </w:r>
            <w:proofErr w:type="gramEnd"/>
            <w:r w:rsidRPr="00C35B05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d.createdDate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>()))</w:t>
            </w:r>
          </w:p>
          <w:p w14:paraId="08D85DF1" w14:textId="77777777" w:rsidR="00C35B05" w:rsidRPr="00C35B05" w:rsidRDefault="00C35B05" w:rsidP="00C35B0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                </w:t>
            </w:r>
            <w:proofErr w:type="gramStart"/>
            <w:r w:rsidRPr="00C35B05">
              <w:rPr>
                <w:sz w:val="16"/>
                <w:szCs w:val="16"/>
                <w:lang w:val="en-US"/>
              </w:rPr>
              <w:t>.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setHeader</w:t>
            </w:r>
            <w:proofErr w:type="spellEnd"/>
            <w:proofErr w:type="gramEnd"/>
            <w:r w:rsidRPr="00C35B05">
              <w:rPr>
                <w:sz w:val="16"/>
                <w:szCs w:val="16"/>
                <w:lang w:val="en-US"/>
              </w:rPr>
              <w:t>("</w:t>
            </w:r>
            <w:r w:rsidRPr="00C35B05">
              <w:rPr>
                <w:sz w:val="16"/>
                <w:szCs w:val="16"/>
              </w:rPr>
              <w:t>Создан</w:t>
            </w:r>
            <w:r w:rsidRPr="00C35B05">
              <w:rPr>
                <w:sz w:val="16"/>
                <w:szCs w:val="16"/>
                <w:lang w:val="en-US"/>
              </w:rPr>
              <w:t>")</w:t>
            </w:r>
          </w:p>
          <w:p w14:paraId="6F988D70" w14:textId="77777777" w:rsidR="00C35B05" w:rsidRPr="00C35B05" w:rsidRDefault="00C35B05" w:rsidP="00C35B0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                </w:t>
            </w:r>
            <w:proofErr w:type="gramStart"/>
            <w:r w:rsidRPr="00C35B05">
              <w:rPr>
                <w:sz w:val="16"/>
                <w:szCs w:val="16"/>
                <w:lang w:val="en-US"/>
              </w:rPr>
              <w:t>.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setTooltipGenerator</w:t>
            </w:r>
            <w:proofErr w:type="spellEnd"/>
            <w:proofErr w:type="gramEnd"/>
            <w:r w:rsidRPr="00C35B05">
              <w:rPr>
                <w:sz w:val="16"/>
                <w:szCs w:val="16"/>
                <w:lang w:val="en-US"/>
              </w:rPr>
              <w:t xml:space="preserve">(d -&gt; 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DateTimeFormatter.ofPattern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>(pattern)</w:t>
            </w:r>
          </w:p>
          <w:p w14:paraId="4A76E5F1" w14:textId="77777777" w:rsidR="00C35B05" w:rsidRPr="00C35B05" w:rsidRDefault="00C35B05" w:rsidP="00C35B0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                        </w:t>
            </w:r>
            <w:proofErr w:type="gramStart"/>
            <w:r w:rsidRPr="00C35B05">
              <w:rPr>
                <w:sz w:val="16"/>
                <w:szCs w:val="16"/>
                <w:lang w:val="en-US"/>
              </w:rPr>
              <w:t>.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withZone</w:t>
            </w:r>
            <w:proofErr w:type="spellEnd"/>
            <w:proofErr w:type="gramEnd"/>
            <w:r w:rsidRPr="00C35B05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ZoneId.systemDefault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>())</w:t>
            </w:r>
          </w:p>
          <w:p w14:paraId="4E6029E3" w14:textId="77777777" w:rsidR="00C35B05" w:rsidRPr="00C35B05" w:rsidRDefault="00C35B05" w:rsidP="00C35B0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                        </w:t>
            </w:r>
            <w:proofErr w:type="gramStart"/>
            <w:r w:rsidRPr="00C35B05">
              <w:rPr>
                <w:sz w:val="16"/>
                <w:szCs w:val="16"/>
                <w:lang w:val="en-US"/>
              </w:rPr>
              <w:t>.format</w:t>
            </w:r>
            <w:proofErr w:type="gramEnd"/>
            <w:r w:rsidRPr="00C35B05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d.createdDate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>()))</w:t>
            </w:r>
          </w:p>
          <w:p w14:paraId="5A33D36A" w14:textId="77777777" w:rsidR="00C35B05" w:rsidRPr="00C35B05" w:rsidRDefault="00C35B05" w:rsidP="00C35B0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                </w:t>
            </w:r>
            <w:proofErr w:type="gramStart"/>
            <w:r w:rsidRPr="00C35B05">
              <w:rPr>
                <w:sz w:val="16"/>
                <w:szCs w:val="16"/>
                <w:lang w:val="en-US"/>
              </w:rPr>
              <w:t>.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setAutoWidth</w:t>
            </w:r>
            <w:proofErr w:type="spellEnd"/>
            <w:proofErr w:type="gramEnd"/>
            <w:r w:rsidRPr="00C35B05">
              <w:rPr>
                <w:sz w:val="16"/>
                <w:szCs w:val="16"/>
                <w:lang w:val="en-US"/>
              </w:rPr>
              <w:t>(true)</w:t>
            </w:r>
          </w:p>
          <w:p w14:paraId="11425D35" w14:textId="77777777" w:rsidR="00C35B05" w:rsidRPr="00C35B05" w:rsidRDefault="00C35B05" w:rsidP="00C35B0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                </w:t>
            </w:r>
            <w:proofErr w:type="gramStart"/>
            <w:r w:rsidRPr="00C35B05">
              <w:rPr>
                <w:sz w:val="16"/>
                <w:szCs w:val="16"/>
                <w:lang w:val="en-US"/>
              </w:rPr>
              <w:t>.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setResizable</w:t>
            </w:r>
            <w:proofErr w:type="spellEnd"/>
            <w:proofErr w:type="gramEnd"/>
            <w:r w:rsidRPr="00C35B05">
              <w:rPr>
                <w:sz w:val="16"/>
                <w:szCs w:val="16"/>
                <w:lang w:val="en-US"/>
              </w:rPr>
              <w:t>(true)</w:t>
            </w:r>
          </w:p>
          <w:p w14:paraId="39FE699C" w14:textId="77777777" w:rsidR="00C35B05" w:rsidRPr="00C35B05" w:rsidRDefault="00C35B05" w:rsidP="00C35B0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                </w:t>
            </w:r>
            <w:proofErr w:type="gramStart"/>
            <w:r w:rsidRPr="00C35B05">
              <w:rPr>
                <w:sz w:val="16"/>
                <w:szCs w:val="16"/>
                <w:lang w:val="en-US"/>
              </w:rPr>
              <w:t>.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setSortable</w:t>
            </w:r>
            <w:proofErr w:type="spellEnd"/>
            <w:proofErr w:type="gramEnd"/>
            <w:r w:rsidRPr="00C35B05">
              <w:rPr>
                <w:sz w:val="16"/>
                <w:szCs w:val="16"/>
                <w:lang w:val="en-US"/>
              </w:rPr>
              <w:t>(true);</w:t>
            </w:r>
          </w:p>
          <w:p w14:paraId="702657B7" w14:textId="77777777" w:rsidR="00C35B05" w:rsidRPr="00C35B05" w:rsidRDefault="00C35B05" w:rsidP="00C35B0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proofErr w:type="gramStart"/>
            <w:r w:rsidRPr="00C35B05">
              <w:rPr>
                <w:sz w:val="16"/>
                <w:szCs w:val="16"/>
                <w:lang w:val="en-US"/>
              </w:rPr>
              <w:t>grid.addColumn</w:t>
            </w:r>
            <w:proofErr w:type="spellEnd"/>
            <w:proofErr w:type="gramEnd"/>
            <w:r w:rsidRPr="00C35B05">
              <w:rPr>
                <w:sz w:val="16"/>
                <w:szCs w:val="16"/>
                <w:lang w:val="en-US"/>
              </w:rPr>
              <w:t xml:space="preserve">(d -&gt; 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DateTimeFormatter.ofPattern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>(pattern)</w:t>
            </w:r>
          </w:p>
          <w:p w14:paraId="0A0003B7" w14:textId="77777777" w:rsidR="00C35B05" w:rsidRPr="00C35B05" w:rsidRDefault="00C35B05" w:rsidP="00C35B0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                        </w:t>
            </w:r>
            <w:proofErr w:type="gramStart"/>
            <w:r w:rsidRPr="00C35B05">
              <w:rPr>
                <w:sz w:val="16"/>
                <w:szCs w:val="16"/>
                <w:lang w:val="en-US"/>
              </w:rPr>
              <w:t>.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withZone</w:t>
            </w:r>
            <w:proofErr w:type="spellEnd"/>
            <w:proofErr w:type="gramEnd"/>
            <w:r w:rsidRPr="00C35B05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ZoneId.systemDefault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>())</w:t>
            </w:r>
          </w:p>
          <w:p w14:paraId="3D9B3D40" w14:textId="77777777" w:rsidR="00C35B05" w:rsidRPr="00C35B05" w:rsidRDefault="00C35B05" w:rsidP="00C35B0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                        </w:t>
            </w:r>
            <w:proofErr w:type="gramStart"/>
            <w:r w:rsidRPr="00C35B05">
              <w:rPr>
                <w:sz w:val="16"/>
                <w:szCs w:val="16"/>
                <w:lang w:val="en-US"/>
              </w:rPr>
              <w:t>.format</w:t>
            </w:r>
            <w:proofErr w:type="gramEnd"/>
            <w:r w:rsidRPr="00C35B05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d.lastModifiedDate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>()))</w:t>
            </w:r>
          </w:p>
          <w:p w14:paraId="07899BD1" w14:textId="77777777" w:rsidR="00C35B05" w:rsidRPr="00C35B05" w:rsidRDefault="00C35B05" w:rsidP="00C35B0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                </w:t>
            </w:r>
            <w:proofErr w:type="gramStart"/>
            <w:r w:rsidRPr="00C35B05">
              <w:rPr>
                <w:sz w:val="16"/>
                <w:szCs w:val="16"/>
                <w:lang w:val="en-US"/>
              </w:rPr>
              <w:t>.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setHeader</w:t>
            </w:r>
            <w:proofErr w:type="spellEnd"/>
            <w:proofErr w:type="gramEnd"/>
            <w:r w:rsidRPr="00C35B05">
              <w:rPr>
                <w:sz w:val="16"/>
                <w:szCs w:val="16"/>
                <w:lang w:val="en-US"/>
              </w:rPr>
              <w:t>("</w:t>
            </w:r>
            <w:r w:rsidRPr="00C35B05">
              <w:rPr>
                <w:sz w:val="16"/>
                <w:szCs w:val="16"/>
              </w:rPr>
              <w:t>Обновлён</w:t>
            </w:r>
            <w:r w:rsidRPr="00C35B05">
              <w:rPr>
                <w:sz w:val="16"/>
                <w:szCs w:val="16"/>
                <w:lang w:val="en-US"/>
              </w:rPr>
              <w:t>")</w:t>
            </w:r>
          </w:p>
          <w:p w14:paraId="452B530E" w14:textId="77777777" w:rsidR="00C35B05" w:rsidRPr="00C35B05" w:rsidRDefault="00C35B05" w:rsidP="00C35B0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                </w:t>
            </w:r>
            <w:proofErr w:type="gramStart"/>
            <w:r w:rsidRPr="00C35B05">
              <w:rPr>
                <w:sz w:val="16"/>
                <w:szCs w:val="16"/>
                <w:lang w:val="en-US"/>
              </w:rPr>
              <w:t>.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setTooltipGenerator</w:t>
            </w:r>
            <w:proofErr w:type="spellEnd"/>
            <w:proofErr w:type="gramEnd"/>
            <w:r w:rsidRPr="00C35B05">
              <w:rPr>
                <w:sz w:val="16"/>
                <w:szCs w:val="16"/>
                <w:lang w:val="en-US"/>
              </w:rPr>
              <w:t xml:space="preserve">(d -&gt; 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DateTimeFormatter.ofPattern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>(pattern)</w:t>
            </w:r>
          </w:p>
          <w:p w14:paraId="2A1E076B" w14:textId="77777777" w:rsidR="00C35B05" w:rsidRPr="00C35B05" w:rsidRDefault="00C35B05" w:rsidP="00C35B0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                        </w:t>
            </w:r>
            <w:proofErr w:type="gramStart"/>
            <w:r w:rsidRPr="00C35B05">
              <w:rPr>
                <w:sz w:val="16"/>
                <w:szCs w:val="16"/>
                <w:lang w:val="en-US"/>
              </w:rPr>
              <w:t>.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withZone</w:t>
            </w:r>
            <w:proofErr w:type="spellEnd"/>
            <w:proofErr w:type="gramEnd"/>
            <w:r w:rsidRPr="00C35B05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ZoneId.systemDefault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>())</w:t>
            </w:r>
          </w:p>
          <w:p w14:paraId="5D0F6AB6" w14:textId="77777777" w:rsidR="00C35B05" w:rsidRPr="00C35B05" w:rsidRDefault="00C35B05" w:rsidP="00C35B0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                        </w:t>
            </w:r>
            <w:proofErr w:type="gramStart"/>
            <w:r w:rsidRPr="00C35B05">
              <w:rPr>
                <w:sz w:val="16"/>
                <w:szCs w:val="16"/>
                <w:lang w:val="en-US"/>
              </w:rPr>
              <w:t>.format</w:t>
            </w:r>
            <w:proofErr w:type="gramEnd"/>
            <w:r w:rsidRPr="00C35B05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d.lastModifiedDate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>()))</w:t>
            </w:r>
          </w:p>
          <w:p w14:paraId="337DB5F7" w14:textId="77777777" w:rsidR="00C35B05" w:rsidRPr="00C35B05" w:rsidRDefault="00C35B05" w:rsidP="00C35B0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                </w:t>
            </w:r>
            <w:proofErr w:type="gramStart"/>
            <w:r w:rsidRPr="00C35B05">
              <w:rPr>
                <w:sz w:val="16"/>
                <w:szCs w:val="16"/>
                <w:lang w:val="en-US"/>
              </w:rPr>
              <w:t>.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setAutoWidth</w:t>
            </w:r>
            <w:proofErr w:type="spellEnd"/>
            <w:proofErr w:type="gramEnd"/>
            <w:r w:rsidRPr="00C35B05">
              <w:rPr>
                <w:sz w:val="16"/>
                <w:szCs w:val="16"/>
                <w:lang w:val="en-US"/>
              </w:rPr>
              <w:t>(true)</w:t>
            </w:r>
          </w:p>
          <w:p w14:paraId="78BA8325" w14:textId="77777777" w:rsidR="00C35B05" w:rsidRPr="00C35B05" w:rsidRDefault="00C35B05" w:rsidP="00C35B0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                </w:t>
            </w:r>
            <w:proofErr w:type="gramStart"/>
            <w:r w:rsidRPr="00C35B05">
              <w:rPr>
                <w:sz w:val="16"/>
                <w:szCs w:val="16"/>
                <w:lang w:val="en-US"/>
              </w:rPr>
              <w:t>.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setResizable</w:t>
            </w:r>
            <w:proofErr w:type="spellEnd"/>
            <w:proofErr w:type="gramEnd"/>
            <w:r w:rsidRPr="00C35B05">
              <w:rPr>
                <w:sz w:val="16"/>
                <w:szCs w:val="16"/>
                <w:lang w:val="en-US"/>
              </w:rPr>
              <w:t>(true)</w:t>
            </w:r>
          </w:p>
          <w:p w14:paraId="2646080C" w14:textId="77777777" w:rsidR="00C35B05" w:rsidRPr="00C35B05" w:rsidRDefault="00C35B05" w:rsidP="00C35B0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                </w:t>
            </w:r>
            <w:proofErr w:type="gramStart"/>
            <w:r w:rsidRPr="00C35B05">
              <w:rPr>
                <w:sz w:val="16"/>
                <w:szCs w:val="16"/>
                <w:lang w:val="en-US"/>
              </w:rPr>
              <w:t>.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setSortable</w:t>
            </w:r>
            <w:proofErr w:type="spellEnd"/>
            <w:proofErr w:type="gramEnd"/>
            <w:r w:rsidRPr="00C35B05">
              <w:rPr>
                <w:sz w:val="16"/>
                <w:szCs w:val="16"/>
                <w:lang w:val="en-US"/>
              </w:rPr>
              <w:t>(true);</w:t>
            </w:r>
          </w:p>
          <w:p w14:paraId="50EFBA3D" w14:textId="0970939A" w:rsidR="00C35B05" w:rsidRPr="00C35B05" w:rsidRDefault="00C35B05" w:rsidP="00C35B0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    }</w:t>
            </w:r>
          </w:p>
          <w:p w14:paraId="17C898D8" w14:textId="77777777" w:rsidR="00C35B05" w:rsidRPr="00C35B05" w:rsidRDefault="00C35B05" w:rsidP="00C35B0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    @Override</w:t>
            </w:r>
          </w:p>
          <w:p w14:paraId="059C526A" w14:textId="77777777" w:rsidR="00C35B05" w:rsidRPr="00C35B05" w:rsidRDefault="00C35B05" w:rsidP="00C35B0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    protected Dialog </w:t>
            </w:r>
            <w:proofErr w:type="spellStart"/>
            <w:proofErr w:type="gramStart"/>
            <w:r w:rsidRPr="00C35B05">
              <w:rPr>
                <w:sz w:val="16"/>
                <w:szCs w:val="16"/>
                <w:lang w:val="en-US"/>
              </w:rPr>
              <w:t>createDialog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>(</w:t>
            </w:r>
            <w:proofErr w:type="gramEnd"/>
            <w:r w:rsidRPr="00C35B05">
              <w:rPr>
                <w:sz w:val="16"/>
                <w:szCs w:val="16"/>
                <w:lang w:val="en-US"/>
              </w:rPr>
              <w:t>Consumer&lt;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InventoryCreate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>&gt; handler) {</w:t>
            </w:r>
          </w:p>
          <w:p w14:paraId="59126BF9" w14:textId="77777777" w:rsidR="00C35B05" w:rsidRPr="00C35B05" w:rsidRDefault="00C35B05" w:rsidP="00C35B0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        return </w:t>
            </w:r>
            <w:proofErr w:type="spellStart"/>
            <w:proofErr w:type="gramStart"/>
            <w:r w:rsidRPr="00C35B05">
              <w:rPr>
                <w:sz w:val="16"/>
                <w:szCs w:val="16"/>
                <w:lang w:val="en-US"/>
              </w:rPr>
              <w:t>getDialog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>(</w:t>
            </w:r>
            <w:proofErr w:type="gramEnd"/>
            <w:r w:rsidRPr="00C35B05">
              <w:rPr>
                <w:sz w:val="16"/>
                <w:szCs w:val="16"/>
                <w:lang w:val="en-US"/>
              </w:rPr>
              <w:t>).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createDialog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>("</w:t>
            </w:r>
            <w:r w:rsidRPr="00C35B05">
              <w:rPr>
                <w:sz w:val="16"/>
                <w:szCs w:val="16"/>
              </w:rPr>
              <w:t>Новый</w:t>
            </w:r>
            <w:r w:rsidRPr="00C35B05">
              <w:rPr>
                <w:sz w:val="16"/>
                <w:szCs w:val="16"/>
                <w:lang w:val="en-US"/>
              </w:rPr>
              <w:t xml:space="preserve"> </w:t>
            </w:r>
            <w:r w:rsidRPr="00C35B05">
              <w:rPr>
                <w:sz w:val="16"/>
                <w:szCs w:val="16"/>
              </w:rPr>
              <w:t>инвентарь</w:t>
            </w:r>
            <w:r w:rsidRPr="00C35B05">
              <w:rPr>
                <w:sz w:val="16"/>
                <w:szCs w:val="16"/>
                <w:lang w:val="en-US"/>
              </w:rPr>
              <w:t xml:space="preserve">", 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InventoryCreate.class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>, handler);</w:t>
            </w:r>
          </w:p>
          <w:p w14:paraId="4B25243D" w14:textId="47079875" w:rsidR="00C35B05" w:rsidRPr="00C35B05" w:rsidRDefault="00C35B05" w:rsidP="00C35B0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    }</w:t>
            </w:r>
          </w:p>
          <w:p w14:paraId="6AEC1BF6" w14:textId="77777777" w:rsidR="00C35B05" w:rsidRPr="00C35B05" w:rsidRDefault="00C35B05" w:rsidP="00C35B0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    @Override</w:t>
            </w:r>
          </w:p>
          <w:p w14:paraId="7EF9AA78" w14:textId="77777777" w:rsidR="00C35B05" w:rsidRPr="00C35B05" w:rsidRDefault="00C35B05" w:rsidP="00C35B0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    protected Dialog </w:t>
            </w:r>
            <w:proofErr w:type="spellStart"/>
            <w:proofErr w:type="gramStart"/>
            <w:r w:rsidRPr="00C35B05">
              <w:rPr>
                <w:sz w:val="16"/>
                <w:szCs w:val="16"/>
                <w:lang w:val="en-US"/>
              </w:rPr>
              <w:t>updateDialog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C35B05">
              <w:rPr>
                <w:sz w:val="16"/>
                <w:szCs w:val="16"/>
                <w:lang w:val="en-US"/>
              </w:rPr>
              <w:t>InventoryRead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 xml:space="preserve"> item, Consumer&lt;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InventoryUpdate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>&gt; handler) {</w:t>
            </w:r>
          </w:p>
          <w:p w14:paraId="4B0DB268" w14:textId="77777777" w:rsidR="00C35B05" w:rsidRPr="00C35B05" w:rsidRDefault="00C35B05" w:rsidP="00C35B0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        return </w:t>
            </w:r>
            <w:proofErr w:type="spellStart"/>
            <w:proofErr w:type="gramStart"/>
            <w:r w:rsidRPr="00C35B05">
              <w:rPr>
                <w:sz w:val="16"/>
                <w:szCs w:val="16"/>
                <w:lang w:val="en-US"/>
              </w:rPr>
              <w:t>getDialog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>(</w:t>
            </w:r>
            <w:proofErr w:type="gramEnd"/>
            <w:r w:rsidRPr="00C35B05">
              <w:rPr>
                <w:sz w:val="16"/>
                <w:szCs w:val="16"/>
                <w:lang w:val="en-US"/>
              </w:rPr>
              <w:t>).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updateDialog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>("</w:t>
            </w:r>
            <w:r w:rsidRPr="00C35B05">
              <w:rPr>
                <w:sz w:val="16"/>
                <w:szCs w:val="16"/>
              </w:rPr>
              <w:t>Редактирование</w:t>
            </w:r>
            <w:r w:rsidRPr="00C35B05">
              <w:rPr>
                <w:sz w:val="16"/>
                <w:szCs w:val="16"/>
                <w:lang w:val="en-US"/>
              </w:rPr>
              <w:t xml:space="preserve">", 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InventoryUpdate.class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>, item, handler);</w:t>
            </w:r>
          </w:p>
          <w:p w14:paraId="06262E8A" w14:textId="4135C65C" w:rsidR="00C35B05" w:rsidRDefault="00C35B05" w:rsidP="00C35B05">
            <w:pPr>
              <w:pStyle w:val="af1"/>
              <w:rPr>
                <w:sz w:val="16"/>
                <w:szCs w:val="16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    </w:t>
            </w:r>
            <w:r w:rsidRPr="00C35B05">
              <w:rPr>
                <w:sz w:val="16"/>
                <w:szCs w:val="16"/>
              </w:rPr>
              <w:t>}</w:t>
            </w:r>
          </w:p>
          <w:p w14:paraId="3C8AD94C" w14:textId="77777777" w:rsidR="00F51025" w:rsidRPr="00F51025" w:rsidRDefault="00F51025" w:rsidP="00F51025">
            <w:pPr>
              <w:pStyle w:val="af1"/>
              <w:rPr>
                <w:sz w:val="16"/>
                <w:szCs w:val="16"/>
                <w:lang w:val="en-US"/>
              </w:rPr>
            </w:pPr>
            <w:r w:rsidRPr="00F51025">
              <w:rPr>
                <w:sz w:val="16"/>
                <w:szCs w:val="16"/>
                <w:lang w:val="en-US"/>
              </w:rPr>
              <w:t xml:space="preserve">    @Override</w:t>
            </w:r>
          </w:p>
          <w:p w14:paraId="35BF1140" w14:textId="77777777" w:rsidR="00F51025" w:rsidRPr="00F51025" w:rsidRDefault="00F51025" w:rsidP="00F51025">
            <w:pPr>
              <w:pStyle w:val="af1"/>
              <w:rPr>
                <w:sz w:val="16"/>
                <w:szCs w:val="16"/>
                <w:lang w:val="en-US"/>
              </w:rPr>
            </w:pPr>
            <w:r w:rsidRPr="00F51025">
              <w:rPr>
                <w:sz w:val="16"/>
                <w:szCs w:val="16"/>
                <w:lang w:val="en-US"/>
              </w:rPr>
              <w:t xml:space="preserve">    public </w:t>
            </w:r>
            <w:proofErr w:type="spellStart"/>
            <w:r w:rsidRPr="00F51025">
              <w:rPr>
                <w:sz w:val="16"/>
                <w:szCs w:val="16"/>
                <w:lang w:val="en-US"/>
              </w:rPr>
              <w:t>TextField</w:t>
            </w:r>
            <w:proofErr w:type="spellEnd"/>
            <w:r w:rsidRPr="00F51025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proofErr w:type="gramStart"/>
            <w:r w:rsidRPr="00F51025">
              <w:rPr>
                <w:sz w:val="16"/>
                <w:szCs w:val="16"/>
                <w:lang w:val="en-US"/>
              </w:rPr>
              <w:t>initFilterField</w:t>
            </w:r>
            <w:proofErr w:type="spellEnd"/>
            <w:r w:rsidRPr="00F51025">
              <w:rPr>
                <w:sz w:val="16"/>
                <w:szCs w:val="16"/>
                <w:lang w:val="en-US"/>
              </w:rPr>
              <w:t>(</w:t>
            </w:r>
            <w:proofErr w:type="gramEnd"/>
            <w:r w:rsidRPr="00F51025">
              <w:rPr>
                <w:sz w:val="16"/>
                <w:szCs w:val="16"/>
                <w:lang w:val="en-US"/>
              </w:rPr>
              <w:t>) {</w:t>
            </w:r>
          </w:p>
          <w:p w14:paraId="7E059984" w14:textId="77777777" w:rsidR="00F51025" w:rsidRPr="00F51025" w:rsidRDefault="00F51025" w:rsidP="00F51025">
            <w:pPr>
              <w:pStyle w:val="af1"/>
              <w:rPr>
                <w:sz w:val="16"/>
                <w:szCs w:val="16"/>
                <w:lang w:val="en-US"/>
              </w:rPr>
            </w:pPr>
            <w:r w:rsidRPr="00F51025">
              <w:rPr>
                <w:sz w:val="16"/>
                <w:szCs w:val="16"/>
                <w:lang w:val="en-US"/>
              </w:rPr>
              <w:t xml:space="preserve">        var </w:t>
            </w:r>
            <w:proofErr w:type="spellStart"/>
            <w:r w:rsidRPr="00F51025">
              <w:rPr>
                <w:sz w:val="16"/>
                <w:szCs w:val="16"/>
                <w:lang w:val="en-US"/>
              </w:rPr>
              <w:t>searchField</w:t>
            </w:r>
            <w:proofErr w:type="spellEnd"/>
            <w:r w:rsidRPr="00F51025">
              <w:rPr>
                <w:sz w:val="16"/>
                <w:szCs w:val="16"/>
                <w:lang w:val="en-US"/>
              </w:rPr>
              <w:t xml:space="preserve"> = new </w:t>
            </w:r>
            <w:proofErr w:type="spellStart"/>
            <w:proofErr w:type="gramStart"/>
            <w:r w:rsidRPr="00F51025">
              <w:rPr>
                <w:sz w:val="16"/>
                <w:szCs w:val="16"/>
                <w:lang w:val="en-US"/>
              </w:rPr>
              <w:t>TextField</w:t>
            </w:r>
            <w:proofErr w:type="spellEnd"/>
            <w:r w:rsidRPr="00F51025">
              <w:rPr>
                <w:sz w:val="16"/>
                <w:szCs w:val="16"/>
                <w:lang w:val="en-US"/>
              </w:rPr>
              <w:t>(</w:t>
            </w:r>
            <w:proofErr w:type="gramEnd"/>
            <w:r w:rsidRPr="00F51025">
              <w:rPr>
                <w:sz w:val="16"/>
                <w:szCs w:val="16"/>
                <w:lang w:val="en-US"/>
              </w:rPr>
              <w:t>"</w:t>
            </w:r>
            <w:proofErr w:type="spellStart"/>
            <w:r w:rsidRPr="00F51025">
              <w:rPr>
                <w:sz w:val="16"/>
                <w:szCs w:val="16"/>
                <w:lang w:val="en-US"/>
              </w:rPr>
              <w:t>Поиск</w:t>
            </w:r>
            <w:proofErr w:type="spellEnd"/>
            <w:r w:rsidRPr="00F51025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F51025">
              <w:rPr>
                <w:sz w:val="16"/>
                <w:szCs w:val="16"/>
                <w:lang w:val="en-US"/>
              </w:rPr>
              <w:t>по</w:t>
            </w:r>
            <w:proofErr w:type="spellEnd"/>
            <w:r w:rsidRPr="00F51025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F51025">
              <w:rPr>
                <w:sz w:val="16"/>
                <w:szCs w:val="16"/>
                <w:lang w:val="en-US"/>
              </w:rPr>
              <w:t>имени</w:t>
            </w:r>
            <w:proofErr w:type="spellEnd"/>
            <w:r w:rsidRPr="00F51025">
              <w:rPr>
                <w:sz w:val="16"/>
                <w:szCs w:val="16"/>
                <w:lang w:val="en-US"/>
              </w:rPr>
              <w:t>");</w:t>
            </w:r>
          </w:p>
          <w:p w14:paraId="0D566CAE" w14:textId="334A57D6" w:rsidR="00F51025" w:rsidRPr="006A0293" w:rsidRDefault="00F51025" w:rsidP="00F51025">
            <w:pPr>
              <w:pStyle w:val="af1"/>
              <w:rPr>
                <w:sz w:val="16"/>
                <w:szCs w:val="16"/>
                <w:lang w:val="en-US"/>
              </w:rPr>
            </w:pPr>
            <w:r w:rsidRPr="00F51025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F51025">
              <w:rPr>
                <w:sz w:val="16"/>
                <w:szCs w:val="16"/>
                <w:lang w:val="en-US"/>
              </w:rPr>
              <w:t>searchField.setValueChangeMode</w:t>
            </w:r>
            <w:proofErr w:type="spellEnd"/>
            <w:r w:rsidRPr="00F51025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F51025">
              <w:rPr>
                <w:sz w:val="16"/>
                <w:szCs w:val="16"/>
                <w:lang w:val="en-US"/>
              </w:rPr>
              <w:t>ValueChangeMode.LAZY</w:t>
            </w:r>
            <w:proofErr w:type="spellEnd"/>
            <w:r w:rsidRPr="00F51025">
              <w:rPr>
                <w:sz w:val="16"/>
                <w:szCs w:val="16"/>
                <w:lang w:val="en-US"/>
              </w:rPr>
              <w:t>);</w:t>
            </w:r>
          </w:p>
          <w:p w14:paraId="47940D8D" w14:textId="77777777" w:rsidR="00F51025" w:rsidRPr="00F51025" w:rsidRDefault="00F51025" w:rsidP="00F51025">
            <w:pPr>
              <w:pStyle w:val="af1"/>
              <w:rPr>
                <w:sz w:val="16"/>
                <w:szCs w:val="16"/>
                <w:lang w:val="en-US"/>
              </w:rPr>
            </w:pPr>
            <w:r w:rsidRPr="00F51025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F51025">
              <w:rPr>
                <w:sz w:val="16"/>
                <w:szCs w:val="16"/>
                <w:lang w:val="en-US"/>
              </w:rPr>
              <w:t>searchField.addValueChangeListener</w:t>
            </w:r>
            <w:proofErr w:type="spellEnd"/>
            <w:r w:rsidRPr="00F51025">
              <w:rPr>
                <w:sz w:val="16"/>
                <w:szCs w:val="16"/>
                <w:lang w:val="en-US"/>
              </w:rPr>
              <w:t>(event -&gt; {</w:t>
            </w:r>
          </w:p>
          <w:p w14:paraId="36389335" w14:textId="5BB1139D" w:rsidR="00F51025" w:rsidRPr="006A0293" w:rsidRDefault="00F51025" w:rsidP="00F51025">
            <w:pPr>
              <w:pStyle w:val="af1"/>
              <w:rPr>
                <w:sz w:val="16"/>
                <w:szCs w:val="16"/>
                <w:lang w:val="en-US"/>
              </w:rPr>
            </w:pPr>
            <w:r w:rsidRPr="00F51025">
              <w:rPr>
                <w:sz w:val="16"/>
                <w:szCs w:val="16"/>
                <w:lang w:val="en-US"/>
              </w:rPr>
              <w:t xml:space="preserve">            var filter = </w:t>
            </w:r>
            <w:proofErr w:type="spellStart"/>
            <w:proofErr w:type="gramStart"/>
            <w:r w:rsidRPr="00F51025">
              <w:rPr>
                <w:sz w:val="16"/>
                <w:szCs w:val="16"/>
                <w:lang w:val="en-US"/>
              </w:rPr>
              <w:t>event.getValue</w:t>
            </w:r>
            <w:proofErr w:type="spellEnd"/>
            <w:proofErr w:type="gramEnd"/>
            <w:r w:rsidRPr="00F51025">
              <w:rPr>
                <w:sz w:val="16"/>
                <w:szCs w:val="16"/>
                <w:lang w:val="en-US"/>
              </w:rPr>
              <w:t>();</w:t>
            </w:r>
          </w:p>
          <w:p w14:paraId="33743671" w14:textId="77777777" w:rsidR="00F51025" w:rsidRPr="00F51025" w:rsidRDefault="00F51025" w:rsidP="00F51025">
            <w:pPr>
              <w:pStyle w:val="af1"/>
              <w:rPr>
                <w:sz w:val="16"/>
                <w:szCs w:val="16"/>
                <w:lang w:val="en-US"/>
              </w:rPr>
            </w:pPr>
            <w:r w:rsidRPr="00F51025">
              <w:rPr>
                <w:sz w:val="16"/>
                <w:szCs w:val="16"/>
                <w:lang w:val="en-US"/>
              </w:rPr>
              <w:t xml:space="preserve">            var </w:t>
            </w:r>
            <w:proofErr w:type="spellStart"/>
            <w:r w:rsidRPr="00F51025">
              <w:rPr>
                <w:sz w:val="16"/>
                <w:szCs w:val="16"/>
                <w:lang w:val="en-US"/>
              </w:rPr>
              <w:t>dataProvider</w:t>
            </w:r>
            <w:proofErr w:type="spellEnd"/>
            <w:r w:rsidRPr="00F51025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F51025">
              <w:rPr>
                <w:sz w:val="16"/>
                <w:szCs w:val="16"/>
                <w:lang w:val="en-US"/>
              </w:rPr>
              <w:t>getRestService</w:t>
            </w:r>
            <w:proofErr w:type="spellEnd"/>
            <w:r w:rsidRPr="00F51025">
              <w:rPr>
                <w:sz w:val="16"/>
                <w:szCs w:val="16"/>
                <w:lang w:val="en-US"/>
              </w:rPr>
              <w:t>(</w:t>
            </w:r>
            <w:proofErr w:type="gramStart"/>
            <w:r w:rsidRPr="00F51025">
              <w:rPr>
                <w:sz w:val="16"/>
                <w:szCs w:val="16"/>
                <w:lang w:val="en-US"/>
              </w:rPr>
              <w:t>).</w:t>
            </w:r>
            <w:proofErr w:type="spellStart"/>
            <w:r w:rsidRPr="00F51025">
              <w:rPr>
                <w:sz w:val="16"/>
                <w:szCs w:val="16"/>
                <w:lang w:val="en-US"/>
              </w:rPr>
              <w:t>getDataProvider</w:t>
            </w:r>
            <w:proofErr w:type="spellEnd"/>
            <w:proofErr w:type="gramEnd"/>
            <w:r w:rsidRPr="00F51025">
              <w:rPr>
                <w:sz w:val="16"/>
                <w:szCs w:val="16"/>
                <w:lang w:val="en-US"/>
              </w:rPr>
              <w:t>();</w:t>
            </w:r>
          </w:p>
          <w:p w14:paraId="0C594CE5" w14:textId="77777777" w:rsidR="00F51025" w:rsidRPr="00F51025" w:rsidRDefault="00F51025" w:rsidP="00F51025">
            <w:pPr>
              <w:pStyle w:val="af1"/>
              <w:rPr>
                <w:sz w:val="16"/>
                <w:szCs w:val="16"/>
                <w:lang w:val="en-US"/>
              </w:rPr>
            </w:pPr>
            <w:r w:rsidRPr="00F51025">
              <w:rPr>
                <w:sz w:val="16"/>
                <w:szCs w:val="16"/>
                <w:lang w:val="en-US"/>
              </w:rPr>
              <w:t xml:space="preserve">            if (filter == null || </w:t>
            </w:r>
            <w:proofErr w:type="spellStart"/>
            <w:proofErr w:type="gramStart"/>
            <w:r w:rsidRPr="00F51025">
              <w:rPr>
                <w:sz w:val="16"/>
                <w:szCs w:val="16"/>
                <w:lang w:val="en-US"/>
              </w:rPr>
              <w:t>filter.isBlank</w:t>
            </w:r>
            <w:proofErr w:type="spellEnd"/>
            <w:proofErr w:type="gramEnd"/>
            <w:r w:rsidRPr="00F51025">
              <w:rPr>
                <w:sz w:val="16"/>
                <w:szCs w:val="16"/>
                <w:lang w:val="en-US"/>
              </w:rPr>
              <w:t>()) {</w:t>
            </w:r>
          </w:p>
          <w:p w14:paraId="58E79760" w14:textId="77777777" w:rsidR="00F51025" w:rsidRPr="00F51025" w:rsidRDefault="00F51025" w:rsidP="00F51025">
            <w:pPr>
              <w:pStyle w:val="af1"/>
              <w:rPr>
                <w:sz w:val="16"/>
                <w:szCs w:val="16"/>
                <w:lang w:val="en-US"/>
              </w:rPr>
            </w:pPr>
            <w:r w:rsidRPr="00F51025">
              <w:rPr>
                <w:sz w:val="16"/>
                <w:szCs w:val="16"/>
                <w:lang w:val="en-US"/>
              </w:rPr>
              <w:t xml:space="preserve">                </w:t>
            </w:r>
            <w:proofErr w:type="spellStart"/>
            <w:r w:rsidRPr="00F51025">
              <w:rPr>
                <w:sz w:val="16"/>
                <w:szCs w:val="16"/>
                <w:lang w:val="en-US"/>
              </w:rPr>
              <w:t>dataProvider.clearFilters</w:t>
            </w:r>
            <w:proofErr w:type="spellEnd"/>
            <w:r w:rsidRPr="00F51025">
              <w:rPr>
                <w:sz w:val="16"/>
                <w:szCs w:val="16"/>
                <w:lang w:val="en-US"/>
              </w:rPr>
              <w:t>();</w:t>
            </w:r>
          </w:p>
          <w:p w14:paraId="47A721D4" w14:textId="77777777" w:rsidR="00F51025" w:rsidRPr="00F51025" w:rsidRDefault="00F51025" w:rsidP="00F51025">
            <w:pPr>
              <w:pStyle w:val="af1"/>
              <w:rPr>
                <w:sz w:val="16"/>
                <w:szCs w:val="16"/>
                <w:lang w:val="en-US"/>
              </w:rPr>
            </w:pPr>
            <w:r w:rsidRPr="00F51025">
              <w:rPr>
                <w:sz w:val="16"/>
                <w:szCs w:val="16"/>
                <w:lang w:val="en-US"/>
              </w:rPr>
              <w:t xml:space="preserve">            } else {</w:t>
            </w:r>
          </w:p>
          <w:p w14:paraId="71C9A7B1" w14:textId="77777777" w:rsidR="00F51025" w:rsidRPr="00F51025" w:rsidRDefault="00F51025" w:rsidP="00F51025">
            <w:pPr>
              <w:pStyle w:val="af1"/>
              <w:rPr>
                <w:sz w:val="16"/>
                <w:szCs w:val="16"/>
                <w:lang w:val="en-US"/>
              </w:rPr>
            </w:pPr>
            <w:r w:rsidRPr="00F51025">
              <w:rPr>
                <w:sz w:val="16"/>
                <w:szCs w:val="16"/>
                <w:lang w:val="en-US"/>
              </w:rPr>
              <w:t xml:space="preserve">                </w:t>
            </w:r>
            <w:proofErr w:type="spellStart"/>
            <w:r w:rsidRPr="00F51025">
              <w:rPr>
                <w:sz w:val="16"/>
                <w:szCs w:val="16"/>
                <w:lang w:val="en-US"/>
              </w:rPr>
              <w:t>dataProvider.setFilter</w:t>
            </w:r>
            <w:proofErr w:type="spellEnd"/>
            <w:r w:rsidRPr="00F51025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F51025">
              <w:rPr>
                <w:sz w:val="16"/>
                <w:szCs w:val="16"/>
                <w:lang w:val="en-US"/>
              </w:rPr>
              <w:t>i</w:t>
            </w:r>
            <w:proofErr w:type="spellEnd"/>
            <w:r w:rsidRPr="00F51025">
              <w:rPr>
                <w:sz w:val="16"/>
                <w:szCs w:val="16"/>
                <w:lang w:val="en-US"/>
              </w:rPr>
              <w:t xml:space="preserve"> -&gt;</w:t>
            </w:r>
          </w:p>
          <w:p w14:paraId="60331DCC" w14:textId="77777777" w:rsidR="00F51025" w:rsidRPr="00F51025" w:rsidRDefault="00F51025" w:rsidP="00F51025">
            <w:pPr>
              <w:pStyle w:val="af1"/>
              <w:rPr>
                <w:sz w:val="16"/>
                <w:szCs w:val="16"/>
                <w:lang w:val="en-US"/>
              </w:rPr>
            </w:pPr>
            <w:r w:rsidRPr="00F51025">
              <w:rPr>
                <w:sz w:val="16"/>
                <w:szCs w:val="16"/>
                <w:lang w:val="en-US"/>
              </w:rPr>
              <w:t xml:space="preserve">                        </w:t>
            </w:r>
            <w:proofErr w:type="spellStart"/>
            <w:r w:rsidRPr="00F51025">
              <w:rPr>
                <w:sz w:val="16"/>
                <w:szCs w:val="16"/>
                <w:lang w:val="en-US"/>
              </w:rPr>
              <w:t>i.</w:t>
            </w:r>
            <w:proofErr w:type="gramStart"/>
            <w:r w:rsidRPr="00F51025">
              <w:rPr>
                <w:sz w:val="16"/>
                <w:szCs w:val="16"/>
                <w:lang w:val="en-US"/>
              </w:rPr>
              <w:t>serialNumber</w:t>
            </w:r>
            <w:proofErr w:type="spellEnd"/>
            <w:r w:rsidRPr="00F51025">
              <w:rPr>
                <w:sz w:val="16"/>
                <w:szCs w:val="16"/>
                <w:lang w:val="en-US"/>
              </w:rPr>
              <w:t>(</w:t>
            </w:r>
            <w:proofErr w:type="gramEnd"/>
            <w:r w:rsidRPr="00F51025">
              <w:rPr>
                <w:sz w:val="16"/>
                <w:szCs w:val="16"/>
                <w:lang w:val="en-US"/>
              </w:rPr>
              <w:t xml:space="preserve">) != null &amp;&amp; </w:t>
            </w:r>
            <w:proofErr w:type="spellStart"/>
            <w:r w:rsidRPr="00F51025">
              <w:rPr>
                <w:sz w:val="16"/>
                <w:szCs w:val="16"/>
                <w:lang w:val="en-US"/>
              </w:rPr>
              <w:t>i.serialNumber</w:t>
            </w:r>
            <w:proofErr w:type="spellEnd"/>
            <w:r w:rsidRPr="00F51025">
              <w:rPr>
                <w:sz w:val="16"/>
                <w:szCs w:val="16"/>
                <w:lang w:val="en-US"/>
              </w:rPr>
              <w:t>().</w:t>
            </w:r>
            <w:proofErr w:type="spellStart"/>
            <w:r w:rsidRPr="00F51025">
              <w:rPr>
                <w:sz w:val="16"/>
                <w:szCs w:val="16"/>
                <w:lang w:val="en-US"/>
              </w:rPr>
              <w:t>toLowerCase</w:t>
            </w:r>
            <w:proofErr w:type="spellEnd"/>
            <w:r w:rsidRPr="00F51025">
              <w:rPr>
                <w:sz w:val="16"/>
                <w:szCs w:val="16"/>
                <w:lang w:val="en-US"/>
              </w:rPr>
              <w:t>().contains(</w:t>
            </w:r>
            <w:proofErr w:type="spellStart"/>
            <w:r w:rsidRPr="00F51025">
              <w:rPr>
                <w:sz w:val="16"/>
                <w:szCs w:val="16"/>
                <w:lang w:val="en-US"/>
              </w:rPr>
              <w:t>filter.toLowerCase</w:t>
            </w:r>
            <w:proofErr w:type="spellEnd"/>
            <w:r w:rsidRPr="00F51025">
              <w:rPr>
                <w:sz w:val="16"/>
                <w:szCs w:val="16"/>
                <w:lang w:val="en-US"/>
              </w:rPr>
              <w:t>())</w:t>
            </w:r>
          </w:p>
          <w:p w14:paraId="240AF58D" w14:textId="77777777" w:rsidR="00F51025" w:rsidRPr="00F51025" w:rsidRDefault="00F51025" w:rsidP="00F51025">
            <w:pPr>
              <w:pStyle w:val="af1"/>
              <w:rPr>
                <w:sz w:val="16"/>
                <w:szCs w:val="16"/>
                <w:lang w:val="en-US"/>
              </w:rPr>
            </w:pPr>
            <w:r w:rsidRPr="00F51025">
              <w:rPr>
                <w:sz w:val="16"/>
                <w:szCs w:val="16"/>
                <w:lang w:val="en-US"/>
              </w:rPr>
              <w:t xml:space="preserve">                );</w:t>
            </w:r>
          </w:p>
          <w:p w14:paraId="537ADEEA" w14:textId="77777777" w:rsidR="00F51025" w:rsidRPr="00F51025" w:rsidRDefault="00F51025" w:rsidP="00F51025">
            <w:pPr>
              <w:pStyle w:val="af1"/>
              <w:rPr>
                <w:sz w:val="16"/>
                <w:szCs w:val="16"/>
                <w:lang w:val="en-US"/>
              </w:rPr>
            </w:pPr>
            <w:r w:rsidRPr="00F51025">
              <w:rPr>
                <w:sz w:val="16"/>
                <w:szCs w:val="16"/>
                <w:lang w:val="en-US"/>
              </w:rPr>
              <w:t xml:space="preserve">            }</w:t>
            </w:r>
          </w:p>
          <w:p w14:paraId="7C6D5DF7" w14:textId="56D24515" w:rsidR="00F51025" w:rsidRPr="00F51025" w:rsidRDefault="00F51025" w:rsidP="00F51025">
            <w:pPr>
              <w:pStyle w:val="af1"/>
              <w:rPr>
                <w:sz w:val="16"/>
                <w:szCs w:val="16"/>
              </w:rPr>
            </w:pPr>
            <w:r w:rsidRPr="00F51025">
              <w:rPr>
                <w:sz w:val="16"/>
                <w:szCs w:val="16"/>
                <w:lang w:val="en-US"/>
              </w:rPr>
              <w:t xml:space="preserve">        });</w:t>
            </w:r>
          </w:p>
          <w:p w14:paraId="0ABAC90A" w14:textId="77777777" w:rsidR="00F51025" w:rsidRPr="00F51025" w:rsidRDefault="00F51025" w:rsidP="00F51025">
            <w:pPr>
              <w:pStyle w:val="af1"/>
              <w:rPr>
                <w:sz w:val="16"/>
                <w:szCs w:val="16"/>
                <w:lang w:val="en-US"/>
              </w:rPr>
            </w:pPr>
            <w:r w:rsidRPr="00F51025">
              <w:rPr>
                <w:sz w:val="16"/>
                <w:szCs w:val="16"/>
                <w:lang w:val="en-US"/>
              </w:rPr>
              <w:t xml:space="preserve">        return </w:t>
            </w:r>
            <w:proofErr w:type="spellStart"/>
            <w:r w:rsidRPr="00F51025">
              <w:rPr>
                <w:sz w:val="16"/>
                <w:szCs w:val="16"/>
                <w:lang w:val="en-US"/>
              </w:rPr>
              <w:t>searchField</w:t>
            </w:r>
            <w:proofErr w:type="spellEnd"/>
            <w:r w:rsidRPr="00F51025">
              <w:rPr>
                <w:sz w:val="16"/>
                <w:szCs w:val="16"/>
                <w:lang w:val="en-US"/>
              </w:rPr>
              <w:t>;</w:t>
            </w:r>
          </w:p>
          <w:p w14:paraId="4C9C78D1" w14:textId="3ABF454C" w:rsidR="00F51025" w:rsidRPr="00C35B05" w:rsidRDefault="00F51025" w:rsidP="00F51025">
            <w:pPr>
              <w:pStyle w:val="af1"/>
              <w:rPr>
                <w:sz w:val="16"/>
                <w:szCs w:val="16"/>
                <w:lang w:val="en-US"/>
              </w:rPr>
            </w:pPr>
            <w:r w:rsidRPr="00F51025">
              <w:rPr>
                <w:sz w:val="16"/>
                <w:szCs w:val="16"/>
                <w:lang w:val="en-US"/>
              </w:rPr>
              <w:t xml:space="preserve">    }</w:t>
            </w:r>
          </w:p>
          <w:p w14:paraId="66F9A367" w14:textId="01D41BA9" w:rsidR="00071EF3" w:rsidRPr="00C35B05" w:rsidRDefault="00C35B05" w:rsidP="00C35B05">
            <w:pPr>
              <w:pStyle w:val="af1"/>
              <w:rPr>
                <w:sz w:val="16"/>
                <w:szCs w:val="16"/>
              </w:rPr>
            </w:pPr>
            <w:r w:rsidRPr="00C35B05">
              <w:rPr>
                <w:sz w:val="16"/>
                <w:szCs w:val="16"/>
              </w:rPr>
              <w:t>}</w:t>
            </w:r>
          </w:p>
        </w:tc>
      </w:tr>
    </w:tbl>
    <w:p w14:paraId="6C79CAE9" w14:textId="77777777" w:rsidR="00071EF3" w:rsidRDefault="00071EF3" w:rsidP="00071EF3">
      <w:pPr>
        <w:pStyle w:val="af1"/>
        <w:spacing w:line="240" w:lineRule="auto"/>
      </w:pPr>
    </w:p>
    <w:p w14:paraId="3D9F78DA" w14:textId="66DE7C99" w:rsidR="00071EF3" w:rsidRPr="001713AE" w:rsidRDefault="00071EF3" w:rsidP="00071EF3">
      <w:pPr>
        <w:pStyle w:val="af1"/>
        <w:spacing w:line="240" w:lineRule="auto"/>
      </w:pPr>
      <w:r w:rsidRPr="001713AE">
        <w:t>Файл «</w:t>
      </w:r>
      <w:proofErr w:type="spellStart"/>
      <w:r w:rsidR="00F51025" w:rsidRPr="00F56932">
        <w:t>LocationManager</w:t>
      </w:r>
      <w:proofErr w:type="spellEnd"/>
      <w:r w:rsidR="00F56932">
        <w:rPr>
          <w:lang w:val="en-US"/>
        </w:rPr>
        <w:t>.java</w:t>
      </w:r>
      <w:r w:rsidRPr="001713AE">
        <w:t>».</w:t>
      </w:r>
    </w:p>
    <w:tbl>
      <w:tblPr>
        <w:tblStyle w:val="aff4"/>
        <w:tblW w:w="0" w:type="auto"/>
        <w:tblLook w:val="04A0" w:firstRow="1" w:lastRow="0" w:firstColumn="1" w:lastColumn="0" w:noHBand="0" w:noVBand="1"/>
      </w:tblPr>
      <w:tblGrid>
        <w:gridCol w:w="9628"/>
      </w:tblGrid>
      <w:tr w:rsidR="00071EF3" w:rsidRPr="001713AE" w14:paraId="627EAFCD" w14:textId="77777777" w:rsidTr="00C57D9B">
        <w:tc>
          <w:tcPr>
            <w:tcW w:w="9628" w:type="dxa"/>
          </w:tcPr>
          <w:p w14:paraId="39EF859D" w14:textId="58749603" w:rsidR="00C35B05" w:rsidRPr="00C35B05" w:rsidRDefault="00C35B05" w:rsidP="00C35B0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package </w:t>
            </w:r>
            <w:proofErr w:type="spellStart"/>
            <w:proofErr w:type="gramStart"/>
            <w:r w:rsidRPr="00C35B05">
              <w:rPr>
                <w:sz w:val="16"/>
                <w:szCs w:val="16"/>
                <w:lang w:val="en-US"/>
              </w:rPr>
              <w:t>com.client</w:t>
            </w:r>
            <w:proofErr w:type="gramEnd"/>
            <w:r w:rsidRPr="00C35B05">
              <w:rPr>
                <w:sz w:val="16"/>
                <w:szCs w:val="16"/>
                <w:lang w:val="en-US"/>
              </w:rPr>
              <w:t>.manager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>;</w:t>
            </w:r>
          </w:p>
          <w:p w14:paraId="51A1F2D9" w14:textId="77777777" w:rsidR="00C35B05" w:rsidRPr="00C35B05" w:rsidRDefault="00C35B05" w:rsidP="00C35B0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>@Service</w:t>
            </w:r>
          </w:p>
          <w:p w14:paraId="6B66EBAA" w14:textId="2730514D" w:rsidR="00C35B05" w:rsidRPr="00C35B05" w:rsidRDefault="00C35B05" w:rsidP="00C35B0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public class 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LocationManager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 xml:space="preserve"> extends 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BaseViewManager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>&lt;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LocationCreate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LocationRead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LocationUpdate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>&gt; {</w:t>
            </w:r>
          </w:p>
          <w:p w14:paraId="666BC7A6" w14:textId="77777777" w:rsidR="00C35B05" w:rsidRPr="00C35B05" w:rsidRDefault="00C35B05" w:rsidP="00C35B0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    public </w:t>
            </w:r>
            <w:proofErr w:type="spellStart"/>
            <w:proofErr w:type="gramStart"/>
            <w:r w:rsidRPr="00C35B05">
              <w:rPr>
                <w:sz w:val="16"/>
                <w:szCs w:val="16"/>
                <w:lang w:val="en-US"/>
              </w:rPr>
              <w:t>LocationManager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C35B05">
              <w:rPr>
                <w:sz w:val="16"/>
                <w:szCs w:val="16"/>
                <w:lang w:val="en-US"/>
              </w:rPr>
              <w:t>RestService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>&lt;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LocationCreate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LocationRead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LocationUpdate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 xml:space="preserve">&gt; 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restService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>,</w:t>
            </w:r>
          </w:p>
          <w:p w14:paraId="4FD724EA" w14:textId="77777777" w:rsidR="00C35B05" w:rsidRPr="00C35B05" w:rsidRDefault="00C35B05" w:rsidP="00C35B0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                           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NotificationService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notificationService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LocationDialog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 xml:space="preserve"> dialog) {</w:t>
            </w:r>
          </w:p>
          <w:p w14:paraId="0BAFF748" w14:textId="77777777" w:rsidR="00C35B05" w:rsidRPr="00C35B05" w:rsidRDefault="00C35B05" w:rsidP="00C35B0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        </w:t>
            </w:r>
            <w:proofErr w:type="gramStart"/>
            <w:r w:rsidRPr="00C35B05">
              <w:rPr>
                <w:sz w:val="16"/>
                <w:szCs w:val="16"/>
                <w:lang w:val="en-US"/>
              </w:rPr>
              <w:t>super(</w:t>
            </w:r>
            <w:proofErr w:type="spellStart"/>
            <w:proofErr w:type="gramEnd"/>
            <w:r w:rsidRPr="00C35B05">
              <w:rPr>
                <w:sz w:val="16"/>
                <w:szCs w:val="16"/>
                <w:lang w:val="en-US"/>
              </w:rPr>
              <w:t>restService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notificationService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LocationRead.class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>, dialog);</w:t>
            </w:r>
          </w:p>
          <w:p w14:paraId="5149134C" w14:textId="26E7D703" w:rsidR="00C35B05" w:rsidRPr="00C35B05" w:rsidRDefault="00C35B05" w:rsidP="00C35B0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    }</w:t>
            </w:r>
          </w:p>
          <w:p w14:paraId="7B76195B" w14:textId="77777777" w:rsidR="00C35B05" w:rsidRPr="00C35B05" w:rsidRDefault="00C35B05" w:rsidP="00C35B0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    @Override</w:t>
            </w:r>
          </w:p>
          <w:p w14:paraId="7CB7B496" w14:textId="77777777" w:rsidR="00C35B05" w:rsidRPr="00C35B05" w:rsidRDefault="00C35B05" w:rsidP="00C35B0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    protected void </w:t>
            </w:r>
            <w:proofErr w:type="spellStart"/>
            <w:proofErr w:type="gramStart"/>
            <w:r w:rsidRPr="00C35B05">
              <w:rPr>
                <w:sz w:val="16"/>
                <w:szCs w:val="16"/>
                <w:lang w:val="en-US"/>
              </w:rPr>
              <w:t>configureColumns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>(</w:t>
            </w:r>
            <w:proofErr w:type="gramEnd"/>
            <w:r w:rsidRPr="00C35B05">
              <w:rPr>
                <w:sz w:val="16"/>
                <w:szCs w:val="16"/>
                <w:lang w:val="en-US"/>
              </w:rPr>
              <w:t>Grid&lt;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LocationRead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>&gt; grid) {</w:t>
            </w:r>
          </w:p>
          <w:p w14:paraId="2E97DA80" w14:textId="77777777" w:rsidR="00C35B05" w:rsidRPr="00C35B05" w:rsidRDefault="00C35B05" w:rsidP="00C35B0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proofErr w:type="gramStart"/>
            <w:r w:rsidRPr="00C35B05">
              <w:rPr>
                <w:sz w:val="16"/>
                <w:szCs w:val="16"/>
                <w:lang w:val="en-US"/>
              </w:rPr>
              <w:t>grid.addColumn</w:t>
            </w:r>
            <w:proofErr w:type="spellEnd"/>
            <w:proofErr w:type="gramEnd"/>
            <w:r w:rsidRPr="00C35B05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LocationRead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>::id)</w:t>
            </w:r>
          </w:p>
          <w:p w14:paraId="12A62BA8" w14:textId="77777777" w:rsidR="00C35B05" w:rsidRPr="00C35B05" w:rsidRDefault="00C35B05" w:rsidP="00C35B0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                </w:t>
            </w:r>
            <w:proofErr w:type="gramStart"/>
            <w:r w:rsidRPr="00C35B05">
              <w:rPr>
                <w:sz w:val="16"/>
                <w:szCs w:val="16"/>
                <w:lang w:val="en-US"/>
              </w:rPr>
              <w:t>.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setHeader</w:t>
            </w:r>
            <w:proofErr w:type="spellEnd"/>
            <w:proofErr w:type="gramEnd"/>
            <w:r w:rsidRPr="00C35B05">
              <w:rPr>
                <w:sz w:val="16"/>
                <w:szCs w:val="16"/>
                <w:lang w:val="en-US"/>
              </w:rPr>
              <w:t>("</w:t>
            </w:r>
            <w:r w:rsidRPr="00C35B05">
              <w:rPr>
                <w:sz w:val="16"/>
                <w:szCs w:val="16"/>
              </w:rPr>
              <w:t>Ид</w:t>
            </w:r>
            <w:r w:rsidRPr="00C35B05">
              <w:rPr>
                <w:sz w:val="16"/>
                <w:szCs w:val="16"/>
                <w:lang w:val="en-US"/>
              </w:rPr>
              <w:t>.")</w:t>
            </w:r>
          </w:p>
          <w:p w14:paraId="0BE586A1" w14:textId="77777777" w:rsidR="00C35B05" w:rsidRPr="00C35B05" w:rsidRDefault="00C35B05" w:rsidP="00C35B0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                </w:t>
            </w:r>
            <w:proofErr w:type="gramStart"/>
            <w:r w:rsidRPr="00C35B05">
              <w:rPr>
                <w:sz w:val="16"/>
                <w:szCs w:val="16"/>
                <w:lang w:val="en-US"/>
              </w:rPr>
              <w:t>.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setWidth</w:t>
            </w:r>
            <w:proofErr w:type="spellEnd"/>
            <w:proofErr w:type="gramEnd"/>
            <w:r w:rsidRPr="00C35B05">
              <w:rPr>
                <w:sz w:val="16"/>
                <w:szCs w:val="16"/>
                <w:lang w:val="en-US"/>
              </w:rPr>
              <w:t>("80px")</w:t>
            </w:r>
          </w:p>
          <w:p w14:paraId="7F6A839C" w14:textId="77777777" w:rsidR="00C35B05" w:rsidRPr="00C35B05" w:rsidRDefault="00C35B05" w:rsidP="00C35B0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                </w:t>
            </w:r>
            <w:proofErr w:type="gramStart"/>
            <w:r w:rsidRPr="00C35B05">
              <w:rPr>
                <w:sz w:val="16"/>
                <w:szCs w:val="16"/>
                <w:lang w:val="en-US"/>
              </w:rPr>
              <w:t>.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setFlexGrow</w:t>
            </w:r>
            <w:proofErr w:type="spellEnd"/>
            <w:proofErr w:type="gramEnd"/>
            <w:r w:rsidRPr="00C35B05">
              <w:rPr>
                <w:sz w:val="16"/>
                <w:szCs w:val="16"/>
                <w:lang w:val="en-US"/>
              </w:rPr>
              <w:t>(0)</w:t>
            </w:r>
          </w:p>
          <w:p w14:paraId="3447EF8F" w14:textId="77777777" w:rsidR="00C35B05" w:rsidRPr="00C35B05" w:rsidRDefault="00C35B05" w:rsidP="00C35B0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                </w:t>
            </w:r>
            <w:proofErr w:type="gramStart"/>
            <w:r w:rsidRPr="00C35B05">
              <w:rPr>
                <w:sz w:val="16"/>
                <w:szCs w:val="16"/>
                <w:lang w:val="en-US"/>
              </w:rPr>
              <w:t>.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setSortable</w:t>
            </w:r>
            <w:proofErr w:type="spellEnd"/>
            <w:proofErr w:type="gramEnd"/>
            <w:r w:rsidRPr="00C35B05">
              <w:rPr>
                <w:sz w:val="16"/>
                <w:szCs w:val="16"/>
                <w:lang w:val="en-US"/>
              </w:rPr>
              <w:t>(true);</w:t>
            </w:r>
          </w:p>
          <w:p w14:paraId="46BE0C67" w14:textId="77777777" w:rsidR="00C35B05" w:rsidRPr="00C35B05" w:rsidRDefault="00C35B05" w:rsidP="00C35B0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proofErr w:type="gramStart"/>
            <w:r w:rsidRPr="00C35B05">
              <w:rPr>
                <w:sz w:val="16"/>
                <w:szCs w:val="16"/>
                <w:lang w:val="en-US"/>
              </w:rPr>
              <w:t>grid.addColumn</w:t>
            </w:r>
            <w:proofErr w:type="spellEnd"/>
            <w:proofErr w:type="gramEnd"/>
            <w:r w:rsidRPr="00C35B05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LocationRead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>::address)</w:t>
            </w:r>
          </w:p>
          <w:p w14:paraId="03EEA1E4" w14:textId="77777777" w:rsidR="00C35B05" w:rsidRPr="00C35B05" w:rsidRDefault="00C35B05" w:rsidP="00C35B0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                </w:t>
            </w:r>
            <w:proofErr w:type="gramStart"/>
            <w:r w:rsidRPr="00C35B05">
              <w:rPr>
                <w:sz w:val="16"/>
                <w:szCs w:val="16"/>
                <w:lang w:val="en-US"/>
              </w:rPr>
              <w:t>.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setHeader</w:t>
            </w:r>
            <w:proofErr w:type="spellEnd"/>
            <w:proofErr w:type="gramEnd"/>
            <w:r w:rsidRPr="00C35B05">
              <w:rPr>
                <w:sz w:val="16"/>
                <w:szCs w:val="16"/>
                <w:lang w:val="en-US"/>
              </w:rPr>
              <w:t>("</w:t>
            </w:r>
            <w:r w:rsidRPr="00C35B05">
              <w:rPr>
                <w:sz w:val="16"/>
                <w:szCs w:val="16"/>
              </w:rPr>
              <w:t>Адрес</w:t>
            </w:r>
            <w:r w:rsidRPr="00C35B05">
              <w:rPr>
                <w:sz w:val="16"/>
                <w:szCs w:val="16"/>
                <w:lang w:val="en-US"/>
              </w:rPr>
              <w:t>")</w:t>
            </w:r>
          </w:p>
          <w:p w14:paraId="74C54C77" w14:textId="77777777" w:rsidR="00C35B05" w:rsidRPr="00C35B05" w:rsidRDefault="00C35B05" w:rsidP="00C35B0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                </w:t>
            </w:r>
            <w:proofErr w:type="gramStart"/>
            <w:r w:rsidRPr="00C35B05">
              <w:rPr>
                <w:sz w:val="16"/>
                <w:szCs w:val="16"/>
                <w:lang w:val="en-US"/>
              </w:rPr>
              <w:t>.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setTooltipGenerator</w:t>
            </w:r>
            <w:proofErr w:type="spellEnd"/>
            <w:proofErr w:type="gramEnd"/>
            <w:r w:rsidRPr="00C35B05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LocationRead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>::address)</w:t>
            </w:r>
          </w:p>
          <w:p w14:paraId="50136A9D" w14:textId="77777777" w:rsidR="00C35B05" w:rsidRPr="00C35B05" w:rsidRDefault="00C35B05" w:rsidP="00C35B0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                </w:t>
            </w:r>
            <w:proofErr w:type="gramStart"/>
            <w:r w:rsidRPr="00C35B05">
              <w:rPr>
                <w:sz w:val="16"/>
                <w:szCs w:val="16"/>
                <w:lang w:val="en-US"/>
              </w:rPr>
              <w:t>.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setAutoWidth</w:t>
            </w:r>
            <w:proofErr w:type="spellEnd"/>
            <w:proofErr w:type="gramEnd"/>
            <w:r w:rsidRPr="00C35B05">
              <w:rPr>
                <w:sz w:val="16"/>
                <w:szCs w:val="16"/>
                <w:lang w:val="en-US"/>
              </w:rPr>
              <w:t>(true)</w:t>
            </w:r>
          </w:p>
          <w:p w14:paraId="13EDECC5" w14:textId="77777777" w:rsidR="00C35B05" w:rsidRPr="00C35B05" w:rsidRDefault="00C35B05" w:rsidP="00C35B0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                </w:t>
            </w:r>
            <w:proofErr w:type="gramStart"/>
            <w:r w:rsidRPr="00C35B05">
              <w:rPr>
                <w:sz w:val="16"/>
                <w:szCs w:val="16"/>
                <w:lang w:val="en-US"/>
              </w:rPr>
              <w:t>.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setResizable</w:t>
            </w:r>
            <w:proofErr w:type="spellEnd"/>
            <w:proofErr w:type="gramEnd"/>
            <w:r w:rsidRPr="00C35B05">
              <w:rPr>
                <w:sz w:val="16"/>
                <w:szCs w:val="16"/>
                <w:lang w:val="en-US"/>
              </w:rPr>
              <w:t>(true)</w:t>
            </w:r>
          </w:p>
          <w:p w14:paraId="29A0EBFA" w14:textId="77777777" w:rsidR="00C35B05" w:rsidRPr="00C35B05" w:rsidRDefault="00C35B05" w:rsidP="00C35B0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                </w:t>
            </w:r>
            <w:proofErr w:type="gramStart"/>
            <w:r w:rsidRPr="00C35B05">
              <w:rPr>
                <w:sz w:val="16"/>
                <w:szCs w:val="16"/>
                <w:lang w:val="en-US"/>
              </w:rPr>
              <w:t>.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setSortable</w:t>
            </w:r>
            <w:proofErr w:type="spellEnd"/>
            <w:proofErr w:type="gramEnd"/>
            <w:r w:rsidRPr="00C35B05">
              <w:rPr>
                <w:sz w:val="16"/>
                <w:szCs w:val="16"/>
                <w:lang w:val="en-US"/>
              </w:rPr>
              <w:t>(true);</w:t>
            </w:r>
          </w:p>
          <w:p w14:paraId="1D89A852" w14:textId="77777777" w:rsidR="00C35B05" w:rsidRPr="00C35B05" w:rsidRDefault="00C35B05" w:rsidP="00C35B0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proofErr w:type="gramStart"/>
            <w:r w:rsidRPr="00C35B05">
              <w:rPr>
                <w:sz w:val="16"/>
                <w:szCs w:val="16"/>
                <w:lang w:val="en-US"/>
              </w:rPr>
              <w:t>grid.addColumn</w:t>
            </w:r>
            <w:proofErr w:type="spellEnd"/>
            <w:proofErr w:type="gramEnd"/>
            <w:r w:rsidRPr="00C35B05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LocationRead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>::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rackNumber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>)</w:t>
            </w:r>
          </w:p>
          <w:p w14:paraId="450B04BE" w14:textId="77777777" w:rsidR="00C35B05" w:rsidRPr="00C35B05" w:rsidRDefault="00C35B05" w:rsidP="00C35B0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                </w:t>
            </w:r>
            <w:proofErr w:type="gramStart"/>
            <w:r w:rsidRPr="00C35B05">
              <w:rPr>
                <w:sz w:val="16"/>
                <w:szCs w:val="16"/>
                <w:lang w:val="en-US"/>
              </w:rPr>
              <w:t>.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setHeader</w:t>
            </w:r>
            <w:proofErr w:type="spellEnd"/>
            <w:proofErr w:type="gramEnd"/>
            <w:r w:rsidRPr="00C35B05">
              <w:rPr>
                <w:sz w:val="16"/>
                <w:szCs w:val="16"/>
                <w:lang w:val="en-US"/>
              </w:rPr>
              <w:t>("</w:t>
            </w:r>
            <w:r w:rsidRPr="00C35B05">
              <w:rPr>
                <w:sz w:val="16"/>
                <w:szCs w:val="16"/>
              </w:rPr>
              <w:t>Стойка</w:t>
            </w:r>
            <w:r w:rsidRPr="00C35B05">
              <w:rPr>
                <w:sz w:val="16"/>
                <w:szCs w:val="16"/>
                <w:lang w:val="en-US"/>
              </w:rPr>
              <w:t>")</w:t>
            </w:r>
          </w:p>
          <w:p w14:paraId="52C1B448" w14:textId="77777777" w:rsidR="00C35B05" w:rsidRPr="00C35B05" w:rsidRDefault="00C35B05" w:rsidP="00C35B0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                </w:t>
            </w:r>
            <w:proofErr w:type="gramStart"/>
            <w:r w:rsidRPr="00C35B05">
              <w:rPr>
                <w:sz w:val="16"/>
                <w:szCs w:val="16"/>
                <w:lang w:val="en-US"/>
              </w:rPr>
              <w:t>.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setTooltipGenerator</w:t>
            </w:r>
            <w:proofErr w:type="spellEnd"/>
            <w:proofErr w:type="gramEnd"/>
            <w:r w:rsidRPr="00C35B05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LocationRead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>::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rackNumber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>)</w:t>
            </w:r>
          </w:p>
          <w:p w14:paraId="6C2DFE07" w14:textId="77777777" w:rsidR="00C35B05" w:rsidRPr="00C35B05" w:rsidRDefault="00C35B05" w:rsidP="00C35B0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                </w:t>
            </w:r>
            <w:proofErr w:type="gramStart"/>
            <w:r w:rsidRPr="00C35B05">
              <w:rPr>
                <w:sz w:val="16"/>
                <w:szCs w:val="16"/>
                <w:lang w:val="en-US"/>
              </w:rPr>
              <w:t>.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setAutoWidth</w:t>
            </w:r>
            <w:proofErr w:type="spellEnd"/>
            <w:proofErr w:type="gramEnd"/>
            <w:r w:rsidRPr="00C35B05">
              <w:rPr>
                <w:sz w:val="16"/>
                <w:szCs w:val="16"/>
                <w:lang w:val="en-US"/>
              </w:rPr>
              <w:t>(true)</w:t>
            </w:r>
          </w:p>
          <w:p w14:paraId="3B774482" w14:textId="77777777" w:rsidR="00C35B05" w:rsidRPr="00C35B05" w:rsidRDefault="00C35B05" w:rsidP="00C35B0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                </w:t>
            </w:r>
            <w:proofErr w:type="gramStart"/>
            <w:r w:rsidRPr="00C35B05">
              <w:rPr>
                <w:sz w:val="16"/>
                <w:szCs w:val="16"/>
                <w:lang w:val="en-US"/>
              </w:rPr>
              <w:t>.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setResizable</w:t>
            </w:r>
            <w:proofErr w:type="spellEnd"/>
            <w:proofErr w:type="gramEnd"/>
            <w:r w:rsidRPr="00C35B05">
              <w:rPr>
                <w:sz w:val="16"/>
                <w:szCs w:val="16"/>
                <w:lang w:val="en-US"/>
              </w:rPr>
              <w:t>(true)</w:t>
            </w:r>
          </w:p>
          <w:p w14:paraId="698C13B4" w14:textId="77777777" w:rsidR="00C35B05" w:rsidRPr="00C35B05" w:rsidRDefault="00C35B05" w:rsidP="00C35B0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                </w:t>
            </w:r>
            <w:proofErr w:type="gramStart"/>
            <w:r w:rsidRPr="00C35B05">
              <w:rPr>
                <w:sz w:val="16"/>
                <w:szCs w:val="16"/>
                <w:lang w:val="en-US"/>
              </w:rPr>
              <w:t>.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setSortable</w:t>
            </w:r>
            <w:proofErr w:type="spellEnd"/>
            <w:proofErr w:type="gramEnd"/>
            <w:r w:rsidRPr="00C35B05">
              <w:rPr>
                <w:sz w:val="16"/>
                <w:szCs w:val="16"/>
                <w:lang w:val="en-US"/>
              </w:rPr>
              <w:t>(true);</w:t>
            </w:r>
          </w:p>
          <w:p w14:paraId="3DDCD07C" w14:textId="77777777" w:rsidR="00C35B05" w:rsidRPr="00C35B05" w:rsidRDefault="00C35B05" w:rsidP="00C35B0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proofErr w:type="gramStart"/>
            <w:r w:rsidRPr="00C35B05">
              <w:rPr>
                <w:sz w:val="16"/>
                <w:szCs w:val="16"/>
                <w:lang w:val="en-US"/>
              </w:rPr>
              <w:t>grid.addColumn</w:t>
            </w:r>
            <w:proofErr w:type="spellEnd"/>
            <w:proofErr w:type="gramEnd"/>
            <w:r w:rsidRPr="00C35B05">
              <w:rPr>
                <w:sz w:val="16"/>
                <w:szCs w:val="16"/>
                <w:lang w:val="en-US"/>
              </w:rPr>
              <w:t xml:space="preserve">(d -&gt; 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d.inventories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>().stream()</w:t>
            </w:r>
          </w:p>
          <w:p w14:paraId="5B36F4B2" w14:textId="77777777" w:rsidR="00C35B05" w:rsidRPr="00C35B05" w:rsidRDefault="00C35B05" w:rsidP="00C35B0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                        </w:t>
            </w:r>
            <w:proofErr w:type="gramStart"/>
            <w:r w:rsidRPr="00C35B05">
              <w:rPr>
                <w:sz w:val="16"/>
                <w:szCs w:val="16"/>
                <w:lang w:val="en-US"/>
              </w:rPr>
              <w:t>.map</w:t>
            </w:r>
            <w:proofErr w:type="gramEnd"/>
            <w:r w:rsidRPr="00C35B05">
              <w:rPr>
                <w:sz w:val="16"/>
                <w:szCs w:val="16"/>
                <w:lang w:val="en-US"/>
              </w:rPr>
              <w:t>(LocationRead.InventoryRefInLocationRead::serialNumber).toList())</w:t>
            </w:r>
          </w:p>
          <w:p w14:paraId="66562DB9" w14:textId="77777777" w:rsidR="00C35B05" w:rsidRPr="00C35B05" w:rsidRDefault="00C35B05" w:rsidP="00C35B0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                </w:t>
            </w:r>
            <w:proofErr w:type="gramStart"/>
            <w:r w:rsidRPr="00C35B05">
              <w:rPr>
                <w:sz w:val="16"/>
                <w:szCs w:val="16"/>
                <w:lang w:val="en-US"/>
              </w:rPr>
              <w:t>.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setHeader</w:t>
            </w:r>
            <w:proofErr w:type="spellEnd"/>
            <w:proofErr w:type="gramEnd"/>
            <w:r w:rsidRPr="00C35B05">
              <w:rPr>
                <w:sz w:val="16"/>
                <w:szCs w:val="16"/>
                <w:lang w:val="en-US"/>
              </w:rPr>
              <w:t>("</w:t>
            </w:r>
            <w:r w:rsidRPr="00C35B05">
              <w:rPr>
                <w:sz w:val="16"/>
                <w:szCs w:val="16"/>
              </w:rPr>
              <w:t>Расположены</w:t>
            </w:r>
            <w:r w:rsidRPr="00C35B05">
              <w:rPr>
                <w:sz w:val="16"/>
                <w:szCs w:val="16"/>
                <w:lang w:val="en-US"/>
              </w:rPr>
              <w:t>")</w:t>
            </w:r>
          </w:p>
          <w:p w14:paraId="132502FA" w14:textId="77777777" w:rsidR="00C35B05" w:rsidRPr="00C35B05" w:rsidRDefault="00C35B05" w:rsidP="00C35B0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                </w:t>
            </w:r>
            <w:proofErr w:type="gramStart"/>
            <w:r w:rsidRPr="00C35B05">
              <w:rPr>
                <w:sz w:val="16"/>
                <w:szCs w:val="16"/>
                <w:lang w:val="en-US"/>
              </w:rPr>
              <w:t>.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setTooltipGenerator</w:t>
            </w:r>
            <w:proofErr w:type="spellEnd"/>
            <w:proofErr w:type="gramEnd"/>
            <w:r w:rsidRPr="00C35B05">
              <w:rPr>
                <w:sz w:val="16"/>
                <w:szCs w:val="16"/>
                <w:lang w:val="en-US"/>
              </w:rPr>
              <w:t xml:space="preserve">(d -&gt; 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d.inventories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>().stream()</w:t>
            </w:r>
          </w:p>
          <w:p w14:paraId="0DEFF276" w14:textId="77777777" w:rsidR="00C35B05" w:rsidRPr="00C35B05" w:rsidRDefault="00C35B05" w:rsidP="00C35B0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                        </w:t>
            </w:r>
            <w:proofErr w:type="gramStart"/>
            <w:r w:rsidRPr="00C35B05">
              <w:rPr>
                <w:sz w:val="16"/>
                <w:szCs w:val="16"/>
                <w:lang w:val="en-US"/>
              </w:rPr>
              <w:t>.map</w:t>
            </w:r>
            <w:proofErr w:type="gramEnd"/>
            <w:r w:rsidRPr="00C35B05">
              <w:rPr>
                <w:sz w:val="16"/>
                <w:szCs w:val="16"/>
                <w:lang w:val="en-US"/>
              </w:rPr>
              <w:t>(LocationRead.InventoryRefInLocationRead::serialNumber).toList().toString())</w:t>
            </w:r>
          </w:p>
          <w:p w14:paraId="493550D7" w14:textId="77777777" w:rsidR="00C35B05" w:rsidRPr="00C35B05" w:rsidRDefault="00C35B05" w:rsidP="00C35B0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                </w:t>
            </w:r>
            <w:proofErr w:type="gramStart"/>
            <w:r w:rsidRPr="00C35B05">
              <w:rPr>
                <w:sz w:val="16"/>
                <w:szCs w:val="16"/>
                <w:lang w:val="en-US"/>
              </w:rPr>
              <w:t>.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setResizable</w:t>
            </w:r>
            <w:proofErr w:type="spellEnd"/>
            <w:proofErr w:type="gramEnd"/>
            <w:r w:rsidRPr="00C35B05">
              <w:rPr>
                <w:sz w:val="16"/>
                <w:szCs w:val="16"/>
                <w:lang w:val="en-US"/>
              </w:rPr>
              <w:t>(true)</w:t>
            </w:r>
          </w:p>
          <w:p w14:paraId="1D6B15E2" w14:textId="77777777" w:rsidR="00C35B05" w:rsidRPr="00C35B05" w:rsidRDefault="00C35B05" w:rsidP="00C35B0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                </w:t>
            </w:r>
            <w:proofErr w:type="gramStart"/>
            <w:r w:rsidRPr="00C35B05">
              <w:rPr>
                <w:sz w:val="16"/>
                <w:szCs w:val="16"/>
                <w:lang w:val="en-US"/>
              </w:rPr>
              <w:t>.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setSortable</w:t>
            </w:r>
            <w:proofErr w:type="spellEnd"/>
            <w:proofErr w:type="gramEnd"/>
            <w:r w:rsidRPr="00C35B05">
              <w:rPr>
                <w:sz w:val="16"/>
                <w:szCs w:val="16"/>
                <w:lang w:val="en-US"/>
              </w:rPr>
              <w:t>(true);</w:t>
            </w:r>
          </w:p>
          <w:p w14:paraId="3A47457C" w14:textId="2A30A2F2" w:rsidR="00C35B05" w:rsidRPr="00C35B05" w:rsidRDefault="00C35B05" w:rsidP="00C35B0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    }</w:t>
            </w:r>
          </w:p>
          <w:p w14:paraId="5B4184AE" w14:textId="77777777" w:rsidR="00C35B05" w:rsidRPr="00C35B05" w:rsidRDefault="00C35B05" w:rsidP="00C35B0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    @Override</w:t>
            </w:r>
          </w:p>
          <w:p w14:paraId="7B8BF0DB" w14:textId="77777777" w:rsidR="00C35B05" w:rsidRPr="00C35B05" w:rsidRDefault="00C35B05" w:rsidP="00C35B0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    protected Dialog </w:t>
            </w:r>
            <w:proofErr w:type="spellStart"/>
            <w:proofErr w:type="gramStart"/>
            <w:r w:rsidRPr="00C35B05">
              <w:rPr>
                <w:sz w:val="16"/>
                <w:szCs w:val="16"/>
                <w:lang w:val="en-US"/>
              </w:rPr>
              <w:t>createDialog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>(</w:t>
            </w:r>
            <w:proofErr w:type="gramEnd"/>
            <w:r w:rsidRPr="00C35B05">
              <w:rPr>
                <w:sz w:val="16"/>
                <w:szCs w:val="16"/>
                <w:lang w:val="en-US"/>
              </w:rPr>
              <w:t>Consumer&lt;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LocationCreate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>&gt; handler) {</w:t>
            </w:r>
          </w:p>
          <w:p w14:paraId="42A4061B" w14:textId="77777777" w:rsidR="00C35B05" w:rsidRPr="00C35B05" w:rsidRDefault="00C35B05" w:rsidP="00C35B0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        return </w:t>
            </w:r>
            <w:proofErr w:type="spellStart"/>
            <w:proofErr w:type="gramStart"/>
            <w:r w:rsidRPr="00C35B05">
              <w:rPr>
                <w:sz w:val="16"/>
                <w:szCs w:val="16"/>
                <w:lang w:val="en-US"/>
              </w:rPr>
              <w:t>getDialog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>(</w:t>
            </w:r>
            <w:proofErr w:type="gramEnd"/>
            <w:r w:rsidRPr="00C35B05">
              <w:rPr>
                <w:sz w:val="16"/>
                <w:szCs w:val="16"/>
                <w:lang w:val="en-US"/>
              </w:rPr>
              <w:t>).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createDialog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>("</w:t>
            </w:r>
            <w:r w:rsidRPr="00C35B05">
              <w:rPr>
                <w:sz w:val="16"/>
                <w:szCs w:val="16"/>
              </w:rPr>
              <w:t>Новая</w:t>
            </w:r>
            <w:r w:rsidRPr="00C35B05">
              <w:rPr>
                <w:sz w:val="16"/>
                <w:szCs w:val="16"/>
                <w:lang w:val="en-US"/>
              </w:rPr>
              <w:t xml:space="preserve"> </w:t>
            </w:r>
            <w:r w:rsidRPr="00C35B05">
              <w:rPr>
                <w:sz w:val="16"/>
                <w:szCs w:val="16"/>
              </w:rPr>
              <w:t>локация</w:t>
            </w:r>
            <w:r w:rsidRPr="00C35B05">
              <w:rPr>
                <w:sz w:val="16"/>
                <w:szCs w:val="16"/>
                <w:lang w:val="en-US"/>
              </w:rPr>
              <w:t xml:space="preserve">", 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LocationCreate.class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>, handler);</w:t>
            </w:r>
          </w:p>
          <w:p w14:paraId="595AC382" w14:textId="55DA13A6" w:rsidR="00C35B05" w:rsidRPr="00C35B05" w:rsidRDefault="00C35B05" w:rsidP="00C35B0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    }</w:t>
            </w:r>
          </w:p>
          <w:p w14:paraId="0A0B3210" w14:textId="77777777" w:rsidR="00C35B05" w:rsidRPr="00C35B05" w:rsidRDefault="00C35B05" w:rsidP="00C35B0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    @Override</w:t>
            </w:r>
          </w:p>
          <w:p w14:paraId="6A8C4F80" w14:textId="77777777" w:rsidR="00C35B05" w:rsidRPr="00C35B05" w:rsidRDefault="00C35B05" w:rsidP="00C35B0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    protected Dialog </w:t>
            </w:r>
            <w:proofErr w:type="spellStart"/>
            <w:proofErr w:type="gramStart"/>
            <w:r w:rsidRPr="00C35B05">
              <w:rPr>
                <w:sz w:val="16"/>
                <w:szCs w:val="16"/>
                <w:lang w:val="en-US"/>
              </w:rPr>
              <w:t>updateDialog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C35B05">
              <w:rPr>
                <w:sz w:val="16"/>
                <w:szCs w:val="16"/>
                <w:lang w:val="en-US"/>
              </w:rPr>
              <w:t>LocationRead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 xml:space="preserve"> item, Consumer&lt;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LocationUpdate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>&gt; handler) {</w:t>
            </w:r>
          </w:p>
          <w:p w14:paraId="23D2CA7A" w14:textId="77777777" w:rsidR="00C35B05" w:rsidRPr="00C35B05" w:rsidRDefault="00C35B05" w:rsidP="00C35B0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        return </w:t>
            </w:r>
            <w:proofErr w:type="spellStart"/>
            <w:proofErr w:type="gramStart"/>
            <w:r w:rsidRPr="00C35B05">
              <w:rPr>
                <w:sz w:val="16"/>
                <w:szCs w:val="16"/>
                <w:lang w:val="en-US"/>
              </w:rPr>
              <w:t>getDialog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>(</w:t>
            </w:r>
            <w:proofErr w:type="gramEnd"/>
            <w:r w:rsidRPr="00C35B05">
              <w:rPr>
                <w:sz w:val="16"/>
                <w:szCs w:val="16"/>
                <w:lang w:val="en-US"/>
              </w:rPr>
              <w:t>).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updateDialog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>("</w:t>
            </w:r>
            <w:r w:rsidRPr="00C35B05">
              <w:rPr>
                <w:sz w:val="16"/>
                <w:szCs w:val="16"/>
              </w:rPr>
              <w:t>Редактирование</w:t>
            </w:r>
            <w:r w:rsidRPr="00C35B05">
              <w:rPr>
                <w:sz w:val="16"/>
                <w:szCs w:val="16"/>
                <w:lang w:val="en-US"/>
              </w:rPr>
              <w:t xml:space="preserve">", 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LocationUpdate.class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>, item, handler);</w:t>
            </w:r>
          </w:p>
          <w:p w14:paraId="07116D1A" w14:textId="22093244" w:rsidR="00C35B05" w:rsidRDefault="00C35B05" w:rsidP="00C35B05">
            <w:pPr>
              <w:pStyle w:val="af1"/>
              <w:rPr>
                <w:sz w:val="16"/>
                <w:szCs w:val="16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    </w:t>
            </w:r>
            <w:r w:rsidRPr="00C35B05">
              <w:rPr>
                <w:sz w:val="16"/>
                <w:szCs w:val="16"/>
              </w:rPr>
              <w:t>}</w:t>
            </w:r>
          </w:p>
          <w:p w14:paraId="113500A7" w14:textId="77777777" w:rsidR="00F51025" w:rsidRPr="00F51025" w:rsidRDefault="00F51025" w:rsidP="00F51025">
            <w:pPr>
              <w:pStyle w:val="af1"/>
              <w:rPr>
                <w:sz w:val="16"/>
                <w:szCs w:val="16"/>
                <w:lang w:val="en-US"/>
              </w:rPr>
            </w:pPr>
            <w:r w:rsidRPr="00F51025">
              <w:rPr>
                <w:sz w:val="16"/>
                <w:szCs w:val="16"/>
                <w:lang w:val="en-US"/>
              </w:rPr>
              <w:t xml:space="preserve">    @Override</w:t>
            </w:r>
          </w:p>
          <w:p w14:paraId="3966AEE8" w14:textId="77777777" w:rsidR="00F51025" w:rsidRPr="00F51025" w:rsidRDefault="00F51025" w:rsidP="00F51025">
            <w:pPr>
              <w:pStyle w:val="af1"/>
              <w:rPr>
                <w:sz w:val="16"/>
                <w:szCs w:val="16"/>
                <w:lang w:val="en-US"/>
              </w:rPr>
            </w:pPr>
            <w:r w:rsidRPr="00F51025">
              <w:rPr>
                <w:sz w:val="16"/>
                <w:szCs w:val="16"/>
                <w:lang w:val="en-US"/>
              </w:rPr>
              <w:t xml:space="preserve">    public </w:t>
            </w:r>
            <w:proofErr w:type="spellStart"/>
            <w:r w:rsidRPr="00F51025">
              <w:rPr>
                <w:sz w:val="16"/>
                <w:szCs w:val="16"/>
                <w:lang w:val="en-US"/>
              </w:rPr>
              <w:t>TextField</w:t>
            </w:r>
            <w:proofErr w:type="spellEnd"/>
            <w:r w:rsidRPr="00F51025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proofErr w:type="gramStart"/>
            <w:r w:rsidRPr="00F51025">
              <w:rPr>
                <w:sz w:val="16"/>
                <w:szCs w:val="16"/>
                <w:lang w:val="en-US"/>
              </w:rPr>
              <w:t>initFilterField</w:t>
            </w:r>
            <w:proofErr w:type="spellEnd"/>
            <w:r w:rsidRPr="00F51025">
              <w:rPr>
                <w:sz w:val="16"/>
                <w:szCs w:val="16"/>
                <w:lang w:val="en-US"/>
              </w:rPr>
              <w:t>(</w:t>
            </w:r>
            <w:proofErr w:type="gramEnd"/>
            <w:r w:rsidRPr="00F51025">
              <w:rPr>
                <w:sz w:val="16"/>
                <w:szCs w:val="16"/>
                <w:lang w:val="en-US"/>
              </w:rPr>
              <w:t>) {</w:t>
            </w:r>
          </w:p>
          <w:p w14:paraId="3350C283" w14:textId="77777777" w:rsidR="00F51025" w:rsidRPr="00F51025" w:rsidRDefault="00F51025" w:rsidP="00F51025">
            <w:pPr>
              <w:pStyle w:val="af1"/>
              <w:rPr>
                <w:sz w:val="16"/>
                <w:szCs w:val="16"/>
                <w:lang w:val="en-US"/>
              </w:rPr>
            </w:pPr>
            <w:r w:rsidRPr="00F51025">
              <w:rPr>
                <w:sz w:val="16"/>
                <w:szCs w:val="16"/>
                <w:lang w:val="en-US"/>
              </w:rPr>
              <w:t xml:space="preserve">        var </w:t>
            </w:r>
            <w:proofErr w:type="spellStart"/>
            <w:r w:rsidRPr="00F51025">
              <w:rPr>
                <w:sz w:val="16"/>
                <w:szCs w:val="16"/>
                <w:lang w:val="en-US"/>
              </w:rPr>
              <w:t>searchField</w:t>
            </w:r>
            <w:proofErr w:type="spellEnd"/>
            <w:r w:rsidRPr="00F51025">
              <w:rPr>
                <w:sz w:val="16"/>
                <w:szCs w:val="16"/>
                <w:lang w:val="en-US"/>
              </w:rPr>
              <w:t xml:space="preserve"> = new </w:t>
            </w:r>
            <w:proofErr w:type="spellStart"/>
            <w:proofErr w:type="gramStart"/>
            <w:r w:rsidRPr="00F51025">
              <w:rPr>
                <w:sz w:val="16"/>
                <w:szCs w:val="16"/>
                <w:lang w:val="en-US"/>
              </w:rPr>
              <w:t>TextField</w:t>
            </w:r>
            <w:proofErr w:type="spellEnd"/>
            <w:r w:rsidRPr="00F51025">
              <w:rPr>
                <w:sz w:val="16"/>
                <w:szCs w:val="16"/>
                <w:lang w:val="en-US"/>
              </w:rPr>
              <w:t>(</w:t>
            </w:r>
            <w:proofErr w:type="gramEnd"/>
            <w:r w:rsidRPr="00F51025">
              <w:rPr>
                <w:sz w:val="16"/>
                <w:szCs w:val="16"/>
                <w:lang w:val="en-US"/>
              </w:rPr>
              <w:t>"</w:t>
            </w:r>
            <w:proofErr w:type="spellStart"/>
            <w:r w:rsidRPr="00F51025">
              <w:rPr>
                <w:sz w:val="16"/>
                <w:szCs w:val="16"/>
                <w:lang w:val="en-US"/>
              </w:rPr>
              <w:t>Поиск</w:t>
            </w:r>
            <w:proofErr w:type="spellEnd"/>
            <w:r w:rsidRPr="00F51025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F51025">
              <w:rPr>
                <w:sz w:val="16"/>
                <w:szCs w:val="16"/>
                <w:lang w:val="en-US"/>
              </w:rPr>
              <w:t>по</w:t>
            </w:r>
            <w:proofErr w:type="spellEnd"/>
            <w:r w:rsidRPr="00F51025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F51025">
              <w:rPr>
                <w:sz w:val="16"/>
                <w:szCs w:val="16"/>
                <w:lang w:val="en-US"/>
              </w:rPr>
              <w:t>имени</w:t>
            </w:r>
            <w:proofErr w:type="spellEnd"/>
            <w:r w:rsidRPr="00F51025">
              <w:rPr>
                <w:sz w:val="16"/>
                <w:szCs w:val="16"/>
                <w:lang w:val="en-US"/>
              </w:rPr>
              <w:t>");</w:t>
            </w:r>
          </w:p>
          <w:p w14:paraId="7063C7E8" w14:textId="3BC0EA02" w:rsidR="00F51025" w:rsidRPr="006A0293" w:rsidRDefault="00F51025" w:rsidP="00F51025">
            <w:pPr>
              <w:pStyle w:val="af1"/>
              <w:rPr>
                <w:sz w:val="16"/>
                <w:szCs w:val="16"/>
                <w:lang w:val="en-US"/>
              </w:rPr>
            </w:pPr>
            <w:r w:rsidRPr="00F51025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F51025">
              <w:rPr>
                <w:sz w:val="16"/>
                <w:szCs w:val="16"/>
                <w:lang w:val="en-US"/>
              </w:rPr>
              <w:t>searchField.setValueChangeMode</w:t>
            </w:r>
            <w:proofErr w:type="spellEnd"/>
            <w:r w:rsidRPr="00F51025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F51025">
              <w:rPr>
                <w:sz w:val="16"/>
                <w:szCs w:val="16"/>
                <w:lang w:val="en-US"/>
              </w:rPr>
              <w:t>ValueChangeMode.LAZY</w:t>
            </w:r>
            <w:proofErr w:type="spellEnd"/>
            <w:r w:rsidRPr="00F51025">
              <w:rPr>
                <w:sz w:val="16"/>
                <w:szCs w:val="16"/>
                <w:lang w:val="en-US"/>
              </w:rPr>
              <w:t>);</w:t>
            </w:r>
          </w:p>
          <w:p w14:paraId="3EF8F88E" w14:textId="77777777" w:rsidR="00F51025" w:rsidRPr="00F51025" w:rsidRDefault="00F51025" w:rsidP="00F51025">
            <w:pPr>
              <w:pStyle w:val="af1"/>
              <w:rPr>
                <w:sz w:val="16"/>
                <w:szCs w:val="16"/>
                <w:lang w:val="en-US"/>
              </w:rPr>
            </w:pPr>
            <w:r w:rsidRPr="00F51025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F51025">
              <w:rPr>
                <w:sz w:val="16"/>
                <w:szCs w:val="16"/>
                <w:lang w:val="en-US"/>
              </w:rPr>
              <w:t>searchField.addValueChangeListener</w:t>
            </w:r>
            <w:proofErr w:type="spellEnd"/>
            <w:r w:rsidRPr="00F51025">
              <w:rPr>
                <w:sz w:val="16"/>
                <w:szCs w:val="16"/>
                <w:lang w:val="en-US"/>
              </w:rPr>
              <w:t>(event -&gt; {</w:t>
            </w:r>
          </w:p>
          <w:p w14:paraId="512C8E8F" w14:textId="7E91D5B8" w:rsidR="00F51025" w:rsidRPr="006A0293" w:rsidRDefault="00F51025" w:rsidP="00F51025">
            <w:pPr>
              <w:pStyle w:val="af1"/>
              <w:rPr>
                <w:sz w:val="16"/>
                <w:szCs w:val="16"/>
                <w:lang w:val="en-US"/>
              </w:rPr>
            </w:pPr>
            <w:r w:rsidRPr="00F51025">
              <w:rPr>
                <w:sz w:val="16"/>
                <w:szCs w:val="16"/>
                <w:lang w:val="en-US"/>
              </w:rPr>
              <w:t xml:space="preserve">            var filter = </w:t>
            </w:r>
            <w:proofErr w:type="spellStart"/>
            <w:proofErr w:type="gramStart"/>
            <w:r w:rsidRPr="00F51025">
              <w:rPr>
                <w:sz w:val="16"/>
                <w:szCs w:val="16"/>
                <w:lang w:val="en-US"/>
              </w:rPr>
              <w:t>event.getValue</w:t>
            </w:r>
            <w:proofErr w:type="spellEnd"/>
            <w:proofErr w:type="gramEnd"/>
            <w:r w:rsidRPr="00F51025">
              <w:rPr>
                <w:sz w:val="16"/>
                <w:szCs w:val="16"/>
                <w:lang w:val="en-US"/>
              </w:rPr>
              <w:t>();</w:t>
            </w:r>
          </w:p>
          <w:p w14:paraId="3565F4DE" w14:textId="77777777" w:rsidR="00F51025" w:rsidRPr="00F51025" w:rsidRDefault="00F51025" w:rsidP="00F51025">
            <w:pPr>
              <w:pStyle w:val="af1"/>
              <w:rPr>
                <w:sz w:val="16"/>
                <w:szCs w:val="16"/>
                <w:lang w:val="en-US"/>
              </w:rPr>
            </w:pPr>
            <w:r w:rsidRPr="00F51025">
              <w:rPr>
                <w:sz w:val="16"/>
                <w:szCs w:val="16"/>
                <w:lang w:val="en-US"/>
              </w:rPr>
              <w:t xml:space="preserve">            var </w:t>
            </w:r>
            <w:proofErr w:type="spellStart"/>
            <w:r w:rsidRPr="00F51025">
              <w:rPr>
                <w:sz w:val="16"/>
                <w:szCs w:val="16"/>
                <w:lang w:val="en-US"/>
              </w:rPr>
              <w:t>dataProvider</w:t>
            </w:r>
            <w:proofErr w:type="spellEnd"/>
            <w:r w:rsidRPr="00F51025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F51025">
              <w:rPr>
                <w:sz w:val="16"/>
                <w:szCs w:val="16"/>
                <w:lang w:val="en-US"/>
              </w:rPr>
              <w:t>getRestService</w:t>
            </w:r>
            <w:proofErr w:type="spellEnd"/>
            <w:r w:rsidRPr="00F51025">
              <w:rPr>
                <w:sz w:val="16"/>
                <w:szCs w:val="16"/>
                <w:lang w:val="en-US"/>
              </w:rPr>
              <w:t>(</w:t>
            </w:r>
            <w:proofErr w:type="gramStart"/>
            <w:r w:rsidRPr="00F51025">
              <w:rPr>
                <w:sz w:val="16"/>
                <w:szCs w:val="16"/>
                <w:lang w:val="en-US"/>
              </w:rPr>
              <w:t>).</w:t>
            </w:r>
            <w:proofErr w:type="spellStart"/>
            <w:r w:rsidRPr="00F51025">
              <w:rPr>
                <w:sz w:val="16"/>
                <w:szCs w:val="16"/>
                <w:lang w:val="en-US"/>
              </w:rPr>
              <w:t>getDataProvider</w:t>
            </w:r>
            <w:proofErr w:type="spellEnd"/>
            <w:proofErr w:type="gramEnd"/>
            <w:r w:rsidRPr="00F51025">
              <w:rPr>
                <w:sz w:val="16"/>
                <w:szCs w:val="16"/>
                <w:lang w:val="en-US"/>
              </w:rPr>
              <w:t>();</w:t>
            </w:r>
          </w:p>
          <w:p w14:paraId="236FB839" w14:textId="77777777" w:rsidR="00F51025" w:rsidRPr="00F51025" w:rsidRDefault="00F51025" w:rsidP="00F51025">
            <w:pPr>
              <w:pStyle w:val="af1"/>
              <w:rPr>
                <w:sz w:val="16"/>
                <w:szCs w:val="16"/>
                <w:lang w:val="en-US"/>
              </w:rPr>
            </w:pPr>
            <w:r w:rsidRPr="00F51025">
              <w:rPr>
                <w:sz w:val="16"/>
                <w:szCs w:val="16"/>
                <w:lang w:val="en-US"/>
              </w:rPr>
              <w:t xml:space="preserve">            if (filter == null || </w:t>
            </w:r>
            <w:proofErr w:type="spellStart"/>
            <w:proofErr w:type="gramStart"/>
            <w:r w:rsidRPr="00F51025">
              <w:rPr>
                <w:sz w:val="16"/>
                <w:szCs w:val="16"/>
                <w:lang w:val="en-US"/>
              </w:rPr>
              <w:t>filter.isBlank</w:t>
            </w:r>
            <w:proofErr w:type="spellEnd"/>
            <w:proofErr w:type="gramEnd"/>
            <w:r w:rsidRPr="00F51025">
              <w:rPr>
                <w:sz w:val="16"/>
                <w:szCs w:val="16"/>
                <w:lang w:val="en-US"/>
              </w:rPr>
              <w:t>()) {</w:t>
            </w:r>
          </w:p>
          <w:p w14:paraId="0FFB38CE" w14:textId="77777777" w:rsidR="00F51025" w:rsidRPr="00F51025" w:rsidRDefault="00F51025" w:rsidP="00F51025">
            <w:pPr>
              <w:pStyle w:val="af1"/>
              <w:rPr>
                <w:sz w:val="16"/>
                <w:szCs w:val="16"/>
                <w:lang w:val="en-US"/>
              </w:rPr>
            </w:pPr>
            <w:r w:rsidRPr="00F51025">
              <w:rPr>
                <w:sz w:val="16"/>
                <w:szCs w:val="16"/>
                <w:lang w:val="en-US"/>
              </w:rPr>
              <w:t xml:space="preserve">                </w:t>
            </w:r>
            <w:proofErr w:type="spellStart"/>
            <w:r w:rsidRPr="00F51025">
              <w:rPr>
                <w:sz w:val="16"/>
                <w:szCs w:val="16"/>
                <w:lang w:val="en-US"/>
              </w:rPr>
              <w:t>dataProvider.clearFilters</w:t>
            </w:r>
            <w:proofErr w:type="spellEnd"/>
            <w:r w:rsidRPr="00F51025">
              <w:rPr>
                <w:sz w:val="16"/>
                <w:szCs w:val="16"/>
                <w:lang w:val="en-US"/>
              </w:rPr>
              <w:t>();</w:t>
            </w:r>
          </w:p>
          <w:p w14:paraId="33BEDF00" w14:textId="77777777" w:rsidR="00F51025" w:rsidRPr="00F51025" w:rsidRDefault="00F51025" w:rsidP="00F51025">
            <w:pPr>
              <w:pStyle w:val="af1"/>
              <w:rPr>
                <w:sz w:val="16"/>
                <w:szCs w:val="16"/>
                <w:lang w:val="en-US"/>
              </w:rPr>
            </w:pPr>
            <w:r w:rsidRPr="00F51025">
              <w:rPr>
                <w:sz w:val="16"/>
                <w:szCs w:val="16"/>
                <w:lang w:val="en-US"/>
              </w:rPr>
              <w:t xml:space="preserve">            } else {</w:t>
            </w:r>
          </w:p>
          <w:p w14:paraId="3C7DC443" w14:textId="77777777" w:rsidR="00F51025" w:rsidRPr="00F51025" w:rsidRDefault="00F51025" w:rsidP="00F51025">
            <w:pPr>
              <w:pStyle w:val="af1"/>
              <w:rPr>
                <w:sz w:val="16"/>
                <w:szCs w:val="16"/>
                <w:lang w:val="en-US"/>
              </w:rPr>
            </w:pPr>
            <w:r w:rsidRPr="00F51025">
              <w:rPr>
                <w:sz w:val="16"/>
                <w:szCs w:val="16"/>
                <w:lang w:val="en-US"/>
              </w:rPr>
              <w:t xml:space="preserve">                </w:t>
            </w:r>
            <w:proofErr w:type="spellStart"/>
            <w:r w:rsidRPr="00F51025">
              <w:rPr>
                <w:sz w:val="16"/>
                <w:szCs w:val="16"/>
                <w:lang w:val="en-US"/>
              </w:rPr>
              <w:t>dataProvider.setFilter</w:t>
            </w:r>
            <w:proofErr w:type="spellEnd"/>
            <w:r w:rsidRPr="00F51025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F51025">
              <w:rPr>
                <w:sz w:val="16"/>
                <w:szCs w:val="16"/>
                <w:lang w:val="en-US"/>
              </w:rPr>
              <w:t>i</w:t>
            </w:r>
            <w:proofErr w:type="spellEnd"/>
            <w:r w:rsidRPr="00F51025">
              <w:rPr>
                <w:sz w:val="16"/>
                <w:szCs w:val="16"/>
                <w:lang w:val="en-US"/>
              </w:rPr>
              <w:t xml:space="preserve"> -&gt;</w:t>
            </w:r>
          </w:p>
          <w:p w14:paraId="3FDF2032" w14:textId="77777777" w:rsidR="00F51025" w:rsidRPr="00F51025" w:rsidRDefault="00F51025" w:rsidP="00F51025">
            <w:pPr>
              <w:pStyle w:val="af1"/>
              <w:rPr>
                <w:sz w:val="16"/>
                <w:szCs w:val="16"/>
                <w:lang w:val="en-US"/>
              </w:rPr>
            </w:pPr>
            <w:r w:rsidRPr="00F51025">
              <w:rPr>
                <w:sz w:val="16"/>
                <w:szCs w:val="16"/>
                <w:lang w:val="en-US"/>
              </w:rPr>
              <w:t xml:space="preserve">                        </w:t>
            </w:r>
            <w:proofErr w:type="spellStart"/>
            <w:r w:rsidRPr="00F51025">
              <w:rPr>
                <w:sz w:val="16"/>
                <w:szCs w:val="16"/>
                <w:lang w:val="en-US"/>
              </w:rPr>
              <w:t>i.</w:t>
            </w:r>
            <w:proofErr w:type="gramStart"/>
            <w:r w:rsidRPr="00F51025">
              <w:rPr>
                <w:sz w:val="16"/>
                <w:szCs w:val="16"/>
                <w:lang w:val="en-US"/>
              </w:rPr>
              <w:t>rackNumber</w:t>
            </w:r>
            <w:proofErr w:type="spellEnd"/>
            <w:r w:rsidRPr="00F51025">
              <w:rPr>
                <w:sz w:val="16"/>
                <w:szCs w:val="16"/>
                <w:lang w:val="en-US"/>
              </w:rPr>
              <w:t>(</w:t>
            </w:r>
            <w:proofErr w:type="gramEnd"/>
            <w:r w:rsidRPr="00F51025">
              <w:rPr>
                <w:sz w:val="16"/>
                <w:szCs w:val="16"/>
                <w:lang w:val="en-US"/>
              </w:rPr>
              <w:t xml:space="preserve">) != null &amp;&amp; </w:t>
            </w:r>
            <w:proofErr w:type="spellStart"/>
            <w:r w:rsidRPr="00F51025">
              <w:rPr>
                <w:sz w:val="16"/>
                <w:szCs w:val="16"/>
                <w:lang w:val="en-US"/>
              </w:rPr>
              <w:t>i.rackNumber</w:t>
            </w:r>
            <w:proofErr w:type="spellEnd"/>
            <w:r w:rsidRPr="00F51025">
              <w:rPr>
                <w:sz w:val="16"/>
                <w:szCs w:val="16"/>
                <w:lang w:val="en-US"/>
              </w:rPr>
              <w:t>().</w:t>
            </w:r>
            <w:proofErr w:type="spellStart"/>
            <w:r w:rsidRPr="00F51025">
              <w:rPr>
                <w:sz w:val="16"/>
                <w:szCs w:val="16"/>
                <w:lang w:val="en-US"/>
              </w:rPr>
              <w:t>toLowerCase</w:t>
            </w:r>
            <w:proofErr w:type="spellEnd"/>
            <w:r w:rsidRPr="00F51025">
              <w:rPr>
                <w:sz w:val="16"/>
                <w:szCs w:val="16"/>
                <w:lang w:val="en-US"/>
              </w:rPr>
              <w:t>().contains(</w:t>
            </w:r>
            <w:proofErr w:type="spellStart"/>
            <w:r w:rsidRPr="00F51025">
              <w:rPr>
                <w:sz w:val="16"/>
                <w:szCs w:val="16"/>
                <w:lang w:val="en-US"/>
              </w:rPr>
              <w:t>filter.toLowerCase</w:t>
            </w:r>
            <w:proofErr w:type="spellEnd"/>
            <w:r w:rsidRPr="00F51025">
              <w:rPr>
                <w:sz w:val="16"/>
                <w:szCs w:val="16"/>
                <w:lang w:val="en-US"/>
              </w:rPr>
              <w:t>())</w:t>
            </w:r>
          </w:p>
          <w:p w14:paraId="6DE3008B" w14:textId="77777777" w:rsidR="00F51025" w:rsidRPr="00F51025" w:rsidRDefault="00F51025" w:rsidP="00F51025">
            <w:pPr>
              <w:pStyle w:val="af1"/>
              <w:rPr>
                <w:sz w:val="16"/>
                <w:szCs w:val="16"/>
                <w:lang w:val="en-US"/>
              </w:rPr>
            </w:pPr>
            <w:r w:rsidRPr="00F51025">
              <w:rPr>
                <w:sz w:val="16"/>
                <w:szCs w:val="16"/>
                <w:lang w:val="en-US"/>
              </w:rPr>
              <w:t xml:space="preserve">                );</w:t>
            </w:r>
          </w:p>
          <w:p w14:paraId="3898C14B" w14:textId="77777777" w:rsidR="00F51025" w:rsidRPr="00F51025" w:rsidRDefault="00F51025" w:rsidP="00F51025">
            <w:pPr>
              <w:pStyle w:val="af1"/>
              <w:rPr>
                <w:sz w:val="16"/>
                <w:szCs w:val="16"/>
                <w:lang w:val="en-US"/>
              </w:rPr>
            </w:pPr>
            <w:r w:rsidRPr="00F51025">
              <w:rPr>
                <w:sz w:val="16"/>
                <w:szCs w:val="16"/>
                <w:lang w:val="en-US"/>
              </w:rPr>
              <w:t xml:space="preserve">            }</w:t>
            </w:r>
          </w:p>
          <w:p w14:paraId="3A2B92BC" w14:textId="4440A1F4" w:rsidR="00F51025" w:rsidRPr="00F51025" w:rsidRDefault="00F51025" w:rsidP="00F51025">
            <w:pPr>
              <w:pStyle w:val="af1"/>
              <w:rPr>
                <w:sz w:val="16"/>
                <w:szCs w:val="16"/>
              </w:rPr>
            </w:pPr>
            <w:r w:rsidRPr="00F51025">
              <w:rPr>
                <w:sz w:val="16"/>
                <w:szCs w:val="16"/>
                <w:lang w:val="en-US"/>
              </w:rPr>
              <w:t xml:space="preserve">        });</w:t>
            </w:r>
          </w:p>
          <w:p w14:paraId="34A91695" w14:textId="77777777" w:rsidR="00F51025" w:rsidRPr="00F51025" w:rsidRDefault="00F51025" w:rsidP="00F51025">
            <w:pPr>
              <w:pStyle w:val="af1"/>
              <w:rPr>
                <w:sz w:val="16"/>
                <w:szCs w:val="16"/>
                <w:lang w:val="en-US"/>
              </w:rPr>
            </w:pPr>
            <w:r w:rsidRPr="00F51025">
              <w:rPr>
                <w:sz w:val="16"/>
                <w:szCs w:val="16"/>
                <w:lang w:val="en-US"/>
              </w:rPr>
              <w:t xml:space="preserve">        return </w:t>
            </w:r>
            <w:proofErr w:type="spellStart"/>
            <w:r w:rsidRPr="00F51025">
              <w:rPr>
                <w:sz w:val="16"/>
                <w:szCs w:val="16"/>
                <w:lang w:val="en-US"/>
              </w:rPr>
              <w:t>searchField</w:t>
            </w:r>
            <w:proofErr w:type="spellEnd"/>
            <w:r w:rsidRPr="00F51025">
              <w:rPr>
                <w:sz w:val="16"/>
                <w:szCs w:val="16"/>
                <w:lang w:val="en-US"/>
              </w:rPr>
              <w:t>;</w:t>
            </w:r>
          </w:p>
          <w:p w14:paraId="4BA86F39" w14:textId="55D41543" w:rsidR="00F51025" w:rsidRPr="00C35B05" w:rsidRDefault="00F51025" w:rsidP="00F51025">
            <w:pPr>
              <w:pStyle w:val="af1"/>
              <w:rPr>
                <w:sz w:val="16"/>
                <w:szCs w:val="16"/>
                <w:lang w:val="en-US"/>
              </w:rPr>
            </w:pPr>
            <w:r w:rsidRPr="00F51025">
              <w:rPr>
                <w:sz w:val="16"/>
                <w:szCs w:val="16"/>
                <w:lang w:val="en-US"/>
              </w:rPr>
              <w:t xml:space="preserve">    }</w:t>
            </w:r>
          </w:p>
          <w:p w14:paraId="29EC1F6F" w14:textId="42932542" w:rsidR="00071EF3" w:rsidRPr="00C35B05" w:rsidRDefault="00C35B05" w:rsidP="00C35B05">
            <w:pPr>
              <w:pStyle w:val="af1"/>
              <w:rPr>
                <w:sz w:val="16"/>
                <w:szCs w:val="16"/>
              </w:rPr>
            </w:pPr>
            <w:r w:rsidRPr="00C35B05">
              <w:rPr>
                <w:sz w:val="16"/>
                <w:szCs w:val="16"/>
              </w:rPr>
              <w:t>}</w:t>
            </w:r>
          </w:p>
        </w:tc>
      </w:tr>
    </w:tbl>
    <w:p w14:paraId="312B3A71" w14:textId="77777777" w:rsidR="00071EF3" w:rsidRDefault="00071EF3" w:rsidP="00071EF3">
      <w:pPr>
        <w:pStyle w:val="af1"/>
        <w:spacing w:line="240" w:lineRule="auto"/>
      </w:pPr>
    </w:p>
    <w:p w14:paraId="4221FFB4" w14:textId="60489126" w:rsidR="00071EF3" w:rsidRPr="001713AE" w:rsidRDefault="00071EF3" w:rsidP="00071EF3">
      <w:pPr>
        <w:pStyle w:val="af1"/>
        <w:spacing w:line="240" w:lineRule="auto"/>
      </w:pPr>
      <w:r w:rsidRPr="001713AE">
        <w:t>Файл «</w:t>
      </w:r>
      <w:proofErr w:type="spellStart"/>
      <w:r w:rsidR="00F56932" w:rsidRPr="00F56932">
        <w:t>EquipmentService</w:t>
      </w:r>
      <w:proofErr w:type="spellEnd"/>
      <w:r w:rsidR="00F56932">
        <w:rPr>
          <w:lang w:val="en-US"/>
        </w:rPr>
        <w:t>.java</w:t>
      </w:r>
      <w:r w:rsidRPr="001713AE">
        <w:t>».</w:t>
      </w:r>
    </w:p>
    <w:tbl>
      <w:tblPr>
        <w:tblStyle w:val="aff4"/>
        <w:tblW w:w="0" w:type="auto"/>
        <w:tblLook w:val="04A0" w:firstRow="1" w:lastRow="0" w:firstColumn="1" w:lastColumn="0" w:noHBand="0" w:noVBand="1"/>
      </w:tblPr>
      <w:tblGrid>
        <w:gridCol w:w="9628"/>
      </w:tblGrid>
      <w:tr w:rsidR="00071EF3" w:rsidRPr="00896ACB" w14:paraId="29DBFB36" w14:textId="77777777" w:rsidTr="00C57D9B">
        <w:tc>
          <w:tcPr>
            <w:tcW w:w="9628" w:type="dxa"/>
          </w:tcPr>
          <w:p w14:paraId="7301D354" w14:textId="5D119FF9" w:rsidR="00C35B05" w:rsidRPr="00C35B05" w:rsidRDefault="00C35B05" w:rsidP="00C35B0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package </w:t>
            </w:r>
            <w:proofErr w:type="spellStart"/>
            <w:proofErr w:type="gramStart"/>
            <w:r w:rsidRPr="00C35B05">
              <w:rPr>
                <w:sz w:val="16"/>
                <w:szCs w:val="16"/>
                <w:lang w:val="en-US"/>
              </w:rPr>
              <w:t>com.client</w:t>
            </w:r>
            <w:proofErr w:type="gramEnd"/>
            <w:r w:rsidRPr="00C35B05">
              <w:rPr>
                <w:sz w:val="16"/>
                <w:szCs w:val="16"/>
                <w:lang w:val="en-US"/>
              </w:rPr>
              <w:t>.service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>;</w:t>
            </w:r>
          </w:p>
          <w:p w14:paraId="7BD9B5E6" w14:textId="77777777" w:rsidR="00C35B05" w:rsidRPr="00C35B05" w:rsidRDefault="00C35B05" w:rsidP="00C35B0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>@Service</w:t>
            </w:r>
          </w:p>
          <w:p w14:paraId="0A09E328" w14:textId="1A2D4DB6" w:rsidR="00C35B05" w:rsidRPr="00C35B05" w:rsidRDefault="00C35B05" w:rsidP="00C35B0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public class 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EquipmentService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 xml:space="preserve"> extends 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RestService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>&lt;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EquipmentCreate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EquipmentRead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EquipmentUpdate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>&gt; {</w:t>
            </w:r>
          </w:p>
          <w:p w14:paraId="2084CD4E" w14:textId="1128F35C" w:rsidR="00C35B05" w:rsidRPr="00C35B05" w:rsidRDefault="00C35B05" w:rsidP="00C35B0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    public </w:t>
            </w:r>
            <w:proofErr w:type="spellStart"/>
            <w:proofErr w:type="gramStart"/>
            <w:r w:rsidRPr="00C35B05">
              <w:rPr>
                <w:sz w:val="16"/>
                <w:szCs w:val="16"/>
                <w:lang w:val="en-US"/>
              </w:rPr>
              <w:t>EquipmentService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C35B05">
              <w:rPr>
                <w:sz w:val="16"/>
                <w:szCs w:val="16"/>
                <w:lang w:val="en-US"/>
              </w:rPr>
              <w:t>RestClient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serverClient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>) {        super(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serverClient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>, "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equipments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 xml:space="preserve">", 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EquipmentRead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>[].class);    }</w:t>
            </w:r>
          </w:p>
          <w:p w14:paraId="21C4F0D2" w14:textId="77777777" w:rsidR="00C35B05" w:rsidRPr="00C35B05" w:rsidRDefault="00C35B05" w:rsidP="00C35B0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    @Override</w:t>
            </w:r>
          </w:p>
          <w:p w14:paraId="52A4E409" w14:textId="0585B612" w:rsidR="00C35B05" w:rsidRPr="00C35B05" w:rsidRDefault="00C35B05" w:rsidP="00C35B0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    public Object </w:t>
            </w:r>
            <w:proofErr w:type="spellStart"/>
            <w:proofErr w:type="gramStart"/>
            <w:r w:rsidRPr="00C35B05">
              <w:rPr>
                <w:sz w:val="16"/>
                <w:szCs w:val="16"/>
                <w:lang w:val="en-US"/>
              </w:rPr>
              <w:t>getEntityId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C35B05">
              <w:rPr>
                <w:sz w:val="16"/>
                <w:szCs w:val="16"/>
                <w:lang w:val="en-US"/>
              </w:rPr>
              <w:t>EquipmentRead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dto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 xml:space="preserve">) {        </w:t>
            </w:r>
            <w:r w:rsidRPr="00896ACB">
              <w:rPr>
                <w:sz w:val="16"/>
                <w:szCs w:val="16"/>
                <w:lang w:val="en-US"/>
              </w:rPr>
              <w:t>return dto.id();    }</w:t>
            </w:r>
          </w:p>
          <w:p w14:paraId="2D5B7D20" w14:textId="1ACD00AB" w:rsidR="00071EF3" w:rsidRPr="00896ACB" w:rsidRDefault="00C35B05" w:rsidP="00C35B05">
            <w:pPr>
              <w:pStyle w:val="af1"/>
              <w:rPr>
                <w:sz w:val="16"/>
                <w:szCs w:val="16"/>
                <w:lang w:val="en-US"/>
              </w:rPr>
            </w:pPr>
            <w:r w:rsidRPr="00896ACB">
              <w:rPr>
                <w:sz w:val="16"/>
                <w:szCs w:val="16"/>
                <w:lang w:val="en-US"/>
              </w:rPr>
              <w:t>}</w:t>
            </w:r>
          </w:p>
        </w:tc>
      </w:tr>
    </w:tbl>
    <w:p w14:paraId="7740FE23" w14:textId="77777777" w:rsidR="00071EF3" w:rsidRPr="00896ACB" w:rsidRDefault="00071EF3" w:rsidP="00071EF3">
      <w:pPr>
        <w:pStyle w:val="af1"/>
        <w:spacing w:line="240" w:lineRule="auto"/>
        <w:rPr>
          <w:lang w:val="en-US"/>
        </w:rPr>
      </w:pPr>
    </w:p>
    <w:p w14:paraId="5E9C9BC9" w14:textId="67233706" w:rsidR="00071EF3" w:rsidRPr="001713AE" w:rsidRDefault="00071EF3" w:rsidP="00071EF3">
      <w:pPr>
        <w:pStyle w:val="af1"/>
        <w:spacing w:line="240" w:lineRule="auto"/>
      </w:pPr>
      <w:r w:rsidRPr="001713AE">
        <w:t>Файл «</w:t>
      </w:r>
      <w:proofErr w:type="spellStart"/>
      <w:r w:rsidR="00276A35" w:rsidRPr="00276A35">
        <w:t>EquipmentTypeService</w:t>
      </w:r>
      <w:proofErr w:type="spellEnd"/>
      <w:r w:rsidR="00276A35">
        <w:rPr>
          <w:lang w:val="en-US"/>
        </w:rPr>
        <w:t>.java</w:t>
      </w:r>
      <w:r w:rsidRPr="001713AE">
        <w:t>».</w:t>
      </w:r>
    </w:p>
    <w:tbl>
      <w:tblPr>
        <w:tblStyle w:val="aff4"/>
        <w:tblW w:w="0" w:type="auto"/>
        <w:tblLook w:val="04A0" w:firstRow="1" w:lastRow="0" w:firstColumn="1" w:lastColumn="0" w:noHBand="0" w:noVBand="1"/>
      </w:tblPr>
      <w:tblGrid>
        <w:gridCol w:w="9628"/>
      </w:tblGrid>
      <w:tr w:rsidR="00071EF3" w:rsidRPr="00896ACB" w14:paraId="684C0597" w14:textId="77777777" w:rsidTr="00C57D9B">
        <w:tc>
          <w:tcPr>
            <w:tcW w:w="9628" w:type="dxa"/>
          </w:tcPr>
          <w:p w14:paraId="20660032" w14:textId="21ED1456" w:rsidR="00C35B05" w:rsidRPr="00C35B05" w:rsidRDefault="00C35B05" w:rsidP="00C35B0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package </w:t>
            </w:r>
            <w:proofErr w:type="spellStart"/>
            <w:proofErr w:type="gramStart"/>
            <w:r w:rsidRPr="00C35B05">
              <w:rPr>
                <w:sz w:val="16"/>
                <w:szCs w:val="16"/>
                <w:lang w:val="en-US"/>
              </w:rPr>
              <w:t>com.client</w:t>
            </w:r>
            <w:proofErr w:type="gramEnd"/>
            <w:r w:rsidRPr="00C35B05">
              <w:rPr>
                <w:sz w:val="16"/>
                <w:szCs w:val="16"/>
                <w:lang w:val="en-US"/>
              </w:rPr>
              <w:t>.service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>;</w:t>
            </w:r>
          </w:p>
          <w:p w14:paraId="15A752A1" w14:textId="77777777" w:rsidR="00C35B05" w:rsidRPr="00C35B05" w:rsidRDefault="00C35B05" w:rsidP="00C35B0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>@Service</w:t>
            </w:r>
          </w:p>
          <w:p w14:paraId="289692D2" w14:textId="262EB10D" w:rsidR="00C35B05" w:rsidRPr="00C35B05" w:rsidRDefault="00C35B05" w:rsidP="00C35B0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public class 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EquipmentTypeService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 xml:space="preserve"> extends 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RestService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>&lt;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EquipmentTypeCreate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EquipmentTypeRead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EquipmentTypeUpdate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>&gt; {</w:t>
            </w:r>
          </w:p>
          <w:p w14:paraId="4B94AA25" w14:textId="44403EA5" w:rsidR="00C35B05" w:rsidRPr="00C35B05" w:rsidRDefault="00C35B05" w:rsidP="00C35B0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    public </w:t>
            </w:r>
            <w:proofErr w:type="spellStart"/>
            <w:proofErr w:type="gramStart"/>
            <w:r w:rsidRPr="00C35B05">
              <w:rPr>
                <w:sz w:val="16"/>
                <w:szCs w:val="16"/>
                <w:lang w:val="en-US"/>
              </w:rPr>
              <w:t>EquipmentTypeService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C35B05">
              <w:rPr>
                <w:sz w:val="16"/>
                <w:szCs w:val="16"/>
                <w:lang w:val="en-US"/>
              </w:rPr>
              <w:t>RestClient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serverClient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>) {  super(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serverClient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>, "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equipments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 xml:space="preserve">-types", 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EquipmentTypeRead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>[].class);   }</w:t>
            </w:r>
          </w:p>
          <w:p w14:paraId="2150306D" w14:textId="77777777" w:rsidR="00C35B05" w:rsidRPr="00C35B05" w:rsidRDefault="00C35B05" w:rsidP="00C35B0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    @Override</w:t>
            </w:r>
          </w:p>
          <w:p w14:paraId="0838FBA6" w14:textId="4F3C1D76" w:rsidR="00C35B05" w:rsidRPr="00896ACB" w:rsidRDefault="00C35B05" w:rsidP="00C35B0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    public Object </w:t>
            </w:r>
            <w:proofErr w:type="spellStart"/>
            <w:proofErr w:type="gramStart"/>
            <w:r w:rsidRPr="00C35B05">
              <w:rPr>
                <w:sz w:val="16"/>
                <w:szCs w:val="16"/>
                <w:lang w:val="en-US"/>
              </w:rPr>
              <w:t>getEntityId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C35B05">
              <w:rPr>
                <w:sz w:val="16"/>
                <w:szCs w:val="16"/>
                <w:lang w:val="en-US"/>
              </w:rPr>
              <w:t>EquipmentTypeRead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 xml:space="preserve"> dto) {        </w:t>
            </w:r>
            <w:r w:rsidRPr="00896ACB">
              <w:rPr>
                <w:sz w:val="16"/>
                <w:szCs w:val="16"/>
                <w:lang w:val="en-US"/>
              </w:rPr>
              <w:t>return dto.id();    }</w:t>
            </w:r>
          </w:p>
          <w:p w14:paraId="3911508D" w14:textId="0D1AD511" w:rsidR="00071EF3" w:rsidRPr="00896ACB" w:rsidRDefault="00C35B05" w:rsidP="00C35B05">
            <w:pPr>
              <w:pStyle w:val="af1"/>
              <w:rPr>
                <w:sz w:val="16"/>
                <w:szCs w:val="16"/>
                <w:lang w:val="en-US"/>
              </w:rPr>
            </w:pPr>
            <w:r w:rsidRPr="00896ACB">
              <w:rPr>
                <w:sz w:val="16"/>
                <w:szCs w:val="16"/>
                <w:lang w:val="en-US"/>
              </w:rPr>
              <w:t>}</w:t>
            </w:r>
          </w:p>
        </w:tc>
      </w:tr>
    </w:tbl>
    <w:p w14:paraId="477F5FED" w14:textId="77777777" w:rsidR="00071EF3" w:rsidRPr="00896ACB" w:rsidRDefault="00071EF3" w:rsidP="00071EF3">
      <w:pPr>
        <w:pStyle w:val="af1"/>
        <w:spacing w:line="240" w:lineRule="auto"/>
        <w:rPr>
          <w:lang w:val="en-US"/>
        </w:rPr>
      </w:pPr>
    </w:p>
    <w:p w14:paraId="237B6139" w14:textId="0CCDF4F6" w:rsidR="00071EF3" w:rsidRPr="001713AE" w:rsidRDefault="00071EF3" w:rsidP="00071EF3">
      <w:pPr>
        <w:pStyle w:val="af1"/>
        <w:spacing w:line="240" w:lineRule="auto"/>
      </w:pPr>
      <w:r w:rsidRPr="001713AE">
        <w:t>Файл «</w:t>
      </w:r>
      <w:proofErr w:type="spellStart"/>
      <w:r w:rsidR="00276A35" w:rsidRPr="00276A35">
        <w:t>InventoryService</w:t>
      </w:r>
      <w:proofErr w:type="spellEnd"/>
      <w:r w:rsidR="00276A35">
        <w:rPr>
          <w:lang w:val="en-US"/>
        </w:rPr>
        <w:t>.java</w:t>
      </w:r>
      <w:r w:rsidRPr="001713AE">
        <w:t>».</w:t>
      </w:r>
    </w:p>
    <w:tbl>
      <w:tblPr>
        <w:tblStyle w:val="aff4"/>
        <w:tblW w:w="0" w:type="auto"/>
        <w:tblLook w:val="04A0" w:firstRow="1" w:lastRow="0" w:firstColumn="1" w:lastColumn="0" w:noHBand="0" w:noVBand="1"/>
      </w:tblPr>
      <w:tblGrid>
        <w:gridCol w:w="9628"/>
      </w:tblGrid>
      <w:tr w:rsidR="00071EF3" w:rsidRPr="00896ACB" w14:paraId="6BB1FDC7" w14:textId="77777777" w:rsidTr="00C57D9B">
        <w:tc>
          <w:tcPr>
            <w:tcW w:w="9628" w:type="dxa"/>
          </w:tcPr>
          <w:p w14:paraId="041AE228" w14:textId="304A88D5" w:rsidR="00C35B05" w:rsidRPr="00C35B05" w:rsidRDefault="00C35B05" w:rsidP="00C35B0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package </w:t>
            </w:r>
            <w:proofErr w:type="spellStart"/>
            <w:proofErr w:type="gramStart"/>
            <w:r w:rsidRPr="00C35B05">
              <w:rPr>
                <w:sz w:val="16"/>
                <w:szCs w:val="16"/>
                <w:lang w:val="en-US"/>
              </w:rPr>
              <w:t>com.client</w:t>
            </w:r>
            <w:proofErr w:type="gramEnd"/>
            <w:r w:rsidRPr="00C35B05">
              <w:rPr>
                <w:sz w:val="16"/>
                <w:szCs w:val="16"/>
                <w:lang w:val="en-US"/>
              </w:rPr>
              <w:t>.service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>;</w:t>
            </w:r>
          </w:p>
          <w:p w14:paraId="017822A8" w14:textId="77777777" w:rsidR="00C35B05" w:rsidRPr="00C35B05" w:rsidRDefault="00C35B05" w:rsidP="00C35B0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>@Service</w:t>
            </w:r>
          </w:p>
          <w:p w14:paraId="4DF6DA3E" w14:textId="3A4F9BA3" w:rsidR="00C35B05" w:rsidRPr="00C35B05" w:rsidRDefault="00C35B05" w:rsidP="00C35B0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public class 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InventoryService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 xml:space="preserve"> extends 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RestService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>&lt;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InventoryCreate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InventoryRead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InventoryUpdate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>&gt; {</w:t>
            </w:r>
          </w:p>
          <w:p w14:paraId="7F4D3F36" w14:textId="1B283F54" w:rsidR="00C35B05" w:rsidRPr="00C35B05" w:rsidRDefault="00C35B05" w:rsidP="00C35B0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    public </w:t>
            </w:r>
            <w:proofErr w:type="spellStart"/>
            <w:proofErr w:type="gramStart"/>
            <w:r w:rsidRPr="00C35B05">
              <w:rPr>
                <w:sz w:val="16"/>
                <w:szCs w:val="16"/>
                <w:lang w:val="en-US"/>
              </w:rPr>
              <w:t>InventoryService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C35B05">
              <w:rPr>
                <w:sz w:val="16"/>
                <w:szCs w:val="16"/>
                <w:lang w:val="en-US"/>
              </w:rPr>
              <w:t>RestClient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serverClient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>) {     super(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serverClient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 xml:space="preserve">, "inventories", 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InventoryRead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>[].class);    }</w:t>
            </w:r>
          </w:p>
          <w:p w14:paraId="517EF353" w14:textId="77777777" w:rsidR="00C35B05" w:rsidRPr="00C35B05" w:rsidRDefault="00C35B05" w:rsidP="00C35B0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    @Override</w:t>
            </w:r>
          </w:p>
          <w:p w14:paraId="1FA1C173" w14:textId="3827DD22" w:rsidR="00C35B05" w:rsidRPr="00C35B05" w:rsidRDefault="00C35B05" w:rsidP="00C35B0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    public Object </w:t>
            </w:r>
            <w:proofErr w:type="spellStart"/>
            <w:proofErr w:type="gramStart"/>
            <w:r w:rsidRPr="00C35B05">
              <w:rPr>
                <w:sz w:val="16"/>
                <w:szCs w:val="16"/>
                <w:lang w:val="en-US"/>
              </w:rPr>
              <w:t>getEntityId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C35B05">
              <w:rPr>
                <w:sz w:val="16"/>
                <w:szCs w:val="16"/>
                <w:lang w:val="en-US"/>
              </w:rPr>
              <w:t>InventoryRead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dto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 xml:space="preserve">) {        </w:t>
            </w:r>
            <w:r w:rsidRPr="00896ACB">
              <w:rPr>
                <w:sz w:val="16"/>
                <w:szCs w:val="16"/>
                <w:lang w:val="en-US"/>
              </w:rPr>
              <w:t>return dto.id();    }</w:t>
            </w:r>
          </w:p>
          <w:p w14:paraId="4F4D8346" w14:textId="1B871625" w:rsidR="00071EF3" w:rsidRPr="00896ACB" w:rsidRDefault="00C35B05" w:rsidP="00C35B05">
            <w:pPr>
              <w:pStyle w:val="af1"/>
              <w:rPr>
                <w:sz w:val="16"/>
                <w:szCs w:val="16"/>
                <w:lang w:val="en-US"/>
              </w:rPr>
            </w:pPr>
            <w:r w:rsidRPr="00896ACB">
              <w:rPr>
                <w:sz w:val="16"/>
                <w:szCs w:val="16"/>
                <w:lang w:val="en-US"/>
              </w:rPr>
              <w:t>}</w:t>
            </w:r>
          </w:p>
        </w:tc>
      </w:tr>
    </w:tbl>
    <w:p w14:paraId="2661A3F8" w14:textId="77777777" w:rsidR="00071EF3" w:rsidRPr="00896ACB" w:rsidRDefault="00071EF3" w:rsidP="00071EF3">
      <w:pPr>
        <w:pStyle w:val="af1"/>
        <w:spacing w:line="240" w:lineRule="auto"/>
        <w:rPr>
          <w:lang w:val="en-US"/>
        </w:rPr>
      </w:pPr>
    </w:p>
    <w:p w14:paraId="75AACFF8" w14:textId="284E82BA" w:rsidR="00071EF3" w:rsidRPr="001713AE" w:rsidRDefault="00071EF3" w:rsidP="00071EF3">
      <w:pPr>
        <w:pStyle w:val="af1"/>
        <w:spacing w:line="240" w:lineRule="auto"/>
      </w:pPr>
      <w:r w:rsidRPr="001713AE">
        <w:t>Файл «</w:t>
      </w:r>
      <w:proofErr w:type="spellStart"/>
      <w:r w:rsidR="00276A35" w:rsidRPr="00276A35">
        <w:t>LocationService</w:t>
      </w:r>
      <w:proofErr w:type="spellEnd"/>
      <w:r w:rsidR="00276A35">
        <w:rPr>
          <w:lang w:val="en-US"/>
        </w:rPr>
        <w:t>.java</w:t>
      </w:r>
      <w:r w:rsidRPr="001713AE">
        <w:t>».</w:t>
      </w:r>
    </w:p>
    <w:tbl>
      <w:tblPr>
        <w:tblStyle w:val="aff4"/>
        <w:tblW w:w="0" w:type="auto"/>
        <w:tblLook w:val="04A0" w:firstRow="1" w:lastRow="0" w:firstColumn="1" w:lastColumn="0" w:noHBand="0" w:noVBand="1"/>
      </w:tblPr>
      <w:tblGrid>
        <w:gridCol w:w="9628"/>
      </w:tblGrid>
      <w:tr w:rsidR="00071EF3" w:rsidRPr="00856C19" w14:paraId="5E9C716C" w14:textId="77777777" w:rsidTr="00C57D9B">
        <w:tc>
          <w:tcPr>
            <w:tcW w:w="9628" w:type="dxa"/>
          </w:tcPr>
          <w:p w14:paraId="5B1AB0D8" w14:textId="5C9A8895" w:rsidR="00C35B05" w:rsidRPr="00C35B05" w:rsidRDefault="00C35B05" w:rsidP="00C35B0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package </w:t>
            </w:r>
            <w:proofErr w:type="spellStart"/>
            <w:proofErr w:type="gramStart"/>
            <w:r w:rsidRPr="00C35B05">
              <w:rPr>
                <w:sz w:val="16"/>
                <w:szCs w:val="16"/>
                <w:lang w:val="en-US"/>
              </w:rPr>
              <w:t>com.client</w:t>
            </w:r>
            <w:proofErr w:type="gramEnd"/>
            <w:r w:rsidRPr="00C35B05">
              <w:rPr>
                <w:sz w:val="16"/>
                <w:szCs w:val="16"/>
                <w:lang w:val="en-US"/>
              </w:rPr>
              <w:t>.service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>;</w:t>
            </w:r>
          </w:p>
          <w:p w14:paraId="74EC639B" w14:textId="77777777" w:rsidR="00C35B05" w:rsidRPr="00C35B05" w:rsidRDefault="00C35B05" w:rsidP="00C35B0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>@Service</w:t>
            </w:r>
          </w:p>
          <w:p w14:paraId="05AD9653" w14:textId="649C877A" w:rsidR="00C35B05" w:rsidRPr="00C35B05" w:rsidRDefault="00C35B05" w:rsidP="00C35B0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public class 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LocationService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 xml:space="preserve"> extends 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RestService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>&lt;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LocationCreate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LocationRead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LocationUpdate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>&gt; {</w:t>
            </w:r>
          </w:p>
          <w:p w14:paraId="7E29486C" w14:textId="0DCCDC69" w:rsidR="00C35B05" w:rsidRPr="00C35B05" w:rsidRDefault="00C35B05" w:rsidP="00C35B0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    public </w:t>
            </w:r>
            <w:proofErr w:type="spellStart"/>
            <w:proofErr w:type="gramStart"/>
            <w:r w:rsidRPr="00C35B05">
              <w:rPr>
                <w:sz w:val="16"/>
                <w:szCs w:val="16"/>
                <w:lang w:val="en-US"/>
              </w:rPr>
              <w:t>LocationService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C35B05">
              <w:rPr>
                <w:sz w:val="16"/>
                <w:szCs w:val="16"/>
                <w:lang w:val="en-US"/>
              </w:rPr>
              <w:t>RestClient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serverClient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>) {     super(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serverClient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 xml:space="preserve">, "locations", 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LocationRead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>[].class);    }</w:t>
            </w:r>
          </w:p>
          <w:p w14:paraId="10CC60BB" w14:textId="77777777" w:rsidR="00C35B05" w:rsidRPr="00C35B05" w:rsidRDefault="00C35B05" w:rsidP="00C35B0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    @Override</w:t>
            </w:r>
          </w:p>
          <w:p w14:paraId="6D8A6317" w14:textId="310EDE7C" w:rsidR="00C35B05" w:rsidRPr="00C35B05" w:rsidRDefault="00C35B05" w:rsidP="00C35B0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    public Object </w:t>
            </w:r>
            <w:proofErr w:type="spellStart"/>
            <w:proofErr w:type="gramStart"/>
            <w:r w:rsidRPr="00C35B05">
              <w:rPr>
                <w:sz w:val="16"/>
                <w:szCs w:val="16"/>
                <w:lang w:val="en-US"/>
              </w:rPr>
              <w:t>getEntityId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C35B05">
              <w:rPr>
                <w:sz w:val="16"/>
                <w:szCs w:val="16"/>
                <w:lang w:val="en-US"/>
              </w:rPr>
              <w:t>LocationRead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dto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 xml:space="preserve">) {        </w:t>
            </w:r>
            <w:r w:rsidRPr="00856C19">
              <w:rPr>
                <w:sz w:val="16"/>
                <w:szCs w:val="16"/>
                <w:lang w:val="en-US"/>
              </w:rPr>
              <w:t>return dto.id();    }</w:t>
            </w:r>
          </w:p>
          <w:p w14:paraId="34F964CA" w14:textId="71086775" w:rsidR="00071EF3" w:rsidRPr="00856C19" w:rsidRDefault="00C35B05" w:rsidP="00C35B05">
            <w:pPr>
              <w:pStyle w:val="af1"/>
              <w:rPr>
                <w:sz w:val="16"/>
                <w:szCs w:val="16"/>
                <w:lang w:val="en-US"/>
              </w:rPr>
            </w:pPr>
            <w:r w:rsidRPr="00856C19">
              <w:rPr>
                <w:sz w:val="16"/>
                <w:szCs w:val="16"/>
                <w:lang w:val="en-US"/>
              </w:rPr>
              <w:t>}</w:t>
            </w:r>
          </w:p>
        </w:tc>
      </w:tr>
    </w:tbl>
    <w:p w14:paraId="32B8267C" w14:textId="77777777" w:rsidR="00071EF3" w:rsidRPr="00856C19" w:rsidRDefault="00071EF3" w:rsidP="00071EF3">
      <w:pPr>
        <w:pStyle w:val="af1"/>
        <w:spacing w:line="240" w:lineRule="auto"/>
        <w:rPr>
          <w:lang w:val="en-US"/>
        </w:rPr>
      </w:pPr>
    </w:p>
    <w:p w14:paraId="74BA5DAA" w14:textId="6C79B3EF" w:rsidR="00071EF3" w:rsidRPr="001713AE" w:rsidRDefault="00071EF3" w:rsidP="00071EF3">
      <w:pPr>
        <w:pStyle w:val="af1"/>
        <w:spacing w:line="240" w:lineRule="auto"/>
      </w:pPr>
      <w:r w:rsidRPr="001713AE">
        <w:t>Файл «</w:t>
      </w:r>
      <w:proofErr w:type="spellStart"/>
      <w:r w:rsidR="00276A35" w:rsidRPr="00276A35">
        <w:t>ManufacturerService</w:t>
      </w:r>
      <w:proofErr w:type="spellEnd"/>
      <w:r w:rsidR="00276A35">
        <w:rPr>
          <w:lang w:val="en-US"/>
        </w:rPr>
        <w:t>.java</w:t>
      </w:r>
      <w:r w:rsidRPr="001713AE">
        <w:t>».</w:t>
      </w:r>
    </w:p>
    <w:tbl>
      <w:tblPr>
        <w:tblStyle w:val="aff4"/>
        <w:tblW w:w="0" w:type="auto"/>
        <w:tblLook w:val="04A0" w:firstRow="1" w:lastRow="0" w:firstColumn="1" w:lastColumn="0" w:noHBand="0" w:noVBand="1"/>
      </w:tblPr>
      <w:tblGrid>
        <w:gridCol w:w="9628"/>
      </w:tblGrid>
      <w:tr w:rsidR="00071EF3" w:rsidRPr="00856C19" w14:paraId="4C09E11D" w14:textId="77777777" w:rsidTr="00C57D9B">
        <w:tc>
          <w:tcPr>
            <w:tcW w:w="9628" w:type="dxa"/>
          </w:tcPr>
          <w:p w14:paraId="11776BD2" w14:textId="43F5D007" w:rsidR="00C35B05" w:rsidRPr="00C35B05" w:rsidRDefault="00C35B05" w:rsidP="00C35B0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package </w:t>
            </w:r>
            <w:proofErr w:type="spellStart"/>
            <w:proofErr w:type="gramStart"/>
            <w:r w:rsidRPr="00C35B05">
              <w:rPr>
                <w:sz w:val="16"/>
                <w:szCs w:val="16"/>
                <w:lang w:val="en-US"/>
              </w:rPr>
              <w:t>com.client</w:t>
            </w:r>
            <w:proofErr w:type="gramEnd"/>
            <w:r w:rsidRPr="00C35B05">
              <w:rPr>
                <w:sz w:val="16"/>
                <w:szCs w:val="16"/>
                <w:lang w:val="en-US"/>
              </w:rPr>
              <w:t>.service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>;</w:t>
            </w:r>
          </w:p>
          <w:p w14:paraId="41548D0E" w14:textId="77777777" w:rsidR="00C35B05" w:rsidRPr="00C35B05" w:rsidRDefault="00C35B05" w:rsidP="00C35B0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>@Service</w:t>
            </w:r>
          </w:p>
          <w:p w14:paraId="111A3F61" w14:textId="12A18C79" w:rsidR="00C35B05" w:rsidRPr="00C35B05" w:rsidRDefault="00C35B05" w:rsidP="00C35B0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public class 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ManufacturerService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 xml:space="preserve"> extends 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RestService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>&lt;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ManufacturerCreate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ManufacturerRead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ManufacturerUpdate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>&gt; {</w:t>
            </w:r>
          </w:p>
          <w:p w14:paraId="52BF3D16" w14:textId="49A4EB99" w:rsidR="00C35B05" w:rsidRPr="00C35B05" w:rsidRDefault="00C35B05" w:rsidP="00C35B0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    public </w:t>
            </w:r>
            <w:proofErr w:type="spellStart"/>
            <w:proofErr w:type="gramStart"/>
            <w:r w:rsidRPr="00C35B05">
              <w:rPr>
                <w:sz w:val="16"/>
                <w:szCs w:val="16"/>
                <w:lang w:val="en-US"/>
              </w:rPr>
              <w:t>ManufacturerService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C35B05">
              <w:rPr>
                <w:sz w:val="16"/>
                <w:szCs w:val="16"/>
                <w:lang w:val="en-US"/>
              </w:rPr>
              <w:t>RestClient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serverClient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>) {  super(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serverClient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 xml:space="preserve">, "manufacturers", 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ManufacturerRead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>[].class);   }</w:t>
            </w:r>
          </w:p>
          <w:p w14:paraId="0D9755BA" w14:textId="77777777" w:rsidR="00C35B05" w:rsidRPr="00C35B05" w:rsidRDefault="00C35B05" w:rsidP="00C35B0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    @Override</w:t>
            </w:r>
          </w:p>
          <w:p w14:paraId="3880DA8B" w14:textId="7856AAD5" w:rsidR="00C35B05" w:rsidRPr="00C35B05" w:rsidRDefault="00C35B05" w:rsidP="00C35B0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    public Object </w:t>
            </w:r>
            <w:proofErr w:type="spellStart"/>
            <w:proofErr w:type="gramStart"/>
            <w:r w:rsidRPr="00C35B05">
              <w:rPr>
                <w:sz w:val="16"/>
                <w:szCs w:val="16"/>
                <w:lang w:val="en-US"/>
              </w:rPr>
              <w:t>getEntityId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C35B05">
              <w:rPr>
                <w:sz w:val="16"/>
                <w:szCs w:val="16"/>
                <w:lang w:val="en-US"/>
              </w:rPr>
              <w:t>ManufacturerRead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dto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 xml:space="preserve">) {        </w:t>
            </w:r>
            <w:r w:rsidRPr="00856C19">
              <w:rPr>
                <w:sz w:val="16"/>
                <w:szCs w:val="16"/>
                <w:lang w:val="en-US"/>
              </w:rPr>
              <w:t>return dto.id();    }</w:t>
            </w:r>
          </w:p>
          <w:p w14:paraId="2CA8351A" w14:textId="424CE009" w:rsidR="00071EF3" w:rsidRPr="00856C19" w:rsidRDefault="00C35B05" w:rsidP="00C35B05">
            <w:pPr>
              <w:pStyle w:val="af1"/>
              <w:rPr>
                <w:sz w:val="16"/>
                <w:szCs w:val="16"/>
                <w:lang w:val="en-US"/>
              </w:rPr>
            </w:pPr>
            <w:r w:rsidRPr="00856C19">
              <w:rPr>
                <w:sz w:val="16"/>
                <w:szCs w:val="16"/>
                <w:lang w:val="en-US"/>
              </w:rPr>
              <w:t>}</w:t>
            </w:r>
          </w:p>
        </w:tc>
      </w:tr>
    </w:tbl>
    <w:p w14:paraId="320DF7FE" w14:textId="77777777" w:rsidR="00071EF3" w:rsidRPr="00856C19" w:rsidRDefault="00071EF3" w:rsidP="00071EF3">
      <w:pPr>
        <w:pStyle w:val="af1"/>
        <w:spacing w:line="240" w:lineRule="auto"/>
        <w:rPr>
          <w:lang w:val="en-US"/>
        </w:rPr>
      </w:pPr>
    </w:p>
    <w:p w14:paraId="539E8D28" w14:textId="783409C6" w:rsidR="00071EF3" w:rsidRPr="001713AE" w:rsidRDefault="00071EF3" w:rsidP="00071EF3">
      <w:pPr>
        <w:pStyle w:val="af1"/>
        <w:spacing w:line="240" w:lineRule="auto"/>
      </w:pPr>
      <w:r w:rsidRPr="001713AE">
        <w:t>Файл «</w:t>
      </w:r>
      <w:proofErr w:type="spellStart"/>
      <w:r w:rsidR="00276A35" w:rsidRPr="00276A35">
        <w:t>NotificationService</w:t>
      </w:r>
      <w:proofErr w:type="spellEnd"/>
      <w:r w:rsidR="00276A35">
        <w:rPr>
          <w:lang w:val="en-US"/>
        </w:rPr>
        <w:t>.java</w:t>
      </w:r>
      <w:r w:rsidRPr="001713AE">
        <w:t>».</w:t>
      </w:r>
    </w:p>
    <w:tbl>
      <w:tblPr>
        <w:tblStyle w:val="aff4"/>
        <w:tblW w:w="0" w:type="auto"/>
        <w:tblLook w:val="04A0" w:firstRow="1" w:lastRow="0" w:firstColumn="1" w:lastColumn="0" w:noHBand="0" w:noVBand="1"/>
      </w:tblPr>
      <w:tblGrid>
        <w:gridCol w:w="9628"/>
      </w:tblGrid>
      <w:tr w:rsidR="00071EF3" w:rsidRPr="001713AE" w14:paraId="28735A56" w14:textId="77777777" w:rsidTr="00C57D9B">
        <w:tc>
          <w:tcPr>
            <w:tcW w:w="9628" w:type="dxa"/>
          </w:tcPr>
          <w:p w14:paraId="58F1BA22" w14:textId="2505EE77" w:rsidR="00276A35" w:rsidRPr="00C35B05" w:rsidRDefault="00276A35" w:rsidP="00276A3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package </w:t>
            </w:r>
            <w:proofErr w:type="spellStart"/>
            <w:proofErr w:type="gramStart"/>
            <w:r w:rsidRPr="00C35B05">
              <w:rPr>
                <w:sz w:val="16"/>
                <w:szCs w:val="16"/>
                <w:lang w:val="en-US"/>
              </w:rPr>
              <w:t>com.client</w:t>
            </w:r>
            <w:proofErr w:type="gramEnd"/>
            <w:r w:rsidRPr="00C35B05">
              <w:rPr>
                <w:sz w:val="16"/>
                <w:szCs w:val="16"/>
                <w:lang w:val="en-US"/>
              </w:rPr>
              <w:t>.service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>;</w:t>
            </w:r>
          </w:p>
          <w:p w14:paraId="2DD49DD2" w14:textId="77777777" w:rsidR="00276A35" w:rsidRPr="00C35B05" w:rsidRDefault="00276A35" w:rsidP="00276A3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>@Service</w:t>
            </w:r>
          </w:p>
          <w:p w14:paraId="22E5788C" w14:textId="4E233B64" w:rsidR="00276A35" w:rsidRPr="00C35B05" w:rsidRDefault="00276A35" w:rsidP="00276A3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public class 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NotificationService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 xml:space="preserve"> {</w:t>
            </w:r>
          </w:p>
          <w:p w14:paraId="584E5133" w14:textId="77777777" w:rsidR="00276A35" w:rsidRPr="00C35B05" w:rsidRDefault="00276A35" w:rsidP="00276A3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    public void </w:t>
            </w:r>
            <w:proofErr w:type="spellStart"/>
            <w:proofErr w:type="gramStart"/>
            <w:r w:rsidRPr="00C35B05">
              <w:rPr>
                <w:sz w:val="16"/>
                <w:szCs w:val="16"/>
                <w:lang w:val="en-US"/>
              </w:rPr>
              <w:t>notifiSuccess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>(</w:t>
            </w:r>
            <w:proofErr w:type="gramEnd"/>
            <w:r w:rsidRPr="00C35B05">
              <w:rPr>
                <w:sz w:val="16"/>
                <w:szCs w:val="16"/>
                <w:lang w:val="en-US"/>
              </w:rPr>
              <w:t>String message) {</w:t>
            </w:r>
          </w:p>
          <w:p w14:paraId="4F8DF029" w14:textId="77777777" w:rsidR="00276A35" w:rsidRPr="00C35B05" w:rsidRDefault="00276A35" w:rsidP="00276A3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Notification.show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 xml:space="preserve">(message, 5000, 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Notification.Position.TOP_CENTER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>)</w:t>
            </w:r>
          </w:p>
          <w:p w14:paraId="13433E8C" w14:textId="77777777" w:rsidR="00276A35" w:rsidRPr="00C35B05" w:rsidRDefault="00276A35" w:rsidP="00276A3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                </w:t>
            </w:r>
            <w:proofErr w:type="gramStart"/>
            <w:r w:rsidRPr="00C35B05">
              <w:rPr>
                <w:sz w:val="16"/>
                <w:szCs w:val="16"/>
                <w:lang w:val="en-US"/>
              </w:rPr>
              <w:t>.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addThemeVariants</w:t>
            </w:r>
            <w:proofErr w:type="spellEnd"/>
            <w:proofErr w:type="gramEnd"/>
            <w:r w:rsidRPr="00C35B05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NotificationVariant.LUMO_SUCCESS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>);</w:t>
            </w:r>
          </w:p>
          <w:p w14:paraId="7D625169" w14:textId="76950665" w:rsidR="00276A35" w:rsidRPr="00C35B05" w:rsidRDefault="00276A35" w:rsidP="00276A3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    }</w:t>
            </w:r>
          </w:p>
          <w:p w14:paraId="3FDA200E" w14:textId="77777777" w:rsidR="00276A35" w:rsidRPr="00C35B05" w:rsidRDefault="00276A35" w:rsidP="00276A3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    public void </w:t>
            </w:r>
            <w:proofErr w:type="spellStart"/>
            <w:proofErr w:type="gramStart"/>
            <w:r w:rsidRPr="00C35B05">
              <w:rPr>
                <w:sz w:val="16"/>
                <w:szCs w:val="16"/>
                <w:lang w:val="en-US"/>
              </w:rPr>
              <w:t>notifiError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>(</w:t>
            </w:r>
            <w:proofErr w:type="gramEnd"/>
            <w:r w:rsidRPr="00C35B05">
              <w:rPr>
                <w:sz w:val="16"/>
                <w:szCs w:val="16"/>
                <w:lang w:val="en-US"/>
              </w:rPr>
              <w:t>Exception e) {</w:t>
            </w:r>
          </w:p>
          <w:p w14:paraId="2E0C9D1E" w14:textId="77777777" w:rsidR="00276A35" w:rsidRPr="00C35B05" w:rsidRDefault="00276A35" w:rsidP="00276A3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Notification.show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>(</w:t>
            </w:r>
            <w:proofErr w:type="spellStart"/>
            <w:proofErr w:type="gramStart"/>
            <w:r w:rsidRPr="00C35B05">
              <w:rPr>
                <w:sz w:val="16"/>
                <w:szCs w:val="16"/>
                <w:lang w:val="en-US"/>
              </w:rPr>
              <w:t>e.getMessage</w:t>
            </w:r>
            <w:proofErr w:type="spellEnd"/>
            <w:proofErr w:type="gramEnd"/>
            <w:r w:rsidRPr="00C35B05">
              <w:rPr>
                <w:sz w:val="16"/>
                <w:szCs w:val="16"/>
                <w:lang w:val="en-US"/>
              </w:rPr>
              <w:t xml:space="preserve">(), 10000, 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Notification.Position.BOTTOM_CENTER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>)</w:t>
            </w:r>
          </w:p>
          <w:p w14:paraId="34F44E2F" w14:textId="77777777" w:rsidR="00276A35" w:rsidRPr="00C35B05" w:rsidRDefault="00276A35" w:rsidP="00276A35">
            <w:pPr>
              <w:pStyle w:val="af1"/>
              <w:rPr>
                <w:sz w:val="16"/>
                <w:szCs w:val="16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                </w:t>
            </w:r>
            <w:proofErr w:type="gramStart"/>
            <w:r w:rsidRPr="00C35B05">
              <w:rPr>
                <w:sz w:val="16"/>
                <w:szCs w:val="16"/>
              </w:rPr>
              <w:t>.</w:t>
            </w:r>
            <w:proofErr w:type="spellStart"/>
            <w:r w:rsidRPr="00C35B05">
              <w:rPr>
                <w:sz w:val="16"/>
                <w:szCs w:val="16"/>
              </w:rPr>
              <w:t>addThemeVariants</w:t>
            </w:r>
            <w:proofErr w:type="spellEnd"/>
            <w:proofErr w:type="gramEnd"/>
            <w:r w:rsidRPr="00C35B05">
              <w:rPr>
                <w:sz w:val="16"/>
                <w:szCs w:val="16"/>
              </w:rPr>
              <w:t>(</w:t>
            </w:r>
            <w:proofErr w:type="spellStart"/>
            <w:r w:rsidRPr="00C35B05">
              <w:rPr>
                <w:sz w:val="16"/>
                <w:szCs w:val="16"/>
              </w:rPr>
              <w:t>NotificationVariant.LUMO_ERROR</w:t>
            </w:r>
            <w:proofErr w:type="spellEnd"/>
            <w:r w:rsidRPr="00C35B05">
              <w:rPr>
                <w:sz w:val="16"/>
                <w:szCs w:val="16"/>
              </w:rPr>
              <w:t>);</w:t>
            </w:r>
          </w:p>
          <w:p w14:paraId="0516DDCF" w14:textId="3B4F91B1" w:rsidR="00276A35" w:rsidRPr="00C35B05" w:rsidRDefault="00276A35" w:rsidP="00276A3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</w:rPr>
              <w:t xml:space="preserve">    }</w:t>
            </w:r>
          </w:p>
          <w:p w14:paraId="049A2468" w14:textId="5948075E" w:rsidR="00071EF3" w:rsidRPr="00C35B05" w:rsidRDefault="00276A35" w:rsidP="00276A35">
            <w:pPr>
              <w:pStyle w:val="af1"/>
              <w:rPr>
                <w:sz w:val="16"/>
                <w:szCs w:val="16"/>
              </w:rPr>
            </w:pPr>
            <w:r w:rsidRPr="00C35B05">
              <w:rPr>
                <w:sz w:val="16"/>
                <w:szCs w:val="16"/>
              </w:rPr>
              <w:t>}</w:t>
            </w:r>
          </w:p>
        </w:tc>
      </w:tr>
    </w:tbl>
    <w:p w14:paraId="6C5D63B1" w14:textId="77777777" w:rsidR="00071EF3" w:rsidRDefault="00071EF3" w:rsidP="00071EF3">
      <w:pPr>
        <w:pStyle w:val="af1"/>
        <w:spacing w:line="240" w:lineRule="auto"/>
      </w:pPr>
    </w:p>
    <w:p w14:paraId="05130061" w14:textId="3A444586" w:rsidR="00071EF3" w:rsidRPr="001713AE" w:rsidRDefault="00071EF3" w:rsidP="00071EF3">
      <w:pPr>
        <w:pStyle w:val="af1"/>
        <w:spacing w:line="240" w:lineRule="auto"/>
      </w:pPr>
      <w:r w:rsidRPr="00276A35">
        <w:t>Файл «</w:t>
      </w:r>
      <w:proofErr w:type="spellStart"/>
      <w:r w:rsidR="00276A35" w:rsidRPr="00276A35">
        <w:t>MainLayout</w:t>
      </w:r>
      <w:proofErr w:type="spellEnd"/>
      <w:r w:rsidR="00276A35" w:rsidRPr="00276A35">
        <w:rPr>
          <w:lang w:val="en-US"/>
        </w:rPr>
        <w:t>.java</w:t>
      </w:r>
      <w:r w:rsidRPr="00276A35">
        <w:t>».</w:t>
      </w:r>
    </w:p>
    <w:tbl>
      <w:tblPr>
        <w:tblStyle w:val="aff4"/>
        <w:tblW w:w="0" w:type="auto"/>
        <w:tblLook w:val="04A0" w:firstRow="1" w:lastRow="0" w:firstColumn="1" w:lastColumn="0" w:noHBand="0" w:noVBand="1"/>
      </w:tblPr>
      <w:tblGrid>
        <w:gridCol w:w="9628"/>
      </w:tblGrid>
      <w:tr w:rsidR="00071EF3" w:rsidRPr="001713AE" w14:paraId="0463ED30" w14:textId="77777777" w:rsidTr="00C57D9B">
        <w:tc>
          <w:tcPr>
            <w:tcW w:w="9628" w:type="dxa"/>
          </w:tcPr>
          <w:p w14:paraId="17332D6F" w14:textId="77777777" w:rsidR="00856C19" w:rsidRPr="00856C19" w:rsidRDefault="00856C19" w:rsidP="00856C19">
            <w:pPr>
              <w:pStyle w:val="af1"/>
              <w:rPr>
                <w:sz w:val="16"/>
                <w:szCs w:val="16"/>
                <w:lang w:val="en-US"/>
              </w:rPr>
            </w:pPr>
            <w:r w:rsidRPr="00856C19">
              <w:rPr>
                <w:sz w:val="16"/>
                <w:szCs w:val="16"/>
                <w:lang w:val="en-US"/>
              </w:rPr>
              <w:t>@Layout</w:t>
            </w:r>
          </w:p>
          <w:p w14:paraId="625FDA10" w14:textId="18C6370E" w:rsidR="00856C19" w:rsidRPr="008B436A" w:rsidRDefault="00856C19" w:rsidP="00856C19">
            <w:pPr>
              <w:pStyle w:val="af1"/>
              <w:rPr>
                <w:sz w:val="16"/>
                <w:szCs w:val="16"/>
                <w:lang w:val="en-US"/>
              </w:rPr>
            </w:pPr>
            <w:r w:rsidRPr="00856C19">
              <w:rPr>
                <w:sz w:val="16"/>
                <w:szCs w:val="16"/>
                <w:lang w:val="en-US"/>
              </w:rPr>
              <w:t xml:space="preserve">public final class </w:t>
            </w:r>
            <w:proofErr w:type="spellStart"/>
            <w:r w:rsidRPr="00856C19">
              <w:rPr>
                <w:sz w:val="16"/>
                <w:szCs w:val="16"/>
                <w:lang w:val="en-US"/>
              </w:rPr>
              <w:t>MainLayout</w:t>
            </w:r>
            <w:proofErr w:type="spellEnd"/>
            <w:r w:rsidRPr="00856C19">
              <w:rPr>
                <w:sz w:val="16"/>
                <w:szCs w:val="16"/>
                <w:lang w:val="en-US"/>
              </w:rPr>
              <w:t xml:space="preserve"> extends </w:t>
            </w:r>
            <w:proofErr w:type="spellStart"/>
            <w:r w:rsidRPr="00856C19">
              <w:rPr>
                <w:sz w:val="16"/>
                <w:szCs w:val="16"/>
                <w:lang w:val="en-US"/>
              </w:rPr>
              <w:t>AppLayout</w:t>
            </w:r>
            <w:proofErr w:type="spellEnd"/>
            <w:r w:rsidRPr="00856C19">
              <w:rPr>
                <w:sz w:val="16"/>
                <w:szCs w:val="16"/>
                <w:lang w:val="en-US"/>
              </w:rPr>
              <w:t xml:space="preserve"> {</w:t>
            </w:r>
          </w:p>
          <w:p w14:paraId="5FA48722" w14:textId="44840BD1" w:rsidR="00856C19" w:rsidRPr="00856C19" w:rsidRDefault="00856C19" w:rsidP="00856C19">
            <w:pPr>
              <w:pStyle w:val="af1"/>
              <w:rPr>
                <w:sz w:val="16"/>
                <w:szCs w:val="16"/>
                <w:lang w:val="en-US"/>
              </w:rPr>
            </w:pPr>
            <w:r w:rsidRPr="00856C19">
              <w:rPr>
                <w:sz w:val="16"/>
                <w:szCs w:val="16"/>
                <w:lang w:val="en-US"/>
              </w:rPr>
              <w:t xml:space="preserve">    private static final String SESSION_THEME_KEY = "</w:t>
            </w:r>
            <w:proofErr w:type="spellStart"/>
            <w:r w:rsidRPr="00856C19">
              <w:rPr>
                <w:sz w:val="16"/>
                <w:szCs w:val="16"/>
                <w:lang w:val="en-US"/>
              </w:rPr>
              <w:t>selectedTheme</w:t>
            </w:r>
            <w:proofErr w:type="spellEnd"/>
            <w:r w:rsidRPr="00856C19">
              <w:rPr>
                <w:sz w:val="16"/>
                <w:szCs w:val="16"/>
                <w:lang w:val="en-US"/>
              </w:rPr>
              <w:t>";</w:t>
            </w:r>
          </w:p>
          <w:p w14:paraId="45E10967" w14:textId="77777777" w:rsidR="00856C19" w:rsidRPr="00856C19" w:rsidRDefault="00856C19" w:rsidP="00856C19">
            <w:pPr>
              <w:pStyle w:val="af1"/>
              <w:rPr>
                <w:sz w:val="16"/>
                <w:szCs w:val="16"/>
                <w:lang w:val="en-US"/>
              </w:rPr>
            </w:pPr>
            <w:r w:rsidRPr="00856C19">
              <w:rPr>
                <w:sz w:val="16"/>
                <w:szCs w:val="16"/>
                <w:lang w:val="en-US"/>
              </w:rPr>
              <w:t xml:space="preserve">    public </w:t>
            </w:r>
            <w:proofErr w:type="spellStart"/>
            <w:proofErr w:type="gramStart"/>
            <w:r w:rsidRPr="00856C19">
              <w:rPr>
                <w:sz w:val="16"/>
                <w:szCs w:val="16"/>
                <w:lang w:val="en-US"/>
              </w:rPr>
              <w:t>MainLayout</w:t>
            </w:r>
            <w:proofErr w:type="spellEnd"/>
            <w:r w:rsidRPr="00856C19">
              <w:rPr>
                <w:sz w:val="16"/>
                <w:szCs w:val="16"/>
                <w:lang w:val="en-US"/>
              </w:rPr>
              <w:t>(</w:t>
            </w:r>
            <w:proofErr w:type="gramEnd"/>
            <w:r w:rsidRPr="00856C19">
              <w:rPr>
                <w:sz w:val="16"/>
                <w:szCs w:val="16"/>
                <w:lang w:val="en-US"/>
              </w:rPr>
              <w:t>) {</w:t>
            </w:r>
          </w:p>
          <w:p w14:paraId="65329D64" w14:textId="77777777" w:rsidR="00856C19" w:rsidRPr="00856C19" w:rsidRDefault="00856C19" w:rsidP="00856C19">
            <w:pPr>
              <w:pStyle w:val="af1"/>
              <w:rPr>
                <w:sz w:val="16"/>
                <w:szCs w:val="16"/>
                <w:lang w:val="en-US"/>
              </w:rPr>
            </w:pPr>
            <w:r w:rsidRPr="00856C19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proofErr w:type="gramStart"/>
            <w:r w:rsidRPr="00856C19">
              <w:rPr>
                <w:sz w:val="16"/>
                <w:szCs w:val="16"/>
                <w:lang w:val="en-US"/>
              </w:rPr>
              <w:t>setPrimarySection</w:t>
            </w:r>
            <w:proofErr w:type="spellEnd"/>
            <w:r w:rsidRPr="00856C19">
              <w:rPr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856C19">
              <w:rPr>
                <w:sz w:val="16"/>
                <w:szCs w:val="16"/>
                <w:lang w:val="en-US"/>
              </w:rPr>
              <w:t>Section.DRAWER</w:t>
            </w:r>
            <w:proofErr w:type="spellEnd"/>
            <w:r w:rsidRPr="00856C19">
              <w:rPr>
                <w:sz w:val="16"/>
                <w:szCs w:val="16"/>
                <w:lang w:val="en-US"/>
              </w:rPr>
              <w:t>);</w:t>
            </w:r>
          </w:p>
          <w:p w14:paraId="0E5A869D" w14:textId="0FAB951C" w:rsidR="00856C19" w:rsidRPr="008B436A" w:rsidRDefault="00856C19" w:rsidP="00856C19">
            <w:pPr>
              <w:pStyle w:val="af1"/>
              <w:rPr>
                <w:sz w:val="16"/>
                <w:szCs w:val="16"/>
                <w:lang w:val="en-US"/>
              </w:rPr>
            </w:pPr>
            <w:r w:rsidRPr="00856C19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856C19">
              <w:rPr>
                <w:sz w:val="16"/>
                <w:szCs w:val="16"/>
                <w:lang w:val="en-US"/>
              </w:rPr>
              <w:t>addToDrawer</w:t>
            </w:r>
            <w:proofErr w:type="spellEnd"/>
            <w:r w:rsidRPr="00856C19">
              <w:rPr>
                <w:sz w:val="16"/>
                <w:szCs w:val="16"/>
                <w:lang w:val="en-US"/>
              </w:rPr>
              <w:t>(</w:t>
            </w:r>
            <w:proofErr w:type="spellStart"/>
            <w:proofErr w:type="gramStart"/>
            <w:r w:rsidRPr="00856C19">
              <w:rPr>
                <w:sz w:val="16"/>
                <w:szCs w:val="16"/>
                <w:lang w:val="en-US"/>
              </w:rPr>
              <w:t>createHeader</w:t>
            </w:r>
            <w:proofErr w:type="spellEnd"/>
            <w:r w:rsidRPr="00856C19">
              <w:rPr>
                <w:sz w:val="16"/>
                <w:szCs w:val="16"/>
                <w:lang w:val="en-US"/>
              </w:rPr>
              <w:t>(</w:t>
            </w:r>
            <w:proofErr w:type="gramEnd"/>
            <w:r w:rsidRPr="00856C19">
              <w:rPr>
                <w:sz w:val="16"/>
                <w:szCs w:val="16"/>
                <w:lang w:val="en-US"/>
              </w:rPr>
              <w:t>), new Scroller(</w:t>
            </w:r>
            <w:proofErr w:type="spellStart"/>
            <w:r w:rsidRPr="00856C19">
              <w:rPr>
                <w:sz w:val="16"/>
                <w:szCs w:val="16"/>
                <w:lang w:val="en-US"/>
              </w:rPr>
              <w:t>createSideNav</w:t>
            </w:r>
            <w:proofErr w:type="spellEnd"/>
            <w:r w:rsidRPr="00856C19">
              <w:rPr>
                <w:sz w:val="16"/>
                <w:szCs w:val="16"/>
                <w:lang w:val="en-US"/>
              </w:rPr>
              <w:t>()));</w:t>
            </w:r>
          </w:p>
          <w:p w14:paraId="41EADBD9" w14:textId="77777777" w:rsidR="00856C19" w:rsidRPr="00856C19" w:rsidRDefault="00856C19" w:rsidP="00856C19">
            <w:pPr>
              <w:pStyle w:val="af1"/>
              <w:rPr>
                <w:sz w:val="16"/>
                <w:szCs w:val="16"/>
                <w:lang w:val="en-US"/>
              </w:rPr>
            </w:pPr>
            <w:r w:rsidRPr="00856C19">
              <w:rPr>
                <w:sz w:val="16"/>
                <w:szCs w:val="16"/>
                <w:lang w:val="en-US"/>
              </w:rPr>
              <w:t xml:space="preserve">        var theme = </w:t>
            </w:r>
            <w:proofErr w:type="spellStart"/>
            <w:r w:rsidRPr="00856C19">
              <w:rPr>
                <w:sz w:val="16"/>
                <w:szCs w:val="16"/>
                <w:lang w:val="en-US"/>
              </w:rPr>
              <w:t>VaadinSession.getCurrent</w:t>
            </w:r>
            <w:proofErr w:type="spellEnd"/>
            <w:r w:rsidRPr="00856C19">
              <w:rPr>
                <w:sz w:val="16"/>
                <w:szCs w:val="16"/>
                <w:lang w:val="en-US"/>
              </w:rPr>
              <w:t>(</w:t>
            </w:r>
            <w:proofErr w:type="gramStart"/>
            <w:r w:rsidRPr="00856C19">
              <w:rPr>
                <w:sz w:val="16"/>
                <w:szCs w:val="16"/>
                <w:lang w:val="en-US"/>
              </w:rPr>
              <w:t>).</w:t>
            </w:r>
            <w:proofErr w:type="spellStart"/>
            <w:r w:rsidRPr="00856C19">
              <w:rPr>
                <w:sz w:val="16"/>
                <w:szCs w:val="16"/>
                <w:lang w:val="en-US"/>
              </w:rPr>
              <w:t>getAttribute</w:t>
            </w:r>
            <w:proofErr w:type="spellEnd"/>
            <w:proofErr w:type="gramEnd"/>
            <w:r w:rsidRPr="00856C19">
              <w:rPr>
                <w:sz w:val="16"/>
                <w:szCs w:val="16"/>
                <w:lang w:val="en-US"/>
              </w:rPr>
              <w:t>(SESSION_THEME_KEY);</w:t>
            </w:r>
          </w:p>
          <w:p w14:paraId="6A00F11E" w14:textId="77777777" w:rsidR="00856C19" w:rsidRPr="00856C19" w:rsidRDefault="00856C19" w:rsidP="00856C19">
            <w:pPr>
              <w:pStyle w:val="af1"/>
              <w:rPr>
                <w:sz w:val="16"/>
                <w:szCs w:val="16"/>
                <w:lang w:val="en-US"/>
              </w:rPr>
            </w:pPr>
            <w:r w:rsidRPr="00856C19">
              <w:rPr>
                <w:sz w:val="16"/>
                <w:szCs w:val="16"/>
                <w:lang w:val="en-US"/>
              </w:rPr>
              <w:t xml:space="preserve">        if ("</w:t>
            </w:r>
            <w:proofErr w:type="spellStart"/>
            <w:r w:rsidRPr="00856C19">
              <w:rPr>
                <w:sz w:val="16"/>
                <w:szCs w:val="16"/>
                <w:lang w:val="en-US"/>
              </w:rPr>
              <w:t>matrix</w:t>
            </w:r>
            <w:proofErr w:type="gramStart"/>
            <w:r w:rsidRPr="00856C19">
              <w:rPr>
                <w:sz w:val="16"/>
                <w:szCs w:val="16"/>
                <w:lang w:val="en-US"/>
              </w:rPr>
              <w:t>".equals</w:t>
            </w:r>
            <w:proofErr w:type="spellEnd"/>
            <w:proofErr w:type="gramEnd"/>
            <w:r w:rsidRPr="00856C19">
              <w:rPr>
                <w:sz w:val="16"/>
                <w:szCs w:val="16"/>
                <w:lang w:val="en-US"/>
              </w:rPr>
              <w:t>(theme)) {</w:t>
            </w:r>
          </w:p>
          <w:p w14:paraId="412EEB35" w14:textId="77777777" w:rsidR="00856C19" w:rsidRPr="00856C19" w:rsidRDefault="00856C19" w:rsidP="00856C19">
            <w:pPr>
              <w:pStyle w:val="af1"/>
              <w:rPr>
                <w:sz w:val="16"/>
                <w:szCs w:val="16"/>
                <w:lang w:val="en-US"/>
              </w:rPr>
            </w:pPr>
            <w:r w:rsidRPr="00856C19">
              <w:rPr>
                <w:sz w:val="16"/>
                <w:szCs w:val="16"/>
                <w:lang w:val="en-US"/>
              </w:rPr>
              <w:t xml:space="preserve">            </w:t>
            </w:r>
            <w:proofErr w:type="gramStart"/>
            <w:r w:rsidRPr="00856C19">
              <w:rPr>
                <w:sz w:val="16"/>
                <w:szCs w:val="16"/>
                <w:lang w:val="en-US"/>
              </w:rPr>
              <w:t>UI.getCurrent</w:t>
            </w:r>
            <w:proofErr w:type="gramEnd"/>
            <w:r w:rsidRPr="00856C19">
              <w:rPr>
                <w:sz w:val="16"/>
                <w:szCs w:val="16"/>
                <w:lang w:val="en-US"/>
              </w:rPr>
              <w:t>().getElement().executeJs("document.documentElement.classList.add('theme-matrix')");</w:t>
            </w:r>
          </w:p>
          <w:p w14:paraId="40022BE4" w14:textId="77777777" w:rsidR="00856C19" w:rsidRPr="00856C19" w:rsidRDefault="00856C19" w:rsidP="00856C19">
            <w:pPr>
              <w:pStyle w:val="af1"/>
              <w:rPr>
                <w:sz w:val="16"/>
                <w:szCs w:val="16"/>
                <w:lang w:val="en-US"/>
              </w:rPr>
            </w:pPr>
            <w:r w:rsidRPr="00856C19">
              <w:rPr>
                <w:sz w:val="16"/>
                <w:szCs w:val="16"/>
                <w:lang w:val="en-US"/>
              </w:rPr>
              <w:t xml:space="preserve">        }</w:t>
            </w:r>
          </w:p>
          <w:p w14:paraId="671D3F17" w14:textId="3980723E" w:rsidR="00856C19" w:rsidRPr="008B436A" w:rsidRDefault="00856C19" w:rsidP="00856C19">
            <w:pPr>
              <w:pStyle w:val="af1"/>
              <w:rPr>
                <w:sz w:val="16"/>
                <w:szCs w:val="16"/>
                <w:lang w:val="en-US"/>
              </w:rPr>
            </w:pPr>
            <w:r w:rsidRPr="00856C19">
              <w:rPr>
                <w:sz w:val="16"/>
                <w:szCs w:val="16"/>
                <w:lang w:val="en-US"/>
              </w:rPr>
              <w:t xml:space="preserve">    }</w:t>
            </w:r>
          </w:p>
          <w:p w14:paraId="680A52EF" w14:textId="77777777" w:rsidR="00856C19" w:rsidRPr="00856C19" w:rsidRDefault="00856C19" w:rsidP="00856C19">
            <w:pPr>
              <w:pStyle w:val="af1"/>
              <w:rPr>
                <w:sz w:val="16"/>
                <w:szCs w:val="16"/>
                <w:lang w:val="en-US"/>
              </w:rPr>
            </w:pPr>
            <w:r w:rsidRPr="00856C19">
              <w:rPr>
                <w:sz w:val="16"/>
                <w:szCs w:val="16"/>
                <w:lang w:val="en-US"/>
              </w:rPr>
              <w:t xml:space="preserve">    private Component </w:t>
            </w:r>
            <w:proofErr w:type="spellStart"/>
            <w:proofErr w:type="gramStart"/>
            <w:r w:rsidRPr="00856C19">
              <w:rPr>
                <w:sz w:val="16"/>
                <w:szCs w:val="16"/>
                <w:lang w:val="en-US"/>
              </w:rPr>
              <w:t>createHeader</w:t>
            </w:r>
            <w:proofErr w:type="spellEnd"/>
            <w:r w:rsidRPr="00856C19">
              <w:rPr>
                <w:sz w:val="16"/>
                <w:szCs w:val="16"/>
                <w:lang w:val="en-US"/>
              </w:rPr>
              <w:t>(</w:t>
            </w:r>
            <w:proofErr w:type="gramEnd"/>
            <w:r w:rsidRPr="00856C19">
              <w:rPr>
                <w:sz w:val="16"/>
                <w:szCs w:val="16"/>
                <w:lang w:val="en-US"/>
              </w:rPr>
              <w:t>) {</w:t>
            </w:r>
          </w:p>
          <w:p w14:paraId="6F1C8525" w14:textId="77777777" w:rsidR="00856C19" w:rsidRPr="00856C19" w:rsidRDefault="00856C19" w:rsidP="00856C19">
            <w:pPr>
              <w:pStyle w:val="af1"/>
              <w:rPr>
                <w:sz w:val="16"/>
                <w:szCs w:val="16"/>
                <w:lang w:val="en-US"/>
              </w:rPr>
            </w:pPr>
            <w:r w:rsidRPr="00856C19">
              <w:rPr>
                <w:sz w:val="16"/>
                <w:szCs w:val="16"/>
                <w:lang w:val="en-US"/>
              </w:rPr>
              <w:t xml:space="preserve">        var </w:t>
            </w:r>
            <w:proofErr w:type="spellStart"/>
            <w:r w:rsidRPr="00856C19">
              <w:rPr>
                <w:sz w:val="16"/>
                <w:szCs w:val="16"/>
                <w:lang w:val="en-US"/>
              </w:rPr>
              <w:t>appLogo</w:t>
            </w:r>
            <w:proofErr w:type="spellEnd"/>
            <w:r w:rsidRPr="00856C19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proofErr w:type="gramStart"/>
            <w:r w:rsidRPr="00856C19">
              <w:rPr>
                <w:sz w:val="16"/>
                <w:szCs w:val="16"/>
                <w:lang w:val="en-US"/>
              </w:rPr>
              <w:t>VaadinIcon.TERMINAL.create</w:t>
            </w:r>
            <w:proofErr w:type="spellEnd"/>
            <w:proofErr w:type="gramEnd"/>
            <w:r w:rsidRPr="00856C19">
              <w:rPr>
                <w:sz w:val="16"/>
                <w:szCs w:val="16"/>
                <w:lang w:val="en-US"/>
              </w:rPr>
              <w:t>();</w:t>
            </w:r>
          </w:p>
          <w:p w14:paraId="36A6A872" w14:textId="1C530F58" w:rsidR="00856C19" w:rsidRPr="008B436A" w:rsidRDefault="00856C19" w:rsidP="00856C19">
            <w:pPr>
              <w:pStyle w:val="af1"/>
              <w:rPr>
                <w:sz w:val="16"/>
                <w:szCs w:val="16"/>
                <w:lang w:val="en-US"/>
              </w:rPr>
            </w:pPr>
            <w:r w:rsidRPr="00856C19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856C19">
              <w:rPr>
                <w:sz w:val="16"/>
                <w:szCs w:val="16"/>
                <w:lang w:val="en-US"/>
              </w:rPr>
              <w:t>appLogo.setSize</w:t>
            </w:r>
            <w:proofErr w:type="spellEnd"/>
            <w:r w:rsidRPr="00856C19">
              <w:rPr>
                <w:sz w:val="16"/>
                <w:szCs w:val="16"/>
                <w:lang w:val="en-US"/>
              </w:rPr>
              <w:t>("80px");</w:t>
            </w:r>
          </w:p>
          <w:p w14:paraId="3298FF46" w14:textId="77777777" w:rsidR="00856C19" w:rsidRPr="00856C19" w:rsidRDefault="00856C19" w:rsidP="00856C19">
            <w:pPr>
              <w:pStyle w:val="af1"/>
              <w:rPr>
                <w:sz w:val="16"/>
                <w:szCs w:val="16"/>
                <w:lang w:val="en-US"/>
              </w:rPr>
            </w:pPr>
            <w:r w:rsidRPr="00856C19">
              <w:rPr>
                <w:sz w:val="16"/>
                <w:szCs w:val="16"/>
                <w:lang w:val="en-US"/>
              </w:rPr>
              <w:t xml:space="preserve">        var </w:t>
            </w:r>
            <w:proofErr w:type="spellStart"/>
            <w:r w:rsidRPr="00856C19">
              <w:rPr>
                <w:sz w:val="16"/>
                <w:szCs w:val="16"/>
                <w:lang w:val="en-US"/>
              </w:rPr>
              <w:t>logoLink</w:t>
            </w:r>
            <w:proofErr w:type="spellEnd"/>
            <w:r w:rsidRPr="00856C19">
              <w:rPr>
                <w:sz w:val="16"/>
                <w:szCs w:val="16"/>
                <w:lang w:val="en-US"/>
              </w:rPr>
              <w:t xml:space="preserve"> = new </w:t>
            </w:r>
            <w:proofErr w:type="spellStart"/>
            <w:proofErr w:type="gramStart"/>
            <w:r w:rsidRPr="00856C19">
              <w:rPr>
                <w:sz w:val="16"/>
                <w:szCs w:val="16"/>
                <w:lang w:val="en-US"/>
              </w:rPr>
              <w:t>com.vaadin</w:t>
            </w:r>
            <w:proofErr w:type="gramEnd"/>
            <w:r w:rsidRPr="00856C19">
              <w:rPr>
                <w:sz w:val="16"/>
                <w:szCs w:val="16"/>
                <w:lang w:val="en-US"/>
              </w:rPr>
              <w:t>.flow.router.RouterLink</w:t>
            </w:r>
            <w:proofErr w:type="spellEnd"/>
            <w:r w:rsidRPr="00856C19">
              <w:rPr>
                <w:sz w:val="16"/>
                <w:szCs w:val="16"/>
                <w:lang w:val="en-US"/>
              </w:rPr>
              <w:t>();</w:t>
            </w:r>
          </w:p>
          <w:p w14:paraId="3285DC73" w14:textId="77777777" w:rsidR="00856C19" w:rsidRPr="00856C19" w:rsidRDefault="00856C19" w:rsidP="00856C19">
            <w:pPr>
              <w:pStyle w:val="af1"/>
              <w:rPr>
                <w:sz w:val="16"/>
                <w:szCs w:val="16"/>
                <w:lang w:val="en-US"/>
              </w:rPr>
            </w:pPr>
            <w:r w:rsidRPr="00856C19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856C19">
              <w:rPr>
                <w:sz w:val="16"/>
                <w:szCs w:val="16"/>
                <w:lang w:val="en-US"/>
              </w:rPr>
              <w:t>logoLink.setRoute</w:t>
            </w:r>
            <w:proofErr w:type="spellEnd"/>
            <w:r w:rsidRPr="00856C19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856C19">
              <w:rPr>
                <w:sz w:val="16"/>
                <w:szCs w:val="16"/>
                <w:lang w:val="en-US"/>
              </w:rPr>
              <w:t>MainView.class</w:t>
            </w:r>
            <w:proofErr w:type="spellEnd"/>
            <w:r w:rsidRPr="00856C19">
              <w:rPr>
                <w:sz w:val="16"/>
                <w:szCs w:val="16"/>
                <w:lang w:val="en-US"/>
              </w:rPr>
              <w:t>);</w:t>
            </w:r>
          </w:p>
          <w:p w14:paraId="5466EE36" w14:textId="77777777" w:rsidR="00856C19" w:rsidRPr="00856C19" w:rsidRDefault="00856C19" w:rsidP="00856C19">
            <w:pPr>
              <w:pStyle w:val="af1"/>
              <w:rPr>
                <w:sz w:val="16"/>
                <w:szCs w:val="16"/>
                <w:lang w:val="en-US"/>
              </w:rPr>
            </w:pPr>
            <w:r w:rsidRPr="00856C19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856C19">
              <w:rPr>
                <w:sz w:val="16"/>
                <w:szCs w:val="16"/>
                <w:lang w:val="en-US"/>
              </w:rPr>
              <w:t>logoLink.add</w:t>
            </w:r>
            <w:proofErr w:type="spellEnd"/>
            <w:r w:rsidRPr="00856C19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856C19">
              <w:rPr>
                <w:sz w:val="16"/>
                <w:szCs w:val="16"/>
                <w:lang w:val="en-US"/>
              </w:rPr>
              <w:t>appLogo</w:t>
            </w:r>
            <w:proofErr w:type="spellEnd"/>
            <w:r w:rsidRPr="00856C19">
              <w:rPr>
                <w:sz w:val="16"/>
                <w:szCs w:val="16"/>
                <w:lang w:val="en-US"/>
              </w:rPr>
              <w:t>);</w:t>
            </w:r>
          </w:p>
          <w:p w14:paraId="0BCD5D92" w14:textId="77777777" w:rsidR="00856C19" w:rsidRPr="00856C19" w:rsidRDefault="00856C19" w:rsidP="00856C19">
            <w:pPr>
              <w:pStyle w:val="af1"/>
              <w:rPr>
                <w:sz w:val="16"/>
                <w:szCs w:val="16"/>
                <w:lang w:val="en-US"/>
              </w:rPr>
            </w:pPr>
            <w:r w:rsidRPr="00856C19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856C19">
              <w:rPr>
                <w:sz w:val="16"/>
                <w:szCs w:val="16"/>
                <w:lang w:val="en-US"/>
              </w:rPr>
              <w:t>logoLink.getStyle</w:t>
            </w:r>
            <w:proofErr w:type="spellEnd"/>
            <w:r w:rsidRPr="00856C19">
              <w:rPr>
                <w:sz w:val="16"/>
                <w:szCs w:val="16"/>
                <w:lang w:val="en-US"/>
              </w:rPr>
              <w:t>(</w:t>
            </w:r>
            <w:proofErr w:type="gramStart"/>
            <w:r w:rsidRPr="00856C19">
              <w:rPr>
                <w:sz w:val="16"/>
                <w:szCs w:val="16"/>
                <w:lang w:val="en-US"/>
              </w:rPr>
              <w:t>).set</w:t>
            </w:r>
            <w:proofErr w:type="gramEnd"/>
            <w:r w:rsidRPr="00856C19">
              <w:rPr>
                <w:sz w:val="16"/>
                <w:szCs w:val="16"/>
                <w:lang w:val="en-US"/>
              </w:rPr>
              <w:t>("cursor", "pointer");</w:t>
            </w:r>
          </w:p>
          <w:p w14:paraId="5C788F2B" w14:textId="48847396" w:rsidR="00856C19" w:rsidRPr="008B436A" w:rsidRDefault="00856C19" w:rsidP="00856C19">
            <w:pPr>
              <w:pStyle w:val="af1"/>
              <w:rPr>
                <w:sz w:val="16"/>
                <w:szCs w:val="16"/>
                <w:lang w:val="en-US"/>
              </w:rPr>
            </w:pPr>
            <w:r w:rsidRPr="00856C19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856C19">
              <w:rPr>
                <w:sz w:val="16"/>
                <w:szCs w:val="16"/>
                <w:lang w:val="en-US"/>
              </w:rPr>
              <w:t>logoLink.getStyle</w:t>
            </w:r>
            <w:proofErr w:type="spellEnd"/>
            <w:r w:rsidRPr="00856C19">
              <w:rPr>
                <w:sz w:val="16"/>
                <w:szCs w:val="16"/>
                <w:lang w:val="en-US"/>
              </w:rPr>
              <w:t>(</w:t>
            </w:r>
            <w:proofErr w:type="gramStart"/>
            <w:r w:rsidRPr="00856C19">
              <w:rPr>
                <w:sz w:val="16"/>
                <w:szCs w:val="16"/>
                <w:lang w:val="en-US"/>
              </w:rPr>
              <w:t>).set</w:t>
            </w:r>
            <w:proofErr w:type="gramEnd"/>
            <w:r w:rsidRPr="00856C19">
              <w:rPr>
                <w:sz w:val="16"/>
                <w:szCs w:val="16"/>
                <w:lang w:val="en-US"/>
              </w:rPr>
              <w:t>("text-decoration", "none");</w:t>
            </w:r>
          </w:p>
          <w:p w14:paraId="18194E1F" w14:textId="77777777" w:rsidR="00856C19" w:rsidRPr="00856C19" w:rsidRDefault="00856C19" w:rsidP="00856C19">
            <w:pPr>
              <w:pStyle w:val="af1"/>
              <w:rPr>
                <w:sz w:val="16"/>
                <w:szCs w:val="16"/>
                <w:lang w:val="en-US"/>
              </w:rPr>
            </w:pPr>
            <w:r w:rsidRPr="00856C19">
              <w:rPr>
                <w:sz w:val="16"/>
                <w:szCs w:val="16"/>
                <w:lang w:val="en-US"/>
              </w:rPr>
              <w:t xml:space="preserve">        var </w:t>
            </w:r>
            <w:proofErr w:type="spellStart"/>
            <w:r w:rsidRPr="00856C19">
              <w:rPr>
                <w:sz w:val="16"/>
                <w:szCs w:val="16"/>
                <w:lang w:val="en-US"/>
              </w:rPr>
              <w:t>appName</w:t>
            </w:r>
            <w:proofErr w:type="spellEnd"/>
            <w:r w:rsidRPr="00856C19">
              <w:rPr>
                <w:sz w:val="16"/>
                <w:szCs w:val="16"/>
                <w:lang w:val="en-US"/>
              </w:rPr>
              <w:t xml:space="preserve"> = new Span("SYSTEM_MUKUTSKIKH_V7");</w:t>
            </w:r>
          </w:p>
          <w:p w14:paraId="544A28AC" w14:textId="4FB4072F" w:rsidR="00856C19" w:rsidRPr="008B436A" w:rsidRDefault="00856C19" w:rsidP="00856C19">
            <w:pPr>
              <w:pStyle w:val="af1"/>
              <w:rPr>
                <w:sz w:val="16"/>
                <w:szCs w:val="16"/>
                <w:lang w:val="en-US"/>
              </w:rPr>
            </w:pPr>
            <w:r w:rsidRPr="00856C19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856C19">
              <w:rPr>
                <w:sz w:val="16"/>
                <w:szCs w:val="16"/>
                <w:lang w:val="en-US"/>
              </w:rPr>
              <w:t>appName.addClassNames</w:t>
            </w:r>
            <w:proofErr w:type="spellEnd"/>
            <w:r w:rsidRPr="00856C19">
              <w:rPr>
                <w:sz w:val="16"/>
                <w:szCs w:val="16"/>
                <w:lang w:val="en-US"/>
              </w:rPr>
              <w:t>("matrix-title", "terminal-cursor");</w:t>
            </w:r>
          </w:p>
          <w:p w14:paraId="3C071E49" w14:textId="77777777" w:rsidR="00856C19" w:rsidRPr="00856C19" w:rsidRDefault="00856C19" w:rsidP="00856C19">
            <w:pPr>
              <w:pStyle w:val="af1"/>
              <w:rPr>
                <w:sz w:val="16"/>
                <w:szCs w:val="16"/>
                <w:lang w:val="en-US"/>
              </w:rPr>
            </w:pPr>
            <w:r w:rsidRPr="00856C19">
              <w:rPr>
                <w:sz w:val="16"/>
                <w:szCs w:val="16"/>
                <w:lang w:val="en-US"/>
              </w:rPr>
              <w:t xml:space="preserve">        var </w:t>
            </w:r>
            <w:proofErr w:type="spellStart"/>
            <w:r w:rsidRPr="00856C19">
              <w:rPr>
                <w:sz w:val="16"/>
                <w:szCs w:val="16"/>
                <w:lang w:val="en-US"/>
              </w:rPr>
              <w:t>subTitle</w:t>
            </w:r>
            <w:proofErr w:type="spellEnd"/>
            <w:r w:rsidRPr="00856C19">
              <w:rPr>
                <w:sz w:val="16"/>
                <w:szCs w:val="16"/>
                <w:lang w:val="en-US"/>
              </w:rPr>
              <w:t xml:space="preserve"> = new Span("CPU_HARDWARE_UNIT_OS");</w:t>
            </w:r>
          </w:p>
          <w:p w14:paraId="3C4A0FB2" w14:textId="4C5E10B6" w:rsidR="00856C19" w:rsidRPr="008B436A" w:rsidRDefault="00856C19" w:rsidP="00856C19">
            <w:pPr>
              <w:pStyle w:val="af1"/>
              <w:rPr>
                <w:sz w:val="16"/>
                <w:szCs w:val="16"/>
                <w:lang w:val="en-US"/>
              </w:rPr>
            </w:pPr>
            <w:r w:rsidRPr="00856C19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856C19">
              <w:rPr>
                <w:sz w:val="16"/>
                <w:szCs w:val="16"/>
                <w:lang w:val="en-US"/>
              </w:rPr>
              <w:t>subTitle.addClassName</w:t>
            </w:r>
            <w:proofErr w:type="spellEnd"/>
            <w:r w:rsidRPr="00856C19">
              <w:rPr>
                <w:sz w:val="16"/>
                <w:szCs w:val="16"/>
                <w:lang w:val="en-US"/>
              </w:rPr>
              <w:t>("matrix-subtitle");</w:t>
            </w:r>
          </w:p>
          <w:p w14:paraId="0717C3E3" w14:textId="63BC5D8F" w:rsidR="00856C19" w:rsidRPr="008B436A" w:rsidRDefault="00856C19" w:rsidP="00856C19">
            <w:pPr>
              <w:pStyle w:val="af1"/>
              <w:rPr>
                <w:sz w:val="16"/>
                <w:szCs w:val="16"/>
                <w:lang w:val="en-US"/>
              </w:rPr>
            </w:pPr>
            <w:r w:rsidRPr="00856C19">
              <w:rPr>
                <w:sz w:val="16"/>
                <w:szCs w:val="16"/>
                <w:lang w:val="en-US"/>
              </w:rPr>
              <w:t xml:space="preserve">        var </w:t>
            </w:r>
            <w:proofErr w:type="spellStart"/>
            <w:r w:rsidRPr="00856C19">
              <w:rPr>
                <w:sz w:val="16"/>
                <w:szCs w:val="16"/>
                <w:lang w:val="en-US"/>
              </w:rPr>
              <w:t>themeButton</w:t>
            </w:r>
            <w:proofErr w:type="spellEnd"/>
            <w:r w:rsidRPr="00856C19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proofErr w:type="gramStart"/>
            <w:r w:rsidRPr="00856C19">
              <w:rPr>
                <w:sz w:val="16"/>
                <w:szCs w:val="16"/>
                <w:lang w:val="en-US"/>
              </w:rPr>
              <w:t>createThemeToggleButton</w:t>
            </w:r>
            <w:proofErr w:type="spellEnd"/>
            <w:r w:rsidRPr="00856C19">
              <w:rPr>
                <w:sz w:val="16"/>
                <w:szCs w:val="16"/>
                <w:lang w:val="en-US"/>
              </w:rPr>
              <w:t>(</w:t>
            </w:r>
            <w:proofErr w:type="gramEnd"/>
            <w:r w:rsidRPr="00856C19">
              <w:rPr>
                <w:sz w:val="16"/>
                <w:szCs w:val="16"/>
                <w:lang w:val="en-US"/>
              </w:rPr>
              <w:t>);</w:t>
            </w:r>
          </w:p>
          <w:p w14:paraId="35C2A246" w14:textId="77777777" w:rsidR="00856C19" w:rsidRPr="00856C19" w:rsidRDefault="00856C19" w:rsidP="00856C19">
            <w:pPr>
              <w:pStyle w:val="af1"/>
              <w:rPr>
                <w:sz w:val="16"/>
                <w:szCs w:val="16"/>
                <w:lang w:val="en-US"/>
              </w:rPr>
            </w:pPr>
            <w:r w:rsidRPr="00856C19">
              <w:rPr>
                <w:sz w:val="16"/>
                <w:szCs w:val="16"/>
                <w:lang w:val="en-US"/>
              </w:rPr>
              <w:t xml:space="preserve">        var header = new </w:t>
            </w:r>
            <w:proofErr w:type="spellStart"/>
            <w:proofErr w:type="gramStart"/>
            <w:r w:rsidRPr="00856C19">
              <w:rPr>
                <w:sz w:val="16"/>
                <w:szCs w:val="16"/>
                <w:lang w:val="en-US"/>
              </w:rPr>
              <w:t>VerticalLayout</w:t>
            </w:r>
            <w:proofErr w:type="spellEnd"/>
            <w:r w:rsidRPr="00856C19">
              <w:rPr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856C19">
              <w:rPr>
                <w:sz w:val="16"/>
                <w:szCs w:val="16"/>
                <w:lang w:val="en-US"/>
              </w:rPr>
              <w:t>logoLink</w:t>
            </w:r>
            <w:proofErr w:type="spellEnd"/>
            <w:r w:rsidRPr="00856C19">
              <w:rPr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856C19">
              <w:rPr>
                <w:sz w:val="16"/>
                <w:szCs w:val="16"/>
                <w:lang w:val="en-US"/>
              </w:rPr>
              <w:t>appName</w:t>
            </w:r>
            <w:proofErr w:type="spellEnd"/>
            <w:r w:rsidRPr="00856C19">
              <w:rPr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856C19">
              <w:rPr>
                <w:sz w:val="16"/>
                <w:szCs w:val="16"/>
                <w:lang w:val="en-US"/>
              </w:rPr>
              <w:t>subTitle</w:t>
            </w:r>
            <w:proofErr w:type="spellEnd"/>
            <w:r w:rsidRPr="00856C19">
              <w:rPr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856C19">
              <w:rPr>
                <w:sz w:val="16"/>
                <w:szCs w:val="16"/>
                <w:lang w:val="en-US"/>
              </w:rPr>
              <w:t>themeButton</w:t>
            </w:r>
            <w:proofErr w:type="spellEnd"/>
            <w:r w:rsidRPr="00856C19">
              <w:rPr>
                <w:sz w:val="16"/>
                <w:szCs w:val="16"/>
                <w:lang w:val="en-US"/>
              </w:rPr>
              <w:t>);</w:t>
            </w:r>
          </w:p>
          <w:p w14:paraId="06D8323D" w14:textId="77777777" w:rsidR="00856C19" w:rsidRPr="00856C19" w:rsidRDefault="00856C19" w:rsidP="00856C19">
            <w:pPr>
              <w:pStyle w:val="af1"/>
              <w:rPr>
                <w:sz w:val="16"/>
                <w:szCs w:val="16"/>
                <w:lang w:val="en-US"/>
              </w:rPr>
            </w:pPr>
            <w:r w:rsidRPr="00856C19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proofErr w:type="gramStart"/>
            <w:r w:rsidRPr="00856C19">
              <w:rPr>
                <w:sz w:val="16"/>
                <w:szCs w:val="16"/>
                <w:lang w:val="en-US"/>
              </w:rPr>
              <w:t>header.setAlignItems</w:t>
            </w:r>
            <w:proofErr w:type="spellEnd"/>
            <w:proofErr w:type="gramEnd"/>
            <w:r w:rsidRPr="00856C19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856C19">
              <w:rPr>
                <w:sz w:val="16"/>
                <w:szCs w:val="16"/>
                <w:lang w:val="en-US"/>
              </w:rPr>
              <w:t>FlexComponent.Alignment.CENTER</w:t>
            </w:r>
            <w:proofErr w:type="spellEnd"/>
            <w:r w:rsidRPr="00856C19">
              <w:rPr>
                <w:sz w:val="16"/>
                <w:szCs w:val="16"/>
                <w:lang w:val="en-US"/>
              </w:rPr>
              <w:t>);</w:t>
            </w:r>
          </w:p>
          <w:p w14:paraId="2F0BF80C" w14:textId="77777777" w:rsidR="00856C19" w:rsidRPr="00856C19" w:rsidRDefault="00856C19" w:rsidP="00856C19">
            <w:pPr>
              <w:pStyle w:val="af1"/>
              <w:rPr>
                <w:sz w:val="16"/>
                <w:szCs w:val="16"/>
                <w:lang w:val="en-US"/>
              </w:rPr>
            </w:pPr>
            <w:r w:rsidRPr="00856C19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proofErr w:type="gramStart"/>
            <w:r w:rsidRPr="00856C19">
              <w:rPr>
                <w:sz w:val="16"/>
                <w:szCs w:val="16"/>
                <w:lang w:val="en-US"/>
              </w:rPr>
              <w:t>header.setSpacing</w:t>
            </w:r>
            <w:proofErr w:type="spellEnd"/>
            <w:proofErr w:type="gramEnd"/>
            <w:r w:rsidRPr="00856C19">
              <w:rPr>
                <w:sz w:val="16"/>
                <w:szCs w:val="16"/>
                <w:lang w:val="en-US"/>
              </w:rPr>
              <w:t>(false);</w:t>
            </w:r>
          </w:p>
          <w:p w14:paraId="7937AC70" w14:textId="77777777" w:rsidR="00856C19" w:rsidRPr="00856C19" w:rsidRDefault="00856C19" w:rsidP="00856C19">
            <w:pPr>
              <w:pStyle w:val="af1"/>
              <w:rPr>
                <w:sz w:val="16"/>
                <w:szCs w:val="16"/>
                <w:lang w:val="en-US"/>
              </w:rPr>
            </w:pPr>
            <w:r w:rsidRPr="00856C19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proofErr w:type="gramStart"/>
            <w:r w:rsidRPr="00856C19">
              <w:rPr>
                <w:sz w:val="16"/>
                <w:szCs w:val="16"/>
                <w:lang w:val="en-US"/>
              </w:rPr>
              <w:t>header.setPadding</w:t>
            </w:r>
            <w:proofErr w:type="spellEnd"/>
            <w:proofErr w:type="gramEnd"/>
            <w:r w:rsidRPr="00856C19">
              <w:rPr>
                <w:sz w:val="16"/>
                <w:szCs w:val="16"/>
                <w:lang w:val="en-US"/>
              </w:rPr>
              <w:t>(true);</w:t>
            </w:r>
          </w:p>
          <w:p w14:paraId="79E181E7" w14:textId="57188BE9" w:rsidR="00856C19" w:rsidRPr="008B436A" w:rsidRDefault="00856C19" w:rsidP="00856C19">
            <w:pPr>
              <w:pStyle w:val="af1"/>
              <w:rPr>
                <w:sz w:val="16"/>
                <w:szCs w:val="16"/>
                <w:lang w:val="en-US"/>
              </w:rPr>
            </w:pPr>
            <w:r w:rsidRPr="00856C19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proofErr w:type="gramStart"/>
            <w:r w:rsidRPr="00856C19">
              <w:rPr>
                <w:sz w:val="16"/>
                <w:szCs w:val="16"/>
                <w:lang w:val="en-US"/>
              </w:rPr>
              <w:t>header.addClassName</w:t>
            </w:r>
            <w:proofErr w:type="spellEnd"/>
            <w:proofErr w:type="gramEnd"/>
            <w:r w:rsidRPr="00856C19">
              <w:rPr>
                <w:sz w:val="16"/>
                <w:szCs w:val="16"/>
                <w:lang w:val="en-US"/>
              </w:rPr>
              <w:t>("drawer-header");</w:t>
            </w:r>
          </w:p>
          <w:p w14:paraId="5B416A69" w14:textId="77777777" w:rsidR="00856C19" w:rsidRPr="00856C19" w:rsidRDefault="00856C19" w:rsidP="00856C19">
            <w:pPr>
              <w:pStyle w:val="af1"/>
              <w:rPr>
                <w:sz w:val="16"/>
                <w:szCs w:val="16"/>
                <w:lang w:val="en-US"/>
              </w:rPr>
            </w:pPr>
            <w:r w:rsidRPr="00856C19">
              <w:rPr>
                <w:sz w:val="16"/>
                <w:szCs w:val="16"/>
                <w:lang w:val="en-US"/>
              </w:rPr>
              <w:t xml:space="preserve">        return header;</w:t>
            </w:r>
          </w:p>
          <w:p w14:paraId="3BEEDD99" w14:textId="2D9C0FD8" w:rsidR="00856C19" w:rsidRPr="008B436A" w:rsidRDefault="00856C19" w:rsidP="00856C19">
            <w:pPr>
              <w:pStyle w:val="af1"/>
              <w:rPr>
                <w:sz w:val="16"/>
                <w:szCs w:val="16"/>
                <w:lang w:val="en-US"/>
              </w:rPr>
            </w:pPr>
            <w:r w:rsidRPr="00856C19">
              <w:rPr>
                <w:sz w:val="16"/>
                <w:szCs w:val="16"/>
                <w:lang w:val="en-US"/>
              </w:rPr>
              <w:t xml:space="preserve">    }</w:t>
            </w:r>
          </w:p>
          <w:p w14:paraId="55B7FE23" w14:textId="77777777" w:rsidR="00856C19" w:rsidRPr="00856C19" w:rsidRDefault="00856C19" w:rsidP="00856C19">
            <w:pPr>
              <w:pStyle w:val="af1"/>
              <w:rPr>
                <w:sz w:val="16"/>
                <w:szCs w:val="16"/>
                <w:lang w:val="en-US"/>
              </w:rPr>
            </w:pPr>
            <w:r w:rsidRPr="00856C19">
              <w:rPr>
                <w:sz w:val="16"/>
                <w:szCs w:val="16"/>
                <w:lang w:val="en-US"/>
              </w:rPr>
              <w:t xml:space="preserve">    private </w:t>
            </w:r>
            <w:proofErr w:type="spellStart"/>
            <w:r w:rsidRPr="00856C19">
              <w:rPr>
                <w:sz w:val="16"/>
                <w:szCs w:val="16"/>
                <w:lang w:val="en-US"/>
              </w:rPr>
              <w:t>SideNav</w:t>
            </w:r>
            <w:proofErr w:type="spellEnd"/>
            <w:r w:rsidRPr="00856C19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proofErr w:type="gramStart"/>
            <w:r w:rsidRPr="00856C19">
              <w:rPr>
                <w:sz w:val="16"/>
                <w:szCs w:val="16"/>
                <w:lang w:val="en-US"/>
              </w:rPr>
              <w:t>createSideNav</w:t>
            </w:r>
            <w:proofErr w:type="spellEnd"/>
            <w:r w:rsidRPr="00856C19">
              <w:rPr>
                <w:sz w:val="16"/>
                <w:szCs w:val="16"/>
                <w:lang w:val="en-US"/>
              </w:rPr>
              <w:t>(</w:t>
            </w:r>
            <w:proofErr w:type="gramEnd"/>
            <w:r w:rsidRPr="00856C19">
              <w:rPr>
                <w:sz w:val="16"/>
                <w:szCs w:val="16"/>
                <w:lang w:val="en-US"/>
              </w:rPr>
              <w:t>) {</w:t>
            </w:r>
          </w:p>
          <w:p w14:paraId="0E9D7077" w14:textId="77777777" w:rsidR="00856C19" w:rsidRPr="00856C19" w:rsidRDefault="00856C19" w:rsidP="00856C19">
            <w:pPr>
              <w:pStyle w:val="af1"/>
              <w:rPr>
                <w:sz w:val="16"/>
                <w:szCs w:val="16"/>
                <w:lang w:val="en-US"/>
              </w:rPr>
            </w:pPr>
            <w:r w:rsidRPr="00856C19">
              <w:rPr>
                <w:sz w:val="16"/>
                <w:szCs w:val="16"/>
                <w:lang w:val="en-US"/>
              </w:rPr>
              <w:t xml:space="preserve">        var nav = new </w:t>
            </w:r>
            <w:proofErr w:type="spellStart"/>
            <w:proofErr w:type="gramStart"/>
            <w:r w:rsidRPr="00856C19">
              <w:rPr>
                <w:sz w:val="16"/>
                <w:szCs w:val="16"/>
                <w:lang w:val="en-US"/>
              </w:rPr>
              <w:t>SideNav</w:t>
            </w:r>
            <w:proofErr w:type="spellEnd"/>
            <w:r w:rsidRPr="00856C19">
              <w:rPr>
                <w:sz w:val="16"/>
                <w:szCs w:val="16"/>
                <w:lang w:val="en-US"/>
              </w:rPr>
              <w:t>(</w:t>
            </w:r>
            <w:proofErr w:type="gramEnd"/>
            <w:r w:rsidRPr="00856C19">
              <w:rPr>
                <w:sz w:val="16"/>
                <w:szCs w:val="16"/>
                <w:lang w:val="en-US"/>
              </w:rPr>
              <w:t>);</w:t>
            </w:r>
          </w:p>
          <w:p w14:paraId="43E17C3C" w14:textId="19C4CA92" w:rsidR="00856C19" w:rsidRPr="008B436A" w:rsidRDefault="00856C19" w:rsidP="00856C19">
            <w:pPr>
              <w:pStyle w:val="af1"/>
              <w:rPr>
                <w:sz w:val="16"/>
                <w:szCs w:val="16"/>
                <w:lang w:val="en-US"/>
              </w:rPr>
            </w:pPr>
            <w:r w:rsidRPr="00856C19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proofErr w:type="gramStart"/>
            <w:r w:rsidRPr="00856C19">
              <w:rPr>
                <w:sz w:val="16"/>
                <w:szCs w:val="16"/>
                <w:lang w:val="en-US"/>
              </w:rPr>
              <w:t>nav.addClassNames</w:t>
            </w:r>
            <w:proofErr w:type="spellEnd"/>
            <w:proofErr w:type="gramEnd"/>
            <w:r w:rsidRPr="00856C19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856C19">
              <w:rPr>
                <w:sz w:val="16"/>
                <w:szCs w:val="16"/>
                <w:lang w:val="en-US"/>
              </w:rPr>
              <w:t>LumoUtility.Margin.Horizontal.MEDIUM</w:t>
            </w:r>
            <w:proofErr w:type="spellEnd"/>
            <w:r w:rsidRPr="00856C19">
              <w:rPr>
                <w:sz w:val="16"/>
                <w:szCs w:val="16"/>
                <w:lang w:val="en-US"/>
              </w:rPr>
              <w:t>);</w:t>
            </w:r>
          </w:p>
          <w:p w14:paraId="3C67E4D6" w14:textId="77777777" w:rsidR="00856C19" w:rsidRPr="00856C19" w:rsidRDefault="00856C19" w:rsidP="00856C19">
            <w:pPr>
              <w:pStyle w:val="af1"/>
              <w:rPr>
                <w:sz w:val="16"/>
                <w:szCs w:val="16"/>
                <w:lang w:val="en-US"/>
              </w:rPr>
            </w:pPr>
            <w:r w:rsidRPr="00856C19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856C19">
              <w:rPr>
                <w:sz w:val="16"/>
                <w:szCs w:val="16"/>
                <w:lang w:val="en-US"/>
              </w:rPr>
              <w:t>MenuConfiguration.getMenuEntries</w:t>
            </w:r>
            <w:proofErr w:type="spellEnd"/>
            <w:r w:rsidRPr="00856C19">
              <w:rPr>
                <w:sz w:val="16"/>
                <w:szCs w:val="16"/>
                <w:lang w:val="en-US"/>
              </w:rPr>
              <w:t>()</w:t>
            </w:r>
          </w:p>
          <w:p w14:paraId="60793D1A" w14:textId="588FA549" w:rsidR="00856C19" w:rsidRPr="008B436A" w:rsidRDefault="00856C19" w:rsidP="00856C19">
            <w:pPr>
              <w:pStyle w:val="af1"/>
              <w:rPr>
                <w:sz w:val="16"/>
                <w:szCs w:val="16"/>
                <w:lang w:val="en-US"/>
              </w:rPr>
            </w:pPr>
            <w:r w:rsidRPr="00856C19">
              <w:rPr>
                <w:sz w:val="16"/>
                <w:szCs w:val="16"/>
                <w:lang w:val="en-US"/>
              </w:rPr>
              <w:t xml:space="preserve">                </w:t>
            </w:r>
            <w:proofErr w:type="gramStart"/>
            <w:r w:rsidRPr="00856C19">
              <w:rPr>
                <w:sz w:val="16"/>
                <w:szCs w:val="16"/>
                <w:lang w:val="en-US"/>
              </w:rPr>
              <w:t>.</w:t>
            </w:r>
            <w:proofErr w:type="spellStart"/>
            <w:r w:rsidRPr="00856C19">
              <w:rPr>
                <w:sz w:val="16"/>
                <w:szCs w:val="16"/>
                <w:lang w:val="en-US"/>
              </w:rPr>
              <w:t>forEach</w:t>
            </w:r>
            <w:proofErr w:type="spellEnd"/>
            <w:proofErr w:type="gramEnd"/>
            <w:r w:rsidRPr="00856C19">
              <w:rPr>
                <w:sz w:val="16"/>
                <w:szCs w:val="16"/>
                <w:lang w:val="en-US"/>
              </w:rPr>
              <w:t xml:space="preserve">(entry -&gt; </w:t>
            </w:r>
            <w:proofErr w:type="spellStart"/>
            <w:r w:rsidRPr="00856C19">
              <w:rPr>
                <w:sz w:val="16"/>
                <w:szCs w:val="16"/>
                <w:lang w:val="en-US"/>
              </w:rPr>
              <w:t>nav.addItem</w:t>
            </w:r>
            <w:proofErr w:type="spellEnd"/>
            <w:r w:rsidRPr="00856C19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856C19">
              <w:rPr>
                <w:sz w:val="16"/>
                <w:szCs w:val="16"/>
                <w:lang w:val="en-US"/>
              </w:rPr>
              <w:t>createSideNavItem</w:t>
            </w:r>
            <w:proofErr w:type="spellEnd"/>
            <w:r w:rsidRPr="00856C19">
              <w:rPr>
                <w:sz w:val="16"/>
                <w:szCs w:val="16"/>
                <w:lang w:val="en-US"/>
              </w:rPr>
              <w:t>(entry)));</w:t>
            </w:r>
          </w:p>
          <w:p w14:paraId="262A091B" w14:textId="77777777" w:rsidR="00856C19" w:rsidRPr="00856C19" w:rsidRDefault="00856C19" w:rsidP="00856C19">
            <w:pPr>
              <w:pStyle w:val="af1"/>
              <w:rPr>
                <w:sz w:val="16"/>
                <w:szCs w:val="16"/>
                <w:lang w:val="en-US"/>
              </w:rPr>
            </w:pPr>
            <w:r w:rsidRPr="00856C19">
              <w:rPr>
                <w:sz w:val="16"/>
                <w:szCs w:val="16"/>
                <w:lang w:val="en-US"/>
              </w:rPr>
              <w:t xml:space="preserve">        return nav;</w:t>
            </w:r>
          </w:p>
          <w:p w14:paraId="2529FF4D" w14:textId="681DC15B" w:rsidR="00856C19" w:rsidRPr="008B436A" w:rsidRDefault="00856C19" w:rsidP="00856C19">
            <w:pPr>
              <w:pStyle w:val="af1"/>
              <w:rPr>
                <w:sz w:val="16"/>
                <w:szCs w:val="16"/>
                <w:lang w:val="en-US"/>
              </w:rPr>
            </w:pPr>
            <w:r w:rsidRPr="00856C19">
              <w:rPr>
                <w:sz w:val="16"/>
                <w:szCs w:val="16"/>
                <w:lang w:val="en-US"/>
              </w:rPr>
              <w:t xml:space="preserve">    }</w:t>
            </w:r>
          </w:p>
          <w:p w14:paraId="573405D6" w14:textId="77777777" w:rsidR="00856C19" w:rsidRPr="00856C19" w:rsidRDefault="00856C19" w:rsidP="00856C19">
            <w:pPr>
              <w:pStyle w:val="af1"/>
              <w:rPr>
                <w:sz w:val="16"/>
                <w:szCs w:val="16"/>
                <w:lang w:val="en-US"/>
              </w:rPr>
            </w:pPr>
            <w:r w:rsidRPr="00856C19">
              <w:rPr>
                <w:sz w:val="16"/>
                <w:szCs w:val="16"/>
                <w:lang w:val="en-US"/>
              </w:rPr>
              <w:t xml:space="preserve">    private </w:t>
            </w:r>
            <w:proofErr w:type="spellStart"/>
            <w:r w:rsidRPr="00856C19">
              <w:rPr>
                <w:sz w:val="16"/>
                <w:szCs w:val="16"/>
                <w:lang w:val="en-US"/>
              </w:rPr>
              <w:t>SideNavItem</w:t>
            </w:r>
            <w:proofErr w:type="spellEnd"/>
            <w:r w:rsidRPr="00856C19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proofErr w:type="gramStart"/>
            <w:r w:rsidRPr="00856C19">
              <w:rPr>
                <w:sz w:val="16"/>
                <w:szCs w:val="16"/>
                <w:lang w:val="en-US"/>
              </w:rPr>
              <w:t>createSideNavItem</w:t>
            </w:r>
            <w:proofErr w:type="spellEnd"/>
            <w:r w:rsidRPr="00856C19">
              <w:rPr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856C19">
              <w:rPr>
                <w:sz w:val="16"/>
                <w:szCs w:val="16"/>
                <w:lang w:val="en-US"/>
              </w:rPr>
              <w:t>MenuEntry</w:t>
            </w:r>
            <w:proofErr w:type="spellEnd"/>
            <w:r w:rsidRPr="00856C19">
              <w:rPr>
                <w:sz w:val="16"/>
                <w:szCs w:val="16"/>
                <w:lang w:val="en-US"/>
              </w:rPr>
              <w:t xml:space="preserve"> entry) {</w:t>
            </w:r>
          </w:p>
          <w:p w14:paraId="01D0CCEB" w14:textId="77777777" w:rsidR="00856C19" w:rsidRPr="00856C19" w:rsidRDefault="00856C19" w:rsidP="00856C19">
            <w:pPr>
              <w:pStyle w:val="af1"/>
              <w:rPr>
                <w:sz w:val="16"/>
                <w:szCs w:val="16"/>
                <w:lang w:val="en-US"/>
              </w:rPr>
            </w:pPr>
            <w:r w:rsidRPr="00856C19">
              <w:rPr>
                <w:sz w:val="16"/>
                <w:szCs w:val="16"/>
                <w:lang w:val="en-US"/>
              </w:rPr>
              <w:t xml:space="preserve">        return </w:t>
            </w:r>
            <w:proofErr w:type="spellStart"/>
            <w:proofErr w:type="gramStart"/>
            <w:r w:rsidRPr="00856C19">
              <w:rPr>
                <w:sz w:val="16"/>
                <w:szCs w:val="16"/>
                <w:lang w:val="en-US"/>
              </w:rPr>
              <w:t>entry.icon</w:t>
            </w:r>
            <w:proofErr w:type="spellEnd"/>
            <w:proofErr w:type="gramEnd"/>
            <w:r w:rsidRPr="00856C19">
              <w:rPr>
                <w:sz w:val="16"/>
                <w:szCs w:val="16"/>
                <w:lang w:val="en-US"/>
              </w:rPr>
              <w:t>() != null</w:t>
            </w:r>
          </w:p>
          <w:p w14:paraId="4252159C" w14:textId="77777777" w:rsidR="00856C19" w:rsidRPr="00856C19" w:rsidRDefault="00856C19" w:rsidP="00856C19">
            <w:pPr>
              <w:pStyle w:val="af1"/>
              <w:rPr>
                <w:sz w:val="16"/>
                <w:szCs w:val="16"/>
                <w:lang w:val="en-US"/>
              </w:rPr>
            </w:pPr>
            <w:r w:rsidRPr="00856C19">
              <w:rPr>
                <w:sz w:val="16"/>
                <w:szCs w:val="16"/>
                <w:lang w:val="en-US"/>
              </w:rPr>
              <w:t xml:space="preserve">                ? new </w:t>
            </w:r>
            <w:proofErr w:type="spellStart"/>
            <w:r w:rsidRPr="00856C19">
              <w:rPr>
                <w:sz w:val="16"/>
                <w:szCs w:val="16"/>
                <w:lang w:val="en-US"/>
              </w:rPr>
              <w:t>SideNavItem</w:t>
            </w:r>
            <w:proofErr w:type="spellEnd"/>
            <w:r w:rsidRPr="00856C19">
              <w:rPr>
                <w:sz w:val="16"/>
                <w:szCs w:val="16"/>
                <w:lang w:val="en-US"/>
              </w:rPr>
              <w:t>(</w:t>
            </w:r>
            <w:proofErr w:type="spellStart"/>
            <w:proofErr w:type="gramStart"/>
            <w:r w:rsidRPr="00856C19">
              <w:rPr>
                <w:sz w:val="16"/>
                <w:szCs w:val="16"/>
                <w:lang w:val="en-US"/>
              </w:rPr>
              <w:t>entry.title</w:t>
            </w:r>
            <w:proofErr w:type="spellEnd"/>
            <w:proofErr w:type="gramEnd"/>
            <w:r w:rsidRPr="00856C19">
              <w:rPr>
                <w:sz w:val="16"/>
                <w:szCs w:val="16"/>
                <w:lang w:val="en-US"/>
              </w:rPr>
              <w:t xml:space="preserve">(), </w:t>
            </w:r>
            <w:proofErr w:type="spellStart"/>
            <w:r w:rsidRPr="00856C19">
              <w:rPr>
                <w:sz w:val="16"/>
                <w:szCs w:val="16"/>
                <w:lang w:val="en-US"/>
              </w:rPr>
              <w:t>entry.path</w:t>
            </w:r>
            <w:proofErr w:type="spellEnd"/>
            <w:r w:rsidRPr="00856C19">
              <w:rPr>
                <w:sz w:val="16"/>
                <w:szCs w:val="16"/>
                <w:lang w:val="en-US"/>
              </w:rPr>
              <w:t>(), new Icon(</w:t>
            </w:r>
            <w:proofErr w:type="spellStart"/>
            <w:r w:rsidRPr="00856C19">
              <w:rPr>
                <w:sz w:val="16"/>
                <w:szCs w:val="16"/>
                <w:lang w:val="en-US"/>
              </w:rPr>
              <w:t>entry.icon</w:t>
            </w:r>
            <w:proofErr w:type="spellEnd"/>
            <w:r w:rsidRPr="00856C19">
              <w:rPr>
                <w:sz w:val="16"/>
                <w:szCs w:val="16"/>
                <w:lang w:val="en-US"/>
              </w:rPr>
              <w:t>()))</w:t>
            </w:r>
          </w:p>
          <w:p w14:paraId="6213CB07" w14:textId="77777777" w:rsidR="00856C19" w:rsidRPr="00856C19" w:rsidRDefault="00856C19" w:rsidP="00856C19">
            <w:pPr>
              <w:pStyle w:val="af1"/>
              <w:rPr>
                <w:sz w:val="16"/>
                <w:szCs w:val="16"/>
                <w:lang w:val="en-US"/>
              </w:rPr>
            </w:pPr>
            <w:r w:rsidRPr="00856C19">
              <w:rPr>
                <w:sz w:val="16"/>
                <w:szCs w:val="16"/>
                <w:lang w:val="en-US"/>
              </w:rPr>
              <w:t xml:space="preserve">                : new </w:t>
            </w:r>
            <w:proofErr w:type="spellStart"/>
            <w:r w:rsidRPr="00856C19">
              <w:rPr>
                <w:sz w:val="16"/>
                <w:szCs w:val="16"/>
                <w:lang w:val="en-US"/>
              </w:rPr>
              <w:t>SideNavItem</w:t>
            </w:r>
            <w:proofErr w:type="spellEnd"/>
            <w:r w:rsidRPr="00856C19">
              <w:rPr>
                <w:sz w:val="16"/>
                <w:szCs w:val="16"/>
                <w:lang w:val="en-US"/>
              </w:rPr>
              <w:t>(</w:t>
            </w:r>
            <w:proofErr w:type="spellStart"/>
            <w:proofErr w:type="gramStart"/>
            <w:r w:rsidRPr="00856C19">
              <w:rPr>
                <w:sz w:val="16"/>
                <w:szCs w:val="16"/>
                <w:lang w:val="en-US"/>
              </w:rPr>
              <w:t>entry.title</w:t>
            </w:r>
            <w:proofErr w:type="spellEnd"/>
            <w:proofErr w:type="gramEnd"/>
            <w:r w:rsidRPr="00856C19">
              <w:rPr>
                <w:sz w:val="16"/>
                <w:szCs w:val="16"/>
                <w:lang w:val="en-US"/>
              </w:rPr>
              <w:t xml:space="preserve">(), </w:t>
            </w:r>
            <w:proofErr w:type="spellStart"/>
            <w:r w:rsidRPr="00856C19">
              <w:rPr>
                <w:sz w:val="16"/>
                <w:szCs w:val="16"/>
                <w:lang w:val="en-US"/>
              </w:rPr>
              <w:t>entry.path</w:t>
            </w:r>
            <w:proofErr w:type="spellEnd"/>
            <w:r w:rsidRPr="00856C19">
              <w:rPr>
                <w:sz w:val="16"/>
                <w:szCs w:val="16"/>
                <w:lang w:val="en-US"/>
              </w:rPr>
              <w:t>());</w:t>
            </w:r>
          </w:p>
          <w:p w14:paraId="15281615" w14:textId="79D128F9" w:rsidR="00856C19" w:rsidRPr="008B436A" w:rsidRDefault="00856C19" w:rsidP="00856C19">
            <w:pPr>
              <w:pStyle w:val="af1"/>
              <w:rPr>
                <w:sz w:val="16"/>
                <w:szCs w:val="16"/>
                <w:lang w:val="en-US"/>
              </w:rPr>
            </w:pPr>
            <w:r w:rsidRPr="00856C19">
              <w:rPr>
                <w:sz w:val="16"/>
                <w:szCs w:val="16"/>
                <w:lang w:val="en-US"/>
              </w:rPr>
              <w:t xml:space="preserve">    }</w:t>
            </w:r>
          </w:p>
          <w:p w14:paraId="3DE3ECFC" w14:textId="77777777" w:rsidR="00856C19" w:rsidRPr="00856C19" w:rsidRDefault="00856C19" w:rsidP="00856C19">
            <w:pPr>
              <w:pStyle w:val="af1"/>
              <w:rPr>
                <w:sz w:val="16"/>
                <w:szCs w:val="16"/>
                <w:lang w:val="en-US"/>
              </w:rPr>
            </w:pPr>
            <w:r w:rsidRPr="00856C19">
              <w:rPr>
                <w:sz w:val="16"/>
                <w:szCs w:val="16"/>
                <w:lang w:val="en-US"/>
              </w:rPr>
              <w:t xml:space="preserve">    private Component </w:t>
            </w:r>
            <w:proofErr w:type="spellStart"/>
            <w:proofErr w:type="gramStart"/>
            <w:r w:rsidRPr="00856C19">
              <w:rPr>
                <w:sz w:val="16"/>
                <w:szCs w:val="16"/>
                <w:lang w:val="en-US"/>
              </w:rPr>
              <w:t>createThemeToggleButton</w:t>
            </w:r>
            <w:proofErr w:type="spellEnd"/>
            <w:r w:rsidRPr="00856C19">
              <w:rPr>
                <w:sz w:val="16"/>
                <w:szCs w:val="16"/>
                <w:lang w:val="en-US"/>
              </w:rPr>
              <w:t>(</w:t>
            </w:r>
            <w:proofErr w:type="gramEnd"/>
            <w:r w:rsidRPr="00856C19">
              <w:rPr>
                <w:sz w:val="16"/>
                <w:szCs w:val="16"/>
                <w:lang w:val="en-US"/>
              </w:rPr>
              <w:t>) {</w:t>
            </w:r>
          </w:p>
          <w:p w14:paraId="6C0752B7" w14:textId="77777777" w:rsidR="00856C19" w:rsidRPr="00856C19" w:rsidRDefault="00856C19" w:rsidP="00856C19">
            <w:pPr>
              <w:pStyle w:val="af1"/>
              <w:rPr>
                <w:sz w:val="16"/>
                <w:szCs w:val="16"/>
                <w:lang w:val="en-US"/>
              </w:rPr>
            </w:pPr>
            <w:r w:rsidRPr="00856C19">
              <w:rPr>
                <w:sz w:val="16"/>
                <w:szCs w:val="16"/>
                <w:lang w:val="en-US"/>
              </w:rPr>
              <w:t xml:space="preserve">        var button = new </w:t>
            </w:r>
            <w:proofErr w:type="gramStart"/>
            <w:r w:rsidRPr="00856C19">
              <w:rPr>
                <w:sz w:val="16"/>
                <w:szCs w:val="16"/>
                <w:lang w:val="en-US"/>
              </w:rPr>
              <w:t>Button(</w:t>
            </w:r>
            <w:proofErr w:type="gramEnd"/>
            <w:r w:rsidRPr="00856C19">
              <w:rPr>
                <w:sz w:val="16"/>
                <w:szCs w:val="16"/>
                <w:lang w:val="en-US"/>
              </w:rPr>
              <w:t>"</w:t>
            </w:r>
            <w:proofErr w:type="spellStart"/>
            <w:r w:rsidRPr="00856C19">
              <w:rPr>
                <w:sz w:val="16"/>
                <w:szCs w:val="16"/>
                <w:lang w:val="en-US"/>
              </w:rPr>
              <w:t>Сменить</w:t>
            </w:r>
            <w:proofErr w:type="spellEnd"/>
            <w:r w:rsidRPr="00856C19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856C19">
              <w:rPr>
                <w:sz w:val="16"/>
                <w:szCs w:val="16"/>
                <w:lang w:val="en-US"/>
              </w:rPr>
              <w:t>протокол</w:t>
            </w:r>
            <w:proofErr w:type="spellEnd"/>
            <w:r w:rsidRPr="00856C19">
              <w:rPr>
                <w:sz w:val="16"/>
                <w:szCs w:val="16"/>
                <w:lang w:val="en-US"/>
              </w:rPr>
              <w:t xml:space="preserve">", </w:t>
            </w:r>
            <w:proofErr w:type="spellStart"/>
            <w:r w:rsidRPr="00856C19">
              <w:rPr>
                <w:sz w:val="16"/>
                <w:szCs w:val="16"/>
                <w:lang w:val="en-US"/>
              </w:rPr>
              <w:t>VaadinIcon.PALETTE.create</w:t>
            </w:r>
            <w:proofErr w:type="spellEnd"/>
            <w:r w:rsidRPr="00856C19">
              <w:rPr>
                <w:sz w:val="16"/>
                <w:szCs w:val="16"/>
                <w:lang w:val="en-US"/>
              </w:rPr>
              <w:t>());</w:t>
            </w:r>
          </w:p>
          <w:p w14:paraId="6FFD2825" w14:textId="77777777" w:rsidR="00856C19" w:rsidRPr="00856C19" w:rsidRDefault="00856C19" w:rsidP="00856C19">
            <w:pPr>
              <w:pStyle w:val="af1"/>
              <w:rPr>
                <w:sz w:val="16"/>
                <w:szCs w:val="16"/>
                <w:lang w:val="en-US"/>
              </w:rPr>
            </w:pPr>
            <w:r w:rsidRPr="00856C19">
              <w:rPr>
                <w:sz w:val="16"/>
                <w:szCs w:val="16"/>
                <w:lang w:val="en-US"/>
              </w:rPr>
              <w:t xml:space="preserve">        var </w:t>
            </w:r>
            <w:proofErr w:type="spellStart"/>
            <w:r w:rsidRPr="00856C19">
              <w:rPr>
                <w:sz w:val="16"/>
                <w:szCs w:val="16"/>
                <w:lang w:val="en-US"/>
              </w:rPr>
              <w:t>themeCondition</w:t>
            </w:r>
            <w:proofErr w:type="spellEnd"/>
            <w:r w:rsidRPr="00856C19">
              <w:rPr>
                <w:sz w:val="16"/>
                <w:szCs w:val="16"/>
                <w:lang w:val="en-US"/>
              </w:rPr>
              <w:t xml:space="preserve"> = """</w:t>
            </w:r>
          </w:p>
          <w:p w14:paraId="5DFA0269" w14:textId="77777777" w:rsidR="00856C19" w:rsidRPr="00856C19" w:rsidRDefault="00856C19" w:rsidP="00856C19">
            <w:pPr>
              <w:pStyle w:val="af1"/>
              <w:rPr>
                <w:sz w:val="16"/>
                <w:szCs w:val="16"/>
                <w:lang w:val="en-US"/>
              </w:rPr>
            </w:pPr>
            <w:r w:rsidRPr="00856C19">
              <w:rPr>
                <w:sz w:val="16"/>
                <w:szCs w:val="16"/>
                <w:lang w:val="en-US"/>
              </w:rPr>
              <w:t xml:space="preserve">                const html = </w:t>
            </w:r>
            <w:proofErr w:type="spellStart"/>
            <w:proofErr w:type="gramStart"/>
            <w:r w:rsidRPr="00856C19">
              <w:rPr>
                <w:sz w:val="16"/>
                <w:szCs w:val="16"/>
                <w:lang w:val="en-US"/>
              </w:rPr>
              <w:t>document.documentElement</w:t>
            </w:r>
            <w:proofErr w:type="spellEnd"/>
            <w:proofErr w:type="gramEnd"/>
            <w:r w:rsidRPr="00856C19">
              <w:rPr>
                <w:sz w:val="16"/>
                <w:szCs w:val="16"/>
                <w:lang w:val="en-US"/>
              </w:rPr>
              <w:t>;</w:t>
            </w:r>
          </w:p>
          <w:p w14:paraId="5B3B506F" w14:textId="77777777" w:rsidR="00856C19" w:rsidRPr="00856C19" w:rsidRDefault="00856C19" w:rsidP="00856C19">
            <w:pPr>
              <w:pStyle w:val="af1"/>
              <w:rPr>
                <w:sz w:val="16"/>
                <w:szCs w:val="16"/>
                <w:lang w:val="en-US"/>
              </w:rPr>
            </w:pPr>
            <w:r w:rsidRPr="00856C19">
              <w:rPr>
                <w:sz w:val="16"/>
                <w:szCs w:val="16"/>
                <w:lang w:val="en-US"/>
              </w:rPr>
              <w:t xml:space="preserve">                if (</w:t>
            </w:r>
            <w:proofErr w:type="spellStart"/>
            <w:proofErr w:type="gramStart"/>
            <w:r w:rsidRPr="00856C19">
              <w:rPr>
                <w:sz w:val="16"/>
                <w:szCs w:val="16"/>
                <w:lang w:val="en-US"/>
              </w:rPr>
              <w:t>html.classList.contains</w:t>
            </w:r>
            <w:proofErr w:type="spellEnd"/>
            <w:proofErr w:type="gramEnd"/>
            <w:r w:rsidRPr="00856C19">
              <w:rPr>
                <w:sz w:val="16"/>
                <w:szCs w:val="16"/>
                <w:lang w:val="en-US"/>
              </w:rPr>
              <w:t>('theme-matrix')) {</w:t>
            </w:r>
          </w:p>
          <w:p w14:paraId="0D898772" w14:textId="77777777" w:rsidR="00856C19" w:rsidRPr="00856C19" w:rsidRDefault="00856C19" w:rsidP="00856C19">
            <w:pPr>
              <w:pStyle w:val="af1"/>
              <w:rPr>
                <w:sz w:val="16"/>
                <w:szCs w:val="16"/>
                <w:lang w:val="en-US"/>
              </w:rPr>
            </w:pPr>
            <w:r w:rsidRPr="00856C19">
              <w:rPr>
                <w:sz w:val="16"/>
                <w:szCs w:val="16"/>
                <w:lang w:val="en-US"/>
              </w:rPr>
              <w:t xml:space="preserve">                  </w:t>
            </w:r>
            <w:proofErr w:type="spellStart"/>
            <w:proofErr w:type="gramStart"/>
            <w:r w:rsidRPr="00856C19">
              <w:rPr>
                <w:sz w:val="16"/>
                <w:szCs w:val="16"/>
                <w:lang w:val="en-US"/>
              </w:rPr>
              <w:t>html.classList.remove</w:t>
            </w:r>
            <w:proofErr w:type="spellEnd"/>
            <w:proofErr w:type="gramEnd"/>
            <w:r w:rsidRPr="00856C19">
              <w:rPr>
                <w:sz w:val="16"/>
                <w:szCs w:val="16"/>
                <w:lang w:val="en-US"/>
              </w:rPr>
              <w:t>('theme-matrix');</w:t>
            </w:r>
          </w:p>
          <w:p w14:paraId="701DE113" w14:textId="77777777" w:rsidR="00856C19" w:rsidRPr="00856C19" w:rsidRDefault="00856C19" w:rsidP="00856C19">
            <w:pPr>
              <w:pStyle w:val="af1"/>
              <w:rPr>
                <w:sz w:val="16"/>
                <w:szCs w:val="16"/>
                <w:lang w:val="en-US"/>
              </w:rPr>
            </w:pPr>
            <w:r w:rsidRPr="00856C19">
              <w:rPr>
                <w:sz w:val="16"/>
                <w:szCs w:val="16"/>
                <w:lang w:val="en-US"/>
              </w:rPr>
              <w:t xml:space="preserve">                  return false;</w:t>
            </w:r>
          </w:p>
          <w:p w14:paraId="45508CBD" w14:textId="77777777" w:rsidR="00856C19" w:rsidRPr="00856C19" w:rsidRDefault="00856C19" w:rsidP="00856C19">
            <w:pPr>
              <w:pStyle w:val="af1"/>
              <w:rPr>
                <w:sz w:val="16"/>
                <w:szCs w:val="16"/>
                <w:lang w:val="en-US"/>
              </w:rPr>
            </w:pPr>
            <w:r w:rsidRPr="00856C19">
              <w:rPr>
                <w:sz w:val="16"/>
                <w:szCs w:val="16"/>
                <w:lang w:val="en-US"/>
              </w:rPr>
              <w:t xml:space="preserve">                } else {</w:t>
            </w:r>
          </w:p>
          <w:p w14:paraId="3E340BCC" w14:textId="77777777" w:rsidR="00856C19" w:rsidRPr="00856C19" w:rsidRDefault="00856C19" w:rsidP="00856C19">
            <w:pPr>
              <w:pStyle w:val="af1"/>
              <w:rPr>
                <w:sz w:val="16"/>
                <w:szCs w:val="16"/>
                <w:lang w:val="en-US"/>
              </w:rPr>
            </w:pPr>
            <w:r w:rsidRPr="00856C19">
              <w:rPr>
                <w:sz w:val="16"/>
                <w:szCs w:val="16"/>
                <w:lang w:val="en-US"/>
              </w:rPr>
              <w:t xml:space="preserve">                  </w:t>
            </w:r>
            <w:proofErr w:type="spellStart"/>
            <w:r w:rsidRPr="00856C19">
              <w:rPr>
                <w:sz w:val="16"/>
                <w:szCs w:val="16"/>
                <w:lang w:val="en-US"/>
              </w:rPr>
              <w:t>html.classList.add</w:t>
            </w:r>
            <w:proofErr w:type="spellEnd"/>
            <w:r w:rsidRPr="00856C19">
              <w:rPr>
                <w:sz w:val="16"/>
                <w:szCs w:val="16"/>
                <w:lang w:val="en-US"/>
              </w:rPr>
              <w:t>('theme-matrix');</w:t>
            </w:r>
          </w:p>
          <w:p w14:paraId="6DB5627B" w14:textId="77777777" w:rsidR="00856C19" w:rsidRPr="00856C19" w:rsidRDefault="00856C19" w:rsidP="00856C19">
            <w:pPr>
              <w:pStyle w:val="af1"/>
              <w:rPr>
                <w:sz w:val="16"/>
                <w:szCs w:val="16"/>
                <w:lang w:val="en-US"/>
              </w:rPr>
            </w:pPr>
            <w:r w:rsidRPr="00856C19">
              <w:rPr>
                <w:sz w:val="16"/>
                <w:szCs w:val="16"/>
                <w:lang w:val="en-US"/>
              </w:rPr>
              <w:t xml:space="preserve">                  return true;</w:t>
            </w:r>
          </w:p>
          <w:p w14:paraId="628FEC90" w14:textId="77777777" w:rsidR="00856C19" w:rsidRPr="00856C19" w:rsidRDefault="00856C19" w:rsidP="00856C19">
            <w:pPr>
              <w:pStyle w:val="af1"/>
              <w:rPr>
                <w:sz w:val="16"/>
                <w:szCs w:val="16"/>
                <w:lang w:val="en-US"/>
              </w:rPr>
            </w:pPr>
            <w:r w:rsidRPr="00856C19">
              <w:rPr>
                <w:sz w:val="16"/>
                <w:szCs w:val="16"/>
                <w:lang w:val="en-US"/>
              </w:rPr>
              <w:t xml:space="preserve">                }</w:t>
            </w:r>
          </w:p>
          <w:p w14:paraId="46732F19" w14:textId="77777777" w:rsidR="00856C19" w:rsidRPr="00856C19" w:rsidRDefault="00856C19" w:rsidP="00856C19">
            <w:pPr>
              <w:pStyle w:val="af1"/>
              <w:rPr>
                <w:sz w:val="16"/>
                <w:szCs w:val="16"/>
                <w:lang w:val="en-US"/>
              </w:rPr>
            </w:pPr>
            <w:r w:rsidRPr="00856C19">
              <w:rPr>
                <w:sz w:val="16"/>
                <w:szCs w:val="16"/>
                <w:lang w:val="en-US"/>
              </w:rPr>
              <w:t xml:space="preserve">                """;</w:t>
            </w:r>
          </w:p>
          <w:p w14:paraId="4BE2A34E" w14:textId="77777777" w:rsidR="00856C19" w:rsidRPr="00856C19" w:rsidRDefault="00856C19" w:rsidP="00856C19">
            <w:pPr>
              <w:pStyle w:val="af1"/>
              <w:rPr>
                <w:sz w:val="16"/>
                <w:szCs w:val="16"/>
                <w:lang w:val="en-US"/>
              </w:rPr>
            </w:pPr>
            <w:r w:rsidRPr="00856C19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proofErr w:type="gramStart"/>
            <w:r w:rsidRPr="00856C19">
              <w:rPr>
                <w:sz w:val="16"/>
                <w:szCs w:val="16"/>
                <w:lang w:val="en-US"/>
              </w:rPr>
              <w:t>button.addClickListener</w:t>
            </w:r>
            <w:proofErr w:type="spellEnd"/>
            <w:proofErr w:type="gramEnd"/>
            <w:r w:rsidRPr="00856C19">
              <w:rPr>
                <w:sz w:val="16"/>
                <w:szCs w:val="16"/>
                <w:lang w:val="en-US"/>
              </w:rPr>
              <w:t>(_ -&gt;</w:t>
            </w:r>
          </w:p>
          <w:p w14:paraId="509FBD47" w14:textId="77777777" w:rsidR="00856C19" w:rsidRPr="00856C19" w:rsidRDefault="00856C19" w:rsidP="00856C19">
            <w:pPr>
              <w:pStyle w:val="af1"/>
              <w:rPr>
                <w:sz w:val="16"/>
                <w:szCs w:val="16"/>
                <w:lang w:val="en-US"/>
              </w:rPr>
            </w:pPr>
            <w:r w:rsidRPr="00856C19">
              <w:rPr>
                <w:sz w:val="16"/>
                <w:szCs w:val="16"/>
                <w:lang w:val="en-US"/>
              </w:rPr>
              <w:t xml:space="preserve">                </w:t>
            </w:r>
            <w:proofErr w:type="spellStart"/>
            <w:proofErr w:type="gramStart"/>
            <w:r w:rsidRPr="00856C19">
              <w:rPr>
                <w:sz w:val="16"/>
                <w:szCs w:val="16"/>
                <w:lang w:val="en-US"/>
              </w:rPr>
              <w:t>UI.getCurrent</w:t>
            </w:r>
            <w:proofErr w:type="spellEnd"/>
            <w:proofErr w:type="gramEnd"/>
            <w:r w:rsidRPr="00856C19">
              <w:rPr>
                <w:sz w:val="16"/>
                <w:szCs w:val="16"/>
                <w:lang w:val="en-US"/>
              </w:rPr>
              <w:t>().</w:t>
            </w:r>
            <w:proofErr w:type="spellStart"/>
            <w:r w:rsidRPr="00856C19">
              <w:rPr>
                <w:sz w:val="16"/>
                <w:szCs w:val="16"/>
                <w:lang w:val="en-US"/>
              </w:rPr>
              <w:t>getElement</w:t>
            </w:r>
            <w:proofErr w:type="spellEnd"/>
            <w:r w:rsidRPr="00856C19">
              <w:rPr>
                <w:sz w:val="16"/>
                <w:szCs w:val="16"/>
                <w:lang w:val="en-US"/>
              </w:rPr>
              <w:t>().</w:t>
            </w:r>
            <w:proofErr w:type="spellStart"/>
            <w:r w:rsidRPr="00856C19">
              <w:rPr>
                <w:sz w:val="16"/>
                <w:szCs w:val="16"/>
                <w:lang w:val="en-US"/>
              </w:rPr>
              <w:t>executeJs</w:t>
            </w:r>
            <w:proofErr w:type="spellEnd"/>
            <w:r w:rsidRPr="00856C19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856C19">
              <w:rPr>
                <w:sz w:val="16"/>
                <w:szCs w:val="16"/>
                <w:lang w:val="en-US"/>
              </w:rPr>
              <w:t>themeCondition</w:t>
            </w:r>
            <w:proofErr w:type="spellEnd"/>
            <w:r w:rsidRPr="00856C19">
              <w:rPr>
                <w:sz w:val="16"/>
                <w:szCs w:val="16"/>
                <w:lang w:val="en-US"/>
              </w:rPr>
              <w:t>)</w:t>
            </w:r>
          </w:p>
          <w:p w14:paraId="1B2D33BF" w14:textId="77777777" w:rsidR="00856C19" w:rsidRPr="00856C19" w:rsidRDefault="00856C19" w:rsidP="00856C19">
            <w:pPr>
              <w:pStyle w:val="af1"/>
              <w:rPr>
                <w:sz w:val="16"/>
                <w:szCs w:val="16"/>
                <w:lang w:val="en-US"/>
              </w:rPr>
            </w:pPr>
            <w:r w:rsidRPr="00856C19">
              <w:rPr>
                <w:sz w:val="16"/>
                <w:szCs w:val="16"/>
                <w:lang w:val="en-US"/>
              </w:rPr>
              <w:t xml:space="preserve">                        </w:t>
            </w:r>
            <w:proofErr w:type="gramStart"/>
            <w:r w:rsidRPr="00856C19">
              <w:rPr>
                <w:sz w:val="16"/>
                <w:szCs w:val="16"/>
                <w:lang w:val="en-US"/>
              </w:rPr>
              <w:t>.then</w:t>
            </w:r>
            <w:proofErr w:type="gramEnd"/>
            <w:r w:rsidRPr="00856C19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856C19">
              <w:rPr>
                <w:sz w:val="16"/>
                <w:szCs w:val="16"/>
                <w:lang w:val="en-US"/>
              </w:rPr>
              <w:t>Boolean.class</w:t>
            </w:r>
            <w:proofErr w:type="spellEnd"/>
            <w:r w:rsidRPr="00856C19">
              <w:rPr>
                <w:sz w:val="16"/>
                <w:szCs w:val="16"/>
                <w:lang w:val="en-US"/>
              </w:rPr>
              <w:t>, isMatrix -&gt;</w:t>
            </w:r>
          </w:p>
          <w:p w14:paraId="60CDDEEF" w14:textId="51DBD6ED" w:rsidR="00856C19" w:rsidRPr="00856C19" w:rsidRDefault="00856C19" w:rsidP="00856C19">
            <w:pPr>
              <w:pStyle w:val="af1"/>
              <w:rPr>
                <w:sz w:val="16"/>
                <w:szCs w:val="16"/>
              </w:rPr>
            </w:pPr>
            <w:r w:rsidRPr="00856C19">
              <w:rPr>
                <w:sz w:val="16"/>
                <w:szCs w:val="16"/>
                <w:lang w:val="en-US"/>
              </w:rPr>
              <w:t xml:space="preserve">                                </w:t>
            </w:r>
            <w:proofErr w:type="spellStart"/>
            <w:r w:rsidRPr="00856C19">
              <w:rPr>
                <w:sz w:val="16"/>
                <w:szCs w:val="16"/>
                <w:lang w:val="en-US"/>
              </w:rPr>
              <w:t>VaadinSession.getCurrent</w:t>
            </w:r>
            <w:proofErr w:type="spellEnd"/>
            <w:r w:rsidRPr="00856C19">
              <w:rPr>
                <w:sz w:val="16"/>
                <w:szCs w:val="16"/>
                <w:lang w:val="en-US"/>
              </w:rPr>
              <w:t>(</w:t>
            </w:r>
            <w:proofErr w:type="gramStart"/>
            <w:r w:rsidRPr="00856C19">
              <w:rPr>
                <w:sz w:val="16"/>
                <w:szCs w:val="16"/>
                <w:lang w:val="en-US"/>
              </w:rPr>
              <w:t>).</w:t>
            </w:r>
            <w:proofErr w:type="spellStart"/>
            <w:r w:rsidRPr="00856C19">
              <w:rPr>
                <w:sz w:val="16"/>
                <w:szCs w:val="16"/>
                <w:lang w:val="en-US"/>
              </w:rPr>
              <w:t>setAttribute</w:t>
            </w:r>
            <w:proofErr w:type="spellEnd"/>
            <w:proofErr w:type="gramEnd"/>
            <w:r w:rsidRPr="00856C19">
              <w:rPr>
                <w:sz w:val="16"/>
                <w:szCs w:val="16"/>
                <w:lang w:val="en-US"/>
              </w:rPr>
              <w:t xml:space="preserve">(SESSION_THEME_KEY, </w:t>
            </w:r>
            <w:proofErr w:type="spellStart"/>
            <w:r w:rsidRPr="00856C19">
              <w:rPr>
                <w:sz w:val="16"/>
                <w:szCs w:val="16"/>
                <w:lang w:val="en-US"/>
              </w:rPr>
              <w:t>isMatrix</w:t>
            </w:r>
            <w:proofErr w:type="spellEnd"/>
            <w:r w:rsidRPr="00856C19">
              <w:rPr>
                <w:sz w:val="16"/>
                <w:szCs w:val="16"/>
                <w:lang w:val="en-US"/>
              </w:rPr>
              <w:t xml:space="preserve"> ? "matrix</w:t>
            </w:r>
            <w:proofErr w:type="gramStart"/>
            <w:r w:rsidRPr="00856C19">
              <w:rPr>
                <w:sz w:val="16"/>
                <w:szCs w:val="16"/>
                <w:lang w:val="en-US"/>
              </w:rPr>
              <w:t>" :</w:t>
            </w:r>
            <w:proofErr w:type="gramEnd"/>
            <w:r w:rsidRPr="00856C19">
              <w:rPr>
                <w:sz w:val="16"/>
                <w:szCs w:val="16"/>
                <w:lang w:val="en-US"/>
              </w:rPr>
              <w:t xml:space="preserve"> "")));</w:t>
            </w:r>
          </w:p>
          <w:p w14:paraId="54EE603F" w14:textId="77777777" w:rsidR="00856C19" w:rsidRPr="00856C19" w:rsidRDefault="00856C19" w:rsidP="00856C19">
            <w:pPr>
              <w:pStyle w:val="af1"/>
              <w:rPr>
                <w:sz w:val="16"/>
                <w:szCs w:val="16"/>
                <w:lang w:val="en-US"/>
              </w:rPr>
            </w:pPr>
            <w:r w:rsidRPr="00856C19">
              <w:rPr>
                <w:sz w:val="16"/>
                <w:szCs w:val="16"/>
                <w:lang w:val="en-US"/>
              </w:rPr>
              <w:t xml:space="preserve">        return button;</w:t>
            </w:r>
          </w:p>
          <w:p w14:paraId="108B6D9D" w14:textId="16478C3E" w:rsidR="00856C19" w:rsidRPr="00856C19" w:rsidRDefault="00856C19" w:rsidP="00856C19">
            <w:pPr>
              <w:pStyle w:val="af1"/>
              <w:rPr>
                <w:sz w:val="16"/>
                <w:szCs w:val="16"/>
              </w:rPr>
            </w:pPr>
            <w:r w:rsidRPr="00856C19">
              <w:rPr>
                <w:sz w:val="16"/>
                <w:szCs w:val="16"/>
                <w:lang w:val="en-US"/>
              </w:rPr>
              <w:t xml:space="preserve">    }</w:t>
            </w:r>
          </w:p>
          <w:p w14:paraId="45024D7F" w14:textId="4FF8C918" w:rsidR="00071EF3" w:rsidRPr="00C35B05" w:rsidRDefault="00856C19" w:rsidP="00856C19">
            <w:pPr>
              <w:pStyle w:val="af1"/>
              <w:rPr>
                <w:sz w:val="16"/>
                <w:szCs w:val="16"/>
              </w:rPr>
            </w:pPr>
            <w:r w:rsidRPr="00856C19">
              <w:rPr>
                <w:sz w:val="16"/>
                <w:szCs w:val="16"/>
                <w:lang w:val="en-US"/>
              </w:rPr>
              <w:t>}</w:t>
            </w:r>
          </w:p>
        </w:tc>
      </w:tr>
    </w:tbl>
    <w:p w14:paraId="088EFB12" w14:textId="77777777" w:rsidR="00071EF3" w:rsidRDefault="00071EF3" w:rsidP="00071EF3">
      <w:pPr>
        <w:pStyle w:val="af1"/>
        <w:spacing w:line="240" w:lineRule="auto"/>
      </w:pPr>
    </w:p>
    <w:p w14:paraId="1892131B" w14:textId="067445E0" w:rsidR="00071EF3" w:rsidRPr="001713AE" w:rsidRDefault="00071EF3" w:rsidP="00071EF3">
      <w:pPr>
        <w:pStyle w:val="af1"/>
        <w:spacing w:line="240" w:lineRule="auto"/>
      </w:pPr>
      <w:r w:rsidRPr="001713AE">
        <w:t>Файл «</w:t>
      </w:r>
      <w:proofErr w:type="spellStart"/>
      <w:r w:rsidR="00276A35" w:rsidRPr="00276A35">
        <w:t>EquipmentTypeView</w:t>
      </w:r>
      <w:proofErr w:type="spellEnd"/>
      <w:r w:rsidR="00276A35">
        <w:rPr>
          <w:lang w:val="en-US"/>
        </w:rPr>
        <w:t>.java</w:t>
      </w:r>
      <w:r w:rsidRPr="001713AE">
        <w:t>».</w:t>
      </w:r>
    </w:p>
    <w:tbl>
      <w:tblPr>
        <w:tblStyle w:val="aff4"/>
        <w:tblW w:w="0" w:type="auto"/>
        <w:tblLook w:val="04A0" w:firstRow="1" w:lastRow="0" w:firstColumn="1" w:lastColumn="0" w:noHBand="0" w:noVBand="1"/>
      </w:tblPr>
      <w:tblGrid>
        <w:gridCol w:w="9628"/>
      </w:tblGrid>
      <w:tr w:rsidR="00071EF3" w:rsidRPr="00FC608A" w14:paraId="3B9297F4" w14:textId="77777777" w:rsidTr="00C57D9B">
        <w:tc>
          <w:tcPr>
            <w:tcW w:w="9628" w:type="dxa"/>
          </w:tcPr>
          <w:p w14:paraId="565BBD80" w14:textId="37CE27E7" w:rsidR="00276A35" w:rsidRPr="00C35B05" w:rsidRDefault="00276A35" w:rsidP="00276A3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package </w:t>
            </w:r>
            <w:proofErr w:type="spellStart"/>
            <w:proofErr w:type="gramStart"/>
            <w:r w:rsidRPr="00C35B05">
              <w:rPr>
                <w:sz w:val="16"/>
                <w:szCs w:val="16"/>
                <w:lang w:val="en-US"/>
              </w:rPr>
              <w:t>com.client</w:t>
            </w:r>
            <w:proofErr w:type="gramEnd"/>
            <w:r w:rsidRPr="00C35B05">
              <w:rPr>
                <w:sz w:val="16"/>
                <w:szCs w:val="16"/>
                <w:lang w:val="en-US"/>
              </w:rPr>
              <w:t>.view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>;</w:t>
            </w:r>
          </w:p>
          <w:p w14:paraId="5CBDA818" w14:textId="77777777" w:rsidR="00276A35" w:rsidRPr="0008036A" w:rsidRDefault="00276A35" w:rsidP="00276A35">
            <w:pPr>
              <w:pStyle w:val="af1"/>
              <w:rPr>
                <w:sz w:val="16"/>
                <w:szCs w:val="16"/>
                <w:lang w:val="en-US"/>
              </w:rPr>
            </w:pPr>
            <w:r w:rsidRPr="0008036A">
              <w:rPr>
                <w:sz w:val="16"/>
                <w:szCs w:val="16"/>
                <w:lang w:val="en-US"/>
              </w:rPr>
              <w:t>@Route("equipments-types")</w:t>
            </w:r>
          </w:p>
          <w:p w14:paraId="72E68DA9" w14:textId="77777777" w:rsidR="00276A35" w:rsidRPr="0008036A" w:rsidRDefault="00276A35" w:rsidP="00276A35">
            <w:pPr>
              <w:pStyle w:val="af1"/>
              <w:rPr>
                <w:sz w:val="16"/>
                <w:szCs w:val="16"/>
                <w:lang w:val="en-US"/>
              </w:rPr>
            </w:pPr>
            <w:r w:rsidRPr="0008036A">
              <w:rPr>
                <w:sz w:val="16"/>
                <w:szCs w:val="16"/>
                <w:lang w:val="en-US"/>
              </w:rPr>
              <w:t>@</w:t>
            </w:r>
            <w:proofErr w:type="gramStart"/>
            <w:r w:rsidRPr="0008036A">
              <w:rPr>
                <w:sz w:val="16"/>
                <w:szCs w:val="16"/>
                <w:lang w:val="en-US"/>
              </w:rPr>
              <w:t>PageTitle(</w:t>
            </w:r>
            <w:proofErr w:type="gramEnd"/>
            <w:r w:rsidRPr="0008036A">
              <w:rPr>
                <w:sz w:val="16"/>
                <w:szCs w:val="16"/>
                <w:lang w:val="en-US"/>
              </w:rPr>
              <w:t>"</w:t>
            </w:r>
            <w:r w:rsidRPr="00C35B05">
              <w:rPr>
                <w:sz w:val="16"/>
                <w:szCs w:val="16"/>
              </w:rPr>
              <w:t>Тип</w:t>
            </w:r>
            <w:r w:rsidRPr="0008036A">
              <w:rPr>
                <w:sz w:val="16"/>
                <w:szCs w:val="16"/>
                <w:lang w:val="en-US"/>
              </w:rPr>
              <w:t xml:space="preserve"> </w:t>
            </w:r>
            <w:r w:rsidRPr="00C35B05">
              <w:rPr>
                <w:sz w:val="16"/>
                <w:szCs w:val="16"/>
              </w:rPr>
              <w:t>оборудования</w:t>
            </w:r>
            <w:r w:rsidRPr="0008036A">
              <w:rPr>
                <w:sz w:val="16"/>
                <w:szCs w:val="16"/>
                <w:lang w:val="en-US"/>
              </w:rPr>
              <w:t>")</w:t>
            </w:r>
          </w:p>
          <w:p w14:paraId="11D590A5" w14:textId="77777777" w:rsidR="00276A35" w:rsidRPr="00C35B05" w:rsidRDefault="00276A35" w:rsidP="00276A3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>@</w:t>
            </w:r>
            <w:proofErr w:type="gramStart"/>
            <w:r w:rsidRPr="00C35B05">
              <w:rPr>
                <w:sz w:val="16"/>
                <w:szCs w:val="16"/>
                <w:lang w:val="en-US"/>
              </w:rPr>
              <w:t>Menu(</w:t>
            </w:r>
            <w:proofErr w:type="gramEnd"/>
            <w:r w:rsidRPr="00C35B05">
              <w:rPr>
                <w:sz w:val="16"/>
                <w:szCs w:val="16"/>
                <w:lang w:val="en-US"/>
              </w:rPr>
              <w:t>order = 0, icon = "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vaadin:clipboard-check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>", title = "</w:t>
            </w:r>
            <w:r w:rsidRPr="00C35B05">
              <w:rPr>
                <w:sz w:val="16"/>
                <w:szCs w:val="16"/>
              </w:rPr>
              <w:t>Тип</w:t>
            </w:r>
            <w:r w:rsidRPr="00C35B05">
              <w:rPr>
                <w:sz w:val="16"/>
                <w:szCs w:val="16"/>
                <w:lang w:val="en-US"/>
              </w:rPr>
              <w:t xml:space="preserve"> </w:t>
            </w:r>
            <w:r w:rsidRPr="00C35B05">
              <w:rPr>
                <w:sz w:val="16"/>
                <w:szCs w:val="16"/>
              </w:rPr>
              <w:t>оборудования</w:t>
            </w:r>
            <w:r w:rsidRPr="00C35B05">
              <w:rPr>
                <w:sz w:val="16"/>
                <w:szCs w:val="16"/>
                <w:lang w:val="en-US"/>
              </w:rPr>
              <w:t>")</w:t>
            </w:r>
          </w:p>
          <w:p w14:paraId="491AD458" w14:textId="77777777" w:rsidR="00276A35" w:rsidRPr="00C35B05" w:rsidRDefault="00276A35" w:rsidP="00276A3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class 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EquipmentTypeView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 xml:space="preserve"> extends 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VerticalLayout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 xml:space="preserve"> {</w:t>
            </w:r>
          </w:p>
          <w:p w14:paraId="25511BF9" w14:textId="77777777" w:rsidR="00276A35" w:rsidRPr="00C35B05" w:rsidRDefault="00276A35" w:rsidP="00276A3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    </w:t>
            </w:r>
            <w:proofErr w:type="spellStart"/>
            <w:proofErr w:type="gramStart"/>
            <w:r w:rsidRPr="00C35B05">
              <w:rPr>
                <w:sz w:val="16"/>
                <w:szCs w:val="16"/>
                <w:lang w:val="en-US"/>
              </w:rPr>
              <w:t>EquipmentTypeView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C35B05">
              <w:rPr>
                <w:sz w:val="16"/>
                <w:szCs w:val="16"/>
                <w:lang w:val="en-US"/>
              </w:rPr>
              <w:t>EquipmentTypeManager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 xml:space="preserve"> manager) {</w:t>
            </w:r>
          </w:p>
          <w:p w14:paraId="33AAD76E" w14:textId="77777777" w:rsidR="00276A35" w:rsidRPr="00C35B05" w:rsidRDefault="00276A35" w:rsidP="00276A3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proofErr w:type="gramStart"/>
            <w:r w:rsidRPr="00C35B05">
              <w:rPr>
                <w:sz w:val="16"/>
                <w:szCs w:val="16"/>
                <w:lang w:val="en-US"/>
              </w:rPr>
              <w:t>setSizeFull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>(</w:t>
            </w:r>
            <w:proofErr w:type="gramEnd"/>
            <w:r w:rsidRPr="00C35B05">
              <w:rPr>
                <w:sz w:val="16"/>
                <w:szCs w:val="16"/>
                <w:lang w:val="en-US"/>
              </w:rPr>
              <w:t>);</w:t>
            </w:r>
          </w:p>
          <w:p w14:paraId="3C1764BD" w14:textId="77777777" w:rsidR="00276A35" w:rsidRPr="00C35B05" w:rsidRDefault="00276A35" w:rsidP="00276A3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setPadding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>(false);</w:t>
            </w:r>
          </w:p>
          <w:p w14:paraId="68806EF7" w14:textId="77777777" w:rsidR="00276A35" w:rsidRPr="00C35B05" w:rsidRDefault="00276A35" w:rsidP="00276A3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setSpacing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>(false);</w:t>
            </w:r>
          </w:p>
          <w:p w14:paraId="54BB26F5" w14:textId="1FC02BEF" w:rsidR="00276A35" w:rsidRPr="00C35B05" w:rsidRDefault="00276A35" w:rsidP="00276A3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getStyle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>(</w:t>
            </w:r>
            <w:proofErr w:type="gramStart"/>
            <w:r w:rsidRPr="00C35B05">
              <w:rPr>
                <w:sz w:val="16"/>
                <w:szCs w:val="16"/>
                <w:lang w:val="en-US"/>
              </w:rPr>
              <w:t>).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setOverflow</w:t>
            </w:r>
            <w:proofErr w:type="spellEnd"/>
            <w:proofErr w:type="gramEnd"/>
            <w:r w:rsidRPr="00C35B05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Style.Overflow.HIDDEN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>);</w:t>
            </w:r>
          </w:p>
          <w:p w14:paraId="2AD26EA8" w14:textId="77777777" w:rsidR="00276A35" w:rsidRPr="00C35B05" w:rsidRDefault="00276A35" w:rsidP="00276A3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        </w:t>
            </w:r>
            <w:proofErr w:type="gramStart"/>
            <w:r w:rsidRPr="00C35B05">
              <w:rPr>
                <w:sz w:val="16"/>
                <w:szCs w:val="16"/>
                <w:lang w:val="en-US"/>
              </w:rPr>
              <w:t>add(</w:t>
            </w:r>
            <w:proofErr w:type="gramEnd"/>
            <w:r w:rsidRPr="00C35B05">
              <w:rPr>
                <w:sz w:val="16"/>
                <w:szCs w:val="16"/>
                <w:lang w:val="en-US"/>
              </w:rPr>
              <w:t xml:space="preserve">new 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ViewToolbar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>("</w:t>
            </w:r>
            <w:r w:rsidRPr="00C35B05">
              <w:rPr>
                <w:sz w:val="16"/>
                <w:szCs w:val="16"/>
              </w:rPr>
              <w:t>Типы</w:t>
            </w:r>
            <w:r w:rsidRPr="00C35B05">
              <w:rPr>
                <w:sz w:val="16"/>
                <w:szCs w:val="16"/>
                <w:lang w:val="en-US"/>
              </w:rPr>
              <w:t xml:space="preserve"> </w:t>
            </w:r>
            <w:r w:rsidRPr="00C35B05">
              <w:rPr>
                <w:sz w:val="16"/>
                <w:szCs w:val="16"/>
              </w:rPr>
              <w:t>оборудования</w:t>
            </w:r>
            <w:r w:rsidRPr="00C35B05">
              <w:rPr>
                <w:sz w:val="16"/>
                <w:szCs w:val="16"/>
                <w:lang w:val="en-US"/>
              </w:rPr>
              <w:t>"));</w:t>
            </w:r>
          </w:p>
          <w:p w14:paraId="2437C366" w14:textId="4BBA8183" w:rsidR="00276A35" w:rsidRPr="00FC608A" w:rsidRDefault="00276A35" w:rsidP="00276A3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        </w:t>
            </w:r>
            <w:proofErr w:type="gramStart"/>
            <w:r w:rsidR="00FC608A" w:rsidRPr="00FC608A">
              <w:rPr>
                <w:sz w:val="16"/>
                <w:szCs w:val="16"/>
                <w:lang w:val="en-US"/>
              </w:rPr>
              <w:t>add(</w:t>
            </w:r>
            <w:proofErr w:type="gramEnd"/>
            <w:r w:rsidR="00FC608A" w:rsidRPr="00FC608A">
              <w:rPr>
                <w:sz w:val="16"/>
                <w:szCs w:val="16"/>
                <w:lang w:val="en-US"/>
              </w:rPr>
              <w:t xml:space="preserve">new </w:t>
            </w:r>
            <w:proofErr w:type="spellStart"/>
            <w:r w:rsidR="00FC608A" w:rsidRPr="00FC608A">
              <w:rPr>
                <w:sz w:val="16"/>
                <w:szCs w:val="16"/>
                <w:lang w:val="en-US"/>
              </w:rPr>
              <w:t>HorizontalLayout</w:t>
            </w:r>
            <w:proofErr w:type="spellEnd"/>
            <w:r w:rsidR="00FC608A" w:rsidRPr="00FC608A">
              <w:rPr>
                <w:sz w:val="16"/>
                <w:szCs w:val="16"/>
                <w:lang w:val="en-US"/>
              </w:rPr>
              <w:t>(</w:t>
            </w:r>
            <w:proofErr w:type="spellStart"/>
            <w:r w:rsidR="00FC608A" w:rsidRPr="00FC608A">
              <w:rPr>
                <w:sz w:val="16"/>
                <w:szCs w:val="16"/>
                <w:lang w:val="en-US"/>
              </w:rPr>
              <w:t>manager.initAddButton</w:t>
            </w:r>
            <w:proofErr w:type="spellEnd"/>
            <w:r w:rsidR="00FC608A" w:rsidRPr="00FC608A">
              <w:rPr>
                <w:sz w:val="16"/>
                <w:szCs w:val="16"/>
                <w:lang w:val="en-US"/>
              </w:rPr>
              <w:t xml:space="preserve">(), </w:t>
            </w:r>
            <w:proofErr w:type="spellStart"/>
            <w:r w:rsidR="00FC608A" w:rsidRPr="00FC608A">
              <w:rPr>
                <w:sz w:val="16"/>
                <w:szCs w:val="16"/>
                <w:lang w:val="en-US"/>
              </w:rPr>
              <w:t>manager.initFilterField</w:t>
            </w:r>
            <w:proofErr w:type="spellEnd"/>
            <w:r w:rsidR="00FC608A" w:rsidRPr="00FC608A">
              <w:rPr>
                <w:sz w:val="16"/>
                <w:szCs w:val="16"/>
                <w:lang w:val="en-US"/>
              </w:rPr>
              <w:t xml:space="preserve">()), </w:t>
            </w:r>
            <w:proofErr w:type="spellStart"/>
            <w:r w:rsidR="00FC608A" w:rsidRPr="00FC608A">
              <w:rPr>
                <w:sz w:val="16"/>
                <w:szCs w:val="16"/>
                <w:lang w:val="en-US"/>
              </w:rPr>
              <w:t>manager.initGrid</w:t>
            </w:r>
            <w:proofErr w:type="spellEnd"/>
            <w:r w:rsidR="00FC608A" w:rsidRPr="00FC608A">
              <w:rPr>
                <w:sz w:val="16"/>
                <w:szCs w:val="16"/>
                <w:lang w:val="en-US"/>
              </w:rPr>
              <w:t>());</w:t>
            </w:r>
            <w:r w:rsidRPr="00C35B05">
              <w:rPr>
                <w:sz w:val="16"/>
                <w:szCs w:val="16"/>
                <w:lang w:val="en-US"/>
              </w:rPr>
              <w:t xml:space="preserve">    </w:t>
            </w:r>
            <w:r w:rsidRPr="00FC608A">
              <w:rPr>
                <w:sz w:val="16"/>
                <w:szCs w:val="16"/>
                <w:lang w:val="en-US"/>
              </w:rPr>
              <w:t>}</w:t>
            </w:r>
          </w:p>
          <w:p w14:paraId="36F3A1CA" w14:textId="0A4FF09B" w:rsidR="00071EF3" w:rsidRPr="00FC608A" w:rsidRDefault="00276A35" w:rsidP="00276A35">
            <w:pPr>
              <w:pStyle w:val="af1"/>
              <w:rPr>
                <w:sz w:val="16"/>
                <w:szCs w:val="16"/>
                <w:lang w:val="en-US"/>
              </w:rPr>
            </w:pPr>
            <w:r w:rsidRPr="00FC608A">
              <w:rPr>
                <w:sz w:val="16"/>
                <w:szCs w:val="16"/>
                <w:lang w:val="en-US"/>
              </w:rPr>
              <w:t>}</w:t>
            </w:r>
          </w:p>
        </w:tc>
      </w:tr>
    </w:tbl>
    <w:p w14:paraId="01DC2FC1" w14:textId="77777777" w:rsidR="00071EF3" w:rsidRPr="00FC608A" w:rsidRDefault="00071EF3" w:rsidP="00071EF3">
      <w:pPr>
        <w:pStyle w:val="af1"/>
        <w:spacing w:line="240" w:lineRule="auto"/>
        <w:rPr>
          <w:lang w:val="en-US"/>
        </w:rPr>
      </w:pPr>
    </w:p>
    <w:p w14:paraId="4C00D108" w14:textId="553316F7" w:rsidR="00071EF3" w:rsidRPr="001713AE" w:rsidRDefault="00071EF3" w:rsidP="00071EF3">
      <w:pPr>
        <w:pStyle w:val="af1"/>
        <w:spacing w:line="240" w:lineRule="auto"/>
      </w:pPr>
      <w:r w:rsidRPr="001713AE">
        <w:t>Файл «</w:t>
      </w:r>
      <w:proofErr w:type="spellStart"/>
      <w:r w:rsidR="00276A35" w:rsidRPr="00276A35">
        <w:t>EquipmentView</w:t>
      </w:r>
      <w:proofErr w:type="spellEnd"/>
      <w:r w:rsidR="00276A35">
        <w:rPr>
          <w:lang w:val="en-US"/>
        </w:rPr>
        <w:t>.java</w:t>
      </w:r>
      <w:r w:rsidRPr="001713AE">
        <w:t>».</w:t>
      </w:r>
    </w:p>
    <w:tbl>
      <w:tblPr>
        <w:tblStyle w:val="aff4"/>
        <w:tblW w:w="0" w:type="auto"/>
        <w:tblLook w:val="04A0" w:firstRow="1" w:lastRow="0" w:firstColumn="1" w:lastColumn="0" w:noHBand="0" w:noVBand="1"/>
      </w:tblPr>
      <w:tblGrid>
        <w:gridCol w:w="9628"/>
      </w:tblGrid>
      <w:tr w:rsidR="00071EF3" w:rsidRPr="00FC608A" w14:paraId="3D920850" w14:textId="77777777" w:rsidTr="00C57D9B">
        <w:tc>
          <w:tcPr>
            <w:tcW w:w="9628" w:type="dxa"/>
          </w:tcPr>
          <w:p w14:paraId="15FA0B5F" w14:textId="16C9C284" w:rsidR="00276A35" w:rsidRPr="00C35B05" w:rsidRDefault="00276A35" w:rsidP="00276A3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package </w:t>
            </w:r>
            <w:proofErr w:type="spellStart"/>
            <w:proofErr w:type="gramStart"/>
            <w:r w:rsidRPr="00C35B05">
              <w:rPr>
                <w:sz w:val="16"/>
                <w:szCs w:val="16"/>
                <w:lang w:val="en-US"/>
              </w:rPr>
              <w:t>com.client</w:t>
            </w:r>
            <w:proofErr w:type="gramEnd"/>
            <w:r w:rsidRPr="00C35B05">
              <w:rPr>
                <w:sz w:val="16"/>
                <w:szCs w:val="16"/>
                <w:lang w:val="en-US"/>
              </w:rPr>
              <w:t>.view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>;</w:t>
            </w:r>
          </w:p>
          <w:p w14:paraId="60E9A7DB" w14:textId="77777777" w:rsidR="00276A35" w:rsidRPr="00C35B05" w:rsidRDefault="00276A35" w:rsidP="00276A3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>@Route("equipments")</w:t>
            </w:r>
          </w:p>
          <w:p w14:paraId="7ED95DAA" w14:textId="77777777" w:rsidR="00276A35" w:rsidRPr="00C35B05" w:rsidRDefault="00276A35" w:rsidP="00276A3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>@PageTitle("</w:t>
            </w:r>
            <w:r w:rsidRPr="00C35B05">
              <w:rPr>
                <w:sz w:val="16"/>
                <w:szCs w:val="16"/>
              </w:rPr>
              <w:t>Оборудование</w:t>
            </w:r>
            <w:r w:rsidRPr="00C35B05">
              <w:rPr>
                <w:sz w:val="16"/>
                <w:szCs w:val="16"/>
                <w:lang w:val="en-US"/>
              </w:rPr>
              <w:t>")</w:t>
            </w:r>
          </w:p>
          <w:p w14:paraId="73EB2C2E" w14:textId="77777777" w:rsidR="00276A35" w:rsidRPr="00C35B05" w:rsidRDefault="00276A35" w:rsidP="00276A3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>@</w:t>
            </w:r>
            <w:proofErr w:type="gramStart"/>
            <w:r w:rsidRPr="00C35B05">
              <w:rPr>
                <w:sz w:val="16"/>
                <w:szCs w:val="16"/>
                <w:lang w:val="en-US"/>
              </w:rPr>
              <w:t>Menu(</w:t>
            </w:r>
            <w:proofErr w:type="gramEnd"/>
            <w:r w:rsidRPr="00C35B05">
              <w:rPr>
                <w:sz w:val="16"/>
                <w:szCs w:val="16"/>
                <w:lang w:val="en-US"/>
              </w:rPr>
              <w:t>order = 0, icon = "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vaadin:clipboard-check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>", title = "</w:t>
            </w:r>
            <w:r w:rsidRPr="00C35B05">
              <w:rPr>
                <w:sz w:val="16"/>
                <w:szCs w:val="16"/>
              </w:rPr>
              <w:t>Оборудование</w:t>
            </w:r>
            <w:r w:rsidRPr="00C35B05">
              <w:rPr>
                <w:sz w:val="16"/>
                <w:szCs w:val="16"/>
                <w:lang w:val="en-US"/>
              </w:rPr>
              <w:t>")</w:t>
            </w:r>
          </w:p>
          <w:p w14:paraId="200AD06E" w14:textId="77777777" w:rsidR="00276A35" w:rsidRPr="00C35B05" w:rsidRDefault="00276A35" w:rsidP="00276A3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class 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EquipmentView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 xml:space="preserve"> extends 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VerticalLayout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 xml:space="preserve"> {</w:t>
            </w:r>
          </w:p>
          <w:p w14:paraId="59EADF34" w14:textId="77777777" w:rsidR="00276A35" w:rsidRPr="00C35B05" w:rsidRDefault="00276A35" w:rsidP="00276A3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    </w:t>
            </w:r>
            <w:proofErr w:type="spellStart"/>
            <w:proofErr w:type="gramStart"/>
            <w:r w:rsidRPr="00C35B05">
              <w:rPr>
                <w:sz w:val="16"/>
                <w:szCs w:val="16"/>
                <w:lang w:val="en-US"/>
              </w:rPr>
              <w:t>EquipmentView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C35B05">
              <w:rPr>
                <w:sz w:val="16"/>
                <w:szCs w:val="16"/>
                <w:lang w:val="en-US"/>
              </w:rPr>
              <w:t>EquipmentManager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 xml:space="preserve"> manager) {</w:t>
            </w:r>
          </w:p>
          <w:p w14:paraId="2281C687" w14:textId="77777777" w:rsidR="00276A35" w:rsidRPr="00C35B05" w:rsidRDefault="00276A35" w:rsidP="00276A3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proofErr w:type="gramStart"/>
            <w:r w:rsidRPr="00C35B05">
              <w:rPr>
                <w:sz w:val="16"/>
                <w:szCs w:val="16"/>
                <w:lang w:val="en-US"/>
              </w:rPr>
              <w:t>setSizeFull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>(</w:t>
            </w:r>
            <w:proofErr w:type="gramEnd"/>
            <w:r w:rsidRPr="00C35B05">
              <w:rPr>
                <w:sz w:val="16"/>
                <w:szCs w:val="16"/>
                <w:lang w:val="en-US"/>
              </w:rPr>
              <w:t>);</w:t>
            </w:r>
          </w:p>
          <w:p w14:paraId="67A9ED73" w14:textId="77777777" w:rsidR="00276A35" w:rsidRPr="00C35B05" w:rsidRDefault="00276A35" w:rsidP="00276A3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setPadding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>(false);</w:t>
            </w:r>
          </w:p>
          <w:p w14:paraId="7D074EC2" w14:textId="77777777" w:rsidR="00276A35" w:rsidRPr="00C35B05" w:rsidRDefault="00276A35" w:rsidP="00276A3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setSpacing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>(false);</w:t>
            </w:r>
          </w:p>
          <w:p w14:paraId="77C44018" w14:textId="082D6DB2" w:rsidR="00276A35" w:rsidRPr="00C35B05" w:rsidRDefault="00276A35" w:rsidP="00276A3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getStyle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>(</w:t>
            </w:r>
            <w:proofErr w:type="gramStart"/>
            <w:r w:rsidRPr="00C35B05">
              <w:rPr>
                <w:sz w:val="16"/>
                <w:szCs w:val="16"/>
                <w:lang w:val="en-US"/>
              </w:rPr>
              <w:t>).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setOverflow</w:t>
            </w:r>
            <w:proofErr w:type="spellEnd"/>
            <w:proofErr w:type="gramEnd"/>
            <w:r w:rsidRPr="00C35B05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Style.Overflow.HIDDEN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>);</w:t>
            </w:r>
          </w:p>
          <w:p w14:paraId="3EDBDB8B" w14:textId="77777777" w:rsidR="00276A35" w:rsidRPr="00C35B05" w:rsidRDefault="00276A35" w:rsidP="00276A3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        </w:t>
            </w:r>
            <w:proofErr w:type="gramStart"/>
            <w:r w:rsidRPr="00C35B05">
              <w:rPr>
                <w:sz w:val="16"/>
                <w:szCs w:val="16"/>
                <w:lang w:val="en-US"/>
              </w:rPr>
              <w:t>add(</w:t>
            </w:r>
            <w:proofErr w:type="gramEnd"/>
            <w:r w:rsidRPr="00C35B05">
              <w:rPr>
                <w:sz w:val="16"/>
                <w:szCs w:val="16"/>
                <w:lang w:val="en-US"/>
              </w:rPr>
              <w:t xml:space="preserve">new 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ViewToolbar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>("</w:t>
            </w:r>
            <w:r w:rsidRPr="00C35B05">
              <w:rPr>
                <w:sz w:val="16"/>
                <w:szCs w:val="16"/>
              </w:rPr>
              <w:t>Оборудование</w:t>
            </w:r>
            <w:r w:rsidRPr="00C35B05">
              <w:rPr>
                <w:sz w:val="16"/>
                <w:szCs w:val="16"/>
                <w:lang w:val="en-US"/>
              </w:rPr>
              <w:t>"));</w:t>
            </w:r>
          </w:p>
          <w:p w14:paraId="07525417" w14:textId="67E83DD9" w:rsidR="00276A35" w:rsidRPr="00FC608A" w:rsidRDefault="00276A35" w:rsidP="00276A3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        </w:t>
            </w:r>
            <w:proofErr w:type="gramStart"/>
            <w:r w:rsidR="00FC608A" w:rsidRPr="00FC608A">
              <w:rPr>
                <w:sz w:val="16"/>
                <w:szCs w:val="16"/>
                <w:lang w:val="en-US"/>
              </w:rPr>
              <w:t>add(</w:t>
            </w:r>
            <w:proofErr w:type="gramEnd"/>
            <w:r w:rsidR="00FC608A" w:rsidRPr="00FC608A">
              <w:rPr>
                <w:sz w:val="16"/>
                <w:szCs w:val="16"/>
                <w:lang w:val="en-US"/>
              </w:rPr>
              <w:t xml:space="preserve">new </w:t>
            </w:r>
            <w:proofErr w:type="spellStart"/>
            <w:r w:rsidR="00FC608A" w:rsidRPr="00FC608A">
              <w:rPr>
                <w:sz w:val="16"/>
                <w:szCs w:val="16"/>
                <w:lang w:val="en-US"/>
              </w:rPr>
              <w:t>HorizontalLayout</w:t>
            </w:r>
            <w:proofErr w:type="spellEnd"/>
            <w:r w:rsidR="00FC608A" w:rsidRPr="00FC608A">
              <w:rPr>
                <w:sz w:val="16"/>
                <w:szCs w:val="16"/>
                <w:lang w:val="en-US"/>
              </w:rPr>
              <w:t>(</w:t>
            </w:r>
            <w:proofErr w:type="spellStart"/>
            <w:r w:rsidR="00FC608A" w:rsidRPr="00FC608A">
              <w:rPr>
                <w:sz w:val="16"/>
                <w:szCs w:val="16"/>
                <w:lang w:val="en-US"/>
              </w:rPr>
              <w:t>manager.initAddButton</w:t>
            </w:r>
            <w:proofErr w:type="spellEnd"/>
            <w:r w:rsidR="00FC608A" w:rsidRPr="00FC608A">
              <w:rPr>
                <w:sz w:val="16"/>
                <w:szCs w:val="16"/>
                <w:lang w:val="en-US"/>
              </w:rPr>
              <w:t xml:space="preserve">(), </w:t>
            </w:r>
            <w:proofErr w:type="spellStart"/>
            <w:r w:rsidR="00FC608A" w:rsidRPr="00FC608A">
              <w:rPr>
                <w:sz w:val="16"/>
                <w:szCs w:val="16"/>
                <w:lang w:val="en-US"/>
              </w:rPr>
              <w:t>manager.initFilterField</w:t>
            </w:r>
            <w:proofErr w:type="spellEnd"/>
            <w:r w:rsidR="00FC608A" w:rsidRPr="00FC608A">
              <w:rPr>
                <w:sz w:val="16"/>
                <w:szCs w:val="16"/>
                <w:lang w:val="en-US"/>
              </w:rPr>
              <w:t xml:space="preserve">()), </w:t>
            </w:r>
            <w:proofErr w:type="spellStart"/>
            <w:r w:rsidR="00FC608A" w:rsidRPr="00FC608A">
              <w:rPr>
                <w:sz w:val="16"/>
                <w:szCs w:val="16"/>
                <w:lang w:val="en-US"/>
              </w:rPr>
              <w:t>manager.initGrid</w:t>
            </w:r>
            <w:proofErr w:type="spellEnd"/>
            <w:r w:rsidR="00FC608A" w:rsidRPr="00FC608A">
              <w:rPr>
                <w:sz w:val="16"/>
                <w:szCs w:val="16"/>
                <w:lang w:val="en-US"/>
              </w:rPr>
              <w:t>());</w:t>
            </w:r>
            <w:r w:rsidRPr="00C35B05">
              <w:rPr>
                <w:sz w:val="16"/>
                <w:szCs w:val="16"/>
                <w:lang w:val="en-US"/>
              </w:rPr>
              <w:t xml:space="preserve">    </w:t>
            </w:r>
            <w:r w:rsidRPr="00FC608A">
              <w:rPr>
                <w:sz w:val="16"/>
                <w:szCs w:val="16"/>
                <w:lang w:val="en-US"/>
              </w:rPr>
              <w:t>}</w:t>
            </w:r>
          </w:p>
          <w:p w14:paraId="56600AFA" w14:textId="7C70A316" w:rsidR="00071EF3" w:rsidRPr="00FC608A" w:rsidRDefault="00276A35" w:rsidP="00276A35">
            <w:pPr>
              <w:pStyle w:val="af1"/>
              <w:rPr>
                <w:sz w:val="16"/>
                <w:szCs w:val="16"/>
                <w:lang w:val="en-US"/>
              </w:rPr>
            </w:pPr>
            <w:r w:rsidRPr="00FC608A">
              <w:rPr>
                <w:sz w:val="16"/>
                <w:szCs w:val="16"/>
                <w:lang w:val="en-US"/>
              </w:rPr>
              <w:t>}</w:t>
            </w:r>
          </w:p>
        </w:tc>
      </w:tr>
    </w:tbl>
    <w:p w14:paraId="2655C9B1" w14:textId="77777777" w:rsidR="00071EF3" w:rsidRPr="00FC608A" w:rsidRDefault="00071EF3" w:rsidP="00071EF3">
      <w:pPr>
        <w:pStyle w:val="af1"/>
        <w:spacing w:line="240" w:lineRule="auto"/>
        <w:rPr>
          <w:lang w:val="en-US"/>
        </w:rPr>
      </w:pPr>
    </w:p>
    <w:p w14:paraId="0A8B4F54" w14:textId="16A83116" w:rsidR="00071EF3" w:rsidRPr="001713AE" w:rsidRDefault="00071EF3" w:rsidP="00071EF3">
      <w:pPr>
        <w:pStyle w:val="af1"/>
        <w:spacing w:line="240" w:lineRule="auto"/>
      </w:pPr>
      <w:r w:rsidRPr="001713AE">
        <w:t>Файл «</w:t>
      </w:r>
      <w:proofErr w:type="spellStart"/>
      <w:r w:rsidR="00276A35" w:rsidRPr="00276A35">
        <w:t>InventoryView</w:t>
      </w:r>
      <w:proofErr w:type="spellEnd"/>
      <w:r w:rsidR="00276A35">
        <w:rPr>
          <w:lang w:val="en-US"/>
        </w:rPr>
        <w:t>.java</w:t>
      </w:r>
      <w:r w:rsidRPr="001713AE">
        <w:t>».</w:t>
      </w:r>
    </w:p>
    <w:tbl>
      <w:tblPr>
        <w:tblStyle w:val="aff4"/>
        <w:tblW w:w="0" w:type="auto"/>
        <w:tblLook w:val="04A0" w:firstRow="1" w:lastRow="0" w:firstColumn="1" w:lastColumn="0" w:noHBand="0" w:noVBand="1"/>
      </w:tblPr>
      <w:tblGrid>
        <w:gridCol w:w="9628"/>
      </w:tblGrid>
      <w:tr w:rsidR="00071EF3" w:rsidRPr="006A0293" w14:paraId="493C67CB" w14:textId="77777777" w:rsidTr="00C57D9B">
        <w:tc>
          <w:tcPr>
            <w:tcW w:w="9628" w:type="dxa"/>
          </w:tcPr>
          <w:p w14:paraId="0980A02F" w14:textId="52C4896D" w:rsidR="00276A35" w:rsidRDefault="00276A35" w:rsidP="00276A3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package </w:t>
            </w:r>
            <w:proofErr w:type="spellStart"/>
            <w:proofErr w:type="gramStart"/>
            <w:r w:rsidRPr="00C35B05">
              <w:rPr>
                <w:sz w:val="16"/>
                <w:szCs w:val="16"/>
                <w:lang w:val="en-US"/>
              </w:rPr>
              <w:t>com.client</w:t>
            </w:r>
            <w:proofErr w:type="gramEnd"/>
            <w:r w:rsidRPr="00C35B05">
              <w:rPr>
                <w:sz w:val="16"/>
                <w:szCs w:val="16"/>
                <w:lang w:val="en-US"/>
              </w:rPr>
              <w:t>.view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>;</w:t>
            </w:r>
          </w:p>
          <w:p w14:paraId="5815A0F7" w14:textId="77777777" w:rsidR="00FF0F16" w:rsidRPr="00C35B05" w:rsidRDefault="00FF0F16" w:rsidP="00276A35">
            <w:pPr>
              <w:pStyle w:val="af1"/>
              <w:rPr>
                <w:sz w:val="16"/>
                <w:szCs w:val="16"/>
                <w:lang w:val="en-US"/>
              </w:rPr>
            </w:pPr>
          </w:p>
          <w:p w14:paraId="34E47EE9" w14:textId="77777777" w:rsidR="00276A35" w:rsidRPr="00C35B05" w:rsidRDefault="00276A35" w:rsidP="00276A3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>@Route("inventories")</w:t>
            </w:r>
          </w:p>
          <w:p w14:paraId="3CE580A2" w14:textId="77777777" w:rsidR="00276A35" w:rsidRPr="00C35B05" w:rsidRDefault="00276A35" w:rsidP="00276A3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>@PageTitle("</w:t>
            </w:r>
            <w:r w:rsidRPr="00C35B05">
              <w:rPr>
                <w:sz w:val="16"/>
                <w:szCs w:val="16"/>
              </w:rPr>
              <w:t>Инвентарь</w:t>
            </w:r>
            <w:r w:rsidRPr="00C35B05">
              <w:rPr>
                <w:sz w:val="16"/>
                <w:szCs w:val="16"/>
                <w:lang w:val="en-US"/>
              </w:rPr>
              <w:t>")</w:t>
            </w:r>
          </w:p>
          <w:p w14:paraId="4B8489BA" w14:textId="77777777" w:rsidR="00276A35" w:rsidRPr="00C35B05" w:rsidRDefault="00276A35" w:rsidP="00276A3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>@</w:t>
            </w:r>
            <w:proofErr w:type="gramStart"/>
            <w:r w:rsidRPr="00C35B05">
              <w:rPr>
                <w:sz w:val="16"/>
                <w:szCs w:val="16"/>
                <w:lang w:val="en-US"/>
              </w:rPr>
              <w:t>Menu(</w:t>
            </w:r>
            <w:proofErr w:type="gramEnd"/>
            <w:r w:rsidRPr="00C35B05">
              <w:rPr>
                <w:sz w:val="16"/>
                <w:szCs w:val="16"/>
                <w:lang w:val="en-US"/>
              </w:rPr>
              <w:t>order = 0, icon = "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vaadin:clipboard-check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>", title = "</w:t>
            </w:r>
            <w:r w:rsidRPr="00C35B05">
              <w:rPr>
                <w:sz w:val="16"/>
                <w:szCs w:val="16"/>
              </w:rPr>
              <w:t>Инвентарь</w:t>
            </w:r>
            <w:r w:rsidRPr="00C35B05">
              <w:rPr>
                <w:sz w:val="16"/>
                <w:szCs w:val="16"/>
                <w:lang w:val="en-US"/>
              </w:rPr>
              <w:t>")</w:t>
            </w:r>
          </w:p>
          <w:p w14:paraId="36A46FA6" w14:textId="77777777" w:rsidR="00276A35" w:rsidRPr="00C35B05" w:rsidRDefault="00276A35" w:rsidP="00276A3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class 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InventoryView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 xml:space="preserve"> extends 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VerticalLayout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 xml:space="preserve"> {</w:t>
            </w:r>
          </w:p>
          <w:p w14:paraId="5D5C0D4B" w14:textId="77777777" w:rsidR="00276A35" w:rsidRPr="00C35B05" w:rsidRDefault="00276A35" w:rsidP="00276A3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    </w:t>
            </w:r>
            <w:proofErr w:type="spellStart"/>
            <w:proofErr w:type="gramStart"/>
            <w:r w:rsidRPr="00C35B05">
              <w:rPr>
                <w:sz w:val="16"/>
                <w:szCs w:val="16"/>
                <w:lang w:val="en-US"/>
              </w:rPr>
              <w:t>InventoryView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C35B05">
              <w:rPr>
                <w:sz w:val="16"/>
                <w:szCs w:val="16"/>
                <w:lang w:val="en-US"/>
              </w:rPr>
              <w:t>InventoryManager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 xml:space="preserve"> manager) {</w:t>
            </w:r>
          </w:p>
          <w:p w14:paraId="2F76D5DB" w14:textId="77777777" w:rsidR="00276A35" w:rsidRPr="00C35B05" w:rsidRDefault="00276A35" w:rsidP="00276A3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proofErr w:type="gramStart"/>
            <w:r w:rsidRPr="00C35B05">
              <w:rPr>
                <w:sz w:val="16"/>
                <w:szCs w:val="16"/>
                <w:lang w:val="en-US"/>
              </w:rPr>
              <w:t>setSizeFull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>(</w:t>
            </w:r>
            <w:proofErr w:type="gramEnd"/>
            <w:r w:rsidRPr="00C35B05">
              <w:rPr>
                <w:sz w:val="16"/>
                <w:szCs w:val="16"/>
                <w:lang w:val="en-US"/>
              </w:rPr>
              <w:t>);</w:t>
            </w:r>
          </w:p>
          <w:p w14:paraId="7CF703B4" w14:textId="77777777" w:rsidR="00276A35" w:rsidRPr="00C35B05" w:rsidRDefault="00276A35" w:rsidP="00276A3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setPadding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>(false);</w:t>
            </w:r>
          </w:p>
          <w:p w14:paraId="2B5605BB" w14:textId="77777777" w:rsidR="00276A35" w:rsidRPr="00C35B05" w:rsidRDefault="00276A35" w:rsidP="00276A3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setSpacing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>(false);</w:t>
            </w:r>
          </w:p>
          <w:p w14:paraId="4A3391D0" w14:textId="4384A541" w:rsidR="00276A35" w:rsidRPr="00C35B05" w:rsidRDefault="00276A35" w:rsidP="00276A3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getStyle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>(</w:t>
            </w:r>
            <w:proofErr w:type="gramStart"/>
            <w:r w:rsidRPr="00C35B05">
              <w:rPr>
                <w:sz w:val="16"/>
                <w:szCs w:val="16"/>
                <w:lang w:val="en-US"/>
              </w:rPr>
              <w:t>).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setOverflow</w:t>
            </w:r>
            <w:proofErr w:type="spellEnd"/>
            <w:proofErr w:type="gramEnd"/>
            <w:r w:rsidRPr="00C35B05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Style.Overflow.HIDDEN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>);</w:t>
            </w:r>
          </w:p>
          <w:p w14:paraId="376DB4F3" w14:textId="77777777" w:rsidR="00276A35" w:rsidRPr="00C35B05" w:rsidRDefault="00276A35" w:rsidP="00276A3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        </w:t>
            </w:r>
            <w:proofErr w:type="gramStart"/>
            <w:r w:rsidRPr="00C35B05">
              <w:rPr>
                <w:sz w:val="16"/>
                <w:szCs w:val="16"/>
                <w:lang w:val="en-US"/>
              </w:rPr>
              <w:t>add(</w:t>
            </w:r>
            <w:proofErr w:type="gramEnd"/>
            <w:r w:rsidRPr="00C35B05">
              <w:rPr>
                <w:sz w:val="16"/>
                <w:szCs w:val="16"/>
                <w:lang w:val="en-US"/>
              </w:rPr>
              <w:t xml:space="preserve">new 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ViewToolbar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>("</w:t>
            </w:r>
            <w:r w:rsidRPr="00C35B05">
              <w:rPr>
                <w:sz w:val="16"/>
                <w:szCs w:val="16"/>
              </w:rPr>
              <w:t>Инвентарь</w:t>
            </w:r>
            <w:r w:rsidRPr="00C35B05">
              <w:rPr>
                <w:sz w:val="16"/>
                <w:szCs w:val="16"/>
                <w:lang w:val="en-US"/>
              </w:rPr>
              <w:t>"));</w:t>
            </w:r>
          </w:p>
          <w:p w14:paraId="1D6F1319" w14:textId="460D4B1A" w:rsidR="00071EF3" w:rsidRPr="00F51025" w:rsidRDefault="00276A35" w:rsidP="00FC608A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        </w:t>
            </w:r>
            <w:proofErr w:type="gramStart"/>
            <w:r w:rsidR="00FC608A" w:rsidRPr="00FC608A">
              <w:rPr>
                <w:sz w:val="16"/>
                <w:szCs w:val="16"/>
                <w:lang w:val="en-US"/>
              </w:rPr>
              <w:t>add(</w:t>
            </w:r>
            <w:proofErr w:type="gramEnd"/>
            <w:r w:rsidR="00FC608A" w:rsidRPr="00FC608A">
              <w:rPr>
                <w:sz w:val="16"/>
                <w:szCs w:val="16"/>
                <w:lang w:val="en-US"/>
              </w:rPr>
              <w:t xml:space="preserve">new </w:t>
            </w:r>
            <w:proofErr w:type="spellStart"/>
            <w:r w:rsidR="00FC608A" w:rsidRPr="00FC608A">
              <w:rPr>
                <w:sz w:val="16"/>
                <w:szCs w:val="16"/>
                <w:lang w:val="en-US"/>
              </w:rPr>
              <w:t>HorizontalLayout</w:t>
            </w:r>
            <w:proofErr w:type="spellEnd"/>
            <w:r w:rsidR="00FC608A" w:rsidRPr="00FC608A">
              <w:rPr>
                <w:sz w:val="16"/>
                <w:szCs w:val="16"/>
                <w:lang w:val="en-US"/>
              </w:rPr>
              <w:t>(</w:t>
            </w:r>
            <w:proofErr w:type="spellStart"/>
            <w:r w:rsidR="00FC608A" w:rsidRPr="00FC608A">
              <w:rPr>
                <w:sz w:val="16"/>
                <w:szCs w:val="16"/>
                <w:lang w:val="en-US"/>
              </w:rPr>
              <w:t>manager.initAddButton</w:t>
            </w:r>
            <w:proofErr w:type="spellEnd"/>
            <w:r w:rsidR="00FC608A" w:rsidRPr="00FC608A">
              <w:rPr>
                <w:sz w:val="16"/>
                <w:szCs w:val="16"/>
                <w:lang w:val="en-US"/>
              </w:rPr>
              <w:t xml:space="preserve">(), </w:t>
            </w:r>
            <w:proofErr w:type="spellStart"/>
            <w:r w:rsidR="00FC608A" w:rsidRPr="00FC608A">
              <w:rPr>
                <w:sz w:val="16"/>
                <w:szCs w:val="16"/>
                <w:lang w:val="en-US"/>
              </w:rPr>
              <w:t>manager.initFilterField</w:t>
            </w:r>
            <w:proofErr w:type="spellEnd"/>
            <w:r w:rsidR="00FC608A" w:rsidRPr="00FC608A">
              <w:rPr>
                <w:sz w:val="16"/>
                <w:szCs w:val="16"/>
                <w:lang w:val="en-US"/>
              </w:rPr>
              <w:t xml:space="preserve">()), </w:t>
            </w:r>
            <w:proofErr w:type="spellStart"/>
            <w:r w:rsidR="00FC608A" w:rsidRPr="00FC608A">
              <w:rPr>
                <w:sz w:val="16"/>
                <w:szCs w:val="16"/>
                <w:lang w:val="en-US"/>
              </w:rPr>
              <w:t>manager.initGrid</w:t>
            </w:r>
            <w:proofErr w:type="spellEnd"/>
            <w:r w:rsidR="00FC608A" w:rsidRPr="00FC608A">
              <w:rPr>
                <w:sz w:val="16"/>
                <w:szCs w:val="16"/>
                <w:lang w:val="en-US"/>
              </w:rPr>
              <w:t>());</w:t>
            </w:r>
            <w:r w:rsidRPr="00C35B05">
              <w:rPr>
                <w:sz w:val="16"/>
                <w:szCs w:val="16"/>
                <w:lang w:val="en-US"/>
              </w:rPr>
              <w:t xml:space="preserve">    </w:t>
            </w:r>
            <w:r w:rsidRPr="00F51025">
              <w:rPr>
                <w:sz w:val="16"/>
                <w:szCs w:val="16"/>
                <w:lang w:val="en-US"/>
              </w:rPr>
              <w:t>}}</w:t>
            </w:r>
          </w:p>
        </w:tc>
      </w:tr>
    </w:tbl>
    <w:p w14:paraId="288AF94F" w14:textId="77777777" w:rsidR="00071EF3" w:rsidRDefault="00071EF3" w:rsidP="00071EF3">
      <w:pPr>
        <w:pStyle w:val="af1"/>
        <w:spacing w:line="240" w:lineRule="auto"/>
        <w:rPr>
          <w:lang w:val="en-US"/>
        </w:rPr>
      </w:pPr>
    </w:p>
    <w:p w14:paraId="74E39425" w14:textId="4B40E37E" w:rsidR="00276A35" w:rsidRPr="001713AE" w:rsidRDefault="00276A35" w:rsidP="00276A35">
      <w:pPr>
        <w:pStyle w:val="af1"/>
        <w:spacing w:line="240" w:lineRule="auto"/>
      </w:pPr>
      <w:r w:rsidRPr="001713AE">
        <w:t>Файл «</w:t>
      </w:r>
      <w:proofErr w:type="spellStart"/>
      <w:r w:rsidRPr="00276A35">
        <w:t>LocationView</w:t>
      </w:r>
      <w:proofErr w:type="spellEnd"/>
      <w:r>
        <w:rPr>
          <w:lang w:val="en-US"/>
        </w:rPr>
        <w:t>.java</w:t>
      </w:r>
      <w:r w:rsidRPr="001713AE">
        <w:t>».</w:t>
      </w:r>
    </w:p>
    <w:tbl>
      <w:tblPr>
        <w:tblStyle w:val="aff4"/>
        <w:tblW w:w="0" w:type="auto"/>
        <w:tblLook w:val="04A0" w:firstRow="1" w:lastRow="0" w:firstColumn="1" w:lastColumn="0" w:noHBand="0" w:noVBand="1"/>
      </w:tblPr>
      <w:tblGrid>
        <w:gridCol w:w="9628"/>
      </w:tblGrid>
      <w:tr w:rsidR="00276A35" w:rsidRPr="001713AE" w14:paraId="66BF728C" w14:textId="77777777" w:rsidTr="00473815">
        <w:tc>
          <w:tcPr>
            <w:tcW w:w="9628" w:type="dxa"/>
          </w:tcPr>
          <w:p w14:paraId="5300EB44" w14:textId="33AB4DD6" w:rsidR="00276A35" w:rsidRPr="00C35B05" w:rsidRDefault="00276A35" w:rsidP="00276A3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package </w:t>
            </w:r>
            <w:proofErr w:type="spellStart"/>
            <w:proofErr w:type="gramStart"/>
            <w:r w:rsidRPr="00C35B05">
              <w:rPr>
                <w:sz w:val="16"/>
                <w:szCs w:val="16"/>
                <w:lang w:val="en-US"/>
              </w:rPr>
              <w:t>com.client</w:t>
            </w:r>
            <w:proofErr w:type="gramEnd"/>
            <w:r w:rsidRPr="00C35B05">
              <w:rPr>
                <w:sz w:val="16"/>
                <w:szCs w:val="16"/>
                <w:lang w:val="en-US"/>
              </w:rPr>
              <w:t>.view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>;</w:t>
            </w:r>
          </w:p>
          <w:p w14:paraId="40CE9D6F" w14:textId="77777777" w:rsidR="00276A35" w:rsidRPr="00C35B05" w:rsidRDefault="00276A35" w:rsidP="00276A3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>@Route("locations")</w:t>
            </w:r>
          </w:p>
          <w:p w14:paraId="517A908D" w14:textId="77777777" w:rsidR="00276A35" w:rsidRPr="00C35B05" w:rsidRDefault="00276A35" w:rsidP="00276A3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>@PageTitle("</w:t>
            </w:r>
            <w:r w:rsidRPr="00C35B05">
              <w:rPr>
                <w:sz w:val="16"/>
                <w:szCs w:val="16"/>
              </w:rPr>
              <w:t>Расположение</w:t>
            </w:r>
            <w:r w:rsidRPr="00C35B05">
              <w:rPr>
                <w:sz w:val="16"/>
                <w:szCs w:val="16"/>
                <w:lang w:val="en-US"/>
              </w:rPr>
              <w:t>")</w:t>
            </w:r>
          </w:p>
          <w:p w14:paraId="66085A45" w14:textId="77777777" w:rsidR="00276A35" w:rsidRPr="00C35B05" w:rsidRDefault="00276A35" w:rsidP="00276A3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>@</w:t>
            </w:r>
            <w:proofErr w:type="gramStart"/>
            <w:r w:rsidRPr="00C35B05">
              <w:rPr>
                <w:sz w:val="16"/>
                <w:szCs w:val="16"/>
                <w:lang w:val="en-US"/>
              </w:rPr>
              <w:t>Menu(</w:t>
            </w:r>
            <w:proofErr w:type="gramEnd"/>
            <w:r w:rsidRPr="00C35B05">
              <w:rPr>
                <w:sz w:val="16"/>
                <w:szCs w:val="16"/>
                <w:lang w:val="en-US"/>
              </w:rPr>
              <w:t>order = 0, icon = "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vaadin:clipboard-check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>", title = "</w:t>
            </w:r>
            <w:r w:rsidRPr="00C35B05">
              <w:rPr>
                <w:sz w:val="16"/>
                <w:szCs w:val="16"/>
              </w:rPr>
              <w:t>Расположение</w:t>
            </w:r>
            <w:r w:rsidRPr="00C35B05">
              <w:rPr>
                <w:sz w:val="16"/>
                <w:szCs w:val="16"/>
                <w:lang w:val="en-US"/>
              </w:rPr>
              <w:t>")</w:t>
            </w:r>
          </w:p>
          <w:p w14:paraId="697BFC3B" w14:textId="77777777" w:rsidR="00276A35" w:rsidRPr="00C35B05" w:rsidRDefault="00276A35" w:rsidP="00276A3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class 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LocationView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 xml:space="preserve"> extends 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VerticalLayout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 xml:space="preserve"> {</w:t>
            </w:r>
          </w:p>
          <w:p w14:paraId="5488443D" w14:textId="77777777" w:rsidR="00276A35" w:rsidRPr="00C35B05" w:rsidRDefault="00276A35" w:rsidP="00276A3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    </w:t>
            </w:r>
            <w:proofErr w:type="spellStart"/>
            <w:proofErr w:type="gramStart"/>
            <w:r w:rsidRPr="00C35B05">
              <w:rPr>
                <w:sz w:val="16"/>
                <w:szCs w:val="16"/>
                <w:lang w:val="en-US"/>
              </w:rPr>
              <w:t>LocationView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C35B05">
              <w:rPr>
                <w:sz w:val="16"/>
                <w:szCs w:val="16"/>
                <w:lang w:val="en-US"/>
              </w:rPr>
              <w:t>LocationManager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 xml:space="preserve"> manager) {</w:t>
            </w:r>
          </w:p>
          <w:p w14:paraId="0AAECC14" w14:textId="77777777" w:rsidR="00276A35" w:rsidRPr="00C35B05" w:rsidRDefault="00276A35" w:rsidP="00276A3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proofErr w:type="gramStart"/>
            <w:r w:rsidRPr="00C35B05">
              <w:rPr>
                <w:sz w:val="16"/>
                <w:szCs w:val="16"/>
                <w:lang w:val="en-US"/>
              </w:rPr>
              <w:t>setSizeFull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>(</w:t>
            </w:r>
            <w:proofErr w:type="gramEnd"/>
            <w:r w:rsidRPr="00C35B05">
              <w:rPr>
                <w:sz w:val="16"/>
                <w:szCs w:val="16"/>
                <w:lang w:val="en-US"/>
              </w:rPr>
              <w:t>);</w:t>
            </w:r>
          </w:p>
          <w:p w14:paraId="6ED7CEAA" w14:textId="77777777" w:rsidR="00276A35" w:rsidRPr="00C35B05" w:rsidRDefault="00276A35" w:rsidP="00276A3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setPadding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>(false);</w:t>
            </w:r>
          </w:p>
          <w:p w14:paraId="682040D3" w14:textId="77777777" w:rsidR="00276A35" w:rsidRPr="00C35B05" w:rsidRDefault="00276A35" w:rsidP="00276A3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setSpacing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>(false);</w:t>
            </w:r>
          </w:p>
          <w:p w14:paraId="653944FA" w14:textId="7EFCD424" w:rsidR="00276A35" w:rsidRPr="00C35B05" w:rsidRDefault="00276A35" w:rsidP="00276A3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getStyle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>(</w:t>
            </w:r>
            <w:proofErr w:type="gramStart"/>
            <w:r w:rsidRPr="00C35B05">
              <w:rPr>
                <w:sz w:val="16"/>
                <w:szCs w:val="16"/>
                <w:lang w:val="en-US"/>
              </w:rPr>
              <w:t>).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setOverflow</w:t>
            </w:r>
            <w:proofErr w:type="spellEnd"/>
            <w:proofErr w:type="gramEnd"/>
            <w:r w:rsidRPr="00C35B05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Style.Overflow.HIDDEN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>);</w:t>
            </w:r>
          </w:p>
          <w:p w14:paraId="61181C56" w14:textId="77777777" w:rsidR="00276A35" w:rsidRPr="00C35B05" w:rsidRDefault="00276A35" w:rsidP="00276A3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        </w:t>
            </w:r>
            <w:proofErr w:type="gramStart"/>
            <w:r w:rsidRPr="00C35B05">
              <w:rPr>
                <w:sz w:val="16"/>
                <w:szCs w:val="16"/>
                <w:lang w:val="en-US"/>
              </w:rPr>
              <w:t>add(</w:t>
            </w:r>
            <w:proofErr w:type="gramEnd"/>
            <w:r w:rsidRPr="00C35B05">
              <w:rPr>
                <w:sz w:val="16"/>
                <w:szCs w:val="16"/>
                <w:lang w:val="en-US"/>
              </w:rPr>
              <w:t xml:space="preserve">new 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ViewToolbar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>("</w:t>
            </w:r>
            <w:r w:rsidRPr="00C35B05">
              <w:rPr>
                <w:sz w:val="16"/>
                <w:szCs w:val="16"/>
              </w:rPr>
              <w:t>Расположение</w:t>
            </w:r>
            <w:r w:rsidRPr="00C35B05">
              <w:rPr>
                <w:sz w:val="16"/>
                <w:szCs w:val="16"/>
                <w:lang w:val="en-US"/>
              </w:rPr>
              <w:t>"));</w:t>
            </w:r>
          </w:p>
          <w:p w14:paraId="7503F032" w14:textId="491EB0B3" w:rsidR="00276A35" w:rsidRPr="00C35B05" w:rsidRDefault="00276A35" w:rsidP="00276A3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        </w:t>
            </w:r>
            <w:proofErr w:type="gramStart"/>
            <w:r w:rsidR="00FC608A" w:rsidRPr="00FC608A">
              <w:rPr>
                <w:sz w:val="16"/>
                <w:szCs w:val="16"/>
                <w:lang w:val="en-US"/>
              </w:rPr>
              <w:t>add(</w:t>
            </w:r>
            <w:proofErr w:type="gramEnd"/>
            <w:r w:rsidR="00FC608A" w:rsidRPr="00FC608A">
              <w:rPr>
                <w:sz w:val="16"/>
                <w:szCs w:val="16"/>
                <w:lang w:val="en-US"/>
              </w:rPr>
              <w:t xml:space="preserve">new </w:t>
            </w:r>
            <w:proofErr w:type="spellStart"/>
            <w:r w:rsidR="00FC608A" w:rsidRPr="00FC608A">
              <w:rPr>
                <w:sz w:val="16"/>
                <w:szCs w:val="16"/>
                <w:lang w:val="en-US"/>
              </w:rPr>
              <w:t>HorizontalLayout</w:t>
            </w:r>
            <w:proofErr w:type="spellEnd"/>
            <w:r w:rsidR="00FC608A" w:rsidRPr="00FC608A">
              <w:rPr>
                <w:sz w:val="16"/>
                <w:szCs w:val="16"/>
                <w:lang w:val="en-US"/>
              </w:rPr>
              <w:t>(</w:t>
            </w:r>
            <w:proofErr w:type="spellStart"/>
            <w:r w:rsidR="00FC608A" w:rsidRPr="00FC608A">
              <w:rPr>
                <w:sz w:val="16"/>
                <w:szCs w:val="16"/>
                <w:lang w:val="en-US"/>
              </w:rPr>
              <w:t>manager.initAddButton</w:t>
            </w:r>
            <w:proofErr w:type="spellEnd"/>
            <w:r w:rsidR="00FC608A" w:rsidRPr="00FC608A">
              <w:rPr>
                <w:sz w:val="16"/>
                <w:szCs w:val="16"/>
                <w:lang w:val="en-US"/>
              </w:rPr>
              <w:t xml:space="preserve">(), </w:t>
            </w:r>
            <w:proofErr w:type="spellStart"/>
            <w:r w:rsidR="00FC608A" w:rsidRPr="00FC608A">
              <w:rPr>
                <w:sz w:val="16"/>
                <w:szCs w:val="16"/>
                <w:lang w:val="en-US"/>
              </w:rPr>
              <w:t>manager.initFilterField</w:t>
            </w:r>
            <w:proofErr w:type="spellEnd"/>
            <w:r w:rsidR="00FC608A" w:rsidRPr="00FC608A">
              <w:rPr>
                <w:sz w:val="16"/>
                <w:szCs w:val="16"/>
                <w:lang w:val="en-US"/>
              </w:rPr>
              <w:t xml:space="preserve">()), </w:t>
            </w:r>
            <w:proofErr w:type="spellStart"/>
            <w:r w:rsidR="00FC608A" w:rsidRPr="00FC608A">
              <w:rPr>
                <w:sz w:val="16"/>
                <w:szCs w:val="16"/>
                <w:lang w:val="en-US"/>
              </w:rPr>
              <w:t>manager.initGrid</w:t>
            </w:r>
            <w:proofErr w:type="spellEnd"/>
            <w:r w:rsidR="00FC608A" w:rsidRPr="00FC608A">
              <w:rPr>
                <w:sz w:val="16"/>
                <w:szCs w:val="16"/>
                <w:lang w:val="en-US"/>
              </w:rPr>
              <w:t>());</w:t>
            </w:r>
          </w:p>
          <w:p w14:paraId="3322B004" w14:textId="77777777" w:rsidR="00276A35" w:rsidRPr="00C35B05" w:rsidRDefault="00276A35" w:rsidP="00276A35">
            <w:pPr>
              <w:pStyle w:val="af1"/>
              <w:rPr>
                <w:sz w:val="16"/>
                <w:szCs w:val="16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    </w:t>
            </w:r>
            <w:r w:rsidRPr="00C35B05">
              <w:rPr>
                <w:sz w:val="16"/>
                <w:szCs w:val="16"/>
              </w:rPr>
              <w:t>}</w:t>
            </w:r>
          </w:p>
          <w:p w14:paraId="59B7442E" w14:textId="54C75B0D" w:rsidR="00276A35" w:rsidRPr="00C35B05" w:rsidRDefault="00276A35" w:rsidP="00276A35">
            <w:pPr>
              <w:pStyle w:val="af1"/>
              <w:rPr>
                <w:sz w:val="16"/>
                <w:szCs w:val="16"/>
              </w:rPr>
            </w:pPr>
            <w:r w:rsidRPr="00C35B05">
              <w:rPr>
                <w:sz w:val="16"/>
                <w:szCs w:val="16"/>
              </w:rPr>
              <w:t>}</w:t>
            </w:r>
          </w:p>
        </w:tc>
      </w:tr>
    </w:tbl>
    <w:p w14:paraId="2A901788" w14:textId="77777777" w:rsidR="00276A35" w:rsidRDefault="00276A35" w:rsidP="00276A35">
      <w:pPr>
        <w:pStyle w:val="af1"/>
        <w:spacing w:line="240" w:lineRule="auto"/>
        <w:ind w:firstLine="0"/>
      </w:pPr>
    </w:p>
    <w:p w14:paraId="7C375E5C" w14:textId="77777777" w:rsidR="00856C19" w:rsidRPr="001713AE" w:rsidRDefault="00856C19" w:rsidP="00856C19">
      <w:pPr>
        <w:pStyle w:val="af1"/>
        <w:spacing w:line="240" w:lineRule="auto"/>
      </w:pPr>
      <w:r w:rsidRPr="001713AE">
        <w:t>Файл «</w:t>
      </w:r>
      <w:proofErr w:type="spellStart"/>
      <w:r w:rsidRPr="00276A35">
        <w:t>ManufacturerView</w:t>
      </w:r>
      <w:proofErr w:type="spellEnd"/>
      <w:r>
        <w:rPr>
          <w:lang w:val="en-US"/>
        </w:rPr>
        <w:t>.java</w:t>
      </w:r>
      <w:r w:rsidRPr="001713AE">
        <w:t>».</w:t>
      </w:r>
    </w:p>
    <w:tbl>
      <w:tblPr>
        <w:tblStyle w:val="aff4"/>
        <w:tblW w:w="0" w:type="auto"/>
        <w:tblLook w:val="04A0" w:firstRow="1" w:lastRow="0" w:firstColumn="1" w:lastColumn="0" w:noHBand="0" w:noVBand="1"/>
      </w:tblPr>
      <w:tblGrid>
        <w:gridCol w:w="9628"/>
      </w:tblGrid>
      <w:tr w:rsidR="00856C19" w:rsidRPr="001713AE" w14:paraId="01EE71DD" w14:textId="77777777" w:rsidTr="005B46D8">
        <w:tc>
          <w:tcPr>
            <w:tcW w:w="9628" w:type="dxa"/>
          </w:tcPr>
          <w:p w14:paraId="732BD77F" w14:textId="77777777" w:rsidR="00856C19" w:rsidRPr="00C35B05" w:rsidRDefault="00856C19" w:rsidP="005B46D8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package </w:t>
            </w:r>
            <w:proofErr w:type="spellStart"/>
            <w:proofErr w:type="gramStart"/>
            <w:r w:rsidRPr="00C35B05">
              <w:rPr>
                <w:sz w:val="16"/>
                <w:szCs w:val="16"/>
                <w:lang w:val="en-US"/>
              </w:rPr>
              <w:t>com.client</w:t>
            </w:r>
            <w:proofErr w:type="gramEnd"/>
            <w:r w:rsidRPr="00C35B05">
              <w:rPr>
                <w:sz w:val="16"/>
                <w:szCs w:val="16"/>
                <w:lang w:val="en-US"/>
              </w:rPr>
              <w:t>.view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>;</w:t>
            </w:r>
          </w:p>
          <w:p w14:paraId="73F70883" w14:textId="77777777" w:rsidR="00856C19" w:rsidRPr="00C35B05" w:rsidRDefault="00856C19" w:rsidP="005B46D8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>@Route("manufacturers")</w:t>
            </w:r>
          </w:p>
          <w:p w14:paraId="670E80A6" w14:textId="77777777" w:rsidR="00856C19" w:rsidRPr="00C35B05" w:rsidRDefault="00856C19" w:rsidP="005B46D8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>@PageTitle("</w:t>
            </w:r>
            <w:r w:rsidRPr="00C35B05">
              <w:rPr>
                <w:sz w:val="16"/>
                <w:szCs w:val="16"/>
              </w:rPr>
              <w:t>Производители</w:t>
            </w:r>
            <w:r w:rsidRPr="00C35B05">
              <w:rPr>
                <w:sz w:val="16"/>
                <w:szCs w:val="16"/>
                <w:lang w:val="en-US"/>
              </w:rPr>
              <w:t>")</w:t>
            </w:r>
          </w:p>
          <w:p w14:paraId="326A5246" w14:textId="77777777" w:rsidR="00856C19" w:rsidRPr="00C35B05" w:rsidRDefault="00856C19" w:rsidP="005B46D8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>@</w:t>
            </w:r>
            <w:proofErr w:type="gramStart"/>
            <w:r w:rsidRPr="00C35B05">
              <w:rPr>
                <w:sz w:val="16"/>
                <w:szCs w:val="16"/>
                <w:lang w:val="en-US"/>
              </w:rPr>
              <w:t>Menu(</w:t>
            </w:r>
            <w:proofErr w:type="gramEnd"/>
            <w:r w:rsidRPr="00C35B05">
              <w:rPr>
                <w:sz w:val="16"/>
                <w:szCs w:val="16"/>
                <w:lang w:val="en-US"/>
              </w:rPr>
              <w:t>order = 0, icon = "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vaadin:clipboard-check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>", title = "</w:t>
            </w:r>
            <w:r w:rsidRPr="00C35B05">
              <w:rPr>
                <w:sz w:val="16"/>
                <w:szCs w:val="16"/>
              </w:rPr>
              <w:t>Производители</w:t>
            </w:r>
            <w:r w:rsidRPr="00C35B05">
              <w:rPr>
                <w:sz w:val="16"/>
                <w:szCs w:val="16"/>
                <w:lang w:val="en-US"/>
              </w:rPr>
              <w:t>")</w:t>
            </w:r>
          </w:p>
          <w:p w14:paraId="33E30579" w14:textId="77777777" w:rsidR="00856C19" w:rsidRPr="00C35B05" w:rsidRDefault="00856C19" w:rsidP="005B46D8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class 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ManufacturerView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 xml:space="preserve"> extends 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VerticalLayout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 xml:space="preserve"> {</w:t>
            </w:r>
          </w:p>
          <w:p w14:paraId="2755B5B8" w14:textId="77777777" w:rsidR="00856C19" w:rsidRPr="00C35B05" w:rsidRDefault="00856C19" w:rsidP="005B46D8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    </w:t>
            </w:r>
            <w:proofErr w:type="spellStart"/>
            <w:proofErr w:type="gramStart"/>
            <w:r w:rsidRPr="00C35B05">
              <w:rPr>
                <w:sz w:val="16"/>
                <w:szCs w:val="16"/>
                <w:lang w:val="en-US"/>
              </w:rPr>
              <w:t>ManufacturerView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C35B05">
              <w:rPr>
                <w:sz w:val="16"/>
                <w:szCs w:val="16"/>
                <w:lang w:val="en-US"/>
              </w:rPr>
              <w:t>ManufacturerManager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 xml:space="preserve"> manager) {</w:t>
            </w:r>
          </w:p>
          <w:p w14:paraId="1E29279E" w14:textId="77777777" w:rsidR="00856C19" w:rsidRPr="00C35B05" w:rsidRDefault="00856C19" w:rsidP="005B46D8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proofErr w:type="gramStart"/>
            <w:r w:rsidRPr="00C35B05">
              <w:rPr>
                <w:sz w:val="16"/>
                <w:szCs w:val="16"/>
                <w:lang w:val="en-US"/>
              </w:rPr>
              <w:t>setSizeFull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>(</w:t>
            </w:r>
            <w:proofErr w:type="gramEnd"/>
            <w:r w:rsidRPr="00C35B05">
              <w:rPr>
                <w:sz w:val="16"/>
                <w:szCs w:val="16"/>
                <w:lang w:val="en-US"/>
              </w:rPr>
              <w:t>);</w:t>
            </w:r>
          </w:p>
          <w:p w14:paraId="2BE18EB9" w14:textId="77777777" w:rsidR="00856C19" w:rsidRPr="00C35B05" w:rsidRDefault="00856C19" w:rsidP="005B46D8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setPadding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>(false);</w:t>
            </w:r>
          </w:p>
          <w:p w14:paraId="072D1D23" w14:textId="77777777" w:rsidR="00856C19" w:rsidRPr="00C35B05" w:rsidRDefault="00856C19" w:rsidP="005B46D8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setSpacing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>(false);</w:t>
            </w:r>
          </w:p>
          <w:p w14:paraId="68C37798" w14:textId="77777777" w:rsidR="00856C19" w:rsidRPr="00C35B05" w:rsidRDefault="00856C19" w:rsidP="005B46D8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getStyle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>(</w:t>
            </w:r>
            <w:proofErr w:type="gramStart"/>
            <w:r w:rsidRPr="00C35B05">
              <w:rPr>
                <w:sz w:val="16"/>
                <w:szCs w:val="16"/>
                <w:lang w:val="en-US"/>
              </w:rPr>
              <w:t>).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setOverflow</w:t>
            </w:r>
            <w:proofErr w:type="spellEnd"/>
            <w:proofErr w:type="gramEnd"/>
            <w:r w:rsidRPr="00C35B05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Style.Overflow.HIDDEN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>);</w:t>
            </w:r>
          </w:p>
          <w:p w14:paraId="2DCFDEAF" w14:textId="77777777" w:rsidR="00856C19" w:rsidRPr="00C35B05" w:rsidRDefault="00856C19" w:rsidP="005B46D8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        </w:t>
            </w:r>
            <w:proofErr w:type="gramStart"/>
            <w:r w:rsidRPr="00C35B05">
              <w:rPr>
                <w:sz w:val="16"/>
                <w:szCs w:val="16"/>
                <w:lang w:val="en-US"/>
              </w:rPr>
              <w:t>add(</w:t>
            </w:r>
            <w:proofErr w:type="gramEnd"/>
            <w:r w:rsidRPr="00C35B05">
              <w:rPr>
                <w:sz w:val="16"/>
                <w:szCs w:val="16"/>
                <w:lang w:val="en-US"/>
              </w:rPr>
              <w:t xml:space="preserve">new 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ViewToolbar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>("</w:t>
            </w:r>
            <w:r w:rsidRPr="00C35B05">
              <w:rPr>
                <w:sz w:val="16"/>
                <w:szCs w:val="16"/>
              </w:rPr>
              <w:t>Производители</w:t>
            </w:r>
            <w:r w:rsidRPr="00C35B05">
              <w:rPr>
                <w:sz w:val="16"/>
                <w:szCs w:val="16"/>
                <w:lang w:val="en-US"/>
              </w:rPr>
              <w:t>"));</w:t>
            </w:r>
          </w:p>
          <w:p w14:paraId="1A9E9899" w14:textId="3F2B8F6C" w:rsidR="00856C19" w:rsidRPr="00C35B05" w:rsidRDefault="00856C19" w:rsidP="005B46D8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        </w:t>
            </w:r>
            <w:proofErr w:type="gramStart"/>
            <w:r w:rsidR="00FC608A" w:rsidRPr="00FC608A">
              <w:rPr>
                <w:sz w:val="16"/>
                <w:szCs w:val="16"/>
                <w:lang w:val="en-US"/>
              </w:rPr>
              <w:t>add(</w:t>
            </w:r>
            <w:proofErr w:type="gramEnd"/>
            <w:r w:rsidR="00FC608A" w:rsidRPr="00FC608A">
              <w:rPr>
                <w:sz w:val="16"/>
                <w:szCs w:val="16"/>
                <w:lang w:val="en-US"/>
              </w:rPr>
              <w:t xml:space="preserve">new </w:t>
            </w:r>
            <w:proofErr w:type="spellStart"/>
            <w:r w:rsidR="00FC608A" w:rsidRPr="00FC608A">
              <w:rPr>
                <w:sz w:val="16"/>
                <w:szCs w:val="16"/>
                <w:lang w:val="en-US"/>
              </w:rPr>
              <w:t>HorizontalLayout</w:t>
            </w:r>
            <w:proofErr w:type="spellEnd"/>
            <w:r w:rsidR="00FC608A" w:rsidRPr="00FC608A">
              <w:rPr>
                <w:sz w:val="16"/>
                <w:szCs w:val="16"/>
                <w:lang w:val="en-US"/>
              </w:rPr>
              <w:t>(</w:t>
            </w:r>
            <w:proofErr w:type="spellStart"/>
            <w:r w:rsidR="00FC608A" w:rsidRPr="00FC608A">
              <w:rPr>
                <w:sz w:val="16"/>
                <w:szCs w:val="16"/>
                <w:lang w:val="en-US"/>
              </w:rPr>
              <w:t>manager.initAddButton</w:t>
            </w:r>
            <w:proofErr w:type="spellEnd"/>
            <w:r w:rsidR="00FC608A" w:rsidRPr="00FC608A">
              <w:rPr>
                <w:sz w:val="16"/>
                <w:szCs w:val="16"/>
                <w:lang w:val="en-US"/>
              </w:rPr>
              <w:t xml:space="preserve">(), </w:t>
            </w:r>
            <w:proofErr w:type="spellStart"/>
            <w:r w:rsidR="00FC608A" w:rsidRPr="00FC608A">
              <w:rPr>
                <w:sz w:val="16"/>
                <w:szCs w:val="16"/>
                <w:lang w:val="en-US"/>
              </w:rPr>
              <w:t>manager.initFilterField</w:t>
            </w:r>
            <w:proofErr w:type="spellEnd"/>
            <w:r w:rsidR="00FC608A" w:rsidRPr="00FC608A">
              <w:rPr>
                <w:sz w:val="16"/>
                <w:szCs w:val="16"/>
                <w:lang w:val="en-US"/>
              </w:rPr>
              <w:t xml:space="preserve">()), </w:t>
            </w:r>
            <w:proofErr w:type="spellStart"/>
            <w:r w:rsidR="00FC608A" w:rsidRPr="00FC608A">
              <w:rPr>
                <w:sz w:val="16"/>
                <w:szCs w:val="16"/>
                <w:lang w:val="en-US"/>
              </w:rPr>
              <w:t>manager.initGrid</w:t>
            </w:r>
            <w:proofErr w:type="spellEnd"/>
            <w:r w:rsidR="00FC608A" w:rsidRPr="00FC608A">
              <w:rPr>
                <w:sz w:val="16"/>
                <w:szCs w:val="16"/>
                <w:lang w:val="en-US"/>
              </w:rPr>
              <w:t>());</w:t>
            </w:r>
          </w:p>
          <w:p w14:paraId="5150E1D3" w14:textId="77777777" w:rsidR="00856C19" w:rsidRPr="00C35B05" w:rsidRDefault="00856C19" w:rsidP="005B46D8">
            <w:pPr>
              <w:pStyle w:val="af1"/>
              <w:rPr>
                <w:sz w:val="16"/>
                <w:szCs w:val="16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    </w:t>
            </w:r>
            <w:r w:rsidRPr="00C35B05">
              <w:rPr>
                <w:sz w:val="16"/>
                <w:szCs w:val="16"/>
              </w:rPr>
              <w:t>}</w:t>
            </w:r>
          </w:p>
          <w:p w14:paraId="26F436FE" w14:textId="77777777" w:rsidR="00856C19" w:rsidRPr="00C35B05" w:rsidRDefault="00856C19" w:rsidP="005B46D8">
            <w:pPr>
              <w:pStyle w:val="af1"/>
              <w:rPr>
                <w:sz w:val="16"/>
                <w:szCs w:val="16"/>
              </w:rPr>
            </w:pPr>
            <w:r w:rsidRPr="00C35B05">
              <w:rPr>
                <w:sz w:val="16"/>
                <w:szCs w:val="16"/>
              </w:rPr>
              <w:t>}</w:t>
            </w:r>
          </w:p>
        </w:tc>
      </w:tr>
    </w:tbl>
    <w:p w14:paraId="5BF90B67" w14:textId="77777777" w:rsidR="00856C19" w:rsidRDefault="00856C19" w:rsidP="00276A35">
      <w:pPr>
        <w:pStyle w:val="af1"/>
        <w:spacing w:line="240" w:lineRule="auto"/>
        <w:ind w:firstLine="0"/>
      </w:pPr>
    </w:p>
    <w:p w14:paraId="0CB4986E" w14:textId="329AE4B5" w:rsidR="00856C19" w:rsidRDefault="00856C19" w:rsidP="00856C19">
      <w:pPr>
        <w:pStyle w:val="af1"/>
        <w:spacing w:line="240" w:lineRule="auto"/>
        <w:ind w:firstLine="426"/>
      </w:pPr>
      <w:r w:rsidRPr="001713AE">
        <w:t>Файл «</w:t>
      </w:r>
      <w:proofErr w:type="spellStart"/>
      <w:r w:rsidRPr="00856C19">
        <w:t>DashboardBroadcaster</w:t>
      </w:r>
      <w:proofErr w:type="spellEnd"/>
      <w:r w:rsidRPr="00856C19">
        <w:t>.</w:t>
      </w:r>
      <w:r>
        <w:rPr>
          <w:lang w:val="en-US"/>
        </w:rPr>
        <w:t>java</w:t>
      </w:r>
      <w:r w:rsidRPr="001713AE">
        <w:t>».</w:t>
      </w:r>
    </w:p>
    <w:tbl>
      <w:tblPr>
        <w:tblStyle w:val="aff4"/>
        <w:tblW w:w="0" w:type="auto"/>
        <w:tblLook w:val="04A0" w:firstRow="1" w:lastRow="0" w:firstColumn="1" w:lastColumn="0" w:noHBand="0" w:noVBand="1"/>
      </w:tblPr>
      <w:tblGrid>
        <w:gridCol w:w="9628"/>
      </w:tblGrid>
      <w:tr w:rsidR="00856C19" w:rsidRPr="001713AE" w14:paraId="6A8258A1" w14:textId="77777777" w:rsidTr="005B46D8">
        <w:tc>
          <w:tcPr>
            <w:tcW w:w="9628" w:type="dxa"/>
          </w:tcPr>
          <w:p w14:paraId="4D357368" w14:textId="7FA154A8" w:rsidR="00856C19" w:rsidRPr="008B436A" w:rsidRDefault="00856C19" w:rsidP="00856C19">
            <w:pPr>
              <w:pStyle w:val="af1"/>
              <w:rPr>
                <w:sz w:val="16"/>
                <w:szCs w:val="16"/>
                <w:lang w:val="en-US"/>
              </w:rPr>
            </w:pPr>
            <w:r w:rsidRPr="00856C19">
              <w:rPr>
                <w:sz w:val="16"/>
                <w:szCs w:val="16"/>
                <w:lang w:val="en-US"/>
              </w:rPr>
              <w:t xml:space="preserve">package </w:t>
            </w:r>
            <w:proofErr w:type="spellStart"/>
            <w:proofErr w:type="gramStart"/>
            <w:r w:rsidRPr="00856C19">
              <w:rPr>
                <w:sz w:val="16"/>
                <w:szCs w:val="16"/>
                <w:lang w:val="en-US"/>
              </w:rPr>
              <w:t>com.client</w:t>
            </w:r>
            <w:proofErr w:type="gramEnd"/>
            <w:r w:rsidRPr="00856C19">
              <w:rPr>
                <w:sz w:val="16"/>
                <w:szCs w:val="16"/>
                <w:lang w:val="en-US"/>
              </w:rPr>
              <w:t>.dashboard</w:t>
            </w:r>
            <w:proofErr w:type="spellEnd"/>
            <w:r w:rsidRPr="00856C19">
              <w:rPr>
                <w:sz w:val="16"/>
                <w:szCs w:val="16"/>
                <w:lang w:val="en-US"/>
              </w:rPr>
              <w:t>;</w:t>
            </w:r>
          </w:p>
          <w:p w14:paraId="0D55D482" w14:textId="6B39B56D" w:rsidR="00856C19" w:rsidRPr="008B436A" w:rsidRDefault="00856C19" w:rsidP="00856C19">
            <w:pPr>
              <w:pStyle w:val="af1"/>
              <w:rPr>
                <w:sz w:val="16"/>
                <w:szCs w:val="16"/>
                <w:lang w:val="en-US"/>
              </w:rPr>
            </w:pPr>
            <w:r w:rsidRPr="00856C19">
              <w:rPr>
                <w:sz w:val="16"/>
                <w:szCs w:val="16"/>
                <w:lang w:val="en-US"/>
              </w:rPr>
              <w:t xml:space="preserve">public class </w:t>
            </w:r>
            <w:proofErr w:type="spellStart"/>
            <w:r w:rsidRPr="00856C19">
              <w:rPr>
                <w:sz w:val="16"/>
                <w:szCs w:val="16"/>
                <w:lang w:val="en-US"/>
              </w:rPr>
              <w:t>DashboardBroadcaster</w:t>
            </w:r>
            <w:proofErr w:type="spellEnd"/>
            <w:r w:rsidRPr="00856C19">
              <w:rPr>
                <w:sz w:val="16"/>
                <w:szCs w:val="16"/>
                <w:lang w:val="en-US"/>
              </w:rPr>
              <w:t xml:space="preserve"> {</w:t>
            </w:r>
          </w:p>
          <w:p w14:paraId="3F8B29F1" w14:textId="1FF2154E" w:rsidR="00856C19" w:rsidRPr="008B436A" w:rsidRDefault="00856C19" w:rsidP="00856C19">
            <w:pPr>
              <w:pStyle w:val="af1"/>
              <w:rPr>
                <w:sz w:val="16"/>
                <w:szCs w:val="16"/>
                <w:lang w:val="en-US"/>
              </w:rPr>
            </w:pPr>
            <w:r w:rsidRPr="00856C19">
              <w:rPr>
                <w:sz w:val="16"/>
                <w:szCs w:val="16"/>
                <w:lang w:val="en-US"/>
              </w:rPr>
              <w:t xml:space="preserve">    private static final Map&lt;String, </w:t>
            </w:r>
            <w:proofErr w:type="spellStart"/>
            <w:r w:rsidRPr="00856C19">
              <w:rPr>
                <w:sz w:val="16"/>
                <w:szCs w:val="16"/>
                <w:lang w:val="en-US"/>
              </w:rPr>
              <w:t>CopyOnWriteArrayList</w:t>
            </w:r>
            <w:proofErr w:type="spellEnd"/>
            <w:r w:rsidRPr="00856C19">
              <w:rPr>
                <w:sz w:val="16"/>
                <w:szCs w:val="16"/>
                <w:lang w:val="en-US"/>
              </w:rPr>
              <w:t xml:space="preserve">&lt;Consumer&lt;Long&gt;&gt;&gt; channels = new </w:t>
            </w:r>
            <w:proofErr w:type="spellStart"/>
            <w:r w:rsidRPr="00856C19">
              <w:rPr>
                <w:sz w:val="16"/>
                <w:szCs w:val="16"/>
                <w:lang w:val="en-US"/>
              </w:rPr>
              <w:t>ConcurrentHashMap</w:t>
            </w:r>
            <w:proofErr w:type="spellEnd"/>
            <w:r w:rsidRPr="00856C19">
              <w:rPr>
                <w:sz w:val="16"/>
                <w:szCs w:val="16"/>
                <w:lang w:val="en-US"/>
              </w:rPr>
              <w:t>&lt;</w:t>
            </w:r>
            <w:proofErr w:type="gramStart"/>
            <w:r w:rsidRPr="00856C19">
              <w:rPr>
                <w:sz w:val="16"/>
                <w:szCs w:val="16"/>
                <w:lang w:val="en-US"/>
              </w:rPr>
              <w:t>&gt;(</w:t>
            </w:r>
            <w:proofErr w:type="gramEnd"/>
            <w:r w:rsidRPr="00856C19">
              <w:rPr>
                <w:sz w:val="16"/>
                <w:szCs w:val="16"/>
                <w:lang w:val="en-US"/>
              </w:rPr>
              <w:t>);</w:t>
            </w:r>
          </w:p>
          <w:p w14:paraId="58D4D2CC" w14:textId="77777777" w:rsidR="00856C19" w:rsidRPr="00856C19" w:rsidRDefault="00856C19" w:rsidP="00856C19">
            <w:pPr>
              <w:pStyle w:val="af1"/>
              <w:rPr>
                <w:sz w:val="16"/>
                <w:szCs w:val="16"/>
                <w:lang w:val="en-US"/>
              </w:rPr>
            </w:pPr>
            <w:r w:rsidRPr="00856C19">
              <w:rPr>
                <w:sz w:val="16"/>
                <w:szCs w:val="16"/>
                <w:lang w:val="en-US"/>
              </w:rPr>
              <w:t xml:space="preserve">    public static Registration </w:t>
            </w:r>
            <w:proofErr w:type="gramStart"/>
            <w:r w:rsidRPr="00856C19">
              <w:rPr>
                <w:sz w:val="16"/>
                <w:szCs w:val="16"/>
                <w:lang w:val="en-US"/>
              </w:rPr>
              <w:t>register(</w:t>
            </w:r>
            <w:proofErr w:type="gramEnd"/>
            <w:r w:rsidRPr="00856C19">
              <w:rPr>
                <w:sz w:val="16"/>
                <w:szCs w:val="16"/>
                <w:lang w:val="en-US"/>
              </w:rPr>
              <w:t xml:space="preserve">String </w:t>
            </w:r>
            <w:proofErr w:type="spellStart"/>
            <w:r w:rsidRPr="00856C19">
              <w:rPr>
                <w:sz w:val="16"/>
                <w:szCs w:val="16"/>
                <w:lang w:val="en-US"/>
              </w:rPr>
              <w:t>channelId</w:t>
            </w:r>
            <w:proofErr w:type="spellEnd"/>
            <w:r w:rsidRPr="00856C19">
              <w:rPr>
                <w:sz w:val="16"/>
                <w:szCs w:val="16"/>
                <w:lang w:val="en-US"/>
              </w:rPr>
              <w:t>, Consumer&lt;Long&gt; listener) {</w:t>
            </w:r>
          </w:p>
          <w:p w14:paraId="77A7CA8D" w14:textId="77777777" w:rsidR="00856C19" w:rsidRPr="00856C19" w:rsidRDefault="00856C19" w:rsidP="00856C19">
            <w:pPr>
              <w:pStyle w:val="af1"/>
              <w:rPr>
                <w:sz w:val="16"/>
                <w:szCs w:val="16"/>
                <w:lang w:val="en-US"/>
              </w:rPr>
            </w:pPr>
            <w:r w:rsidRPr="00856C19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proofErr w:type="gramStart"/>
            <w:r w:rsidRPr="00856C19">
              <w:rPr>
                <w:sz w:val="16"/>
                <w:szCs w:val="16"/>
                <w:lang w:val="en-US"/>
              </w:rPr>
              <w:t>channels.computeIfAbsent</w:t>
            </w:r>
            <w:proofErr w:type="spellEnd"/>
            <w:proofErr w:type="gramEnd"/>
            <w:r w:rsidRPr="00856C19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856C19">
              <w:rPr>
                <w:sz w:val="16"/>
                <w:szCs w:val="16"/>
                <w:lang w:val="en-US"/>
              </w:rPr>
              <w:t>channelId</w:t>
            </w:r>
            <w:proofErr w:type="spellEnd"/>
            <w:r w:rsidRPr="00856C19">
              <w:rPr>
                <w:sz w:val="16"/>
                <w:szCs w:val="16"/>
                <w:lang w:val="en-US"/>
              </w:rPr>
              <w:t xml:space="preserve">, _ -&gt; new </w:t>
            </w:r>
            <w:proofErr w:type="spellStart"/>
            <w:r w:rsidRPr="00856C19">
              <w:rPr>
                <w:sz w:val="16"/>
                <w:szCs w:val="16"/>
                <w:lang w:val="en-US"/>
              </w:rPr>
              <w:t>CopyOnWriteArrayList</w:t>
            </w:r>
            <w:proofErr w:type="spellEnd"/>
            <w:r w:rsidRPr="00856C19">
              <w:rPr>
                <w:sz w:val="16"/>
                <w:szCs w:val="16"/>
                <w:lang w:val="en-US"/>
              </w:rPr>
              <w:t>&lt;&gt;()).add(listener);</w:t>
            </w:r>
          </w:p>
          <w:p w14:paraId="7B127962" w14:textId="77777777" w:rsidR="00856C19" w:rsidRPr="00856C19" w:rsidRDefault="00856C19" w:rsidP="00856C19">
            <w:pPr>
              <w:pStyle w:val="af1"/>
              <w:rPr>
                <w:sz w:val="16"/>
                <w:szCs w:val="16"/>
                <w:lang w:val="en-US"/>
              </w:rPr>
            </w:pPr>
            <w:r w:rsidRPr="00856C19">
              <w:rPr>
                <w:sz w:val="16"/>
                <w:szCs w:val="16"/>
                <w:lang w:val="en-US"/>
              </w:rPr>
              <w:t xml:space="preserve">        return () -&gt; </w:t>
            </w:r>
            <w:proofErr w:type="spellStart"/>
            <w:proofErr w:type="gramStart"/>
            <w:r w:rsidRPr="00856C19">
              <w:rPr>
                <w:sz w:val="16"/>
                <w:szCs w:val="16"/>
                <w:lang w:val="en-US"/>
              </w:rPr>
              <w:t>channels.getOrDefault</w:t>
            </w:r>
            <w:proofErr w:type="spellEnd"/>
            <w:proofErr w:type="gramEnd"/>
            <w:r w:rsidRPr="00856C19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856C19">
              <w:rPr>
                <w:sz w:val="16"/>
                <w:szCs w:val="16"/>
                <w:lang w:val="en-US"/>
              </w:rPr>
              <w:t>channelId</w:t>
            </w:r>
            <w:proofErr w:type="spellEnd"/>
            <w:r w:rsidRPr="00856C19">
              <w:rPr>
                <w:sz w:val="16"/>
                <w:szCs w:val="16"/>
                <w:lang w:val="en-US"/>
              </w:rPr>
              <w:t xml:space="preserve">, new </w:t>
            </w:r>
            <w:proofErr w:type="spellStart"/>
            <w:r w:rsidRPr="00856C19">
              <w:rPr>
                <w:sz w:val="16"/>
                <w:szCs w:val="16"/>
                <w:lang w:val="en-US"/>
              </w:rPr>
              <w:t>CopyOnWriteArrayList</w:t>
            </w:r>
            <w:proofErr w:type="spellEnd"/>
            <w:r w:rsidRPr="00856C19">
              <w:rPr>
                <w:sz w:val="16"/>
                <w:szCs w:val="16"/>
                <w:lang w:val="en-US"/>
              </w:rPr>
              <w:t>&lt;&gt;()).remove(listener);</w:t>
            </w:r>
          </w:p>
          <w:p w14:paraId="18DFA90E" w14:textId="25280ACF" w:rsidR="00856C19" w:rsidRPr="008B436A" w:rsidRDefault="00856C19" w:rsidP="00856C19">
            <w:pPr>
              <w:pStyle w:val="af1"/>
              <w:rPr>
                <w:sz w:val="16"/>
                <w:szCs w:val="16"/>
                <w:lang w:val="en-US"/>
              </w:rPr>
            </w:pPr>
            <w:r w:rsidRPr="00856C19">
              <w:rPr>
                <w:sz w:val="16"/>
                <w:szCs w:val="16"/>
                <w:lang w:val="en-US"/>
              </w:rPr>
              <w:t xml:space="preserve">    }</w:t>
            </w:r>
          </w:p>
          <w:p w14:paraId="57654352" w14:textId="77777777" w:rsidR="00856C19" w:rsidRPr="00856C19" w:rsidRDefault="00856C19" w:rsidP="00856C19">
            <w:pPr>
              <w:pStyle w:val="af1"/>
              <w:rPr>
                <w:sz w:val="16"/>
                <w:szCs w:val="16"/>
                <w:lang w:val="en-US"/>
              </w:rPr>
            </w:pPr>
            <w:r w:rsidRPr="00856C19">
              <w:rPr>
                <w:sz w:val="16"/>
                <w:szCs w:val="16"/>
                <w:lang w:val="en-US"/>
              </w:rPr>
              <w:t xml:space="preserve">    public static void </w:t>
            </w:r>
            <w:proofErr w:type="gramStart"/>
            <w:r w:rsidRPr="00856C19">
              <w:rPr>
                <w:sz w:val="16"/>
                <w:szCs w:val="16"/>
                <w:lang w:val="en-US"/>
              </w:rPr>
              <w:t>broadcast(</w:t>
            </w:r>
            <w:proofErr w:type="gramEnd"/>
            <w:r w:rsidRPr="00856C19">
              <w:rPr>
                <w:sz w:val="16"/>
                <w:szCs w:val="16"/>
                <w:lang w:val="en-US"/>
              </w:rPr>
              <w:t xml:space="preserve">String </w:t>
            </w:r>
            <w:proofErr w:type="spellStart"/>
            <w:r w:rsidRPr="00856C19">
              <w:rPr>
                <w:sz w:val="16"/>
                <w:szCs w:val="16"/>
                <w:lang w:val="en-US"/>
              </w:rPr>
              <w:t>channelId</w:t>
            </w:r>
            <w:proofErr w:type="spellEnd"/>
            <w:r w:rsidRPr="00856C19">
              <w:rPr>
                <w:sz w:val="16"/>
                <w:szCs w:val="16"/>
                <w:lang w:val="en-US"/>
              </w:rPr>
              <w:t>, Long count) {</w:t>
            </w:r>
          </w:p>
          <w:p w14:paraId="62D47455" w14:textId="77777777" w:rsidR="00856C19" w:rsidRPr="00856C19" w:rsidRDefault="00856C19" w:rsidP="00856C19">
            <w:pPr>
              <w:pStyle w:val="af1"/>
              <w:rPr>
                <w:sz w:val="16"/>
                <w:szCs w:val="16"/>
                <w:lang w:val="en-US"/>
              </w:rPr>
            </w:pPr>
            <w:r w:rsidRPr="00856C19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856C19">
              <w:rPr>
                <w:sz w:val="16"/>
                <w:szCs w:val="16"/>
                <w:lang w:val="en-US"/>
              </w:rPr>
              <w:t>Optional.ofNullable</w:t>
            </w:r>
            <w:proofErr w:type="spellEnd"/>
            <w:r w:rsidRPr="00856C19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856C19">
              <w:rPr>
                <w:sz w:val="16"/>
                <w:szCs w:val="16"/>
                <w:lang w:val="en-US"/>
              </w:rPr>
              <w:t>channels.get</w:t>
            </w:r>
            <w:proofErr w:type="spellEnd"/>
            <w:r w:rsidRPr="00856C19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856C19">
              <w:rPr>
                <w:sz w:val="16"/>
                <w:szCs w:val="16"/>
                <w:lang w:val="en-US"/>
              </w:rPr>
              <w:t>channelId</w:t>
            </w:r>
            <w:proofErr w:type="spellEnd"/>
            <w:r w:rsidRPr="00856C19">
              <w:rPr>
                <w:sz w:val="16"/>
                <w:szCs w:val="16"/>
                <w:lang w:val="en-US"/>
              </w:rPr>
              <w:t>)</w:t>
            </w:r>
            <w:proofErr w:type="gramStart"/>
            <w:r w:rsidRPr="00856C19">
              <w:rPr>
                <w:sz w:val="16"/>
                <w:szCs w:val="16"/>
                <w:lang w:val="en-US"/>
              </w:rPr>
              <w:t>).</w:t>
            </w:r>
            <w:proofErr w:type="spellStart"/>
            <w:r w:rsidRPr="00856C19">
              <w:rPr>
                <w:sz w:val="16"/>
                <w:szCs w:val="16"/>
                <w:lang w:val="en-US"/>
              </w:rPr>
              <w:t>ifPresent</w:t>
            </w:r>
            <w:proofErr w:type="spellEnd"/>
            <w:proofErr w:type="gramEnd"/>
            <w:r w:rsidRPr="00856C19">
              <w:rPr>
                <w:sz w:val="16"/>
                <w:szCs w:val="16"/>
                <w:lang w:val="en-US"/>
              </w:rPr>
              <w:t>(listeners -&gt;</w:t>
            </w:r>
          </w:p>
          <w:p w14:paraId="0B7FCF07" w14:textId="77777777" w:rsidR="00856C19" w:rsidRPr="00856C19" w:rsidRDefault="00856C19" w:rsidP="00856C19">
            <w:pPr>
              <w:pStyle w:val="af1"/>
              <w:rPr>
                <w:sz w:val="16"/>
                <w:szCs w:val="16"/>
                <w:lang w:val="en-US"/>
              </w:rPr>
            </w:pPr>
            <w:r w:rsidRPr="00856C19">
              <w:rPr>
                <w:sz w:val="16"/>
                <w:szCs w:val="16"/>
                <w:lang w:val="en-US"/>
              </w:rPr>
              <w:t xml:space="preserve">                </w:t>
            </w:r>
            <w:proofErr w:type="spellStart"/>
            <w:proofErr w:type="gramStart"/>
            <w:r w:rsidRPr="00856C19">
              <w:rPr>
                <w:sz w:val="16"/>
                <w:szCs w:val="16"/>
                <w:lang w:val="en-US"/>
              </w:rPr>
              <w:t>listeners.forEach</w:t>
            </w:r>
            <w:proofErr w:type="spellEnd"/>
            <w:proofErr w:type="gramEnd"/>
            <w:r w:rsidRPr="00856C19">
              <w:rPr>
                <w:sz w:val="16"/>
                <w:szCs w:val="16"/>
                <w:lang w:val="en-US"/>
              </w:rPr>
              <w:t xml:space="preserve">(l -&gt; </w:t>
            </w:r>
            <w:proofErr w:type="spellStart"/>
            <w:r w:rsidRPr="00856C19">
              <w:rPr>
                <w:sz w:val="16"/>
                <w:szCs w:val="16"/>
                <w:lang w:val="en-US"/>
              </w:rPr>
              <w:t>l.accept</w:t>
            </w:r>
            <w:proofErr w:type="spellEnd"/>
            <w:r w:rsidRPr="00856C19">
              <w:rPr>
                <w:sz w:val="16"/>
                <w:szCs w:val="16"/>
                <w:lang w:val="en-US"/>
              </w:rPr>
              <w:t>(count)));</w:t>
            </w:r>
          </w:p>
          <w:p w14:paraId="4DCA17B6" w14:textId="0C3366E4" w:rsidR="00856C19" w:rsidRPr="00856C19" w:rsidRDefault="00856C19" w:rsidP="00856C19">
            <w:pPr>
              <w:pStyle w:val="af1"/>
              <w:rPr>
                <w:sz w:val="16"/>
                <w:szCs w:val="16"/>
              </w:rPr>
            </w:pPr>
            <w:r w:rsidRPr="00856C19">
              <w:rPr>
                <w:sz w:val="16"/>
                <w:szCs w:val="16"/>
                <w:lang w:val="en-US"/>
              </w:rPr>
              <w:t xml:space="preserve">    }</w:t>
            </w:r>
          </w:p>
          <w:p w14:paraId="150BC4FF" w14:textId="1300E3E3" w:rsidR="00856C19" w:rsidRPr="00856C19" w:rsidRDefault="00856C19" w:rsidP="00856C19">
            <w:pPr>
              <w:pStyle w:val="af1"/>
              <w:rPr>
                <w:sz w:val="16"/>
                <w:szCs w:val="16"/>
              </w:rPr>
            </w:pPr>
            <w:r w:rsidRPr="00856C19">
              <w:rPr>
                <w:sz w:val="16"/>
                <w:szCs w:val="16"/>
                <w:lang w:val="en-US"/>
              </w:rPr>
              <w:t xml:space="preserve">    private </w:t>
            </w:r>
            <w:proofErr w:type="spellStart"/>
            <w:proofErr w:type="gramStart"/>
            <w:r w:rsidRPr="00856C19">
              <w:rPr>
                <w:sz w:val="16"/>
                <w:szCs w:val="16"/>
                <w:lang w:val="en-US"/>
              </w:rPr>
              <w:t>DashboardBroadcaster</w:t>
            </w:r>
            <w:proofErr w:type="spellEnd"/>
            <w:r w:rsidRPr="00856C19">
              <w:rPr>
                <w:sz w:val="16"/>
                <w:szCs w:val="16"/>
                <w:lang w:val="en-US"/>
              </w:rPr>
              <w:t>(</w:t>
            </w:r>
            <w:proofErr w:type="gramEnd"/>
            <w:r w:rsidRPr="00856C19">
              <w:rPr>
                <w:sz w:val="16"/>
                <w:szCs w:val="16"/>
                <w:lang w:val="en-US"/>
              </w:rPr>
              <w:t>) {    }</w:t>
            </w:r>
          </w:p>
          <w:p w14:paraId="2231C5EA" w14:textId="7F912E12" w:rsidR="00856C19" w:rsidRPr="00C35B05" w:rsidRDefault="00856C19" w:rsidP="00856C19">
            <w:pPr>
              <w:pStyle w:val="af1"/>
              <w:rPr>
                <w:sz w:val="16"/>
                <w:szCs w:val="16"/>
              </w:rPr>
            </w:pPr>
            <w:r w:rsidRPr="00856C19">
              <w:rPr>
                <w:sz w:val="16"/>
                <w:szCs w:val="16"/>
                <w:lang w:val="en-US"/>
              </w:rPr>
              <w:t>}</w:t>
            </w:r>
          </w:p>
        </w:tc>
      </w:tr>
    </w:tbl>
    <w:p w14:paraId="7DEEFA66" w14:textId="77777777" w:rsidR="00856C19" w:rsidRDefault="00856C19" w:rsidP="00856C19">
      <w:pPr>
        <w:pStyle w:val="af1"/>
        <w:spacing w:line="240" w:lineRule="auto"/>
        <w:ind w:firstLine="426"/>
      </w:pPr>
    </w:p>
    <w:p w14:paraId="51B8BF26" w14:textId="155C12F9" w:rsidR="00856C19" w:rsidRDefault="00856C19" w:rsidP="00856C19">
      <w:pPr>
        <w:pStyle w:val="af1"/>
        <w:spacing w:line="240" w:lineRule="auto"/>
        <w:ind w:firstLine="426"/>
      </w:pPr>
      <w:r w:rsidRPr="001713AE">
        <w:t>Файл «</w:t>
      </w:r>
      <w:proofErr w:type="spellStart"/>
      <w:r w:rsidR="0023622C" w:rsidRPr="0023622C">
        <w:t>DashboardUpdateService</w:t>
      </w:r>
      <w:proofErr w:type="spellEnd"/>
      <w:r w:rsidRPr="00856C19">
        <w:t>.</w:t>
      </w:r>
      <w:r>
        <w:rPr>
          <w:lang w:val="en-US"/>
        </w:rPr>
        <w:t>java</w:t>
      </w:r>
      <w:r w:rsidRPr="001713AE">
        <w:t>».</w:t>
      </w:r>
    </w:p>
    <w:tbl>
      <w:tblPr>
        <w:tblStyle w:val="aff4"/>
        <w:tblW w:w="0" w:type="auto"/>
        <w:tblLook w:val="04A0" w:firstRow="1" w:lastRow="0" w:firstColumn="1" w:lastColumn="0" w:noHBand="0" w:noVBand="1"/>
      </w:tblPr>
      <w:tblGrid>
        <w:gridCol w:w="9628"/>
      </w:tblGrid>
      <w:tr w:rsidR="00856C19" w:rsidRPr="001713AE" w14:paraId="3EAD28B9" w14:textId="77777777" w:rsidTr="005B46D8">
        <w:tc>
          <w:tcPr>
            <w:tcW w:w="9628" w:type="dxa"/>
          </w:tcPr>
          <w:p w14:paraId="12405BD4" w14:textId="5EBF004C" w:rsidR="0023622C" w:rsidRPr="008B436A" w:rsidRDefault="0023622C" w:rsidP="0023622C">
            <w:pPr>
              <w:pStyle w:val="af1"/>
              <w:rPr>
                <w:sz w:val="16"/>
                <w:szCs w:val="16"/>
                <w:lang w:val="en-US"/>
              </w:rPr>
            </w:pPr>
            <w:r w:rsidRPr="0023622C">
              <w:rPr>
                <w:sz w:val="16"/>
                <w:szCs w:val="16"/>
                <w:lang w:val="en-US"/>
              </w:rPr>
              <w:t xml:space="preserve">package </w:t>
            </w:r>
            <w:proofErr w:type="spellStart"/>
            <w:proofErr w:type="gramStart"/>
            <w:r w:rsidRPr="0023622C">
              <w:rPr>
                <w:sz w:val="16"/>
                <w:szCs w:val="16"/>
                <w:lang w:val="en-US"/>
              </w:rPr>
              <w:t>com.client</w:t>
            </w:r>
            <w:proofErr w:type="gramEnd"/>
            <w:r w:rsidRPr="0023622C">
              <w:rPr>
                <w:sz w:val="16"/>
                <w:szCs w:val="16"/>
                <w:lang w:val="en-US"/>
              </w:rPr>
              <w:t>.dashboard</w:t>
            </w:r>
            <w:proofErr w:type="spellEnd"/>
            <w:r w:rsidRPr="0023622C">
              <w:rPr>
                <w:sz w:val="16"/>
                <w:szCs w:val="16"/>
                <w:lang w:val="en-US"/>
              </w:rPr>
              <w:t>;</w:t>
            </w:r>
          </w:p>
          <w:p w14:paraId="4A0F8911" w14:textId="77777777" w:rsidR="0023622C" w:rsidRPr="0023622C" w:rsidRDefault="0023622C" w:rsidP="0023622C">
            <w:pPr>
              <w:pStyle w:val="af1"/>
              <w:rPr>
                <w:sz w:val="16"/>
                <w:szCs w:val="16"/>
                <w:lang w:val="en-US"/>
              </w:rPr>
            </w:pPr>
            <w:r w:rsidRPr="0023622C">
              <w:rPr>
                <w:sz w:val="16"/>
                <w:szCs w:val="16"/>
                <w:lang w:val="en-US"/>
              </w:rPr>
              <w:t>@Service</w:t>
            </w:r>
          </w:p>
          <w:p w14:paraId="510A1BBB" w14:textId="77777777" w:rsidR="0023622C" w:rsidRPr="0023622C" w:rsidRDefault="0023622C" w:rsidP="0023622C">
            <w:pPr>
              <w:pStyle w:val="af1"/>
              <w:rPr>
                <w:sz w:val="16"/>
                <w:szCs w:val="16"/>
                <w:lang w:val="en-US"/>
              </w:rPr>
            </w:pPr>
            <w:r w:rsidRPr="0023622C">
              <w:rPr>
                <w:sz w:val="16"/>
                <w:szCs w:val="16"/>
                <w:lang w:val="en-US"/>
              </w:rPr>
              <w:t>@EnableScheduling</w:t>
            </w:r>
          </w:p>
          <w:p w14:paraId="0BD6A483" w14:textId="77777777" w:rsidR="0023622C" w:rsidRPr="0023622C" w:rsidRDefault="0023622C" w:rsidP="0023622C">
            <w:pPr>
              <w:pStyle w:val="af1"/>
              <w:rPr>
                <w:sz w:val="16"/>
                <w:szCs w:val="16"/>
                <w:lang w:val="en-US"/>
              </w:rPr>
            </w:pPr>
            <w:r w:rsidRPr="0023622C">
              <w:rPr>
                <w:sz w:val="16"/>
                <w:szCs w:val="16"/>
                <w:lang w:val="en-US"/>
              </w:rPr>
              <w:t>@RequiredArgsConstructor</w:t>
            </w:r>
          </w:p>
          <w:p w14:paraId="60774950" w14:textId="607B3FD8" w:rsidR="0023622C" w:rsidRPr="008B436A" w:rsidRDefault="0023622C" w:rsidP="0023622C">
            <w:pPr>
              <w:pStyle w:val="af1"/>
              <w:rPr>
                <w:sz w:val="16"/>
                <w:szCs w:val="16"/>
                <w:lang w:val="en-US"/>
              </w:rPr>
            </w:pPr>
            <w:r w:rsidRPr="0023622C">
              <w:rPr>
                <w:sz w:val="16"/>
                <w:szCs w:val="16"/>
                <w:lang w:val="en-US"/>
              </w:rPr>
              <w:t xml:space="preserve">public class </w:t>
            </w:r>
            <w:proofErr w:type="spellStart"/>
            <w:r w:rsidRPr="0023622C">
              <w:rPr>
                <w:sz w:val="16"/>
                <w:szCs w:val="16"/>
                <w:lang w:val="en-US"/>
              </w:rPr>
              <w:t>DashboardUpdateService</w:t>
            </w:r>
            <w:proofErr w:type="spellEnd"/>
            <w:r w:rsidRPr="0023622C">
              <w:rPr>
                <w:sz w:val="16"/>
                <w:szCs w:val="16"/>
                <w:lang w:val="en-US"/>
              </w:rPr>
              <w:t xml:space="preserve"> {</w:t>
            </w:r>
          </w:p>
          <w:p w14:paraId="6A9766CB" w14:textId="734D324F" w:rsidR="0023622C" w:rsidRPr="008B436A" w:rsidRDefault="0023622C" w:rsidP="0023622C">
            <w:pPr>
              <w:pStyle w:val="af1"/>
              <w:rPr>
                <w:sz w:val="16"/>
                <w:szCs w:val="16"/>
                <w:lang w:val="en-US"/>
              </w:rPr>
            </w:pPr>
            <w:r w:rsidRPr="0023622C">
              <w:rPr>
                <w:sz w:val="16"/>
                <w:szCs w:val="16"/>
                <w:lang w:val="en-US"/>
              </w:rPr>
              <w:t xml:space="preserve">    private final List&lt;</w:t>
            </w:r>
            <w:proofErr w:type="spellStart"/>
            <w:r w:rsidRPr="0023622C">
              <w:rPr>
                <w:sz w:val="16"/>
                <w:szCs w:val="16"/>
                <w:lang w:val="en-US"/>
              </w:rPr>
              <w:t>BaseRestService</w:t>
            </w:r>
            <w:proofErr w:type="spellEnd"/>
            <w:proofErr w:type="gramStart"/>
            <w:r w:rsidRPr="0023622C">
              <w:rPr>
                <w:sz w:val="16"/>
                <w:szCs w:val="16"/>
                <w:lang w:val="en-US"/>
              </w:rPr>
              <w:t>&lt;?,</w:t>
            </w:r>
            <w:proofErr w:type="gramEnd"/>
            <w:r w:rsidRPr="0023622C">
              <w:rPr>
                <w:sz w:val="16"/>
                <w:szCs w:val="16"/>
                <w:lang w:val="en-US"/>
              </w:rPr>
              <w:t xml:space="preserve"> ?, ?&gt;&gt; </w:t>
            </w:r>
            <w:proofErr w:type="spellStart"/>
            <w:r w:rsidRPr="0023622C">
              <w:rPr>
                <w:sz w:val="16"/>
                <w:szCs w:val="16"/>
                <w:lang w:val="en-US"/>
              </w:rPr>
              <w:t>restServices</w:t>
            </w:r>
            <w:proofErr w:type="spellEnd"/>
            <w:r w:rsidRPr="0023622C">
              <w:rPr>
                <w:sz w:val="16"/>
                <w:szCs w:val="16"/>
                <w:lang w:val="en-US"/>
              </w:rPr>
              <w:t>;</w:t>
            </w:r>
          </w:p>
          <w:p w14:paraId="4D4F5C20" w14:textId="77777777" w:rsidR="0023622C" w:rsidRPr="0023622C" w:rsidRDefault="0023622C" w:rsidP="0023622C">
            <w:pPr>
              <w:pStyle w:val="af1"/>
              <w:rPr>
                <w:sz w:val="16"/>
                <w:szCs w:val="16"/>
                <w:lang w:val="en-US"/>
              </w:rPr>
            </w:pPr>
            <w:r w:rsidRPr="0023622C">
              <w:rPr>
                <w:sz w:val="16"/>
                <w:szCs w:val="16"/>
                <w:lang w:val="en-US"/>
              </w:rPr>
              <w:t xml:space="preserve">    @</w:t>
            </w:r>
            <w:proofErr w:type="gramStart"/>
            <w:r w:rsidRPr="0023622C">
              <w:rPr>
                <w:sz w:val="16"/>
                <w:szCs w:val="16"/>
                <w:lang w:val="en-US"/>
              </w:rPr>
              <w:t>Scheduled(</w:t>
            </w:r>
            <w:proofErr w:type="gramEnd"/>
            <w:r w:rsidRPr="0023622C">
              <w:rPr>
                <w:sz w:val="16"/>
                <w:szCs w:val="16"/>
                <w:lang w:val="en-US"/>
              </w:rPr>
              <w:t>fixedRate = 5000)</w:t>
            </w:r>
          </w:p>
          <w:p w14:paraId="788E246B" w14:textId="77777777" w:rsidR="0023622C" w:rsidRPr="0023622C" w:rsidRDefault="0023622C" w:rsidP="0023622C">
            <w:pPr>
              <w:pStyle w:val="af1"/>
              <w:rPr>
                <w:sz w:val="16"/>
                <w:szCs w:val="16"/>
                <w:lang w:val="en-US"/>
              </w:rPr>
            </w:pPr>
            <w:r w:rsidRPr="0023622C">
              <w:rPr>
                <w:sz w:val="16"/>
                <w:szCs w:val="16"/>
                <w:lang w:val="en-US"/>
              </w:rPr>
              <w:t xml:space="preserve">    public void </w:t>
            </w:r>
            <w:proofErr w:type="spellStart"/>
            <w:proofErr w:type="gramStart"/>
            <w:r w:rsidRPr="0023622C">
              <w:rPr>
                <w:sz w:val="16"/>
                <w:szCs w:val="16"/>
                <w:lang w:val="en-US"/>
              </w:rPr>
              <w:t>updateAll</w:t>
            </w:r>
            <w:proofErr w:type="spellEnd"/>
            <w:r w:rsidRPr="0023622C">
              <w:rPr>
                <w:sz w:val="16"/>
                <w:szCs w:val="16"/>
                <w:lang w:val="en-US"/>
              </w:rPr>
              <w:t>(</w:t>
            </w:r>
            <w:proofErr w:type="gramEnd"/>
            <w:r w:rsidRPr="0023622C">
              <w:rPr>
                <w:sz w:val="16"/>
                <w:szCs w:val="16"/>
                <w:lang w:val="en-US"/>
              </w:rPr>
              <w:t>) {</w:t>
            </w:r>
          </w:p>
          <w:p w14:paraId="00181330" w14:textId="77777777" w:rsidR="0023622C" w:rsidRPr="0023622C" w:rsidRDefault="0023622C" w:rsidP="0023622C">
            <w:pPr>
              <w:pStyle w:val="af1"/>
              <w:rPr>
                <w:sz w:val="16"/>
                <w:szCs w:val="16"/>
                <w:lang w:val="en-US"/>
              </w:rPr>
            </w:pPr>
            <w:r w:rsidRPr="0023622C">
              <w:rPr>
                <w:sz w:val="16"/>
                <w:szCs w:val="16"/>
                <w:lang w:val="en-US"/>
              </w:rPr>
              <w:t xml:space="preserve">        for (var </w:t>
            </w:r>
            <w:proofErr w:type="spellStart"/>
            <w:proofErr w:type="gramStart"/>
            <w:r w:rsidRPr="0023622C">
              <w:rPr>
                <w:sz w:val="16"/>
                <w:szCs w:val="16"/>
                <w:lang w:val="en-US"/>
              </w:rPr>
              <w:t>restService</w:t>
            </w:r>
            <w:proofErr w:type="spellEnd"/>
            <w:r w:rsidRPr="0023622C">
              <w:rPr>
                <w:sz w:val="16"/>
                <w:szCs w:val="16"/>
                <w:lang w:val="en-US"/>
              </w:rPr>
              <w:t xml:space="preserve"> :</w:t>
            </w:r>
            <w:proofErr w:type="gramEnd"/>
            <w:r w:rsidRPr="0023622C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23622C">
              <w:rPr>
                <w:sz w:val="16"/>
                <w:szCs w:val="16"/>
                <w:lang w:val="en-US"/>
              </w:rPr>
              <w:t>restServices</w:t>
            </w:r>
            <w:proofErr w:type="spellEnd"/>
            <w:r w:rsidRPr="0023622C">
              <w:rPr>
                <w:sz w:val="16"/>
                <w:szCs w:val="16"/>
                <w:lang w:val="en-US"/>
              </w:rPr>
              <w:t>) {</w:t>
            </w:r>
          </w:p>
          <w:p w14:paraId="36A4C4B9" w14:textId="77777777" w:rsidR="0023622C" w:rsidRPr="0023622C" w:rsidRDefault="0023622C" w:rsidP="0023622C">
            <w:pPr>
              <w:pStyle w:val="af1"/>
              <w:rPr>
                <w:sz w:val="16"/>
                <w:szCs w:val="16"/>
                <w:lang w:val="en-US"/>
              </w:rPr>
            </w:pPr>
            <w:r w:rsidRPr="0023622C">
              <w:rPr>
                <w:sz w:val="16"/>
                <w:szCs w:val="16"/>
                <w:lang w:val="en-US"/>
              </w:rPr>
              <w:t xml:space="preserve">            var </w:t>
            </w:r>
            <w:proofErr w:type="spellStart"/>
            <w:r w:rsidRPr="0023622C">
              <w:rPr>
                <w:sz w:val="16"/>
                <w:szCs w:val="16"/>
                <w:lang w:val="en-US"/>
              </w:rPr>
              <w:t>channelId</w:t>
            </w:r>
            <w:proofErr w:type="spellEnd"/>
            <w:r w:rsidRPr="0023622C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23622C">
              <w:rPr>
                <w:sz w:val="16"/>
                <w:szCs w:val="16"/>
                <w:lang w:val="en-US"/>
              </w:rPr>
              <w:t>restService.getClass</w:t>
            </w:r>
            <w:proofErr w:type="spellEnd"/>
            <w:r w:rsidRPr="0023622C">
              <w:rPr>
                <w:sz w:val="16"/>
                <w:szCs w:val="16"/>
                <w:lang w:val="en-US"/>
              </w:rPr>
              <w:t>(</w:t>
            </w:r>
            <w:proofErr w:type="gramStart"/>
            <w:r w:rsidRPr="0023622C">
              <w:rPr>
                <w:sz w:val="16"/>
                <w:szCs w:val="16"/>
                <w:lang w:val="en-US"/>
              </w:rPr>
              <w:t>).</w:t>
            </w:r>
            <w:proofErr w:type="spellStart"/>
            <w:r w:rsidRPr="0023622C">
              <w:rPr>
                <w:sz w:val="16"/>
                <w:szCs w:val="16"/>
                <w:lang w:val="en-US"/>
              </w:rPr>
              <w:t>getSimpleName</w:t>
            </w:r>
            <w:proofErr w:type="spellEnd"/>
            <w:proofErr w:type="gramEnd"/>
            <w:r w:rsidRPr="0023622C">
              <w:rPr>
                <w:sz w:val="16"/>
                <w:szCs w:val="16"/>
                <w:lang w:val="en-US"/>
              </w:rPr>
              <w:t>();</w:t>
            </w:r>
          </w:p>
          <w:p w14:paraId="6A1BAE18" w14:textId="77777777" w:rsidR="0023622C" w:rsidRPr="0023622C" w:rsidRDefault="0023622C" w:rsidP="0023622C">
            <w:pPr>
              <w:pStyle w:val="af1"/>
              <w:rPr>
                <w:sz w:val="16"/>
                <w:szCs w:val="16"/>
                <w:lang w:val="en-US"/>
              </w:rPr>
            </w:pPr>
            <w:r w:rsidRPr="0023622C">
              <w:rPr>
                <w:sz w:val="16"/>
                <w:szCs w:val="16"/>
                <w:lang w:val="en-US"/>
              </w:rPr>
              <w:t xml:space="preserve">            </w:t>
            </w:r>
            <w:proofErr w:type="spellStart"/>
            <w:r w:rsidRPr="0023622C">
              <w:rPr>
                <w:sz w:val="16"/>
                <w:szCs w:val="16"/>
                <w:lang w:val="en-US"/>
              </w:rPr>
              <w:t>DashboardBroadcaster.broadcast</w:t>
            </w:r>
            <w:proofErr w:type="spellEnd"/>
            <w:r w:rsidRPr="0023622C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23622C">
              <w:rPr>
                <w:sz w:val="16"/>
                <w:szCs w:val="16"/>
                <w:lang w:val="en-US"/>
              </w:rPr>
              <w:t>channelId</w:t>
            </w:r>
            <w:proofErr w:type="spellEnd"/>
            <w:r w:rsidRPr="0023622C">
              <w:rPr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23622C">
              <w:rPr>
                <w:sz w:val="16"/>
                <w:szCs w:val="16"/>
                <w:lang w:val="en-US"/>
              </w:rPr>
              <w:t>restService.getDataSize</w:t>
            </w:r>
            <w:proofErr w:type="spellEnd"/>
            <w:r w:rsidRPr="0023622C">
              <w:rPr>
                <w:sz w:val="16"/>
                <w:szCs w:val="16"/>
                <w:lang w:val="en-US"/>
              </w:rPr>
              <w:t>());</w:t>
            </w:r>
          </w:p>
          <w:p w14:paraId="42F2C1BC" w14:textId="77777777" w:rsidR="0023622C" w:rsidRPr="0023622C" w:rsidRDefault="0023622C" w:rsidP="0023622C">
            <w:pPr>
              <w:pStyle w:val="af1"/>
              <w:rPr>
                <w:sz w:val="16"/>
                <w:szCs w:val="16"/>
                <w:lang w:val="en-US"/>
              </w:rPr>
            </w:pPr>
            <w:r w:rsidRPr="0023622C">
              <w:rPr>
                <w:sz w:val="16"/>
                <w:szCs w:val="16"/>
                <w:lang w:val="en-US"/>
              </w:rPr>
              <w:t xml:space="preserve">        }</w:t>
            </w:r>
          </w:p>
          <w:p w14:paraId="56E8736A" w14:textId="738FEFAA" w:rsidR="0023622C" w:rsidRPr="0023622C" w:rsidRDefault="0023622C" w:rsidP="0023622C">
            <w:pPr>
              <w:pStyle w:val="af1"/>
              <w:rPr>
                <w:sz w:val="16"/>
                <w:szCs w:val="16"/>
              </w:rPr>
            </w:pPr>
            <w:r w:rsidRPr="0023622C">
              <w:rPr>
                <w:sz w:val="16"/>
                <w:szCs w:val="16"/>
                <w:lang w:val="en-US"/>
              </w:rPr>
              <w:t xml:space="preserve">    }</w:t>
            </w:r>
          </w:p>
          <w:p w14:paraId="2F03C519" w14:textId="2EA08299" w:rsidR="00856C19" w:rsidRPr="00C35B05" w:rsidRDefault="0023622C" w:rsidP="0023622C">
            <w:pPr>
              <w:pStyle w:val="af1"/>
              <w:rPr>
                <w:sz w:val="16"/>
                <w:szCs w:val="16"/>
              </w:rPr>
            </w:pPr>
            <w:r w:rsidRPr="0023622C">
              <w:rPr>
                <w:sz w:val="16"/>
                <w:szCs w:val="16"/>
                <w:lang w:val="en-US"/>
              </w:rPr>
              <w:t>}</w:t>
            </w:r>
          </w:p>
        </w:tc>
      </w:tr>
    </w:tbl>
    <w:p w14:paraId="1400167A" w14:textId="77777777" w:rsidR="00856C19" w:rsidRDefault="00856C19" w:rsidP="00856C19">
      <w:pPr>
        <w:pStyle w:val="af1"/>
        <w:spacing w:line="240" w:lineRule="auto"/>
        <w:ind w:firstLine="0"/>
      </w:pPr>
    </w:p>
    <w:p w14:paraId="430413E2" w14:textId="67F21685" w:rsidR="00856C19" w:rsidRDefault="00856C19" w:rsidP="00856C19">
      <w:pPr>
        <w:pStyle w:val="af1"/>
        <w:spacing w:line="240" w:lineRule="auto"/>
        <w:ind w:firstLine="426"/>
      </w:pPr>
      <w:r w:rsidRPr="001713AE">
        <w:t>Файл «</w:t>
      </w:r>
      <w:proofErr w:type="spellStart"/>
      <w:r w:rsidR="0023622C" w:rsidRPr="0023622C">
        <w:t>KpiCard</w:t>
      </w:r>
      <w:proofErr w:type="spellEnd"/>
      <w:r w:rsidRPr="00856C19">
        <w:t>.</w:t>
      </w:r>
      <w:r>
        <w:rPr>
          <w:lang w:val="en-US"/>
        </w:rPr>
        <w:t>java</w:t>
      </w:r>
      <w:r w:rsidRPr="001713AE">
        <w:t>».</w:t>
      </w:r>
    </w:p>
    <w:tbl>
      <w:tblPr>
        <w:tblStyle w:val="aff4"/>
        <w:tblW w:w="0" w:type="auto"/>
        <w:tblLook w:val="04A0" w:firstRow="1" w:lastRow="0" w:firstColumn="1" w:lastColumn="0" w:noHBand="0" w:noVBand="1"/>
      </w:tblPr>
      <w:tblGrid>
        <w:gridCol w:w="9628"/>
      </w:tblGrid>
      <w:tr w:rsidR="00856C19" w:rsidRPr="001713AE" w14:paraId="20472536" w14:textId="77777777" w:rsidTr="005B46D8">
        <w:tc>
          <w:tcPr>
            <w:tcW w:w="9628" w:type="dxa"/>
          </w:tcPr>
          <w:p w14:paraId="1DB121DB" w14:textId="77777777" w:rsidR="0023622C" w:rsidRPr="0023622C" w:rsidRDefault="0023622C" w:rsidP="0023622C">
            <w:pPr>
              <w:pStyle w:val="af1"/>
              <w:rPr>
                <w:sz w:val="16"/>
                <w:szCs w:val="16"/>
                <w:lang w:val="en-US"/>
              </w:rPr>
            </w:pPr>
            <w:r w:rsidRPr="0023622C">
              <w:rPr>
                <w:sz w:val="16"/>
                <w:szCs w:val="16"/>
                <w:lang w:val="en-US"/>
              </w:rPr>
              <w:t xml:space="preserve">package </w:t>
            </w:r>
            <w:proofErr w:type="spellStart"/>
            <w:proofErr w:type="gramStart"/>
            <w:r w:rsidRPr="0023622C">
              <w:rPr>
                <w:sz w:val="16"/>
                <w:szCs w:val="16"/>
                <w:lang w:val="en-US"/>
              </w:rPr>
              <w:t>com.client</w:t>
            </w:r>
            <w:proofErr w:type="gramEnd"/>
            <w:r w:rsidRPr="0023622C">
              <w:rPr>
                <w:sz w:val="16"/>
                <w:szCs w:val="16"/>
                <w:lang w:val="en-US"/>
              </w:rPr>
              <w:t>.dashboard</w:t>
            </w:r>
            <w:proofErr w:type="spellEnd"/>
            <w:r w:rsidRPr="0023622C">
              <w:rPr>
                <w:sz w:val="16"/>
                <w:szCs w:val="16"/>
                <w:lang w:val="en-US"/>
              </w:rPr>
              <w:t>;</w:t>
            </w:r>
          </w:p>
          <w:p w14:paraId="12D84339" w14:textId="589FF06C" w:rsidR="0023622C" w:rsidRPr="0023622C" w:rsidRDefault="0023622C" w:rsidP="0023622C">
            <w:pPr>
              <w:pStyle w:val="af1"/>
              <w:rPr>
                <w:sz w:val="16"/>
                <w:szCs w:val="16"/>
                <w:lang w:val="en-US"/>
              </w:rPr>
            </w:pPr>
            <w:r w:rsidRPr="0023622C">
              <w:rPr>
                <w:sz w:val="16"/>
                <w:szCs w:val="16"/>
                <w:lang w:val="en-US"/>
              </w:rPr>
              <w:t xml:space="preserve">public class </w:t>
            </w:r>
            <w:proofErr w:type="spellStart"/>
            <w:r w:rsidRPr="0023622C">
              <w:rPr>
                <w:sz w:val="16"/>
                <w:szCs w:val="16"/>
                <w:lang w:val="en-US"/>
              </w:rPr>
              <w:t>KpiCard</w:t>
            </w:r>
            <w:proofErr w:type="spellEnd"/>
            <w:r w:rsidRPr="0023622C">
              <w:rPr>
                <w:sz w:val="16"/>
                <w:szCs w:val="16"/>
                <w:lang w:val="en-US"/>
              </w:rPr>
              <w:t xml:space="preserve"> extends </w:t>
            </w:r>
            <w:proofErr w:type="spellStart"/>
            <w:r w:rsidRPr="0023622C">
              <w:rPr>
                <w:sz w:val="16"/>
                <w:szCs w:val="16"/>
                <w:lang w:val="en-US"/>
              </w:rPr>
              <w:t>VerticalLayout</w:t>
            </w:r>
            <w:proofErr w:type="spellEnd"/>
            <w:r w:rsidRPr="0023622C">
              <w:rPr>
                <w:sz w:val="16"/>
                <w:szCs w:val="16"/>
                <w:lang w:val="en-US"/>
              </w:rPr>
              <w:t xml:space="preserve"> {</w:t>
            </w:r>
          </w:p>
          <w:p w14:paraId="0D978F0B" w14:textId="77777777" w:rsidR="0023622C" w:rsidRPr="0023622C" w:rsidRDefault="0023622C" w:rsidP="0023622C">
            <w:pPr>
              <w:pStyle w:val="af1"/>
              <w:rPr>
                <w:sz w:val="16"/>
                <w:szCs w:val="16"/>
                <w:lang w:val="en-US"/>
              </w:rPr>
            </w:pPr>
            <w:r w:rsidRPr="0023622C">
              <w:rPr>
                <w:sz w:val="16"/>
                <w:szCs w:val="16"/>
                <w:lang w:val="en-US"/>
              </w:rPr>
              <w:t xml:space="preserve">    private final String </w:t>
            </w:r>
            <w:proofErr w:type="spellStart"/>
            <w:r w:rsidRPr="0023622C">
              <w:rPr>
                <w:sz w:val="16"/>
                <w:szCs w:val="16"/>
                <w:lang w:val="en-US"/>
              </w:rPr>
              <w:t>channelId</w:t>
            </w:r>
            <w:proofErr w:type="spellEnd"/>
            <w:r w:rsidRPr="0023622C">
              <w:rPr>
                <w:sz w:val="16"/>
                <w:szCs w:val="16"/>
                <w:lang w:val="en-US"/>
              </w:rPr>
              <w:t>;</w:t>
            </w:r>
          </w:p>
          <w:p w14:paraId="0A57485B" w14:textId="77777777" w:rsidR="0023622C" w:rsidRPr="0023622C" w:rsidRDefault="0023622C" w:rsidP="0023622C">
            <w:pPr>
              <w:pStyle w:val="af1"/>
              <w:rPr>
                <w:sz w:val="16"/>
                <w:szCs w:val="16"/>
                <w:lang w:val="en-US"/>
              </w:rPr>
            </w:pPr>
            <w:r w:rsidRPr="0023622C">
              <w:rPr>
                <w:sz w:val="16"/>
                <w:szCs w:val="16"/>
                <w:lang w:val="en-US"/>
              </w:rPr>
              <w:t xml:space="preserve">    private final Span </w:t>
            </w:r>
            <w:proofErr w:type="spellStart"/>
            <w:r w:rsidRPr="0023622C">
              <w:rPr>
                <w:sz w:val="16"/>
                <w:szCs w:val="16"/>
                <w:lang w:val="en-US"/>
              </w:rPr>
              <w:t>span</w:t>
            </w:r>
            <w:proofErr w:type="spellEnd"/>
            <w:r w:rsidRPr="0023622C">
              <w:rPr>
                <w:sz w:val="16"/>
                <w:szCs w:val="16"/>
                <w:lang w:val="en-US"/>
              </w:rPr>
              <w:t xml:space="preserve"> = new </w:t>
            </w:r>
            <w:proofErr w:type="gramStart"/>
            <w:r w:rsidRPr="0023622C">
              <w:rPr>
                <w:sz w:val="16"/>
                <w:szCs w:val="16"/>
                <w:lang w:val="en-US"/>
              </w:rPr>
              <w:t>Span(</w:t>
            </w:r>
            <w:proofErr w:type="gramEnd"/>
            <w:r w:rsidRPr="0023622C">
              <w:rPr>
                <w:sz w:val="16"/>
                <w:szCs w:val="16"/>
                <w:lang w:val="en-US"/>
              </w:rPr>
              <w:t>"0");</w:t>
            </w:r>
          </w:p>
          <w:p w14:paraId="517F76BE" w14:textId="77777777" w:rsidR="0023622C" w:rsidRPr="0023622C" w:rsidRDefault="0023622C" w:rsidP="0023622C">
            <w:pPr>
              <w:pStyle w:val="af1"/>
              <w:rPr>
                <w:sz w:val="16"/>
                <w:szCs w:val="16"/>
                <w:lang w:val="en-US"/>
              </w:rPr>
            </w:pPr>
            <w:r w:rsidRPr="0023622C">
              <w:rPr>
                <w:sz w:val="16"/>
                <w:szCs w:val="16"/>
                <w:lang w:val="en-US"/>
              </w:rPr>
              <w:t xml:space="preserve">    private final transient Function</w:t>
            </w:r>
            <w:proofErr w:type="gramStart"/>
            <w:r w:rsidRPr="0023622C">
              <w:rPr>
                <w:sz w:val="16"/>
                <w:szCs w:val="16"/>
                <w:lang w:val="en-US"/>
              </w:rPr>
              <w:t>&lt;?,</w:t>
            </w:r>
            <w:proofErr w:type="gramEnd"/>
            <w:r w:rsidRPr="0023622C">
              <w:rPr>
                <w:sz w:val="16"/>
                <w:szCs w:val="16"/>
                <w:lang w:val="en-US"/>
              </w:rPr>
              <w:t xml:space="preserve"> String&gt; prefix;</w:t>
            </w:r>
          </w:p>
          <w:p w14:paraId="3BF606D0" w14:textId="4DDDFF82" w:rsidR="0023622C" w:rsidRPr="008B436A" w:rsidRDefault="0023622C" w:rsidP="0023622C">
            <w:pPr>
              <w:pStyle w:val="af1"/>
              <w:rPr>
                <w:sz w:val="16"/>
                <w:szCs w:val="16"/>
                <w:lang w:val="en-US"/>
              </w:rPr>
            </w:pPr>
            <w:r w:rsidRPr="0023622C">
              <w:rPr>
                <w:sz w:val="16"/>
                <w:szCs w:val="16"/>
                <w:lang w:val="en-US"/>
              </w:rPr>
              <w:t xml:space="preserve">    private Registration </w:t>
            </w:r>
            <w:proofErr w:type="spellStart"/>
            <w:r w:rsidRPr="0023622C">
              <w:rPr>
                <w:sz w:val="16"/>
                <w:szCs w:val="16"/>
                <w:lang w:val="en-US"/>
              </w:rPr>
              <w:t>registration</w:t>
            </w:r>
            <w:proofErr w:type="spellEnd"/>
            <w:r w:rsidRPr="0023622C">
              <w:rPr>
                <w:sz w:val="16"/>
                <w:szCs w:val="16"/>
                <w:lang w:val="en-US"/>
              </w:rPr>
              <w:t>;</w:t>
            </w:r>
          </w:p>
          <w:p w14:paraId="319C3D2C" w14:textId="321E4230" w:rsidR="0023622C" w:rsidRPr="0023622C" w:rsidRDefault="0023622C" w:rsidP="0023622C">
            <w:pPr>
              <w:pStyle w:val="af1"/>
              <w:rPr>
                <w:sz w:val="16"/>
                <w:szCs w:val="16"/>
                <w:lang w:val="en-US"/>
              </w:rPr>
            </w:pPr>
            <w:r w:rsidRPr="0023622C">
              <w:rPr>
                <w:sz w:val="16"/>
                <w:szCs w:val="16"/>
                <w:lang w:val="en-US"/>
              </w:rPr>
              <w:t xml:space="preserve">    private static final </w:t>
            </w:r>
            <w:proofErr w:type="spellStart"/>
            <w:r w:rsidRPr="0023622C">
              <w:rPr>
                <w:sz w:val="16"/>
                <w:szCs w:val="16"/>
                <w:lang w:val="en-US"/>
              </w:rPr>
              <w:t>NumberFormat</w:t>
            </w:r>
            <w:proofErr w:type="spellEnd"/>
            <w:r w:rsidRPr="0023622C">
              <w:rPr>
                <w:sz w:val="16"/>
                <w:szCs w:val="16"/>
                <w:lang w:val="en-US"/>
              </w:rPr>
              <w:t xml:space="preserve"> FORMATTER = </w:t>
            </w:r>
            <w:proofErr w:type="spellStart"/>
            <w:r w:rsidRPr="0023622C">
              <w:rPr>
                <w:sz w:val="16"/>
                <w:szCs w:val="16"/>
                <w:lang w:val="en-US"/>
              </w:rPr>
              <w:t>NumberFormat.getNumberInstance</w:t>
            </w:r>
            <w:proofErr w:type="spellEnd"/>
            <w:r w:rsidRPr="0023622C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23622C">
              <w:rPr>
                <w:sz w:val="16"/>
                <w:szCs w:val="16"/>
                <w:lang w:val="en-US"/>
              </w:rPr>
              <w:t>Locale.FRANCE</w:t>
            </w:r>
            <w:proofErr w:type="spellEnd"/>
            <w:r w:rsidRPr="0023622C">
              <w:rPr>
                <w:sz w:val="16"/>
                <w:szCs w:val="16"/>
                <w:lang w:val="en-US"/>
              </w:rPr>
              <w:t>);</w:t>
            </w:r>
          </w:p>
          <w:p w14:paraId="51E38791" w14:textId="77777777" w:rsidR="0023622C" w:rsidRPr="0023622C" w:rsidRDefault="0023622C" w:rsidP="0023622C">
            <w:pPr>
              <w:pStyle w:val="af1"/>
              <w:rPr>
                <w:sz w:val="16"/>
                <w:szCs w:val="16"/>
                <w:lang w:val="en-US"/>
              </w:rPr>
            </w:pPr>
            <w:r w:rsidRPr="0023622C">
              <w:rPr>
                <w:sz w:val="16"/>
                <w:szCs w:val="16"/>
                <w:lang w:val="en-US"/>
              </w:rPr>
              <w:t xml:space="preserve">    public </w:t>
            </w:r>
            <w:proofErr w:type="spellStart"/>
            <w:proofErr w:type="gramStart"/>
            <w:r w:rsidRPr="0023622C">
              <w:rPr>
                <w:sz w:val="16"/>
                <w:szCs w:val="16"/>
                <w:lang w:val="en-US"/>
              </w:rPr>
              <w:t>KpiCard</w:t>
            </w:r>
            <w:proofErr w:type="spellEnd"/>
            <w:r w:rsidRPr="0023622C">
              <w:rPr>
                <w:sz w:val="16"/>
                <w:szCs w:val="16"/>
                <w:lang w:val="en-US"/>
              </w:rPr>
              <w:t>(</w:t>
            </w:r>
            <w:proofErr w:type="gramEnd"/>
            <w:r w:rsidRPr="0023622C">
              <w:rPr>
                <w:sz w:val="16"/>
                <w:szCs w:val="16"/>
                <w:lang w:val="en-US"/>
              </w:rPr>
              <w:t xml:space="preserve">String title, Function&lt;?, String&gt; prefix, String unit, </w:t>
            </w:r>
            <w:proofErr w:type="spellStart"/>
            <w:r w:rsidRPr="0023622C">
              <w:rPr>
                <w:sz w:val="16"/>
                <w:szCs w:val="16"/>
                <w:lang w:val="en-US"/>
              </w:rPr>
              <w:t>VaadinIcon</w:t>
            </w:r>
            <w:proofErr w:type="spellEnd"/>
            <w:r w:rsidRPr="0023622C">
              <w:rPr>
                <w:sz w:val="16"/>
                <w:szCs w:val="16"/>
                <w:lang w:val="en-US"/>
              </w:rPr>
              <w:t xml:space="preserve"> icon, </w:t>
            </w:r>
            <w:proofErr w:type="spellStart"/>
            <w:r w:rsidRPr="0023622C">
              <w:rPr>
                <w:sz w:val="16"/>
                <w:szCs w:val="16"/>
                <w:lang w:val="en-US"/>
              </w:rPr>
              <w:t>BaseRestService</w:t>
            </w:r>
            <w:proofErr w:type="spellEnd"/>
            <w:r w:rsidRPr="0023622C">
              <w:rPr>
                <w:sz w:val="16"/>
                <w:szCs w:val="16"/>
                <w:lang w:val="en-US"/>
              </w:rPr>
              <w:t xml:space="preserve">&lt;?, ?, ?&gt; </w:t>
            </w:r>
            <w:proofErr w:type="spellStart"/>
            <w:r w:rsidRPr="0023622C">
              <w:rPr>
                <w:sz w:val="16"/>
                <w:szCs w:val="16"/>
                <w:lang w:val="en-US"/>
              </w:rPr>
              <w:t>restService</w:t>
            </w:r>
            <w:proofErr w:type="spellEnd"/>
            <w:r w:rsidRPr="0023622C">
              <w:rPr>
                <w:sz w:val="16"/>
                <w:szCs w:val="16"/>
                <w:lang w:val="en-US"/>
              </w:rPr>
              <w:t>) {</w:t>
            </w:r>
          </w:p>
          <w:p w14:paraId="20D4A390" w14:textId="77777777" w:rsidR="0023622C" w:rsidRPr="0023622C" w:rsidRDefault="0023622C" w:rsidP="0023622C">
            <w:pPr>
              <w:pStyle w:val="af1"/>
              <w:rPr>
                <w:sz w:val="16"/>
                <w:szCs w:val="16"/>
                <w:lang w:val="en-US"/>
              </w:rPr>
            </w:pPr>
            <w:r w:rsidRPr="0023622C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proofErr w:type="gramStart"/>
            <w:r w:rsidRPr="0023622C">
              <w:rPr>
                <w:sz w:val="16"/>
                <w:szCs w:val="16"/>
                <w:lang w:val="en-US"/>
              </w:rPr>
              <w:t>this.channelId</w:t>
            </w:r>
            <w:proofErr w:type="spellEnd"/>
            <w:proofErr w:type="gramEnd"/>
            <w:r w:rsidRPr="0023622C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23622C">
              <w:rPr>
                <w:sz w:val="16"/>
                <w:szCs w:val="16"/>
                <w:lang w:val="en-US"/>
              </w:rPr>
              <w:t>restService.getClass</w:t>
            </w:r>
            <w:proofErr w:type="spellEnd"/>
            <w:r w:rsidRPr="0023622C">
              <w:rPr>
                <w:sz w:val="16"/>
                <w:szCs w:val="16"/>
                <w:lang w:val="en-US"/>
              </w:rPr>
              <w:t>().</w:t>
            </w:r>
            <w:proofErr w:type="spellStart"/>
            <w:r w:rsidRPr="0023622C">
              <w:rPr>
                <w:sz w:val="16"/>
                <w:szCs w:val="16"/>
                <w:lang w:val="en-US"/>
              </w:rPr>
              <w:t>getSimpleName</w:t>
            </w:r>
            <w:proofErr w:type="spellEnd"/>
            <w:r w:rsidRPr="0023622C">
              <w:rPr>
                <w:sz w:val="16"/>
                <w:szCs w:val="16"/>
                <w:lang w:val="en-US"/>
              </w:rPr>
              <w:t>();</w:t>
            </w:r>
          </w:p>
          <w:p w14:paraId="70E0959C" w14:textId="1134D00D" w:rsidR="0023622C" w:rsidRPr="008B436A" w:rsidRDefault="0023622C" w:rsidP="0023622C">
            <w:pPr>
              <w:pStyle w:val="af1"/>
              <w:rPr>
                <w:sz w:val="16"/>
                <w:szCs w:val="16"/>
                <w:lang w:val="en-US"/>
              </w:rPr>
            </w:pPr>
            <w:r w:rsidRPr="0023622C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proofErr w:type="gramStart"/>
            <w:r w:rsidRPr="0023622C">
              <w:rPr>
                <w:sz w:val="16"/>
                <w:szCs w:val="16"/>
                <w:lang w:val="en-US"/>
              </w:rPr>
              <w:t>this.prefix</w:t>
            </w:r>
            <w:proofErr w:type="spellEnd"/>
            <w:proofErr w:type="gramEnd"/>
            <w:r w:rsidRPr="0023622C">
              <w:rPr>
                <w:sz w:val="16"/>
                <w:szCs w:val="16"/>
                <w:lang w:val="en-US"/>
              </w:rPr>
              <w:t xml:space="preserve"> = prefix;</w:t>
            </w:r>
          </w:p>
          <w:p w14:paraId="72D86420" w14:textId="77777777" w:rsidR="0023622C" w:rsidRPr="0023622C" w:rsidRDefault="0023622C" w:rsidP="0023622C">
            <w:pPr>
              <w:pStyle w:val="af1"/>
              <w:rPr>
                <w:sz w:val="16"/>
                <w:szCs w:val="16"/>
                <w:lang w:val="en-US"/>
              </w:rPr>
            </w:pPr>
            <w:r w:rsidRPr="0023622C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23622C">
              <w:rPr>
                <w:sz w:val="16"/>
                <w:szCs w:val="16"/>
                <w:lang w:val="en-US"/>
              </w:rPr>
              <w:t>setSpacing</w:t>
            </w:r>
            <w:proofErr w:type="spellEnd"/>
            <w:r w:rsidRPr="0023622C">
              <w:rPr>
                <w:sz w:val="16"/>
                <w:szCs w:val="16"/>
                <w:lang w:val="en-US"/>
              </w:rPr>
              <w:t>(false);</w:t>
            </w:r>
          </w:p>
          <w:p w14:paraId="72861389" w14:textId="77777777" w:rsidR="0023622C" w:rsidRPr="0023622C" w:rsidRDefault="0023622C" w:rsidP="0023622C">
            <w:pPr>
              <w:pStyle w:val="af1"/>
              <w:rPr>
                <w:sz w:val="16"/>
                <w:szCs w:val="16"/>
                <w:lang w:val="en-US"/>
              </w:rPr>
            </w:pPr>
            <w:r w:rsidRPr="0023622C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proofErr w:type="gramStart"/>
            <w:r w:rsidRPr="0023622C">
              <w:rPr>
                <w:sz w:val="16"/>
                <w:szCs w:val="16"/>
                <w:lang w:val="en-US"/>
              </w:rPr>
              <w:t>addClassNames</w:t>
            </w:r>
            <w:proofErr w:type="spellEnd"/>
            <w:r w:rsidRPr="0023622C">
              <w:rPr>
                <w:sz w:val="16"/>
                <w:szCs w:val="16"/>
                <w:lang w:val="en-US"/>
              </w:rPr>
              <w:t>(</w:t>
            </w:r>
            <w:proofErr w:type="gramEnd"/>
          </w:p>
          <w:p w14:paraId="1CA86EF9" w14:textId="77777777" w:rsidR="0023622C" w:rsidRPr="0023622C" w:rsidRDefault="0023622C" w:rsidP="0023622C">
            <w:pPr>
              <w:pStyle w:val="af1"/>
              <w:rPr>
                <w:sz w:val="16"/>
                <w:szCs w:val="16"/>
                <w:lang w:val="en-US"/>
              </w:rPr>
            </w:pPr>
            <w:r w:rsidRPr="0023622C">
              <w:rPr>
                <w:sz w:val="16"/>
                <w:szCs w:val="16"/>
                <w:lang w:val="en-US"/>
              </w:rPr>
              <w:t xml:space="preserve">                </w:t>
            </w:r>
            <w:proofErr w:type="spellStart"/>
            <w:proofErr w:type="gramStart"/>
            <w:r w:rsidRPr="0023622C">
              <w:rPr>
                <w:sz w:val="16"/>
                <w:szCs w:val="16"/>
                <w:lang w:val="en-US"/>
              </w:rPr>
              <w:t>LumoUtility.Background.BASE</w:t>
            </w:r>
            <w:proofErr w:type="spellEnd"/>
            <w:proofErr w:type="gramEnd"/>
            <w:r w:rsidRPr="0023622C">
              <w:rPr>
                <w:sz w:val="16"/>
                <w:szCs w:val="16"/>
                <w:lang w:val="en-US"/>
              </w:rPr>
              <w:t>,</w:t>
            </w:r>
          </w:p>
          <w:p w14:paraId="04B61835" w14:textId="77777777" w:rsidR="0023622C" w:rsidRPr="0023622C" w:rsidRDefault="0023622C" w:rsidP="0023622C">
            <w:pPr>
              <w:pStyle w:val="af1"/>
              <w:rPr>
                <w:sz w:val="16"/>
                <w:szCs w:val="16"/>
                <w:lang w:val="en-US"/>
              </w:rPr>
            </w:pPr>
            <w:r w:rsidRPr="0023622C">
              <w:rPr>
                <w:sz w:val="16"/>
                <w:szCs w:val="16"/>
                <w:lang w:val="en-US"/>
              </w:rPr>
              <w:t xml:space="preserve">                </w:t>
            </w:r>
            <w:proofErr w:type="spellStart"/>
            <w:proofErr w:type="gramStart"/>
            <w:r w:rsidRPr="0023622C">
              <w:rPr>
                <w:sz w:val="16"/>
                <w:szCs w:val="16"/>
                <w:lang w:val="en-US"/>
              </w:rPr>
              <w:t>LumoUtility.BorderRadius.MEDIUM</w:t>
            </w:r>
            <w:proofErr w:type="spellEnd"/>
            <w:proofErr w:type="gramEnd"/>
            <w:r w:rsidRPr="0023622C">
              <w:rPr>
                <w:sz w:val="16"/>
                <w:szCs w:val="16"/>
                <w:lang w:val="en-US"/>
              </w:rPr>
              <w:t>,</w:t>
            </w:r>
          </w:p>
          <w:p w14:paraId="58CB633F" w14:textId="77777777" w:rsidR="0023622C" w:rsidRPr="0023622C" w:rsidRDefault="0023622C" w:rsidP="0023622C">
            <w:pPr>
              <w:pStyle w:val="af1"/>
              <w:rPr>
                <w:sz w:val="16"/>
                <w:szCs w:val="16"/>
                <w:lang w:val="en-US"/>
              </w:rPr>
            </w:pPr>
            <w:r w:rsidRPr="0023622C">
              <w:rPr>
                <w:sz w:val="16"/>
                <w:szCs w:val="16"/>
                <w:lang w:val="en-US"/>
              </w:rPr>
              <w:t xml:space="preserve">                </w:t>
            </w:r>
            <w:proofErr w:type="spellStart"/>
            <w:proofErr w:type="gramStart"/>
            <w:r w:rsidRPr="0023622C">
              <w:rPr>
                <w:sz w:val="16"/>
                <w:szCs w:val="16"/>
                <w:lang w:val="en-US"/>
              </w:rPr>
              <w:t>LumoUtility.BoxShadow.SMALL</w:t>
            </w:r>
            <w:proofErr w:type="spellEnd"/>
            <w:proofErr w:type="gramEnd"/>
            <w:r w:rsidRPr="0023622C">
              <w:rPr>
                <w:sz w:val="16"/>
                <w:szCs w:val="16"/>
                <w:lang w:val="en-US"/>
              </w:rPr>
              <w:t>,</w:t>
            </w:r>
          </w:p>
          <w:p w14:paraId="0DAB585C" w14:textId="77777777" w:rsidR="0023622C" w:rsidRPr="0023622C" w:rsidRDefault="0023622C" w:rsidP="0023622C">
            <w:pPr>
              <w:pStyle w:val="af1"/>
              <w:rPr>
                <w:sz w:val="16"/>
                <w:szCs w:val="16"/>
                <w:lang w:val="en-US"/>
              </w:rPr>
            </w:pPr>
            <w:r w:rsidRPr="0023622C">
              <w:rPr>
                <w:sz w:val="16"/>
                <w:szCs w:val="16"/>
                <w:lang w:val="en-US"/>
              </w:rPr>
              <w:t xml:space="preserve">                </w:t>
            </w:r>
            <w:proofErr w:type="spellStart"/>
            <w:proofErr w:type="gramStart"/>
            <w:r w:rsidRPr="0023622C">
              <w:rPr>
                <w:sz w:val="16"/>
                <w:szCs w:val="16"/>
                <w:lang w:val="en-US"/>
              </w:rPr>
              <w:t>LumoUtility.Padding.MEDIUM</w:t>
            </w:r>
            <w:proofErr w:type="spellEnd"/>
            <w:proofErr w:type="gramEnd"/>
            <w:r w:rsidRPr="0023622C">
              <w:rPr>
                <w:sz w:val="16"/>
                <w:szCs w:val="16"/>
                <w:lang w:val="en-US"/>
              </w:rPr>
              <w:t>,</w:t>
            </w:r>
          </w:p>
          <w:p w14:paraId="01696731" w14:textId="77777777" w:rsidR="0023622C" w:rsidRPr="0023622C" w:rsidRDefault="0023622C" w:rsidP="0023622C">
            <w:pPr>
              <w:pStyle w:val="af1"/>
              <w:rPr>
                <w:sz w:val="16"/>
                <w:szCs w:val="16"/>
                <w:lang w:val="en-US"/>
              </w:rPr>
            </w:pPr>
            <w:r w:rsidRPr="0023622C">
              <w:rPr>
                <w:sz w:val="16"/>
                <w:szCs w:val="16"/>
                <w:lang w:val="en-US"/>
              </w:rPr>
              <w:t xml:space="preserve">                </w:t>
            </w:r>
            <w:proofErr w:type="spellStart"/>
            <w:proofErr w:type="gramStart"/>
            <w:r w:rsidRPr="0023622C">
              <w:rPr>
                <w:sz w:val="16"/>
                <w:szCs w:val="16"/>
                <w:lang w:val="en-US"/>
              </w:rPr>
              <w:t>LumoUtility.Display.FLEX</w:t>
            </w:r>
            <w:proofErr w:type="spellEnd"/>
            <w:proofErr w:type="gramEnd"/>
            <w:r w:rsidRPr="0023622C">
              <w:rPr>
                <w:sz w:val="16"/>
                <w:szCs w:val="16"/>
                <w:lang w:val="en-US"/>
              </w:rPr>
              <w:t>,</w:t>
            </w:r>
          </w:p>
          <w:p w14:paraId="43A864E5" w14:textId="77777777" w:rsidR="0023622C" w:rsidRPr="0023622C" w:rsidRDefault="0023622C" w:rsidP="0023622C">
            <w:pPr>
              <w:pStyle w:val="af1"/>
              <w:rPr>
                <w:sz w:val="16"/>
                <w:szCs w:val="16"/>
                <w:lang w:val="en-US"/>
              </w:rPr>
            </w:pPr>
            <w:r w:rsidRPr="0023622C">
              <w:rPr>
                <w:sz w:val="16"/>
                <w:szCs w:val="16"/>
                <w:lang w:val="en-US"/>
              </w:rPr>
              <w:t xml:space="preserve">                </w:t>
            </w:r>
            <w:proofErr w:type="spellStart"/>
            <w:proofErr w:type="gramStart"/>
            <w:r w:rsidRPr="0023622C">
              <w:rPr>
                <w:sz w:val="16"/>
                <w:szCs w:val="16"/>
                <w:lang w:val="en-US"/>
              </w:rPr>
              <w:t>LumoUtility.Width.MEDIUM</w:t>
            </w:r>
            <w:proofErr w:type="spellEnd"/>
            <w:proofErr w:type="gramEnd"/>
          </w:p>
          <w:p w14:paraId="2E337179" w14:textId="77777777" w:rsidR="0023622C" w:rsidRPr="0023622C" w:rsidRDefault="0023622C" w:rsidP="0023622C">
            <w:pPr>
              <w:pStyle w:val="af1"/>
              <w:rPr>
                <w:sz w:val="16"/>
                <w:szCs w:val="16"/>
                <w:lang w:val="en-US"/>
              </w:rPr>
            </w:pPr>
            <w:r w:rsidRPr="0023622C">
              <w:rPr>
                <w:sz w:val="16"/>
                <w:szCs w:val="16"/>
                <w:lang w:val="en-US"/>
              </w:rPr>
              <w:t xml:space="preserve">        );</w:t>
            </w:r>
          </w:p>
          <w:p w14:paraId="0694EA74" w14:textId="77777777" w:rsidR="0023622C" w:rsidRPr="0023622C" w:rsidRDefault="0023622C" w:rsidP="0023622C">
            <w:pPr>
              <w:pStyle w:val="af1"/>
              <w:rPr>
                <w:sz w:val="16"/>
                <w:szCs w:val="16"/>
                <w:lang w:val="en-US"/>
              </w:rPr>
            </w:pPr>
          </w:p>
          <w:p w14:paraId="19F32029" w14:textId="77777777" w:rsidR="0023622C" w:rsidRPr="0023622C" w:rsidRDefault="0023622C" w:rsidP="0023622C">
            <w:pPr>
              <w:pStyle w:val="af1"/>
              <w:rPr>
                <w:sz w:val="16"/>
                <w:szCs w:val="16"/>
                <w:lang w:val="en-US"/>
              </w:rPr>
            </w:pPr>
            <w:r w:rsidRPr="0023622C">
              <w:rPr>
                <w:sz w:val="16"/>
                <w:szCs w:val="16"/>
                <w:lang w:val="en-US"/>
              </w:rPr>
              <w:t xml:space="preserve">        var </w:t>
            </w:r>
            <w:proofErr w:type="spellStart"/>
            <w:r w:rsidRPr="0023622C">
              <w:rPr>
                <w:sz w:val="16"/>
                <w:szCs w:val="16"/>
                <w:lang w:val="en-US"/>
              </w:rPr>
              <w:t>iconElement</w:t>
            </w:r>
            <w:proofErr w:type="spellEnd"/>
            <w:r w:rsidRPr="0023622C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proofErr w:type="gramStart"/>
            <w:r w:rsidRPr="0023622C">
              <w:rPr>
                <w:sz w:val="16"/>
                <w:szCs w:val="16"/>
                <w:lang w:val="en-US"/>
              </w:rPr>
              <w:t>icon.create</w:t>
            </w:r>
            <w:proofErr w:type="spellEnd"/>
            <w:proofErr w:type="gramEnd"/>
            <w:r w:rsidRPr="0023622C">
              <w:rPr>
                <w:sz w:val="16"/>
                <w:szCs w:val="16"/>
                <w:lang w:val="en-US"/>
              </w:rPr>
              <w:t>();</w:t>
            </w:r>
          </w:p>
          <w:p w14:paraId="1F258B54" w14:textId="77777777" w:rsidR="0023622C" w:rsidRPr="0023622C" w:rsidRDefault="0023622C" w:rsidP="0023622C">
            <w:pPr>
              <w:pStyle w:val="af1"/>
              <w:rPr>
                <w:sz w:val="16"/>
                <w:szCs w:val="16"/>
                <w:lang w:val="en-US"/>
              </w:rPr>
            </w:pPr>
            <w:r w:rsidRPr="0023622C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23622C">
              <w:rPr>
                <w:sz w:val="16"/>
                <w:szCs w:val="16"/>
                <w:lang w:val="en-US"/>
              </w:rPr>
              <w:t>iconElement.addClassNames</w:t>
            </w:r>
            <w:proofErr w:type="spellEnd"/>
            <w:r w:rsidRPr="0023622C">
              <w:rPr>
                <w:sz w:val="16"/>
                <w:szCs w:val="16"/>
                <w:lang w:val="en-US"/>
              </w:rPr>
              <w:t>(</w:t>
            </w:r>
          </w:p>
          <w:p w14:paraId="7E5EE576" w14:textId="77777777" w:rsidR="0023622C" w:rsidRPr="0023622C" w:rsidRDefault="0023622C" w:rsidP="0023622C">
            <w:pPr>
              <w:pStyle w:val="af1"/>
              <w:rPr>
                <w:sz w:val="16"/>
                <w:szCs w:val="16"/>
                <w:lang w:val="en-US"/>
              </w:rPr>
            </w:pPr>
            <w:r w:rsidRPr="0023622C">
              <w:rPr>
                <w:sz w:val="16"/>
                <w:szCs w:val="16"/>
                <w:lang w:val="en-US"/>
              </w:rPr>
              <w:t xml:space="preserve">                </w:t>
            </w:r>
            <w:proofErr w:type="spellStart"/>
            <w:proofErr w:type="gramStart"/>
            <w:r w:rsidRPr="0023622C">
              <w:rPr>
                <w:sz w:val="16"/>
                <w:szCs w:val="16"/>
                <w:lang w:val="en-US"/>
              </w:rPr>
              <w:t>LumoUtility.TextColor.PRIMARY</w:t>
            </w:r>
            <w:proofErr w:type="spellEnd"/>
            <w:proofErr w:type="gramEnd"/>
            <w:r w:rsidRPr="0023622C">
              <w:rPr>
                <w:sz w:val="16"/>
                <w:szCs w:val="16"/>
                <w:lang w:val="en-US"/>
              </w:rPr>
              <w:t>,</w:t>
            </w:r>
          </w:p>
          <w:p w14:paraId="1995D8CE" w14:textId="77777777" w:rsidR="0023622C" w:rsidRPr="0023622C" w:rsidRDefault="0023622C" w:rsidP="0023622C">
            <w:pPr>
              <w:pStyle w:val="af1"/>
              <w:rPr>
                <w:sz w:val="16"/>
                <w:szCs w:val="16"/>
                <w:lang w:val="en-US"/>
              </w:rPr>
            </w:pPr>
            <w:r w:rsidRPr="0023622C">
              <w:rPr>
                <w:sz w:val="16"/>
                <w:szCs w:val="16"/>
                <w:lang w:val="en-US"/>
              </w:rPr>
              <w:t xml:space="preserve">                </w:t>
            </w:r>
            <w:proofErr w:type="spellStart"/>
            <w:proofErr w:type="gramStart"/>
            <w:r w:rsidRPr="0023622C">
              <w:rPr>
                <w:sz w:val="16"/>
                <w:szCs w:val="16"/>
                <w:lang w:val="en-US"/>
              </w:rPr>
              <w:t>LumoUtility.IconSize.SMALL</w:t>
            </w:r>
            <w:proofErr w:type="spellEnd"/>
            <w:proofErr w:type="gramEnd"/>
          </w:p>
          <w:p w14:paraId="51B4655A" w14:textId="77479BE6" w:rsidR="0023622C" w:rsidRPr="008B436A" w:rsidRDefault="0023622C" w:rsidP="0023622C">
            <w:pPr>
              <w:pStyle w:val="af1"/>
              <w:rPr>
                <w:sz w:val="16"/>
                <w:szCs w:val="16"/>
                <w:lang w:val="en-US"/>
              </w:rPr>
            </w:pPr>
            <w:r w:rsidRPr="0023622C">
              <w:rPr>
                <w:sz w:val="16"/>
                <w:szCs w:val="16"/>
                <w:lang w:val="en-US"/>
              </w:rPr>
              <w:t xml:space="preserve">        );</w:t>
            </w:r>
          </w:p>
          <w:p w14:paraId="10A11C11" w14:textId="77777777" w:rsidR="0023622C" w:rsidRPr="0023622C" w:rsidRDefault="0023622C" w:rsidP="0023622C">
            <w:pPr>
              <w:pStyle w:val="af1"/>
              <w:rPr>
                <w:sz w:val="16"/>
                <w:szCs w:val="16"/>
                <w:lang w:val="en-US"/>
              </w:rPr>
            </w:pPr>
            <w:r w:rsidRPr="0023622C">
              <w:rPr>
                <w:sz w:val="16"/>
                <w:szCs w:val="16"/>
                <w:lang w:val="en-US"/>
              </w:rPr>
              <w:t xml:space="preserve">        var label = new Span(title);</w:t>
            </w:r>
          </w:p>
          <w:p w14:paraId="0FBE8102" w14:textId="77777777" w:rsidR="0023622C" w:rsidRPr="0023622C" w:rsidRDefault="0023622C" w:rsidP="0023622C">
            <w:pPr>
              <w:pStyle w:val="af1"/>
              <w:rPr>
                <w:sz w:val="16"/>
                <w:szCs w:val="16"/>
                <w:lang w:val="en-US"/>
              </w:rPr>
            </w:pPr>
            <w:r w:rsidRPr="0023622C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proofErr w:type="gramStart"/>
            <w:r w:rsidRPr="0023622C">
              <w:rPr>
                <w:sz w:val="16"/>
                <w:szCs w:val="16"/>
                <w:lang w:val="en-US"/>
              </w:rPr>
              <w:t>label.addClassNames</w:t>
            </w:r>
            <w:proofErr w:type="spellEnd"/>
            <w:proofErr w:type="gramEnd"/>
            <w:r w:rsidRPr="0023622C">
              <w:rPr>
                <w:sz w:val="16"/>
                <w:szCs w:val="16"/>
                <w:lang w:val="en-US"/>
              </w:rPr>
              <w:t>(</w:t>
            </w:r>
          </w:p>
          <w:p w14:paraId="1A67F27C" w14:textId="77777777" w:rsidR="0023622C" w:rsidRPr="0023622C" w:rsidRDefault="0023622C" w:rsidP="0023622C">
            <w:pPr>
              <w:pStyle w:val="af1"/>
              <w:rPr>
                <w:sz w:val="16"/>
                <w:szCs w:val="16"/>
                <w:lang w:val="en-US"/>
              </w:rPr>
            </w:pPr>
            <w:r w:rsidRPr="0023622C">
              <w:rPr>
                <w:sz w:val="16"/>
                <w:szCs w:val="16"/>
                <w:lang w:val="en-US"/>
              </w:rPr>
              <w:t xml:space="preserve">                </w:t>
            </w:r>
            <w:proofErr w:type="spellStart"/>
            <w:proofErr w:type="gramStart"/>
            <w:r w:rsidRPr="0023622C">
              <w:rPr>
                <w:sz w:val="16"/>
                <w:szCs w:val="16"/>
                <w:lang w:val="en-US"/>
              </w:rPr>
              <w:t>LumoUtility.TextColor.SECONDARY</w:t>
            </w:r>
            <w:proofErr w:type="spellEnd"/>
            <w:proofErr w:type="gramEnd"/>
            <w:r w:rsidRPr="0023622C">
              <w:rPr>
                <w:sz w:val="16"/>
                <w:szCs w:val="16"/>
                <w:lang w:val="en-US"/>
              </w:rPr>
              <w:t>,</w:t>
            </w:r>
          </w:p>
          <w:p w14:paraId="20CE40D6" w14:textId="77777777" w:rsidR="0023622C" w:rsidRPr="0023622C" w:rsidRDefault="0023622C" w:rsidP="0023622C">
            <w:pPr>
              <w:pStyle w:val="af1"/>
              <w:rPr>
                <w:sz w:val="16"/>
                <w:szCs w:val="16"/>
                <w:lang w:val="en-US"/>
              </w:rPr>
            </w:pPr>
            <w:r w:rsidRPr="0023622C">
              <w:rPr>
                <w:sz w:val="16"/>
                <w:szCs w:val="16"/>
                <w:lang w:val="en-US"/>
              </w:rPr>
              <w:t xml:space="preserve">                </w:t>
            </w:r>
            <w:proofErr w:type="spellStart"/>
            <w:proofErr w:type="gramStart"/>
            <w:r w:rsidRPr="0023622C">
              <w:rPr>
                <w:sz w:val="16"/>
                <w:szCs w:val="16"/>
                <w:lang w:val="en-US"/>
              </w:rPr>
              <w:t>LumoUtility.FontSize.SMALL</w:t>
            </w:r>
            <w:proofErr w:type="spellEnd"/>
            <w:proofErr w:type="gramEnd"/>
            <w:r w:rsidRPr="0023622C">
              <w:rPr>
                <w:sz w:val="16"/>
                <w:szCs w:val="16"/>
                <w:lang w:val="en-US"/>
              </w:rPr>
              <w:t>,</w:t>
            </w:r>
          </w:p>
          <w:p w14:paraId="239A17A7" w14:textId="77777777" w:rsidR="0023622C" w:rsidRPr="0023622C" w:rsidRDefault="0023622C" w:rsidP="0023622C">
            <w:pPr>
              <w:pStyle w:val="af1"/>
              <w:rPr>
                <w:sz w:val="16"/>
                <w:szCs w:val="16"/>
                <w:lang w:val="en-US"/>
              </w:rPr>
            </w:pPr>
            <w:r w:rsidRPr="0023622C">
              <w:rPr>
                <w:sz w:val="16"/>
                <w:szCs w:val="16"/>
                <w:lang w:val="en-US"/>
              </w:rPr>
              <w:t xml:space="preserve">                </w:t>
            </w:r>
            <w:proofErr w:type="spellStart"/>
            <w:proofErr w:type="gramStart"/>
            <w:r w:rsidRPr="0023622C">
              <w:rPr>
                <w:sz w:val="16"/>
                <w:szCs w:val="16"/>
                <w:lang w:val="en-US"/>
              </w:rPr>
              <w:t>LumoUtility.FontWeight.MEDIUM</w:t>
            </w:r>
            <w:proofErr w:type="spellEnd"/>
            <w:proofErr w:type="gramEnd"/>
          </w:p>
          <w:p w14:paraId="740EBEF1" w14:textId="78ABF0F3" w:rsidR="0023622C" w:rsidRPr="008B436A" w:rsidRDefault="0023622C" w:rsidP="0023622C">
            <w:pPr>
              <w:pStyle w:val="af1"/>
              <w:rPr>
                <w:sz w:val="16"/>
                <w:szCs w:val="16"/>
                <w:lang w:val="en-US"/>
              </w:rPr>
            </w:pPr>
            <w:r w:rsidRPr="0023622C">
              <w:rPr>
                <w:sz w:val="16"/>
                <w:szCs w:val="16"/>
                <w:lang w:val="en-US"/>
              </w:rPr>
              <w:t xml:space="preserve">        );</w:t>
            </w:r>
          </w:p>
          <w:p w14:paraId="74C02792" w14:textId="77777777" w:rsidR="0023622C" w:rsidRPr="0023622C" w:rsidRDefault="0023622C" w:rsidP="0023622C">
            <w:pPr>
              <w:pStyle w:val="af1"/>
              <w:rPr>
                <w:sz w:val="16"/>
                <w:szCs w:val="16"/>
                <w:lang w:val="en-US"/>
              </w:rPr>
            </w:pPr>
            <w:r w:rsidRPr="0023622C">
              <w:rPr>
                <w:sz w:val="16"/>
                <w:szCs w:val="16"/>
                <w:lang w:val="en-US"/>
              </w:rPr>
              <w:t xml:space="preserve">        var header = new </w:t>
            </w:r>
            <w:proofErr w:type="spellStart"/>
            <w:proofErr w:type="gramStart"/>
            <w:r w:rsidRPr="0023622C">
              <w:rPr>
                <w:sz w:val="16"/>
                <w:szCs w:val="16"/>
                <w:lang w:val="en-US"/>
              </w:rPr>
              <w:t>HorizontalLayout</w:t>
            </w:r>
            <w:proofErr w:type="spellEnd"/>
            <w:r w:rsidRPr="0023622C">
              <w:rPr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23622C">
              <w:rPr>
                <w:sz w:val="16"/>
                <w:szCs w:val="16"/>
                <w:lang w:val="en-US"/>
              </w:rPr>
              <w:t>iconElement</w:t>
            </w:r>
            <w:proofErr w:type="spellEnd"/>
            <w:r w:rsidRPr="0023622C">
              <w:rPr>
                <w:sz w:val="16"/>
                <w:szCs w:val="16"/>
                <w:lang w:val="en-US"/>
              </w:rPr>
              <w:t>, label);</w:t>
            </w:r>
          </w:p>
          <w:p w14:paraId="4521F4A6" w14:textId="3CAA9F3E" w:rsidR="0023622C" w:rsidRPr="008B436A" w:rsidRDefault="0023622C" w:rsidP="0023622C">
            <w:pPr>
              <w:pStyle w:val="af1"/>
              <w:rPr>
                <w:sz w:val="16"/>
                <w:szCs w:val="16"/>
                <w:lang w:val="en-US"/>
              </w:rPr>
            </w:pPr>
            <w:r w:rsidRPr="0023622C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proofErr w:type="gramStart"/>
            <w:r w:rsidRPr="0023622C">
              <w:rPr>
                <w:sz w:val="16"/>
                <w:szCs w:val="16"/>
                <w:lang w:val="en-US"/>
              </w:rPr>
              <w:t>header.addClassNames</w:t>
            </w:r>
            <w:proofErr w:type="spellEnd"/>
            <w:proofErr w:type="gramEnd"/>
            <w:r w:rsidRPr="0023622C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23622C">
              <w:rPr>
                <w:sz w:val="16"/>
                <w:szCs w:val="16"/>
                <w:lang w:val="en-US"/>
              </w:rPr>
              <w:t>LumoUtility.AlignItems.CENTER</w:t>
            </w:r>
            <w:proofErr w:type="spellEnd"/>
            <w:r w:rsidRPr="0023622C">
              <w:rPr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23622C">
              <w:rPr>
                <w:sz w:val="16"/>
                <w:szCs w:val="16"/>
                <w:lang w:val="en-US"/>
              </w:rPr>
              <w:t>LumoUtility.Gap.SMALL</w:t>
            </w:r>
            <w:proofErr w:type="spellEnd"/>
            <w:r w:rsidRPr="0023622C">
              <w:rPr>
                <w:sz w:val="16"/>
                <w:szCs w:val="16"/>
                <w:lang w:val="en-US"/>
              </w:rPr>
              <w:t>);</w:t>
            </w:r>
          </w:p>
          <w:p w14:paraId="42B3645D" w14:textId="77777777" w:rsidR="0023622C" w:rsidRPr="0023622C" w:rsidRDefault="0023622C" w:rsidP="0023622C">
            <w:pPr>
              <w:pStyle w:val="af1"/>
              <w:rPr>
                <w:sz w:val="16"/>
                <w:szCs w:val="16"/>
                <w:lang w:val="en-US"/>
              </w:rPr>
            </w:pPr>
            <w:r w:rsidRPr="0023622C">
              <w:rPr>
                <w:sz w:val="16"/>
                <w:szCs w:val="16"/>
                <w:lang w:val="en-US"/>
              </w:rPr>
              <w:t xml:space="preserve">        var </w:t>
            </w:r>
            <w:proofErr w:type="spellStart"/>
            <w:r w:rsidRPr="0023622C">
              <w:rPr>
                <w:sz w:val="16"/>
                <w:szCs w:val="16"/>
                <w:lang w:val="en-US"/>
              </w:rPr>
              <w:t>unitSpan</w:t>
            </w:r>
            <w:proofErr w:type="spellEnd"/>
            <w:r w:rsidRPr="0023622C">
              <w:rPr>
                <w:sz w:val="16"/>
                <w:szCs w:val="16"/>
                <w:lang w:val="en-US"/>
              </w:rPr>
              <w:t xml:space="preserve"> = new Span(unit);</w:t>
            </w:r>
          </w:p>
          <w:p w14:paraId="771E1860" w14:textId="77777777" w:rsidR="0023622C" w:rsidRPr="0023622C" w:rsidRDefault="0023622C" w:rsidP="0023622C">
            <w:pPr>
              <w:pStyle w:val="af1"/>
              <w:rPr>
                <w:sz w:val="16"/>
                <w:szCs w:val="16"/>
                <w:lang w:val="en-US"/>
              </w:rPr>
            </w:pPr>
            <w:r w:rsidRPr="0023622C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23622C">
              <w:rPr>
                <w:sz w:val="16"/>
                <w:szCs w:val="16"/>
                <w:lang w:val="en-US"/>
              </w:rPr>
              <w:t>unitSpan.addClassNames</w:t>
            </w:r>
            <w:proofErr w:type="spellEnd"/>
            <w:r w:rsidRPr="0023622C">
              <w:rPr>
                <w:sz w:val="16"/>
                <w:szCs w:val="16"/>
                <w:lang w:val="en-US"/>
              </w:rPr>
              <w:t>(</w:t>
            </w:r>
          </w:p>
          <w:p w14:paraId="589A1DD9" w14:textId="77777777" w:rsidR="0023622C" w:rsidRPr="0023622C" w:rsidRDefault="0023622C" w:rsidP="0023622C">
            <w:pPr>
              <w:pStyle w:val="af1"/>
              <w:rPr>
                <w:sz w:val="16"/>
                <w:szCs w:val="16"/>
                <w:lang w:val="en-US"/>
              </w:rPr>
            </w:pPr>
            <w:r w:rsidRPr="0023622C">
              <w:rPr>
                <w:sz w:val="16"/>
                <w:szCs w:val="16"/>
                <w:lang w:val="en-US"/>
              </w:rPr>
              <w:t xml:space="preserve">                </w:t>
            </w:r>
            <w:proofErr w:type="spellStart"/>
            <w:proofErr w:type="gramStart"/>
            <w:r w:rsidRPr="0023622C">
              <w:rPr>
                <w:sz w:val="16"/>
                <w:szCs w:val="16"/>
                <w:lang w:val="en-US"/>
              </w:rPr>
              <w:t>LumoUtility.FontSize.MEDIUM</w:t>
            </w:r>
            <w:proofErr w:type="spellEnd"/>
            <w:proofErr w:type="gramEnd"/>
            <w:r w:rsidRPr="0023622C">
              <w:rPr>
                <w:sz w:val="16"/>
                <w:szCs w:val="16"/>
                <w:lang w:val="en-US"/>
              </w:rPr>
              <w:t>,</w:t>
            </w:r>
          </w:p>
          <w:p w14:paraId="2B77FB27" w14:textId="77777777" w:rsidR="0023622C" w:rsidRPr="0023622C" w:rsidRDefault="0023622C" w:rsidP="0023622C">
            <w:pPr>
              <w:pStyle w:val="af1"/>
              <w:rPr>
                <w:sz w:val="16"/>
                <w:szCs w:val="16"/>
                <w:lang w:val="en-US"/>
              </w:rPr>
            </w:pPr>
            <w:r w:rsidRPr="0023622C">
              <w:rPr>
                <w:sz w:val="16"/>
                <w:szCs w:val="16"/>
                <w:lang w:val="en-US"/>
              </w:rPr>
              <w:t xml:space="preserve">                </w:t>
            </w:r>
            <w:proofErr w:type="spellStart"/>
            <w:proofErr w:type="gramStart"/>
            <w:r w:rsidRPr="0023622C">
              <w:rPr>
                <w:sz w:val="16"/>
                <w:szCs w:val="16"/>
                <w:lang w:val="en-US"/>
              </w:rPr>
              <w:t>LumoUtility.TextColor.SECONDARY</w:t>
            </w:r>
            <w:proofErr w:type="spellEnd"/>
            <w:proofErr w:type="gramEnd"/>
            <w:r w:rsidRPr="0023622C">
              <w:rPr>
                <w:sz w:val="16"/>
                <w:szCs w:val="16"/>
                <w:lang w:val="en-US"/>
              </w:rPr>
              <w:t>,</w:t>
            </w:r>
          </w:p>
          <w:p w14:paraId="34EAE188" w14:textId="77777777" w:rsidR="0023622C" w:rsidRPr="0023622C" w:rsidRDefault="0023622C" w:rsidP="0023622C">
            <w:pPr>
              <w:pStyle w:val="af1"/>
              <w:rPr>
                <w:sz w:val="16"/>
                <w:szCs w:val="16"/>
                <w:lang w:val="en-US"/>
              </w:rPr>
            </w:pPr>
            <w:r w:rsidRPr="0023622C">
              <w:rPr>
                <w:sz w:val="16"/>
                <w:szCs w:val="16"/>
                <w:lang w:val="en-US"/>
              </w:rPr>
              <w:t xml:space="preserve">                </w:t>
            </w:r>
            <w:proofErr w:type="spellStart"/>
            <w:proofErr w:type="gramStart"/>
            <w:r w:rsidRPr="0023622C">
              <w:rPr>
                <w:sz w:val="16"/>
                <w:szCs w:val="16"/>
                <w:lang w:val="en-US"/>
              </w:rPr>
              <w:t>LumoUtility.Margin.Left.SMALL</w:t>
            </w:r>
            <w:proofErr w:type="spellEnd"/>
            <w:proofErr w:type="gramEnd"/>
          </w:p>
          <w:p w14:paraId="38C896AE" w14:textId="51C2E3D1" w:rsidR="0023622C" w:rsidRPr="008B436A" w:rsidRDefault="0023622C" w:rsidP="0023622C">
            <w:pPr>
              <w:pStyle w:val="af1"/>
              <w:rPr>
                <w:sz w:val="16"/>
                <w:szCs w:val="16"/>
                <w:lang w:val="en-US"/>
              </w:rPr>
            </w:pPr>
            <w:r w:rsidRPr="0023622C">
              <w:rPr>
                <w:sz w:val="16"/>
                <w:szCs w:val="16"/>
                <w:lang w:val="en-US"/>
              </w:rPr>
              <w:t xml:space="preserve">        );</w:t>
            </w:r>
          </w:p>
          <w:p w14:paraId="02496210" w14:textId="77777777" w:rsidR="0023622C" w:rsidRPr="0023622C" w:rsidRDefault="0023622C" w:rsidP="0023622C">
            <w:pPr>
              <w:pStyle w:val="af1"/>
              <w:rPr>
                <w:sz w:val="16"/>
                <w:szCs w:val="16"/>
                <w:lang w:val="en-US"/>
              </w:rPr>
            </w:pPr>
            <w:r w:rsidRPr="0023622C">
              <w:rPr>
                <w:sz w:val="16"/>
                <w:szCs w:val="16"/>
                <w:lang w:val="en-US"/>
              </w:rPr>
              <w:t xml:space="preserve">        var </w:t>
            </w:r>
            <w:proofErr w:type="spellStart"/>
            <w:r w:rsidRPr="0023622C">
              <w:rPr>
                <w:sz w:val="16"/>
                <w:szCs w:val="16"/>
                <w:lang w:val="en-US"/>
              </w:rPr>
              <w:t>valueContainer</w:t>
            </w:r>
            <w:proofErr w:type="spellEnd"/>
            <w:r w:rsidRPr="0023622C">
              <w:rPr>
                <w:sz w:val="16"/>
                <w:szCs w:val="16"/>
                <w:lang w:val="en-US"/>
              </w:rPr>
              <w:t xml:space="preserve"> = new H2(span, </w:t>
            </w:r>
            <w:proofErr w:type="spellStart"/>
            <w:r w:rsidRPr="0023622C">
              <w:rPr>
                <w:sz w:val="16"/>
                <w:szCs w:val="16"/>
                <w:lang w:val="en-US"/>
              </w:rPr>
              <w:t>unitSpan</w:t>
            </w:r>
            <w:proofErr w:type="spellEnd"/>
            <w:r w:rsidRPr="0023622C">
              <w:rPr>
                <w:sz w:val="16"/>
                <w:szCs w:val="16"/>
                <w:lang w:val="en-US"/>
              </w:rPr>
              <w:t>);</w:t>
            </w:r>
          </w:p>
          <w:p w14:paraId="44339034" w14:textId="59B6B822" w:rsidR="0023622C" w:rsidRPr="008B436A" w:rsidRDefault="0023622C" w:rsidP="0023622C">
            <w:pPr>
              <w:pStyle w:val="af1"/>
              <w:rPr>
                <w:sz w:val="16"/>
                <w:szCs w:val="16"/>
                <w:lang w:val="en-US"/>
              </w:rPr>
            </w:pPr>
            <w:r w:rsidRPr="0023622C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23622C">
              <w:rPr>
                <w:sz w:val="16"/>
                <w:szCs w:val="16"/>
                <w:lang w:val="en-US"/>
              </w:rPr>
              <w:t>valueContainer.addClassNames</w:t>
            </w:r>
            <w:proofErr w:type="spellEnd"/>
            <w:r w:rsidRPr="0023622C">
              <w:rPr>
                <w:sz w:val="16"/>
                <w:szCs w:val="16"/>
                <w:lang w:val="en-US"/>
              </w:rPr>
              <w:t>(</w:t>
            </w:r>
            <w:proofErr w:type="spellStart"/>
            <w:proofErr w:type="gramStart"/>
            <w:r w:rsidRPr="0023622C">
              <w:rPr>
                <w:sz w:val="16"/>
                <w:szCs w:val="16"/>
                <w:lang w:val="en-US"/>
              </w:rPr>
              <w:t>LumoUtility.Margin.NONE</w:t>
            </w:r>
            <w:proofErr w:type="spellEnd"/>
            <w:proofErr w:type="gramEnd"/>
            <w:r w:rsidRPr="0023622C">
              <w:rPr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23622C">
              <w:rPr>
                <w:sz w:val="16"/>
                <w:szCs w:val="16"/>
                <w:lang w:val="en-US"/>
              </w:rPr>
              <w:t>LumoUtility.FontSize.XXLARGE</w:t>
            </w:r>
            <w:proofErr w:type="spellEnd"/>
            <w:r w:rsidRPr="0023622C">
              <w:rPr>
                <w:sz w:val="16"/>
                <w:szCs w:val="16"/>
                <w:lang w:val="en-US"/>
              </w:rPr>
              <w:t>);</w:t>
            </w:r>
          </w:p>
          <w:p w14:paraId="092FF987" w14:textId="77777777" w:rsidR="0023622C" w:rsidRPr="0023622C" w:rsidRDefault="0023622C" w:rsidP="0023622C">
            <w:pPr>
              <w:pStyle w:val="af1"/>
              <w:rPr>
                <w:sz w:val="16"/>
                <w:szCs w:val="16"/>
                <w:lang w:val="en-US"/>
              </w:rPr>
            </w:pPr>
            <w:r w:rsidRPr="0023622C">
              <w:rPr>
                <w:sz w:val="16"/>
                <w:szCs w:val="16"/>
                <w:lang w:val="en-US"/>
              </w:rPr>
              <w:t xml:space="preserve">        </w:t>
            </w:r>
            <w:proofErr w:type="gramStart"/>
            <w:r w:rsidRPr="0023622C">
              <w:rPr>
                <w:sz w:val="16"/>
                <w:szCs w:val="16"/>
                <w:lang w:val="en-US"/>
              </w:rPr>
              <w:t>add(</w:t>
            </w:r>
            <w:proofErr w:type="gramEnd"/>
            <w:r w:rsidRPr="0023622C">
              <w:rPr>
                <w:sz w:val="16"/>
                <w:szCs w:val="16"/>
                <w:lang w:val="en-US"/>
              </w:rPr>
              <w:t xml:space="preserve">header, </w:t>
            </w:r>
            <w:proofErr w:type="spellStart"/>
            <w:r w:rsidRPr="0023622C">
              <w:rPr>
                <w:sz w:val="16"/>
                <w:szCs w:val="16"/>
                <w:lang w:val="en-US"/>
              </w:rPr>
              <w:t>valueContainer</w:t>
            </w:r>
            <w:proofErr w:type="spellEnd"/>
            <w:r w:rsidRPr="0023622C">
              <w:rPr>
                <w:sz w:val="16"/>
                <w:szCs w:val="16"/>
                <w:lang w:val="en-US"/>
              </w:rPr>
              <w:t>);</w:t>
            </w:r>
          </w:p>
          <w:p w14:paraId="44493BB3" w14:textId="4146F1CA" w:rsidR="0023622C" w:rsidRPr="008B436A" w:rsidRDefault="0023622C" w:rsidP="0023622C">
            <w:pPr>
              <w:pStyle w:val="af1"/>
              <w:rPr>
                <w:sz w:val="16"/>
                <w:szCs w:val="16"/>
                <w:lang w:val="en-US"/>
              </w:rPr>
            </w:pPr>
            <w:r w:rsidRPr="0023622C">
              <w:rPr>
                <w:sz w:val="16"/>
                <w:szCs w:val="16"/>
                <w:lang w:val="en-US"/>
              </w:rPr>
              <w:t xml:space="preserve">    }</w:t>
            </w:r>
          </w:p>
          <w:p w14:paraId="4884283B" w14:textId="77777777" w:rsidR="0023622C" w:rsidRPr="0023622C" w:rsidRDefault="0023622C" w:rsidP="0023622C">
            <w:pPr>
              <w:pStyle w:val="af1"/>
              <w:rPr>
                <w:sz w:val="16"/>
                <w:szCs w:val="16"/>
                <w:lang w:val="en-US"/>
              </w:rPr>
            </w:pPr>
            <w:r w:rsidRPr="0023622C">
              <w:rPr>
                <w:sz w:val="16"/>
                <w:szCs w:val="16"/>
                <w:lang w:val="en-US"/>
              </w:rPr>
              <w:t xml:space="preserve">    private void </w:t>
            </w:r>
            <w:proofErr w:type="spellStart"/>
            <w:proofErr w:type="gramStart"/>
            <w:r w:rsidRPr="0023622C">
              <w:rPr>
                <w:sz w:val="16"/>
                <w:szCs w:val="16"/>
                <w:lang w:val="en-US"/>
              </w:rPr>
              <w:t>updateValue</w:t>
            </w:r>
            <w:proofErr w:type="spellEnd"/>
            <w:r w:rsidRPr="0023622C">
              <w:rPr>
                <w:sz w:val="16"/>
                <w:szCs w:val="16"/>
                <w:lang w:val="en-US"/>
              </w:rPr>
              <w:t>(</w:t>
            </w:r>
            <w:proofErr w:type="gramEnd"/>
            <w:r w:rsidRPr="0023622C">
              <w:rPr>
                <w:sz w:val="16"/>
                <w:szCs w:val="16"/>
                <w:lang w:val="en-US"/>
              </w:rPr>
              <w:t>Object count) {</w:t>
            </w:r>
          </w:p>
          <w:p w14:paraId="11082FFC" w14:textId="77777777" w:rsidR="0023622C" w:rsidRPr="0023622C" w:rsidRDefault="0023622C" w:rsidP="0023622C">
            <w:pPr>
              <w:pStyle w:val="af1"/>
              <w:rPr>
                <w:sz w:val="16"/>
                <w:szCs w:val="16"/>
                <w:lang w:val="en-US"/>
              </w:rPr>
            </w:pPr>
            <w:r w:rsidRPr="0023622C">
              <w:rPr>
                <w:sz w:val="16"/>
                <w:szCs w:val="16"/>
                <w:lang w:val="en-US"/>
              </w:rPr>
              <w:t xml:space="preserve">        if (count </w:t>
            </w:r>
            <w:proofErr w:type="spellStart"/>
            <w:r w:rsidRPr="0023622C">
              <w:rPr>
                <w:sz w:val="16"/>
                <w:szCs w:val="16"/>
                <w:lang w:val="en-US"/>
              </w:rPr>
              <w:t>instanceof</w:t>
            </w:r>
            <w:proofErr w:type="spellEnd"/>
            <w:r w:rsidRPr="0023622C">
              <w:rPr>
                <w:sz w:val="16"/>
                <w:szCs w:val="16"/>
                <w:lang w:val="en-US"/>
              </w:rPr>
              <w:t xml:space="preserve"> Number num) {</w:t>
            </w:r>
          </w:p>
          <w:p w14:paraId="02259424" w14:textId="77777777" w:rsidR="0023622C" w:rsidRPr="0023622C" w:rsidRDefault="0023622C" w:rsidP="0023622C">
            <w:pPr>
              <w:pStyle w:val="af1"/>
              <w:rPr>
                <w:sz w:val="16"/>
                <w:szCs w:val="16"/>
                <w:lang w:val="en-US"/>
              </w:rPr>
            </w:pPr>
            <w:r w:rsidRPr="0023622C">
              <w:rPr>
                <w:sz w:val="16"/>
                <w:szCs w:val="16"/>
                <w:lang w:val="en-US"/>
              </w:rPr>
              <w:t xml:space="preserve">            var p = </w:t>
            </w:r>
            <w:proofErr w:type="spellStart"/>
            <w:proofErr w:type="gramStart"/>
            <w:r w:rsidRPr="0023622C">
              <w:rPr>
                <w:sz w:val="16"/>
                <w:szCs w:val="16"/>
                <w:lang w:val="en-US"/>
              </w:rPr>
              <w:t>prefix.apply</w:t>
            </w:r>
            <w:proofErr w:type="spellEnd"/>
            <w:proofErr w:type="gramEnd"/>
            <w:r w:rsidRPr="0023622C">
              <w:rPr>
                <w:sz w:val="16"/>
                <w:szCs w:val="16"/>
                <w:lang w:val="en-US"/>
              </w:rPr>
              <w:t>(null);</w:t>
            </w:r>
          </w:p>
          <w:p w14:paraId="76B0E864" w14:textId="77777777" w:rsidR="0023622C" w:rsidRPr="0023622C" w:rsidRDefault="0023622C" w:rsidP="0023622C">
            <w:pPr>
              <w:pStyle w:val="af1"/>
              <w:rPr>
                <w:sz w:val="16"/>
                <w:szCs w:val="16"/>
                <w:lang w:val="en-US"/>
              </w:rPr>
            </w:pPr>
            <w:r w:rsidRPr="0023622C">
              <w:rPr>
                <w:sz w:val="16"/>
                <w:szCs w:val="16"/>
                <w:lang w:val="en-US"/>
              </w:rPr>
              <w:t xml:space="preserve">            </w:t>
            </w:r>
            <w:proofErr w:type="spellStart"/>
            <w:proofErr w:type="gramStart"/>
            <w:r w:rsidRPr="0023622C">
              <w:rPr>
                <w:sz w:val="16"/>
                <w:szCs w:val="16"/>
                <w:lang w:val="en-US"/>
              </w:rPr>
              <w:t>span.setText</w:t>
            </w:r>
            <w:proofErr w:type="spellEnd"/>
            <w:proofErr w:type="gramEnd"/>
            <w:r w:rsidRPr="0023622C">
              <w:rPr>
                <w:sz w:val="16"/>
                <w:szCs w:val="16"/>
                <w:lang w:val="en-US"/>
              </w:rPr>
              <w:t>((</w:t>
            </w:r>
            <w:proofErr w:type="spellStart"/>
            <w:r w:rsidRPr="0023622C">
              <w:rPr>
                <w:sz w:val="16"/>
                <w:szCs w:val="16"/>
                <w:lang w:val="en-US"/>
              </w:rPr>
              <w:t>p.isBlank</w:t>
            </w:r>
            <w:proofErr w:type="spellEnd"/>
            <w:r w:rsidRPr="0023622C">
              <w:rPr>
                <w:sz w:val="16"/>
                <w:szCs w:val="16"/>
                <w:lang w:val="en-US"/>
              </w:rPr>
              <w:t>() ? "</w:t>
            </w:r>
            <w:proofErr w:type="gramStart"/>
            <w:r w:rsidRPr="0023622C">
              <w:rPr>
                <w:sz w:val="16"/>
                <w:szCs w:val="16"/>
                <w:lang w:val="en-US"/>
              </w:rPr>
              <w:t>" :</w:t>
            </w:r>
            <w:proofErr w:type="gramEnd"/>
            <w:r w:rsidRPr="0023622C">
              <w:rPr>
                <w:sz w:val="16"/>
                <w:szCs w:val="16"/>
                <w:lang w:val="en-US"/>
              </w:rPr>
              <w:t xml:space="preserve"> p + " / ") + </w:t>
            </w:r>
            <w:proofErr w:type="spellStart"/>
            <w:r w:rsidRPr="0023622C">
              <w:rPr>
                <w:sz w:val="16"/>
                <w:szCs w:val="16"/>
                <w:lang w:val="en-US"/>
              </w:rPr>
              <w:t>FORMATTER.format</w:t>
            </w:r>
            <w:proofErr w:type="spellEnd"/>
            <w:r w:rsidRPr="0023622C">
              <w:rPr>
                <w:sz w:val="16"/>
                <w:szCs w:val="16"/>
                <w:lang w:val="en-US"/>
              </w:rPr>
              <w:t>(num));</w:t>
            </w:r>
          </w:p>
          <w:p w14:paraId="7BD030D3" w14:textId="77777777" w:rsidR="0023622C" w:rsidRPr="0023622C" w:rsidRDefault="0023622C" w:rsidP="0023622C">
            <w:pPr>
              <w:pStyle w:val="af1"/>
              <w:rPr>
                <w:sz w:val="16"/>
                <w:szCs w:val="16"/>
                <w:lang w:val="en-US"/>
              </w:rPr>
            </w:pPr>
            <w:r w:rsidRPr="0023622C">
              <w:rPr>
                <w:sz w:val="16"/>
                <w:szCs w:val="16"/>
                <w:lang w:val="en-US"/>
              </w:rPr>
              <w:t xml:space="preserve">        } else {</w:t>
            </w:r>
          </w:p>
          <w:p w14:paraId="7CEE002A" w14:textId="77777777" w:rsidR="0023622C" w:rsidRPr="0023622C" w:rsidRDefault="0023622C" w:rsidP="0023622C">
            <w:pPr>
              <w:pStyle w:val="af1"/>
              <w:rPr>
                <w:sz w:val="16"/>
                <w:szCs w:val="16"/>
                <w:lang w:val="en-US"/>
              </w:rPr>
            </w:pPr>
            <w:r w:rsidRPr="0023622C">
              <w:rPr>
                <w:sz w:val="16"/>
                <w:szCs w:val="16"/>
                <w:lang w:val="en-US"/>
              </w:rPr>
              <w:t xml:space="preserve">            </w:t>
            </w:r>
            <w:proofErr w:type="spellStart"/>
            <w:proofErr w:type="gramStart"/>
            <w:r w:rsidRPr="0023622C">
              <w:rPr>
                <w:sz w:val="16"/>
                <w:szCs w:val="16"/>
                <w:lang w:val="en-US"/>
              </w:rPr>
              <w:t>span.setText</w:t>
            </w:r>
            <w:proofErr w:type="spellEnd"/>
            <w:proofErr w:type="gramEnd"/>
            <w:r w:rsidRPr="0023622C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23622C">
              <w:rPr>
                <w:sz w:val="16"/>
                <w:szCs w:val="16"/>
                <w:lang w:val="en-US"/>
              </w:rPr>
              <w:t>String.valueOf</w:t>
            </w:r>
            <w:proofErr w:type="spellEnd"/>
            <w:r w:rsidRPr="0023622C">
              <w:rPr>
                <w:sz w:val="16"/>
                <w:szCs w:val="16"/>
                <w:lang w:val="en-US"/>
              </w:rPr>
              <w:t>(count));</w:t>
            </w:r>
          </w:p>
          <w:p w14:paraId="518952A7" w14:textId="77777777" w:rsidR="0023622C" w:rsidRPr="0023622C" w:rsidRDefault="0023622C" w:rsidP="0023622C">
            <w:pPr>
              <w:pStyle w:val="af1"/>
              <w:rPr>
                <w:sz w:val="16"/>
                <w:szCs w:val="16"/>
                <w:lang w:val="en-US"/>
              </w:rPr>
            </w:pPr>
            <w:r w:rsidRPr="0023622C">
              <w:rPr>
                <w:sz w:val="16"/>
                <w:szCs w:val="16"/>
                <w:lang w:val="en-US"/>
              </w:rPr>
              <w:t xml:space="preserve">        }</w:t>
            </w:r>
          </w:p>
          <w:p w14:paraId="2CCB7FE6" w14:textId="61C0ECBD" w:rsidR="0023622C" w:rsidRPr="008B436A" w:rsidRDefault="0023622C" w:rsidP="0023622C">
            <w:pPr>
              <w:pStyle w:val="af1"/>
              <w:rPr>
                <w:sz w:val="16"/>
                <w:szCs w:val="16"/>
                <w:lang w:val="en-US"/>
              </w:rPr>
            </w:pPr>
            <w:r w:rsidRPr="0023622C">
              <w:rPr>
                <w:sz w:val="16"/>
                <w:szCs w:val="16"/>
                <w:lang w:val="en-US"/>
              </w:rPr>
              <w:t xml:space="preserve">    }</w:t>
            </w:r>
          </w:p>
          <w:p w14:paraId="15F66244" w14:textId="77777777" w:rsidR="0023622C" w:rsidRPr="0023622C" w:rsidRDefault="0023622C" w:rsidP="0023622C">
            <w:pPr>
              <w:pStyle w:val="af1"/>
              <w:rPr>
                <w:sz w:val="16"/>
                <w:szCs w:val="16"/>
                <w:lang w:val="en-US"/>
              </w:rPr>
            </w:pPr>
            <w:r w:rsidRPr="0023622C">
              <w:rPr>
                <w:sz w:val="16"/>
                <w:szCs w:val="16"/>
                <w:lang w:val="en-US"/>
              </w:rPr>
              <w:t xml:space="preserve">    @Override</w:t>
            </w:r>
          </w:p>
          <w:p w14:paraId="282477A9" w14:textId="77777777" w:rsidR="0023622C" w:rsidRPr="0023622C" w:rsidRDefault="0023622C" w:rsidP="0023622C">
            <w:pPr>
              <w:pStyle w:val="af1"/>
              <w:rPr>
                <w:sz w:val="16"/>
                <w:szCs w:val="16"/>
                <w:lang w:val="en-US"/>
              </w:rPr>
            </w:pPr>
            <w:r w:rsidRPr="0023622C">
              <w:rPr>
                <w:sz w:val="16"/>
                <w:szCs w:val="16"/>
                <w:lang w:val="en-US"/>
              </w:rPr>
              <w:t xml:space="preserve">    protected void </w:t>
            </w:r>
            <w:proofErr w:type="spellStart"/>
            <w:proofErr w:type="gramStart"/>
            <w:r w:rsidRPr="0023622C">
              <w:rPr>
                <w:sz w:val="16"/>
                <w:szCs w:val="16"/>
                <w:lang w:val="en-US"/>
              </w:rPr>
              <w:t>onAttach</w:t>
            </w:r>
            <w:proofErr w:type="spellEnd"/>
            <w:r w:rsidRPr="0023622C">
              <w:rPr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23622C">
              <w:rPr>
                <w:sz w:val="16"/>
                <w:szCs w:val="16"/>
                <w:lang w:val="en-US"/>
              </w:rPr>
              <w:t>AttachEvent</w:t>
            </w:r>
            <w:proofErr w:type="spellEnd"/>
            <w:r w:rsidRPr="0023622C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23622C">
              <w:rPr>
                <w:sz w:val="16"/>
                <w:szCs w:val="16"/>
                <w:lang w:val="en-US"/>
              </w:rPr>
              <w:t>attachEvent</w:t>
            </w:r>
            <w:proofErr w:type="spellEnd"/>
            <w:r w:rsidRPr="0023622C">
              <w:rPr>
                <w:sz w:val="16"/>
                <w:szCs w:val="16"/>
                <w:lang w:val="en-US"/>
              </w:rPr>
              <w:t>) {</w:t>
            </w:r>
          </w:p>
          <w:p w14:paraId="1A0F67A3" w14:textId="77777777" w:rsidR="0023622C" w:rsidRPr="0023622C" w:rsidRDefault="0023622C" w:rsidP="0023622C">
            <w:pPr>
              <w:pStyle w:val="af1"/>
              <w:rPr>
                <w:sz w:val="16"/>
                <w:szCs w:val="16"/>
                <w:lang w:val="en-US"/>
              </w:rPr>
            </w:pPr>
            <w:r w:rsidRPr="0023622C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proofErr w:type="gramStart"/>
            <w:r w:rsidRPr="0023622C">
              <w:rPr>
                <w:sz w:val="16"/>
                <w:szCs w:val="16"/>
                <w:lang w:val="en-US"/>
              </w:rPr>
              <w:t>super.onAttach</w:t>
            </w:r>
            <w:proofErr w:type="spellEnd"/>
            <w:proofErr w:type="gramEnd"/>
            <w:r w:rsidRPr="0023622C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23622C">
              <w:rPr>
                <w:sz w:val="16"/>
                <w:szCs w:val="16"/>
                <w:lang w:val="en-US"/>
              </w:rPr>
              <w:t>attachEvent</w:t>
            </w:r>
            <w:proofErr w:type="spellEnd"/>
            <w:r w:rsidRPr="0023622C">
              <w:rPr>
                <w:sz w:val="16"/>
                <w:szCs w:val="16"/>
                <w:lang w:val="en-US"/>
              </w:rPr>
              <w:t>);</w:t>
            </w:r>
          </w:p>
          <w:p w14:paraId="5C079880" w14:textId="77777777" w:rsidR="0023622C" w:rsidRPr="0023622C" w:rsidRDefault="0023622C" w:rsidP="0023622C">
            <w:pPr>
              <w:pStyle w:val="af1"/>
              <w:rPr>
                <w:sz w:val="16"/>
                <w:szCs w:val="16"/>
                <w:lang w:val="en-US"/>
              </w:rPr>
            </w:pPr>
            <w:r w:rsidRPr="0023622C">
              <w:rPr>
                <w:sz w:val="16"/>
                <w:szCs w:val="16"/>
                <w:lang w:val="en-US"/>
              </w:rPr>
              <w:t xml:space="preserve">        var </w:t>
            </w:r>
            <w:proofErr w:type="spellStart"/>
            <w:r w:rsidRPr="0023622C">
              <w:rPr>
                <w:sz w:val="16"/>
                <w:szCs w:val="16"/>
                <w:lang w:val="en-US"/>
              </w:rPr>
              <w:t>ui</w:t>
            </w:r>
            <w:proofErr w:type="spellEnd"/>
            <w:r w:rsidRPr="0023622C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23622C">
              <w:rPr>
                <w:sz w:val="16"/>
                <w:szCs w:val="16"/>
                <w:lang w:val="en-US"/>
              </w:rPr>
              <w:t>attachEvent.getUI</w:t>
            </w:r>
            <w:proofErr w:type="spellEnd"/>
            <w:r w:rsidRPr="0023622C">
              <w:rPr>
                <w:sz w:val="16"/>
                <w:szCs w:val="16"/>
                <w:lang w:val="en-US"/>
              </w:rPr>
              <w:t>();</w:t>
            </w:r>
          </w:p>
          <w:p w14:paraId="2A7260DC" w14:textId="77777777" w:rsidR="0023622C" w:rsidRPr="0023622C" w:rsidRDefault="0023622C" w:rsidP="0023622C">
            <w:pPr>
              <w:pStyle w:val="af1"/>
              <w:rPr>
                <w:sz w:val="16"/>
                <w:szCs w:val="16"/>
                <w:lang w:val="en-US"/>
              </w:rPr>
            </w:pPr>
            <w:r w:rsidRPr="0023622C">
              <w:rPr>
                <w:sz w:val="16"/>
                <w:szCs w:val="16"/>
                <w:lang w:val="en-US"/>
              </w:rPr>
              <w:t xml:space="preserve">        registration = </w:t>
            </w:r>
            <w:proofErr w:type="spellStart"/>
            <w:r w:rsidRPr="0023622C">
              <w:rPr>
                <w:sz w:val="16"/>
                <w:szCs w:val="16"/>
                <w:lang w:val="en-US"/>
              </w:rPr>
              <w:t>DashboardBroadcaster.register</w:t>
            </w:r>
            <w:proofErr w:type="spellEnd"/>
            <w:r w:rsidRPr="0023622C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23622C">
              <w:rPr>
                <w:sz w:val="16"/>
                <w:szCs w:val="16"/>
                <w:lang w:val="en-US"/>
              </w:rPr>
              <w:t>channelId</w:t>
            </w:r>
            <w:proofErr w:type="spellEnd"/>
            <w:r w:rsidRPr="0023622C">
              <w:rPr>
                <w:sz w:val="16"/>
                <w:szCs w:val="16"/>
                <w:lang w:val="en-US"/>
              </w:rPr>
              <w:t>, count -&gt; {</w:t>
            </w:r>
          </w:p>
          <w:p w14:paraId="00FAA327" w14:textId="77777777" w:rsidR="0023622C" w:rsidRPr="0023622C" w:rsidRDefault="0023622C" w:rsidP="0023622C">
            <w:pPr>
              <w:pStyle w:val="af1"/>
              <w:rPr>
                <w:sz w:val="16"/>
                <w:szCs w:val="16"/>
                <w:lang w:val="en-US"/>
              </w:rPr>
            </w:pPr>
            <w:r w:rsidRPr="0023622C">
              <w:rPr>
                <w:sz w:val="16"/>
                <w:szCs w:val="16"/>
                <w:lang w:val="en-US"/>
              </w:rPr>
              <w:t xml:space="preserve">            if (</w:t>
            </w:r>
            <w:proofErr w:type="spellStart"/>
            <w:proofErr w:type="gramStart"/>
            <w:r w:rsidRPr="0023622C">
              <w:rPr>
                <w:sz w:val="16"/>
                <w:szCs w:val="16"/>
                <w:lang w:val="en-US"/>
              </w:rPr>
              <w:t>ui.isAttached</w:t>
            </w:r>
            <w:proofErr w:type="spellEnd"/>
            <w:proofErr w:type="gramEnd"/>
            <w:r w:rsidRPr="0023622C">
              <w:rPr>
                <w:sz w:val="16"/>
                <w:szCs w:val="16"/>
                <w:lang w:val="en-US"/>
              </w:rPr>
              <w:t>()) {</w:t>
            </w:r>
          </w:p>
          <w:p w14:paraId="2A51D0BB" w14:textId="77777777" w:rsidR="0023622C" w:rsidRPr="0023622C" w:rsidRDefault="0023622C" w:rsidP="0023622C">
            <w:pPr>
              <w:pStyle w:val="af1"/>
              <w:rPr>
                <w:sz w:val="16"/>
                <w:szCs w:val="16"/>
                <w:lang w:val="en-US"/>
              </w:rPr>
            </w:pPr>
            <w:r w:rsidRPr="0023622C">
              <w:rPr>
                <w:sz w:val="16"/>
                <w:szCs w:val="16"/>
                <w:lang w:val="en-US"/>
              </w:rPr>
              <w:t xml:space="preserve">                </w:t>
            </w:r>
            <w:proofErr w:type="spellStart"/>
            <w:proofErr w:type="gramStart"/>
            <w:r w:rsidRPr="0023622C">
              <w:rPr>
                <w:sz w:val="16"/>
                <w:szCs w:val="16"/>
                <w:lang w:val="en-US"/>
              </w:rPr>
              <w:t>ui.access</w:t>
            </w:r>
            <w:proofErr w:type="spellEnd"/>
            <w:proofErr w:type="gramEnd"/>
            <w:r w:rsidRPr="0023622C">
              <w:rPr>
                <w:sz w:val="16"/>
                <w:szCs w:val="16"/>
                <w:lang w:val="en-US"/>
              </w:rPr>
              <w:t xml:space="preserve">(() -&gt; </w:t>
            </w:r>
            <w:proofErr w:type="spellStart"/>
            <w:r w:rsidRPr="0023622C">
              <w:rPr>
                <w:sz w:val="16"/>
                <w:szCs w:val="16"/>
                <w:lang w:val="en-US"/>
              </w:rPr>
              <w:t>updateValue</w:t>
            </w:r>
            <w:proofErr w:type="spellEnd"/>
            <w:r w:rsidRPr="0023622C">
              <w:rPr>
                <w:sz w:val="16"/>
                <w:szCs w:val="16"/>
                <w:lang w:val="en-US"/>
              </w:rPr>
              <w:t>(count));</w:t>
            </w:r>
          </w:p>
          <w:p w14:paraId="1FC16D4E" w14:textId="77777777" w:rsidR="0023622C" w:rsidRPr="0023622C" w:rsidRDefault="0023622C" w:rsidP="0023622C">
            <w:pPr>
              <w:pStyle w:val="af1"/>
              <w:rPr>
                <w:sz w:val="16"/>
                <w:szCs w:val="16"/>
                <w:lang w:val="en-US"/>
              </w:rPr>
            </w:pPr>
            <w:r w:rsidRPr="0023622C">
              <w:rPr>
                <w:sz w:val="16"/>
                <w:szCs w:val="16"/>
                <w:lang w:val="en-US"/>
              </w:rPr>
              <w:t xml:space="preserve">            }</w:t>
            </w:r>
          </w:p>
          <w:p w14:paraId="5A8B005F" w14:textId="77777777" w:rsidR="0023622C" w:rsidRPr="0023622C" w:rsidRDefault="0023622C" w:rsidP="0023622C">
            <w:pPr>
              <w:pStyle w:val="af1"/>
              <w:rPr>
                <w:sz w:val="16"/>
                <w:szCs w:val="16"/>
                <w:lang w:val="en-US"/>
              </w:rPr>
            </w:pPr>
            <w:r w:rsidRPr="0023622C">
              <w:rPr>
                <w:sz w:val="16"/>
                <w:szCs w:val="16"/>
                <w:lang w:val="en-US"/>
              </w:rPr>
              <w:t xml:space="preserve">        });</w:t>
            </w:r>
          </w:p>
          <w:p w14:paraId="2EDB41F5" w14:textId="4DF8EDA0" w:rsidR="0023622C" w:rsidRPr="008B436A" w:rsidRDefault="0023622C" w:rsidP="0023622C">
            <w:pPr>
              <w:pStyle w:val="af1"/>
              <w:rPr>
                <w:sz w:val="16"/>
                <w:szCs w:val="16"/>
                <w:lang w:val="en-US"/>
              </w:rPr>
            </w:pPr>
            <w:r w:rsidRPr="0023622C">
              <w:rPr>
                <w:sz w:val="16"/>
                <w:szCs w:val="16"/>
                <w:lang w:val="en-US"/>
              </w:rPr>
              <w:t xml:space="preserve">    }</w:t>
            </w:r>
          </w:p>
          <w:p w14:paraId="2C7E1D5C" w14:textId="77777777" w:rsidR="0023622C" w:rsidRPr="0023622C" w:rsidRDefault="0023622C" w:rsidP="0023622C">
            <w:pPr>
              <w:pStyle w:val="af1"/>
              <w:rPr>
                <w:sz w:val="16"/>
                <w:szCs w:val="16"/>
                <w:lang w:val="en-US"/>
              </w:rPr>
            </w:pPr>
            <w:r w:rsidRPr="0023622C">
              <w:rPr>
                <w:sz w:val="16"/>
                <w:szCs w:val="16"/>
                <w:lang w:val="en-US"/>
              </w:rPr>
              <w:t xml:space="preserve">    @Override</w:t>
            </w:r>
          </w:p>
          <w:p w14:paraId="7D392597" w14:textId="77777777" w:rsidR="0023622C" w:rsidRPr="0023622C" w:rsidRDefault="0023622C" w:rsidP="0023622C">
            <w:pPr>
              <w:pStyle w:val="af1"/>
              <w:rPr>
                <w:sz w:val="16"/>
                <w:szCs w:val="16"/>
                <w:lang w:val="en-US"/>
              </w:rPr>
            </w:pPr>
            <w:r w:rsidRPr="0023622C">
              <w:rPr>
                <w:sz w:val="16"/>
                <w:szCs w:val="16"/>
                <w:lang w:val="en-US"/>
              </w:rPr>
              <w:t xml:space="preserve">    protected void </w:t>
            </w:r>
            <w:proofErr w:type="spellStart"/>
            <w:proofErr w:type="gramStart"/>
            <w:r w:rsidRPr="0023622C">
              <w:rPr>
                <w:sz w:val="16"/>
                <w:szCs w:val="16"/>
                <w:lang w:val="en-US"/>
              </w:rPr>
              <w:t>onDetach</w:t>
            </w:r>
            <w:proofErr w:type="spellEnd"/>
            <w:r w:rsidRPr="0023622C">
              <w:rPr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23622C">
              <w:rPr>
                <w:sz w:val="16"/>
                <w:szCs w:val="16"/>
                <w:lang w:val="en-US"/>
              </w:rPr>
              <w:t>DetachEvent</w:t>
            </w:r>
            <w:proofErr w:type="spellEnd"/>
            <w:r w:rsidRPr="0023622C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23622C">
              <w:rPr>
                <w:sz w:val="16"/>
                <w:szCs w:val="16"/>
                <w:lang w:val="en-US"/>
              </w:rPr>
              <w:t>detachEvent</w:t>
            </w:r>
            <w:proofErr w:type="spellEnd"/>
            <w:r w:rsidRPr="0023622C">
              <w:rPr>
                <w:sz w:val="16"/>
                <w:szCs w:val="16"/>
                <w:lang w:val="en-US"/>
              </w:rPr>
              <w:t>) {</w:t>
            </w:r>
          </w:p>
          <w:p w14:paraId="14640386" w14:textId="77777777" w:rsidR="0023622C" w:rsidRPr="0023622C" w:rsidRDefault="0023622C" w:rsidP="0023622C">
            <w:pPr>
              <w:pStyle w:val="af1"/>
              <w:rPr>
                <w:sz w:val="16"/>
                <w:szCs w:val="16"/>
                <w:lang w:val="en-US"/>
              </w:rPr>
            </w:pPr>
            <w:r w:rsidRPr="0023622C">
              <w:rPr>
                <w:sz w:val="16"/>
                <w:szCs w:val="16"/>
                <w:lang w:val="en-US"/>
              </w:rPr>
              <w:t xml:space="preserve">        if (</w:t>
            </w:r>
            <w:proofErr w:type="gramStart"/>
            <w:r w:rsidRPr="0023622C">
              <w:rPr>
                <w:sz w:val="16"/>
                <w:szCs w:val="16"/>
                <w:lang w:val="en-US"/>
              </w:rPr>
              <w:t>registration !</w:t>
            </w:r>
            <w:proofErr w:type="gramEnd"/>
            <w:r w:rsidRPr="0023622C">
              <w:rPr>
                <w:sz w:val="16"/>
                <w:szCs w:val="16"/>
                <w:lang w:val="en-US"/>
              </w:rPr>
              <w:t>= null) {</w:t>
            </w:r>
          </w:p>
          <w:p w14:paraId="5BE7F449" w14:textId="77777777" w:rsidR="0023622C" w:rsidRPr="0023622C" w:rsidRDefault="0023622C" w:rsidP="0023622C">
            <w:pPr>
              <w:pStyle w:val="af1"/>
              <w:rPr>
                <w:sz w:val="16"/>
                <w:szCs w:val="16"/>
                <w:lang w:val="en-US"/>
              </w:rPr>
            </w:pPr>
            <w:r w:rsidRPr="0023622C">
              <w:rPr>
                <w:sz w:val="16"/>
                <w:szCs w:val="16"/>
                <w:lang w:val="en-US"/>
              </w:rPr>
              <w:t xml:space="preserve">            </w:t>
            </w:r>
            <w:proofErr w:type="spellStart"/>
            <w:proofErr w:type="gramStart"/>
            <w:r w:rsidRPr="0023622C">
              <w:rPr>
                <w:sz w:val="16"/>
                <w:szCs w:val="16"/>
                <w:lang w:val="en-US"/>
              </w:rPr>
              <w:t>registration.remove</w:t>
            </w:r>
            <w:proofErr w:type="spellEnd"/>
            <w:proofErr w:type="gramEnd"/>
            <w:r w:rsidRPr="0023622C">
              <w:rPr>
                <w:sz w:val="16"/>
                <w:szCs w:val="16"/>
                <w:lang w:val="en-US"/>
              </w:rPr>
              <w:t>();</w:t>
            </w:r>
          </w:p>
          <w:p w14:paraId="6C936EBB" w14:textId="77777777" w:rsidR="0023622C" w:rsidRPr="0023622C" w:rsidRDefault="0023622C" w:rsidP="0023622C">
            <w:pPr>
              <w:pStyle w:val="af1"/>
              <w:rPr>
                <w:sz w:val="16"/>
                <w:szCs w:val="16"/>
                <w:lang w:val="en-US"/>
              </w:rPr>
            </w:pPr>
            <w:r w:rsidRPr="0023622C">
              <w:rPr>
                <w:sz w:val="16"/>
                <w:szCs w:val="16"/>
                <w:lang w:val="en-US"/>
              </w:rPr>
              <w:t xml:space="preserve">            registration = null;</w:t>
            </w:r>
          </w:p>
          <w:p w14:paraId="6F0BF072" w14:textId="77777777" w:rsidR="0023622C" w:rsidRPr="0023622C" w:rsidRDefault="0023622C" w:rsidP="0023622C">
            <w:pPr>
              <w:pStyle w:val="af1"/>
              <w:rPr>
                <w:sz w:val="16"/>
                <w:szCs w:val="16"/>
                <w:lang w:val="en-US"/>
              </w:rPr>
            </w:pPr>
            <w:r w:rsidRPr="0023622C">
              <w:rPr>
                <w:sz w:val="16"/>
                <w:szCs w:val="16"/>
                <w:lang w:val="en-US"/>
              </w:rPr>
              <w:t xml:space="preserve">        }</w:t>
            </w:r>
          </w:p>
          <w:p w14:paraId="381430A3" w14:textId="77777777" w:rsidR="0023622C" w:rsidRPr="0023622C" w:rsidRDefault="0023622C" w:rsidP="0023622C">
            <w:pPr>
              <w:pStyle w:val="af1"/>
              <w:rPr>
                <w:sz w:val="16"/>
                <w:szCs w:val="16"/>
                <w:lang w:val="en-US"/>
              </w:rPr>
            </w:pPr>
            <w:r w:rsidRPr="0023622C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proofErr w:type="gramStart"/>
            <w:r w:rsidRPr="0023622C">
              <w:rPr>
                <w:sz w:val="16"/>
                <w:szCs w:val="16"/>
                <w:lang w:val="en-US"/>
              </w:rPr>
              <w:t>super.onDetach</w:t>
            </w:r>
            <w:proofErr w:type="spellEnd"/>
            <w:proofErr w:type="gramEnd"/>
            <w:r w:rsidRPr="0023622C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23622C">
              <w:rPr>
                <w:sz w:val="16"/>
                <w:szCs w:val="16"/>
                <w:lang w:val="en-US"/>
              </w:rPr>
              <w:t>detachEvent</w:t>
            </w:r>
            <w:proofErr w:type="spellEnd"/>
            <w:r w:rsidRPr="0023622C">
              <w:rPr>
                <w:sz w:val="16"/>
                <w:szCs w:val="16"/>
                <w:lang w:val="en-US"/>
              </w:rPr>
              <w:t>);</w:t>
            </w:r>
          </w:p>
          <w:p w14:paraId="3F05EA6A" w14:textId="270A3751" w:rsidR="0023622C" w:rsidRPr="006A0293" w:rsidRDefault="0023622C" w:rsidP="0023622C">
            <w:pPr>
              <w:pStyle w:val="af1"/>
              <w:rPr>
                <w:sz w:val="16"/>
                <w:szCs w:val="16"/>
                <w:lang w:val="en-US"/>
              </w:rPr>
            </w:pPr>
            <w:r w:rsidRPr="0023622C">
              <w:rPr>
                <w:sz w:val="16"/>
                <w:szCs w:val="16"/>
                <w:lang w:val="en-US"/>
              </w:rPr>
              <w:t xml:space="preserve">    }</w:t>
            </w:r>
          </w:p>
          <w:p w14:paraId="6C1943B3" w14:textId="60FEB8F3" w:rsidR="00856C19" w:rsidRPr="00C35B05" w:rsidRDefault="0023622C" w:rsidP="0023622C">
            <w:pPr>
              <w:pStyle w:val="af1"/>
              <w:rPr>
                <w:sz w:val="16"/>
                <w:szCs w:val="16"/>
              </w:rPr>
            </w:pPr>
            <w:r w:rsidRPr="0023622C">
              <w:rPr>
                <w:sz w:val="16"/>
                <w:szCs w:val="16"/>
                <w:lang w:val="en-US"/>
              </w:rPr>
              <w:t>}</w:t>
            </w:r>
          </w:p>
        </w:tc>
      </w:tr>
    </w:tbl>
    <w:p w14:paraId="00531E40" w14:textId="77777777" w:rsidR="00856C19" w:rsidRDefault="00856C19" w:rsidP="00276A35">
      <w:pPr>
        <w:pStyle w:val="af1"/>
        <w:spacing w:line="240" w:lineRule="auto"/>
        <w:ind w:firstLine="0"/>
      </w:pPr>
    </w:p>
    <w:p w14:paraId="76F755BC" w14:textId="5CA80A9D" w:rsidR="004A6A09" w:rsidRPr="001713AE" w:rsidRDefault="004A6A09" w:rsidP="004A6A09">
      <w:pPr>
        <w:pStyle w:val="af1"/>
        <w:spacing w:line="240" w:lineRule="auto"/>
      </w:pPr>
      <w:r w:rsidRPr="004A6A09">
        <w:t>Файл «</w:t>
      </w:r>
      <w:proofErr w:type="spellStart"/>
      <w:r w:rsidRPr="004A6A09">
        <w:t>ColumnChart</w:t>
      </w:r>
      <w:proofErr w:type="spellEnd"/>
      <w:r w:rsidRPr="004A6A09">
        <w:t>.</w:t>
      </w:r>
      <w:r w:rsidRPr="004A6A09">
        <w:rPr>
          <w:lang w:val="en-US"/>
        </w:rPr>
        <w:t>java</w:t>
      </w:r>
      <w:r w:rsidRPr="004A6A09">
        <w:t>».</w:t>
      </w:r>
    </w:p>
    <w:tbl>
      <w:tblPr>
        <w:tblStyle w:val="aff4"/>
        <w:tblW w:w="0" w:type="auto"/>
        <w:tblLook w:val="04A0" w:firstRow="1" w:lastRow="0" w:firstColumn="1" w:lastColumn="0" w:noHBand="0" w:noVBand="1"/>
      </w:tblPr>
      <w:tblGrid>
        <w:gridCol w:w="9628"/>
      </w:tblGrid>
      <w:tr w:rsidR="004A6A09" w:rsidRPr="001713AE" w14:paraId="0347B0F9" w14:textId="77777777" w:rsidTr="00406765">
        <w:tc>
          <w:tcPr>
            <w:tcW w:w="9628" w:type="dxa"/>
          </w:tcPr>
          <w:p w14:paraId="49F5D873" w14:textId="3D940203" w:rsidR="004A6A09" w:rsidRPr="006A0293" w:rsidRDefault="004A6A09" w:rsidP="004A6A09">
            <w:pPr>
              <w:pStyle w:val="af1"/>
              <w:rPr>
                <w:sz w:val="16"/>
                <w:szCs w:val="16"/>
                <w:lang w:val="en-US"/>
              </w:rPr>
            </w:pPr>
            <w:r w:rsidRPr="004A6A09">
              <w:rPr>
                <w:sz w:val="16"/>
                <w:szCs w:val="16"/>
                <w:lang w:val="en-US"/>
              </w:rPr>
              <w:t xml:space="preserve">package </w:t>
            </w:r>
            <w:proofErr w:type="spellStart"/>
            <w:proofErr w:type="gramStart"/>
            <w:r w:rsidRPr="004A6A09">
              <w:rPr>
                <w:sz w:val="16"/>
                <w:szCs w:val="16"/>
                <w:lang w:val="en-US"/>
              </w:rPr>
              <w:t>com.client</w:t>
            </w:r>
            <w:proofErr w:type="gramEnd"/>
            <w:r w:rsidRPr="004A6A09">
              <w:rPr>
                <w:sz w:val="16"/>
                <w:szCs w:val="16"/>
                <w:lang w:val="en-US"/>
              </w:rPr>
              <w:t>.dashboard</w:t>
            </w:r>
            <w:proofErr w:type="spellEnd"/>
            <w:r w:rsidRPr="004A6A09">
              <w:rPr>
                <w:sz w:val="16"/>
                <w:szCs w:val="16"/>
                <w:lang w:val="en-US"/>
              </w:rPr>
              <w:t>;</w:t>
            </w:r>
          </w:p>
          <w:p w14:paraId="25B1C374" w14:textId="514E22A5" w:rsidR="004A6A09" w:rsidRPr="004A6A09" w:rsidRDefault="004A6A09" w:rsidP="004A6A09">
            <w:pPr>
              <w:pStyle w:val="af1"/>
              <w:rPr>
                <w:sz w:val="16"/>
                <w:szCs w:val="16"/>
                <w:lang w:val="en-US"/>
              </w:rPr>
            </w:pPr>
            <w:r w:rsidRPr="004A6A09">
              <w:rPr>
                <w:sz w:val="16"/>
                <w:szCs w:val="16"/>
                <w:lang w:val="en-US"/>
              </w:rPr>
              <w:t xml:space="preserve">public class </w:t>
            </w:r>
            <w:proofErr w:type="spellStart"/>
            <w:r w:rsidRPr="004A6A09">
              <w:rPr>
                <w:sz w:val="16"/>
                <w:szCs w:val="16"/>
                <w:lang w:val="en-US"/>
              </w:rPr>
              <w:t>ColumnChart</w:t>
            </w:r>
            <w:proofErr w:type="spellEnd"/>
            <w:r w:rsidRPr="004A6A09">
              <w:rPr>
                <w:sz w:val="16"/>
                <w:szCs w:val="16"/>
                <w:lang w:val="en-US"/>
              </w:rPr>
              <w:t xml:space="preserve"> extends </w:t>
            </w:r>
            <w:proofErr w:type="spellStart"/>
            <w:r w:rsidRPr="004A6A09">
              <w:rPr>
                <w:sz w:val="16"/>
                <w:szCs w:val="16"/>
                <w:lang w:val="en-US"/>
              </w:rPr>
              <w:t>VerticalLayout</w:t>
            </w:r>
            <w:proofErr w:type="spellEnd"/>
            <w:r w:rsidRPr="004A6A09">
              <w:rPr>
                <w:sz w:val="16"/>
                <w:szCs w:val="16"/>
                <w:lang w:val="en-US"/>
              </w:rPr>
              <w:t xml:space="preserve"> {</w:t>
            </w:r>
          </w:p>
          <w:p w14:paraId="2FA3FDB4" w14:textId="77777777" w:rsidR="004A6A09" w:rsidRPr="004A6A09" w:rsidRDefault="004A6A09" w:rsidP="004A6A09">
            <w:pPr>
              <w:pStyle w:val="af1"/>
              <w:rPr>
                <w:sz w:val="16"/>
                <w:szCs w:val="16"/>
                <w:lang w:val="en-US"/>
              </w:rPr>
            </w:pPr>
            <w:r w:rsidRPr="004A6A09">
              <w:rPr>
                <w:sz w:val="16"/>
                <w:szCs w:val="16"/>
                <w:lang w:val="en-US"/>
              </w:rPr>
              <w:t xml:space="preserve">    public </w:t>
            </w:r>
            <w:proofErr w:type="spellStart"/>
            <w:proofErr w:type="gramStart"/>
            <w:r w:rsidRPr="004A6A09">
              <w:rPr>
                <w:sz w:val="16"/>
                <w:szCs w:val="16"/>
                <w:lang w:val="en-US"/>
              </w:rPr>
              <w:t>ColumnChart</w:t>
            </w:r>
            <w:proofErr w:type="spellEnd"/>
            <w:r w:rsidRPr="004A6A09">
              <w:rPr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4A6A09">
              <w:rPr>
                <w:sz w:val="16"/>
                <w:szCs w:val="16"/>
                <w:lang w:val="en-US"/>
              </w:rPr>
              <w:t>EquipmentService</w:t>
            </w:r>
            <w:proofErr w:type="spellEnd"/>
            <w:r w:rsidRPr="004A6A09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4A6A09">
              <w:rPr>
                <w:sz w:val="16"/>
                <w:szCs w:val="16"/>
                <w:lang w:val="en-US"/>
              </w:rPr>
              <w:t>equipmentService</w:t>
            </w:r>
            <w:proofErr w:type="spellEnd"/>
            <w:r w:rsidRPr="004A6A09">
              <w:rPr>
                <w:sz w:val="16"/>
                <w:szCs w:val="16"/>
                <w:lang w:val="en-US"/>
              </w:rPr>
              <w:t>) {</w:t>
            </w:r>
          </w:p>
          <w:p w14:paraId="41489D96" w14:textId="77777777" w:rsidR="004A6A09" w:rsidRPr="004A6A09" w:rsidRDefault="004A6A09" w:rsidP="004A6A09">
            <w:pPr>
              <w:pStyle w:val="af1"/>
              <w:rPr>
                <w:sz w:val="16"/>
                <w:szCs w:val="16"/>
                <w:lang w:val="en-US"/>
              </w:rPr>
            </w:pPr>
            <w:r w:rsidRPr="004A6A09">
              <w:rPr>
                <w:sz w:val="16"/>
                <w:szCs w:val="16"/>
                <w:lang w:val="en-US"/>
              </w:rPr>
              <w:t xml:space="preserve">        var </w:t>
            </w:r>
            <w:proofErr w:type="spellStart"/>
            <w:r w:rsidRPr="004A6A09">
              <w:rPr>
                <w:sz w:val="16"/>
                <w:szCs w:val="16"/>
                <w:lang w:val="en-US"/>
              </w:rPr>
              <w:t>topManufacturers</w:t>
            </w:r>
            <w:proofErr w:type="spellEnd"/>
            <w:r w:rsidRPr="004A6A09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4A6A09">
              <w:rPr>
                <w:sz w:val="16"/>
                <w:szCs w:val="16"/>
                <w:lang w:val="en-US"/>
              </w:rPr>
              <w:t>equipmentService.getDataList</w:t>
            </w:r>
            <w:proofErr w:type="spellEnd"/>
            <w:r w:rsidRPr="004A6A09">
              <w:rPr>
                <w:sz w:val="16"/>
                <w:szCs w:val="16"/>
                <w:lang w:val="en-US"/>
              </w:rPr>
              <w:t>(</w:t>
            </w:r>
            <w:proofErr w:type="gramStart"/>
            <w:r w:rsidRPr="004A6A09">
              <w:rPr>
                <w:sz w:val="16"/>
                <w:szCs w:val="16"/>
                <w:lang w:val="en-US"/>
              </w:rPr>
              <w:t>).stream</w:t>
            </w:r>
            <w:proofErr w:type="gramEnd"/>
            <w:r w:rsidRPr="004A6A09">
              <w:rPr>
                <w:sz w:val="16"/>
                <w:szCs w:val="16"/>
                <w:lang w:val="en-US"/>
              </w:rPr>
              <w:t>()</w:t>
            </w:r>
          </w:p>
          <w:p w14:paraId="19D24A01" w14:textId="77777777" w:rsidR="004A6A09" w:rsidRPr="004A6A09" w:rsidRDefault="004A6A09" w:rsidP="004A6A09">
            <w:pPr>
              <w:pStyle w:val="af1"/>
              <w:rPr>
                <w:sz w:val="16"/>
                <w:szCs w:val="16"/>
                <w:lang w:val="en-US"/>
              </w:rPr>
            </w:pPr>
            <w:r w:rsidRPr="004A6A09">
              <w:rPr>
                <w:sz w:val="16"/>
                <w:szCs w:val="16"/>
                <w:lang w:val="en-US"/>
              </w:rPr>
              <w:t xml:space="preserve">                </w:t>
            </w:r>
            <w:proofErr w:type="gramStart"/>
            <w:r w:rsidRPr="004A6A09">
              <w:rPr>
                <w:sz w:val="16"/>
                <w:szCs w:val="16"/>
                <w:lang w:val="en-US"/>
              </w:rPr>
              <w:t>.collect</w:t>
            </w:r>
            <w:proofErr w:type="gramEnd"/>
            <w:r w:rsidRPr="004A6A09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4A6A09">
              <w:rPr>
                <w:sz w:val="16"/>
                <w:szCs w:val="16"/>
                <w:lang w:val="en-US"/>
              </w:rPr>
              <w:t>Collectors.groupingBy</w:t>
            </w:r>
            <w:proofErr w:type="spellEnd"/>
            <w:r w:rsidRPr="004A6A09">
              <w:rPr>
                <w:sz w:val="16"/>
                <w:szCs w:val="16"/>
                <w:lang w:val="en-US"/>
              </w:rPr>
              <w:t xml:space="preserve">(e -&gt; </w:t>
            </w:r>
            <w:proofErr w:type="spellStart"/>
            <w:r w:rsidRPr="004A6A09">
              <w:rPr>
                <w:sz w:val="16"/>
                <w:szCs w:val="16"/>
                <w:lang w:val="en-US"/>
              </w:rPr>
              <w:t>e.manufacturer</w:t>
            </w:r>
            <w:proofErr w:type="spellEnd"/>
            <w:r w:rsidRPr="004A6A09">
              <w:rPr>
                <w:sz w:val="16"/>
                <w:szCs w:val="16"/>
                <w:lang w:val="en-US"/>
              </w:rPr>
              <w:t xml:space="preserve">().name(), </w:t>
            </w:r>
            <w:proofErr w:type="spellStart"/>
            <w:r w:rsidRPr="004A6A09">
              <w:rPr>
                <w:sz w:val="16"/>
                <w:szCs w:val="16"/>
                <w:lang w:val="en-US"/>
              </w:rPr>
              <w:t>Collectors.counting</w:t>
            </w:r>
            <w:proofErr w:type="spellEnd"/>
            <w:r w:rsidRPr="004A6A09">
              <w:rPr>
                <w:sz w:val="16"/>
                <w:szCs w:val="16"/>
                <w:lang w:val="en-US"/>
              </w:rPr>
              <w:t>()))</w:t>
            </w:r>
          </w:p>
          <w:p w14:paraId="336DB8EB" w14:textId="77777777" w:rsidR="004A6A09" w:rsidRPr="004A6A09" w:rsidRDefault="004A6A09" w:rsidP="004A6A09">
            <w:pPr>
              <w:pStyle w:val="af1"/>
              <w:rPr>
                <w:sz w:val="16"/>
                <w:szCs w:val="16"/>
                <w:lang w:val="en-US"/>
              </w:rPr>
            </w:pPr>
            <w:r w:rsidRPr="004A6A09">
              <w:rPr>
                <w:sz w:val="16"/>
                <w:szCs w:val="16"/>
                <w:lang w:val="en-US"/>
              </w:rPr>
              <w:t xml:space="preserve">                </w:t>
            </w:r>
            <w:proofErr w:type="gramStart"/>
            <w:r w:rsidRPr="004A6A09">
              <w:rPr>
                <w:sz w:val="16"/>
                <w:szCs w:val="16"/>
                <w:lang w:val="en-US"/>
              </w:rPr>
              <w:t>.</w:t>
            </w:r>
            <w:proofErr w:type="spellStart"/>
            <w:r w:rsidRPr="004A6A09">
              <w:rPr>
                <w:sz w:val="16"/>
                <w:szCs w:val="16"/>
                <w:lang w:val="en-US"/>
              </w:rPr>
              <w:t>entrySet</w:t>
            </w:r>
            <w:proofErr w:type="spellEnd"/>
            <w:proofErr w:type="gramEnd"/>
            <w:r w:rsidRPr="004A6A09">
              <w:rPr>
                <w:sz w:val="16"/>
                <w:szCs w:val="16"/>
                <w:lang w:val="en-US"/>
              </w:rPr>
              <w:t>().stream()</w:t>
            </w:r>
          </w:p>
          <w:p w14:paraId="135BDDD3" w14:textId="77777777" w:rsidR="004A6A09" w:rsidRPr="004A6A09" w:rsidRDefault="004A6A09" w:rsidP="004A6A09">
            <w:pPr>
              <w:pStyle w:val="af1"/>
              <w:rPr>
                <w:sz w:val="16"/>
                <w:szCs w:val="16"/>
                <w:lang w:val="en-US"/>
              </w:rPr>
            </w:pPr>
            <w:r w:rsidRPr="004A6A09">
              <w:rPr>
                <w:sz w:val="16"/>
                <w:szCs w:val="16"/>
                <w:lang w:val="en-US"/>
              </w:rPr>
              <w:t xml:space="preserve">                </w:t>
            </w:r>
            <w:proofErr w:type="gramStart"/>
            <w:r w:rsidRPr="004A6A09">
              <w:rPr>
                <w:sz w:val="16"/>
                <w:szCs w:val="16"/>
                <w:lang w:val="en-US"/>
              </w:rPr>
              <w:t>.sorted</w:t>
            </w:r>
            <w:proofErr w:type="gramEnd"/>
            <w:r w:rsidRPr="004A6A09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4A6A09">
              <w:rPr>
                <w:sz w:val="16"/>
                <w:szCs w:val="16"/>
                <w:lang w:val="en-US"/>
              </w:rPr>
              <w:t>Map.Entry</w:t>
            </w:r>
            <w:proofErr w:type="spellEnd"/>
            <w:r w:rsidRPr="004A6A09">
              <w:rPr>
                <w:sz w:val="16"/>
                <w:szCs w:val="16"/>
                <w:lang w:val="en-US"/>
              </w:rPr>
              <w:t>.&lt;String, Long&gt;</w:t>
            </w:r>
            <w:proofErr w:type="spellStart"/>
            <w:r w:rsidRPr="004A6A09">
              <w:rPr>
                <w:sz w:val="16"/>
                <w:szCs w:val="16"/>
                <w:lang w:val="en-US"/>
              </w:rPr>
              <w:t>comparingByValue</w:t>
            </w:r>
            <w:proofErr w:type="spellEnd"/>
            <w:r w:rsidRPr="004A6A09">
              <w:rPr>
                <w:sz w:val="16"/>
                <w:szCs w:val="16"/>
                <w:lang w:val="en-US"/>
              </w:rPr>
              <w:t>().reversed())</w:t>
            </w:r>
          </w:p>
          <w:p w14:paraId="4659A1F2" w14:textId="77777777" w:rsidR="004A6A09" w:rsidRPr="004A6A09" w:rsidRDefault="004A6A09" w:rsidP="004A6A09">
            <w:pPr>
              <w:pStyle w:val="af1"/>
              <w:rPr>
                <w:sz w:val="16"/>
                <w:szCs w:val="16"/>
                <w:lang w:val="en-US"/>
              </w:rPr>
            </w:pPr>
            <w:r w:rsidRPr="004A6A09">
              <w:rPr>
                <w:sz w:val="16"/>
                <w:szCs w:val="16"/>
                <w:lang w:val="en-US"/>
              </w:rPr>
              <w:t xml:space="preserve">                </w:t>
            </w:r>
            <w:proofErr w:type="gramStart"/>
            <w:r w:rsidRPr="004A6A09">
              <w:rPr>
                <w:sz w:val="16"/>
                <w:szCs w:val="16"/>
                <w:lang w:val="en-US"/>
              </w:rPr>
              <w:t>.limit</w:t>
            </w:r>
            <w:proofErr w:type="gramEnd"/>
            <w:r w:rsidRPr="004A6A09">
              <w:rPr>
                <w:sz w:val="16"/>
                <w:szCs w:val="16"/>
                <w:lang w:val="en-US"/>
              </w:rPr>
              <w:t>(5)</w:t>
            </w:r>
          </w:p>
          <w:p w14:paraId="4F5D5AD5" w14:textId="1E7A34F3" w:rsidR="004A6A09" w:rsidRPr="006A0293" w:rsidRDefault="004A6A09" w:rsidP="004A6A09">
            <w:pPr>
              <w:pStyle w:val="af1"/>
              <w:rPr>
                <w:sz w:val="16"/>
                <w:szCs w:val="16"/>
                <w:lang w:val="en-US"/>
              </w:rPr>
            </w:pPr>
            <w:r w:rsidRPr="004A6A09">
              <w:rPr>
                <w:sz w:val="16"/>
                <w:szCs w:val="16"/>
                <w:lang w:val="en-US"/>
              </w:rPr>
              <w:t xml:space="preserve">                </w:t>
            </w:r>
            <w:proofErr w:type="gramStart"/>
            <w:r w:rsidRPr="004A6A09">
              <w:rPr>
                <w:sz w:val="16"/>
                <w:szCs w:val="16"/>
                <w:lang w:val="en-US"/>
              </w:rPr>
              <w:t>.collect</w:t>
            </w:r>
            <w:proofErr w:type="gramEnd"/>
            <w:r w:rsidRPr="004A6A09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4A6A09">
              <w:rPr>
                <w:sz w:val="16"/>
                <w:szCs w:val="16"/>
                <w:lang w:val="en-US"/>
              </w:rPr>
              <w:t>Collectors.toMap</w:t>
            </w:r>
            <w:proofErr w:type="spellEnd"/>
            <w:r w:rsidRPr="004A6A09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4A6A09">
              <w:rPr>
                <w:sz w:val="16"/>
                <w:szCs w:val="16"/>
                <w:lang w:val="en-US"/>
              </w:rPr>
              <w:t>Map.Entry</w:t>
            </w:r>
            <w:proofErr w:type="spellEnd"/>
            <w:r w:rsidRPr="004A6A09">
              <w:rPr>
                <w:sz w:val="16"/>
                <w:szCs w:val="16"/>
                <w:lang w:val="en-US"/>
              </w:rPr>
              <w:t>::</w:t>
            </w:r>
            <w:proofErr w:type="spellStart"/>
            <w:r w:rsidRPr="004A6A09">
              <w:rPr>
                <w:sz w:val="16"/>
                <w:szCs w:val="16"/>
                <w:lang w:val="en-US"/>
              </w:rPr>
              <w:t>getKey</w:t>
            </w:r>
            <w:proofErr w:type="spellEnd"/>
            <w:r w:rsidRPr="004A6A09">
              <w:rPr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4A6A09">
              <w:rPr>
                <w:sz w:val="16"/>
                <w:szCs w:val="16"/>
                <w:lang w:val="en-US"/>
              </w:rPr>
              <w:t>Map.Entry</w:t>
            </w:r>
            <w:proofErr w:type="spellEnd"/>
            <w:r w:rsidRPr="004A6A09">
              <w:rPr>
                <w:sz w:val="16"/>
                <w:szCs w:val="16"/>
                <w:lang w:val="en-US"/>
              </w:rPr>
              <w:t>::</w:t>
            </w:r>
            <w:proofErr w:type="spellStart"/>
            <w:r w:rsidRPr="004A6A09">
              <w:rPr>
                <w:sz w:val="16"/>
                <w:szCs w:val="16"/>
                <w:lang w:val="en-US"/>
              </w:rPr>
              <w:t>getValue</w:t>
            </w:r>
            <w:proofErr w:type="spellEnd"/>
            <w:r w:rsidRPr="004A6A09">
              <w:rPr>
                <w:sz w:val="16"/>
                <w:szCs w:val="16"/>
                <w:lang w:val="en-US"/>
              </w:rPr>
              <w:t>));</w:t>
            </w:r>
          </w:p>
          <w:p w14:paraId="4B728DB2" w14:textId="77777777" w:rsidR="004A6A09" w:rsidRPr="004A6A09" w:rsidRDefault="004A6A09" w:rsidP="004A6A09">
            <w:pPr>
              <w:pStyle w:val="af1"/>
              <w:rPr>
                <w:sz w:val="16"/>
                <w:szCs w:val="16"/>
                <w:lang w:val="en-US"/>
              </w:rPr>
            </w:pPr>
            <w:r w:rsidRPr="004A6A09">
              <w:rPr>
                <w:sz w:val="16"/>
                <w:szCs w:val="16"/>
                <w:lang w:val="en-US"/>
              </w:rPr>
              <w:t xml:space="preserve">        var </w:t>
            </w:r>
            <w:proofErr w:type="spellStart"/>
            <w:r w:rsidRPr="004A6A09">
              <w:rPr>
                <w:sz w:val="16"/>
                <w:szCs w:val="16"/>
                <w:lang w:val="en-US"/>
              </w:rPr>
              <w:t>columnChart</w:t>
            </w:r>
            <w:proofErr w:type="spellEnd"/>
            <w:r w:rsidRPr="004A6A09">
              <w:rPr>
                <w:sz w:val="16"/>
                <w:szCs w:val="16"/>
                <w:lang w:val="en-US"/>
              </w:rPr>
              <w:t xml:space="preserve"> = new </w:t>
            </w:r>
            <w:proofErr w:type="gramStart"/>
            <w:r w:rsidRPr="004A6A09">
              <w:rPr>
                <w:sz w:val="16"/>
                <w:szCs w:val="16"/>
                <w:lang w:val="en-US"/>
              </w:rPr>
              <w:t>Chart(</w:t>
            </w:r>
            <w:proofErr w:type="spellStart"/>
            <w:proofErr w:type="gramEnd"/>
            <w:r w:rsidRPr="004A6A09">
              <w:rPr>
                <w:sz w:val="16"/>
                <w:szCs w:val="16"/>
                <w:lang w:val="en-US"/>
              </w:rPr>
              <w:t>ChartType.COLUMN</w:t>
            </w:r>
            <w:proofErr w:type="spellEnd"/>
            <w:r w:rsidRPr="004A6A09">
              <w:rPr>
                <w:sz w:val="16"/>
                <w:szCs w:val="16"/>
                <w:lang w:val="en-US"/>
              </w:rPr>
              <w:t>);</w:t>
            </w:r>
          </w:p>
          <w:p w14:paraId="04B2CA39" w14:textId="77777777" w:rsidR="004A6A09" w:rsidRPr="004A6A09" w:rsidRDefault="004A6A09" w:rsidP="004A6A09">
            <w:pPr>
              <w:pStyle w:val="af1"/>
              <w:rPr>
                <w:sz w:val="16"/>
                <w:szCs w:val="16"/>
              </w:rPr>
            </w:pPr>
            <w:r w:rsidRPr="004A6A09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4A6A09">
              <w:rPr>
                <w:sz w:val="16"/>
                <w:szCs w:val="16"/>
              </w:rPr>
              <w:t>var</w:t>
            </w:r>
            <w:proofErr w:type="spellEnd"/>
            <w:r w:rsidRPr="004A6A09">
              <w:rPr>
                <w:sz w:val="16"/>
                <w:szCs w:val="16"/>
              </w:rPr>
              <w:t xml:space="preserve"> conf = </w:t>
            </w:r>
            <w:proofErr w:type="spellStart"/>
            <w:r w:rsidRPr="004A6A09">
              <w:rPr>
                <w:sz w:val="16"/>
                <w:szCs w:val="16"/>
              </w:rPr>
              <w:t>columnChart.getConfiguration</w:t>
            </w:r>
            <w:proofErr w:type="spellEnd"/>
            <w:r w:rsidRPr="004A6A09">
              <w:rPr>
                <w:sz w:val="16"/>
                <w:szCs w:val="16"/>
              </w:rPr>
              <w:t>();</w:t>
            </w:r>
          </w:p>
          <w:p w14:paraId="7D234C85" w14:textId="48D13F67" w:rsidR="004A6A09" w:rsidRPr="004A6A09" w:rsidRDefault="004A6A09" w:rsidP="004A6A09">
            <w:pPr>
              <w:pStyle w:val="af1"/>
              <w:rPr>
                <w:sz w:val="16"/>
                <w:szCs w:val="16"/>
              </w:rPr>
            </w:pPr>
            <w:r w:rsidRPr="004A6A09">
              <w:rPr>
                <w:sz w:val="16"/>
                <w:szCs w:val="16"/>
              </w:rPr>
              <w:t xml:space="preserve">        </w:t>
            </w:r>
            <w:proofErr w:type="spellStart"/>
            <w:proofErr w:type="gramStart"/>
            <w:r w:rsidRPr="004A6A09">
              <w:rPr>
                <w:sz w:val="16"/>
                <w:szCs w:val="16"/>
              </w:rPr>
              <w:t>conf.setTitle</w:t>
            </w:r>
            <w:proofErr w:type="spellEnd"/>
            <w:proofErr w:type="gramEnd"/>
            <w:r w:rsidRPr="004A6A09">
              <w:rPr>
                <w:sz w:val="16"/>
                <w:szCs w:val="16"/>
              </w:rPr>
              <w:t>("Топ-5 производителей по количеству оборудования на рынке");</w:t>
            </w:r>
          </w:p>
          <w:p w14:paraId="4E3B8E1D" w14:textId="77777777" w:rsidR="004A6A09" w:rsidRPr="004A6A09" w:rsidRDefault="004A6A09" w:rsidP="004A6A09">
            <w:pPr>
              <w:pStyle w:val="af1"/>
              <w:rPr>
                <w:sz w:val="16"/>
                <w:szCs w:val="16"/>
                <w:lang w:val="en-US"/>
              </w:rPr>
            </w:pPr>
            <w:r w:rsidRPr="004A6A09">
              <w:rPr>
                <w:sz w:val="16"/>
                <w:szCs w:val="16"/>
              </w:rPr>
              <w:t xml:space="preserve">        </w:t>
            </w:r>
            <w:r w:rsidRPr="004A6A09">
              <w:rPr>
                <w:sz w:val="16"/>
                <w:szCs w:val="16"/>
                <w:lang w:val="en-US"/>
              </w:rPr>
              <w:t xml:space="preserve">var </w:t>
            </w:r>
            <w:proofErr w:type="spellStart"/>
            <w:r w:rsidRPr="004A6A09">
              <w:rPr>
                <w:sz w:val="16"/>
                <w:szCs w:val="16"/>
                <w:lang w:val="en-US"/>
              </w:rPr>
              <w:t>xAxis</w:t>
            </w:r>
            <w:proofErr w:type="spellEnd"/>
            <w:r w:rsidRPr="004A6A09">
              <w:rPr>
                <w:sz w:val="16"/>
                <w:szCs w:val="16"/>
                <w:lang w:val="en-US"/>
              </w:rPr>
              <w:t xml:space="preserve"> = new </w:t>
            </w:r>
            <w:proofErr w:type="spellStart"/>
            <w:proofErr w:type="gramStart"/>
            <w:r w:rsidRPr="004A6A09">
              <w:rPr>
                <w:sz w:val="16"/>
                <w:szCs w:val="16"/>
                <w:lang w:val="en-US"/>
              </w:rPr>
              <w:t>XAxis</w:t>
            </w:r>
            <w:proofErr w:type="spellEnd"/>
            <w:r w:rsidRPr="004A6A09">
              <w:rPr>
                <w:sz w:val="16"/>
                <w:szCs w:val="16"/>
                <w:lang w:val="en-US"/>
              </w:rPr>
              <w:t>(</w:t>
            </w:r>
            <w:proofErr w:type="gramEnd"/>
            <w:r w:rsidRPr="004A6A09">
              <w:rPr>
                <w:sz w:val="16"/>
                <w:szCs w:val="16"/>
                <w:lang w:val="en-US"/>
              </w:rPr>
              <w:t>);</w:t>
            </w:r>
          </w:p>
          <w:p w14:paraId="5DC7DBDB" w14:textId="77777777" w:rsidR="004A6A09" w:rsidRPr="004A6A09" w:rsidRDefault="004A6A09" w:rsidP="004A6A09">
            <w:pPr>
              <w:pStyle w:val="af1"/>
              <w:rPr>
                <w:sz w:val="16"/>
                <w:szCs w:val="16"/>
                <w:lang w:val="en-US"/>
              </w:rPr>
            </w:pPr>
            <w:r w:rsidRPr="004A6A09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4A6A09">
              <w:rPr>
                <w:sz w:val="16"/>
                <w:szCs w:val="16"/>
                <w:lang w:val="en-US"/>
              </w:rPr>
              <w:t>xAxis.setCategories</w:t>
            </w:r>
            <w:proofErr w:type="spellEnd"/>
            <w:r w:rsidRPr="004A6A09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4A6A09">
              <w:rPr>
                <w:sz w:val="16"/>
                <w:szCs w:val="16"/>
                <w:lang w:val="en-US"/>
              </w:rPr>
              <w:t>topManufacturers.keySet</w:t>
            </w:r>
            <w:proofErr w:type="spellEnd"/>
            <w:r w:rsidRPr="004A6A09">
              <w:rPr>
                <w:sz w:val="16"/>
                <w:szCs w:val="16"/>
                <w:lang w:val="en-US"/>
              </w:rPr>
              <w:t>(</w:t>
            </w:r>
            <w:proofErr w:type="gramStart"/>
            <w:r w:rsidRPr="004A6A09">
              <w:rPr>
                <w:sz w:val="16"/>
                <w:szCs w:val="16"/>
                <w:lang w:val="en-US"/>
              </w:rPr>
              <w:t>).</w:t>
            </w:r>
            <w:proofErr w:type="spellStart"/>
            <w:r w:rsidRPr="004A6A09">
              <w:rPr>
                <w:sz w:val="16"/>
                <w:szCs w:val="16"/>
                <w:lang w:val="en-US"/>
              </w:rPr>
              <w:t>toArray</w:t>
            </w:r>
            <w:proofErr w:type="spellEnd"/>
            <w:proofErr w:type="gramEnd"/>
            <w:r w:rsidRPr="004A6A09">
              <w:rPr>
                <w:sz w:val="16"/>
                <w:szCs w:val="16"/>
                <w:lang w:val="en-US"/>
              </w:rPr>
              <w:t xml:space="preserve">(new String[0])); // </w:t>
            </w:r>
            <w:r w:rsidRPr="004A6A09">
              <w:rPr>
                <w:sz w:val="16"/>
                <w:szCs w:val="16"/>
              </w:rPr>
              <w:t>Имена</w:t>
            </w:r>
            <w:r w:rsidRPr="004A6A09">
              <w:rPr>
                <w:sz w:val="16"/>
                <w:szCs w:val="16"/>
                <w:lang w:val="en-US"/>
              </w:rPr>
              <w:t xml:space="preserve"> </w:t>
            </w:r>
            <w:r w:rsidRPr="004A6A09">
              <w:rPr>
                <w:sz w:val="16"/>
                <w:szCs w:val="16"/>
              </w:rPr>
              <w:t>на</w:t>
            </w:r>
            <w:r w:rsidRPr="004A6A09">
              <w:rPr>
                <w:sz w:val="16"/>
                <w:szCs w:val="16"/>
                <w:lang w:val="en-US"/>
              </w:rPr>
              <w:t xml:space="preserve"> </w:t>
            </w:r>
            <w:r w:rsidRPr="004A6A09">
              <w:rPr>
                <w:sz w:val="16"/>
                <w:szCs w:val="16"/>
              </w:rPr>
              <w:t>ось</w:t>
            </w:r>
            <w:r w:rsidRPr="004A6A09">
              <w:rPr>
                <w:sz w:val="16"/>
                <w:szCs w:val="16"/>
                <w:lang w:val="en-US"/>
              </w:rPr>
              <w:t xml:space="preserve"> X</w:t>
            </w:r>
          </w:p>
          <w:p w14:paraId="55C34BD2" w14:textId="340F44DA" w:rsidR="004A6A09" w:rsidRPr="006A0293" w:rsidRDefault="004A6A09" w:rsidP="004A6A09">
            <w:pPr>
              <w:pStyle w:val="af1"/>
              <w:rPr>
                <w:sz w:val="16"/>
                <w:szCs w:val="16"/>
                <w:lang w:val="en-US"/>
              </w:rPr>
            </w:pPr>
            <w:r w:rsidRPr="004A6A09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proofErr w:type="gramStart"/>
            <w:r w:rsidRPr="004A6A09">
              <w:rPr>
                <w:sz w:val="16"/>
                <w:szCs w:val="16"/>
                <w:lang w:val="en-US"/>
              </w:rPr>
              <w:t>conf.addxAxis</w:t>
            </w:r>
            <w:proofErr w:type="spellEnd"/>
            <w:proofErr w:type="gramEnd"/>
            <w:r w:rsidRPr="004A6A09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4A6A09">
              <w:rPr>
                <w:sz w:val="16"/>
                <w:szCs w:val="16"/>
                <w:lang w:val="en-US"/>
              </w:rPr>
              <w:t>xAxis</w:t>
            </w:r>
            <w:proofErr w:type="spellEnd"/>
            <w:r w:rsidRPr="004A6A09">
              <w:rPr>
                <w:sz w:val="16"/>
                <w:szCs w:val="16"/>
                <w:lang w:val="en-US"/>
              </w:rPr>
              <w:t>);</w:t>
            </w:r>
          </w:p>
          <w:p w14:paraId="40409A32" w14:textId="77777777" w:rsidR="004A6A09" w:rsidRPr="004A6A09" w:rsidRDefault="004A6A09" w:rsidP="004A6A09">
            <w:pPr>
              <w:pStyle w:val="af1"/>
              <w:rPr>
                <w:sz w:val="16"/>
                <w:szCs w:val="16"/>
                <w:lang w:val="en-US"/>
              </w:rPr>
            </w:pPr>
            <w:r w:rsidRPr="004A6A09">
              <w:rPr>
                <w:sz w:val="16"/>
                <w:szCs w:val="16"/>
                <w:lang w:val="en-US"/>
              </w:rPr>
              <w:t xml:space="preserve">        var </w:t>
            </w:r>
            <w:proofErr w:type="spellStart"/>
            <w:r w:rsidRPr="004A6A09">
              <w:rPr>
                <w:sz w:val="16"/>
                <w:szCs w:val="16"/>
                <w:lang w:val="en-US"/>
              </w:rPr>
              <w:t>yAxis</w:t>
            </w:r>
            <w:proofErr w:type="spellEnd"/>
            <w:r w:rsidRPr="004A6A09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proofErr w:type="gramStart"/>
            <w:r w:rsidRPr="004A6A09">
              <w:rPr>
                <w:sz w:val="16"/>
                <w:szCs w:val="16"/>
                <w:lang w:val="en-US"/>
              </w:rPr>
              <w:t>conf.getyAxis</w:t>
            </w:r>
            <w:proofErr w:type="spellEnd"/>
            <w:proofErr w:type="gramEnd"/>
            <w:r w:rsidRPr="004A6A09">
              <w:rPr>
                <w:sz w:val="16"/>
                <w:szCs w:val="16"/>
                <w:lang w:val="en-US"/>
              </w:rPr>
              <w:t>();</w:t>
            </w:r>
          </w:p>
          <w:p w14:paraId="7F92E98D" w14:textId="321D95F9" w:rsidR="004A6A09" w:rsidRPr="006A0293" w:rsidRDefault="004A6A09" w:rsidP="004A6A09">
            <w:pPr>
              <w:pStyle w:val="af1"/>
              <w:rPr>
                <w:sz w:val="16"/>
                <w:szCs w:val="16"/>
                <w:lang w:val="en-US"/>
              </w:rPr>
            </w:pPr>
            <w:r w:rsidRPr="004A6A09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4A6A09">
              <w:rPr>
                <w:sz w:val="16"/>
                <w:szCs w:val="16"/>
                <w:lang w:val="en-US"/>
              </w:rPr>
              <w:t>yAxis.setTitle</w:t>
            </w:r>
            <w:proofErr w:type="spellEnd"/>
            <w:r w:rsidRPr="004A6A09">
              <w:rPr>
                <w:sz w:val="16"/>
                <w:szCs w:val="16"/>
                <w:lang w:val="en-US"/>
              </w:rPr>
              <w:t>("</w:t>
            </w:r>
            <w:r w:rsidRPr="004A6A09">
              <w:rPr>
                <w:sz w:val="16"/>
                <w:szCs w:val="16"/>
              </w:rPr>
              <w:t>Количество</w:t>
            </w:r>
            <w:r w:rsidRPr="004A6A09">
              <w:rPr>
                <w:sz w:val="16"/>
                <w:szCs w:val="16"/>
                <w:lang w:val="en-US"/>
              </w:rPr>
              <w:t xml:space="preserve"> </w:t>
            </w:r>
            <w:r w:rsidRPr="004A6A09">
              <w:rPr>
                <w:sz w:val="16"/>
                <w:szCs w:val="16"/>
              </w:rPr>
              <w:t>единиц</w:t>
            </w:r>
            <w:r w:rsidRPr="004A6A09">
              <w:rPr>
                <w:sz w:val="16"/>
                <w:szCs w:val="16"/>
                <w:lang w:val="en-US"/>
              </w:rPr>
              <w:t>");</w:t>
            </w:r>
          </w:p>
          <w:p w14:paraId="4216C1C8" w14:textId="77777777" w:rsidR="004A6A09" w:rsidRPr="004A6A09" w:rsidRDefault="004A6A09" w:rsidP="004A6A09">
            <w:pPr>
              <w:pStyle w:val="af1"/>
              <w:rPr>
                <w:sz w:val="16"/>
                <w:szCs w:val="16"/>
                <w:lang w:val="en-US"/>
              </w:rPr>
            </w:pPr>
            <w:r w:rsidRPr="004A6A09">
              <w:rPr>
                <w:sz w:val="16"/>
                <w:szCs w:val="16"/>
                <w:lang w:val="en-US"/>
              </w:rPr>
              <w:t xml:space="preserve">        var series = new </w:t>
            </w:r>
            <w:proofErr w:type="spellStart"/>
            <w:r w:rsidRPr="004A6A09">
              <w:rPr>
                <w:sz w:val="16"/>
                <w:szCs w:val="16"/>
                <w:lang w:val="en-US"/>
              </w:rPr>
              <w:t>ListSeries</w:t>
            </w:r>
            <w:proofErr w:type="spellEnd"/>
            <w:r w:rsidRPr="004A6A09">
              <w:rPr>
                <w:sz w:val="16"/>
                <w:szCs w:val="16"/>
                <w:lang w:val="en-US"/>
              </w:rPr>
              <w:t>("</w:t>
            </w:r>
            <w:r w:rsidRPr="004A6A09">
              <w:rPr>
                <w:sz w:val="16"/>
                <w:szCs w:val="16"/>
              </w:rPr>
              <w:t>Оборудование</w:t>
            </w:r>
            <w:r w:rsidRPr="004A6A09">
              <w:rPr>
                <w:sz w:val="16"/>
                <w:szCs w:val="16"/>
                <w:lang w:val="en-US"/>
              </w:rPr>
              <w:t>");</w:t>
            </w:r>
          </w:p>
          <w:p w14:paraId="7E14DD5C" w14:textId="77777777" w:rsidR="004A6A09" w:rsidRPr="004A6A09" w:rsidRDefault="004A6A09" w:rsidP="004A6A09">
            <w:pPr>
              <w:pStyle w:val="af1"/>
              <w:rPr>
                <w:sz w:val="16"/>
                <w:szCs w:val="16"/>
                <w:lang w:val="en-US"/>
              </w:rPr>
            </w:pPr>
            <w:r w:rsidRPr="004A6A09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4A6A09">
              <w:rPr>
                <w:sz w:val="16"/>
                <w:szCs w:val="16"/>
                <w:lang w:val="en-US"/>
              </w:rPr>
              <w:t>topManufacturers.values</w:t>
            </w:r>
            <w:proofErr w:type="spellEnd"/>
            <w:r w:rsidRPr="004A6A09">
              <w:rPr>
                <w:sz w:val="16"/>
                <w:szCs w:val="16"/>
                <w:lang w:val="en-US"/>
              </w:rPr>
              <w:t>(</w:t>
            </w:r>
            <w:proofErr w:type="gramStart"/>
            <w:r w:rsidRPr="004A6A09">
              <w:rPr>
                <w:sz w:val="16"/>
                <w:szCs w:val="16"/>
                <w:lang w:val="en-US"/>
              </w:rPr>
              <w:t>).</w:t>
            </w:r>
            <w:proofErr w:type="spellStart"/>
            <w:r w:rsidRPr="004A6A09">
              <w:rPr>
                <w:sz w:val="16"/>
                <w:szCs w:val="16"/>
                <w:lang w:val="en-US"/>
              </w:rPr>
              <w:t>forEach</w:t>
            </w:r>
            <w:proofErr w:type="spellEnd"/>
            <w:proofErr w:type="gramEnd"/>
            <w:r w:rsidRPr="004A6A09">
              <w:rPr>
                <w:sz w:val="16"/>
                <w:szCs w:val="16"/>
                <w:lang w:val="en-US"/>
              </w:rPr>
              <w:t>(series::</w:t>
            </w:r>
            <w:proofErr w:type="spellStart"/>
            <w:r w:rsidRPr="004A6A09">
              <w:rPr>
                <w:sz w:val="16"/>
                <w:szCs w:val="16"/>
                <w:lang w:val="en-US"/>
              </w:rPr>
              <w:t>addData</w:t>
            </w:r>
            <w:proofErr w:type="spellEnd"/>
            <w:r w:rsidRPr="004A6A09">
              <w:rPr>
                <w:sz w:val="16"/>
                <w:szCs w:val="16"/>
                <w:lang w:val="en-US"/>
              </w:rPr>
              <w:t>);</w:t>
            </w:r>
          </w:p>
          <w:p w14:paraId="3546410D" w14:textId="6AEA1B13" w:rsidR="004A6A09" w:rsidRPr="006A0293" w:rsidRDefault="004A6A09" w:rsidP="004A6A09">
            <w:pPr>
              <w:pStyle w:val="af1"/>
              <w:rPr>
                <w:sz w:val="16"/>
                <w:szCs w:val="16"/>
                <w:lang w:val="en-US"/>
              </w:rPr>
            </w:pPr>
            <w:r w:rsidRPr="004A6A09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proofErr w:type="gramStart"/>
            <w:r w:rsidRPr="004A6A09">
              <w:rPr>
                <w:sz w:val="16"/>
                <w:szCs w:val="16"/>
                <w:lang w:val="en-US"/>
              </w:rPr>
              <w:t>conf.addSeries</w:t>
            </w:r>
            <w:proofErr w:type="spellEnd"/>
            <w:proofErr w:type="gramEnd"/>
            <w:r w:rsidRPr="004A6A09">
              <w:rPr>
                <w:sz w:val="16"/>
                <w:szCs w:val="16"/>
                <w:lang w:val="en-US"/>
              </w:rPr>
              <w:t>(series);</w:t>
            </w:r>
          </w:p>
          <w:p w14:paraId="633A5003" w14:textId="77777777" w:rsidR="004A6A09" w:rsidRPr="004A6A09" w:rsidRDefault="004A6A09" w:rsidP="004A6A09">
            <w:pPr>
              <w:pStyle w:val="af1"/>
              <w:rPr>
                <w:sz w:val="16"/>
                <w:szCs w:val="16"/>
                <w:lang w:val="en-US"/>
              </w:rPr>
            </w:pPr>
            <w:r w:rsidRPr="004A6A09">
              <w:rPr>
                <w:sz w:val="16"/>
                <w:szCs w:val="16"/>
                <w:lang w:val="en-US"/>
              </w:rPr>
              <w:t xml:space="preserve">        var tooltip = new </w:t>
            </w:r>
            <w:proofErr w:type="gramStart"/>
            <w:r w:rsidRPr="004A6A09">
              <w:rPr>
                <w:sz w:val="16"/>
                <w:szCs w:val="16"/>
                <w:lang w:val="en-US"/>
              </w:rPr>
              <w:t>Tooltip(</w:t>
            </w:r>
            <w:proofErr w:type="gramEnd"/>
            <w:r w:rsidRPr="004A6A09">
              <w:rPr>
                <w:sz w:val="16"/>
                <w:szCs w:val="16"/>
                <w:lang w:val="en-US"/>
              </w:rPr>
              <w:t>);</w:t>
            </w:r>
          </w:p>
          <w:p w14:paraId="4F1C6296" w14:textId="77777777" w:rsidR="004A6A09" w:rsidRPr="004A6A09" w:rsidRDefault="004A6A09" w:rsidP="004A6A09">
            <w:pPr>
              <w:pStyle w:val="af1"/>
              <w:rPr>
                <w:sz w:val="16"/>
                <w:szCs w:val="16"/>
                <w:lang w:val="en-US"/>
              </w:rPr>
            </w:pPr>
            <w:r w:rsidRPr="004A6A09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proofErr w:type="gramStart"/>
            <w:r w:rsidRPr="004A6A09">
              <w:rPr>
                <w:sz w:val="16"/>
                <w:szCs w:val="16"/>
                <w:lang w:val="en-US"/>
              </w:rPr>
              <w:t>tooltip.setPointFormat</w:t>
            </w:r>
            <w:proofErr w:type="spellEnd"/>
            <w:proofErr w:type="gramEnd"/>
            <w:r w:rsidRPr="004A6A09">
              <w:rPr>
                <w:sz w:val="16"/>
                <w:szCs w:val="16"/>
                <w:lang w:val="en-US"/>
              </w:rPr>
              <w:t>("</w:t>
            </w:r>
            <w:r w:rsidRPr="004A6A09">
              <w:rPr>
                <w:sz w:val="16"/>
                <w:szCs w:val="16"/>
              </w:rPr>
              <w:t>Количество</w:t>
            </w:r>
            <w:r w:rsidRPr="004A6A09">
              <w:rPr>
                <w:sz w:val="16"/>
                <w:szCs w:val="16"/>
                <w:lang w:val="en-US"/>
              </w:rPr>
              <w:t>: &lt;b&gt;{</w:t>
            </w:r>
            <w:proofErr w:type="spellStart"/>
            <w:r w:rsidRPr="004A6A09">
              <w:rPr>
                <w:sz w:val="16"/>
                <w:szCs w:val="16"/>
                <w:lang w:val="en-US"/>
              </w:rPr>
              <w:t>point.y</w:t>
            </w:r>
            <w:proofErr w:type="spellEnd"/>
            <w:r w:rsidRPr="004A6A09">
              <w:rPr>
                <w:sz w:val="16"/>
                <w:szCs w:val="16"/>
                <w:lang w:val="en-US"/>
              </w:rPr>
              <w:t xml:space="preserve">} </w:t>
            </w:r>
            <w:proofErr w:type="spellStart"/>
            <w:r w:rsidRPr="004A6A09">
              <w:rPr>
                <w:sz w:val="16"/>
                <w:szCs w:val="16"/>
              </w:rPr>
              <w:t>шт</w:t>
            </w:r>
            <w:proofErr w:type="spellEnd"/>
            <w:r w:rsidRPr="004A6A09">
              <w:rPr>
                <w:sz w:val="16"/>
                <w:szCs w:val="16"/>
                <w:lang w:val="en-US"/>
              </w:rPr>
              <w:t>.&lt;/b&gt;");</w:t>
            </w:r>
          </w:p>
          <w:p w14:paraId="650CE46B" w14:textId="48E3EC39" w:rsidR="004A6A09" w:rsidRPr="006A0293" w:rsidRDefault="004A6A09" w:rsidP="004A6A09">
            <w:pPr>
              <w:pStyle w:val="af1"/>
              <w:rPr>
                <w:sz w:val="16"/>
                <w:szCs w:val="16"/>
                <w:lang w:val="en-US"/>
              </w:rPr>
            </w:pPr>
            <w:r w:rsidRPr="004A6A09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proofErr w:type="gramStart"/>
            <w:r w:rsidRPr="004A6A09">
              <w:rPr>
                <w:sz w:val="16"/>
                <w:szCs w:val="16"/>
                <w:lang w:val="en-US"/>
              </w:rPr>
              <w:t>conf.setTooltip</w:t>
            </w:r>
            <w:proofErr w:type="spellEnd"/>
            <w:proofErr w:type="gramEnd"/>
            <w:r w:rsidRPr="004A6A09">
              <w:rPr>
                <w:sz w:val="16"/>
                <w:szCs w:val="16"/>
                <w:lang w:val="en-US"/>
              </w:rPr>
              <w:t>(tooltip);</w:t>
            </w:r>
          </w:p>
          <w:p w14:paraId="3AA3D881" w14:textId="77777777" w:rsidR="004A6A09" w:rsidRPr="004A6A09" w:rsidRDefault="004A6A09" w:rsidP="004A6A09">
            <w:pPr>
              <w:pStyle w:val="af1"/>
              <w:rPr>
                <w:sz w:val="16"/>
                <w:szCs w:val="16"/>
                <w:lang w:val="en-US"/>
              </w:rPr>
            </w:pPr>
            <w:r w:rsidRPr="004A6A09">
              <w:rPr>
                <w:sz w:val="16"/>
                <w:szCs w:val="16"/>
                <w:lang w:val="en-US"/>
              </w:rPr>
              <w:t xml:space="preserve">        var </w:t>
            </w:r>
            <w:proofErr w:type="spellStart"/>
            <w:r w:rsidRPr="004A6A09">
              <w:rPr>
                <w:sz w:val="16"/>
                <w:szCs w:val="16"/>
                <w:lang w:val="en-US"/>
              </w:rPr>
              <w:t>plotOptions</w:t>
            </w:r>
            <w:proofErr w:type="spellEnd"/>
            <w:r w:rsidRPr="004A6A09">
              <w:rPr>
                <w:sz w:val="16"/>
                <w:szCs w:val="16"/>
                <w:lang w:val="en-US"/>
              </w:rPr>
              <w:t xml:space="preserve"> = new </w:t>
            </w:r>
            <w:proofErr w:type="spellStart"/>
            <w:proofErr w:type="gramStart"/>
            <w:r w:rsidRPr="004A6A09">
              <w:rPr>
                <w:sz w:val="16"/>
                <w:szCs w:val="16"/>
                <w:lang w:val="en-US"/>
              </w:rPr>
              <w:t>PlotOptionsColumn</w:t>
            </w:r>
            <w:proofErr w:type="spellEnd"/>
            <w:r w:rsidRPr="004A6A09">
              <w:rPr>
                <w:sz w:val="16"/>
                <w:szCs w:val="16"/>
                <w:lang w:val="en-US"/>
              </w:rPr>
              <w:t>(</w:t>
            </w:r>
            <w:proofErr w:type="gramEnd"/>
            <w:r w:rsidRPr="004A6A09">
              <w:rPr>
                <w:sz w:val="16"/>
                <w:szCs w:val="16"/>
                <w:lang w:val="en-US"/>
              </w:rPr>
              <w:t>);</w:t>
            </w:r>
          </w:p>
          <w:p w14:paraId="3AB59B77" w14:textId="77777777" w:rsidR="004A6A09" w:rsidRPr="004A6A09" w:rsidRDefault="004A6A09" w:rsidP="004A6A09">
            <w:pPr>
              <w:pStyle w:val="af1"/>
              <w:rPr>
                <w:sz w:val="16"/>
                <w:szCs w:val="16"/>
                <w:lang w:val="en-US"/>
              </w:rPr>
            </w:pPr>
            <w:r w:rsidRPr="004A6A09">
              <w:rPr>
                <w:sz w:val="16"/>
                <w:szCs w:val="16"/>
                <w:lang w:val="en-US"/>
              </w:rPr>
              <w:t xml:space="preserve">        var labels = new </w:t>
            </w:r>
            <w:proofErr w:type="spellStart"/>
            <w:r w:rsidRPr="004A6A09">
              <w:rPr>
                <w:sz w:val="16"/>
                <w:szCs w:val="16"/>
                <w:lang w:val="en-US"/>
              </w:rPr>
              <w:t>DataLabels</w:t>
            </w:r>
            <w:proofErr w:type="spellEnd"/>
            <w:r w:rsidRPr="004A6A09">
              <w:rPr>
                <w:sz w:val="16"/>
                <w:szCs w:val="16"/>
                <w:lang w:val="en-US"/>
              </w:rPr>
              <w:t>(true);</w:t>
            </w:r>
          </w:p>
          <w:p w14:paraId="6419EC76" w14:textId="77777777" w:rsidR="004A6A09" w:rsidRPr="004A6A09" w:rsidRDefault="004A6A09" w:rsidP="004A6A09">
            <w:pPr>
              <w:pStyle w:val="af1"/>
              <w:rPr>
                <w:sz w:val="16"/>
                <w:szCs w:val="16"/>
                <w:lang w:val="en-US"/>
              </w:rPr>
            </w:pPr>
            <w:r w:rsidRPr="004A6A09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4A6A09">
              <w:rPr>
                <w:sz w:val="16"/>
                <w:szCs w:val="16"/>
                <w:lang w:val="en-US"/>
              </w:rPr>
              <w:t>plotOptions.setDataLabels</w:t>
            </w:r>
            <w:proofErr w:type="spellEnd"/>
            <w:r w:rsidRPr="004A6A09">
              <w:rPr>
                <w:sz w:val="16"/>
                <w:szCs w:val="16"/>
                <w:lang w:val="en-US"/>
              </w:rPr>
              <w:t>(labels);</w:t>
            </w:r>
          </w:p>
          <w:p w14:paraId="5191489A" w14:textId="77777777" w:rsidR="004A6A09" w:rsidRPr="004A6A09" w:rsidRDefault="004A6A09" w:rsidP="004A6A09">
            <w:pPr>
              <w:pStyle w:val="af1"/>
              <w:rPr>
                <w:sz w:val="16"/>
                <w:szCs w:val="16"/>
                <w:lang w:val="en-US"/>
              </w:rPr>
            </w:pPr>
            <w:r w:rsidRPr="004A6A09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4A6A09">
              <w:rPr>
                <w:sz w:val="16"/>
                <w:szCs w:val="16"/>
                <w:lang w:val="en-US"/>
              </w:rPr>
              <w:t>plotOptions.setCursor</w:t>
            </w:r>
            <w:proofErr w:type="spellEnd"/>
            <w:r w:rsidRPr="004A6A09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4A6A09">
              <w:rPr>
                <w:sz w:val="16"/>
                <w:szCs w:val="16"/>
                <w:lang w:val="en-US"/>
              </w:rPr>
              <w:t>Cursor.POINTER</w:t>
            </w:r>
            <w:proofErr w:type="spellEnd"/>
            <w:r w:rsidRPr="004A6A09">
              <w:rPr>
                <w:sz w:val="16"/>
                <w:szCs w:val="16"/>
                <w:lang w:val="en-US"/>
              </w:rPr>
              <w:t>);</w:t>
            </w:r>
          </w:p>
          <w:p w14:paraId="52F5A24D" w14:textId="69BB1365" w:rsidR="004A6A09" w:rsidRPr="006A0293" w:rsidRDefault="004A6A09" w:rsidP="004A6A09">
            <w:pPr>
              <w:pStyle w:val="af1"/>
              <w:rPr>
                <w:sz w:val="16"/>
                <w:szCs w:val="16"/>
                <w:lang w:val="en-US"/>
              </w:rPr>
            </w:pPr>
            <w:r w:rsidRPr="004A6A09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proofErr w:type="gramStart"/>
            <w:r w:rsidRPr="004A6A09">
              <w:rPr>
                <w:sz w:val="16"/>
                <w:szCs w:val="16"/>
                <w:lang w:val="en-US"/>
              </w:rPr>
              <w:t>conf.setPlotOptions</w:t>
            </w:r>
            <w:proofErr w:type="spellEnd"/>
            <w:proofErr w:type="gramEnd"/>
            <w:r w:rsidRPr="004A6A09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4A6A09">
              <w:rPr>
                <w:sz w:val="16"/>
                <w:szCs w:val="16"/>
                <w:lang w:val="en-US"/>
              </w:rPr>
              <w:t>plotOptions</w:t>
            </w:r>
            <w:proofErr w:type="spellEnd"/>
            <w:r w:rsidRPr="004A6A09">
              <w:rPr>
                <w:sz w:val="16"/>
                <w:szCs w:val="16"/>
                <w:lang w:val="en-US"/>
              </w:rPr>
              <w:t>);</w:t>
            </w:r>
          </w:p>
          <w:p w14:paraId="346045AE" w14:textId="77777777" w:rsidR="004A6A09" w:rsidRPr="004A6A09" w:rsidRDefault="004A6A09" w:rsidP="004A6A09">
            <w:pPr>
              <w:pStyle w:val="af1"/>
              <w:rPr>
                <w:sz w:val="16"/>
                <w:szCs w:val="16"/>
                <w:lang w:val="en-US"/>
              </w:rPr>
            </w:pPr>
            <w:r w:rsidRPr="004A6A09">
              <w:rPr>
                <w:sz w:val="16"/>
                <w:szCs w:val="16"/>
                <w:lang w:val="en-US"/>
              </w:rPr>
              <w:t xml:space="preserve">        add(</w:t>
            </w:r>
            <w:proofErr w:type="spellStart"/>
            <w:r w:rsidRPr="004A6A09">
              <w:rPr>
                <w:sz w:val="16"/>
                <w:szCs w:val="16"/>
                <w:lang w:val="en-US"/>
              </w:rPr>
              <w:t>columnChart</w:t>
            </w:r>
            <w:proofErr w:type="spellEnd"/>
            <w:r w:rsidRPr="004A6A09">
              <w:rPr>
                <w:sz w:val="16"/>
                <w:szCs w:val="16"/>
                <w:lang w:val="en-US"/>
              </w:rPr>
              <w:t>);</w:t>
            </w:r>
          </w:p>
          <w:p w14:paraId="6C1913B4" w14:textId="75C38B11" w:rsidR="004A6A09" w:rsidRPr="004A6A09" w:rsidRDefault="004A6A09" w:rsidP="004A6A09">
            <w:pPr>
              <w:pStyle w:val="af1"/>
              <w:rPr>
                <w:sz w:val="16"/>
                <w:szCs w:val="16"/>
              </w:rPr>
            </w:pPr>
            <w:r w:rsidRPr="004A6A09">
              <w:rPr>
                <w:sz w:val="16"/>
                <w:szCs w:val="16"/>
                <w:lang w:val="en-US"/>
              </w:rPr>
              <w:t xml:space="preserve">    </w:t>
            </w:r>
            <w:r w:rsidRPr="004A6A09">
              <w:rPr>
                <w:sz w:val="16"/>
                <w:szCs w:val="16"/>
              </w:rPr>
              <w:t>}</w:t>
            </w:r>
          </w:p>
          <w:p w14:paraId="09A1124C" w14:textId="1915D61B" w:rsidR="004A6A09" w:rsidRPr="004A6A09" w:rsidRDefault="004A6A09" w:rsidP="004A6A09">
            <w:pPr>
              <w:pStyle w:val="af1"/>
              <w:rPr>
                <w:sz w:val="16"/>
                <w:szCs w:val="16"/>
              </w:rPr>
            </w:pPr>
            <w:r w:rsidRPr="004A6A09">
              <w:rPr>
                <w:sz w:val="16"/>
                <w:szCs w:val="16"/>
              </w:rPr>
              <w:t>}</w:t>
            </w:r>
          </w:p>
        </w:tc>
      </w:tr>
    </w:tbl>
    <w:p w14:paraId="1EDBF29E" w14:textId="77777777" w:rsidR="004A6A09" w:rsidRDefault="004A6A09" w:rsidP="00276A35">
      <w:pPr>
        <w:pStyle w:val="af1"/>
        <w:spacing w:line="240" w:lineRule="auto"/>
        <w:ind w:firstLine="0"/>
      </w:pPr>
    </w:p>
    <w:p w14:paraId="70CF2C68" w14:textId="1B355D7C" w:rsidR="004A6A09" w:rsidRPr="001713AE" w:rsidRDefault="004A6A09" w:rsidP="004A6A09">
      <w:pPr>
        <w:pStyle w:val="af1"/>
        <w:spacing w:line="240" w:lineRule="auto"/>
      </w:pPr>
      <w:r w:rsidRPr="004A6A09">
        <w:t>Файл «</w:t>
      </w:r>
      <w:proofErr w:type="spellStart"/>
      <w:r w:rsidRPr="004A6A09">
        <w:t>DashboardBroadcaster</w:t>
      </w:r>
      <w:proofErr w:type="spellEnd"/>
      <w:r w:rsidRPr="004A6A09">
        <w:t>.</w:t>
      </w:r>
      <w:r w:rsidRPr="004A6A09">
        <w:rPr>
          <w:lang w:val="en-US"/>
        </w:rPr>
        <w:t>java</w:t>
      </w:r>
      <w:r w:rsidRPr="004A6A09">
        <w:t>».</w:t>
      </w:r>
    </w:p>
    <w:tbl>
      <w:tblPr>
        <w:tblStyle w:val="aff4"/>
        <w:tblW w:w="0" w:type="auto"/>
        <w:tblLook w:val="04A0" w:firstRow="1" w:lastRow="0" w:firstColumn="1" w:lastColumn="0" w:noHBand="0" w:noVBand="1"/>
      </w:tblPr>
      <w:tblGrid>
        <w:gridCol w:w="9628"/>
      </w:tblGrid>
      <w:tr w:rsidR="004A6A09" w:rsidRPr="001713AE" w14:paraId="0A79BD83" w14:textId="77777777" w:rsidTr="00406765">
        <w:tc>
          <w:tcPr>
            <w:tcW w:w="9628" w:type="dxa"/>
          </w:tcPr>
          <w:p w14:paraId="461FC5E0" w14:textId="77777777" w:rsidR="004A6A09" w:rsidRPr="004A6A09" w:rsidRDefault="004A6A09" w:rsidP="004A6A09">
            <w:pPr>
              <w:pStyle w:val="af1"/>
              <w:rPr>
                <w:sz w:val="16"/>
                <w:szCs w:val="16"/>
                <w:lang w:val="en-US"/>
              </w:rPr>
            </w:pPr>
            <w:r w:rsidRPr="004A6A09">
              <w:rPr>
                <w:sz w:val="16"/>
                <w:szCs w:val="16"/>
                <w:lang w:val="en-US"/>
              </w:rPr>
              <w:t xml:space="preserve">package </w:t>
            </w:r>
            <w:proofErr w:type="spellStart"/>
            <w:proofErr w:type="gramStart"/>
            <w:r w:rsidRPr="004A6A09">
              <w:rPr>
                <w:sz w:val="16"/>
                <w:szCs w:val="16"/>
                <w:lang w:val="en-US"/>
              </w:rPr>
              <w:t>com.client</w:t>
            </w:r>
            <w:proofErr w:type="gramEnd"/>
            <w:r w:rsidRPr="004A6A09">
              <w:rPr>
                <w:sz w:val="16"/>
                <w:szCs w:val="16"/>
                <w:lang w:val="en-US"/>
              </w:rPr>
              <w:t>.dashboard</w:t>
            </w:r>
            <w:proofErr w:type="spellEnd"/>
            <w:r w:rsidRPr="004A6A09">
              <w:rPr>
                <w:sz w:val="16"/>
                <w:szCs w:val="16"/>
                <w:lang w:val="en-US"/>
              </w:rPr>
              <w:t>;</w:t>
            </w:r>
          </w:p>
          <w:p w14:paraId="4BF6F76B" w14:textId="77777777" w:rsidR="004A6A09" w:rsidRPr="004A6A09" w:rsidRDefault="004A6A09" w:rsidP="004A6A09">
            <w:pPr>
              <w:pStyle w:val="af1"/>
              <w:rPr>
                <w:sz w:val="16"/>
                <w:szCs w:val="16"/>
                <w:lang w:val="en-US"/>
              </w:rPr>
            </w:pPr>
            <w:r w:rsidRPr="004A6A09">
              <w:rPr>
                <w:sz w:val="16"/>
                <w:szCs w:val="16"/>
                <w:lang w:val="en-US"/>
              </w:rPr>
              <w:t xml:space="preserve">public class </w:t>
            </w:r>
            <w:proofErr w:type="spellStart"/>
            <w:r w:rsidRPr="004A6A09">
              <w:rPr>
                <w:sz w:val="16"/>
                <w:szCs w:val="16"/>
                <w:lang w:val="en-US"/>
              </w:rPr>
              <w:t>DashboardBroadcaster</w:t>
            </w:r>
            <w:proofErr w:type="spellEnd"/>
            <w:r w:rsidRPr="004A6A09">
              <w:rPr>
                <w:sz w:val="16"/>
                <w:szCs w:val="16"/>
                <w:lang w:val="en-US"/>
              </w:rPr>
              <w:t xml:space="preserve"> {</w:t>
            </w:r>
          </w:p>
          <w:p w14:paraId="5C7EA3EE" w14:textId="77777777" w:rsidR="004A6A09" w:rsidRPr="004A6A09" w:rsidRDefault="004A6A09" w:rsidP="004A6A09">
            <w:pPr>
              <w:pStyle w:val="af1"/>
              <w:rPr>
                <w:sz w:val="16"/>
                <w:szCs w:val="16"/>
                <w:lang w:val="en-US"/>
              </w:rPr>
            </w:pPr>
            <w:r w:rsidRPr="004A6A09">
              <w:rPr>
                <w:sz w:val="16"/>
                <w:szCs w:val="16"/>
                <w:lang w:val="en-US"/>
              </w:rPr>
              <w:t xml:space="preserve">    private static final Map&lt;String, </w:t>
            </w:r>
            <w:proofErr w:type="spellStart"/>
            <w:r w:rsidRPr="004A6A09">
              <w:rPr>
                <w:sz w:val="16"/>
                <w:szCs w:val="16"/>
                <w:lang w:val="en-US"/>
              </w:rPr>
              <w:t>CopyOnWriteArrayList</w:t>
            </w:r>
            <w:proofErr w:type="spellEnd"/>
            <w:r w:rsidRPr="004A6A09">
              <w:rPr>
                <w:sz w:val="16"/>
                <w:szCs w:val="16"/>
                <w:lang w:val="en-US"/>
              </w:rPr>
              <w:t xml:space="preserve">&lt;Consumer&lt;Long&gt;&gt;&gt; channels = new </w:t>
            </w:r>
            <w:proofErr w:type="spellStart"/>
            <w:r w:rsidRPr="004A6A09">
              <w:rPr>
                <w:sz w:val="16"/>
                <w:szCs w:val="16"/>
                <w:lang w:val="en-US"/>
              </w:rPr>
              <w:t>ConcurrentHashMap</w:t>
            </w:r>
            <w:proofErr w:type="spellEnd"/>
            <w:r w:rsidRPr="004A6A09">
              <w:rPr>
                <w:sz w:val="16"/>
                <w:szCs w:val="16"/>
                <w:lang w:val="en-US"/>
              </w:rPr>
              <w:t>&lt;</w:t>
            </w:r>
            <w:proofErr w:type="gramStart"/>
            <w:r w:rsidRPr="004A6A09">
              <w:rPr>
                <w:sz w:val="16"/>
                <w:szCs w:val="16"/>
                <w:lang w:val="en-US"/>
              </w:rPr>
              <w:t>&gt;(</w:t>
            </w:r>
            <w:proofErr w:type="gramEnd"/>
            <w:r w:rsidRPr="004A6A09">
              <w:rPr>
                <w:sz w:val="16"/>
                <w:szCs w:val="16"/>
                <w:lang w:val="en-US"/>
              </w:rPr>
              <w:t>);</w:t>
            </w:r>
          </w:p>
          <w:p w14:paraId="0163B60F" w14:textId="77777777" w:rsidR="004A6A09" w:rsidRPr="004A6A09" w:rsidRDefault="004A6A09" w:rsidP="004A6A09">
            <w:pPr>
              <w:pStyle w:val="af1"/>
              <w:rPr>
                <w:sz w:val="16"/>
                <w:szCs w:val="16"/>
                <w:lang w:val="en-US"/>
              </w:rPr>
            </w:pPr>
            <w:r w:rsidRPr="004A6A09">
              <w:rPr>
                <w:sz w:val="16"/>
                <w:szCs w:val="16"/>
                <w:lang w:val="en-US"/>
              </w:rPr>
              <w:t xml:space="preserve">    public static Registration </w:t>
            </w:r>
            <w:proofErr w:type="gramStart"/>
            <w:r w:rsidRPr="004A6A09">
              <w:rPr>
                <w:sz w:val="16"/>
                <w:szCs w:val="16"/>
                <w:lang w:val="en-US"/>
              </w:rPr>
              <w:t>register(</w:t>
            </w:r>
            <w:proofErr w:type="gramEnd"/>
            <w:r w:rsidRPr="004A6A09">
              <w:rPr>
                <w:sz w:val="16"/>
                <w:szCs w:val="16"/>
                <w:lang w:val="en-US"/>
              </w:rPr>
              <w:t xml:space="preserve">String </w:t>
            </w:r>
            <w:proofErr w:type="spellStart"/>
            <w:r w:rsidRPr="004A6A09">
              <w:rPr>
                <w:sz w:val="16"/>
                <w:szCs w:val="16"/>
                <w:lang w:val="en-US"/>
              </w:rPr>
              <w:t>channelId</w:t>
            </w:r>
            <w:proofErr w:type="spellEnd"/>
            <w:r w:rsidRPr="004A6A09">
              <w:rPr>
                <w:sz w:val="16"/>
                <w:szCs w:val="16"/>
                <w:lang w:val="en-US"/>
              </w:rPr>
              <w:t>, Consumer&lt;Long&gt; listener) {</w:t>
            </w:r>
          </w:p>
          <w:p w14:paraId="694C13B2" w14:textId="77777777" w:rsidR="004A6A09" w:rsidRPr="004A6A09" w:rsidRDefault="004A6A09" w:rsidP="004A6A09">
            <w:pPr>
              <w:pStyle w:val="af1"/>
              <w:rPr>
                <w:sz w:val="16"/>
                <w:szCs w:val="16"/>
                <w:lang w:val="en-US"/>
              </w:rPr>
            </w:pPr>
            <w:r w:rsidRPr="004A6A09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proofErr w:type="gramStart"/>
            <w:r w:rsidRPr="004A6A09">
              <w:rPr>
                <w:sz w:val="16"/>
                <w:szCs w:val="16"/>
                <w:lang w:val="en-US"/>
              </w:rPr>
              <w:t>channels.computeIfAbsent</w:t>
            </w:r>
            <w:proofErr w:type="spellEnd"/>
            <w:proofErr w:type="gramEnd"/>
            <w:r w:rsidRPr="004A6A09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4A6A09">
              <w:rPr>
                <w:sz w:val="16"/>
                <w:szCs w:val="16"/>
                <w:lang w:val="en-US"/>
              </w:rPr>
              <w:t>channelId</w:t>
            </w:r>
            <w:proofErr w:type="spellEnd"/>
            <w:r w:rsidRPr="004A6A09">
              <w:rPr>
                <w:sz w:val="16"/>
                <w:szCs w:val="16"/>
                <w:lang w:val="en-US"/>
              </w:rPr>
              <w:t xml:space="preserve">, _ -&gt; new </w:t>
            </w:r>
            <w:proofErr w:type="spellStart"/>
            <w:r w:rsidRPr="004A6A09">
              <w:rPr>
                <w:sz w:val="16"/>
                <w:szCs w:val="16"/>
                <w:lang w:val="en-US"/>
              </w:rPr>
              <w:t>CopyOnWriteArrayList</w:t>
            </w:r>
            <w:proofErr w:type="spellEnd"/>
            <w:r w:rsidRPr="004A6A09">
              <w:rPr>
                <w:sz w:val="16"/>
                <w:szCs w:val="16"/>
                <w:lang w:val="en-US"/>
              </w:rPr>
              <w:t>&lt;&gt;()).add(listener);</w:t>
            </w:r>
          </w:p>
          <w:p w14:paraId="269C80FD" w14:textId="77777777" w:rsidR="004A6A09" w:rsidRPr="004A6A09" w:rsidRDefault="004A6A09" w:rsidP="004A6A09">
            <w:pPr>
              <w:pStyle w:val="af1"/>
              <w:rPr>
                <w:sz w:val="16"/>
                <w:szCs w:val="16"/>
                <w:lang w:val="en-US"/>
              </w:rPr>
            </w:pPr>
            <w:r w:rsidRPr="004A6A09">
              <w:rPr>
                <w:sz w:val="16"/>
                <w:szCs w:val="16"/>
                <w:lang w:val="en-US"/>
              </w:rPr>
              <w:t xml:space="preserve">        return () -&gt; </w:t>
            </w:r>
            <w:proofErr w:type="spellStart"/>
            <w:proofErr w:type="gramStart"/>
            <w:r w:rsidRPr="004A6A09">
              <w:rPr>
                <w:sz w:val="16"/>
                <w:szCs w:val="16"/>
                <w:lang w:val="en-US"/>
              </w:rPr>
              <w:t>channels.getOrDefault</w:t>
            </w:r>
            <w:proofErr w:type="spellEnd"/>
            <w:proofErr w:type="gramEnd"/>
            <w:r w:rsidRPr="004A6A09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4A6A09">
              <w:rPr>
                <w:sz w:val="16"/>
                <w:szCs w:val="16"/>
                <w:lang w:val="en-US"/>
              </w:rPr>
              <w:t>channelId</w:t>
            </w:r>
            <w:proofErr w:type="spellEnd"/>
            <w:r w:rsidRPr="004A6A09">
              <w:rPr>
                <w:sz w:val="16"/>
                <w:szCs w:val="16"/>
                <w:lang w:val="en-US"/>
              </w:rPr>
              <w:t xml:space="preserve">, new </w:t>
            </w:r>
            <w:proofErr w:type="spellStart"/>
            <w:r w:rsidRPr="004A6A09">
              <w:rPr>
                <w:sz w:val="16"/>
                <w:szCs w:val="16"/>
                <w:lang w:val="en-US"/>
              </w:rPr>
              <w:t>CopyOnWriteArrayList</w:t>
            </w:r>
            <w:proofErr w:type="spellEnd"/>
            <w:r w:rsidRPr="004A6A09">
              <w:rPr>
                <w:sz w:val="16"/>
                <w:szCs w:val="16"/>
                <w:lang w:val="en-US"/>
              </w:rPr>
              <w:t>&lt;&gt;()).remove(listener);</w:t>
            </w:r>
          </w:p>
          <w:p w14:paraId="5D0D295F" w14:textId="77777777" w:rsidR="004A6A09" w:rsidRPr="004A6A09" w:rsidRDefault="004A6A09" w:rsidP="004A6A09">
            <w:pPr>
              <w:pStyle w:val="af1"/>
              <w:rPr>
                <w:sz w:val="16"/>
                <w:szCs w:val="16"/>
                <w:lang w:val="en-US"/>
              </w:rPr>
            </w:pPr>
            <w:r w:rsidRPr="004A6A09">
              <w:rPr>
                <w:sz w:val="16"/>
                <w:szCs w:val="16"/>
                <w:lang w:val="en-US"/>
              </w:rPr>
              <w:t xml:space="preserve">    }</w:t>
            </w:r>
          </w:p>
          <w:p w14:paraId="5CF91BF1" w14:textId="77777777" w:rsidR="004A6A09" w:rsidRPr="004A6A09" w:rsidRDefault="004A6A09" w:rsidP="004A6A09">
            <w:pPr>
              <w:pStyle w:val="af1"/>
              <w:rPr>
                <w:sz w:val="16"/>
                <w:szCs w:val="16"/>
                <w:lang w:val="en-US"/>
              </w:rPr>
            </w:pPr>
            <w:r w:rsidRPr="004A6A09">
              <w:rPr>
                <w:sz w:val="16"/>
                <w:szCs w:val="16"/>
                <w:lang w:val="en-US"/>
              </w:rPr>
              <w:t xml:space="preserve">    public static void </w:t>
            </w:r>
            <w:proofErr w:type="gramStart"/>
            <w:r w:rsidRPr="004A6A09">
              <w:rPr>
                <w:sz w:val="16"/>
                <w:szCs w:val="16"/>
                <w:lang w:val="en-US"/>
              </w:rPr>
              <w:t>broadcast(</w:t>
            </w:r>
            <w:proofErr w:type="gramEnd"/>
            <w:r w:rsidRPr="004A6A09">
              <w:rPr>
                <w:sz w:val="16"/>
                <w:szCs w:val="16"/>
                <w:lang w:val="en-US"/>
              </w:rPr>
              <w:t xml:space="preserve">String </w:t>
            </w:r>
            <w:proofErr w:type="spellStart"/>
            <w:r w:rsidRPr="004A6A09">
              <w:rPr>
                <w:sz w:val="16"/>
                <w:szCs w:val="16"/>
                <w:lang w:val="en-US"/>
              </w:rPr>
              <w:t>channelId</w:t>
            </w:r>
            <w:proofErr w:type="spellEnd"/>
            <w:r w:rsidRPr="004A6A09">
              <w:rPr>
                <w:sz w:val="16"/>
                <w:szCs w:val="16"/>
                <w:lang w:val="en-US"/>
              </w:rPr>
              <w:t>, Long count) {</w:t>
            </w:r>
          </w:p>
          <w:p w14:paraId="5BB1E51C" w14:textId="77777777" w:rsidR="004A6A09" w:rsidRPr="004A6A09" w:rsidRDefault="004A6A09" w:rsidP="004A6A09">
            <w:pPr>
              <w:pStyle w:val="af1"/>
              <w:rPr>
                <w:sz w:val="16"/>
                <w:szCs w:val="16"/>
                <w:lang w:val="en-US"/>
              </w:rPr>
            </w:pPr>
            <w:r w:rsidRPr="004A6A09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4A6A09">
              <w:rPr>
                <w:sz w:val="16"/>
                <w:szCs w:val="16"/>
                <w:lang w:val="en-US"/>
              </w:rPr>
              <w:t>Optional.ofNullable</w:t>
            </w:r>
            <w:proofErr w:type="spellEnd"/>
            <w:r w:rsidRPr="004A6A09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4A6A09">
              <w:rPr>
                <w:sz w:val="16"/>
                <w:szCs w:val="16"/>
                <w:lang w:val="en-US"/>
              </w:rPr>
              <w:t>channels.get</w:t>
            </w:r>
            <w:proofErr w:type="spellEnd"/>
            <w:r w:rsidRPr="004A6A09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4A6A09">
              <w:rPr>
                <w:sz w:val="16"/>
                <w:szCs w:val="16"/>
                <w:lang w:val="en-US"/>
              </w:rPr>
              <w:t>channelId</w:t>
            </w:r>
            <w:proofErr w:type="spellEnd"/>
            <w:r w:rsidRPr="004A6A09">
              <w:rPr>
                <w:sz w:val="16"/>
                <w:szCs w:val="16"/>
                <w:lang w:val="en-US"/>
              </w:rPr>
              <w:t>)</w:t>
            </w:r>
            <w:proofErr w:type="gramStart"/>
            <w:r w:rsidRPr="004A6A09">
              <w:rPr>
                <w:sz w:val="16"/>
                <w:szCs w:val="16"/>
                <w:lang w:val="en-US"/>
              </w:rPr>
              <w:t>).</w:t>
            </w:r>
            <w:proofErr w:type="spellStart"/>
            <w:r w:rsidRPr="004A6A09">
              <w:rPr>
                <w:sz w:val="16"/>
                <w:szCs w:val="16"/>
                <w:lang w:val="en-US"/>
              </w:rPr>
              <w:t>ifPresent</w:t>
            </w:r>
            <w:proofErr w:type="spellEnd"/>
            <w:proofErr w:type="gramEnd"/>
            <w:r w:rsidRPr="004A6A09">
              <w:rPr>
                <w:sz w:val="16"/>
                <w:szCs w:val="16"/>
                <w:lang w:val="en-US"/>
              </w:rPr>
              <w:t>(listeners -&gt;</w:t>
            </w:r>
          </w:p>
          <w:p w14:paraId="52AF46FA" w14:textId="77777777" w:rsidR="004A6A09" w:rsidRPr="004A6A09" w:rsidRDefault="004A6A09" w:rsidP="004A6A09">
            <w:pPr>
              <w:pStyle w:val="af1"/>
              <w:rPr>
                <w:sz w:val="16"/>
                <w:szCs w:val="16"/>
                <w:lang w:val="en-US"/>
              </w:rPr>
            </w:pPr>
            <w:r w:rsidRPr="004A6A09">
              <w:rPr>
                <w:sz w:val="16"/>
                <w:szCs w:val="16"/>
                <w:lang w:val="en-US"/>
              </w:rPr>
              <w:t xml:space="preserve">                </w:t>
            </w:r>
            <w:proofErr w:type="spellStart"/>
            <w:proofErr w:type="gramStart"/>
            <w:r w:rsidRPr="004A6A09">
              <w:rPr>
                <w:sz w:val="16"/>
                <w:szCs w:val="16"/>
                <w:lang w:val="en-US"/>
              </w:rPr>
              <w:t>listeners.forEach</w:t>
            </w:r>
            <w:proofErr w:type="spellEnd"/>
            <w:proofErr w:type="gramEnd"/>
            <w:r w:rsidRPr="004A6A09">
              <w:rPr>
                <w:sz w:val="16"/>
                <w:szCs w:val="16"/>
                <w:lang w:val="en-US"/>
              </w:rPr>
              <w:t xml:space="preserve">(l -&gt; </w:t>
            </w:r>
            <w:proofErr w:type="spellStart"/>
            <w:r w:rsidRPr="004A6A09">
              <w:rPr>
                <w:sz w:val="16"/>
                <w:szCs w:val="16"/>
                <w:lang w:val="en-US"/>
              </w:rPr>
              <w:t>l.accept</w:t>
            </w:r>
            <w:proofErr w:type="spellEnd"/>
            <w:r w:rsidRPr="004A6A09">
              <w:rPr>
                <w:sz w:val="16"/>
                <w:szCs w:val="16"/>
                <w:lang w:val="en-US"/>
              </w:rPr>
              <w:t>(count)));</w:t>
            </w:r>
          </w:p>
          <w:p w14:paraId="2942BC90" w14:textId="77777777" w:rsidR="004A6A09" w:rsidRPr="004A6A09" w:rsidRDefault="004A6A09" w:rsidP="004A6A09">
            <w:pPr>
              <w:pStyle w:val="af1"/>
              <w:rPr>
                <w:sz w:val="16"/>
                <w:szCs w:val="16"/>
              </w:rPr>
            </w:pPr>
            <w:r w:rsidRPr="004A6A09">
              <w:rPr>
                <w:sz w:val="16"/>
                <w:szCs w:val="16"/>
                <w:lang w:val="en-US"/>
              </w:rPr>
              <w:t xml:space="preserve">    </w:t>
            </w:r>
            <w:r w:rsidRPr="004A6A09">
              <w:rPr>
                <w:sz w:val="16"/>
                <w:szCs w:val="16"/>
              </w:rPr>
              <w:t>}</w:t>
            </w:r>
          </w:p>
          <w:p w14:paraId="0048AEB1" w14:textId="77777777" w:rsidR="004A6A09" w:rsidRPr="004A6A09" w:rsidRDefault="004A6A09" w:rsidP="004A6A09">
            <w:pPr>
              <w:pStyle w:val="af1"/>
              <w:rPr>
                <w:sz w:val="16"/>
                <w:szCs w:val="16"/>
              </w:rPr>
            </w:pPr>
            <w:r w:rsidRPr="004A6A09">
              <w:rPr>
                <w:sz w:val="16"/>
                <w:szCs w:val="16"/>
              </w:rPr>
              <w:t xml:space="preserve">    </w:t>
            </w:r>
            <w:proofErr w:type="spellStart"/>
            <w:r w:rsidRPr="004A6A09">
              <w:rPr>
                <w:sz w:val="16"/>
                <w:szCs w:val="16"/>
              </w:rPr>
              <w:t>private</w:t>
            </w:r>
            <w:proofErr w:type="spellEnd"/>
            <w:r w:rsidRPr="004A6A09">
              <w:rPr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4A6A09">
              <w:rPr>
                <w:sz w:val="16"/>
                <w:szCs w:val="16"/>
              </w:rPr>
              <w:t>DashboardBroadcaster</w:t>
            </w:r>
            <w:proofErr w:type="spellEnd"/>
            <w:r w:rsidRPr="004A6A09">
              <w:rPr>
                <w:sz w:val="16"/>
                <w:szCs w:val="16"/>
              </w:rPr>
              <w:t>(</w:t>
            </w:r>
            <w:proofErr w:type="gramEnd"/>
            <w:r w:rsidRPr="004A6A09">
              <w:rPr>
                <w:sz w:val="16"/>
                <w:szCs w:val="16"/>
              </w:rPr>
              <w:t>) {</w:t>
            </w:r>
          </w:p>
          <w:p w14:paraId="7F626FA0" w14:textId="77777777" w:rsidR="004A6A09" w:rsidRPr="004A6A09" w:rsidRDefault="004A6A09" w:rsidP="004A6A09">
            <w:pPr>
              <w:pStyle w:val="af1"/>
              <w:rPr>
                <w:sz w:val="16"/>
                <w:szCs w:val="16"/>
              </w:rPr>
            </w:pPr>
            <w:r w:rsidRPr="004A6A09">
              <w:rPr>
                <w:sz w:val="16"/>
                <w:szCs w:val="16"/>
              </w:rPr>
              <w:t xml:space="preserve">    }</w:t>
            </w:r>
          </w:p>
          <w:p w14:paraId="56E7822C" w14:textId="7E613739" w:rsidR="004A6A09" w:rsidRPr="004A6A09" w:rsidRDefault="004A6A09" w:rsidP="004A6A09">
            <w:pPr>
              <w:pStyle w:val="af1"/>
              <w:rPr>
                <w:sz w:val="16"/>
                <w:szCs w:val="16"/>
              </w:rPr>
            </w:pPr>
            <w:r w:rsidRPr="004A6A09">
              <w:rPr>
                <w:sz w:val="16"/>
                <w:szCs w:val="16"/>
              </w:rPr>
              <w:t>}</w:t>
            </w:r>
          </w:p>
        </w:tc>
      </w:tr>
    </w:tbl>
    <w:p w14:paraId="39DD1082" w14:textId="77777777" w:rsidR="004A6A09" w:rsidRDefault="004A6A09" w:rsidP="00276A35">
      <w:pPr>
        <w:pStyle w:val="af1"/>
        <w:spacing w:line="240" w:lineRule="auto"/>
        <w:ind w:firstLine="0"/>
      </w:pPr>
    </w:p>
    <w:p w14:paraId="59F78A0A" w14:textId="691E54BA" w:rsidR="004A6A09" w:rsidRPr="001713AE" w:rsidRDefault="004A6A09" w:rsidP="004A6A09">
      <w:pPr>
        <w:pStyle w:val="af1"/>
        <w:spacing w:line="240" w:lineRule="auto"/>
      </w:pPr>
      <w:r w:rsidRPr="00FF0F16">
        <w:t>Файл «</w:t>
      </w:r>
      <w:proofErr w:type="spellStart"/>
      <w:r w:rsidRPr="00FF0F16">
        <w:t>DashboardUpdateService</w:t>
      </w:r>
      <w:proofErr w:type="spellEnd"/>
      <w:r w:rsidRPr="00FF0F16">
        <w:t>.</w:t>
      </w:r>
      <w:r w:rsidRPr="00FF0F16">
        <w:rPr>
          <w:lang w:val="en-US"/>
        </w:rPr>
        <w:t>java</w:t>
      </w:r>
      <w:r w:rsidRPr="00FF0F16">
        <w:t>».</w:t>
      </w:r>
    </w:p>
    <w:tbl>
      <w:tblPr>
        <w:tblStyle w:val="aff4"/>
        <w:tblW w:w="0" w:type="auto"/>
        <w:tblLook w:val="04A0" w:firstRow="1" w:lastRow="0" w:firstColumn="1" w:lastColumn="0" w:noHBand="0" w:noVBand="1"/>
      </w:tblPr>
      <w:tblGrid>
        <w:gridCol w:w="9628"/>
      </w:tblGrid>
      <w:tr w:rsidR="004A6A09" w:rsidRPr="001713AE" w14:paraId="6ED653F1" w14:textId="77777777" w:rsidTr="00406765">
        <w:tc>
          <w:tcPr>
            <w:tcW w:w="9628" w:type="dxa"/>
          </w:tcPr>
          <w:p w14:paraId="647C142A" w14:textId="24F1CCB4" w:rsidR="004A6A09" w:rsidRPr="006A0293" w:rsidRDefault="004A6A09" w:rsidP="004A6A09">
            <w:pPr>
              <w:pStyle w:val="af1"/>
              <w:rPr>
                <w:sz w:val="16"/>
                <w:szCs w:val="16"/>
                <w:lang w:val="en-US"/>
              </w:rPr>
            </w:pPr>
            <w:r w:rsidRPr="004A6A09">
              <w:rPr>
                <w:sz w:val="16"/>
                <w:szCs w:val="16"/>
                <w:lang w:val="en-US"/>
              </w:rPr>
              <w:t xml:space="preserve">package </w:t>
            </w:r>
            <w:proofErr w:type="spellStart"/>
            <w:proofErr w:type="gramStart"/>
            <w:r w:rsidRPr="004A6A09">
              <w:rPr>
                <w:sz w:val="16"/>
                <w:szCs w:val="16"/>
                <w:lang w:val="en-US"/>
              </w:rPr>
              <w:t>com.client</w:t>
            </w:r>
            <w:proofErr w:type="gramEnd"/>
            <w:r w:rsidRPr="004A6A09">
              <w:rPr>
                <w:sz w:val="16"/>
                <w:szCs w:val="16"/>
                <w:lang w:val="en-US"/>
              </w:rPr>
              <w:t>.dashboard</w:t>
            </w:r>
            <w:proofErr w:type="spellEnd"/>
            <w:r w:rsidRPr="004A6A09">
              <w:rPr>
                <w:sz w:val="16"/>
                <w:szCs w:val="16"/>
                <w:lang w:val="en-US"/>
              </w:rPr>
              <w:t>;</w:t>
            </w:r>
          </w:p>
          <w:p w14:paraId="071E832D" w14:textId="77777777" w:rsidR="004A6A09" w:rsidRPr="004A6A09" w:rsidRDefault="004A6A09" w:rsidP="004A6A09">
            <w:pPr>
              <w:pStyle w:val="af1"/>
              <w:rPr>
                <w:sz w:val="16"/>
                <w:szCs w:val="16"/>
                <w:lang w:val="en-US"/>
              </w:rPr>
            </w:pPr>
            <w:r w:rsidRPr="004A6A09">
              <w:rPr>
                <w:sz w:val="16"/>
                <w:szCs w:val="16"/>
                <w:lang w:val="en-US"/>
              </w:rPr>
              <w:t>@Service</w:t>
            </w:r>
          </w:p>
          <w:p w14:paraId="389B08C0" w14:textId="77777777" w:rsidR="004A6A09" w:rsidRPr="004A6A09" w:rsidRDefault="004A6A09" w:rsidP="004A6A09">
            <w:pPr>
              <w:pStyle w:val="af1"/>
              <w:rPr>
                <w:sz w:val="16"/>
                <w:szCs w:val="16"/>
                <w:lang w:val="en-US"/>
              </w:rPr>
            </w:pPr>
            <w:r w:rsidRPr="004A6A09">
              <w:rPr>
                <w:sz w:val="16"/>
                <w:szCs w:val="16"/>
                <w:lang w:val="en-US"/>
              </w:rPr>
              <w:t>@EnableScheduling</w:t>
            </w:r>
          </w:p>
          <w:p w14:paraId="2EAB7874" w14:textId="77777777" w:rsidR="004A6A09" w:rsidRPr="004A6A09" w:rsidRDefault="004A6A09" w:rsidP="004A6A09">
            <w:pPr>
              <w:pStyle w:val="af1"/>
              <w:rPr>
                <w:sz w:val="16"/>
                <w:szCs w:val="16"/>
                <w:lang w:val="en-US"/>
              </w:rPr>
            </w:pPr>
            <w:r w:rsidRPr="004A6A09">
              <w:rPr>
                <w:sz w:val="16"/>
                <w:szCs w:val="16"/>
                <w:lang w:val="en-US"/>
              </w:rPr>
              <w:t>@RequiredArgsConstructor</w:t>
            </w:r>
          </w:p>
          <w:p w14:paraId="36B5EF85" w14:textId="1A17FA80" w:rsidR="004A6A09" w:rsidRPr="004A6A09" w:rsidRDefault="004A6A09" w:rsidP="004A6A09">
            <w:pPr>
              <w:pStyle w:val="af1"/>
              <w:rPr>
                <w:sz w:val="16"/>
                <w:szCs w:val="16"/>
              </w:rPr>
            </w:pPr>
            <w:r w:rsidRPr="004A6A09">
              <w:rPr>
                <w:sz w:val="16"/>
                <w:szCs w:val="16"/>
                <w:lang w:val="en-US"/>
              </w:rPr>
              <w:t xml:space="preserve">public class </w:t>
            </w:r>
            <w:proofErr w:type="spellStart"/>
            <w:r w:rsidRPr="004A6A09">
              <w:rPr>
                <w:sz w:val="16"/>
                <w:szCs w:val="16"/>
                <w:lang w:val="en-US"/>
              </w:rPr>
              <w:t>DashboardUpdateService</w:t>
            </w:r>
            <w:proofErr w:type="spellEnd"/>
            <w:r w:rsidRPr="004A6A09">
              <w:rPr>
                <w:sz w:val="16"/>
                <w:szCs w:val="16"/>
                <w:lang w:val="en-US"/>
              </w:rPr>
              <w:t xml:space="preserve"> {</w:t>
            </w:r>
          </w:p>
          <w:p w14:paraId="6961E870" w14:textId="296B7298" w:rsidR="004A6A09" w:rsidRPr="004A6A09" w:rsidRDefault="004A6A09" w:rsidP="004A6A09">
            <w:pPr>
              <w:pStyle w:val="af1"/>
              <w:rPr>
                <w:sz w:val="16"/>
                <w:szCs w:val="16"/>
                <w:lang w:val="en-US"/>
              </w:rPr>
            </w:pPr>
            <w:r w:rsidRPr="004A6A09">
              <w:rPr>
                <w:sz w:val="16"/>
                <w:szCs w:val="16"/>
                <w:lang w:val="en-US"/>
              </w:rPr>
              <w:t xml:space="preserve">    private final List&lt;</w:t>
            </w:r>
            <w:proofErr w:type="spellStart"/>
            <w:r w:rsidRPr="004A6A09">
              <w:rPr>
                <w:sz w:val="16"/>
                <w:szCs w:val="16"/>
                <w:lang w:val="en-US"/>
              </w:rPr>
              <w:t>BaseRestService</w:t>
            </w:r>
            <w:proofErr w:type="spellEnd"/>
            <w:proofErr w:type="gramStart"/>
            <w:r w:rsidRPr="004A6A09">
              <w:rPr>
                <w:sz w:val="16"/>
                <w:szCs w:val="16"/>
                <w:lang w:val="en-US"/>
              </w:rPr>
              <w:t>&lt;?,</w:t>
            </w:r>
            <w:proofErr w:type="gramEnd"/>
            <w:r w:rsidRPr="004A6A09">
              <w:rPr>
                <w:sz w:val="16"/>
                <w:szCs w:val="16"/>
                <w:lang w:val="en-US"/>
              </w:rPr>
              <w:t xml:space="preserve"> ?, ?&gt;&gt; </w:t>
            </w:r>
            <w:proofErr w:type="spellStart"/>
            <w:r w:rsidRPr="004A6A09">
              <w:rPr>
                <w:sz w:val="16"/>
                <w:szCs w:val="16"/>
                <w:lang w:val="en-US"/>
              </w:rPr>
              <w:t>restServices</w:t>
            </w:r>
            <w:proofErr w:type="spellEnd"/>
            <w:r w:rsidRPr="004A6A09">
              <w:rPr>
                <w:sz w:val="16"/>
                <w:szCs w:val="16"/>
                <w:lang w:val="en-US"/>
              </w:rPr>
              <w:t>;</w:t>
            </w:r>
          </w:p>
          <w:p w14:paraId="6C1F0CFE" w14:textId="77777777" w:rsidR="004A6A09" w:rsidRPr="004A6A09" w:rsidRDefault="004A6A09" w:rsidP="004A6A09">
            <w:pPr>
              <w:pStyle w:val="af1"/>
              <w:rPr>
                <w:sz w:val="16"/>
                <w:szCs w:val="16"/>
                <w:lang w:val="en-US"/>
              </w:rPr>
            </w:pPr>
            <w:r w:rsidRPr="004A6A09">
              <w:rPr>
                <w:sz w:val="16"/>
                <w:szCs w:val="16"/>
                <w:lang w:val="en-US"/>
              </w:rPr>
              <w:t xml:space="preserve">    @</w:t>
            </w:r>
            <w:proofErr w:type="gramStart"/>
            <w:r w:rsidRPr="004A6A09">
              <w:rPr>
                <w:sz w:val="16"/>
                <w:szCs w:val="16"/>
                <w:lang w:val="en-US"/>
              </w:rPr>
              <w:t>Scheduled(</w:t>
            </w:r>
            <w:proofErr w:type="gramEnd"/>
            <w:r w:rsidRPr="004A6A09">
              <w:rPr>
                <w:sz w:val="16"/>
                <w:szCs w:val="16"/>
                <w:lang w:val="en-US"/>
              </w:rPr>
              <w:t>fixedRate = 5000)</w:t>
            </w:r>
          </w:p>
          <w:p w14:paraId="7E425339" w14:textId="77777777" w:rsidR="004A6A09" w:rsidRPr="004A6A09" w:rsidRDefault="004A6A09" w:rsidP="004A6A09">
            <w:pPr>
              <w:pStyle w:val="af1"/>
              <w:rPr>
                <w:sz w:val="16"/>
                <w:szCs w:val="16"/>
                <w:lang w:val="en-US"/>
              </w:rPr>
            </w:pPr>
            <w:r w:rsidRPr="004A6A09">
              <w:rPr>
                <w:sz w:val="16"/>
                <w:szCs w:val="16"/>
                <w:lang w:val="en-US"/>
              </w:rPr>
              <w:t xml:space="preserve">    public void </w:t>
            </w:r>
            <w:proofErr w:type="spellStart"/>
            <w:proofErr w:type="gramStart"/>
            <w:r w:rsidRPr="004A6A09">
              <w:rPr>
                <w:sz w:val="16"/>
                <w:szCs w:val="16"/>
                <w:lang w:val="en-US"/>
              </w:rPr>
              <w:t>updateAll</w:t>
            </w:r>
            <w:proofErr w:type="spellEnd"/>
            <w:r w:rsidRPr="004A6A09">
              <w:rPr>
                <w:sz w:val="16"/>
                <w:szCs w:val="16"/>
                <w:lang w:val="en-US"/>
              </w:rPr>
              <w:t>(</w:t>
            </w:r>
            <w:proofErr w:type="gramEnd"/>
            <w:r w:rsidRPr="004A6A09">
              <w:rPr>
                <w:sz w:val="16"/>
                <w:szCs w:val="16"/>
                <w:lang w:val="en-US"/>
              </w:rPr>
              <w:t>) {</w:t>
            </w:r>
          </w:p>
          <w:p w14:paraId="517FA1B9" w14:textId="77777777" w:rsidR="004A6A09" w:rsidRPr="004A6A09" w:rsidRDefault="004A6A09" w:rsidP="004A6A09">
            <w:pPr>
              <w:pStyle w:val="af1"/>
              <w:rPr>
                <w:sz w:val="16"/>
                <w:szCs w:val="16"/>
                <w:lang w:val="en-US"/>
              </w:rPr>
            </w:pPr>
            <w:r w:rsidRPr="004A6A09">
              <w:rPr>
                <w:sz w:val="16"/>
                <w:szCs w:val="16"/>
                <w:lang w:val="en-US"/>
              </w:rPr>
              <w:t xml:space="preserve">        for (var </w:t>
            </w:r>
            <w:proofErr w:type="spellStart"/>
            <w:proofErr w:type="gramStart"/>
            <w:r w:rsidRPr="004A6A09">
              <w:rPr>
                <w:sz w:val="16"/>
                <w:szCs w:val="16"/>
                <w:lang w:val="en-US"/>
              </w:rPr>
              <w:t>restService</w:t>
            </w:r>
            <w:proofErr w:type="spellEnd"/>
            <w:r w:rsidRPr="004A6A09">
              <w:rPr>
                <w:sz w:val="16"/>
                <w:szCs w:val="16"/>
                <w:lang w:val="en-US"/>
              </w:rPr>
              <w:t xml:space="preserve"> :</w:t>
            </w:r>
            <w:proofErr w:type="gramEnd"/>
            <w:r w:rsidRPr="004A6A09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4A6A09">
              <w:rPr>
                <w:sz w:val="16"/>
                <w:szCs w:val="16"/>
                <w:lang w:val="en-US"/>
              </w:rPr>
              <w:t>restServices</w:t>
            </w:r>
            <w:proofErr w:type="spellEnd"/>
            <w:r w:rsidRPr="004A6A09">
              <w:rPr>
                <w:sz w:val="16"/>
                <w:szCs w:val="16"/>
                <w:lang w:val="en-US"/>
              </w:rPr>
              <w:t>) {</w:t>
            </w:r>
          </w:p>
          <w:p w14:paraId="286C2554" w14:textId="77777777" w:rsidR="004A6A09" w:rsidRPr="004A6A09" w:rsidRDefault="004A6A09" w:rsidP="004A6A09">
            <w:pPr>
              <w:pStyle w:val="af1"/>
              <w:rPr>
                <w:sz w:val="16"/>
                <w:szCs w:val="16"/>
                <w:lang w:val="en-US"/>
              </w:rPr>
            </w:pPr>
            <w:r w:rsidRPr="004A6A09">
              <w:rPr>
                <w:sz w:val="16"/>
                <w:szCs w:val="16"/>
                <w:lang w:val="en-US"/>
              </w:rPr>
              <w:t xml:space="preserve">            var </w:t>
            </w:r>
            <w:proofErr w:type="spellStart"/>
            <w:r w:rsidRPr="004A6A09">
              <w:rPr>
                <w:sz w:val="16"/>
                <w:szCs w:val="16"/>
                <w:lang w:val="en-US"/>
              </w:rPr>
              <w:t>channelId</w:t>
            </w:r>
            <w:proofErr w:type="spellEnd"/>
            <w:r w:rsidRPr="004A6A09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4A6A09">
              <w:rPr>
                <w:sz w:val="16"/>
                <w:szCs w:val="16"/>
                <w:lang w:val="en-US"/>
              </w:rPr>
              <w:t>restService.getClass</w:t>
            </w:r>
            <w:proofErr w:type="spellEnd"/>
            <w:r w:rsidRPr="004A6A09">
              <w:rPr>
                <w:sz w:val="16"/>
                <w:szCs w:val="16"/>
                <w:lang w:val="en-US"/>
              </w:rPr>
              <w:t>(</w:t>
            </w:r>
            <w:proofErr w:type="gramStart"/>
            <w:r w:rsidRPr="004A6A09">
              <w:rPr>
                <w:sz w:val="16"/>
                <w:szCs w:val="16"/>
                <w:lang w:val="en-US"/>
              </w:rPr>
              <w:t>).</w:t>
            </w:r>
            <w:proofErr w:type="spellStart"/>
            <w:r w:rsidRPr="004A6A09">
              <w:rPr>
                <w:sz w:val="16"/>
                <w:szCs w:val="16"/>
                <w:lang w:val="en-US"/>
              </w:rPr>
              <w:t>getSimpleName</w:t>
            </w:r>
            <w:proofErr w:type="spellEnd"/>
            <w:proofErr w:type="gramEnd"/>
            <w:r w:rsidRPr="004A6A09">
              <w:rPr>
                <w:sz w:val="16"/>
                <w:szCs w:val="16"/>
                <w:lang w:val="en-US"/>
              </w:rPr>
              <w:t>();</w:t>
            </w:r>
          </w:p>
          <w:p w14:paraId="57E0C94D" w14:textId="77777777" w:rsidR="004A6A09" w:rsidRPr="004A6A09" w:rsidRDefault="004A6A09" w:rsidP="004A6A09">
            <w:pPr>
              <w:pStyle w:val="af1"/>
              <w:rPr>
                <w:sz w:val="16"/>
                <w:szCs w:val="16"/>
                <w:lang w:val="en-US"/>
              </w:rPr>
            </w:pPr>
            <w:r w:rsidRPr="004A6A09">
              <w:rPr>
                <w:sz w:val="16"/>
                <w:szCs w:val="16"/>
                <w:lang w:val="en-US"/>
              </w:rPr>
              <w:t xml:space="preserve">            </w:t>
            </w:r>
            <w:proofErr w:type="spellStart"/>
            <w:r w:rsidRPr="004A6A09">
              <w:rPr>
                <w:sz w:val="16"/>
                <w:szCs w:val="16"/>
                <w:lang w:val="en-US"/>
              </w:rPr>
              <w:t>DashboardBroadcaster.broadcast</w:t>
            </w:r>
            <w:proofErr w:type="spellEnd"/>
            <w:r w:rsidRPr="004A6A09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4A6A09">
              <w:rPr>
                <w:sz w:val="16"/>
                <w:szCs w:val="16"/>
                <w:lang w:val="en-US"/>
              </w:rPr>
              <w:t>channelId</w:t>
            </w:r>
            <w:proofErr w:type="spellEnd"/>
            <w:r w:rsidRPr="004A6A09">
              <w:rPr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4A6A09">
              <w:rPr>
                <w:sz w:val="16"/>
                <w:szCs w:val="16"/>
                <w:lang w:val="en-US"/>
              </w:rPr>
              <w:t>restService.getDataSize</w:t>
            </w:r>
            <w:proofErr w:type="spellEnd"/>
            <w:r w:rsidRPr="004A6A09">
              <w:rPr>
                <w:sz w:val="16"/>
                <w:szCs w:val="16"/>
                <w:lang w:val="en-US"/>
              </w:rPr>
              <w:t>());</w:t>
            </w:r>
          </w:p>
          <w:p w14:paraId="65977B3E" w14:textId="77777777" w:rsidR="004A6A09" w:rsidRPr="004A6A09" w:rsidRDefault="004A6A09" w:rsidP="004A6A09">
            <w:pPr>
              <w:pStyle w:val="af1"/>
              <w:rPr>
                <w:sz w:val="16"/>
                <w:szCs w:val="16"/>
              </w:rPr>
            </w:pPr>
            <w:r w:rsidRPr="004A6A09">
              <w:rPr>
                <w:sz w:val="16"/>
                <w:szCs w:val="16"/>
                <w:lang w:val="en-US"/>
              </w:rPr>
              <w:t xml:space="preserve">        </w:t>
            </w:r>
            <w:r w:rsidRPr="004A6A09">
              <w:rPr>
                <w:sz w:val="16"/>
                <w:szCs w:val="16"/>
              </w:rPr>
              <w:t>}</w:t>
            </w:r>
          </w:p>
          <w:p w14:paraId="1CF1294B" w14:textId="5CAE6527" w:rsidR="004A6A09" w:rsidRPr="004A6A09" w:rsidRDefault="004A6A09" w:rsidP="004A6A09">
            <w:pPr>
              <w:pStyle w:val="af1"/>
              <w:rPr>
                <w:sz w:val="16"/>
                <w:szCs w:val="16"/>
              </w:rPr>
            </w:pPr>
            <w:r w:rsidRPr="004A6A09">
              <w:rPr>
                <w:sz w:val="16"/>
                <w:szCs w:val="16"/>
              </w:rPr>
              <w:t xml:space="preserve">    }</w:t>
            </w:r>
          </w:p>
          <w:p w14:paraId="08779686" w14:textId="6AC9D99E" w:rsidR="004A6A09" w:rsidRPr="004A6A09" w:rsidRDefault="004A6A09" w:rsidP="004A6A09">
            <w:pPr>
              <w:pStyle w:val="af1"/>
              <w:rPr>
                <w:sz w:val="16"/>
                <w:szCs w:val="16"/>
              </w:rPr>
            </w:pPr>
            <w:r w:rsidRPr="004A6A09">
              <w:rPr>
                <w:sz w:val="16"/>
                <w:szCs w:val="16"/>
              </w:rPr>
              <w:t>}</w:t>
            </w:r>
          </w:p>
        </w:tc>
      </w:tr>
    </w:tbl>
    <w:p w14:paraId="4589FE8F" w14:textId="77777777" w:rsidR="004A6A09" w:rsidRDefault="004A6A09" w:rsidP="00276A35">
      <w:pPr>
        <w:pStyle w:val="af1"/>
        <w:spacing w:line="240" w:lineRule="auto"/>
        <w:ind w:firstLine="0"/>
      </w:pPr>
    </w:p>
    <w:p w14:paraId="568E2A00" w14:textId="118D7A85" w:rsidR="004A6A09" w:rsidRPr="001713AE" w:rsidRDefault="004A6A09" w:rsidP="004A6A09">
      <w:pPr>
        <w:pStyle w:val="af1"/>
        <w:spacing w:line="240" w:lineRule="auto"/>
      </w:pPr>
      <w:r w:rsidRPr="00FF0F16">
        <w:t>Файл «</w:t>
      </w:r>
      <w:proofErr w:type="spellStart"/>
      <w:r w:rsidRPr="00FF0F16">
        <w:t>KpiCard</w:t>
      </w:r>
      <w:proofErr w:type="spellEnd"/>
      <w:r w:rsidRPr="00FF0F16">
        <w:t>.</w:t>
      </w:r>
      <w:r w:rsidRPr="00FF0F16">
        <w:rPr>
          <w:lang w:val="en-US"/>
        </w:rPr>
        <w:t>java</w:t>
      </w:r>
      <w:r w:rsidRPr="00FF0F16">
        <w:t>».</w:t>
      </w:r>
    </w:p>
    <w:tbl>
      <w:tblPr>
        <w:tblStyle w:val="aff4"/>
        <w:tblW w:w="0" w:type="auto"/>
        <w:tblLook w:val="04A0" w:firstRow="1" w:lastRow="0" w:firstColumn="1" w:lastColumn="0" w:noHBand="0" w:noVBand="1"/>
      </w:tblPr>
      <w:tblGrid>
        <w:gridCol w:w="9628"/>
      </w:tblGrid>
      <w:tr w:rsidR="004A6A09" w:rsidRPr="001713AE" w14:paraId="1994A2ED" w14:textId="77777777" w:rsidTr="00406765">
        <w:tc>
          <w:tcPr>
            <w:tcW w:w="9628" w:type="dxa"/>
          </w:tcPr>
          <w:p w14:paraId="47A37C23" w14:textId="7BB5A903" w:rsidR="004A6A09" w:rsidRPr="006A0293" w:rsidRDefault="004A6A09" w:rsidP="004A6A09">
            <w:pPr>
              <w:pStyle w:val="af1"/>
              <w:rPr>
                <w:sz w:val="16"/>
                <w:szCs w:val="16"/>
                <w:lang w:val="en-US"/>
              </w:rPr>
            </w:pPr>
            <w:r w:rsidRPr="004A6A09">
              <w:rPr>
                <w:sz w:val="16"/>
                <w:szCs w:val="16"/>
                <w:lang w:val="en-US"/>
              </w:rPr>
              <w:t xml:space="preserve">package </w:t>
            </w:r>
            <w:proofErr w:type="spellStart"/>
            <w:proofErr w:type="gramStart"/>
            <w:r w:rsidRPr="004A6A09">
              <w:rPr>
                <w:sz w:val="16"/>
                <w:szCs w:val="16"/>
                <w:lang w:val="en-US"/>
              </w:rPr>
              <w:t>com.client</w:t>
            </w:r>
            <w:proofErr w:type="gramEnd"/>
            <w:r w:rsidRPr="004A6A09">
              <w:rPr>
                <w:sz w:val="16"/>
                <w:szCs w:val="16"/>
                <w:lang w:val="en-US"/>
              </w:rPr>
              <w:t>.dashboard</w:t>
            </w:r>
            <w:proofErr w:type="spellEnd"/>
            <w:r w:rsidRPr="004A6A09">
              <w:rPr>
                <w:sz w:val="16"/>
                <w:szCs w:val="16"/>
                <w:lang w:val="en-US"/>
              </w:rPr>
              <w:t>;</w:t>
            </w:r>
          </w:p>
          <w:p w14:paraId="58E80AA9" w14:textId="77777777" w:rsidR="004A6A09" w:rsidRPr="004A6A09" w:rsidRDefault="004A6A09" w:rsidP="004A6A09">
            <w:pPr>
              <w:pStyle w:val="af1"/>
              <w:rPr>
                <w:sz w:val="16"/>
                <w:szCs w:val="16"/>
                <w:lang w:val="en-US"/>
              </w:rPr>
            </w:pPr>
            <w:r w:rsidRPr="004A6A09">
              <w:rPr>
                <w:sz w:val="16"/>
                <w:szCs w:val="16"/>
                <w:lang w:val="en-US"/>
              </w:rPr>
              <w:t>@RequiredArgsConstructor</w:t>
            </w:r>
          </w:p>
          <w:p w14:paraId="36BB1C64" w14:textId="7AE9FA0E" w:rsidR="004A6A09" w:rsidRPr="006A0293" w:rsidRDefault="004A6A09" w:rsidP="004A6A09">
            <w:pPr>
              <w:pStyle w:val="af1"/>
              <w:rPr>
                <w:sz w:val="16"/>
                <w:szCs w:val="16"/>
                <w:lang w:val="en-US"/>
              </w:rPr>
            </w:pPr>
            <w:r w:rsidRPr="004A6A09">
              <w:rPr>
                <w:sz w:val="16"/>
                <w:szCs w:val="16"/>
                <w:lang w:val="en-US"/>
              </w:rPr>
              <w:t xml:space="preserve">public class </w:t>
            </w:r>
            <w:proofErr w:type="spellStart"/>
            <w:r w:rsidRPr="004A6A09">
              <w:rPr>
                <w:sz w:val="16"/>
                <w:szCs w:val="16"/>
                <w:lang w:val="en-US"/>
              </w:rPr>
              <w:t>KpiCard</w:t>
            </w:r>
            <w:proofErr w:type="spellEnd"/>
            <w:r w:rsidRPr="004A6A09">
              <w:rPr>
                <w:sz w:val="16"/>
                <w:szCs w:val="16"/>
                <w:lang w:val="en-US"/>
              </w:rPr>
              <w:t xml:space="preserve"> extends </w:t>
            </w:r>
            <w:proofErr w:type="spellStart"/>
            <w:r w:rsidRPr="004A6A09">
              <w:rPr>
                <w:sz w:val="16"/>
                <w:szCs w:val="16"/>
                <w:lang w:val="en-US"/>
              </w:rPr>
              <w:t>VerticalLayout</w:t>
            </w:r>
            <w:proofErr w:type="spellEnd"/>
            <w:r w:rsidRPr="004A6A09">
              <w:rPr>
                <w:sz w:val="16"/>
                <w:szCs w:val="16"/>
                <w:lang w:val="en-US"/>
              </w:rPr>
              <w:t xml:space="preserve"> {</w:t>
            </w:r>
          </w:p>
          <w:p w14:paraId="433CFFD8" w14:textId="77777777" w:rsidR="004A6A09" w:rsidRPr="004A6A09" w:rsidRDefault="004A6A09" w:rsidP="004A6A09">
            <w:pPr>
              <w:pStyle w:val="af1"/>
              <w:rPr>
                <w:sz w:val="16"/>
                <w:szCs w:val="16"/>
                <w:lang w:val="en-US"/>
              </w:rPr>
            </w:pPr>
            <w:r w:rsidRPr="004A6A09">
              <w:rPr>
                <w:sz w:val="16"/>
                <w:szCs w:val="16"/>
                <w:lang w:val="en-US"/>
              </w:rPr>
              <w:t xml:space="preserve">    private final transient </w:t>
            </w:r>
            <w:proofErr w:type="spellStart"/>
            <w:r w:rsidRPr="004A6A09">
              <w:rPr>
                <w:sz w:val="16"/>
                <w:szCs w:val="16"/>
                <w:lang w:val="en-US"/>
              </w:rPr>
              <w:t>EquipmentService</w:t>
            </w:r>
            <w:proofErr w:type="spellEnd"/>
            <w:r w:rsidRPr="004A6A09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4A6A09">
              <w:rPr>
                <w:sz w:val="16"/>
                <w:szCs w:val="16"/>
                <w:lang w:val="en-US"/>
              </w:rPr>
              <w:t>equipmentService</w:t>
            </w:r>
            <w:proofErr w:type="spellEnd"/>
            <w:r w:rsidRPr="004A6A09">
              <w:rPr>
                <w:sz w:val="16"/>
                <w:szCs w:val="16"/>
                <w:lang w:val="en-US"/>
              </w:rPr>
              <w:t>;</w:t>
            </w:r>
          </w:p>
          <w:p w14:paraId="162FE14E" w14:textId="77777777" w:rsidR="004A6A09" w:rsidRPr="004A6A09" w:rsidRDefault="004A6A09" w:rsidP="004A6A09">
            <w:pPr>
              <w:pStyle w:val="af1"/>
              <w:rPr>
                <w:sz w:val="16"/>
                <w:szCs w:val="16"/>
                <w:lang w:val="en-US"/>
              </w:rPr>
            </w:pPr>
            <w:r w:rsidRPr="004A6A09">
              <w:rPr>
                <w:sz w:val="16"/>
                <w:szCs w:val="16"/>
                <w:lang w:val="en-US"/>
              </w:rPr>
              <w:t xml:space="preserve">    private final transient </w:t>
            </w:r>
            <w:proofErr w:type="spellStart"/>
            <w:r w:rsidRPr="004A6A09">
              <w:rPr>
                <w:sz w:val="16"/>
                <w:szCs w:val="16"/>
                <w:lang w:val="en-US"/>
              </w:rPr>
              <w:t>EquipmentTypeService</w:t>
            </w:r>
            <w:proofErr w:type="spellEnd"/>
            <w:r w:rsidRPr="004A6A09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4A6A09">
              <w:rPr>
                <w:sz w:val="16"/>
                <w:szCs w:val="16"/>
                <w:lang w:val="en-US"/>
              </w:rPr>
              <w:t>equipmentTypeService</w:t>
            </w:r>
            <w:proofErr w:type="spellEnd"/>
            <w:r w:rsidRPr="004A6A09">
              <w:rPr>
                <w:sz w:val="16"/>
                <w:szCs w:val="16"/>
                <w:lang w:val="en-US"/>
              </w:rPr>
              <w:t>;</w:t>
            </w:r>
          </w:p>
          <w:p w14:paraId="45E32D06" w14:textId="77777777" w:rsidR="004A6A09" w:rsidRPr="004A6A09" w:rsidRDefault="004A6A09" w:rsidP="004A6A09">
            <w:pPr>
              <w:pStyle w:val="af1"/>
              <w:rPr>
                <w:sz w:val="16"/>
                <w:szCs w:val="16"/>
                <w:lang w:val="en-US"/>
              </w:rPr>
            </w:pPr>
            <w:r w:rsidRPr="004A6A09">
              <w:rPr>
                <w:sz w:val="16"/>
                <w:szCs w:val="16"/>
                <w:lang w:val="en-US"/>
              </w:rPr>
              <w:t xml:space="preserve">    private final transient </w:t>
            </w:r>
            <w:proofErr w:type="spellStart"/>
            <w:r w:rsidRPr="004A6A09">
              <w:rPr>
                <w:sz w:val="16"/>
                <w:szCs w:val="16"/>
                <w:lang w:val="en-US"/>
              </w:rPr>
              <w:t>ManufacturerService</w:t>
            </w:r>
            <w:proofErr w:type="spellEnd"/>
            <w:r w:rsidRPr="004A6A09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4A6A09">
              <w:rPr>
                <w:sz w:val="16"/>
                <w:szCs w:val="16"/>
                <w:lang w:val="en-US"/>
              </w:rPr>
              <w:t>manufacturerService</w:t>
            </w:r>
            <w:proofErr w:type="spellEnd"/>
            <w:r w:rsidRPr="004A6A09">
              <w:rPr>
                <w:sz w:val="16"/>
                <w:szCs w:val="16"/>
                <w:lang w:val="en-US"/>
              </w:rPr>
              <w:t>;</w:t>
            </w:r>
          </w:p>
          <w:p w14:paraId="37432828" w14:textId="77777777" w:rsidR="004A6A09" w:rsidRPr="004A6A09" w:rsidRDefault="004A6A09" w:rsidP="004A6A09">
            <w:pPr>
              <w:pStyle w:val="af1"/>
              <w:rPr>
                <w:sz w:val="16"/>
                <w:szCs w:val="16"/>
                <w:lang w:val="en-US"/>
              </w:rPr>
            </w:pPr>
            <w:r w:rsidRPr="004A6A09">
              <w:rPr>
                <w:sz w:val="16"/>
                <w:szCs w:val="16"/>
                <w:lang w:val="en-US"/>
              </w:rPr>
              <w:t xml:space="preserve">    private final transient </w:t>
            </w:r>
            <w:proofErr w:type="spellStart"/>
            <w:r w:rsidRPr="004A6A09">
              <w:rPr>
                <w:sz w:val="16"/>
                <w:szCs w:val="16"/>
                <w:lang w:val="en-US"/>
              </w:rPr>
              <w:t>LocationService</w:t>
            </w:r>
            <w:proofErr w:type="spellEnd"/>
            <w:r w:rsidRPr="004A6A09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4A6A09">
              <w:rPr>
                <w:sz w:val="16"/>
                <w:szCs w:val="16"/>
                <w:lang w:val="en-US"/>
              </w:rPr>
              <w:t>locationService</w:t>
            </w:r>
            <w:proofErr w:type="spellEnd"/>
            <w:r w:rsidRPr="004A6A09">
              <w:rPr>
                <w:sz w:val="16"/>
                <w:szCs w:val="16"/>
                <w:lang w:val="en-US"/>
              </w:rPr>
              <w:t>;</w:t>
            </w:r>
          </w:p>
          <w:p w14:paraId="0A4670B8" w14:textId="35E05A03" w:rsidR="004A6A09" w:rsidRPr="006A0293" w:rsidRDefault="004A6A09" w:rsidP="004A6A09">
            <w:pPr>
              <w:pStyle w:val="af1"/>
              <w:rPr>
                <w:sz w:val="16"/>
                <w:szCs w:val="16"/>
                <w:lang w:val="en-US"/>
              </w:rPr>
            </w:pPr>
            <w:r w:rsidRPr="004A6A09">
              <w:rPr>
                <w:sz w:val="16"/>
                <w:szCs w:val="16"/>
                <w:lang w:val="en-US"/>
              </w:rPr>
              <w:t xml:space="preserve">    private final transient </w:t>
            </w:r>
            <w:proofErr w:type="spellStart"/>
            <w:r w:rsidRPr="004A6A09">
              <w:rPr>
                <w:sz w:val="16"/>
                <w:szCs w:val="16"/>
                <w:lang w:val="en-US"/>
              </w:rPr>
              <w:t>InventoryService</w:t>
            </w:r>
            <w:proofErr w:type="spellEnd"/>
            <w:r w:rsidRPr="004A6A09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4A6A09">
              <w:rPr>
                <w:sz w:val="16"/>
                <w:szCs w:val="16"/>
                <w:lang w:val="en-US"/>
              </w:rPr>
              <w:t>inventoryService</w:t>
            </w:r>
            <w:proofErr w:type="spellEnd"/>
            <w:r w:rsidRPr="004A6A09">
              <w:rPr>
                <w:sz w:val="16"/>
                <w:szCs w:val="16"/>
                <w:lang w:val="en-US"/>
              </w:rPr>
              <w:t>;</w:t>
            </w:r>
          </w:p>
          <w:p w14:paraId="4B5EE9A8" w14:textId="77777777" w:rsidR="004A6A09" w:rsidRPr="004A6A09" w:rsidRDefault="004A6A09" w:rsidP="004A6A09">
            <w:pPr>
              <w:pStyle w:val="af1"/>
              <w:rPr>
                <w:sz w:val="16"/>
                <w:szCs w:val="16"/>
                <w:lang w:val="en-US"/>
              </w:rPr>
            </w:pPr>
            <w:r w:rsidRPr="004A6A09">
              <w:rPr>
                <w:sz w:val="16"/>
                <w:szCs w:val="16"/>
                <w:lang w:val="en-US"/>
              </w:rPr>
              <w:t xml:space="preserve">    private String </w:t>
            </w:r>
            <w:proofErr w:type="spellStart"/>
            <w:r w:rsidRPr="004A6A09">
              <w:rPr>
                <w:sz w:val="16"/>
                <w:szCs w:val="16"/>
                <w:lang w:val="en-US"/>
              </w:rPr>
              <w:t>channelId</w:t>
            </w:r>
            <w:proofErr w:type="spellEnd"/>
            <w:r w:rsidRPr="004A6A09">
              <w:rPr>
                <w:sz w:val="16"/>
                <w:szCs w:val="16"/>
                <w:lang w:val="en-US"/>
              </w:rPr>
              <w:t>;</w:t>
            </w:r>
          </w:p>
          <w:p w14:paraId="1336AF52" w14:textId="77777777" w:rsidR="004A6A09" w:rsidRPr="004A6A09" w:rsidRDefault="004A6A09" w:rsidP="004A6A09">
            <w:pPr>
              <w:pStyle w:val="af1"/>
              <w:rPr>
                <w:sz w:val="16"/>
                <w:szCs w:val="16"/>
                <w:lang w:val="en-US"/>
              </w:rPr>
            </w:pPr>
            <w:r w:rsidRPr="004A6A09">
              <w:rPr>
                <w:sz w:val="16"/>
                <w:szCs w:val="16"/>
                <w:lang w:val="en-US"/>
              </w:rPr>
              <w:t xml:space="preserve">    private final Span </w:t>
            </w:r>
            <w:proofErr w:type="spellStart"/>
            <w:r w:rsidRPr="004A6A09">
              <w:rPr>
                <w:sz w:val="16"/>
                <w:szCs w:val="16"/>
                <w:lang w:val="en-US"/>
              </w:rPr>
              <w:t>span</w:t>
            </w:r>
            <w:proofErr w:type="spellEnd"/>
            <w:r w:rsidRPr="004A6A09">
              <w:rPr>
                <w:sz w:val="16"/>
                <w:szCs w:val="16"/>
                <w:lang w:val="en-US"/>
              </w:rPr>
              <w:t xml:space="preserve"> = new </w:t>
            </w:r>
            <w:proofErr w:type="gramStart"/>
            <w:r w:rsidRPr="004A6A09">
              <w:rPr>
                <w:sz w:val="16"/>
                <w:szCs w:val="16"/>
                <w:lang w:val="en-US"/>
              </w:rPr>
              <w:t>Span(</w:t>
            </w:r>
            <w:proofErr w:type="gramEnd"/>
            <w:r w:rsidRPr="004A6A09">
              <w:rPr>
                <w:sz w:val="16"/>
                <w:szCs w:val="16"/>
                <w:lang w:val="en-US"/>
              </w:rPr>
              <w:t>"0");</w:t>
            </w:r>
          </w:p>
          <w:p w14:paraId="33F095BC" w14:textId="77777777" w:rsidR="004A6A09" w:rsidRPr="004A6A09" w:rsidRDefault="004A6A09" w:rsidP="004A6A09">
            <w:pPr>
              <w:pStyle w:val="af1"/>
              <w:rPr>
                <w:sz w:val="16"/>
                <w:szCs w:val="16"/>
                <w:lang w:val="en-US"/>
              </w:rPr>
            </w:pPr>
            <w:r w:rsidRPr="004A6A09">
              <w:rPr>
                <w:sz w:val="16"/>
                <w:szCs w:val="16"/>
                <w:lang w:val="en-US"/>
              </w:rPr>
              <w:t xml:space="preserve">    private transient Function</w:t>
            </w:r>
            <w:proofErr w:type="gramStart"/>
            <w:r w:rsidRPr="004A6A09">
              <w:rPr>
                <w:sz w:val="16"/>
                <w:szCs w:val="16"/>
                <w:lang w:val="en-US"/>
              </w:rPr>
              <w:t>&lt;?,</w:t>
            </w:r>
            <w:proofErr w:type="gramEnd"/>
            <w:r w:rsidRPr="004A6A09">
              <w:rPr>
                <w:sz w:val="16"/>
                <w:szCs w:val="16"/>
                <w:lang w:val="en-US"/>
              </w:rPr>
              <w:t xml:space="preserve"> String&gt; prefix;</w:t>
            </w:r>
          </w:p>
          <w:p w14:paraId="21083849" w14:textId="37F10F2F" w:rsidR="004A6A09" w:rsidRPr="006A0293" w:rsidRDefault="004A6A09" w:rsidP="004A6A09">
            <w:pPr>
              <w:pStyle w:val="af1"/>
              <w:rPr>
                <w:sz w:val="16"/>
                <w:szCs w:val="16"/>
                <w:lang w:val="en-US"/>
              </w:rPr>
            </w:pPr>
            <w:r w:rsidRPr="004A6A09">
              <w:rPr>
                <w:sz w:val="16"/>
                <w:szCs w:val="16"/>
                <w:lang w:val="en-US"/>
              </w:rPr>
              <w:t xml:space="preserve">    private Registration </w:t>
            </w:r>
            <w:proofErr w:type="spellStart"/>
            <w:r w:rsidRPr="004A6A09">
              <w:rPr>
                <w:sz w:val="16"/>
                <w:szCs w:val="16"/>
                <w:lang w:val="en-US"/>
              </w:rPr>
              <w:t>registration</w:t>
            </w:r>
            <w:proofErr w:type="spellEnd"/>
            <w:r w:rsidRPr="004A6A09">
              <w:rPr>
                <w:sz w:val="16"/>
                <w:szCs w:val="16"/>
                <w:lang w:val="en-US"/>
              </w:rPr>
              <w:t>;</w:t>
            </w:r>
          </w:p>
          <w:p w14:paraId="4022DC27" w14:textId="643DF51C" w:rsidR="004A6A09" w:rsidRPr="004A6A09" w:rsidRDefault="004A6A09" w:rsidP="004A6A09">
            <w:pPr>
              <w:pStyle w:val="af1"/>
              <w:rPr>
                <w:sz w:val="16"/>
                <w:szCs w:val="16"/>
                <w:lang w:val="en-US"/>
              </w:rPr>
            </w:pPr>
            <w:r w:rsidRPr="004A6A09">
              <w:rPr>
                <w:sz w:val="16"/>
                <w:szCs w:val="16"/>
                <w:lang w:val="en-US"/>
              </w:rPr>
              <w:t xml:space="preserve">    private static final </w:t>
            </w:r>
            <w:proofErr w:type="spellStart"/>
            <w:r w:rsidRPr="004A6A09">
              <w:rPr>
                <w:sz w:val="16"/>
                <w:szCs w:val="16"/>
                <w:lang w:val="en-US"/>
              </w:rPr>
              <w:t>NumberFormat</w:t>
            </w:r>
            <w:proofErr w:type="spellEnd"/>
            <w:r w:rsidRPr="004A6A09">
              <w:rPr>
                <w:sz w:val="16"/>
                <w:szCs w:val="16"/>
                <w:lang w:val="en-US"/>
              </w:rPr>
              <w:t xml:space="preserve"> FORMATTER = </w:t>
            </w:r>
            <w:proofErr w:type="spellStart"/>
            <w:r w:rsidRPr="004A6A09">
              <w:rPr>
                <w:sz w:val="16"/>
                <w:szCs w:val="16"/>
                <w:lang w:val="en-US"/>
              </w:rPr>
              <w:t>NumberFormat.getNumberInstance</w:t>
            </w:r>
            <w:proofErr w:type="spellEnd"/>
            <w:r w:rsidRPr="004A6A09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4A6A09">
              <w:rPr>
                <w:sz w:val="16"/>
                <w:szCs w:val="16"/>
                <w:lang w:val="en-US"/>
              </w:rPr>
              <w:t>Locale.FRANCE</w:t>
            </w:r>
            <w:proofErr w:type="spellEnd"/>
            <w:r w:rsidRPr="004A6A09">
              <w:rPr>
                <w:sz w:val="16"/>
                <w:szCs w:val="16"/>
                <w:lang w:val="en-US"/>
              </w:rPr>
              <w:t>);</w:t>
            </w:r>
          </w:p>
          <w:p w14:paraId="14648822" w14:textId="77777777" w:rsidR="004A6A09" w:rsidRPr="004A6A09" w:rsidRDefault="004A6A09" w:rsidP="004A6A09">
            <w:pPr>
              <w:pStyle w:val="af1"/>
              <w:rPr>
                <w:sz w:val="16"/>
                <w:szCs w:val="16"/>
                <w:lang w:val="en-US"/>
              </w:rPr>
            </w:pPr>
            <w:r w:rsidRPr="004A6A09">
              <w:rPr>
                <w:sz w:val="16"/>
                <w:szCs w:val="16"/>
                <w:lang w:val="en-US"/>
              </w:rPr>
              <w:t xml:space="preserve">    public Component </w:t>
            </w:r>
            <w:proofErr w:type="spellStart"/>
            <w:proofErr w:type="gramStart"/>
            <w:r w:rsidRPr="004A6A09">
              <w:rPr>
                <w:sz w:val="16"/>
                <w:szCs w:val="16"/>
                <w:lang w:val="en-US"/>
              </w:rPr>
              <w:t>getKpiCards</w:t>
            </w:r>
            <w:proofErr w:type="spellEnd"/>
            <w:r w:rsidRPr="004A6A09">
              <w:rPr>
                <w:sz w:val="16"/>
                <w:szCs w:val="16"/>
                <w:lang w:val="en-US"/>
              </w:rPr>
              <w:t>(</w:t>
            </w:r>
            <w:proofErr w:type="gramEnd"/>
            <w:r w:rsidRPr="004A6A09">
              <w:rPr>
                <w:sz w:val="16"/>
                <w:szCs w:val="16"/>
                <w:lang w:val="en-US"/>
              </w:rPr>
              <w:t>) {</w:t>
            </w:r>
          </w:p>
          <w:p w14:paraId="6FC72A29" w14:textId="77777777" w:rsidR="004A6A09" w:rsidRPr="004A6A09" w:rsidRDefault="004A6A09" w:rsidP="004A6A09">
            <w:pPr>
              <w:pStyle w:val="af1"/>
              <w:rPr>
                <w:sz w:val="16"/>
                <w:szCs w:val="16"/>
                <w:lang w:val="en-US"/>
              </w:rPr>
            </w:pPr>
            <w:r w:rsidRPr="004A6A09">
              <w:rPr>
                <w:sz w:val="16"/>
                <w:szCs w:val="16"/>
                <w:lang w:val="en-US"/>
              </w:rPr>
              <w:t xml:space="preserve">        var </w:t>
            </w:r>
            <w:proofErr w:type="spellStart"/>
            <w:r w:rsidRPr="004A6A09">
              <w:rPr>
                <w:sz w:val="16"/>
                <w:szCs w:val="16"/>
                <w:lang w:val="en-US"/>
              </w:rPr>
              <w:t>dashboardGrid</w:t>
            </w:r>
            <w:proofErr w:type="spellEnd"/>
            <w:r w:rsidRPr="004A6A09">
              <w:rPr>
                <w:sz w:val="16"/>
                <w:szCs w:val="16"/>
                <w:lang w:val="en-US"/>
              </w:rPr>
              <w:t xml:space="preserve"> = new </w:t>
            </w:r>
            <w:proofErr w:type="spellStart"/>
            <w:proofErr w:type="gramStart"/>
            <w:r w:rsidRPr="004A6A09">
              <w:rPr>
                <w:sz w:val="16"/>
                <w:szCs w:val="16"/>
                <w:lang w:val="en-US"/>
              </w:rPr>
              <w:t>FlexLayout</w:t>
            </w:r>
            <w:proofErr w:type="spellEnd"/>
            <w:r w:rsidRPr="004A6A09">
              <w:rPr>
                <w:sz w:val="16"/>
                <w:szCs w:val="16"/>
                <w:lang w:val="en-US"/>
              </w:rPr>
              <w:t>(</w:t>
            </w:r>
            <w:proofErr w:type="gramEnd"/>
            <w:r w:rsidRPr="004A6A09">
              <w:rPr>
                <w:sz w:val="16"/>
                <w:szCs w:val="16"/>
                <w:lang w:val="en-US"/>
              </w:rPr>
              <w:t>);</w:t>
            </w:r>
          </w:p>
          <w:p w14:paraId="46A94E5F" w14:textId="77777777" w:rsidR="004A6A09" w:rsidRPr="004A6A09" w:rsidRDefault="004A6A09" w:rsidP="004A6A09">
            <w:pPr>
              <w:pStyle w:val="af1"/>
              <w:rPr>
                <w:sz w:val="16"/>
                <w:szCs w:val="16"/>
                <w:lang w:val="en-US"/>
              </w:rPr>
            </w:pPr>
            <w:r w:rsidRPr="004A6A09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4A6A09">
              <w:rPr>
                <w:sz w:val="16"/>
                <w:szCs w:val="16"/>
                <w:lang w:val="en-US"/>
              </w:rPr>
              <w:t>dashboardGrid.setFlexWrap</w:t>
            </w:r>
            <w:proofErr w:type="spellEnd"/>
            <w:r w:rsidRPr="004A6A09">
              <w:rPr>
                <w:sz w:val="16"/>
                <w:szCs w:val="16"/>
                <w:lang w:val="en-US"/>
              </w:rPr>
              <w:t>(</w:t>
            </w:r>
            <w:proofErr w:type="spellStart"/>
            <w:proofErr w:type="gramStart"/>
            <w:r w:rsidRPr="004A6A09">
              <w:rPr>
                <w:sz w:val="16"/>
                <w:szCs w:val="16"/>
                <w:lang w:val="en-US"/>
              </w:rPr>
              <w:t>FlexLayout.FlexWrap.WRAP</w:t>
            </w:r>
            <w:proofErr w:type="spellEnd"/>
            <w:proofErr w:type="gramEnd"/>
            <w:r w:rsidRPr="004A6A09">
              <w:rPr>
                <w:sz w:val="16"/>
                <w:szCs w:val="16"/>
                <w:lang w:val="en-US"/>
              </w:rPr>
              <w:t>);</w:t>
            </w:r>
          </w:p>
          <w:p w14:paraId="68306681" w14:textId="77777777" w:rsidR="004A6A09" w:rsidRPr="004A6A09" w:rsidRDefault="004A6A09" w:rsidP="004A6A09">
            <w:pPr>
              <w:pStyle w:val="af1"/>
              <w:rPr>
                <w:sz w:val="16"/>
                <w:szCs w:val="16"/>
                <w:lang w:val="en-US"/>
              </w:rPr>
            </w:pPr>
            <w:r w:rsidRPr="004A6A09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4A6A09">
              <w:rPr>
                <w:sz w:val="16"/>
                <w:szCs w:val="16"/>
                <w:lang w:val="en-US"/>
              </w:rPr>
              <w:t>dashboardGrid.setJustifyContentMode</w:t>
            </w:r>
            <w:proofErr w:type="spellEnd"/>
            <w:r w:rsidRPr="004A6A09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4A6A09">
              <w:rPr>
                <w:sz w:val="16"/>
                <w:szCs w:val="16"/>
                <w:lang w:val="en-US"/>
              </w:rPr>
              <w:t>JustifyContentMode.CENTER</w:t>
            </w:r>
            <w:proofErr w:type="spellEnd"/>
            <w:r w:rsidRPr="004A6A09">
              <w:rPr>
                <w:sz w:val="16"/>
                <w:szCs w:val="16"/>
                <w:lang w:val="en-US"/>
              </w:rPr>
              <w:t>);</w:t>
            </w:r>
          </w:p>
          <w:p w14:paraId="23D95475" w14:textId="77777777" w:rsidR="004A6A09" w:rsidRPr="004A6A09" w:rsidRDefault="004A6A09" w:rsidP="004A6A09">
            <w:pPr>
              <w:pStyle w:val="af1"/>
              <w:rPr>
                <w:sz w:val="16"/>
                <w:szCs w:val="16"/>
                <w:lang w:val="en-US"/>
              </w:rPr>
            </w:pPr>
            <w:r w:rsidRPr="004A6A09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4A6A09">
              <w:rPr>
                <w:sz w:val="16"/>
                <w:szCs w:val="16"/>
                <w:lang w:val="en-US"/>
              </w:rPr>
              <w:t>dashboardGrid.addClassNames</w:t>
            </w:r>
            <w:proofErr w:type="spellEnd"/>
            <w:r w:rsidRPr="004A6A09">
              <w:rPr>
                <w:sz w:val="16"/>
                <w:szCs w:val="16"/>
                <w:lang w:val="en-US"/>
              </w:rPr>
              <w:t>(</w:t>
            </w:r>
            <w:proofErr w:type="spellStart"/>
            <w:proofErr w:type="gramStart"/>
            <w:r w:rsidRPr="004A6A09">
              <w:rPr>
                <w:sz w:val="16"/>
                <w:szCs w:val="16"/>
                <w:lang w:val="en-US"/>
              </w:rPr>
              <w:t>LumoUtility.Gap.MEDIUM</w:t>
            </w:r>
            <w:proofErr w:type="spellEnd"/>
            <w:proofErr w:type="gramEnd"/>
            <w:r w:rsidRPr="004A6A09">
              <w:rPr>
                <w:sz w:val="16"/>
                <w:szCs w:val="16"/>
                <w:lang w:val="en-US"/>
              </w:rPr>
              <w:t>);</w:t>
            </w:r>
          </w:p>
          <w:p w14:paraId="6389CE10" w14:textId="77777777" w:rsidR="004A6A09" w:rsidRPr="004A6A09" w:rsidRDefault="004A6A09" w:rsidP="004A6A09">
            <w:pPr>
              <w:pStyle w:val="af1"/>
              <w:rPr>
                <w:sz w:val="16"/>
                <w:szCs w:val="16"/>
                <w:lang w:val="en-US"/>
              </w:rPr>
            </w:pPr>
            <w:r w:rsidRPr="004A6A09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4A6A09">
              <w:rPr>
                <w:sz w:val="16"/>
                <w:szCs w:val="16"/>
                <w:lang w:val="en-US"/>
              </w:rPr>
              <w:t>dashboardGrid.getChildren</w:t>
            </w:r>
            <w:proofErr w:type="spellEnd"/>
            <w:r w:rsidRPr="004A6A09">
              <w:rPr>
                <w:sz w:val="16"/>
                <w:szCs w:val="16"/>
                <w:lang w:val="en-US"/>
              </w:rPr>
              <w:t>(</w:t>
            </w:r>
            <w:proofErr w:type="gramStart"/>
            <w:r w:rsidRPr="004A6A09">
              <w:rPr>
                <w:sz w:val="16"/>
                <w:szCs w:val="16"/>
                <w:lang w:val="en-US"/>
              </w:rPr>
              <w:t>).</w:t>
            </w:r>
            <w:proofErr w:type="spellStart"/>
            <w:r w:rsidRPr="004A6A09">
              <w:rPr>
                <w:sz w:val="16"/>
                <w:szCs w:val="16"/>
                <w:lang w:val="en-US"/>
              </w:rPr>
              <w:t>forEach</w:t>
            </w:r>
            <w:proofErr w:type="spellEnd"/>
            <w:proofErr w:type="gramEnd"/>
            <w:r w:rsidRPr="004A6A09">
              <w:rPr>
                <w:sz w:val="16"/>
                <w:szCs w:val="16"/>
                <w:lang w:val="en-US"/>
              </w:rPr>
              <w:t>(card -&gt; {</w:t>
            </w:r>
          </w:p>
          <w:p w14:paraId="38B3398B" w14:textId="77777777" w:rsidR="004A6A09" w:rsidRPr="004A6A09" w:rsidRDefault="004A6A09" w:rsidP="004A6A09">
            <w:pPr>
              <w:pStyle w:val="af1"/>
              <w:rPr>
                <w:sz w:val="16"/>
                <w:szCs w:val="16"/>
                <w:lang w:val="en-US"/>
              </w:rPr>
            </w:pPr>
            <w:r w:rsidRPr="004A6A09">
              <w:rPr>
                <w:sz w:val="16"/>
                <w:szCs w:val="16"/>
                <w:lang w:val="en-US"/>
              </w:rPr>
              <w:t xml:space="preserve">            </w:t>
            </w:r>
            <w:proofErr w:type="spellStart"/>
            <w:proofErr w:type="gramStart"/>
            <w:r w:rsidRPr="004A6A09">
              <w:rPr>
                <w:sz w:val="16"/>
                <w:szCs w:val="16"/>
                <w:lang w:val="en-US"/>
              </w:rPr>
              <w:t>card.getElement</w:t>
            </w:r>
            <w:proofErr w:type="spellEnd"/>
            <w:proofErr w:type="gramEnd"/>
            <w:r w:rsidRPr="004A6A09">
              <w:rPr>
                <w:sz w:val="16"/>
                <w:szCs w:val="16"/>
                <w:lang w:val="en-US"/>
              </w:rPr>
              <w:t>().</w:t>
            </w:r>
            <w:proofErr w:type="spellStart"/>
            <w:r w:rsidRPr="004A6A09">
              <w:rPr>
                <w:sz w:val="16"/>
                <w:szCs w:val="16"/>
                <w:lang w:val="en-US"/>
              </w:rPr>
              <w:t>getStyle</w:t>
            </w:r>
            <w:proofErr w:type="spellEnd"/>
            <w:r w:rsidRPr="004A6A09">
              <w:rPr>
                <w:sz w:val="16"/>
                <w:szCs w:val="16"/>
                <w:lang w:val="en-US"/>
              </w:rPr>
              <w:t>().set("flex-grow", "1");</w:t>
            </w:r>
          </w:p>
          <w:p w14:paraId="4EB35B64" w14:textId="77777777" w:rsidR="004A6A09" w:rsidRPr="004A6A09" w:rsidRDefault="004A6A09" w:rsidP="004A6A09">
            <w:pPr>
              <w:pStyle w:val="af1"/>
              <w:rPr>
                <w:sz w:val="16"/>
                <w:szCs w:val="16"/>
                <w:lang w:val="en-US"/>
              </w:rPr>
            </w:pPr>
            <w:r w:rsidRPr="004A6A09">
              <w:rPr>
                <w:sz w:val="16"/>
                <w:szCs w:val="16"/>
                <w:lang w:val="en-US"/>
              </w:rPr>
              <w:t xml:space="preserve">            </w:t>
            </w:r>
            <w:proofErr w:type="spellStart"/>
            <w:proofErr w:type="gramStart"/>
            <w:r w:rsidRPr="004A6A09">
              <w:rPr>
                <w:sz w:val="16"/>
                <w:szCs w:val="16"/>
                <w:lang w:val="en-US"/>
              </w:rPr>
              <w:t>card.getElement</w:t>
            </w:r>
            <w:proofErr w:type="spellEnd"/>
            <w:proofErr w:type="gramEnd"/>
            <w:r w:rsidRPr="004A6A09">
              <w:rPr>
                <w:sz w:val="16"/>
                <w:szCs w:val="16"/>
                <w:lang w:val="en-US"/>
              </w:rPr>
              <w:t>().</w:t>
            </w:r>
            <w:proofErr w:type="spellStart"/>
            <w:r w:rsidRPr="004A6A09">
              <w:rPr>
                <w:sz w:val="16"/>
                <w:szCs w:val="16"/>
                <w:lang w:val="en-US"/>
              </w:rPr>
              <w:t>getStyle</w:t>
            </w:r>
            <w:proofErr w:type="spellEnd"/>
            <w:r w:rsidRPr="004A6A09">
              <w:rPr>
                <w:sz w:val="16"/>
                <w:szCs w:val="16"/>
                <w:lang w:val="en-US"/>
              </w:rPr>
              <w:t>().set("flex-basis", "300px");</w:t>
            </w:r>
          </w:p>
          <w:p w14:paraId="330630FD" w14:textId="3BCA8ADC" w:rsidR="004A6A09" w:rsidRPr="004A6A09" w:rsidRDefault="004A6A09" w:rsidP="004A6A09">
            <w:pPr>
              <w:pStyle w:val="af1"/>
              <w:rPr>
                <w:sz w:val="16"/>
                <w:szCs w:val="16"/>
              </w:rPr>
            </w:pPr>
            <w:r w:rsidRPr="004A6A09">
              <w:rPr>
                <w:sz w:val="16"/>
                <w:szCs w:val="16"/>
                <w:lang w:val="en-US"/>
              </w:rPr>
              <w:t xml:space="preserve">        });</w:t>
            </w:r>
          </w:p>
          <w:p w14:paraId="0F9226CA" w14:textId="77777777" w:rsidR="004A6A09" w:rsidRPr="004A6A09" w:rsidRDefault="004A6A09" w:rsidP="004A6A09">
            <w:pPr>
              <w:pStyle w:val="af1"/>
              <w:rPr>
                <w:sz w:val="16"/>
                <w:szCs w:val="16"/>
                <w:lang w:val="en-US"/>
              </w:rPr>
            </w:pPr>
            <w:r w:rsidRPr="004A6A09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proofErr w:type="gramStart"/>
            <w:r w:rsidRPr="004A6A09">
              <w:rPr>
                <w:sz w:val="16"/>
                <w:szCs w:val="16"/>
                <w:lang w:val="en-US"/>
              </w:rPr>
              <w:t>dashboardGrid.add</w:t>
            </w:r>
            <w:proofErr w:type="spellEnd"/>
            <w:r w:rsidRPr="004A6A09">
              <w:rPr>
                <w:sz w:val="16"/>
                <w:szCs w:val="16"/>
                <w:lang w:val="en-US"/>
              </w:rPr>
              <w:t>(</w:t>
            </w:r>
            <w:proofErr w:type="gramEnd"/>
          </w:p>
          <w:p w14:paraId="74E6D4CB" w14:textId="77777777" w:rsidR="004A6A09" w:rsidRPr="004A6A09" w:rsidRDefault="004A6A09" w:rsidP="004A6A09">
            <w:pPr>
              <w:pStyle w:val="af1"/>
              <w:rPr>
                <w:sz w:val="16"/>
                <w:szCs w:val="16"/>
                <w:lang w:val="en-US"/>
              </w:rPr>
            </w:pPr>
            <w:r w:rsidRPr="004A6A09">
              <w:rPr>
                <w:sz w:val="16"/>
                <w:szCs w:val="16"/>
                <w:lang w:val="en-US"/>
              </w:rPr>
              <w:t xml:space="preserve">                </w:t>
            </w:r>
            <w:proofErr w:type="gramStart"/>
            <w:r w:rsidRPr="004A6A09">
              <w:rPr>
                <w:sz w:val="16"/>
                <w:szCs w:val="16"/>
                <w:lang w:val="en-US"/>
              </w:rPr>
              <w:t>of(</w:t>
            </w:r>
            <w:proofErr w:type="gramEnd"/>
            <w:r w:rsidRPr="004A6A09">
              <w:rPr>
                <w:sz w:val="16"/>
                <w:szCs w:val="16"/>
                <w:lang w:val="en-US"/>
              </w:rPr>
              <w:t>"</w:t>
            </w:r>
            <w:r w:rsidRPr="004A6A09">
              <w:rPr>
                <w:sz w:val="16"/>
                <w:szCs w:val="16"/>
              </w:rPr>
              <w:t>Доступного</w:t>
            </w:r>
            <w:r w:rsidRPr="004A6A09">
              <w:rPr>
                <w:sz w:val="16"/>
                <w:szCs w:val="16"/>
                <w:lang w:val="en-US"/>
              </w:rPr>
              <w:t xml:space="preserve"> </w:t>
            </w:r>
            <w:r w:rsidRPr="004A6A09">
              <w:rPr>
                <w:sz w:val="16"/>
                <w:szCs w:val="16"/>
              </w:rPr>
              <w:t>сетевое</w:t>
            </w:r>
            <w:r w:rsidRPr="004A6A09">
              <w:rPr>
                <w:sz w:val="16"/>
                <w:szCs w:val="16"/>
                <w:lang w:val="en-US"/>
              </w:rPr>
              <w:t xml:space="preserve"> </w:t>
            </w:r>
            <w:r w:rsidRPr="004A6A09">
              <w:rPr>
                <w:sz w:val="16"/>
                <w:szCs w:val="16"/>
              </w:rPr>
              <w:t>оборудование</w:t>
            </w:r>
            <w:r w:rsidRPr="004A6A09">
              <w:rPr>
                <w:sz w:val="16"/>
                <w:szCs w:val="16"/>
                <w:lang w:val="en-US"/>
              </w:rPr>
              <w:t xml:space="preserve">", _ -&gt; </w:t>
            </w:r>
            <w:proofErr w:type="spellStart"/>
            <w:r w:rsidRPr="004A6A09">
              <w:rPr>
                <w:sz w:val="16"/>
                <w:szCs w:val="16"/>
                <w:lang w:val="en-US"/>
              </w:rPr>
              <w:t>String.valueOf</w:t>
            </w:r>
            <w:proofErr w:type="spellEnd"/>
            <w:r w:rsidRPr="004A6A09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4A6A09">
              <w:rPr>
                <w:sz w:val="16"/>
                <w:szCs w:val="16"/>
                <w:lang w:val="en-US"/>
              </w:rPr>
              <w:t>equipmentService.readAll</w:t>
            </w:r>
            <w:proofErr w:type="spellEnd"/>
            <w:r w:rsidRPr="004A6A09">
              <w:rPr>
                <w:sz w:val="16"/>
                <w:szCs w:val="16"/>
                <w:lang w:val="en-US"/>
              </w:rPr>
              <w:t>()</w:t>
            </w:r>
          </w:p>
          <w:p w14:paraId="567E5F8A" w14:textId="77777777" w:rsidR="004A6A09" w:rsidRPr="004A6A09" w:rsidRDefault="004A6A09" w:rsidP="004A6A09">
            <w:pPr>
              <w:pStyle w:val="af1"/>
              <w:rPr>
                <w:sz w:val="16"/>
                <w:szCs w:val="16"/>
                <w:lang w:val="en-US"/>
              </w:rPr>
            </w:pPr>
            <w:r w:rsidRPr="004A6A09">
              <w:rPr>
                <w:sz w:val="16"/>
                <w:szCs w:val="16"/>
                <w:lang w:val="en-US"/>
              </w:rPr>
              <w:t xml:space="preserve">                                </w:t>
            </w:r>
            <w:proofErr w:type="gramStart"/>
            <w:r w:rsidRPr="004A6A09">
              <w:rPr>
                <w:sz w:val="16"/>
                <w:szCs w:val="16"/>
                <w:lang w:val="en-US"/>
              </w:rPr>
              <w:t>.stream</w:t>
            </w:r>
            <w:proofErr w:type="gramEnd"/>
            <w:r w:rsidRPr="004A6A09">
              <w:rPr>
                <w:sz w:val="16"/>
                <w:szCs w:val="16"/>
                <w:lang w:val="en-US"/>
              </w:rPr>
              <w:t>()</w:t>
            </w:r>
          </w:p>
          <w:p w14:paraId="49240B45" w14:textId="77777777" w:rsidR="004A6A09" w:rsidRPr="004A6A09" w:rsidRDefault="004A6A09" w:rsidP="004A6A09">
            <w:pPr>
              <w:pStyle w:val="af1"/>
              <w:rPr>
                <w:sz w:val="16"/>
                <w:szCs w:val="16"/>
                <w:lang w:val="en-US"/>
              </w:rPr>
            </w:pPr>
            <w:r w:rsidRPr="004A6A09">
              <w:rPr>
                <w:sz w:val="16"/>
                <w:szCs w:val="16"/>
                <w:lang w:val="en-US"/>
              </w:rPr>
              <w:t xml:space="preserve">                                </w:t>
            </w:r>
            <w:proofErr w:type="gramStart"/>
            <w:r w:rsidRPr="004A6A09">
              <w:rPr>
                <w:sz w:val="16"/>
                <w:szCs w:val="16"/>
                <w:lang w:val="en-US"/>
              </w:rPr>
              <w:t>.filter</w:t>
            </w:r>
            <w:proofErr w:type="gramEnd"/>
            <w:r w:rsidRPr="004A6A09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4A6A09">
              <w:rPr>
                <w:sz w:val="16"/>
                <w:szCs w:val="16"/>
                <w:lang w:val="en-US"/>
              </w:rPr>
              <w:t>i</w:t>
            </w:r>
            <w:proofErr w:type="spellEnd"/>
            <w:r w:rsidRPr="004A6A09">
              <w:rPr>
                <w:sz w:val="16"/>
                <w:szCs w:val="16"/>
                <w:lang w:val="en-US"/>
              </w:rPr>
              <w:t xml:space="preserve"> -&gt; !i.inventories().isEmpty())</w:t>
            </w:r>
          </w:p>
          <w:p w14:paraId="06D1439E" w14:textId="77777777" w:rsidR="004A6A09" w:rsidRPr="004A6A09" w:rsidRDefault="004A6A09" w:rsidP="004A6A09">
            <w:pPr>
              <w:pStyle w:val="af1"/>
              <w:rPr>
                <w:sz w:val="16"/>
                <w:szCs w:val="16"/>
                <w:lang w:val="en-US"/>
              </w:rPr>
            </w:pPr>
            <w:r w:rsidRPr="004A6A09">
              <w:rPr>
                <w:sz w:val="16"/>
                <w:szCs w:val="16"/>
                <w:lang w:val="en-US"/>
              </w:rPr>
              <w:t xml:space="preserve">                                </w:t>
            </w:r>
            <w:proofErr w:type="gramStart"/>
            <w:r w:rsidRPr="004A6A09">
              <w:rPr>
                <w:sz w:val="16"/>
                <w:szCs w:val="16"/>
                <w:lang w:val="en-US"/>
              </w:rPr>
              <w:t>.count</w:t>
            </w:r>
            <w:proofErr w:type="gramEnd"/>
            <w:r w:rsidRPr="004A6A09">
              <w:rPr>
                <w:sz w:val="16"/>
                <w:szCs w:val="16"/>
                <w:lang w:val="en-US"/>
              </w:rPr>
              <w:t>()),</w:t>
            </w:r>
          </w:p>
          <w:p w14:paraId="251BA6F1" w14:textId="77777777" w:rsidR="004A6A09" w:rsidRPr="004A6A09" w:rsidRDefault="004A6A09" w:rsidP="004A6A09">
            <w:pPr>
              <w:pStyle w:val="af1"/>
              <w:rPr>
                <w:sz w:val="16"/>
                <w:szCs w:val="16"/>
                <w:lang w:val="en-US"/>
              </w:rPr>
            </w:pPr>
            <w:r w:rsidRPr="004A6A09">
              <w:rPr>
                <w:sz w:val="16"/>
                <w:szCs w:val="16"/>
                <w:lang w:val="en-US"/>
              </w:rPr>
              <w:t xml:space="preserve">                        "</w:t>
            </w:r>
            <w:r w:rsidRPr="004A6A09">
              <w:rPr>
                <w:sz w:val="16"/>
                <w:szCs w:val="16"/>
              </w:rPr>
              <w:t>узлов</w:t>
            </w:r>
            <w:r w:rsidRPr="004A6A09">
              <w:rPr>
                <w:sz w:val="16"/>
                <w:szCs w:val="16"/>
                <w:lang w:val="en-US"/>
              </w:rPr>
              <w:t xml:space="preserve">", </w:t>
            </w:r>
            <w:proofErr w:type="spellStart"/>
            <w:r w:rsidRPr="004A6A09">
              <w:rPr>
                <w:sz w:val="16"/>
                <w:szCs w:val="16"/>
                <w:lang w:val="en-US"/>
              </w:rPr>
              <w:t>VaadinIcon.CONNECT</w:t>
            </w:r>
            <w:proofErr w:type="spellEnd"/>
            <w:r w:rsidRPr="004A6A09">
              <w:rPr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4A6A09">
              <w:rPr>
                <w:sz w:val="16"/>
                <w:szCs w:val="16"/>
                <w:lang w:val="en-US"/>
              </w:rPr>
              <w:t>equipmentService</w:t>
            </w:r>
            <w:proofErr w:type="spellEnd"/>
            <w:r w:rsidRPr="004A6A09">
              <w:rPr>
                <w:sz w:val="16"/>
                <w:szCs w:val="16"/>
                <w:lang w:val="en-US"/>
              </w:rPr>
              <w:t>),</w:t>
            </w:r>
          </w:p>
          <w:p w14:paraId="30E03B47" w14:textId="77777777" w:rsidR="004A6A09" w:rsidRPr="004A6A09" w:rsidRDefault="004A6A09" w:rsidP="004A6A09">
            <w:pPr>
              <w:pStyle w:val="af1"/>
              <w:rPr>
                <w:sz w:val="16"/>
                <w:szCs w:val="16"/>
                <w:lang w:val="en-US"/>
              </w:rPr>
            </w:pPr>
            <w:r w:rsidRPr="004A6A09">
              <w:rPr>
                <w:sz w:val="16"/>
                <w:szCs w:val="16"/>
                <w:lang w:val="en-US"/>
              </w:rPr>
              <w:t xml:space="preserve">                </w:t>
            </w:r>
            <w:proofErr w:type="gramStart"/>
            <w:r w:rsidRPr="004A6A09">
              <w:rPr>
                <w:sz w:val="16"/>
                <w:szCs w:val="16"/>
                <w:lang w:val="en-US"/>
              </w:rPr>
              <w:t>of(</w:t>
            </w:r>
            <w:proofErr w:type="gramEnd"/>
            <w:r w:rsidRPr="004A6A09">
              <w:rPr>
                <w:sz w:val="16"/>
                <w:szCs w:val="16"/>
                <w:lang w:val="en-US"/>
              </w:rPr>
              <w:t>"</w:t>
            </w:r>
            <w:r w:rsidRPr="004A6A09">
              <w:rPr>
                <w:sz w:val="16"/>
                <w:szCs w:val="16"/>
              </w:rPr>
              <w:t>Производителей</w:t>
            </w:r>
            <w:r w:rsidRPr="004A6A09">
              <w:rPr>
                <w:sz w:val="16"/>
                <w:szCs w:val="16"/>
                <w:lang w:val="en-US"/>
              </w:rPr>
              <w:t xml:space="preserve">", _ -&gt; </w:t>
            </w:r>
            <w:proofErr w:type="spellStart"/>
            <w:r w:rsidRPr="004A6A09">
              <w:rPr>
                <w:sz w:val="16"/>
                <w:szCs w:val="16"/>
                <w:lang w:val="en-US"/>
              </w:rPr>
              <w:t>String.valueOf</w:t>
            </w:r>
            <w:proofErr w:type="spellEnd"/>
            <w:r w:rsidRPr="004A6A09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4A6A09">
              <w:rPr>
                <w:sz w:val="16"/>
                <w:szCs w:val="16"/>
                <w:lang w:val="en-US"/>
              </w:rPr>
              <w:t>manufacturerService.readAll</w:t>
            </w:r>
            <w:proofErr w:type="spellEnd"/>
            <w:r w:rsidRPr="004A6A09">
              <w:rPr>
                <w:sz w:val="16"/>
                <w:szCs w:val="16"/>
                <w:lang w:val="en-US"/>
              </w:rPr>
              <w:t>()</w:t>
            </w:r>
          </w:p>
          <w:p w14:paraId="254ED076" w14:textId="77777777" w:rsidR="004A6A09" w:rsidRPr="004A6A09" w:rsidRDefault="004A6A09" w:rsidP="004A6A09">
            <w:pPr>
              <w:pStyle w:val="af1"/>
              <w:rPr>
                <w:sz w:val="16"/>
                <w:szCs w:val="16"/>
                <w:lang w:val="en-US"/>
              </w:rPr>
            </w:pPr>
            <w:r w:rsidRPr="004A6A09">
              <w:rPr>
                <w:sz w:val="16"/>
                <w:szCs w:val="16"/>
                <w:lang w:val="en-US"/>
              </w:rPr>
              <w:t xml:space="preserve">                                </w:t>
            </w:r>
            <w:proofErr w:type="gramStart"/>
            <w:r w:rsidRPr="004A6A09">
              <w:rPr>
                <w:sz w:val="16"/>
                <w:szCs w:val="16"/>
                <w:lang w:val="en-US"/>
              </w:rPr>
              <w:t>.stream</w:t>
            </w:r>
            <w:proofErr w:type="gramEnd"/>
            <w:r w:rsidRPr="004A6A09">
              <w:rPr>
                <w:sz w:val="16"/>
                <w:szCs w:val="16"/>
                <w:lang w:val="en-US"/>
              </w:rPr>
              <w:t>()</w:t>
            </w:r>
          </w:p>
          <w:p w14:paraId="5BA00526" w14:textId="77777777" w:rsidR="004A6A09" w:rsidRPr="004A6A09" w:rsidRDefault="004A6A09" w:rsidP="004A6A09">
            <w:pPr>
              <w:pStyle w:val="af1"/>
              <w:rPr>
                <w:sz w:val="16"/>
                <w:szCs w:val="16"/>
                <w:lang w:val="en-US"/>
              </w:rPr>
            </w:pPr>
            <w:r w:rsidRPr="004A6A09">
              <w:rPr>
                <w:sz w:val="16"/>
                <w:szCs w:val="16"/>
                <w:lang w:val="en-US"/>
              </w:rPr>
              <w:t xml:space="preserve">                                </w:t>
            </w:r>
            <w:proofErr w:type="gramStart"/>
            <w:r w:rsidRPr="004A6A09">
              <w:rPr>
                <w:sz w:val="16"/>
                <w:szCs w:val="16"/>
                <w:lang w:val="en-US"/>
              </w:rPr>
              <w:t>.filter</w:t>
            </w:r>
            <w:proofErr w:type="gramEnd"/>
            <w:r w:rsidRPr="004A6A09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4A6A09">
              <w:rPr>
                <w:sz w:val="16"/>
                <w:szCs w:val="16"/>
                <w:lang w:val="en-US"/>
              </w:rPr>
              <w:t>i</w:t>
            </w:r>
            <w:proofErr w:type="spellEnd"/>
            <w:r w:rsidRPr="004A6A09">
              <w:rPr>
                <w:sz w:val="16"/>
                <w:szCs w:val="16"/>
                <w:lang w:val="en-US"/>
              </w:rPr>
              <w:t xml:space="preserve"> -&gt; !i.equipments().isEmpty())</w:t>
            </w:r>
          </w:p>
          <w:p w14:paraId="24F26B2F" w14:textId="77777777" w:rsidR="004A6A09" w:rsidRPr="004A6A09" w:rsidRDefault="004A6A09" w:rsidP="004A6A09">
            <w:pPr>
              <w:pStyle w:val="af1"/>
              <w:rPr>
                <w:sz w:val="16"/>
                <w:szCs w:val="16"/>
                <w:lang w:val="en-US"/>
              </w:rPr>
            </w:pPr>
            <w:r w:rsidRPr="004A6A09">
              <w:rPr>
                <w:sz w:val="16"/>
                <w:szCs w:val="16"/>
                <w:lang w:val="en-US"/>
              </w:rPr>
              <w:t xml:space="preserve">                                </w:t>
            </w:r>
            <w:proofErr w:type="gramStart"/>
            <w:r w:rsidRPr="004A6A09">
              <w:rPr>
                <w:sz w:val="16"/>
                <w:szCs w:val="16"/>
                <w:lang w:val="en-US"/>
              </w:rPr>
              <w:t>.count</w:t>
            </w:r>
            <w:proofErr w:type="gramEnd"/>
            <w:r w:rsidRPr="004A6A09">
              <w:rPr>
                <w:sz w:val="16"/>
                <w:szCs w:val="16"/>
                <w:lang w:val="en-US"/>
              </w:rPr>
              <w:t>()),</w:t>
            </w:r>
          </w:p>
          <w:p w14:paraId="03069E87" w14:textId="77777777" w:rsidR="004A6A09" w:rsidRPr="004A6A09" w:rsidRDefault="004A6A09" w:rsidP="004A6A09">
            <w:pPr>
              <w:pStyle w:val="af1"/>
              <w:rPr>
                <w:sz w:val="16"/>
                <w:szCs w:val="16"/>
                <w:lang w:val="en-US"/>
              </w:rPr>
            </w:pPr>
            <w:r w:rsidRPr="004A6A09">
              <w:rPr>
                <w:sz w:val="16"/>
                <w:szCs w:val="16"/>
                <w:lang w:val="en-US"/>
              </w:rPr>
              <w:t xml:space="preserve">                        "</w:t>
            </w:r>
            <w:r w:rsidRPr="004A6A09">
              <w:rPr>
                <w:sz w:val="16"/>
                <w:szCs w:val="16"/>
              </w:rPr>
              <w:t>компаний</w:t>
            </w:r>
            <w:r w:rsidRPr="004A6A09">
              <w:rPr>
                <w:sz w:val="16"/>
                <w:szCs w:val="16"/>
                <w:lang w:val="en-US"/>
              </w:rPr>
              <w:t xml:space="preserve">", </w:t>
            </w:r>
            <w:proofErr w:type="spellStart"/>
            <w:r w:rsidRPr="004A6A09">
              <w:rPr>
                <w:sz w:val="16"/>
                <w:szCs w:val="16"/>
                <w:lang w:val="en-US"/>
              </w:rPr>
              <w:t>VaadinIcon.FACTORY</w:t>
            </w:r>
            <w:proofErr w:type="spellEnd"/>
            <w:r w:rsidRPr="004A6A09">
              <w:rPr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4A6A09">
              <w:rPr>
                <w:sz w:val="16"/>
                <w:szCs w:val="16"/>
                <w:lang w:val="en-US"/>
              </w:rPr>
              <w:t>manufacturerService</w:t>
            </w:r>
            <w:proofErr w:type="spellEnd"/>
            <w:r w:rsidRPr="004A6A09">
              <w:rPr>
                <w:sz w:val="16"/>
                <w:szCs w:val="16"/>
                <w:lang w:val="en-US"/>
              </w:rPr>
              <w:t>),</w:t>
            </w:r>
          </w:p>
          <w:p w14:paraId="2FFC5A37" w14:textId="77777777" w:rsidR="004A6A09" w:rsidRPr="004A6A09" w:rsidRDefault="004A6A09" w:rsidP="004A6A09">
            <w:pPr>
              <w:pStyle w:val="af1"/>
              <w:rPr>
                <w:sz w:val="16"/>
                <w:szCs w:val="16"/>
                <w:lang w:val="en-US"/>
              </w:rPr>
            </w:pPr>
            <w:r w:rsidRPr="004A6A09">
              <w:rPr>
                <w:sz w:val="16"/>
                <w:szCs w:val="16"/>
                <w:lang w:val="en-US"/>
              </w:rPr>
              <w:t xml:space="preserve">                </w:t>
            </w:r>
            <w:proofErr w:type="gramStart"/>
            <w:r w:rsidRPr="004A6A09">
              <w:rPr>
                <w:sz w:val="16"/>
                <w:szCs w:val="16"/>
                <w:lang w:val="en-US"/>
              </w:rPr>
              <w:t>of(</w:t>
            </w:r>
            <w:proofErr w:type="gramEnd"/>
            <w:r w:rsidRPr="004A6A09">
              <w:rPr>
                <w:sz w:val="16"/>
                <w:szCs w:val="16"/>
                <w:lang w:val="en-US"/>
              </w:rPr>
              <w:t>"</w:t>
            </w:r>
            <w:r w:rsidRPr="004A6A09">
              <w:rPr>
                <w:sz w:val="16"/>
                <w:szCs w:val="16"/>
              </w:rPr>
              <w:t>Типов</w:t>
            </w:r>
            <w:r w:rsidRPr="004A6A09">
              <w:rPr>
                <w:sz w:val="16"/>
                <w:szCs w:val="16"/>
                <w:lang w:val="en-US"/>
              </w:rPr>
              <w:t xml:space="preserve"> </w:t>
            </w:r>
            <w:r w:rsidRPr="004A6A09">
              <w:rPr>
                <w:sz w:val="16"/>
                <w:szCs w:val="16"/>
              </w:rPr>
              <w:t>сетевого</w:t>
            </w:r>
            <w:r w:rsidRPr="004A6A09">
              <w:rPr>
                <w:sz w:val="16"/>
                <w:szCs w:val="16"/>
                <w:lang w:val="en-US"/>
              </w:rPr>
              <w:t xml:space="preserve"> </w:t>
            </w:r>
            <w:r w:rsidRPr="004A6A09">
              <w:rPr>
                <w:sz w:val="16"/>
                <w:szCs w:val="16"/>
              </w:rPr>
              <w:t>оборудования</w:t>
            </w:r>
            <w:r w:rsidRPr="004A6A09">
              <w:rPr>
                <w:sz w:val="16"/>
                <w:szCs w:val="16"/>
                <w:lang w:val="en-US"/>
              </w:rPr>
              <w:t xml:space="preserve">", _ -&gt; </w:t>
            </w:r>
            <w:proofErr w:type="spellStart"/>
            <w:r w:rsidRPr="004A6A09">
              <w:rPr>
                <w:sz w:val="16"/>
                <w:szCs w:val="16"/>
                <w:lang w:val="en-US"/>
              </w:rPr>
              <w:t>String.valueOf</w:t>
            </w:r>
            <w:proofErr w:type="spellEnd"/>
            <w:r w:rsidRPr="004A6A09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4A6A09">
              <w:rPr>
                <w:sz w:val="16"/>
                <w:szCs w:val="16"/>
                <w:lang w:val="en-US"/>
              </w:rPr>
              <w:t>equipmentTypeService.readAll</w:t>
            </w:r>
            <w:proofErr w:type="spellEnd"/>
            <w:r w:rsidRPr="004A6A09">
              <w:rPr>
                <w:sz w:val="16"/>
                <w:szCs w:val="16"/>
                <w:lang w:val="en-US"/>
              </w:rPr>
              <w:t>()</w:t>
            </w:r>
          </w:p>
          <w:p w14:paraId="7F1DBA29" w14:textId="77777777" w:rsidR="004A6A09" w:rsidRPr="004A6A09" w:rsidRDefault="004A6A09" w:rsidP="004A6A09">
            <w:pPr>
              <w:pStyle w:val="af1"/>
              <w:rPr>
                <w:sz w:val="16"/>
                <w:szCs w:val="16"/>
                <w:lang w:val="en-US"/>
              </w:rPr>
            </w:pPr>
            <w:r w:rsidRPr="004A6A09">
              <w:rPr>
                <w:sz w:val="16"/>
                <w:szCs w:val="16"/>
                <w:lang w:val="en-US"/>
              </w:rPr>
              <w:t xml:space="preserve">                                </w:t>
            </w:r>
            <w:proofErr w:type="gramStart"/>
            <w:r w:rsidRPr="004A6A09">
              <w:rPr>
                <w:sz w:val="16"/>
                <w:szCs w:val="16"/>
                <w:lang w:val="en-US"/>
              </w:rPr>
              <w:t>.stream</w:t>
            </w:r>
            <w:proofErr w:type="gramEnd"/>
            <w:r w:rsidRPr="004A6A09">
              <w:rPr>
                <w:sz w:val="16"/>
                <w:szCs w:val="16"/>
                <w:lang w:val="en-US"/>
              </w:rPr>
              <w:t>()</w:t>
            </w:r>
          </w:p>
          <w:p w14:paraId="327BA0FF" w14:textId="77777777" w:rsidR="004A6A09" w:rsidRPr="004A6A09" w:rsidRDefault="004A6A09" w:rsidP="004A6A09">
            <w:pPr>
              <w:pStyle w:val="af1"/>
              <w:rPr>
                <w:sz w:val="16"/>
                <w:szCs w:val="16"/>
                <w:lang w:val="en-US"/>
              </w:rPr>
            </w:pPr>
            <w:r w:rsidRPr="004A6A09">
              <w:rPr>
                <w:sz w:val="16"/>
                <w:szCs w:val="16"/>
                <w:lang w:val="en-US"/>
              </w:rPr>
              <w:t xml:space="preserve">                                </w:t>
            </w:r>
            <w:proofErr w:type="gramStart"/>
            <w:r w:rsidRPr="004A6A09">
              <w:rPr>
                <w:sz w:val="16"/>
                <w:szCs w:val="16"/>
                <w:lang w:val="en-US"/>
              </w:rPr>
              <w:t>.filter</w:t>
            </w:r>
            <w:proofErr w:type="gramEnd"/>
            <w:r w:rsidRPr="004A6A09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4A6A09">
              <w:rPr>
                <w:sz w:val="16"/>
                <w:szCs w:val="16"/>
                <w:lang w:val="en-US"/>
              </w:rPr>
              <w:t>i</w:t>
            </w:r>
            <w:proofErr w:type="spellEnd"/>
            <w:r w:rsidRPr="004A6A09">
              <w:rPr>
                <w:sz w:val="16"/>
                <w:szCs w:val="16"/>
                <w:lang w:val="en-US"/>
              </w:rPr>
              <w:t xml:space="preserve"> -&gt; !i.equipments().isEmpty())</w:t>
            </w:r>
          </w:p>
          <w:p w14:paraId="4BDC11E8" w14:textId="77777777" w:rsidR="004A6A09" w:rsidRPr="004A6A09" w:rsidRDefault="004A6A09" w:rsidP="004A6A09">
            <w:pPr>
              <w:pStyle w:val="af1"/>
              <w:rPr>
                <w:sz w:val="16"/>
                <w:szCs w:val="16"/>
                <w:lang w:val="en-US"/>
              </w:rPr>
            </w:pPr>
            <w:r w:rsidRPr="004A6A09">
              <w:rPr>
                <w:sz w:val="16"/>
                <w:szCs w:val="16"/>
                <w:lang w:val="en-US"/>
              </w:rPr>
              <w:t xml:space="preserve">                                </w:t>
            </w:r>
            <w:proofErr w:type="gramStart"/>
            <w:r w:rsidRPr="004A6A09">
              <w:rPr>
                <w:sz w:val="16"/>
                <w:szCs w:val="16"/>
                <w:lang w:val="en-US"/>
              </w:rPr>
              <w:t>.count</w:t>
            </w:r>
            <w:proofErr w:type="gramEnd"/>
            <w:r w:rsidRPr="004A6A09">
              <w:rPr>
                <w:sz w:val="16"/>
                <w:szCs w:val="16"/>
                <w:lang w:val="en-US"/>
              </w:rPr>
              <w:t>()),</w:t>
            </w:r>
          </w:p>
          <w:p w14:paraId="54A7BEC2" w14:textId="77777777" w:rsidR="004A6A09" w:rsidRPr="004A6A09" w:rsidRDefault="004A6A09" w:rsidP="004A6A09">
            <w:pPr>
              <w:pStyle w:val="af1"/>
              <w:rPr>
                <w:sz w:val="16"/>
                <w:szCs w:val="16"/>
                <w:lang w:val="en-US"/>
              </w:rPr>
            </w:pPr>
            <w:r w:rsidRPr="004A6A09">
              <w:rPr>
                <w:sz w:val="16"/>
                <w:szCs w:val="16"/>
                <w:lang w:val="en-US"/>
              </w:rPr>
              <w:t xml:space="preserve">                        "</w:t>
            </w:r>
            <w:r w:rsidRPr="004A6A09">
              <w:rPr>
                <w:sz w:val="16"/>
                <w:szCs w:val="16"/>
              </w:rPr>
              <w:t>типов</w:t>
            </w:r>
            <w:r w:rsidRPr="004A6A09">
              <w:rPr>
                <w:sz w:val="16"/>
                <w:szCs w:val="16"/>
                <w:lang w:val="en-US"/>
              </w:rPr>
              <w:t xml:space="preserve">", </w:t>
            </w:r>
            <w:proofErr w:type="spellStart"/>
            <w:r w:rsidRPr="004A6A09">
              <w:rPr>
                <w:sz w:val="16"/>
                <w:szCs w:val="16"/>
                <w:lang w:val="en-US"/>
              </w:rPr>
              <w:t>VaadinIcon.OPTIONS</w:t>
            </w:r>
            <w:proofErr w:type="spellEnd"/>
            <w:r w:rsidRPr="004A6A09">
              <w:rPr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4A6A09">
              <w:rPr>
                <w:sz w:val="16"/>
                <w:szCs w:val="16"/>
                <w:lang w:val="en-US"/>
              </w:rPr>
              <w:t>equipmentTypeService</w:t>
            </w:r>
            <w:proofErr w:type="spellEnd"/>
            <w:r w:rsidRPr="004A6A09">
              <w:rPr>
                <w:sz w:val="16"/>
                <w:szCs w:val="16"/>
                <w:lang w:val="en-US"/>
              </w:rPr>
              <w:t>),</w:t>
            </w:r>
          </w:p>
          <w:p w14:paraId="424DEB46" w14:textId="77777777" w:rsidR="004A6A09" w:rsidRPr="004A6A09" w:rsidRDefault="004A6A09" w:rsidP="004A6A09">
            <w:pPr>
              <w:pStyle w:val="af1"/>
              <w:rPr>
                <w:sz w:val="16"/>
                <w:szCs w:val="16"/>
                <w:lang w:val="en-US"/>
              </w:rPr>
            </w:pPr>
            <w:r w:rsidRPr="004A6A09">
              <w:rPr>
                <w:sz w:val="16"/>
                <w:szCs w:val="16"/>
                <w:lang w:val="en-US"/>
              </w:rPr>
              <w:t xml:space="preserve">                </w:t>
            </w:r>
            <w:proofErr w:type="gramStart"/>
            <w:r w:rsidRPr="004A6A09">
              <w:rPr>
                <w:sz w:val="16"/>
                <w:szCs w:val="16"/>
                <w:lang w:val="en-US"/>
              </w:rPr>
              <w:t>of(</w:t>
            </w:r>
            <w:proofErr w:type="gramEnd"/>
            <w:r w:rsidRPr="004A6A09">
              <w:rPr>
                <w:sz w:val="16"/>
                <w:szCs w:val="16"/>
                <w:lang w:val="en-US"/>
              </w:rPr>
              <w:t>"</w:t>
            </w:r>
            <w:r w:rsidRPr="004A6A09">
              <w:rPr>
                <w:sz w:val="16"/>
                <w:szCs w:val="16"/>
              </w:rPr>
              <w:t>Локаций</w:t>
            </w:r>
            <w:r w:rsidRPr="004A6A09">
              <w:rPr>
                <w:sz w:val="16"/>
                <w:szCs w:val="16"/>
                <w:lang w:val="en-US"/>
              </w:rPr>
              <w:t xml:space="preserve"> </w:t>
            </w:r>
            <w:r w:rsidRPr="004A6A09">
              <w:rPr>
                <w:sz w:val="16"/>
                <w:szCs w:val="16"/>
              </w:rPr>
              <w:t>размещения</w:t>
            </w:r>
            <w:r w:rsidRPr="004A6A09">
              <w:rPr>
                <w:sz w:val="16"/>
                <w:szCs w:val="16"/>
                <w:lang w:val="en-US"/>
              </w:rPr>
              <w:t xml:space="preserve">", _ -&gt; </w:t>
            </w:r>
            <w:proofErr w:type="spellStart"/>
            <w:r w:rsidRPr="004A6A09">
              <w:rPr>
                <w:sz w:val="16"/>
                <w:szCs w:val="16"/>
                <w:lang w:val="en-US"/>
              </w:rPr>
              <w:t>String.valueOf</w:t>
            </w:r>
            <w:proofErr w:type="spellEnd"/>
            <w:r w:rsidRPr="004A6A09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4A6A09">
              <w:rPr>
                <w:sz w:val="16"/>
                <w:szCs w:val="16"/>
                <w:lang w:val="en-US"/>
              </w:rPr>
              <w:t>locationService.readAll</w:t>
            </w:r>
            <w:proofErr w:type="spellEnd"/>
            <w:r w:rsidRPr="004A6A09">
              <w:rPr>
                <w:sz w:val="16"/>
                <w:szCs w:val="16"/>
                <w:lang w:val="en-US"/>
              </w:rPr>
              <w:t>()</w:t>
            </w:r>
          </w:p>
          <w:p w14:paraId="4247AB41" w14:textId="77777777" w:rsidR="004A6A09" w:rsidRPr="004A6A09" w:rsidRDefault="004A6A09" w:rsidP="004A6A09">
            <w:pPr>
              <w:pStyle w:val="af1"/>
              <w:rPr>
                <w:sz w:val="16"/>
                <w:szCs w:val="16"/>
                <w:lang w:val="en-US"/>
              </w:rPr>
            </w:pPr>
            <w:r w:rsidRPr="004A6A09">
              <w:rPr>
                <w:sz w:val="16"/>
                <w:szCs w:val="16"/>
                <w:lang w:val="en-US"/>
              </w:rPr>
              <w:t xml:space="preserve">                                </w:t>
            </w:r>
            <w:proofErr w:type="gramStart"/>
            <w:r w:rsidRPr="004A6A09">
              <w:rPr>
                <w:sz w:val="16"/>
                <w:szCs w:val="16"/>
                <w:lang w:val="en-US"/>
              </w:rPr>
              <w:t>.stream</w:t>
            </w:r>
            <w:proofErr w:type="gramEnd"/>
            <w:r w:rsidRPr="004A6A09">
              <w:rPr>
                <w:sz w:val="16"/>
                <w:szCs w:val="16"/>
                <w:lang w:val="en-US"/>
              </w:rPr>
              <w:t>()</w:t>
            </w:r>
          </w:p>
          <w:p w14:paraId="5281B9C0" w14:textId="77777777" w:rsidR="004A6A09" w:rsidRPr="004A6A09" w:rsidRDefault="004A6A09" w:rsidP="004A6A09">
            <w:pPr>
              <w:pStyle w:val="af1"/>
              <w:rPr>
                <w:sz w:val="16"/>
                <w:szCs w:val="16"/>
                <w:lang w:val="en-US"/>
              </w:rPr>
            </w:pPr>
            <w:r w:rsidRPr="004A6A09">
              <w:rPr>
                <w:sz w:val="16"/>
                <w:szCs w:val="16"/>
                <w:lang w:val="en-US"/>
              </w:rPr>
              <w:t xml:space="preserve">                                </w:t>
            </w:r>
            <w:proofErr w:type="gramStart"/>
            <w:r w:rsidRPr="004A6A09">
              <w:rPr>
                <w:sz w:val="16"/>
                <w:szCs w:val="16"/>
                <w:lang w:val="en-US"/>
              </w:rPr>
              <w:t>.filter</w:t>
            </w:r>
            <w:proofErr w:type="gramEnd"/>
            <w:r w:rsidRPr="004A6A09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4A6A09">
              <w:rPr>
                <w:sz w:val="16"/>
                <w:szCs w:val="16"/>
                <w:lang w:val="en-US"/>
              </w:rPr>
              <w:t>i</w:t>
            </w:r>
            <w:proofErr w:type="spellEnd"/>
            <w:r w:rsidRPr="004A6A09">
              <w:rPr>
                <w:sz w:val="16"/>
                <w:szCs w:val="16"/>
                <w:lang w:val="en-US"/>
              </w:rPr>
              <w:t xml:space="preserve"> -&gt; !i.inventories().isEmpty())</w:t>
            </w:r>
          </w:p>
          <w:p w14:paraId="55BFCC1F" w14:textId="77777777" w:rsidR="004A6A09" w:rsidRPr="004A6A09" w:rsidRDefault="004A6A09" w:rsidP="004A6A09">
            <w:pPr>
              <w:pStyle w:val="af1"/>
              <w:rPr>
                <w:sz w:val="16"/>
                <w:szCs w:val="16"/>
                <w:lang w:val="en-US"/>
              </w:rPr>
            </w:pPr>
            <w:r w:rsidRPr="004A6A09">
              <w:rPr>
                <w:sz w:val="16"/>
                <w:szCs w:val="16"/>
                <w:lang w:val="en-US"/>
              </w:rPr>
              <w:t xml:space="preserve">                                </w:t>
            </w:r>
            <w:proofErr w:type="gramStart"/>
            <w:r w:rsidRPr="004A6A09">
              <w:rPr>
                <w:sz w:val="16"/>
                <w:szCs w:val="16"/>
                <w:lang w:val="en-US"/>
              </w:rPr>
              <w:t>.count</w:t>
            </w:r>
            <w:proofErr w:type="gramEnd"/>
            <w:r w:rsidRPr="004A6A09">
              <w:rPr>
                <w:sz w:val="16"/>
                <w:szCs w:val="16"/>
                <w:lang w:val="en-US"/>
              </w:rPr>
              <w:t>()),</w:t>
            </w:r>
          </w:p>
          <w:p w14:paraId="3A06A524" w14:textId="77777777" w:rsidR="004A6A09" w:rsidRPr="004A6A09" w:rsidRDefault="004A6A09" w:rsidP="004A6A09">
            <w:pPr>
              <w:pStyle w:val="af1"/>
              <w:rPr>
                <w:sz w:val="16"/>
                <w:szCs w:val="16"/>
                <w:lang w:val="en-US"/>
              </w:rPr>
            </w:pPr>
            <w:r w:rsidRPr="004A6A09">
              <w:rPr>
                <w:sz w:val="16"/>
                <w:szCs w:val="16"/>
                <w:lang w:val="en-US"/>
              </w:rPr>
              <w:t xml:space="preserve">                        "</w:t>
            </w:r>
            <w:r w:rsidRPr="004A6A09">
              <w:rPr>
                <w:sz w:val="16"/>
                <w:szCs w:val="16"/>
              </w:rPr>
              <w:t>мест</w:t>
            </w:r>
            <w:r w:rsidRPr="004A6A09">
              <w:rPr>
                <w:sz w:val="16"/>
                <w:szCs w:val="16"/>
                <w:lang w:val="en-US"/>
              </w:rPr>
              <w:t xml:space="preserve">", </w:t>
            </w:r>
            <w:proofErr w:type="spellStart"/>
            <w:r w:rsidRPr="004A6A09">
              <w:rPr>
                <w:sz w:val="16"/>
                <w:szCs w:val="16"/>
                <w:lang w:val="en-US"/>
              </w:rPr>
              <w:t>VaadinIcon.MAP_MARKER</w:t>
            </w:r>
            <w:proofErr w:type="spellEnd"/>
            <w:r w:rsidRPr="004A6A09">
              <w:rPr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4A6A09">
              <w:rPr>
                <w:sz w:val="16"/>
                <w:szCs w:val="16"/>
                <w:lang w:val="en-US"/>
              </w:rPr>
              <w:t>locationService</w:t>
            </w:r>
            <w:proofErr w:type="spellEnd"/>
            <w:r w:rsidRPr="004A6A09">
              <w:rPr>
                <w:sz w:val="16"/>
                <w:szCs w:val="16"/>
                <w:lang w:val="en-US"/>
              </w:rPr>
              <w:t>),</w:t>
            </w:r>
          </w:p>
          <w:p w14:paraId="2BFA34CA" w14:textId="77777777" w:rsidR="004A6A09" w:rsidRPr="004A6A09" w:rsidRDefault="004A6A09" w:rsidP="004A6A09">
            <w:pPr>
              <w:pStyle w:val="af1"/>
              <w:rPr>
                <w:sz w:val="16"/>
                <w:szCs w:val="16"/>
                <w:lang w:val="en-US"/>
              </w:rPr>
            </w:pPr>
            <w:r w:rsidRPr="004A6A09">
              <w:rPr>
                <w:sz w:val="16"/>
                <w:szCs w:val="16"/>
                <w:lang w:val="en-US"/>
              </w:rPr>
              <w:t xml:space="preserve">                </w:t>
            </w:r>
            <w:proofErr w:type="gramStart"/>
            <w:r w:rsidRPr="004A6A09">
              <w:rPr>
                <w:sz w:val="16"/>
                <w:szCs w:val="16"/>
                <w:lang w:val="en-US"/>
              </w:rPr>
              <w:t>of(</w:t>
            </w:r>
            <w:proofErr w:type="gramEnd"/>
            <w:r w:rsidRPr="004A6A09">
              <w:rPr>
                <w:sz w:val="16"/>
                <w:szCs w:val="16"/>
                <w:lang w:val="en-US"/>
              </w:rPr>
              <w:t>"</w:t>
            </w:r>
            <w:r w:rsidRPr="004A6A09">
              <w:rPr>
                <w:sz w:val="16"/>
                <w:szCs w:val="16"/>
              </w:rPr>
              <w:t>Инвентарь</w:t>
            </w:r>
            <w:r w:rsidRPr="004A6A09">
              <w:rPr>
                <w:sz w:val="16"/>
                <w:szCs w:val="16"/>
                <w:lang w:val="en-US"/>
              </w:rPr>
              <w:t>", _ -&gt; "", "</w:t>
            </w:r>
            <w:proofErr w:type="spellStart"/>
            <w:r w:rsidRPr="004A6A09">
              <w:rPr>
                <w:sz w:val="16"/>
                <w:szCs w:val="16"/>
              </w:rPr>
              <w:t>ед</w:t>
            </w:r>
            <w:proofErr w:type="spellEnd"/>
            <w:r w:rsidRPr="004A6A09">
              <w:rPr>
                <w:sz w:val="16"/>
                <w:szCs w:val="16"/>
                <w:lang w:val="en-US"/>
              </w:rPr>
              <w:t xml:space="preserve">.", </w:t>
            </w:r>
            <w:proofErr w:type="spellStart"/>
            <w:r w:rsidRPr="004A6A09">
              <w:rPr>
                <w:sz w:val="16"/>
                <w:szCs w:val="16"/>
                <w:lang w:val="en-US"/>
              </w:rPr>
              <w:t>VaadinIcon.PACKAGE</w:t>
            </w:r>
            <w:proofErr w:type="spellEnd"/>
            <w:r w:rsidRPr="004A6A09">
              <w:rPr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4A6A09">
              <w:rPr>
                <w:sz w:val="16"/>
                <w:szCs w:val="16"/>
                <w:lang w:val="en-US"/>
              </w:rPr>
              <w:t>inventoryService</w:t>
            </w:r>
            <w:proofErr w:type="spellEnd"/>
            <w:r w:rsidRPr="004A6A09">
              <w:rPr>
                <w:sz w:val="16"/>
                <w:szCs w:val="16"/>
                <w:lang w:val="en-US"/>
              </w:rPr>
              <w:t>)</w:t>
            </w:r>
          </w:p>
          <w:p w14:paraId="69DA8E47" w14:textId="3D8F4157" w:rsidR="004A6A09" w:rsidRPr="004A6A09" w:rsidRDefault="004A6A09" w:rsidP="004A6A09">
            <w:pPr>
              <w:pStyle w:val="af1"/>
              <w:rPr>
                <w:sz w:val="16"/>
                <w:szCs w:val="16"/>
              </w:rPr>
            </w:pPr>
            <w:r w:rsidRPr="004A6A09">
              <w:rPr>
                <w:sz w:val="16"/>
                <w:szCs w:val="16"/>
                <w:lang w:val="en-US"/>
              </w:rPr>
              <w:t xml:space="preserve">        );</w:t>
            </w:r>
          </w:p>
          <w:p w14:paraId="00912060" w14:textId="77777777" w:rsidR="004A6A09" w:rsidRPr="004A6A09" w:rsidRDefault="004A6A09" w:rsidP="004A6A09">
            <w:pPr>
              <w:pStyle w:val="af1"/>
              <w:rPr>
                <w:sz w:val="16"/>
                <w:szCs w:val="16"/>
                <w:lang w:val="en-US"/>
              </w:rPr>
            </w:pPr>
            <w:r w:rsidRPr="004A6A09">
              <w:rPr>
                <w:sz w:val="16"/>
                <w:szCs w:val="16"/>
                <w:lang w:val="en-US"/>
              </w:rPr>
              <w:t xml:space="preserve">        return </w:t>
            </w:r>
            <w:proofErr w:type="spellStart"/>
            <w:r w:rsidRPr="004A6A09">
              <w:rPr>
                <w:sz w:val="16"/>
                <w:szCs w:val="16"/>
                <w:lang w:val="en-US"/>
              </w:rPr>
              <w:t>dashboardGrid</w:t>
            </w:r>
            <w:proofErr w:type="spellEnd"/>
            <w:r w:rsidRPr="004A6A09">
              <w:rPr>
                <w:sz w:val="16"/>
                <w:szCs w:val="16"/>
                <w:lang w:val="en-US"/>
              </w:rPr>
              <w:t>;</w:t>
            </w:r>
          </w:p>
          <w:p w14:paraId="6DDBE27B" w14:textId="2247F503" w:rsidR="004A6A09" w:rsidRPr="004A6A09" w:rsidRDefault="004A6A09" w:rsidP="004A6A09">
            <w:pPr>
              <w:pStyle w:val="af1"/>
              <w:rPr>
                <w:sz w:val="16"/>
                <w:szCs w:val="16"/>
              </w:rPr>
            </w:pPr>
            <w:r w:rsidRPr="004A6A09">
              <w:rPr>
                <w:sz w:val="16"/>
                <w:szCs w:val="16"/>
                <w:lang w:val="en-US"/>
              </w:rPr>
              <w:t xml:space="preserve">    }</w:t>
            </w:r>
          </w:p>
          <w:p w14:paraId="537254F9" w14:textId="7D077607" w:rsidR="004A6A09" w:rsidRPr="004A6A09" w:rsidRDefault="004A6A09" w:rsidP="004A6A09">
            <w:pPr>
              <w:pStyle w:val="af1"/>
              <w:rPr>
                <w:sz w:val="16"/>
                <w:szCs w:val="16"/>
                <w:lang w:val="en-US"/>
              </w:rPr>
            </w:pPr>
            <w:r w:rsidRPr="004A6A09">
              <w:rPr>
                <w:sz w:val="16"/>
                <w:szCs w:val="16"/>
                <w:lang w:val="en-US"/>
              </w:rPr>
              <w:t xml:space="preserve">    private </w:t>
            </w:r>
            <w:proofErr w:type="spellStart"/>
            <w:r w:rsidRPr="004A6A09">
              <w:rPr>
                <w:sz w:val="16"/>
                <w:szCs w:val="16"/>
                <w:lang w:val="en-US"/>
              </w:rPr>
              <w:t>KpiCard</w:t>
            </w:r>
            <w:proofErr w:type="spellEnd"/>
            <w:r w:rsidRPr="004A6A09">
              <w:rPr>
                <w:sz w:val="16"/>
                <w:szCs w:val="16"/>
                <w:lang w:val="en-US"/>
              </w:rPr>
              <w:t xml:space="preserve"> </w:t>
            </w:r>
            <w:proofErr w:type="gramStart"/>
            <w:r w:rsidRPr="004A6A09">
              <w:rPr>
                <w:sz w:val="16"/>
                <w:szCs w:val="16"/>
                <w:lang w:val="en-US"/>
              </w:rPr>
              <w:t>of(</w:t>
            </w:r>
            <w:proofErr w:type="gramEnd"/>
            <w:r w:rsidRPr="004A6A09">
              <w:rPr>
                <w:sz w:val="16"/>
                <w:szCs w:val="16"/>
                <w:lang w:val="en-US"/>
              </w:rPr>
              <w:t xml:space="preserve">String title, Function&lt;?, String&gt; prefix, String unit, </w:t>
            </w:r>
            <w:proofErr w:type="spellStart"/>
            <w:r w:rsidRPr="004A6A09">
              <w:rPr>
                <w:sz w:val="16"/>
                <w:szCs w:val="16"/>
                <w:lang w:val="en-US"/>
              </w:rPr>
              <w:t>VaadinIcon</w:t>
            </w:r>
            <w:proofErr w:type="spellEnd"/>
            <w:r w:rsidRPr="004A6A09">
              <w:rPr>
                <w:sz w:val="16"/>
                <w:szCs w:val="16"/>
                <w:lang w:val="en-US"/>
              </w:rPr>
              <w:t xml:space="preserve"> icon, </w:t>
            </w:r>
            <w:proofErr w:type="spellStart"/>
            <w:r w:rsidRPr="004A6A09">
              <w:rPr>
                <w:sz w:val="16"/>
                <w:szCs w:val="16"/>
                <w:lang w:val="en-US"/>
              </w:rPr>
              <w:t>BaseRestService</w:t>
            </w:r>
            <w:proofErr w:type="spellEnd"/>
            <w:r w:rsidRPr="004A6A09">
              <w:rPr>
                <w:sz w:val="16"/>
                <w:szCs w:val="16"/>
                <w:lang w:val="en-US"/>
              </w:rPr>
              <w:t xml:space="preserve">&lt;?, ?, ?&gt; </w:t>
            </w:r>
            <w:proofErr w:type="spellStart"/>
            <w:r w:rsidRPr="004A6A09">
              <w:rPr>
                <w:sz w:val="16"/>
                <w:szCs w:val="16"/>
                <w:lang w:val="en-US"/>
              </w:rPr>
              <w:t>restService</w:t>
            </w:r>
            <w:proofErr w:type="spellEnd"/>
            <w:r w:rsidRPr="004A6A09">
              <w:rPr>
                <w:sz w:val="16"/>
                <w:szCs w:val="16"/>
                <w:lang w:val="en-US"/>
              </w:rPr>
              <w:t>) {</w:t>
            </w:r>
          </w:p>
          <w:p w14:paraId="07C5863E" w14:textId="120C4D8B" w:rsidR="004A6A09" w:rsidRPr="004A6A09" w:rsidRDefault="004A6A09" w:rsidP="004A6A09">
            <w:pPr>
              <w:pStyle w:val="af1"/>
              <w:rPr>
                <w:sz w:val="16"/>
                <w:szCs w:val="16"/>
                <w:lang w:val="en-US"/>
              </w:rPr>
            </w:pPr>
            <w:r w:rsidRPr="004A6A09">
              <w:rPr>
                <w:sz w:val="16"/>
                <w:szCs w:val="16"/>
                <w:lang w:val="en-US"/>
              </w:rPr>
              <w:t xml:space="preserve">        var </w:t>
            </w:r>
            <w:proofErr w:type="spellStart"/>
            <w:r w:rsidRPr="004A6A09">
              <w:rPr>
                <w:sz w:val="16"/>
                <w:szCs w:val="16"/>
                <w:lang w:val="en-US"/>
              </w:rPr>
              <w:t>kpiCard</w:t>
            </w:r>
            <w:proofErr w:type="spellEnd"/>
            <w:r w:rsidRPr="004A6A09">
              <w:rPr>
                <w:sz w:val="16"/>
                <w:szCs w:val="16"/>
                <w:lang w:val="en-US"/>
              </w:rPr>
              <w:t xml:space="preserve"> = new </w:t>
            </w:r>
            <w:proofErr w:type="spellStart"/>
            <w:proofErr w:type="gramStart"/>
            <w:r w:rsidRPr="004A6A09">
              <w:rPr>
                <w:sz w:val="16"/>
                <w:szCs w:val="16"/>
                <w:lang w:val="en-US"/>
              </w:rPr>
              <w:t>KpiCard</w:t>
            </w:r>
            <w:proofErr w:type="spellEnd"/>
            <w:r w:rsidRPr="004A6A09">
              <w:rPr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4A6A09">
              <w:rPr>
                <w:sz w:val="16"/>
                <w:szCs w:val="16"/>
                <w:lang w:val="en-US"/>
              </w:rPr>
              <w:t>equipmentService</w:t>
            </w:r>
            <w:proofErr w:type="spellEnd"/>
            <w:r w:rsidRPr="004A6A09">
              <w:rPr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4A6A09">
              <w:rPr>
                <w:sz w:val="16"/>
                <w:szCs w:val="16"/>
                <w:lang w:val="en-US"/>
              </w:rPr>
              <w:t>equipmentTypeService</w:t>
            </w:r>
            <w:proofErr w:type="spellEnd"/>
            <w:r w:rsidRPr="004A6A09">
              <w:rPr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4A6A09">
              <w:rPr>
                <w:sz w:val="16"/>
                <w:szCs w:val="16"/>
                <w:lang w:val="en-US"/>
              </w:rPr>
              <w:t>manufacturerService</w:t>
            </w:r>
            <w:proofErr w:type="spellEnd"/>
            <w:r w:rsidRPr="004A6A09">
              <w:rPr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4A6A09">
              <w:rPr>
                <w:sz w:val="16"/>
                <w:szCs w:val="16"/>
                <w:lang w:val="en-US"/>
              </w:rPr>
              <w:t>locationService</w:t>
            </w:r>
            <w:proofErr w:type="spellEnd"/>
            <w:r w:rsidRPr="004A6A09">
              <w:rPr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4A6A09">
              <w:rPr>
                <w:sz w:val="16"/>
                <w:szCs w:val="16"/>
                <w:lang w:val="en-US"/>
              </w:rPr>
              <w:t>inventoryService</w:t>
            </w:r>
            <w:proofErr w:type="spellEnd"/>
            <w:r w:rsidRPr="004A6A09">
              <w:rPr>
                <w:sz w:val="16"/>
                <w:szCs w:val="16"/>
                <w:lang w:val="en-US"/>
              </w:rPr>
              <w:t>);</w:t>
            </w:r>
          </w:p>
          <w:p w14:paraId="3FBBA448" w14:textId="77777777" w:rsidR="004A6A09" w:rsidRPr="004A6A09" w:rsidRDefault="004A6A09" w:rsidP="004A6A09">
            <w:pPr>
              <w:pStyle w:val="af1"/>
              <w:rPr>
                <w:sz w:val="16"/>
                <w:szCs w:val="16"/>
                <w:lang w:val="en-US"/>
              </w:rPr>
            </w:pPr>
            <w:r w:rsidRPr="004A6A09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4A6A09">
              <w:rPr>
                <w:sz w:val="16"/>
                <w:szCs w:val="16"/>
                <w:lang w:val="en-US"/>
              </w:rPr>
              <w:t>kpiCard.channelId</w:t>
            </w:r>
            <w:proofErr w:type="spellEnd"/>
            <w:r w:rsidRPr="004A6A09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4A6A09">
              <w:rPr>
                <w:sz w:val="16"/>
                <w:szCs w:val="16"/>
                <w:lang w:val="en-US"/>
              </w:rPr>
              <w:t>restService.getClass</w:t>
            </w:r>
            <w:proofErr w:type="spellEnd"/>
            <w:r w:rsidRPr="004A6A09">
              <w:rPr>
                <w:sz w:val="16"/>
                <w:szCs w:val="16"/>
                <w:lang w:val="en-US"/>
              </w:rPr>
              <w:t>(</w:t>
            </w:r>
            <w:proofErr w:type="gramStart"/>
            <w:r w:rsidRPr="004A6A09">
              <w:rPr>
                <w:sz w:val="16"/>
                <w:szCs w:val="16"/>
                <w:lang w:val="en-US"/>
              </w:rPr>
              <w:t>).</w:t>
            </w:r>
            <w:proofErr w:type="spellStart"/>
            <w:r w:rsidRPr="004A6A09">
              <w:rPr>
                <w:sz w:val="16"/>
                <w:szCs w:val="16"/>
                <w:lang w:val="en-US"/>
              </w:rPr>
              <w:t>getSimpleName</w:t>
            </w:r>
            <w:proofErr w:type="spellEnd"/>
            <w:proofErr w:type="gramEnd"/>
            <w:r w:rsidRPr="004A6A09">
              <w:rPr>
                <w:sz w:val="16"/>
                <w:szCs w:val="16"/>
                <w:lang w:val="en-US"/>
              </w:rPr>
              <w:t>();</w:t>
            </w:r>
          </w:p>
          <w:p w14:paraId="63D5FE22" w14:textId="7C09764C" w:rsidR="004A6A09" w:rsidRPr="006A0293" w:rsidRDefault="004A6A09" w:rsidP="004A6A09">
            <w:pPr>
              <w:pStyle w:val="af1"/>
              <w:rPr>
                <w:sz w:val="16"/>
                <w:szCs w:val="16"/>
                <w:lang w:val="en-US"/>
              </w:rPr>
            </w:pPr>
            <w:r w:rsidRPr="004A6A09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4A6A09">
              <w:rPr>
                <w:sz w:val="16"/>
                <w:szCs w:val="16"/>
                <w:lang w:val="en-US"/>
              </w:rPr>
              <w:t>kpiCard.prefix</w:t>
            </w:r>
            <w:proofErr w:type="spellEnd"/>
            <w:r w:rsidRPr="004A6A09">
              <w:rPr>
                <w:sz w:val="16"/>
                <w:szCs w:val="16"/>
                <w:lang w:val="en-US"/>
              </w:rPr>
              <w:t xml:space="preserve"> = prefix;</w:t>
            </w:r>
          </w:p>
          <w:p w14:paraId="238352B8" w14:textId="77777777" w:rsidR="004A6A09" w:rsidRPr="004A6A09" w:rsidRDefault="004A6A09" w:rsidP="004A6A09">
            <w:pPr>
              <w:pStyle w:val="af1"/>
              <w:rPr>
                <w:sz w:val="16"/>
                <w:szCs w:val="16"/>
                <w:lang w:val="en-US"/>
              </w:rPr>
            </w:pPr>
            <w:r w:rsidRPr="004A6A09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4A6A09">
              <w:rPr>
                <w:sz w:val="16"/>
                <w:szCs w:val="16"/>
                <w:lang w:val="en-US"/>
              </w:rPr>
              <w:t>kpiCard.setSpacing</w:t>
            </w:r>
            <w:proofErr w:type="spellEnd"/>
            <w:r w:rsidRPr="004A6A09">
              <w:rPr>
                <w:sz w:val="16"/>
                <w:szCs w:val="16"/>
                <w:lang w:val="en-US"/>
              </w:rPr>
              <w:t>(false);</w:t>
            </w:r>
          </w:p>
          <w:p w14:paraId="000913B2" w14:textId="77777777" w:rsidR="004A6A09" w:rsidRPr="004A6A09" w:rsidRDefault="004A6A09" w:rsidP="004A6A09">
            <w:pPr>
              <w:pStyle w:val="af1"/>
              <w:rPr>
                <w:sz w:val="16"/>
                <w:szCs w:val="16"/>
                <w:lang w:val="en-US"/>
              </w:rPr>
            </w:pPr>
            <w:r w:rsidRPr="004A6A09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4A6A09">
              <w:rPr>
                <w:sz w:val="16"/>
                <w:szCs w:val="16"/>
                <w:lang w:val="en-US"/>
              </w:rPr>
              <w:t>kpiCard.addClassNames</w:t>
            </w:r>
            <w:proofErr w:type="spellEnd"/>
            <w:r w:rsidRPr="004A6A09">
              <w:rPr>
                <w:sz w:val="16"/>
                <w:szCs w:val="16"/>
                <w:lang w:val="en-US"/>
              </w:rPr>
              <w:t>(</w:t>
            </w:r>
          </w:p>
          <w:p w14:paraId="774545A3" w14:textId="77777777" w:rsidR="004A6A09" w:rsidRPr="004A6A09" w:rsidRDefault="004A6A09" w:rsidP="004A6A09">
            <w:pPr>
              <w:pStyle w:val="af1"/>
              <w:rPr>
                <w:sz w:val="16"/>
                <w:szCs w:val="16"/>
                <w:lang w:val="en-US"/>
              </w:rPr>
            </w:pPr>
            <w:r w:rsidRPr="004A6A09">
              <w:rPr>
                <w:sz w:val="16"/>
                <w:szCs w:val="16"/>
                <w:lang w:val="en-US"/>
              </w:rPr>
              <w:t xml:space="preserve">                </w:t>
            </w:r>
            <w:proofErr w:type="spellStart"/>
            <w:proofErr w:type="gramStart"/>
            <w:r w:rsidRPr="004A6A09">
              <w:rPr>
                <w:sz w:val="16"/>
                <w:szCs w:val="16"/>
                <w:lang w:val="en-US"/>
              </w:rPr>
              <w:t>LumoUtility.Background.BASE</w:t>
            </w:r>
            <w:proofErr w:type="spellEnd"/>
            <w:proofErr w:type="gramEnd"/>
            <w:r w:rsidRPr="004A6A09">
              <w:rPr>
                <w:sz w:val="16"/>
                <w:szCs w:val="16"/>
                <w:lang w:val="en-US"/>
              </w:rPr>
              <w:t>,</w:t>
            </w:r>
          </w:p>
          <w:p w14:paraId="378D8457" w14:textId="77777777" w:rsidR="004A6A09" w:rsidRPr="004A6A09" w:rsidRDefault="004A6A09" w:rsidP="004A6A09">
            <w:pPr>
              <w:pStyle w:val="af1"/>
              <w:rPr>
                <w:sz w:val="16"/>
                <w:szCs w:val="16"/>
                <w:lang w:val="en-US"/>
              </w:rPr>
            </w:pPr>
            <w:r w:rsidRPr="004A6A09">
              <w:rPr>
                <w:sz w:val="16"/>
                <w:szCs w:val="16"/>
                <w:lang w:val="en-US"/>
              </w:rPr>
              <w:t xml:space="preserve">                </w:t>
            </w:r>
            <w:proofErr w:type="spellStart"/>
            <w:proofErr w:type="gramStart"/>
            <w:r w:rsidRPr="004A6A09">
              <w:rPr>
                <w:sz w:val="16"/>
                <w:szCs w:val="16"/>
                <w:lang w:val="en-US"/>
              </w:rPr>
              <w:t>LumoUtility.BorderRadius.MEDIUM</w:t>
            </w:r>
            <w:proofErr w:type="spellEnd"/>
            <w:proofErr w:type="gramEnd"/>
            <w:r w:rsidRPr="004A6A09">
              <w:rPr>
                <w:sz w:val="16"/>
                <w:szCs w:val="16"/>
                <w:lang w:val="en-US"/>
              </w:rPr>
              <w:t>,</w:t>
            </w:r>
          </w:p>
          <w:p w14:paraId="4B1AC41D" w14:textId="77777777" w:rsidR="004A6A09" w:rsidRPr="004A6A09" w:rsidRDefault="004A6A09" w:rsidP="004A6A09">
            <w:pPr>
              <w:pStyle w:val="af1"/>
              <w:rPr>
                <w:sz w:val="16"/>
                <w:szCs w:val="16"/>
                <w:lang w:val="en-US"/>
              </w:rPr>
            </w:pPr>
            <w:r w:rsidRPr="004A6A09">
              <w:rPr>
                <w:sz w:val="16"/>
                <w:szCs w:val="16"/>
                <w:lang w:val="en-US"/>
              </w:rPr>
              <w:t xml:space="preserve">                </w:t>
            </w:r>
            <w:proofErr w:type="spellStart"/>
            <w:proofErr w:type="gramStart"/>
            <w:r w:rsidRPr="004A6A09">
              <w:rPr>
                <w:sz w:val="16"/>
                <w:szCs w:val="16"/>
                <w:lang w:val="en-US"/>
              </w:rPr>
              <w:t>LumoUtility.BoxShadow.SMALL</w:t>
            </w:r>
            <w:proofErr w:type="spellEnd"/>
            <w:proofErr w:type="gramEnd"/>
            <w:r w:rsidRPr="004A6A09">
              <w:rPr>
                <w:sz w:val="16"/>
                <w:szCs w:val="16"/>
                <w:lang w:val="en-US"/>
              </w:rPr>
              <w:t>,</w:t>
            </w:r>
          </w:p>
          <w:p w14:paraId="5CE26373" w14:textId="77777777" w:rsidR="004A6A09" w:rsidRPr="004A6A09" w:rsidRDefault="004A6A09" w:rsidP="004A6A09">
            <w:pPr>
              <w:pStyle w:val="af1"/>
              <w:rPr>
                <w:sz w:val="16"/>
                <w:szCs w:val="16"/>
                <w:lang w:val="en-US"/>
              </w:rPr>
            </w:pPr>
            <w:r w:rsidRPr="004A6A09">
              <w:rPr>
                <w:sz w:val="16"/>
                <w:szCs w:val="16"/>
                <w:lang w:val="en-US"/>
              </w:rPr>
              <w:t xml:space="preserve">                </w:t>
            </w:r>
            <w:proofErr w:type="spellStart"/>
            <w:proofErr w:type="gramStart"/>
            <w:r w:rsidRPr="004A6A09">
              <w:rPr>
                <w:sz w:val="16"/>
                <w:szCs w:val="16"/>
                <w:lang w:val="en-US"/>
              </w:rPr>
              <w:t>LumoUtility.Padding.MEDIUM</w:t>
            </w:r>
            <w:proofErr w:type="spellEnd"/>
            <w:proofErr w:type="gramEnd"/>
            <w:r w:rsidRPr="004A6A09">
              <w:rPr>
                <w:sz w:val="16"/>
                <w:szCs w:val="16"/>
                <w:lang w:val="en-US"/>
              </w:rPr>
              <w:t>,</w:t>
            </w:r>
          </w:p>
          <w:p w14:paraId="740E2796" w14:textId="77777777" w:rsidR="004A6A09" w:rsidRPr="004A6A09" w:rsidRDefault="004A6A09" w:rsidP="004A6A09">
            <w:pPr>
              <w:pStyle w:val="af1"/>
              <w:rPr>
                <w:sz w:val="16"/>
                <w:szCs w:val="16"/>
                <w:lang w:val="en-US"/>
              </w:rPr>
            </w:pPr>
            <w:r w:rsidRPr="004A6A09">
              <w:rPr>
                <w:sz w:val="16"/>
                <w:szCs w:val="16"/>
                <w:lang w:val="en-US"/>
              </w:rPr>
              <w:t xml:space="preserve">                </w:t>
            </w:r>
            <w:proofErr w:type="spellStart"/>
            <w:proofErr w:type="gramStart"/>
            <w:r w:rsidRPr="004A6A09">
              <w:rPr>
                <w:sz w:val="16"/>
                <w:szCs w:val="16"/>
                <w:lang w:val="en-US"/>
              </w:rPr>
              <w:t>LumoUtility.Display.FLEX</w:t>
            </w:r>
            <w:proofErr w:type="spellEnd"/>
            <w:proofErr w:type="gramEnd"/>
            <w:r w:rsidRPr="004A6A09">
              <w:rPr>
                <w:sz w:val="16"/>
                <w:szCs w:val="16"/>
                <w:lang w:val="en-US"/>
              </w:rPr>
              <w:t>,</w:t>
            </w:r>
          </w:p>
          <w:p w14:paraId="5E11AC83" w14:textId="77777777" w:rsidR="004A6A09" w:rsidRPr="004A6A09" w:rsidRDefault="004A6A09" w:rsidP="004A6A09">
            <w:pPr>
              <w:pStyle w:val="af1"/>
              <w:rPr>
                <w:sz w:val="16"/>
                <w:szCs w:val="16"/>
                <w:lang w:val="en-US"/>
              </w:rPr>
            </w:pPr>
            <w:r w:rsidRPr="004A6A09">
              <w:rPr>
                <w:sz w:val="16"/>
                <w:szCs w:val="16"/>
                <w:lang w:val="en-US"/>
              </w:rPr>
              <w:t xml:space="preserve">                </w:t>
            </w:r>
            <w:proofErr w:type="spellStart"/>
            <w:proofErr w:type="gramStart"/>
            <w:r w:rsidRPr="004A6A09">
              <w:rPr>
                <w:sz w:val="16"/>
                <w:szCs w:val="16"/>
                <w:lang w:val="en-US"/>
              </w:rPr>
              <w:t>LumoUtility.Width.MEDIUM</w:t>
            </w:r>
            <w:proofErr w:type="spellEnd"/>
            <w:proofErr w:type="gramEnd"/>
          </w:p>
          <w:p w14:paraId="05DF736D" w14:textId="2288FAC7" w:rsidR="004A6A09" w:rsidRPr="006A0293" w:rsidRDefault="004A6A09" w:rsidP="004A6A09">
            <w:pPr>
              <w:pStyle w:val="af1"/>
              <w:rPr>
                <w:sz w:val="16"/>
                <w:szCs w:val="16"/>
                <w:lang w:val="en-US"/>
              </w:rPr>
            </w:pPr>
            <w:r w:rsidRPr="004A6A09">
              <w:rPr>
                <w:sz w:val="16"/>
                <w:szCs w:val="16"/>
                <w:lang w:val="en-US"/>
              </w:rPr>
              <w:t xml:space="preserve">        );</w:t>
            </w:r>
          </w:p>
          <w:p w14:paraId="685BDE4F" w14:textId="77777777" w:rsidR="004A6A09" w:rsidRPr="004A6A09" w:rsidRDefault="004A6A09" w:rsidP="004A6A09">
            <w:pPr>
              <w:pStyle w:val="af1"/>
              <w:rPr>
                <w:sz w:val="16"/>
                <w:szCs w:val="16"/>
                <w:lang w:val="en-US"/>
              </w:rPr>
            </w:pPr>
            <w:r w:rsidRPr="004A6A09">
              <w:rPr>
                <w:sz w:val="16"/>
                <w:szCs w:val="16"/>
                <w:lang w:val="en-US"/>
              </w:rPr>
              <w:t xml:space="preserve">        var </w:t>
            </w:r>
            <w:proofErr w:type="spellStart"/>
            <w:r w:rsidRPr="004A6A09">
              <w:rPr>
                <w:sz w:val="16"/>
                <w:szCs w:val="16"/>
                <w:lang w:val="en-US"/>
              </w:rPr>
              <w:t>iconElement</w:t>
            </w:r>
            <w:proofErr w:type="spellEnd"/>
            <w:r w:rsidRPr="004A6A09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proofErr w:type="gramStart"/>
            <w:r w:rsidRPr="004A6A09">
              <w:rPr>
                <w:sz w:val="16"/>
                <w:szCs w:val="16"/>
                <w:lang w:val="en-US"/>
              </w:rPr>
              <w:t>icon.create</w:t>
            </w:r>
            <w:proofErr w:type="spellEnd"/>
            <w:proofErr w:type="gramEnd"/>
            <w:r w:rsidRPr="004A6A09">
              <w:rPr>
                <w:sz w:val="16"/>
                <w:szCs w:val="16"/>
                <w:lang w:val="en-US"/>
              </w:rPr>
              <w:t>();</w:t>
            </w:r>
          </w:p>
          <w:p w14:paraId="276C6201" w14:textId="77777777" w:rsidR="004A6A09" w:rsidRPr="004A6A09" w:rsidRDefault="004A6A09" w:rsidP="004A6A09">
            <w:pPr>
              <w:pStyle w:val="af1"/>
              <w:rPr>
                <w:sz w:val="16"/>
                <w:szCs w:val="16"/>
                <w:lang w:val="en-US"/>
              </w:rPr>
            </w:pPr>
            <w:r w:rsidRPr="004A6A09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4A6A09">
              <w:rPr>
                <w:sz w:val="16"/>
                <w:szCs w:val="16"/>
                <w:lang w:val="en-US"/>
              </w:rPr>
              <w:t>iconElement.addClassNames</w:t>
            </w:r>
            <w:proofErr w:type="spellEnd"/>
            <w:r w:rsidRPr="004A6A09">
              <w:rPr>
                <w:sz w:val="16"/>
                <w:szCs w:val="16"/>
                <w:lang w:val="en-US"/>
              </w:rPr>
              <w:t>(</w:t>
            </w:r>
          </w:p>
          <w:p w14:paraId="03F88A06" w14:textId="77777777" w:rsidR="004A6A09" w:rsidRPr="004A6A09" w:rsidRDefault="004A6A09" w:rsidP="004A6A09">
            <w:pPr>
              <w:pStyle w:val="af1"/>
              <w:rPr>
                <w:sz w:val="16"/>
                <w:szCs w:val="16"/>
                <w:lang w:val="en-US"/>
              </w:rPr>
            </w:pPr>
            <w:r w:rsidRPr="004A6A09">
              <w:rPr>
                <w:sz w:val="16"/>
                <w:szCs w:val="16"/>
                <w:lang w:val="en-US"/>
              </w:rPr>
              <w:t xml:space="preserve">                </w:t>
            </w:r>
            <w:proofErr w:type="spellStart"/>
            <w:proofErr w:type="gramStart"/>
            <w:r w:rsidRPr="004A6A09">
              <w:rPr>
                <w:sz w:val="16"/>
                <w:szCs w:val="16"/>
                <w:lang w:val="en-US"/>
              </w:rPr>
              <w:t>LumoUtility.TextColor.PRIMARY</w:t>
            </w:r>
            <w:proofErr w:type="spellEnd"/>
            <w:proofErr w:type="gramEnd"/>
            <w:r w:rsidRPr="004A6A09">
              <w:rPr>
                <w:sz w:val="16"/>
                <w:szCs w:val="16"/>
                <w:lang w:val="en-US"/>
              </w:rPr>
              <w:t>,</w:t>
            </w:r>
          </w:p>
          <w:p w14:paraId="70D3AA7F" w14:textId="77777777" w:rsidR="004A6A09" w:rsidRPr="004A6A09" w:rsidRDefault="004A6A09" w:rsidP="004A6A09">
            <w:pPr>
              <w:pStyle w:val="af1"/>
              <w:rPr>
                <w:sz w:val="16"/>
                <w:szCs w:val="16"/>
                <w:lang w:val="en-US"/>
              </w:rPr>
            </w:pPr>
            <w:r w:rsidRPr="004A6A09">
              <w:rPr>
                <w:sz w:val="16"/>
                <w:szCs w:val="16"/>
                <w:lang w:val="en-US"/>
              </w:rPr>
              <w:t xml:space="preserve">                </w:t>
            </w:r>
            <w:proofErr w:type="spellStart"/>
            <w:proofErr w:type="gramStart"/>
            <w:r w:rsidRPr="004A6A09">
              <w:rPr>
                <w:sz w:val="16"/>
                <w:szCs w:val="16"/>
                <w:lang w:val="en-US"/>
              </w:rPr>
              <w:t>LumoUtility.IconSize.SMALL</w:t>
            </w:r>
            <w:proofErr w:type="spellEnd"/>
            <w:proofErr w:type="gramEnd"/>
          </w:p>
          <w:p w14:paraId="62F932E4" w14:textId="1DC17A99" w:rsidR="004A6A09" w:rsidRPr="006A0293" w:rsidRDefault="004A6A09" w:rsidP="004A6A09">
            <w:pPr>
              <w:pStyle w:val="af1"/>
              <w:rPr>
                <w:sz w:val="16"/>
                <w:szCs w:val="16"/>
                <w:lang w:val="en-US"/>
              </w:rPr>
            </w:pPr>
            <w:r w:rsidRPr="004A6A09">
              <w:rPr>
                <w:sz w:val="16"/>
                <w:szCs w:val="16"/>
                <w:lang w:val="en-US"/>
              </w:rPr>
              <w:t xml:space="preserve">        );</w:t>
            </w:r>
          </w:p>
          <w:p w14:paraId="0D224753" w14:textId="77777777" w:rsidR="004A6A09" w:rsidRPr="004A6A09" w:rsidRDefault="004A6A09" w:rsidP="004A6A09">
            <w:pPr>
              <w:pStyle w:val="af1"/>
              <w:rPr>
                <w:sz w:val="16"/>
                <w:szCs w:val="16"/>
                <w:lang w:val="en-US"/>
              </w:rPr>
            </w:pPr>
            <w:r w:rsidRPr="004A6A09">
              <w:rPr>
                <w:sz w:val="16"/>
                <w:szCs w:val="16"/>
                <w:lang w:val="en-US"/>
              </w:rPr>
              <w:t xml:space="preserve">        var label = new Span(title);</w:t>
            </w:r>
          </w:p>
          <w:p w14:paraId="7716F43F" w14:textId="77777777" w:rsidR="004A6A09" w:rsidRPr="004A6A09" w:rsidRDefault="004A6A09" w:rsidP="004A6A09">
            <w:pPr>
              <w:pStyle w:val="af1"/>
              <w:rPr>
                <w:sz w:val="16"/>
                <w:szCs w:val="16"/>
                <w:lang w:val="en-US"/>
              </w:rPr>
            </w:pPr>
            <w:r w:rsidRPr="004A6A09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proofErr w:type="gramStart"/>
            <w:r w:rsidRPr="004A6A09">
              <w:rPr>
                <w:sz w:val="16"/>
                <w:szCs w:val="16"/>
                <w:lang w:val="en-US"/>
              </w:rPr>
              <w:t>label.addClassNames</w:t>
            </w:r>
            <w:proofErr w:type="spellEnd"/>
            <w:proofErr w:type="gramEnd"/>
            <w:r w:rsidRPr="004A6A09">
              <w:rPr>
                <w:sz w:val="16"/>
                <w:szCs w:val="16"/>
                <w:lang w:val="en-US"/>
              </w:rPr>
              <w:t>(</w:t>
            </w:r>
          </w:p>
          <w:p w14:paraId="46A4FE76" w14:textId="77777777" w:rsidR="004A6A09" w:rsidRPr="004A6A09" w:rsidRDefault="004A6A09" w:rsidP="004A6A09">
            <w:pPr>
              <w:pStyle w:val="af1"/>
              <w:rPr>
                <w:sz w:val="16"/>
                <w:szCs w:val="16"/>
                <w:lang w:val="en-US"/>
              </w:rPr>
            </w:pPr>
            <w:r w:rsidRPr="004A6A09">
              <w:rPr>
                <w:sz w:val="16"/>
                <w:szCs w:val="16"/>
                <w:lang w:val="en-US"/>
              </w:rPr>
              <w:t xml:space="preserve">                </w:t>
            </w:r>
            <w:proofErr w:type="spellStart"/>
            <w:proofErr w:type="gramStart"/>
            <w:r w:rsidRPr="004A6A09">
              <w:rPr>
                <w:sz w:val="16"/>
                <w:szCs w:val="16"/>
                <w:lang w:val="en-US"/>
              </w:rPr>
              <w:t>LumoUtility.TextColor.SECONDARY</w:t>
            </w:r>
            <w:proofErr w:type="spellEnd"/>
            <w:proofErr w:type="gramEnd"/>
            <w:r w:rsidRPr="004A6A09">
              <w:rPr>
                <w:sz w:val="16"/>
                <w:szCs w:val="16"/>
                <w:lang w:val="en-US"/>
              </w:rPr>
              <w:t>,</w:t>
            </w:r>
          </w:p>
          <w:p w14:paraId="42C2CC29" w14:textId="77777777" w:rsidR="004A6A09" w:rsidRPr="004A6A09" w:rsidRDefault="004A6A09" w:rsidP="004A6A09">
            <w:pPr>
              <w:pStyle w:val="af1"/>
              <w:rPr>
                <w:sz w:val="16"/>
                <w:szCs w:val="16"/>
                <w:lang w:val="en-US"/>
              </w:rPr>
            </w:pPr>
            <w:r w:rsidRPr="004A6A09">
              <w:rPr>
                <w:sz w:val="16"/>
                <w:szCs w:val="16"/>
                <w:lang w:val="en-US"/>
              </w:rPr>
              <w:t xml:space="preserve">                </w:t>
            </w:r>
            <w:proofErr w:type="spellStart"/>
            <w:proofErr w:type="gramStart"/>
            <w:r w:rsidRPr="004A6A09">
              <w:rPr>
                <w:sz w:val="16"/>
                <w:szCs w:val="16"/>
                <w:lang w:val="en-US"/>
              </w:rPr>
              <w:t>LumoUtility.FontSize.SMALL</w:t>
            </w:r>
            <w:proofErr w:type="spellEnd"/>
            <w:proofErr w:type="gramEnd"/>
            <w:r w:rsidRPr="004A6A09">
              <w:rPr>
                <w:sz w:val="16"/>
                <w:szCs w:val="16"/>
                <w:lang w:val="en-US"/>
              </w:rPr>
              <w:t>,</w:t>
            </w:r>
          </w:p>
          <w:p w14:paraId="461F0BD3" w14:textId="77777777" w:rsidR="004A6A09" w:rsidRPr="004A6A09" w:rsidRDefault="004A6A09" w:rsidP="004A6A09">
            <w:pPr>
              <w:pStyle w:val="af1"/>
              <w:rPr>
                <w:sz w:val="16"/>
                <w:szCs w:val="16"/>
                <w:lang w:val="en-US"/>
              </w:rPr>
            </w:pPr>
            <w:r w:rsidRPr="004A6A09">
              <w:rPr>
                <w:sz w:val="16"/>
                <w:szCs w:val="16"/>
                <w:lang w:val="en-US"/>
              </w:rPr>
              <w:t xml:space="preserve">                </w:t>
            </w:r>
            <w:proofErr w:type="spellStart"/>
            <w:proofErr w:type="gramStart"/>
            <w:r w:rsidRPr="004A6A09">
              <w:rPr>
                <w:sz w:val="16"/>
                <w:szCs w:val="16"/>
                <w:lang w:val="en-US"/>
              </w:rPr>
              <w:t>LumoUtility.FontWeight.MEDIUM</w:t>
            </w:r>
            <w:proofErr w:type="spellEnd"/>
            <w:proofErr w:type="gramEnd"/>
          </w:p>
          <w:p w14:paraId="4085063E" w14:textId="0100FB9E" w:rsidR="004A6A09" w:rsidRPr="004A6A09" w:rsidRDefault="004A6A09" w:rsidP="004A6A09">
            <w:pPr>
              <w:pStyle w:val="af1"/>
              <w:rPr>
                <w:sz w:val="16"/>
                <w:szCs w:val="16"/>
              </w:rPr>
            </w:pPr>
            <w:r w:rsidRPr="004A6A09">
              <w:rPr>
                <w:sz w:val="16"/>
                <w:szCs w:val="16"/>
                <w:lang w:val="en-US"/>
              </w:rPr>
              <w:t xml:space="preserve">        );</w:t>
            </w:r>
          </w:p>
          <w:p w14:paraId="4A4D48EC" w14:textId="77777777" w:rsidR="004A6A09" w:rsidRPr="004A6A09" w:rsidRDefault="004A6A09" w:rsidP="004A6A09">
            <w:pPr>
              <w:pStyle w:val="af1"/>
              <w:rPr>
                <w:sz w:val="16"/>
                <w:szCs w:val="16"/>
                <w:lang w:val="en-US"/>
              </w:rPr>
            </w:pPr>
            <w:r w:rsidRPr="004A6A09">
              <w:rPr>
                <w:sz w:val="16"/>
                <w:szCs w:val="16"/>
                <w:lang w:val="en-US"/>
              </w:rPr>
              <w:t xml:space="preserve">        var header = new </w:t>
            </w:r>
            <w:proofErr w:type="spellStart"/>
            <w:proofErr w:type="gramStart"/>
            <w:r w:rsidRPr="004A6A09">
              <w:rPr>
                <w:sz w:val="16"/>
                <w:szCs w:val="16"/>
                <w:lang w:val="en-US"/>
              </w:rPr>
              <w:t>HorizontalLayout</w:t>
            </w:r>
            <w:proofErr w:type="spellEnd"/>
            <w:r w:rsidRPr="004A6A09">
              <w:rPr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4A6A09">
              <w:rPr>
                <w:sz w:val="16"/>
                <w:szCs w:val="16"/>
                <w:lang w:val="en-US"/>
              </w:rPr>
              <w:t>iconElement</w:t>
            </w:r>
            <w:proofErr w:type="spellEnd"/>
            <w:r w:rsidRPr="004A6A09">
              <w:rPr>
                <w:sz w:val="16"/>
                <w:szCs w:val="16"/>
                <w:lang w:val="en-US"/>
              </w:rPr>
              <w:t>, label);</w:t>
            </w:r>
          </w:p>
          <w:p w14:paraId="4013C2AC" w14:textId="2B268D21" w:rsidR="004A6A09" w:rsidRPr="006A0293" w:rsidRDefault="004A6A09" w:rsidP="004A6A09">
            <w:pPr>
              <w:pStyle w:val="af1"/>
              <w:rPr>
                <w:sz w:val="16"/>
                <w:szCs w:val="16"/>
                <w:lang w:val="en-US"/>
              </w:rPr>
            </w:pPr>
            <w:r w:rsidRPr="004A6A09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proofErr w:type="gramStart"/>
            <w:r w:rsidRPr="004A6A09">
              <w:rPr>
                <w:sz w:val="16"/>
                <w:szCs w:val="16"/>
                <w:lang w:val="en-US"/>
              </w:rPr>
              <w:t>header.addClassNames</w:t>
            </w:r>
            <w:proofErr w:type="spellEnd"/>
            <w:proofErr w:type="gramEnd"/>
            <w:r w:rsidRPr="004A6A09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4A6A09">
              <w:rPr>
                <w:sz w:val="16"/>
                <w:szCs w:val="16"/>
                <w:lang w:val="en-US"/>
              </w:rPr>
              <w:t>LumoUtility.AlignItems.CENTER</w:t>
            </w:r>
            <w:proofErr w:type="spellEnd"/>
            <w:r w:rsidRPr="004A6A09">
              <w:rPr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4A6A09">
              <w:rPr>
                <w:sz w:val="16"/>
                <w:szCs w:val="16"/>
                <w:lang w:val="en-US"/>
              </w:rPr>
              <w:t>LumoUtility.Gap.SMALL</w:t>
            </w:r>
            <w:proofErr w:type="spellEnd"/>
            <w:r w:rsidRPr="004A6A09">
              <w:rPr>
                <w:sz w:val="16"/>
                <w:szCs w:val="16"/>
                <w:lang w:val="en-US"/>
              </w:rPr>
              <w:t>);</w:t>
            </w:r>
          </w:p>
          <w:p w14:paraId="512005DE" w14:textId="77777777" w:rsidR="004A6A09" w:rsidRPr="004A6A09" w:rsidRDefault="004A6A09" w:rsidP="004A6A09">
            <w:pPr>
              <w:pStyle w:val="af1"/>
              <w:rPr>
                <w:sz w:val="16"/>
                <w:szCs w:val="16"/>
                <w:lang w:val="en-US"/>
              </w:rPr>
            </w:pPr>
            <w:r w:rsidRPr="004A6A09">
              <w:rPr>
                <w:sz w:val="16"/>
                <w:szCs w:val="16"/>
                <w:lang w:val="en-US"/>
              </w:rPr>
              <w:t xml:space="preserve">        var </w:t>
            </w:r>
            <w:proofErr w:type="spellStart"/>
            <w:r w:rsidRPr="004A6A09">
              <w:rPr>
                <w:sz w:val="16"/>
                <w:szCs w:val="16"/>
                <w:lang w:val="en-US"/>
              </w:rPr>
              <w:t>unitSpan</w:t>
            </w:r>
            <w:proofErr w:type="spellEnd"/>
            <w:r w:rsidRPr="004A6A09">
              <w:rPr>
                <w:sz w:val="16"/>
                <w:szCs w:val="16"/>
                <w:lang w:val="en-US"/>
              </w:rPr>
              <w:t xml:space="preserve"> = new Span(unit);</w:t>
            </w:r>
          </w:p>
          <w:p w14:paraId="548DF721" w14:textId="77777777" w:rsidR="004A6A09" w:rsidRPr="004A6A09" w:rsidRDefault="004A6A09" w:rsidP="004A6A09">
            <w:pPr>
              <w:pStyle w:val="af1"/>
              <w:rPr>
                <w:sz w:val="16"/>
                <w:szCs w:val="16"/>
                <w:lang w:val="en-US"/>
              </w:rPr>
            </w:pPr>
            <w:r w:rsidRPr="004A6A09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4A6A09">
              <w:rPr>
                <w:sz w:val="16"/>
                <w:szCs w:val="16"/>
                <w:lang w:val="en-US"/>
              </w:rPr>
              <w:t>unitSpan.addClassNames</w:t>
            </w:r>
            <w:proofErr w:type="spellEnd"/>
            <w:r w:rsidRPr="004A6A09">
              <w:rPr>
                <w:sz w:val="16"/>
                <w:szCs w:val="16"/>
                <w:lang w:val="en-US"/>
              </w:rPr>
              <w:t>(</w:t>
            </w:r>
          </w:p>
          <w:p w14:paraId="654E92E4" w14:textId="77777777" w:rsidR="004A6A09" w:rsidRPr="004A6A09" w:rsidRDefault="004A6A09" w:rsidP="004A6A09">
            <w:pPr>
              <w:pStyle w:val="af1"/>
              <w:rPr>
                <w:sz w:val="16"/>
                <w:szCs w:val="16"/>
                <w:lang w:val="en-US"/>
              </w:rPr>
            </w:pPr>
            <w:r w:rsidRPr="004A6A09">
              <w:rPr>
                <w:sz w:val="16"/>
                <w:szCs w:val="16"/>
                <w:lang w:val="en-US"/>
              </w:rPr>
              <w:t xml:space="preserve">                </w:t>
            </w:r>
            <w:proofErr w:type="spellStart"/>
            <w:proofErr w:type="gramStart"/>
            <w:r w:rsidRPr="004A6A09">
              <w:rPr>
                <w:sz w:val="16"/>
                <w:szCs w:val="16"/>
                <w:lang w:val="en-US"/>
              </w:rPr>
              <w:t>LumoUtility.FontSize.MEDIUM</w:t>
            </w:r>
            <w:proofErr w:type="spellEnd"/>
            <w:proofErr w:type="gramEnd"/>
            <w:r w:rsidRPr="004A6A09">
              <w:rPr>
                <w:sz w:val="16"/>
                <w:szCs w:val="16"/>
                <w:lang w:val="en-US"/>
              </w:rPr>
              <w:t>,</w:t>
            </w:r>
          </w:p>
          <w:p w14:paraId="12660FDE" w14:textId="77777777" w:rsidR="004A6A09" w:rsidRPr="004A6A09" w:rsidRDefault="004A6A09" w:rsidP="004A6A09">
            <w:pPr>
              <w:pStyle w:val="af1"/>
              <w:rPr>
                <w:sz w:val="16"/>
                <w:szCs w:val="16"/>
                <w:lang w:val="en-US"/>
              </w:rPr>
            </w:pPr>
            <w:r w:rsidRPr="004A6A09">
              <w:rPr>
                <w:sz w:val="16"/>
                <w:szCs w:val="16"/>
                <w:lang w:val="en-US"/>
              </w:rPr>
              <w:t xml:space="preserve">                </w:t>
            </w:r>
            <w:proofErr w:type="spellStart"/>
            <w:proofErr w:type="gramStart"/>
            <w:r w:rsidRPr="004A6A09">
              <w:rPr>
                <w:sz w:val="16"/>
                <w:szCs w:val="16"/>
                <w:lang w:val="en-US"/>
              </w:rPr>
              <w:t>LumoUtility.TextColor.SECONDARY</w:t>
            </w:r>
            <w:proofErr w:type="spellEnd"/>
            <w:proofErr w:type="gramEnd"/>
            <w:r w:rsidRPr="004A6A09">
              <w:rPr>
                <w:sz w:val="16"/>
                <w:szCs w:val="16"/>
                <w:lang w:val="en-US"/>
              </w:rPr>
              <w:t>,</w:t>
            </w:r>
          </w:p>
          <w:p w14:paraId="707B85B9" w14:textId="77777777" w:rsidR="004A6A09" w:rsidRPr="004A6A09" w:rsidRDefault="004A6A09" w:rsidP="004A6A09">
            <w:pPr>
              <w:pStyle w:val="af1"/>
              <w:rPr>
                <w:sz w:val="16"/>
                <w:szCs w:val="16"/>
                <w:lang w:val="en-US"/>
              </w:rPr>
            </w:pPr>
            <w:r w:rsidRPr="004A6A09">
              <w:rPr>
                <w:sz w:val="16"/>
                <w:szCs w:val="16"/>
                <w:lang w:val="en-US"/>
              </w:rPr>
              <w:t xml:space="preserve">                </w:t>
            </w:r>
            <w:proofErr w:type="spellStart"/>
            <w:proofErr w:type="gramStart"/>
            <w:r w:rsidRPr="004A6A09">
              <w:rPr>
                <w:sz w:val="16"/>
                <w:szCs w:val="16"/>
                <w:lang w:val="en-US"/>
              </w:rPr>
              <w:t>LumoUtility.Margin.Left.SMALL</w:t>
            </w:r>
            <w:proofErr w:type="spellEnd"/>
            <w:proofErr w:type="gramEnd"/>
          </w:p>
          <w:p w14:paraId="3D572042" w14:textId="3E1E4AC0" w:rsidR="004A6A09" w:rsidRPr="006A0293" w:rsidRDefault="004A6A09" w:rsidP="004A6A09">
            <w:pPr>
              <w:pStyle w:val="af1"/>
              <w:rPr>
                <w:sz w:val="16"/>
                <w:szCs w:val="16"/>
                <w:lang w:val="en-US"/>
              </w:rPr>
            </w:pPr>
            <w:r w:rsidRPr="004A6A09">
              <w:rPr>
                <w:sz w:val="16"/>
                <w:szCs w:val="16"/>
                <w:lang w:val="en-US"/>
              </w:rPr>
              <w:t xml:space="preserve">        );</w:t>
            </w:r>
          </w:p>
          <w:p w14:paraId="527D6B14" w14:textId="77777777" w:rsidR="004A6A09" w:rsidRPr="004A6A09" w:rsidRDefault="004A6A09" w:rsidP="004A6A09">
            <w:pPr>
              <w:pStyle w:val="af1"/>
              <w:rPr>
                <w:sz w:val="16"/>
                <w:szCs w:val="16"/>
                <w:lang w:val="en-US"/>
              </w:rPr>
            </w:pPr>
            <w:r w:rsidRPr="004A6A09">
              <w:rPr>
                <w:sz w:val="16"/>
                <w:szCs w:val="16"/>
                <w:lang w:val="en-US"/>
              </w:rPr>
              <w:t xml:space="preserve">        var </w:t>
            </w:r>
            <w:proofErr w:type="spellStart"/>
            <w:r w:rsidRPr="004A6A09">
              <w:rPr>
                <w:sz w:val="16"/>
                <w:szCs w:val="16"/>
                <w:lang w:val="en-US"/>
              </w:rPr>
              <w:t>valueContainer</w:t>
            </w:r>
            <w:proofErr w:type="spellEnd"/>
            <w:r w:rsidRPr="004A6A09">
              <w:rPr>
                <w:sz w:val="16"/>
                <w:szCs w:val="16"/>
                <w:lang w:val="en-US"/>
              </w:rPr>
              <w:t xml:space="preserve"> = new H2(</w:t>
            </w:r>
            <w:proofErr w:type="spellStart"/>
            <w:r w:rsidRPr="004A6A09">
              <w:rPr>
                <w:sz w:val="16"/>
                <w:szCs w:val="16"/>
                <w:lang w:val="en-US"/>
              </w:rPr>
              <w:t>kpiCard.span</w:t>
            </w:r>
            <w:proofErr w:type="spellEnd"/>
            <w:r w:rsidRPr="004A6A09">
              <w:rPr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4A6A09">
              <w:rPr>
                <w:sz w:val="16"/>
                <w:szCs w:val="16"/>
                <w:lang w:val="en-US"/>
              </w:rPr>
              <w:t>unitSpan</w:t>
            </w:r>
            <w:proofErr w:type="spellEnd"/>
            <w:r w:rsidRPr="004A6A09">
              <w:rPr>
                <w:sz w:val="16"/>
                <w:szCs w:val="16"/>
                <w:lang w:val="en-US"/>
              </w:rPr>
              <w:t>);</w:t>
            </w:r>
          </w:p>
          <w:p w14:paraId="7B24B99E" w14:textId="0609B981" w:rsidR="004A6A09" w:rsidRPr="006A0293" w:rsidRDefault="004A6A09" w:rsidP="004A6A09">
            <w:pPr>
              <w:pStyle w:val="af1"/>
              <w:rPr>
                <w:sz w:val="16"/>
                <w:szCs w:val="16"/>
                <w:lang w:val="en-US"/>
              </w:rPr>
            </w:pPr>
            <w:r w:rsidRPr="004A6A09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4A6A09">
              <w:rPr>
                <w:sz w:val="16"/>
                <w:szCs w:val="16"/>
                <w:lang w:val="en-US"/>
              </w:rPr>
              <w:t>valueContainer.addClassNames</w:t>
            </w:r>
            <w:proofErr w:type="spellEnd"/>
            <w:r w:rsidRPr="004A6A09">
              <w:rPr>
                <w:sz w:val="16"/>
                <w:szCs w:val="16"/>
                <w:lang w:val="en-US"/>
              </w:rPr>
              <w:t>(</w:t>
            </w:r>
            <w:proofErr w:type="spellStart"/>
            <w:proofErr w:type="gramStart"/>
            <w:r w:rsidRPr="004A6A09">
              <w:rPr>
                <w:sz w:val="16"/>
                <w:szCs w:val="16"/>
                <w:lang w:val="en-US"/>
              </w:rPr>
              <w:t>LumoUtility.Margin.NONE</w:t>
            </w:r>
            <w:proofErr w:type="spellEnd"/>
            <w:proofErr w:type="gramEnd"/>
            <w:r w:rsidRPr="004A6A09">
              <w:rPr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4A6A09">
              <w:rPr>
                <w:sz w:val="16"/>
                <w:szCs w:val="16"/>
                <w:lang w:val="en-US"/>
              </w:rPr>
              <w:t>LumoUtility.FontSize.XXLARGE</w:t>
            </w:r>
            <w:proofErr w:type="spellEnd"/>
            <w:r w:rsidRPr="004A6A09">
              <w:rPr>
                <w:sz w:val="16"/>
                <w:szCs w:val="16"/>
                <w:lang w:val="en-US"/>
              </w:rPr>
              <w:t>);</w:t>
            </w:r>
          </w:p>
          <w:p w14:paraId="4AF1CC92" w14:textId="77777777" w:rsidR="004A6A09" w:rsidRPr="004A6A09" w:rsidRDefault="004A6A09" w:rsidP="004A6A09">
            <w:pPr>
              <w:pStyle w:val="af1"/>
              <w:rPr>
                <w:sz w:val="16"/>
                <w:szCs w:val="16"/>
                <w:lang w:val="en-US"/>
              </w:rPr>
            </w:pPr>
            <w:r w:rsidRPr="004A6A09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proofErr w:type="gramStart"/>
            <w:r w:rsidRPr="004A6A09">
              <w:rPr>
                <w:sz w:val="16"/>
                <w:szCs w:val="16"/>
                <w:lang w:val="en-US"/>
              </w:rPr>
              <w:t>kpiCard.add</w:t>
            </w:r>
            <w:proofErr w:type="spellEnd"/>
            <w:r w:rsidRPr="004A6A09">
              <w:rPr>
                <w:sz w:val="16"/>
                <w:szCs w:val="16"/>
                <w:lang w:val="en-US"/>
              </w:rPr>
              <w:t>(</w:t>
            </w:r>
            <w:proofErr w:type="gramEnd"/>
            <w:r w:rsidRPr="004A6A09">
              <w:rPr>
                <w:sz w:val="16"/>
                <w:szCs w:val="16"/>
                <w:lang w:val="en-US"/>
              </w:rPr>
              <w:t xml:space="preserve">header, </w:t>
            </w:r>
            <w:proofErr w:type="spellStart"/>
            <w:r w:rsidRPr="004A6A09">
              <w:rPr>
                <w:sz w:val="16"/>
                <w:szCs w:val="16"/>
                <w:lang w:val="en-US"/>
              </w:rPr>
              <w:t>valueContainer</w:t>
            </w:r>
            <w:proofErr w:type="spellEnd"/>
            <w:r w:rsidRPr="004A6A09">
              <w:rPr>
                <w:sz w:val="16"/>
                <w:szCs w:val="16"/>
                <w:lang w:val="en-US"/>
              </w:rPr>
              <w:t>);</w:t>
            </w:r>
          </w:p>
          <w:p w14:paraId="3941E5B7" w14:textId="77777777" w:rsidR="004A6A09" w:rsidRPr="004A6A09" w:rsidRDefault="004A6A09" w:rsidP="004A6A09">
            <w:pPr>
              <w:pStyle w:val="af1"/>
              <w:rPr>
                <w:sz w:val="16"/>
                <w:szCs w:val="16"/>
                <w:lang w:val="en-US"/>
              </w:rPr>
            </w:pPr>
            <w:r w:rsidRPr="004A6A09">
              <w:rPr>
                <w:sz w:val="16"/>
                <w:szCs w:val="16"/>
                <w:lang w:val="en-US"/>
              </w:rPr>
              <w:t xml:space="preserve">        return </w:t>
            </w:r>
            <w:proofErr w:type="spellStart"/>
            <w:r w:rsidRPr="004A6A09">
              <w:rPr>
                <w:sz w:val="16"/>
                <w:szCs w:val="16"/>
                <w:lang w:val="en-US"/>
              </w:rPr>
              <w:t>kpiCard</w:t>
            </w:r>
            <w:proofErr w:type="spellEnd"/>
            <w:r w:rsidRPr="004A6A09">
              <w:rPr>
                <w:sz w:val="16"/>
                <w:szCs w:val="16"/>
                <w:lang w:val="en-US"/>
              </w:rPr>
              <w:t>;</w:t>
            </w:r>
          </w:p>
          <w:p w14:paraId="677F46E2" w14:textId="1ECEFE97" w:rsidR="004A6A09" w:rsidRPr="004A6A09" w:rsidRDefault="004A6A09" w:rsidP="004A6A09">
            <w:pPr>
              <w:pStyle w:val="af1"/>
              <w:rPr>
                <w:sz w:val="16"/>
                <w:szCs w:val="16"/>
              </w:rPr>
            </w:pPr>
            <w:r w:rsidRPr="004A6A09">
              <w:rPr>
                <w:sz w:val="16"/>
                <w:szCs w:val="16"/>
                <w:lang w:val="en-US"/>
              </w:rPr>
              <w:t xml:space="preserve">    }</w:t>
            </w:r>
          </w:p>
          <w:p w14:paraId="18CF3E25" w14:textId="77777777" w:rsidR="004A6A09" w:rsidRPr="004A6A09" w:rsidRDefault="004A6A09" w:rsidP="004A6A09">
            <w:pPr>
              <w:pStyle w:val="af1"/>
              <w:rPr>
                <w:sz w:val="16"/>
                <w:szCs w:val="16"/>
                <w:lang w:val="en-US"/>
              </w:rPr>
            </w:pPr>
            <w:r w:rsidRPr="004A6A09">
              <w:rPr>
                <w:sz w:val="16"/>
                <w:szCs w:val="16"/>
                <w:lang w:val="en-US"/>
              </w:rPr>
              <w:t xml:space="preserve">    private void </w:t>
            </w:r>
            <w:proofErr w:type="spellStart"/>
            <w:proofErr w:type="gramStart"/>
            <w:r w:rsidRPr="004A6A09">
              <w:rPr>
                <w:sz w:val="16"/>
                <w:szCs w:val="16"/>
                <w:lang w:val="en-US"/>
              </w:rPr>
              <w:t>updateValue</w:t>
            </w:r>
            <w:proofErr w:type="spellEnd"/>
            <w:r w:rsidRPr="004A6A09">
              <w:rPr>
                <w:sz w:val="16"/>
                <w:szCs w:val="16"/>
                <w:lang w:val="en-US"/>
              </w:rPr>
              <w:t>(</w:t>
            </w:r>
            <w:proofErr w:type="gramEnd"/>
            <w:r w:rsidRPr="004A6A09">
              <w:rPr>
                <w:sz w:val="16"/>
                <w:szCs w:val="16"/>
                <w:lang w:val="en-US"/>
              </w:rPr>
              <w:t>Object count) {</w:t>
            </w:r>
          </w:p>
          <w:p w14:paraId="618FD673" w14:textId="77777777" w:rsidR="004A6A09" w:rsidRPr="004A6A09" w:rsidRDefault="004A6A09" w:rsidP="004A6A09">
            <w:pPr>
              <w:pStyle w:val="af1"/>
              <w:rPr>
                <w:sz w:val="16"/>
                <w:szCs w:val="16"/>
                <w:lang w:val="en-US"/>
              </w:rPr>
            </w:pPr>
            <w:r w:rsidRPr="004A6A09">
              <w:rPr>
                <w:sz w:val="16"/>
                <w:szCs w:val="16"/>
                <w:lang w:val="en-US"/>
              </w:rPr>
              <w:t xml:space="preserve">        if (count </w:t>
            </w:r>
            <w:proofErr w:type="spellStart"/>
            <w:r w:rsidRPr="004A6A09">
              <w:rPr>
                <w:sz w:val="16"/>
                <w:szCs w:val="16"/>
                <w:lang w:val="en-US"/>
              </w:rPr>
              <w:t>instanceof</w:t>
            </w:r>
            <w:proofErr w:type="spellEnd"/>
            <w:r w:rsidRPr="004A6A09">
              <w:rPr>
                <w:sz w:val="16"/>
                <w:szCs w:val="16"/>
                <w:lang w:val="en-US"/>
              </w:rPr>
              <w:t xml:space="preserve"> Number num) {</w:t>
            </w:r>
          </w:p>
          <w:p w14:paraId="6622DEC7" w14:textId="77777777" w:rsidR="004A6A09" w:rsidRPr="004A6A09" w:rsidRDefault="004A6A09" w:rsidP="004A6A09">
            <w:pPr>
              <w:pStyle w:val="af1"/>
              <w:rPr>
                <w:sz w:val="16"/>
                <w:szCs w:val="16"/>
                <w:lang w:val="en-US"/>
              </w:rPr>
            </w:pPr>
            <w:r w:rsidRPr="004A6A09">
              <w:rPr>
                <w:sz w:val="16"/>
                <w:szCs w:val="16"/>
                <w:lang w:val="en-US"/>
              </w:rPr>
              <w:t xml:space="preserve">            var p = </w:t>
            </w:r>
            <w:proofErr w:type="spellStart"/>
            <w:proofErr w:type="gramStart"/>
            <w:r w:rsidRPr="004A6A09">
              <w:rPr>
                <w:sz w:val="16"/>
                <w:szCs w:val="16"/>
                <w:lang w:val="en-US"/>
              </w:rPr>
              <w:t>prefix.apply</w:t>
            </w:r>
            <w:proofErr w:type="spellEnd"/>
            <w:proofErr w:type="gramEnd"/>
            <w:r w:rsidRPr="004A6A09">
              <w:rPr>
                <w:sz w:val="16"/>
                <w:szCs w:val="16"/>
                <w:lang w:val="en-US"/>
              </w:rPr>
              <w:t>(null);</w:t>
            </w:r>
          </w:p>
          <w:p w14:paraId="62C972CD" w14:textId="77777777" w:rsidR="004A6A09" w:rsidRPr="004A6A09" w:rsidRDefault="004A6A09" w:rsidP="004A6A09">
            <w:pPr>
              <w:pStyle w:val="af1"/>
              <w:rPr>
                <w:sz w:val="16"/>
                <w:szCs w:val="16"/>
                <w:lang w:val="en-US"/>
              </w:rPr>
            </w:pPr>
            <w:r w:rsidRPr="004A6A09">
              <w:rPr>
                <w:sz w:val="16"/>
                <w:szCs w:val="16"/>
                <w:lang w:val="en-US"/>
              </w:rPr>
              <w:t xml:space="preserve">            </w:t>
            </w:r>
            <w:proofErr w:type="spellStart"/>
            <w:proofErr w:type="gramStart"/>
            <w:r w:rsidRPr="004A6A09">
              <w:rPr>
                <w:sz w:val="16"/>
                <w:szCs w:val="16"/>
                <w:lang w:val="en-US"/>
              </w:rPr>
              <w:t>span.setText</w:t>
            </w:r>
            <w:proofErr w:type="spellEnd"/>
            <w:proofErr w:type="gramEnd"/>
            <w:r w:rsidRPr="004A6A09">
              <w:rPr>
                <w:sz w:val="16"/>
                <w:szCs w:val="16"/>
                <w:lang w:val="en-US"/>
              </w:rPr>
              <w:t>((</w:t>
            </w:r>
            <w:proofErr w:type="spellStart"/>
            <w:r w:rsidRPr="004A6A09">
              <w:rPr>
                <w:sz w:val="16"/>
                <w:szCs w:val="16"/>
                <w:lang w:val="en-US"/>
              </w:rPr>
              <w:t>p.isBlank</w:t>
            </w:r>
            <w:proofErr w:type="spellEnd"/>
            <w:r w:rsidRPr="004A6A09">
              <w:rPr>
                <w:sz w:val="16"/>
                <w:szCs w:val="16"/>
                <w:lang w:val="en-US"/>
              </w:rPr>
              <w:t>() ? "</w:t>
            </w:r>
            <w:proofErr w:type="gramStart"/>
            <w:r w:rsidRPr="004A6A09">
              <w:rPr>
                <w:sz w:val="16"/>
                <w:szCs w:val="16"/>
                <w:lang w:val="en-US"/>
              </w:rPr>
              <w:t>" :</w:t>
            </w:r>
            <w:proofErr w:type="gramEnd"/>
            <w:r w:rsidRPr="004A6A09">
              <w:rPr>
                <w:sz w:val="16"/>
                <w:szCs w:val="16"/>
                <w:lang w:val="en-US"/>
              </w:rPr>
              <w:t xml:space="preserve"> p + " / ") + </w:t>
            </w:r>
            <w:proofErr w:type="spellStart"/>
            <w:r w:rsidRPr="004A6A09">
              <w:rPr>
                <w:sz w:val="16"/>
                <w:szCs w:val="16"/>
                <w:lang w:val="en-US"/>
              </w:rPr>
              <w:t>FORMATTER.format</w:t>
            </w:r>
            <w:proofErr w:type="spellEnd"/>
            <w:r w:rsidRPr="004A6A09">
              <w:rPr>
                <w:sz w:val="16"/>
                <w:szCs w:val="16"/>
                <w:lang w:val="en-US"/>
              </w:rPr>
              <w:t>(num));</w:t>
            </w:r>
          </w:p>
          <w:p w14:paraId="6545FBA3" w14:textId="77777777" w:rsidR="004A6A09" w:rsidRPr="004A6A09" w:rsidRDefault="004A6A09" w:rsidP="004A6A09">
            <w:pPr>
              <w:pStyle w:val="af1"/>
              <w:rPr>
                <w:sz w:val="16"/>
                <w:szCs w:val="16"/>
                <w:lang w:val="en-US"/>
              </w:rPr>
            </w:pPr>
            <w:r w:rsidRPr="004A6A09">
              <w:rPr>
                <w:sz w:val="16"/>
                <w:szCs w:val="16"/>
                <w:lang w:val="en-US"/>
              </w:rPr>
              <w:t xml:space="preserve">        } else {</w:t>
            </w:r>
          </w:p>
          <w:p w14:paraId="48D37BE6" w14:textId="77777777" w:rsidR="004A6A09" w:rsidRPr="004A6A09" w:rsidRDefault="004A6A09" w:rsidP="004A6A09">
            <w:pPr>
              <w:pStyle w:val="af1"/>
              <w:rPr>
                <w:sz w:val="16"/>
                <w:szCs w:val="16"/>
                <w:lang w:val="en-US"/>
              </w:rPr>
            </w:pPr>
            <w:r w:rsidRPr="004A6A09">
              <w:rPr>
                <w:sz w:val="16"/>
                <w:szCs w:val="16"/>
                <w:lang w:val="en-US"/>
              </w:rPr>
              <w:t xml:space="preserve">            </w:t>
            </w:r>
            <w:proofErr w:type="spellStart"/>
            <w:proofErr w:type="gramStart"/>
            <w:r w:rsidRPr="004A6A09">
              <w:rPr>
                <w:sz w:val="16"/>
                <w:szCs w:val="16"/>
                <w:lang w:val="en-US"/>
              </w:rPr>
              <w:t>span.setText</w:t>
            </w:r>
            <w:proofErr w:type="spellEnd"/>
            <w:proofErr w:type="gramEnd"/>
            <w:r w:rsidRPr="004A6A09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4A6A09">
              <w:rPr>
                <w:sz w:val="16"/>
                <w:szCs w:val="16"/>
                <w:lang w:val="en-US"/>
              </w:rPr>
              <w:t>String.valueOf</w:t>
            </w:r>
            <w:proofErr w:type="spellEnd"/>
            <w:r w:rsidRPr="004A6A09">
              <w:rPr>
                <w:sz w:val="16"/>
                <w:szCs w:val="16"/>
                <w:lang w:val="en-US"/>
              </w:rPr>
              <w:t>(count));</w:t>
            </w:r>
          </w:p>
          <w:p w14:paraId="7444FEAB" w14:textId="77777777" w:rsidR="004A6A09" w:rsidRPr="004A6A09" w:rsidRDefault="004A6A09" w:rsidP="004A6A09">
            <w:pPr>
              <w:pStyle w:val="af1"/>
              <w:rPr>
                <w:sz w:val="16"/>
                <w:szCs w:val="16"/>
                <w:lang w:val="en-US"/>
              </w:rPr>
            </w:pPr>
            <w:r w:rsidRPr="004A6A09">
              <w:rPr>
                <w:sz w:val="16"/>
                <w:szCs w:val="16"/>
                <w:lang w:val="en-US"/>
              </w:rPr>
              <w:t xml:space="preserve">        }</w:t>
            </w:r>
          </w:p>
          <w:p w14:paraId="6D53E9C3" w14:textId="086827E4" w:rsidR="004A6A09" w:rsidRPr="004A6A09" w:rsidRDefault="004A6A09" w:rsidP="004A6A09">
            <w:pPr>
              <w:pStyle w:val="af1"/>
              <w:rPr>
                <w:sz w:val="16"/>
                <w:szCs w:val="16"/>
              </w:rPr>
            </w:pPr>
            <w:r w:rsidRPr="004A6A09">
              <w:rPr>
                <w:sz w:val="16"/>
                <w:szCs w:val="16"/>
                <w:lang w:val="en-US"/>
              </w:rPr>
              <w:t xml:space="preserve">    }</w:t>
            </w:r>
          </w:p>
          <w:p w14:paraId="473BD0C8" w14:textId="77777777" w:rsidR="004A6A09" w:rsidRPr="004A6A09" w:rsidRDefault="004A6A09" w:rsidP="004A6A09">
            <w:pPr>
              <w:pStyle w:val="af1"/>
              <w:rPr>
                <w:sz w:val="16"/>
                <w:szCs w:val="16"/>
                <w:lang w:val="en-US"/>
              </w:rPr>
            </w:pPr>
            <w:r w:rsidRPr="004A6A09">
              <w:rPr>
                <w:sz w:val="16"/>
                <w:szCs w:val="16"/>
                <w:lang w:val="en-US"/>
              </w:rPr>
              <w:t xml:space="preserve">    @Override</w:t>
            </w:r>
          </w:p>
          <w:p w14:paraId="5CC554B5" w14:textId="77777777" w:rsidR="004A6A09" w:rsidRPr="004A6A09" w:rsidRDefault="004A6A09" w:rsidP="004A6A09">
            <w:pPr>
              <w:pStyle w:val="af1"/>
              <w:rPr>
                <w:sz w:val="16"/>
                <w:szCs w:val="16"/>
                <w:lang w:val="en-US"/>
              </w:rPr>
            </w:pPr>
            <w:r w:rsidRPr="004A6A09">
              <w:rPr>
                <w:sz w:val="16"/>
                <w:szCs w:val="16"/>
                <w:lang w:val="en-US"/>
              </w:rPr>
              <w:t xml:space="preserve">    protected void </w:t>
            </w:r>
            <w:proofErr w:type="spellStart"/>
            <w:proofErr w:type="gramStart"/>
            <w:r w:rsidRPr="004A6A09">
              <w:rPr>
                <w:sz w:val="16"/>
                <w:szCs w:val="16"/>
                <w:lang w:val="en-US"/>
              </w:rPr>
              <w:t>onAttach</w:t>
            </w:r>
            <w:proofErr w:type="spellEnd"/>
            <w:r w:rsidRPr="004A6A09">
              <w:rPr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4A6A09">
              <w:rPr>
                <w:sz w:val="16"/>
                <w:szCs w:val="16"/>
                <w:lang w:val="en-US"/>
              </w:rPr>
              <w:t>AttachEvent</w:t>
            </w:r>
            <w:proofErr w:type="spellEnd"/>
            <w:r w:rsidRPr="004A6A09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4A6A09">
              <w:rPr>
                <w:sz w:val="16"/>
                <w:szCs w:val="16"/>
                <w:lang w:val="en-US"/>
              </w:rPr>
              <w:t>attachEvent</w:t>
            </w:r>
            <w:proofErr w:type="spellEnd"/>
            <w:r w:rsidRPr="004A6A09">
              <w:rPr>
                <w:sz w:val="16"/>
                <w:szCs w:val="16"/>
                <w:lang w:val="en-US"/>
              </w:rPr>
              <w:t>) {</w:t>
            </w:r>
          </w:p>
          <w:p w14:paraId="194F8B9B" w14:textId="77777777" w:rsidR="004A6A09" w:rsidRPr="004A6A09" w:rsidRDefault="004A6A09" w:rsidP="004A6A09">
            <w:pPr>
              <w:pStyle w:val="af1"/>
              <w:rPr>
                <w:sz w:val="16"/>
                <w:szCs w:val="16"/>
                <w:lang w:val="en-US"/>
              </w:rPr>
            </w:pPr>
            <w:r w:rsidRPr="004A6A09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proofErr w:type="gramStart"/>
            <w:r w:rsidRPr="004A6A09">
              <w:rPr>
                <w:sz w:val="16"/>
                <w:szCs w:val="16"/>
                <w:lang w:val="en-US"/>
              </w:rPr>
              <w:t>super.onAttach</w:t>
            </w:r>
            <w:proofErr w:type="spellEnd"/>
            <w:proofErr w:type="gramEnd"/>
            <w:r w:rsidRPr="004A6A09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4A6A09">
              <w:rPr>
                <w:sz w:val="16"/>
                <w:szCs w:val="16"/>
                <w:lang w:val="en-US"/>
              </w:rPr>
              <w:t>attachEvent</w:t>
            </w:r>
            <w:proofErr w:type="spellEnd"/>
            <w:r w:rsidRPr="004A6A09">
              <w:rPr>
                <w:sz w:val="16"/>
                <w:szCs w:val="16"/>
                <w:lang w:val="en-US"/>
              </w:rPr>
              <w:t>);</w:t>
            </w:r>
          </w:p>
          <w:p w14:paraId="1BAB89B6" w14:textId="77777777" w:rsidR="004A6A09" w:rsidRPr="004A6A09" w:rsidRDefault="004A6A09" w:rsidP="004A6A09">
            <w:pPr>
              <w:pStyle w:val="af1"/>
              <w:rPr>
                <w:sz w:val="16"/>
                <w:szCs w:val="16"/>
                <w:lang w:val="en-US"/>
              </w:rPr>
            </w:pPr>
            <w:r w:rsidRPr="004A6A09">
              <w:rPr>
                <w:sz w:val="16"/>
                <w:szCs w:val="16"/>
                <w:lang w:val="en-US"/>
              </w:rPr>
              <w:t xml:space="preserve">        var </w:t>
            </w:r>
            <w:proofErr w:type="spellStart"/>
            <w:r w:rsidRPr="004A6A09">
              <w:rPr>
                <w:sz w:val="16"/>
                <w:szCs w:val="16"/>
                <w:lang w:val="en-US"/>
              </w:rPr>
              <w:t>ui</w:t>
            </w:r>
            <w:proofErr w:type="spellEnd"/>
            <w:r w:rsidRPr="004A6A09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4A6A09">
              <w:rPr>
                <w:sz w:val="16"/>
                <w:szCs w:val="16"/>
                <w:lang w:val="en-US"/>
              </w:rPr>
              <w:t>attachEvent.getUI</w:t>
            </w:r>
            <w:proofErr w:type="spellEnd"/>
            <w:r w:rsidRPr="004A6A09">
              <w:rPr>
                <w:sz w:val="16"/>
                <w:szCs w:val="16"/>
                <w:lang w:val="en-US"/>
              </w:rPr>
              <w:t>();</w:t>
            </w:r>
          </w:p>
          <w:p w14:paraId="1ECEBAC6" w14:textId="77777777" w:rsidR="004A6A09" w:rsidRPr="004A6A09" w:rsidRDefault="004A6A09" w:rsidP="004A6A09">
            <w:pPr>
              <w:pStyle w:val="af1"/>
              <w:rPr>
                <w:sz w:val="16"/>
                <w:szCs w:val="16"/>
                <w:lang w:val="en-US"/>
              </w:rPr>
            </w:pPr>
            <w:r w:rsidRPr="004A6A09">
              <w:rPr>
                <w:sz w:val="16"/>
                <w:szCs w:val="16"/>
                <w:lang w:val="en-US"/>
              </w:rPr>
              <w:t xml:space="preserve">        registration = </w:t>
            </w:r>
            <w:proofErr w:type="spellStart"/>
            <w:r w:rsidRPr="004A6A09">
              <w:rPr>
                <w:sz w:val="16"/>
                <w:szCs w:val="16"/>
                <w:lang w:val="en-US"/>
              </w:rPr>
              <w:t>DashboardBroadcaster.register</w:t>
            </w:r>
            <w:proofErr w:type="spellEnd"/>
            <w:r w:rsidRPr="004A6A09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4A6A09">
              <w:rPr>
                <w:sz w:val="16"/>
                <w:szCs w:val="16"/>
                <w:lang w:val="en-US"/>
              </w:rPr>
              <w:t>channelId</w:t>
            </w:r>
            <w:proofErr w:type="spellEnd"/>
            <w:r w:rsidRPr="004A6A09">
              <w:rPr>
                <w:sz w:val="16"/>
                <w:szCs w:val="16"/>
                <w:lang w:val="en-US"/>
              </w:rPr>
              <w:t>, count -&gt; {</w:t>
            </w:r>
          </w:p>
          <w:p w14:paraId="7BE0057C" w14:textId="77777777" w:rsidR="004A6A09" w:rsidRPr="004A6A09" w:rsidRDefault="004A6A09" w:rsidP="004A6A09">
            <w:pPr>
              <w:pStyle w:val="af1"/>
              <w:rPr>
                <w:sz w:val="16"/>
                <w:szCs w:val="16"/>
                <w:lang w:val="en-US"/>
              </w:rPr>
            </w:pPr>
            <w:r w:rsidRPr="004A6A09">
              <w:rPr>
                <w:sz w:val="16"/>
                <w:szCs w:val="16"/>
                <w:lang w:val="en-US"/>
              </w:rPr>
              <w:t xml:space="preserve">            if (</w:t>
            </w:r>
            <w:proofErr w:type="spellStart"/>
            <w:proofErr w:type="gramStart"/>
            <w:r w:rsidRPr="004A6A09">
              <w:rPr>
                <w:sz w:val="16"/>
                <w:szCs w:val="16"/>
                <w:lang w:val="en-US"/>
              </w:rPr>
              <w:t>ui.isAttached</w:t>
            </w:r>
            <w:proofErr w:type="spellEnd"/>
            <w:proofErr w:type="gramEnd"/>
            <w:r w:rsidRPr="004A6A09">
              <w:rPr>
                <w:sz w:val="16"/>
                <w:szCs w:val="16"/>
                <w:lang w:val="en-US"/>
              </w:rPr>
              <w:t>()) {</w:t>
            </w:r>
          </w:p>
          <w:p w14:paraId="5C3F51CB" w14:textId="77777777" w:rsidR="004A6A09" w:rsidRPr="004A6A09" w:rsidRDefault="004A6A09" w:rsidP="004A6A09">
            <w:pPr>
              <w:pStyle w:val="af1"/>
              <w:rPr>
                <w:sz w:val="16"/>
                <w:szCs w:val="16"/>
                <w:lang w:val="en-US"/>
              </w:rPr>
            </w:pPr>
            <w:r w:rsidRPr="004A6A09">
              <w:rPr>
                <w:sz w:val="16"/>
                <w:szCs w:val="16"/>
                <w:lang w:val="en-US"/>
              </w:rPr>
              <w:t xml:space="preserve">                </w:t>
            </w:r>
            <w:proofErr w:type="spellStart"/>
            <w:proofErr w:type="gramStart"/>
            <w:r w:rsidRPr="004A6A09">
              <w:rPr>
                <w:sz w:val="16"/>
                <w:szCs w:val="16"/>
                <w:lang w:val="en-US"/>
              </w:rPr>
              <w:t>ui.access</w:t>
            </w:r>
            <w:proofErr w:type="spellEnd"/>
            <w:proofErr w:type="gramEnd"/>
            <w:r w:rsidRPr="004A6A09">
              <w:rPr>
                <w:sz w:val="16"/>
                <w:szCs w:val="16"/>
                <w:lang w:val="en-US"/>
              </w:rPr>
              <w:t xml:space="preserve">(() -&gt; </w:t>
            </w:r>
            <w:proofErr w:type="spellStart"/>
            <w:r w:rsidRPr="004A6A09">
              <w:rPr>
                <w:sz w:val="16"/>
                <w:szCs w:val="16"/>
                <w:lang w:val="en-US"/>
              </w:rPr>
              <w:t>updateValue</w:t>
            </w:r>
            <w:proofErr w:type="spellEnd"/>
            <w:r w:rsidRPr="004A6A09">
              <w:rPr>
                <w:sz w:val="16"/>
                <w:szCs w:val="16"/>
                <w:lang w:val="en-US"/>
              </w:rPr>
              <w:t>(count));</w:t>
            </w:r>
          </w:p>
          <w:p w14:paraId="0431BA62" w14:textId="77777777" w:rsidR="004A6A09" w:rsidRPr="004A6A09" w:rsidRDefault="004A6A09" w:rsidP="004A6A09">
            <w:pPr>
              <w:pStyle w:val="af1"/>
              <w:rPr>
                <w:sz w:val="16"/>
                <w:szCs w:val="16"/>
                <w:lang w:val="en-US"/>
              </w:rPr>
            </w:pPr>
            <w:r w:rsidRPr="004A6A09">
              <w:rPr>
                <w:sz w:val="16"/>
                <w:szCs w:val="16"/>
                <w:lang w:val="en-US"/>
              </w:rPr>
              <w:t xml:space="preserve">            }</w:t>
            </w:r>
          </w:p>
          <w:p w14:paraId="02C7E8B8" w14:textId="77777777" w:rsidR="004A6A09" w:rsidRPr="004A6A09" w:rsidRDefault="004A6A09" w:rsidP="004A6A09">
            <w:pPr>
              <w:pStyle w:val="af1"/>
              <w:rPr>
                <w:sz w:val="16"/>
                <w:szCs w:val="16"/>
                <w:lang w:val="en-US"/>
              </w:rPr>
            </w:pPr>
            <w:r w:rsidRPr="004A6A09">
              <w:rPr>
                <w:sz w:val="16"/>
                <w:szCs w:val="16"/>
                <w:lang w:val="en-US"/>
              </w:rPr>
              <w:t xml:space="preserve">        });</w:t>
            </w:r>
          </w:p>
          <w:p w14:paraId="4F4D7D9F" w14:textId="4BBC0DBF" w:rsidR="004A6A09" w:rsidRPr="004A6A09" w:rsidRDefault="004A6A09" w:rsidP="004A6A09">
            <w:pPr>
              <w:pStyle w:val="af1"/>
              <w:rPr>
                <w:sz w:val="16"/>
                <w:szCs w:val="16"/>
                <w:lang w:val="en-US"/>
              </w:rPr>
            </w:pPr>
            <w:r w:rsidRPr="004A6A09">
              <w:rPr>
                <w:sz w:val="16"/>
                <w:szCs w:val="16"/>
                <w:lang w:val="en-US"/>
              </w:rPr>
              <w:t xml:space="preserve">    }</w:t>
            </w:r>
          </w:p>
          <w:p w14:paraId="6AD90A89" w14:textId="77777777" w:rsidR="004A6A09" w:rsidRPr="004A6A09" w:rsidRDefault="004A6A09" w:rsidP="004A6A09">
            <w:pPr>
              <w:pStyle w:val="af1"/>
              <w:rPr>
                <w:sz w:val="16"/>
                <w:szCs w:val="16"/>
                <w:lang w:val="en-US"/>
              </w:rPr>
            </w:pPr>
            <w:r w:rsidRPr="004A6A09">
              <w:rPr>
                <w:sz w:val="16"/>
                <w:szCs w:val="16"/>
                <w:lang w:val="en-US"/>
              </w:rPr>
              <w:t xml:space="preserve">    @Override</w:t>
            </w:r>
          </w:p>
          <w:p w14:paraId="23761871" w14:textId="77777777" w:rsidR="004A6A09" w:rsidRPr="004A6A09" w:rsidRDefault="004A6A09" w:rsidP="004A6A09">
            <w:pPr>
              <w:pStyle w:val="af1"/>
              <w:rPr>
                <w:sz w:val="16"/>
                <w:szCs w:val="16"/>
                <w:lang w:val="en-US"/>
              </w:rPr>
            </w:pPr>
            <w:r w:rsidRPr="004A6A09">
              <w:rPr>
                <w:sz w:val="16"/>
                <w:szCs w:val="16"/>
                <w:lang w:val="en-US"/>
              </w:rPr>
              <w:t xml:space="preserve">    protected void </w:t>
            </w:r>
            <w:proofErr w:type="spellStart"/>
            <w:proofErr w:type="gramStart"/>
            <w:r w:rsidRPr="004A6A09">
              <w:rPr>
                <w:sz w:val="16"/>
                <w:szCs w:val="16"/>
                <w:lang w:val="en-US"/>
              </w:rPr>
              <w:t>onDetach</w:t>
            </w:r>
            <w:proofErr w:type="spellEnd"/>
            <w:r w:rsidRPr="004A6A09">
              <w:rPr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4A6A09">
              <w:rPr>
                <w:sz w:val="16"/>
                <w:szCs w:val="16"/>
                <w:lang w:val="en-US"/>
              </w:rPr>
              <w:t>DetachEvent</w:t>
            </w:r>
            <w:proofErr w:type="spellEnd"/>
            <w:r w:rsidRPr="004A6A09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4A6A09">
              <w:rPr>
                <w:sz w:val="16"/>
                <w:szCs w:val="16"/>
                <w:lang w:val="en-US"/>
              </w:rPr>
              <w:t>detachEvent</w:t>
            </w:r>
            <w:proofErr w:type="spellEnd"/>
            <w:r w:rsidRPr="004A6A09">
              <w:rPr>
                <w:sz w:val="16"/>
                <w:szCs w:val="16"/>
                <w:lang w:val="en-US"/>
              </w:rPr>
              <w:t>) {</w:t>
            </w:r>
          </w:p>
          <w:p w14:paraId="04946578" w14:textId="77777777" w:rsidR="004A6A09" w:rsidRPr="004A6A09" w:rsidRDefault="004A6A09" w:rsidP="004A6A09">
            <w:pPr>
              <w:pStyle w:val="af1"/>
              <w:rPr>
                <w:sz w:val="16"/>
                <w:szCs w:val="16"/>
                <w:lang w:val="en-US"/>
              </w:rPr>
            </w:pPr>
            <w:r w:rsidRPr="004A6A09">
              <w:rPr>
                <w:sz w:val="16"/>
                <w:szCs w:val="16"/>
                <w:lang w:val="en-US"/>
              </w:rPr>
              <w:t xml:space="preserve">        if (</w:t>
            </w:r>
            <w:proofErr w:type="gramStart"/>
            <w:r w:rsidRPr="004A6A09">
              <w:rPr>
                <w:sz w:val="16"/>
                <w:szCs w:val="16"/>
                <w:lang w:val="en-US"/>
              </w:rPr>
              <w:t>registration !</w:t>
            </w:r>
            <w:proofErr w:type="gramEnd"/>
            <w:r w:rsidRPr="004A6A09">
              <w:rPr>
                <w:sz w:val="16"/>
                <w:szCs w:val="16"/>
                <w:lang w:val="en-US"/>
              </w:rPr>
              <w:t>= null) {</w:t>
            </w:r>
          </w:p>
          <w:p w14:paraId="4C056BD5" w14:textId="77777777" w:rsidR="004A6A09" w:rsidRPr="004A6A09" w:rsidRDefault="004A6A09" w:rsidP="004A6A09">
            <w:pPr>
              <w:pStyle w:val="af1"/>
              <w:rPr>
                <w:sz w:val="16"/>
                <w:szCs w:val="16"/>
                <w:lang w:val="en-US"/>
              </w:rPr>
            </w:pPr>
            <w:r w:rsidRPr="004A6A09">
              <w:rPr>
                <w:sz w:val="16"/>
                <w:szCs w:val="16"/>
                <w:lang w:val="en-US"/>
              </w:rPr>
              <w:t xml:space="preserve">            </w:t>
            </w:r>
            <w:proofErr w:type="spellStart"/>
            <w:proofErr w:type="gramStart"/>
            <w:r w:rsidRPr="004A6A09">
              <w:rPr>
                <w:sz w:val="16"/>
                <w:szCs w:val="16"/>
                <w:lang w:val="en-US"/>
              </w:rPr>
              <w:t>registration.remove</w:t>
            </w:r>
            <w:proofErr w:type="spellEnd"/>
            <w:proofErr w:type="gramEnd"/>
            <w:r w:rsidRPr="004A6A09">
              <w:rPr>
                <w:sz w:val="16"/>
                <w:szCs w:val="16"/>
                <w:lang w:val="en-US"/>
              </w:rPr>
              <w:t>();</w:t>
            </w:r>
          </w:p>
          <w:p w14:paraId="0706AFE9" w14:textId="77777777" w:rsidR="004A6A09" w:rsidRPr="004A6A09" w:rsidRDefault="004A6A09" w:rsidP="004A6A09">
            <w:pPr>
              <w:pStyle w:val="af1"/>
              <w:rPr>
                <w:sz w:val="16"/>
                <w:szCs w:val="16"/>
                <w:lang w:val="en-US"/>
              </w:rPr>
            </w:pPr>
            <w:r w:rsidRPr="004A6A09">
              <w:rPr>
                <w:sz w:val="16"/>
                <w:szCs w:val="16"/>
                <w:lang w:val="en-US"/>
              </w:rPr>
              <w:t xml:space="preserve">            registration = null;</w:t>
            </w:r>
          </w:p>
          <w:p w14:paraId="269735D8" w14:textId="77777777" w:rsidR="004A6A09" w:rsidRPr="004A6A09" w:rsidRDefault="004A6A09" w:rsidP="004A6A09">
            <w:pPr>
              <w:pStyle w:val="af1"/>
              <w:rPr>
                <w:sz w:val="16"/>
                <w:szCs w:val="16"/>
                <w:lang w:val="en-US"/>
              </w:rPr>
            </w:pPr>
            <w:r w:rsidRPr="004A6A09">
              <w:rPr>
                <w:sz w:val="16"/>
                <w:szCs w:val="16"/>
                <w:lang w:val="en-US"/>
              </w:rPr>
              <w:t xml:space="preserve">        }</w:t>
            </w:r>
          </w:p>
          <w:p w14:paraId="11F95BCA" w14:textId="77777777" w:rsidR="004A6A09" w:rsidRPr="004A6A09" w:rsidRDefault="004A6A09" w:rsidP="004A6A09">
            <w:pPr>
              <w:pStyle w:val="af1"/>
              <w:rPr>
                <w:sz w:val="16"/>
                <w:szCs w:val="16"/>
                <w:lang w:val="en-US"/>
              </w:rPr>
            </w:pPr>
            <w:r w:rsidRPr="004A6A09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proofErr w:type="gramStart"/>
            <w:r w:rsidRPr="004A6A09">
              <w:rPr>
                <w:sz w:val="16"/>
                <w:szCs w:val="16"/>
                <w:lang w:val="en-US"/>
              </w:rPr>
              <w:t>super.onDetach</w:t>
            </w:r>
            <w:proofErr w:type="spellEnd"/>
            <w:proofErr w:type="gramEnd"/>
            <w:r w:rsidRPr="004A6A09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4A6A09">
              <w:rPr>
                <w:sz w:val="16"/>
                <w:szCs w:val="16"/>
                <w:lang w:val="en-US"/>
              </w:rPr>
              <w:t>detachEvent</w:t>
            </w:r>
            <w:proofErr w:type="spellEnd"/>
            <w:r w:rsidRPr="004A6A09">
              <w:rPr>
                <w:sz w:val="16"/>
                <w:szCs w:val="16"/>
                <w:lang w:val="en-US"/>
              </w:rPr>
              <w:t>);</w:t>
            </w:r>
          </w:p>
          <w:p w14:paraId="75D625FA" w14:textId="32A3A9F6" w:rsidR="004A6A09" w:rsidRPr="006A0293" w:rsidRDefault="004A6A09" w:rsidP="004A6A09">
            <w:pPr>
              <w:pStyle w:val="af1"/>
              <w:rPr>
                <w:sz w:val="16"/>
                <w:szCs w:val="16"/>
                <w:lang w:val="en-US"/>
              </w:rPr>
            </w:pPr>
            <w:r w:rsidRPr="004A6A09">
              <w:rPr>
                <w:sz w:val="16"/>
                <w:szCs w:val="16"/>
                <w:lang w:val="en-US"/>
              </w:rPr>
              <w:t xml:space="preserve">    </w:t>
            </w:r>
            <w:r w:rsidRPr="006A0293">
              <w:rPr>
                <w:sz w:val="16"/>
                <w:szCs w:val="16"/>
                <w:lang w:val="en-US"/>
              </w:rPr>
              <w:t>}</w:t>
            </w:r>
          </w:p>
          <w:p w14:paraId="26EE2881" w14:textId="337BE241" w:rsidR="004A6A09" w:rsidRPr="004A6A09" w:rsidRDefault="004A6A09" w:rsidP="004A6A09">
            <w:pPr>
              <w:pStyle w:val="af1"/>
              <w:rPr>
                <w:sz w:val="16"/>
                <w:szCs w:val="16"/>
              </w:rPr>
            </w:pPr>
            <w:r w:rsidRPr="004A6A09">
              <w:rPr>
                <w:sz w:val="16"/>
                <w:szCs w:val="16"/>
              </w:rPr>
              <w:t>}</w:t>
            </w:r>
          </w:p>
        </w:tc>
      </w:tr>
    </w:tbl>
    <w:p w14:paraId="0389BFC2" w14:textId="77777777" w:rsidR="004A6A09" w:rsidRDefault="004A6A09" w:rsidP="00276A35">
      <w:pPr>
        <w:pStyle w:val="af1"/>
        <w:spacing w:line="240" w:lineRule="auto"/>
        <w:ind w:firstLine="0"/>
      </w:pPr>
    </w:p>
    <w:p w14:paraId="6C63432A" w14:textId="295E9C00" w:rsidR="004A6A09" w:rsidRPr="001713AE" w:rsidRDefault="004A6A09" w:rsidP="004A6A09">
      <w:pPr>
        <w:pStyle w:val="af1"/>
        <w:spacing w:line="240" w:lineRule="auto"/>
      </w:pPr>
      <w:r w:rsidRPr="004A6A09">
        <w:t>Файл «</w:t>
      </w:r>
      <w:proofErr w:type="spellStart"/>
      <w:r w:rsidRPr="004A6A09">
        <w:t>LoadGauge</w:t>
      </w:r>
      <w:proofErr w:type="spellEnd"/>
      <w:r w:rsidRPr="004A6A09">
        <w:t>.</w:t>
      </w:r>
      <w:r w:rsidRPr="004A6A09">
        <w:rPr>
          <w:lang w:val="en-US"/>
        </w:rPr>
        <w:t>java</w:t>
      </w:r>
      <w:r w:rsidRPr="004A6A09">
        <w:t>».</w:t>
      </w:r>
    </w:p>
    <w:tbl>
      <w:tblPr>
        <w:tblStyle w:val="aff4"/>
        <w:tblW w:w="0" w:type="auto"/>
        <w:tblLook w:val="04A0" w:firstRow="1" w:lastRow="0" w:firstColumn="1" w:lastColumn="0" w:noHBand="0" w:noVBand="1"/>
      </w:tblPr>
      <w:tblGrid>
        <w:gridCol w:w="9628"/>
      </w:tblGrid>
      <w:tr w:rsidR="004A6A09" w:rsidRPr="001713AE" w14:paraId="2C1F8C68" w14:textId="77777777" w:rsidTr="00406765">
        <w:tc>
          <w:tcPr>
            <w:tcW w:w="9628" w:type="dxa"/>
          </w:tcPr>
          <w:p w14:paraId="48FE3108" w14:textId="1C941BA1" w:rsidR="004A6A09" w:rsidRPr="006A0293" w:rsidRDefault="004A6A09" w:rsidP="004A6A09">
            <w:pPr>
              <w:pStyle w:val="af1"/>
              <w:rPr>
                <w:sz w:val="16"/>
                <w:szCs w:val="16"/>
                <w:lang w:val="en-US"/>
              </w:rPr>
            </w:pPr>
            <w:r w:rsidRPr="004A6A09">
              <w:rPr>
                <w:sz w:val="16"/>
                <w:szCs w:val="16"/>
                <w:lang w:val="en-US"/>
              </w:rPr>
              <w:t xml:space="preserve">package </w:t>
            </w:r>
            <w:proofErr w:type="spellStart"/>
            <w:proofErr w:type="gramStart"/>
            <w:r w:rsidRPr="004A6A09">
              <w:rPr>
                <w:sz w:val="16"/>
                <w:szCs w:val="16"/>
                <w:lang w:val="en-US"/>
              </w:rPr>
              <w:t>com.client</w:t>
            </w:r>
            <w:proofErr w:type="gramEnd"/>
            <w:r w:rsidRPr="004A6A09">
              <w:rPr>
                <w:sz w:val="16"/>
                <w:szCs w:val="16"/>
                <w:lang w:val="en-US"/>
              </w:rPr>
              <w:t>.dashboard</w:t>
            </w:r>
            <w:proofErr w:type="spellEnd"/>
            <w:r w:rsidRPr="004A6A09">
              <w:rPr>
                <w:sz w:val="16"/>
                <w:szCs w:val="16"/>
                <w:lang w:val="en-US"/>
              </w:rPr>
              <w:t>;</w:t>
            </w:r>
          </w:p>
          <w:p w14:paraId="0DC78652" w14:textId="3F362E1E" w:rsidR="004A6A09" w:rsidRPr="004A6A09" w:rsidRDefault="004A6A09" w:rsidP="004A6A09">
            <w:pPr>
              <w:pStyle w:val="af1"/>
              <w:rPr>
                <w:sz w:val="16"/>
                <w:szCs w:val="16"/>
                <w:lang w:val="en-US"/>
              </w:rPr>
            </w:pPr>
            <w:r w:rsidRPr="004A6A09">
              <w:rPr>
                <w:sz w:val="16"/>
                <w:szCs w:val="16"/>
                <w:lang w:val="en-US"/>
              </w:rPr>
              <w:t xml:space="preserve">public class </w:t>
            </w:r>
            <w:proofErr w:type="spellStart"/>
            <w:r w:rsidRPr="004A6A09">
              <w:rPr>
                <w:sz w:val="16"/>
                <w:szCs w:val="16"/>
                <w:lang w:val="en-US"/>
              </w:rPr>
              <w:t>LoadGauge</w:t>
            </w:r>
            <w:proofErr w:type="spellEnd"/>
            <w:r w:rsidRPr="004A6A09">
              <w:rPr>
                <w:sz w:val="16"/>
                <w:szCs w:val="16"/>
                <w:lang w:val="en-US"/>
              </w:rPr>
              <w:t xml:space="preserve"> extends </w:t>
            </w:r>
            <w:proofErr w:type="spellStart"/>
            <w:r w:rsidRPr="004A6A09">
              <w:rPr>
                <w:sz w:val="16"/>
                <w:szCs w:val="16"/>
                <w:lang w:val="en-US"/>
              </w:rPr>
              <w:t>VerticalLayout</w:t>
            </w:r>
            <w:proofErr w:type="spellEnd"/>
            <w:r w:rsidRPr="004A6A09">
              <w:rPr>
                <w:sz w:val="16"/>
                <w:szCs w:val="16"/>
                <w:lang w:val="en-US"/>
              </w:rPr>
              <w:t xml:space="preserve"> {</w:t>
            </w:r>
          </w:p>
          <w:p w14:paraId="3A78B30F" w14:textId="77777777" w:rsidR="004A6A09" w:rsidRPr="004A6A09" w:rsidRDefault="004A6A09" w:rsidP="004A6A09">
            <w:pPr>
              <w:pStyle w:val="af1"/>
              <w:rPr>
                <w:sz w:val="16"/>
                <w:szCs w:val="16"/>
                <w:lang w:val="en-US"/>
              </w:rPr>
            </w:pPr>
            <w:r w:rsidRPr="004A6A09">
              <w:rPr>
                <w:sz w:val="16"/>
                <w:szCs w:val="16"/>
                <w:lang w:val="en-US"/>
              </w:rPr>
              <w:t xml:space="preserve">    private final </w:t>
            </w:r>
            <w:proofErr w:type="spellStart"/>
            <w:r w:rsidRPr="004A6A09">
              <w:rPr>
                <w:sz w:val="16"/>
                <w:szCs w:val="16"/>
                <w:lang w:val="en-US"/>
              </w:rPr>
              <w:t>ListSeries</w:t>
            </w:r>
            <w:proofErr w:type="spellEnd"/>
            <w:r w:rsidRPr="004A6A09">
              <w:rPr>
                <w:sz w:val="16"/>
                <w:szCs w:val="16"/>
                <w:lang w:val="en-US"/>
              </w:rPr>
              <w:t xml:space="preserve"> series;</w:t>
            </w:r>
          </w:p>
          <w:p w14:paraId="3D5B3DE5" w14:textId="79BF6943" w:rsidR="004A6A09" w:rsidRPr="006A0293" w:rsidRDefault="004A6A09" w:rsidP="004A6A09">
            <w:pPr>
              <w:pStyle w:val="af1"/>
              <w:rPr>
                <w:sz w:val="16"/>
                <w:szCs w:val="16"/>
                <w:lang w:val="en-US"/>
              </w:rPr>
            </w:pPr>
            <w:r w:rsidRPr="004A6A09">
              <w:rPr>
                <w:sz w:val="16"/>
                <w:szCs w:val="16"/>
                <w:lang w:val="en-US"/>
              </w:rPr>
              <w:t xml:space="preserve">    private transient </w:t>
            </w:r>
            <w:proofErr w:type="spellStart"/>
            <w:r w:rsidRPr="004A6A09">
              <w:rPr>
                <w:sz w:val="16"/>
                <w:szCs w:val="16"/>
                <w:lang w:val="en-US"/>
              </w:rPr>
              <w:t>ScheduledExecutorService</w:t>
            </w:r>
            <w:proofErr w:type="spellEnd"/>
            <w:r w:rsidRPr="004A6A09">
              <w:rPr>
                <w:sz w:val="16"/>
                <w:szCs w:val="16"/>
                <w:lang w:val="en-US"/>
              </w:rPr>
              <w:t xml:space="preserve"> executor;</w:t>
            </w:r>
          </w:p>
          <w:p w14:paraId="70624903" w14:textId="77777777" w:rsidR="004A6A09" w:rsidRPr="004A6A09" w:rsidRDefault="004A6A09" w:rsidP="004A6A09">
            <w:pPr>
              <w:pStyle w:val="af1"/>
              <w:rPr>
                <w:sz w:val="16"/>
                <w:szCs w:val="16"/>
                <w:lang w:val="en-US"/>
              </w:rPr>
            </w:pPr>
            <w:r w:rsidRPr="004A6A09">
              <w:rPr>
                <w:sz w:val="16"/>
                <w:szCs w:val="16"/>
                <w:lang w:val="en-US"/>
              </w:rPr>
              <w:t xml:space="preserve">    public </w:t>
            </w:r>
            <w:proofErr w:type="spellStart"/>
            <w:proofErr w:type="gramStart"/>
            <w:r w:rsidRPr="004A6A09">
              <w:rPr>
                <w:sz w:val="16"/>
                <w:szCs w:val="16"/>
                <w:lang w:val="en-US"/>
              </w:rPr>
              <w:t>LoadGauge</w:t>
            </w:r>
            <w:proofErr w:type="spellEnd"/>
            <w:r w:rsidRPr="004A6A09">
              <w:rPr>
                <w:sz w:val="16"/>
                <w:szCs w:val="16"/>
                <w:lang w:val="en-US"/>
              </w:rPr>
              <w:t>(</w:t>
            </w:r>
            <w:proofErr w:type="gramEnd"/>
            <w:r w:rsidRPr="004A6A09">
              <w:rPr>
                <w:sz w:val="16"/>
                <w:szCs w:val="16"/>
                <w:lang w:val="en-US"/>
              </w:rPr>
              <w:t>) {</w:t>
            </w:r>
          </w:p>
          <w:p w14:paraId="0597FB98" w14:textId="77777777" w:rsidR="004A6A09" w:rsidRPr="004A6A09" w:rsidRDefault="004A6A09" w:rsidP="004A6A09">
            <w:pPr>
              <w:pStyle w:val="af1"/>
              <w:rPr>
                <w:sz w:val="16"/>
                <w:szCs w:val="16"/>
                <w:lang w:val="en-US"/>
              </w:rPr>
            </w:pPr>
            <w:r w:rsidRPr="004A6A09">
              <w:rPr>
                <w:sz w:val="16"/>
                <w:szCs w:val="16"/>
                <w:lang w:val="en-US"/>
              </w:rPr>
              <w:t xml:space="preserve">        var chart = new </w:t>
            </w:r>
            <w:proofErr w:type="gramStart"/>
            <w:r w:rsidRPr="004A6A09">
              <w:rPr>
                <w:sz w:val="16"/>
                <w:szCs w:val="16"/>
                <w:lang w:val="en-US"/>
              </w:rPr>
              <w:t>Chart(</w:t>
            </w:r>
            <w:proofErr w:type="spellStart"/>
            <w:proofErr w:type="gramEnd"/>
            <w:r w:rsidRPr="004A6A09">
              <w:rPr>
                <w:sz w:val="16"/>
                <w:szCs w:val="16"/>
                <w:lang w:val="en-US"/>
              </w:rPr>
              <w:t>ChartType.SOLIDGAUGE</w:t>
            </w:r>
            <w:proofErr w:type="spellEnd"/>
            <w:r w:rsidRPr="004A6A09">
              <w:rPr>
                <w:sz w:val="16"/>
                <w:szCs w:val="16"/>
                <w:lang w:val="en-US"/>
              </w:rPr>
              <w:t>);</w:t>
            </w:r>
          </w:p>
          <w:p w14:paraId="1787F1D3" w14:textId="09401056" w:rsidR="004A6A09" w:rsidRPr="006A0293" w:rsidRDefault="004A6A09" w:rsidP="004A6A09">
            <w:pPr>
              <w:pStyle w:val="af1"/>
              <w:rPr>
                <w:sz w:val="16"/>
                <w:szCs w:val="16"/>
                <w:lang w:val="en-US"/>
              </w:rPr>
            </w:pPr>
            <w:r w:rsidRPr="004A6A09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proofErr w:type="gramStart"/>
            <w:r w:rsidRPr="004A6A09">
              <w:rPr>
                <w:sz w:val="16"/>
                <w:szCs w:val="16"/>
                <w:lang w:val="en-US"/>
              </w:rPr>
              <w:t>chart.setWidth</w:t>
            </w:r>
            <w:proofErr w:type="spellEnd"/>
            <w:proofErr w:type="gramEnd"/>
            <w:r w:rsidRPr="004A6A09">
              <w:rPr>
                <w:sz w:val="16"/>
                <w:szCs w:val="16"/>
                <w:lang w:val="en-US"/>
              </w:rPr>
              <w:t>("400px");</w:t>
            </w:r>
          </w:p>
          <w:p w14:paraId="5554DFE0" w14:textId="77777777" w:rsidR="004A6A09" w:rsidRPr="004A6A09" w:rsidRDefault="004A6A09" w:rsidP="004A6A09">
            <w:pPr>
              <w:pStyle w:val="af1"/>
              <w:rPr>
                <w:sz w:val="16"/>
                <w:szCs w:val="16"/>
                <w:lang w:val="en-US"/>
              </w:rPr>
            </w:pPr>
            <w:r w:rsidRPr="004A6A09">
              <w:rPr>
                <w:sz w:val="16"/>
                <w:szCs w:val="16"/>
                <w:lang w:val="en-US"/>
              </w:rPr>
              <w:t xml:space="preserve">        var conf = </w:t>
            </w:r>
            <w:proofErr w:type="spellStart"/>
            <w:proofErr w:type="gramStart"/>
            <w:r w:rsidRPr="004A6A09">
              <w:rPr>
                <w:sz w:val="16"/>
                <w:szCs w:val="16"/>
                <w:lang w:val="en-US"/>
              </w:rPr>
              <w:t>chart.getConfiguration</w:t>
            </w:r>
            <w:proofErr w:type="spellEnd"/>
            <w:proofErr w:type="gramEnd"/>
            <w:r w:rsidRPr="004A6A09">
              <w:rPr>
                <w:sz w:val="16"/>
                <w:szCs w:val="16"/>
                <w:lang w:val="en-US"/>
              </w:rPr>
              <w:t>();</w:t>
            </w:r>
          </w:p>
          <w:p w14:paraId="6B923DB0" w14:textId="6D0F9124" w:rsidR="004A6A09" w:rsidRPr="006A0293" w:rsidRDefault="004A6A09" w:rsidP="004A6A09">
            <w:pPr>
              <w:pStyle w:val="af1"/>
              <w:rPr>
                <w:sz w:val="16"/>
                <w:szCs w:val="16"/>
                <w:lang w:val="en-US"/>
              </w:rPr>
            </w:pPr>
            <w:r w:rsidRPr="004A6A09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proofErr w:type="gramStart"/>
            <w:r w:rsidRPr="004A6A09">
              <w:rPr>
                <w:sz w:val="16"/>
                <w:szCs w:val="16"/>
                <w:lang w:val="en-US"/>
              </w:rPr>
              <w:t>conf.setTitle</w:t>
            </w:r>
            <w:proofErr w:type="spellEnd"/>
            <w:proofErr w:type="gramEnd"/>
            <w:r w:rsidRPr="004A6A09">
              <w:rPr>
                <w:sz w:val="16"/>
                <w:szCs w:val="16"/>
                <w:lang w:val="en-US"/>
              </w:rPr>
              <w:t>("</w:t>
            </w:r>
            <w:r w:rsidRPr="004A6A09">
              <w:rPr>
                <w:sz w:val="16"/>
                <w:szCs w:val="16"/>
              </w:rPr>
              <w:t>Загрузка</w:t>
            </w:r>
            <w:r w:rsidRPr="004A6A09">
              <w:rPr>
                <w:sz w:val="16"/>
                <w:szCs w:val="16"/>
                <w:lang w:val="en-US"/>
              </w:rPr>
              <w:t xml:space="preserve"> CPU");</w:t>
            </w:r>
          </w:p>
          <w:p w14:paraId="64558145" w14:textId="77777777" w:rsidR="004A6A09" w:rsidRPr="004A6A09" w:rsidRDefault="004A6A09" w:rsidP="004A6A09">
            <w:pPr>
              <w:pStyle w:val="af1"/>
              <w:rPr>
                <w:sz w:val="16"/>
                <w:szCs w:val="16"/>
                <w:lang w:val="en-US"/>
              </w:rPr>
            </w:pPr>
            <w:r w:rsidRPr="004A6A09">
              <w:rPr>
                <w:sz w:val="16"/>
                <w:szCs w:val="16"/>
                <w:lang w:val="en-US"/>
              </w:rPr>
              <w:t xml:space="preserve">        var pane = </w:t>
            </w:r>
            <w:proofErr w:type="spellStart"/>
            <w:proofErr w:type="gramStart"/>
            <w:r w:rsidRPr="004A6A09">
              <w:rPr>
                <w:sz w:val="16"/>
                <w:szCs w:val="16"/>
                <w:lang w:val="en-US"/>
              </w:rPr>
              <w:t>conf.getPane</w:t>
            </w:r>
            <w:proofErr w:type="spellEnd"/>
            <w:proofErr w:type="gramEnd"/>
            <w:r w:rsidRPr="004A6A09">
              <w:rPr>
                <w:sz w:val="16"/>
                <w:szCs w:val="16"/>
                <w:lang w:val="en-US"/>
              </w:rPr>
              <w:t>();</w:t>
            </w:r>
          </w:p>
          <w:p w14:paraId="3F4D297B" w14:textId="77777777" w:rsidR="004A6A09" w:rsidRPr="004A6A09" w:rsidRDefault="004A6A09" w:rsidP="004A6A09">
            <w:pPr>
              <w:pStyle w:val="af1"/>
              <w:rPr>
                <w:sz w:val="16"/>
                <w:szCs w:val="16"/>
                <w:lang w:val="en-US"/>
              </w:rPr>
            </w:pPr>
            <w:r w:rsidRPr="004A6A09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proofErr w:type="gramStart"/>
            <w:r w:rsidRPr="004A6A09">
              <w:rPr>
                <w:sz w:val="16"/>
                <w:szCs w:val="16"/>
                <w:lang w:val="en-US"/>
              </w:rPr>
              <w:t>pane.setStartAngle</w:t>
            </w:r>
            <w:proofErr w:type="spellEnd"/>
            <w:proofErr w:type="gramEnd"/>
            <w:r w:rsidRPr="004A6A09">
              <w:rPr>
                <w:sz w:val="16"/>
                <w:szCs w:val="16"/>
                <w:lang w:val="en-US"/>
              </w:rPr>
              <w:t>(-90);</w:t>
            </w:r>
          </w:p>
          <w:p w14:paraId="59E8F7CB" w14:textId="20FEE122" w:rsidR="004A6A09" w:rsidRPr="006A0293" w:rsidRDefault="004A6A09" w:rsidP="004A6A09">
            <w:pPr>
              <w:pStyle w:val="af1"/>
              <w:rPr>
                <w:sz w:val="16"/>
                <w:szCs w:val="16"/>
                <w:lang w:val="en-US"/>
              </w:rPr>
            </w:pPr>
            <w:r w:rsidRPr="004A6A09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proofErr w:type="gramStart"/>
            <w:r w:rsidRPr="004A6A09">
              <w:rPr>
                <w:sz w:val="16"/>
                <w:szCs w:val="16"/>
                <w:lang w:val="en-US"/>
              </w:rPr>
              <w:t>pane.setEndAngle</w:t>
            </w:r>
            <w:proofErr w:type="spellEnd"/>
            <w:proofErr w:type="gramEnd"/>
            <w:r w:rsidRPr="004A6A09">
              <w:rPr>
                <w:sz w:val="16"/>
                <w:szCs w:val="16"/>
                <w:lang w:val="en-US"/>
              </w:rPr>
              <w:t>(90);</w:t>
            </w:r>
          </w:p>
          <w:p w14:paraId="59770BC0" w14:textId="77777777" w:rsidR="004A6A09" w:rsidRPr="004A6A09" w:rsidRDefault="004A6A09" w:rsidP="004A6A09">
            <w:pPr>
              <w:pStyle w:val="af1"/>
              <w:rPr>
                <w:sz w:val="16"/>
                <w:szCs w:val="16"/>
                <w:lang w:val="en-US"/>
              </w:rPr>
            </w:pPr>
            <w:r w:rsidRPr="004A6A09">
              <w:rPr>
                <w:sz w:val="16"/>
                <w:szCs w:val="16"/>
                <w:lang w:val="en-US"/>
              </w:rPr>
              <w:t xml:space="preserve">        var background = new </w:t>
            </w:r>
            <w:proofErr w:type="gramStart"/>
            <w:r w:rsidRPr="004A6A09">
              <w:rPr>
                <w:sz w:val="16"/>
                <w:szCs w:val="16"/>
                <w:lang w:val="en-US"/>
              </w:rPr>
              <w:t>Background(</w:t>
            </w:r>
            <w:proofErr w:type="gramEnd"/>
            <w:r w:rsidRPr="004A6A09">
              <w:rPr>
                <w:sz w:val="16"/>
                <w:szCs w:val="16"/>
                <w:lang w:val="en-US"/>
              </w:rPr>
              <w:t>);</w:t>
            </w:r>
          </w:p>
          <w:p w14:paraId="470A98E5" w14:textId="77777777" w:rsidR="004A6A09" w:rsidRPr="004A6A09" w:rsidRDefault="004A6A09" w:rsidP="004A6A09">
            <w:pPr>
              <w:pStyle w:val="af1"/>
              <w:rPr>
                <w:sz w:val="16"/>
                <w:szCs w:val="16"/>
                <w:lang w:val="en-US"/>
              </w:rPr>
            </w:pPr>
            <w:r w:rsidRPr="004A6A09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proofErr w:type="gramStart"/>
            <w:r w:rsidRPr="004A6A09">
              <w:rPr>
                <w:sz w:val="16"/>
                <w:szCs w:val="16"/>
                <w:lang w:val="en-US"/>
              </w:rPr>
              <w:t>background.setInnerRadius</w:t>
            </w:r>
            <w:proofErr w:type="spellEnd"/>
            <w:proofErr w:type="gramEnd"/>
            <w:r w:rsidRPr="004A6A09">
              <w:rPr>
                <w:sz w:val="16"/>
                <w:szCs w:val="16"/>
                <w:lang w:val="en-US"/>
              </w:rPr>
              <w:t>("60%");</w:t>
            </w:r>
          </w:p>
          <w:p w14:paraId="7C98625A" w14:textId="77777777" w:rsidR="004A6A09" w:rsidRPr="004A6A09" w:rsidRDefault="004A6A09" w:rsidP="004A6A09">
            <w:pPr>
              <w:pStyle w:val="af1"/>
              <w:rPr>
                <w:sz w:val="16"/>
                <w:szCs w:val="16"/>
                <w:lang w:val="en-US"/>
              </w:rPr>
            </w:pPr>
            <w:r w:rsidRPr="004A6A09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proofErr w:type="gramStart"/>
            <w:r w:rsidRPr="004A6A09">
              <w:rPr>
                <w:sz w:val="16"/>
                <w:szCs w:val="16"/>
                <w:lang w:val="en-US"/>
              </w:rPr>
              <w:t>background.setOuterRadius</w:t>
            </w:r>
            <w:proofErr w:type="spellEnd"/>
            <w:proofErr w:type="gramEnd"/>
            <w:r w:rsidRPr="004A6A09">
              <w:rPr>
                <w:sz w:val="16"/>
                <w:szCs w:val="16"/>
                <w:lang w:val="en-US"/>
              </w:rPr>
              <w:t>("100%");</w:t>
            </w:r>
          </w:p>
          <w:p w14:paraId="7D021CBD" w14:textId="77777777" w:rsidR="004A6A09" w:rsidRPr="004A6A09" w:rsidRDefault="004A6A09" w:rsidP="004A6A09">
            <w:pPr>
              <w:pStyle w:val="af1"/>
              <w:rPr>
                <w:sz w:val="16"/>
                <w:szCs w:val="16"/>
                <w:lang w:val="en-US"/>
              </w:rPr>
            </w:pPr>
            <w:r w:rsidRPr="004A6A09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proofErr w:type="gramStart"/>
            <w:r w:rsidRPr="004A6A09">
              <w:rPr>
                <w:sz w:val="16"/>
                <w:szCs w:val="16"/>
                <w:lang w:val="en-US"/>
              </w:rPr>
              <w:t>background.setShape</w:t>
            </w:r>
            <w:proofErr w:type="spellEnd"/>
            <w:proofErr w:type="gramEnd"/>
            <w:r w:rsidRPr="004A6A09">
              <w:rPr>
                <w:sz w:val="16"/>
                <w:szCs w:val="16"/>
                <w:lang w:val="en-US"/>
              </w:rPr>
              <w:t>(BackgroundShape.ARC);</w:t>
            </w:r>
          </w:p>
          <w:p w14:paraId="347178E1" w14:textId="3F00E931" w:rsidR="004A6A09" w:rsidRPr="006A0293" w:rsidRDefault="004A6A09" w:rsidP="004A6A09">
            <w:pPr>
              <w:pStyle w:val="af1"/>
              <w:rPr>
                <w:sz w:val="16"/>
                <w:szCs w:val="16"/>
                <w:lang w:val="en-US"/>
              </w:rPr>
            </w:pPr>
            <w:r w:rsidRPr="004A6A09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proofErr w:type="gramStart"/>
            <w:r w:rsidRPr="004A6A09">
              <w:rPr>
                <w:sz w:val="16"/>
                <w:szCs w:val="16"/>
                <w:lang w:val="en-US"/>
              </w:rPr>
              <w:t>pane.setBackground</w:t>
            </w:r>
            <w:proofErr w:type="spellEnd"/>
            <w:proofErr w:type="gramEnd"/>
            <w:r w:rsidRPr="004A6A09">
              <w:rPr>
                <w:sz w:val="16"/>
                <w:szCs w:val="16"/>
                <w:lang w:val="en-US"/>
              </w:rPr>
              <w:t>(background);</w:t>
            </w:r>
          </w:p>
          <w:p w14:paraId="003717AC" w14:textId="77777777" w:rsidR="004A6A09" w:rsidRPr="004A6A09" w:rsidRDefault="004A6A09" w:rsidP="004A6A09">
            <w:pPr>
              <w:pStyle w:val="af1"/>
              <w:rPr>
                <w:sz w:val="16"/>
                <w:szCs w:val="16"/>
                <w:lang w:val="en-US"/>
              </w:rPr>
            </w:pPr>
            <w:r w:rsidRPr="004A6A09">
              <w:rPr>
                <w:sz w:val="16"/>
                <w:szCs w:val="16"/>
                <w:lang w:val="en-US"/>
              </w:rPr>
              <w:t xml:space="preserve">        var </w:t>
            </w:r>
            <w:proofErr w:type="spellStart"/>
            <w:r w:rsidRPr="004A6A09">
              <w:rPr>
                <w:sz w:val="16"/>
                <w:szCs w:val="16"/>
                <w:lang w:val="en-US"/>
              </w:rPr>
              <w:t>yAxis</w:t>
            </w:r>
            <w:proofErr w:type="spellEnd"/>
            <w:r w:rsidRPr="004A6A09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proofErr w:type="gramStart"/>
            <w:r w:rsidRPr="004A6A09">
              <w:rPr>
                <w:sz w:val="16"/>
                <w:szCs w:val="16"/>
                <w:lang w:val="en-US"/>
              </w:rPr>
              <w:t>conf.getyAxis</w:t>
            </w:r>
            <w:proofErr w:type="spellEnd"/>
            <w:proofErr w:type="gramEnd"/>
            <w:r w:rsidRPr="004A6A09">
              <w:rPr>
                <w:sz w:val="16"/>
                <w:szCs w:val="16"/>
                <w:lang w:val="en-US"/>
              </w:rPr>
              <w:t>();</w:t>
            </w:r>
          </w:p>
          <w:p w14:paraId="5C93E358" w14:textId="77777777" w:rsidR="004A6A09" w:rsidRPr="004A6A09" w:rsidRDefault="004A6A09" w:rsidP="004A6A09">
            <w:pPr>
              <w:pStyle w:val="af1"/>
              <w:rPr>
                <w:sz w:val="16"/>
                <w:szCs w:val="16"/>
                <w:lang w:val="en-US"/>
              </w:rPr>
            </w:pPr>
            <w:r w:rsidRPr="004A6A09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4A6A09">
              <w:rPr>
                <w:sz w:val="16"/>
                <w:szCs w:val="16"/>
                <w:lang w:val="en-US"/>
              </w:rPr>
              <w:t>yAxis.setMin</w:t>
            </w:r>
            <w:proofErr w:type="spellEnd"/>
            <w:r w:rsidRPr="004A6A09">
              <w:rPr>
                <w:sz w:val="16"/>
                <w:szCs w:val="16"/>
                <w:lang w:val="en-US"/>
              </w:rPr>
              <w:t>(0);</w:t>
            </w:r>
          </w:p>
          <w:p w14:paraId="1079D96B" w14:textId="79B8BB93" w:rsidR="004A6A09" w:rsidRPr="004A6A09" w:rsidRDefault="004A6A09" w:rsidP="004A6A09">
            <w:pPr>
              <w:pStyle w:val="af1"/>
              <w:rPr>
                <w:sz w:val="16"/>
                <w:szCs w:val="16"/>
              </w:rPr>
            </w:pPr>
            <w:r w:rsidRPr="004A6A09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4A6A09">
              <w:rPr>
                <w:sz w:val="16"/>
                <w:szCs w:val="16"/>
                <w:lang w:val="en-US"/>
              </w:rPr>
              <w:t>yAxis.setMax</w:t>
            </w:r>
            <w:proofErr w:type="spellEnd"/>
            <w:r w:rsidRPr="004A6A09">
              <w:rPr>
                <w:sz w:val="16"/>
                <w:szCs w:val="16"/>
                <w:lang w:val="en-US"/>
              </w:rPr>
              <w:t>(100);</w:t>
            </w:r>
          </w:p>
          <w:p w14:paraId="2D96A282" w14:textId="77777777" w:rsidR="004A6A09" w:rsidRPr="004A6A09" w:rsidRDefault="004A6A09" w:rsidP="004A6A09">
            <w:pPr>
              <w:pStyle w:val="af1"/>
              <w:rPr>
                <w:sz w:val="16"/>
                <w:szCs w:val="16"/>
                <w:lang w:val="en-US"/>
              </w:rPr>
            </w:pPr>
            <w:r w:rsidRPr="004A6A09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4A6A09">
              <w:rPr>
                <w:sz w:val="16"/>
                <w:szCs w:val="16"/>
                <w:lang w:val="en-US"/>
              </w:rPr>
              <w:t>yAxis.setPlotBands</w:t>
            </w:r>
            <w:proofErr w:type="spellEnd"/>
            <w:r w:rsidRPr="004A6A09">
              <w:rPr>
                <w:sz w:val="16"/>
                <w:szCs w:val="16"/>
                <w:lang w:val="en-US"/>
              </w:rPr>
              <w:t xml:space="preserve">(new </w:t>
            </w:r>
            <w:proofErr w:type="spellStart"/>
            <w:proofErr w:type="gramStart"/>
            <w:r w:rsidRPr="004A6A09">
              <w:rPr>
                <w:sz w:val="16"/>
                <w:szCs w:val="16"/>
                <w:lang w:val="en-US"/>
              </w:rPr>
              <w:t>PlotBand</w:t>
            </w:r>
            <w:proofErr w:type="spellEnd"/>
            <w:r w:rsidRPr="004A6A09">
              <w:rPr>
                <w:sz w:val="16"/>
                <w:szCs w:val="16"/>
                <w:lang w:val="en-US"/>
              </w:rPr>
              <w:t>(</w:t>
            </w:r>
            <w:proofErr w:type="gramEnd"/>
            <w:r w:rsidRPr="004A6A09">
              <w:rPr>
                <w:sz w:val="16"/>
                <w:szCs w:val="16"/>
                <w:lang w:val="en-US"/>
              </w:rPr>
              <w:t xml:space="preserve">0, 50, </w:t>
            </w:r>
            <w:proofErr w:type="spellStart"/>
            <w:r w:rsidRPr="004A6A09">
              <w:rPr>
                <w:sz w:val="16"/>
                <w:szCs w:val="16"/>
                <w:lang w:val="en-US"/>
              </w:rPr>
              <w:t>SolidColor.GREEN</w:t>
            </w:r>
            <w:proofErr w:type="spellEnd"/>
            <w:r w:rsidRPr="004A6A09">
              <w:rPr>
                <w:sz w:val="16"/>
                <w:szCs w:val="16"/>
                <w:lang w:val="en-US"/>
              </w:rPr>
              <w:t>),</w:t>
            </w:r>
          </w:p>
          <w:p w14:paraId="06E51764" w14:textId="77777777" w:rsidR="004A6A09" w:rsidRPr="004A6A09" w:rsidRDefault="004A6A09" w:rsidP="004A6A09">
            <w:pPr>
              <w:pStyle w:val="af1"/>
              <w:rPr>
                <w:sz w:val="16"/>
                <w:szCs w:val="16"/>
                <w:lang w:val="en-US"/>
              </w:rPr>
            </w:pPr>
            <w:r w:rsidRPr="004A6A09">
              <w:rPr>
                <w:sz w:val="16"/>
                <w:szCs w:val="16"/>
                <w:lang w:val="en-US"/>
              </w:rPr>
              <w:t xml:space="preserve">                new </w:t>
            </w:r>
            <w:proofErr w:type="spellStart"/>
            <w:proofErr w:type="gramStart"/>
            <w:r w:rsidRPr="004A6A09">
              <w:rPr>
                <w:sz w:val="16"/>
                <w:szCs w:val="16"/>
                <w:lang w:val="en-US"/>
              </w:rPr>
              <w:t>PlotBand</w:t>
            </w:r>
            <w:proofErr w:type="spellEnd"/>
            <w:r w:rsidRPr="004A6A09">
              <w:rPr>
                <w:sz w:val="16"/>
                <w:szCs w:val="16"/>
                <w:lang w:val="en-US"/>
              </w:rPr>
              <w:t>(</w:t>
            </w:r>
            <w:proofErr w:type="gramEnd"/>
            <w:r w:rsidRPr="004A6A09">
              <w:rPr>
                <w:sz w:val="16"/>
                <w:szCs w:val="16"/>
                <w:lang w:val="en-US"/>
              </w:rPr>
              <w:t xml:space="preserve">50, 80, </w:t>
            </w:r>
            <w:proofErr w:type="spellStart"/>
            <w:r w:rsidRPr="004A6A09">
              <w:rPr>
                <w:sz w:val="16"/>
                <w:szCs w:val="16"/>
                <w:lang w:val="en-US"/>
              </w:rPr>
              <w:t>SolidColor.YELLOW</w:t>
            </w:r>
            <w:proofErr w:type="spellEnd"/>
            <w:r w:rsidRPr="004A6A09">
              <w:rPr>
                <w:sz w:val="16"/>
                <w:szCs w:val="16"/>
                <w:lang w:val="en-US"/>
              </w:rPr>
              <w:t>),</w:t>
            </w:r>
          </w:p>
          <w:p w14:paraId="474A58C6" w14:textId="0D045189" w:rsidR="004A6A09" w:rsidRPr="006A0293" w:rsidRDefault="004A6A09" w:rsidP="004A6A09">
            <w:pPr>
              <w:pStyle w:val="af1"/>
              <w:rPr>
                <w:sz w:val="16"/>
                <w:szCs w:val="16"/>
                <w:lang w:val="en-US"/>
              </w:rPr>
            </w:pPr>
            <w:r w:rsidRPr="004A6A09">
              <w:rPr>
                <w:sz w:val="16"/>
                <w:szCs w:val="16"/>
                <w:lang w:val="en-US"/>
              </w:rPr>
              <w:t xml:space="preserve">                new </w:t>
            </w:r>
            <w:proofErr w:type="spellStart"/>
            <w:proofErr w:type="gramStart"/>
            <w:r w:rsidRPr="004A6A09">
              <w:rPr>
                <w:sz w:val="16"/>
                <w:szCs w:val="16"/>
                <w:lang w:val="en-US"/>
              </w:rPr>
              <w:t>PlotBand</w:t>
            </w:r>
            <w:proofErr w:type="spellEnd"/>
            <w:r w:rsidRPr="004A6A09">
              <w:rPr>
                <w:sz w:val="16"/>
                <w:szCs w:val="16"/>
                <w:lang w:val="en-US"/>
              </w:rPr>
              <w:t>(</w:t>
            </w:r>
            <w:proofErr w:type="gramEnd"/>
            <w:r w:rsidRPr="004A6A09">
              <w:rPr>
                <w:sz w:val="16"/>
                <w:szCs w:val="16"/>
                <w:lang w:val="en-US"/>
              </w:rPr>
              <w:t xml:space="preserve">80, 100, </w:t>
            </w:r>
            <w:proofErr w:type="spellStart"/>
            <w:r w:rsidRPr="004A6A09">
              <w:rPr>
                <w:sz w:val="16"/>
                <w:szCs w:val="16"/>
                <w:lang w:val="en-US"/>
              </w:rPr>
              <w:t>SolidColor.RED</w:t>
            </w:r>
            <w:proofErr w:type="spellEnd"/>
            <w:r w:rsidRPr="004A6A09">
              <w:rPr>
                <w:sz w:val="16"/>
                <w:szCs w:val="16"/>
                <w:lang w:val="en-US"/>
              </w:rPr>
              <w:t>));</w:t>
            </w:r>
          </w:p>
          <w:p w14:paraId="0A3C6EDD" w14:textId="77777777" w:rsidR="004A6A09" w:rsidRPr="004A6A09" w:rsidRDefault="004A6A09" w:rsidP="004A6A09">
            <w:pPr>
              <w:pStyle w:val="af1"/>
              <w:rPr>
                <w:sz w:val="16"/>
                <w:szCs w:val="16"/>
                <w:lang w:val="en-US"/>
              </w:rPr>
            </w:pPr>
            <w:r w:rsidRPr="004A6A09">
              <w:rPr>
                <w:sz w:val="16"/>
                <w:szCs w:val="16"/>
                <w:lang w:val="en-US"/>
              </w:rPr>
              <w:t xml:space="preserve">        series = new </w:t>
            </w:r>
            <w:proofErr w:type="spellStart"/>
            <w:proofErr w:type="gramStart"/>
            <w:r w:rsidRPr="004A6A09">
              <w:rPr>
                <w:sz w:val="16"/>
                <w:szCs w:val="16"/>
                <w:lang w:val="en-US"/>
              </w:rPr>
              <w:t>ListSeries</w:t>
            </w:r>
            <w:proofErr w:type="spellEnd"/>
            <w:r w:rsidRPr="004A6A09">
              <w:rPr>
                <w:sz w:val="16"/>
                <w:szCs w:val="16"/>
                <w:lang w:val="en-US"/>
              </w:rPr>
              <w:t>(</w:t>
            </w:r>
            <w:proofErr w:type="gramEnd"/>
            <w:r w:rsidRPr="004A6A09">
              <w:rPr>
                <w:sz w:val="16"/>
                <w:szCs w:val="16"/>
                <w:lang w:val="en-US"/>
              </w:rPr>
              <w:t>"</w:t>
            </w:r>
            <w:r w:rsidRPr="004A6A09">
              <w:rPr>
                <w:sz w:val="16"/>
                <w:szCs w:val="16"/>
              </w:rPr>
              <w:t>Загрузка</w:t>
            </w:r>
            <w:r w:rsidRPr="004A6A09">
              <w:rPr>
                <w:sz w:val="16"/>
                <w:szCs w:val="16"/>
                <w:lang w:val="en-US"/>
              </w:rPr>
              <w:t>", 0);</w:t>
            </w:r>
          </w:p>
          <w:p w14:paraId="7E6C6D4E" w14:textId="32DABFFE" w:rsidR="004A6A09" w:rsidRPr="006A0293" w:rsidRDefault="004A6A09" w:rsidP="004A6A09">
            <w:pPr>
              <w:pStyle w:val="af1"/>
              <w:rPr>
                <w:sz w:val="16"/>
                <w:szCs w:val="16"/>
                <w:lang w:val="en-US"/>
              </w:rPr>
            </w:pPr>
            <w:r w:rsidRPr="004A6A09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proofErr w:type="gramStart"/>
            <w:r w:rsidRPr="004A6A09">
              <w:rPr>
                <w:sz w:val="16"/>
                <w:szCs w:val="16"/>
                <w:lang w:val="en-US"/>
              </w:rPr>
              <w:t>conf.addSeries</w:t>
            </w:r>
            <w:proofErr w:type="spellEnd"/>
            <w:proofErr w:type="gramEnd"/>
            <w:r w:rsidRPr="004A6A09">
              <w:rPr>
                <w:sz w:val="16"/>
                <w:szCs w:val="16"/>
                <w:lang w:val="en-US"/>
              </w:rPr>
              <w:t>(series);</w:t>
            </w:r>
          </w:p>
          <w:p w14:paraId="20AA4019" w14:textId="77777777" w:rsidR="004A6A09" w:rsidRPr="004A6A09" w:rsidRDefault="004A6A09" w:rsidP="004A6A09">
            <w:pPr>
              <w:pStyle w:val="af1"/>
              <w:rPr>
                <w:sz w:val="16"/>
                <w:szCs w:val="16"/>
              </w:rPr>
            </w:pPr>
            <w:r w:rsidRPr="004A6A09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4A6A09">
              <w:rPr>
                <w:sz w:val="16"/>
                <w:szCs w:val="16"/>
              </w:rPr>
              <w:t>add</w:t>
            </w:r>
            <w:proofErr w:type="spellEnd"/>
            <w:r w:rsidRPr="004A6A09">
              <w:rPr>
                <w:sz w:val="16"/>
                <w:szCs w:val="16"/>
              </w:rPr>
              <w:t>(</w:t>
            </w:r>
            <w:proofErr w:type="spellStart"/>
            <w:r w:rsidRPr="004A6A09">
              <w:rPr>
                <w:sz w:val="16"/>
                <w:szCs w:val="16"/>
              </w:rPr>
              <w:t>chart</w:t>
            </w:r>
            <w:proofErr w:type="spellEnd"/>
            <w:r w:rsidRPr="004A6A09">
              <w:rPr>
                <w:sz w:val="16"/>
                <w:szCs w:val="16"/>
              </w:rPr>
              <w:t>);</w:t>
            </w:r>
          </w:p>
          <w:p w14:paraId="7D23EDDE" w14:textId="088A0B28" w:rsidR="004A6A09" w:rsidRPr="004A6A09" w:rsidRDefault="004A6A09" w:rsidP="004A6A09">
            <w:pPr>
              <w:pStyle w:val="af1"/>
              <w:rPr>
                <w:sz w:val="16"/>
                <w:szCs w:val="16"/>
              </w:rPr>
            </w:pPr>
            <w:r w:rsidRPr="004A6A09">
              <w:rPr>
                <w:sz w:val="16"/>
                <w:szCs w:val="16"/>
              </w:rPr>
              <w:t xml:space="preserve">    </w:t>
            </w:r>
            <w:r w:rsidRPr="004A6A09">
              <w:rPr>
                <w:sz w:val="16"/>
                <w:szCs w:val="16"/>
                <w:lang w:val="en-US"/>
              </w:rPr>
              <w:t>}</w:t>
            </w:r>
          </w:p>
          <w:p w14:paraId="66696BA3" w14:textId="77777777" w:rsidR="004A6A09" w:rsidRPr="004A6A09" w:rsidRDefault="004A6A09" w:rsidP="004A6A09">
            <w:pPr>
              <w:pStyle w:val="af1"/>
              <w:rPr>
                <w:sz w:val="16"/>
                <w:szCs w:val="16"/>
                <w:lang w:val="en-US"/>
              </w:rPr>
            </w:pPr>
            <w:r w:rsidRPr="004A6A09">
              <w:rPr>
                <w:sz w:val="16"/>
                <w:szCs w:val="16"/>
                <w:lang w:val="en-US"/>
              </w:rPr>
              <w:t xml:space="preserve">    @Override</w:t>
            </w:r>
          </w:p>
          <w:p w14:paraId="75532E25" w14:textId="77777777" w:rsidR="004A6A09" w:rsidRPr="004A6A09" w:rsidRDefault="004A6A09" w:rsidP="004A6A09">
            <w:pPr>
              <w:pStyle w:val="af1"/>
              <w:rPr>
                <w:sz w:val="16"/>
                <w:szCs w:val="16"/>
                <w:lang w:val="en-US"/>
              </w:rPr>
            </w:pPr>
            <w:r w:rsidRPr="004A6A09">
              <w:rPr>
                <w:sz w:val="16"/>
                <w:szCs w:val="16"/>
                <w:lang w:val="en-US"/>
              </w:rPr>
              <w:t xml:space="preserve">    protected void </w:t>
            </w:r>
            <w:proofErr w:type="spellStart"/>
            <w:proofErr w:type="gramStart"/>
            <w:r w:rsidRPr="004A6A09">
              <w:rPr>
                <w:sz w:val="16"/>
                <w:szCs w:val="16"/>
                <w:lang w:val="en-US"/>
              </w:rPr>
              <w:t>onAttach</w:t>
            </w:r>
            <w:proofErr w:type="spellEnd"/>
            <w:r w:rsidRPr="004A6A09">
              <w:rPr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4A6A09">
              <w:rPr>
                <w:sz w:val="16"/>
                <w:szCs w:val="16"/>
                <w:lang w:val="en-US"/>
              </w:rPr>
              <w:t>AttachEvent</w:t>
            </w:r>
            <w:proofErr w:type="spellEnd"/>
            <w:r w:rsidRPr="004A6A09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4A6A09">
              <w:rPr>
                <w:sz w:val="16"/>
                <w:szCs w:val="16"/>
                <w:lang w:val="en-US"/>
              </w:rPr>
              <w:t>attachEvent</w:t>
            </w:r>
            <w:proofErr w:type="spellEnd"/>
            <w:r w:rsidRPr="004A6A09">
              <w:rPr>
                <w:sz w:val="16"/>
                <w:szCs w:val="16"/>
                <w:lang w:val="en-US"/>
              </w:rPr>
              <w:t>) {</w:t>
            </w:r>
          </w:p>
          <w:p w14:paraId="131E2ACB" w14:textId="77777777" w:rsidR="004A6A09" w:rsidRPr="004A6A09" w:rsidRDefault="004A6A09" w:rsidP="004A6A09">
            <w:pPr>
              <w:pStyle w:val="af1"/>
              <w:rPr>
                <w:sz w:val="16"/>
                <w:szCs w:val="16"/>
                <w:lang w:val="en-US"/>
              </w:rPr>
            </w:pPr>
            <w:r w:rsidRPr="004A6A09">
              <w:rPr>
                <w:sz w:val="16"/>
                <w:szCs w:val="16"/>
                <w:lang w:val="en-US"/>
              </w:rPr>
              <w:t xml:space="preserve">        var </w:t>
            </w:r>
            <w:proofErr w:type="spellStart"/>
            <w:r w:rsidRPr="004A6A09">
              <w:rPr>
                <w:sz w:val="16"/>
                <w:szCs w:val="16"/>
                <w:lang w:val="en-US"/>
              </w:rPr>
              <w:t>ui</w:t>
            </w:r>
            <w:proofErr w:type="spellEnd"/>
            <w:r w:rsidRPr="004A6A09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4A6A09">
              <w:rPr>
                <w:sz w:val="16"/>
                <w:szCs w:val="16"/>
                <w:lang w:val="en-US"/>
              </w:rPr>
              <w:t>attachEvent.getUI</w:t>
            </w:r>
            <w:proofErr w:type="spellEnd"/>
            <w:r w:rsidRPr="004A6A09">
              <w:rPr>
                <w:sz w:val="16"/>
                <w:szCs w:val="16"/>
                <w:lang w:val="en-US"/>
              </w:rPr>
              <w:t>();</w:t>
            </w:r>
          </w:p>
          <w:p w14:paraId="075C7036" w14:textId="77777777" w:rsidR="004A6A09" w:rsidRPr="004A6A09" w:rsidRDefault="004A6A09" w:rsidP="004A6A09">
            <w:pPr>
              <w:pStyle w:val="af1"/>
              <w:rPr>
                <w:sz w:val="16"/>
                <w:szCs w:val="16"/>
                <w:lang w:val="en-US"/>
              </w:rPr>
            </w:pPr>
            <w:r w:rsidRPr="004A6A09">
              <w:rPr>
                <w:sz w:val="16"/>
                <w:szCs w:val="16"/>
                <w:lang w:val="en-US"/>
              </w:rPr>
              <w:t xml:space="preserve">        executor = </w:t>
            </w:r>
            <w:proofErr w:type="spellStart"/>
            <w:r w:rsidRPr="004A6A09">
              <w:rPr>
                <w:sz w:val="16"/>
                <w:szCs w:val="16"/>
                <w:lang w:val="en-US"/>
              </w:rPr>
              <w:t>Executors.newSingleThreadScheduledExecutor</w:t>
            </w:r>
            <w:proofErr w:type="spellEnd"/>
            <w:r w:rsidRPr="004A6A09">
              <w:rPr>
                <w:sz w:val="16"/>
                <w:szCs w:val="16"/>
                <w:lang w:val="en-US"/>
              </w:rPr>
              <w:t>();</w:t>
            </w:r>
          </w:p>
          <w:p w14:paraId="00497F85" w14:textId="77777777" w:rsidR="004A6A09" w:rsidRPr="004A6A09" w:rsidRDefault="004A6A09" w:rsidP="004A6A09">
            <w:pPr>
              <w:pStyle w:val="af1"/>
              <w:rPr>
                <w:sz w:val="16"/>
                <w:szCs w:val="16"/>
                <w:lang w:val="en-US"/>
              </w:rPr>
            </w:pPr>
            <w:r w:rsidRPr="004A6A09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proofErr w:type="gramStart"/>
            <w:r w:rsidRPr="004A6A09">
              <w:rPr>
                <w:sz w:val="16"/>
                <w:szCs w:val="16"/>
                <w:lang w:val="en-US"/>
              </w:rPr>
              <w:t>executor.scheduleAtFixedRate</w:t>
            </w:r>
            <w:proofErr w:type="spellEnd"/>
            <w:proofErr w:type="gramEnd"/>
            <w:r w:rsidRPr="004A6A09">
              <w:rPr>
                <w:sz w:val="16"/>
                <w:szCs w:val="16"/>
                <w:lang w:val="en-US"/>
              </w:rPr>
              <w:t>(() -&gt; {</w:t>
            </w:r>
          </w:p>
          <w:p w14:paraId="1EADB1C3" w14:textId="77777777" w:rsidR="004A6A09" w:rsidRPr="004A6A09" w:rsidRDefault="004A6A09" w:rsidP="004A6A09">
            <w:pPr>
              <w:pStyle w:val="af1"/>
              <w:rPr>
                <w:sz w:val="16"/>
                <w:szCs w:val="16"/>
                <w:lang w:val="en-US"/>
              </w:rPr>
            </w:pPr>
            <w:r w:rsidRPr="004A6A09">
              <w:rPr>
                <w:sz w:val="16"/>
                <w:szCs w:val="16"/>
                <w:lang w:val="en-US"/>
              </w:rPr>
              <w:t xml:space="preserve">            var </w:t>
            </w:r>
            <w:proofErr w:type="spellStart"/>
            <w:r w:rsidRPr="004A6A09">
              <w:rPr>
                <w:sz w:val="16"/>
                <w:szCs w:val="16"/>
                <w:lang w:val="en-US"/>
              </w:rPr>
              <w:t>newValue</w:t>
            </w:r>
            <w:proofErr w:type="spellEnd"/>
            <w:r w:rsidRPr="004A6A09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proofErr w:type="gramStart"/>
            <w:r w:rsidRPr="004A6A09">
              <w:rPr>
                <w:sz w:val="16"/>
                <w:szCs w:val="16"/>
                <w:lang w:val="en-US"/>
              </w:rPr>
              <w:t>getSystemCpuLoad</w:t>
            </w:r>
            <w:proofErr w:type="spellEnd"/>
            <w:r w:rsidRPr="004A6A09">
              <w:rPr>
                <w:sz w:val="16"/>
                <w:szCs w:val="16"/>
                <w:lang w:val="en-US"/>
              </w:rPr>
              <w:t>(</w:t>
            </w:r>
            <w:proofErr w:type="gramEnd"/>
            <w:r w:rsidRPr="004A6A09">
              <w:rPr>
                <w:sz w:val="16"/>
                <w:szCs w:val="16"/>
                <w:lang w:val="en-US"/>
              </w:rPr>
              <w:t>);</w:t>
            </w:r>
          </w:p>
          <w:p w14:paraId="08895246" w14:textId="77777777" w:rsidR="004A6A09" w:rsidRPr="004A6A09" w:rsidRDefault="004A6A09" w:rsidP="004A6A09">
            <w:pPr>
              <w:pStyle w:val="af1"/>
              <w:rPr>
                <w:sz w:val="16"/>
                <w:szCs w:val="16"/>
                <w:lang w:val="en-US"/>
              </w:rPr>
            </w:pPr>
            <w:r w:rsidRPr="004A6A09">
              <w:rPr>
                <w:sz w:val="16"/>
                <w:szCs w:val="16"/>
                <w:lang w:val="en-US"/>
              </w:rPr>
              <w:t xml:space="preserve">            </w:t>
            </w:r>
            <w:proofErr w:type="spellStart"/>
            <w:proofErr w:type="gramStart"/>
            <w:r w:rsidRPr="004A6A09">
              <w:rPr>
                <w:sz w:val="16"/>
                <w:szCs w:val="16"/>
                <w:lang w:val="en-US"/>
              </w:rPr>
              <w:t>ui.access</w:t>
            </w:r>
            <w:proofErr w:type="spellEnd"/>
            <w:proofErr w:type="gramEnd"/>
            <w:r w:rsidRPr="004A6A09">
              <w:rPr>
                <w:sz w:val="16"/>
                <w:szCs w:val="16"/>
                <w:lang w:val="en-US"/>
              </w:rPr>
              <w:t xml:space="preserve">(() -&gt; </w:t>
            </w:r>
            <w:proofErr w:type="spellStart"/>
            <w:r w:rsidRPr="004A6A09">
              <w:rPr>
                <w:sz w:val="16"/>
                <w:szCs w:val="16"/>
                <w:lang w:val="en-US"/>
              </w:rPr>
              <w:t>series.updatePoint</w:t>
            </w:r>
            <w:proofErr w:type="spellEnd"/>
            <w:r w:rsidRPr="004A6A09">
              <w:rPr>
                <w:sz w:val="16"/>
                <w:szCs w:val="16"/>
                <w:lang w:val="en-US"/>
              </w:rPr>
              <w:t xml:space="preserve">(0, </w:t>
            </w:r>
            <w:proofErr w:type="spellStart"/>
            <w:r w:rsidRPr="004A6A09">
              <w:rPr>
                <w:sz w:val="16"/>
                <w:szCs w:val="16"/>
                <w:lang w:val="en-US"/>
              </w:rPr>
              <w:t>newValue</w:t>
            </w:r>
            <w:proofErr w:type="spellEnd"/>
            <w:r w:rsidRPr="004A6A09">
              <w:rPr>
                <w:sz w:val="16"/>
                <w:szCs w:val="16"/>
                <w:lang w:val="en-US"/>
              </w:rPr>
              <w:t>));</w:t>
            </w:r>
          </w:p>
          <w:p w14:paraId="1725ED6C" w14:textId="77777777" w:rsidR="004A6A09" w:rsidRPr="004A6A09" w:rsidRDefault="004A6A09" w:rsidP="004A6A09">
            <w:pPr>
              <w:pStyle w:val="af1"/>
              <w:rPr>
                <w:sz w:val="16"/>
                <w:szCs w:val="16"/>
                <w:lang w:val="en-US"/>
              </w:rPr>
            </w:pPr>
            <w:r w:rsidRPr="004A6A09">
              <w:rPr>
                <w:sz w:val="16"/>
                <w:szCs w:val="16"/>
                <w:lang w:val="en-US"/>
              </w:rPr>
              <w:t xml:space="preserve">        }, 0, 1, </w:t>
            </w:r>
            <w:proofErr w:type="spellStart"/>
            <w:r w:rsidRPr="004A6A09">
              <w:rPr>
                <w:sz w:val="16"/>
                <w:szCs w:val="16"/>
                <w:lang w:val="en-US"/>
              </w:rPr>
              <w:t>TimeUnit.SECONDS</w:t>
            </w:r>
            <w:proofErr w:type="spellEnd"/>
            <w:r w:rsidRPr="004A6A09">
              <w:rPr>
                <w:sz w:val="16"/>
                <w:szCs w:val="16"/>
                <w:lang w:val="en-US"/>
              </w:rPr>
              <w:t>);</w:t>
            </w:r>
          </w:p>
          <w:p w14:paraId="3E7960B6" w14:textId="15521205" w:rsidR="004A6A09" w:rsidRPr="004A6A09" w:rsidRDefault="004A6A09" w:rsidP="004A6A09">
            <w:pPr>
              <w:pStyle w:val="af1"/>
              <w:rPr>
                <w:sz w:val="16"/>
                <w:szCs w:val="16"/>
                <w:lang w:val="en-US"/>
              </w:rPr>
            </w:pPr>
            <w:r w:rsidRPr="004A6A09">
              <w:rPr>
                <w:sz w:val="16"/>
                <w:szCs w:val="16"/>
                <w:lang w:val="en-US"/>
              </w:rPr>
              <w:t xml:space="preserve">    }</w:t>
            </w:r>
          </w:p>
          <w:p w14:paraId="517FFDA2" w14:textId="77777777" w:rsidR="004A6A09" w:rsidRPr="004A6A09" w:rsidRDefault="004A6A09" w:rsidP="004A6A09">
            <w:pPr>
              <w:pStyle w:val="af1"/>
              <w:rPr>
                <w:sz w:val="16"/>
                <w:szCs w:val="16"/>
                <w:lang w:val="en-US"/>
              </w:rPr>
            </w:pPr>
            <w:r w:rsidRPr="004A6A09">
              <w:rPr>
                <w:sz w:val="16"/>
                <w:szCs w:val="16"/>
                <w:lang w:val="en-US"/>
              </w:rPr>
              <w:t xml:space="preserve">    @Override</w:t>
            </w:r>
          </w:p>
          <w:p w14:paraId="36320FB0" w14:textId="77777777" w:rsidR="004A6A09" w:rsidRPr="004A6A09" w:rsidRDefault="004A6A09" w:rsidP="004A6A09">
            <w:pPr>
              <w:pStyle w:val="af1"/>
              <w:rPr>
                <w:sz w:val="16"/>
                <w:szCs w:val="16"/>
                <w:lang w:val="en-US"/>
              </w:rPr>
            </w:pPr>
            <w:r w:rsidRPr="004A6A09">
              <w:rPr>
                <w:sz w:val="16"/>
                <w:szCs w:val="16"/>
                <w:lang w:val="en-US"/>
              </w:rPr>
              <w:t xml:space="preserve">    protected void </w:t>
            </w:r>
            <w:proofErr w:type="spellStart"/>
            <w:proofErr w:type="gramStart"/>
            <w:r w:rsidRPr="004A6A09">
              <w:rPr>
                <w:sz w:val="16"/>
                <w:szCs w:val="16"/>
                <w:lang w:val="en-US"/>
              </w:rPr>
              <w:t>onDetach</w:t>
            </w:r>
            <w:proofErr w:type="spellEnd"/>
            <w:r w:rsidRPr="004A6A09">
              <w:rPr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4A6A09">
              <w:rPr>
                <w:sz w:val="16"/>
                <w:szCs w:val="16"/>
                <w:lang w:val="en-US"/>
              </w:rPr>
              <w:t>DetachEvent</w:t>
            </w:r>
            <w:proofErr w:type="spellEnd"/>
            <w:r w:rsidRPr="004A6A09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4A6A09">
              <w:rPr>
                <w:sz w:val="16"/>
                <w:szCs w:val="16"/>
                <w:lang w:val="en-US"/>
              </w:rPr>
              <w:t>detachEvent</w:t>
            </w:r>
            <w:proofErr w:type="spellEnd"/>
            <w:r w:rsidRPr="004A6A09">
              <w:rPr>
                <w:sz w:val="16"/>
                <w:szCs w:val="16"/>
                <w:lang w:val="en-US"/>
              </w:rPr>
              <w:t>) {</w:t>
            </w:r>
          </w:p>
          <w:p w14:paraId="399092A1" w14:textId="77777777" w:rsidR="004A6A09" w:rsidRPr="004A6A09" w:rsidRDefault="004A6A09" w:rsidP="004A6A09">
            <w:pPr>
              <w:pStyle w:val="af1"/>
              <w:rPr>
                <w:sz w:val="16"/>
                <w:szCs w:val="16"/>
                <w:lang w:val="en-US"/>
              </w:rPr>
            </w:pPr>
            <w:r w:rsidRPr="004A6A09">
              <w:rPr>
                <w:sz w:val="16"/>
                <w:szCs w:val="16"/>
                <w:lang w:val="en-US"/>
              </w:rPr>
              <w:t xml:space="preserve">        if (</w:t>
            </w:r>
            <w:proofErr w:type="gramStart"/>
            <w:r w:rsidRPr="004A6A09">
              <w:rPr>
                <w:sz w:val="16"/>
                <w:szCs w:val="16"/>
                <w:lang w:val="en-US"/>
              </w:rPr>
              <w:t>executor !</w:t>
            </w:r>
            <w:proofErr w:type="gramEnd"/>
            <w:r w:rsidRPr="004A6A09">
              <w:rPr>
                <w:sz w:val="16"/>
                <w:szCs w:val="16"/>
                <w:lang w:val="en-US"/>
              </w:rPr>
              <w:t>= null) {</w:t>
            </w:r>
          </w:p>
          <w:p w14:paraId="7A55ED19" w14:textId="77777777" w:rsidR="004A6A09" w:rsidRPr="004A6A09" w:rsidRDefault="004A6A09" w:rsidP="004A6A09">
            <w:pPr>
              <w:pStyle w:val="af1"/>
              <w:rPr>
                <w:sz w:val="16"/>
                <w:szCs w:val="16"/>
                <w:lang w:val="en-US"/>
              </w:rPr>
            </w:pPr>
            <w:r w:rsidRPr="004A6A09">
              <w:rPr>
                <w:sz w:val="16"/>
                <w:szCs w:val="16"/>
                <w:lang w:val="en-US"/>
              </w:rPr>
              <w:t xml:space="preserve">            </w:t>
            </w:r>
            <w:proofErr w:type="spellStart"/>
            <w:proofErr w:type="gramStart"/>
            <w:r w:rsidRPr="004A6A09">
              <w:rPr>
                <w:sz w:val="16"/>
                <w:szCs w:val="16"/>
                <w:lang w:val="en-US"/>
              </w:rPr>
              <w:t>executor.shutdown</w:t>
            </w:r>
            <w:proofErr w:type="spellEnd"/>
            <w:proofErr w:type="gramEnd"/>
            <w:r w:rsidRPr="004A6A09">
              <w:rPr>
                <w:sz w:val="16"/>
                <w:szCs w:val="16"/>
                <w:lang w:val="en-US"/>
              </w:rPr>
              <w:t>();</w:t>
            </w:r>
          </w:p>
          <w:p w14:paraId="4D75C447" w14:textId="77777777" w:rsidR="004A6A09" w:rsidRPr="004A6A09" w:rsidRDefault="004A6A09" w:rsidP="004A6A09">
            <w:pPr>
              <w:pStyle w:val="af1"/>
              <w:rPr>
                <w:sz w:val="16"/>
                <w:szCs w:val="16"/>
                <w:lang w:val="en-US"/>
              </w:rPr>
            </w:pPr>
            <w:r w:rsidRPr="004A6A09">
              <w:rPr>
                <w:sz w:val="16"/>
                <w:szCs w:val="16"/>
                <w:lang w:val="en-US"/>
              </w:rPr>
              <w:t xml:space="preserve">        }</w:t>
            </w:r>
          </w:p>
          <w:p w14:paraId="700FD261" w14:textId="1E754E85" w:rsidR="004A6A09" w:rsidRPr="004A6A09" w:rsidRDefault="004A6A09" w:rsidP="004A6A09">
            <w:pPr>
              <w:pStyle w:val="af1"/>
              <w:rPr>
                <w:sz w:val="16"/>
                <w:szCs w:val="16"/>
                <w:lang w:val="en-US"/>
              </w:rPr>
            </w:pPr>
            <w:r w:rsidRPr="004A6A09">
              <w:rPr>
                <w:sz w:val="16"/>
                <w:szCs w:val="16"/>
                <w:lang w:val="en-US"/>
              </w:rPr>
              <w:t xml:space="preserve">    }</w:t>
            </w:r>
          </w:p>
          <w:p w14:paraId="2A06D6E4" w14:textId="77777777" w:rsidR="004A6A09" w:rsidRPr="004A6A09" w:rsidRDefault="004A6A09" w:rsidP="004A6A09">
            <w:pPr>
              <w:pStyle w:val="af1"/>
              <w:rPr>
                <w:sz w:val="16"/>
                <w:szCs w:val="16"/>
                <w:lang w:val="en-US"/>
              </w:rPr>
            </w:pPr>
            <w:r w:rsidRPr="004A6A09">
              <w:rPr>
                <w:sz w:val="16"/>
                <w:szCs w:val="16"/>
                <w:lang w:val="en-US"/>
              </w:rPr>
              <w:t xml:space="preserve">    private double </w:t>
            </w:r>
            <w:proofErr w:type="spellStart"/>
            <w:proofErr w:type="gramStart"/>
            <w:r w:rsidRPr="004A6A09">
              <w:rPr>
                <w:sz w:val="16"/>
                <w:szCs w:val="16"/>
                <w:lang w:val="en-US"/>
              </w:rPr>
              <w:t>getSystemCpuLoad</w:t>
            </w:r>
            <w:proofErr w:type="spellEnd"/>
            <w:r w:rsidRPr="004A6A09">
              <w:rPr>
                <w:sz w:val="16"/>
                <w:szCs w:val="16"/>
                <w:lang w:val="en-US"/>
              </w:rPr>
              <w:t>(</w:t>
            </w:r>
            <w:proofErr w:type="gramEnd"/>
            <w:r w:rsidRPr="004A6A09">
              <w:rPr>
                <w:sz w:val="16"/>
                <w:szCs w:val="16"/>
                <w:lang w:val="en-US"/>
              </w:rPr>
              <w:t>) {</w:t>
            </w:r>
          </w:p>
          <w:p w14:paraId="636EA1D9" w14:textId="77777777" w:rsidR="004A6A09" w:rsidRPr="004A6A09" w:rsidRDefault="004A6A09" w:rsidP="004A6A09">
            <w:pPr>
              <w:pStyle w:val="af1"/>
              <w:rPr>
                <w:sz w:val="16"/>
                <w:szCs w:val="16"/>
                <w:lang w:val="en-US"/>
              </w:rPr>
            </w:pPr>
            <w:r w:rsidRPr="004A6A09">
              <w:rPr>
                <w:sz w:val="16"/>
                <w:szCs w:val="16"/>
                <w:lang w:val="en-US"/>
              </w:rPr>
              <w:t xml:space="preserve">        var </w:t>
            </w:r>
            <w:proofErr w:type="spellStart"/>
            <w:r w:rsidRPr="004A6A09">
              <w:rPr>
                <w:sz w:val="16"/>
                <w:szCs w:val="16"/>
                <w:lang w:val="en-US"/>
              </w:rPr>
              <w:t>osBean</w:t>
            </w:r>
            <w:proofErr w:type="spellEnd"/>
            <w:r w:rsidRPr="004A6A09">
              <w:rPr>
                <w:sz w:val="16"/>
                <w:szCs w:val="16"/>
                <w:lang w:val="en-US"/>
              </w:rPr>
              <w:t xml:space="preserve"> = ManagementFactory.getPlatformMXBean(</w:t>
            </w:r>
            <w:proofErr w:type="gramStart"/>
            <w:r w:rsidRPr="004A6A09">
              <w:rPr>
                <w:sz w:val="16"/>
                <w:szCs w:val="16"/>
                <w:lang w:val="en-US"/>
              </w:rPr>
              <w:t>com.sun.management</w:t>
            </w:r>
            <w:proofErr w:type="gramEnd"/>
            <w:r w:rsidRPr="004A6A09">
              <w:rPr>
                <w:sz w:val="16"/>
                <w:szCs w:val="16"/>
                <w:lang w:val="en-US"/>
              </w:rPr>
              <w:t>.OperatingSystemMXBean.class);</w:t>
            </w:r>
          </w:p>
          <w:p w14:paraId="2643E471" w14:textId="77777777" w:rsidR="004A6A09" w:rsidRPr="004A6A09" w:rsidRDefault="004A6A09" w:rsidP="004A6A09">
            <w:pPr>
              <w:pStyle w:val="af1"/>
              <w:rPr>
                <w:sz w:val="16"/>
                <w:szCs w:val="16"/>
                <w:lang w:val="en-US"/>
              </w:rPr>
            </w:pPr>
            <w:r w:rsidRPr="004A6A09">
              <w:rPr>
                <w:sz w:val="16"/>
                <w:szCs w:val="16"/>
                <w:lang w:val="en-US"/>
              </w:rPr>
              <w:t xml:space="preserve">        double load = </w:t>
            </w:r>
            <w:proofErr w:type="spellStart"/>
            <w:r w:rsidRPr="004A6A09">
              <w:rPr>
                <w:sz w:val="16"/>
                <w:szCs w:val="16"/>
                <w:lang w:val="en-US"/>
              </w:rPr>
              <w:t>osBean.getCpuLoad</w:t>
            </w:r>
            <w:proofErr w:type="spellEnd"/>
            <w:r w:rsidRPr="004A6A09">
              <w:rPr>
                <w:sz w:val="16"/>
                <w:szCs w:val="16"/>
                <w:lang w:val="en-US"/>
              </w:rPr>
              <w:t>();</w:t>
            </w:r>
          </w:p>
          <w:p w14:paraId="159F7807" w14:textId="77777777" w:rsidR="004A6A09" w:rsidRPr="004A6A09" w:rsidRDefault="004A6A09" w:rsidP="004A6A09">
            <w:pPr>
              <w:pStyle w:val="af1"/>
              <w:rPr>
                <w:sz w:val="16"/>
                <w:szCs w:val="16"/>
                <w:lang w:val="en-US"/>
              </w:rPr>
            </w:pPr>
            <w:r w:rsidRPr="004A6A09">
              <w:rPr>
                <w:sz w:val="16"/>
                <w:szCs w:val="16"/>
                <w:lang w:val="en-US"/>
              </w:rPr>
              <w:t xml:space="preserve">        if (load &lt; 0) return 0;</w:t>
            </w:r>
          </w:p>
          <w:p w14:paraId="21CC6821" w14:textId="77777777" w:rsidR="004A6A09" w:rsidRPr="004A6A09" w:rsidRDefault="004A6A09" w:rsidP="004A6A09">
            <w:pPr>
              <w:pStyle w:val="af1"/>
              <w:rPr>
                <w:sz w:val="16"/>
                <w:szCs w:val="16"/>
              </w:rPr>
            </w:pPr>
            <w:r w:rsidRPr="004A6A09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4A6A09">
              <w:rPr>
                <w:sz w:val="16"/>
                <w:szCs w:val="16"/>
              </w:rPr>
              <w:t>return</w:t>
            </w:r>
            <w:proofErr w:type="spellEnd"/>
            <w:r w:rsidRPr="004A6A09">
              <w:rPr>
                <w:sz w:val="16"/>
                <w:szCs w:val="16"/>
              </w:rPr>
              <w:t xml:space="preserve"> </w:t>
            </w:r>
            <w:proofErr w:type="spellStart"/>
            <w:r w:rsidRPr="004A6A09">
              <w:rPr>
                <w:sz w:val="16"/>
                <w:szCs w:val="16"/>
              </w:rPr>
              <w:t>load</w:t>
            </w:r>
            <w:proofErr w:type="spellEnd"/>
            <w:r w:rsidRPr="004A6A09">
              <w:rPr>
                <w:sz w:val="16"/>
                <w:szCs w:val="16"/>
              </w:rPr>
              <w:t xml:space="preserve"> * 100;</w:t>
            </w:r>
          </w:p>
          <w:p w14:paraId="1E1F484B" w14:textId="7BC70E1C" w:rsidR="004A6A09" w:rsidRPr="004A6A09" w:rsidRDefault="004A6A09" w:rsidP="004A6A09">
            <w:pPr>
              <w:pStyle w:val="af1"/>
              <w:rPr>
                <w:sz w:val="16"/>
                <w:szCs w:val="16"/>
              </w:rPr>
            </w:pPr>
            <w:r w:rsidRPr="004A6A09">
              <w:rPr>
                <w:sz w:val="16"/>
                <w:szCs w:val="16"/>
              </w:rPr>
              <w:t xml:space="preserve">    }</w:t>
            </w:r>
          </w:p>
          <w:p w14:paraId="37149832" w14:textId="3125374B" w:rsidR="004A6A09" w:rsidRPr="004A6A09" w:rsidRDefault="004A6A09" w:rsidP="004A6A09">
            <w:pPr>
              <w:pStyle w:val="af1"/>
              <w:rPr>
                <w:sz w:val="16"/>
                <w:szCs w:val="16"/>
              </w:rPr>
            </w:pPr>
            <w:r w:rsidRPr="004A6A09">
              <w:rPr>
                <w:sz w:val="16"/>
                <w:szCs w:val="16"/>
              </w:rPr>
              <w:t>}</w:t>
            </w:r>
          </w:p>
        </w:tc>
      </w:tr>
    </w:tbl>
    <w:p w14:paraId="3B9208AA" w14:textId="77777777" w:rsidR="004A6A09" w:rsidRDefault="004A6A09" w:rsidP="00276A35">
      <w:pPr>
        <w:pStyle w:val="af1"/>
        <w:spacing w:line="240" w:lineRule="auto"/>
        <w:ind w:firstLine="0"/>
      </w:pPr>
    </w:p>
    <w:p w14:paraId="6407416B" w14:textId="13F30AEB" w:rsidR="004A6A09" w:rsidRPr="001713AE" w:rsidRDefault="004A6A09" w:rsidP="004A6A09">
      <w:pPr>
        <w:pStyle w:val="af1"/>
        <w:spacing w:line="240" w:lineRule="auto"/>
      </w:pPr>
      <w:r w:rsidRPr="004A6A09">
        <w:t>Файл «</w:t>
      </w:r>
      <w:proofErr w:type="spellStart"/>
      <w:r w:rsidRPr="004A6A09">
        <w:t>PieChart</w:t>
      </w:r>
      <w:proofErr w:type="spellEnd"/>
      <w:r w:rsidRPr="004A6A09">
        <w:t>.</w:t>
      </w:r>
      <w:r w:rsidRPr="004A6A09">
        <w:rPr>
          <w:lang w:val="en-US"/>
        </w:rPr>
        <w:t>java</w:t>
      </w:r>
      <w:r w:rsidRPr="004A6A09">
        <w:t>».</w:t>
      </w:r>
    </w:p>
    <w:tbl>
      <w:tblPr>
        <w:tblStyle w:val="aff4"/>
        <w:tblW w:w="0" w:type="auto"/>
        <w:tblLook w:val="04A0" w:firstRow="1" w:lastRow="0" w:firstColumn="1" w:lastColumn="0" w:noHBand="0" w:noVBand="1"/>
      </w:tblPr>
      <w:tblGrid>
        <w:gridCol w:w="9628"/>
      </w:tblGrid>
      <w:tr w:rsidR="004A6A09" w:rsidRPr="004A6A09" w14:paraId="24903BE2" w14:textId="77777777" w:rsidTr="00406765">
        <w:tc>
          <w:tcPr>
            <w:tcW w:w="9628" w:type="dxa"/>
          </w:tcPr>
          <w:p w14:paraId="2CE2CCF1" w14:textId="01F8D50F" w:rsidR="004A6A09" w:rsidRPr="006A0293" w:rsidRDefault="004A6A09" w:rsidP="004A6A09">
            <w:pPr>
              <w:pStyle w:val="af1"/>
              <w:rPr>
                <w:sz w:val="16"/>
                <w:szCs w:val="16"/>
                <w:lang w:val="en-US"/>
              </w:rPr>
            </w:pPr>
            <w:r w:rsidRPr="004A6A09">
              <w:rPr>
                <w:sz w:val="16"/>
                <w:szCs w:val="16"/>
                <w:lang w:val="en-US"/>
              </w:rPr>
              <w:t xml:space="preserve">package </w:t>
            </w:r>
            <w:proofErr w:type="spellStart"/>
            <w:proofErr w:type="gramStart"/>
            <w:r w:rsidRPr="004A6A09">
              <w:rPr>
                <w:sz w:val="16"/>
                <w:szCs w:val="16"/>
                <w:lang w:val="en-US"/>
              </w:rPr>
              <w:t>com.client</w:t>
            </w:r>
            <w:proofErr w:type="gramEnd"/>
            <w:r w:rsidRPr="004A6A09">
              <w:rPr>
                <w:sz w:val="16"/>
                <w:szCs w:val="16"/>
                <w:lang w:val="en-US"/>
              </w:rPr>
              <w:t>.dashboard</w:t>
            </w:r>
            <w:proofErr w:type="spellEnd"/>
            <w:r w:rsidRPr="004A6A09">
              <w:rPr>
                <w:sz w:val="16"/>
                <w:szCs w:val="16"/>
                <w:lang w:val="en-US"/>
              </w:rPr>
              <w:t>;</w:t>
            </w:r>
          </w:p>
          <w:p w14:paraId="1F750096" w14:textId="61A13EF3" w:rsidR="004A6A09" w:rsidRPr="004A6A09" w:rsidRDefault="004A6A09" w:rsidP="004A6A09">
            <w:pPr>
              <w:pStyle w:val="af1"/>
              <w:rPr>
                <w:sz w:val="16"/>
                <w:szCs w:val="16"/>
                <w:lang w:val="en-US"/>
              </w:rPr>
            </w:pPr>
            <w:r w:rsidRPr="004A6A09">
              <w:rPr>
                <w:sz w:val="16"/>
                <w:szCs w:val="16"/>
                <w:lang w:val="en-US"/>
              </w:rPr>
              <w:t xml:space="preserve">public class </w:t>
            </w:r>
            <w:proofErr w:type="spellStart"/>
            <w:r w:rsidRPr="004A6A09">
              <w:rPr>
                <w:sz w:val="16"/>
                <w:szCs w:val="16"/>
                <w:lang w:val="en-US"/>
              </w:rPr>
              <w:t>PieChart</w:t>
            </w:r>
            <w:proofErr w:type="spellEnd"/>
            <w:r w:rsidRPr="004A6A09">
              <w:rPr>
                <w:sz w:val="16"/>
                <w:szCs w:val="16"/>
                <w:lang w:val="en-US"/>
              </w:rPr>
              <w:t xml:space="preserve"> extends </w:t>
            </w:r>
            <w:proofErr w:type="spellStart"/>
            <w:r w:rsidRPr="004A6A09">
              <w:rPr>
                <w:sz w:val="16"/>
                <w:szCs w:val="16"/>
                <w:lang w:val="en-US"/>
              </w:rPr>
              <w:t>VerticalLayout</w:t>
            </w:r>
            <w:proofErr w:type="spellEnd"/>
            <w:r w:rsidRPr="004A6A09">
              <w:rPr>
                <w:sz w:val="16"/>
                <w:szCs w:val="16"/>
                <w:lang w:val="en-US"/>
              </w:rPr>
              <w:t xml:space="preserve"> {</w:t>
            </w:r>
          </w:p>
          <w:p w14:paraId="66A4353C" w14:textId="77777777" w:rsidR="004A6A09" w:rsidRPr="004A6A09" w:rsidRDefault="004A6A09" w:rsidP="004A6A09">
            <w:pPr>
              <w:pStyle w:val="af1"/>
              <w:rPr>
                <w:sz w:val="16"/>
                <w:szCs w:val="16"/>
                <w:lang w:val="en-US"/>
              </w:rPr>
            </w:pPr>
            <w:r w:rsidRPr="004A6A09">
              <w:rPr>
                <w:sz w:val="16"/>
                <w:szCs w:val="16"/>
                <w:lang w:val="en-US"/>
              </w:rPr>
              <w:t xml:space="preserve">    public </w:t>
            </w:r>
            <w:proofErr w:type="spellStart"/>
            <w:proofErr w:type="gramStart"/>
            <w:r w:rsidRPr="004A6A09">
              <w:rPr>
                <w:sz w:val="16"/>
                <w:szCs w:val="16"/>
                <w:lang w:val="en-US"/>
              </w:rPr>
              <w:t>PieChart</w:t>
            </w:r>
            <w:proofErr w:type="spellEnd"/>
            <w:r w:rsidRPr="004A6A09">
              <w:rPr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4A6A09">
              <w:rPr>
                <w:sz w:val="16"/>
                <w:szCs w:val="16"/>
                <w:lang w:val="en-US"/>
              </w:rPr>
              <w:t>InventoryService</w:t>
            </w:r>
            <w:proofErr w:type="spellEnd"/>
            <w:r w:rsidRPr="004A6A09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4A6A09">
              <w:rPr>
                <w:sz w:val="16"/>
                <w:szCs w:val="16"/>
                <w:lang w:val="en-US"/>
              </w:rPr>
              <w:t>inventoryService</w:t>
            </w:r>
            <w:proofErr w:type="spellEnd"/>
            <w:r w:rsidRPr="004A6A09">
              <w:rPr>
                <w:sz w:val="16"/>
                <w:szCs w:val="16"/>
                <w:lang w:val="en-US"/>
              </w:rPr>
              <w:t>) {</w:t>
            </w:r>
          </w:p>
          <w:p w14:paraId="449B2839" w14:textId="77777777" w:rsidR="004A6A09" w:rsidRPr="004A6A09" w:rsidRDefault="004A6A09" w:rsidP="004A6A09">
            <w:pPr>
              <w:pStyle w:val="af1"/>
              <w:rPr>
                <w:sz w:val="16"/>
                <w:szCs w:val="16"/>
                <w:lang w:val="en-US"/>
              </w:rPr>
            </w:pPr>
            <w:r w:rsidRPr="004A6A09">
              <w:rPr>
                <w:sz w:val="16"/>
                <w:szCs w:val="16"/>
                <w:lang w:val="en-US"/>
              </w:rPr>
              <w:t xml:space="preserve">        var </w:t>
            </w:r>
            <w:proofErr w:type="spellStart"/>
            <w:r w:rsidRPr="004A6A09">
              <w:rPr>
                <w:sz w:val="16"/>
                <w:szCs w:val="16"/>
                <w:lang w:val="en-US"/>
              </w:rPr>
              <w:t>pieChart</w:t>
            </w:r>
            <w:proofErr w:type="spellEnd"/>
            <w:r w:rsidRPr="004A6A09">
              <w:rPr>
                <w:sz w:val="16"/>
                <w:szCs w:val="16"/>
                <w:lang w:val="en-US"/>
              </w:rPr>
              <w:t xml:space="preserve"> = new </w:t>
            </w:r>
            <w:proofErr w:type="gramStart"/>
            <w:r w:rsidRPr="004A6A09">
              <w:rPr>
                <w:sz w:val="16"/>
                <w:szCs w:val="16"/>
                <w:lang w:val="en-US"/>
              </w:rPr>
              <w:t>Chart(</w:t>
            </w:r>
            <w:proofErr w:type="spellStart"/>
            <w:proofErr w:type="gramEnd"/>
            <w:r w:rsidRPr="004A6A09">
              <w:rPr>
                <w:sz w:val="16"/>
                <w:szCs w:val="16"/>
                <w:lang w:val="en-US"/>
              </w:rPr>
              <w:t>ChartType.PIE</w:t>
            </w:r>
            <w:proofErr w:type="spellEnd"/>
            <w:r w:rsidRPr="004A6A09">
              <w:rPr>
                <w:sz w:val="16"/>
                <w:szCs w:val="16"/>
                <w:lang w:val="en-US"/>
              </w:rPr>
              <w:t>);</w:t>
            </w:r>
          </w:p>
          <w:p w14:paraId="0F62DBFD" w14:textId="77777777" w:rsidR="004A6A09" w:rsidRPr="004A6A09" w:rsidRDefault="004A6A09" w:rsidP="004A6A09">
            <w:pPr>
              <w:pStyle w:val="af1"/>
              <w:rPr>
                <w:sz w:val="16"/>
                <w:szCs w:val="16"/>
                <w:lang w:val="en-US"/>
              </w:rPr>
            </w:pPr>
            <w:r w:rsidRPr="004A6A09">
              <w:rPr>
                <w:sz w:val="16"/>
                <w:szCs w:val="16"/>
                <w:lang w:val="en-US"/>
              </w:rPr>
              <w:t xml:space="preserve">        var conf = </w:t>
            </w:r>
            <w:proofErr w:type="spellStart"/>
            <w:r w:rsidRPr="004A6A09">
              <w:rPr>
                <w:sz w:val="16"/>
                <w:szCs w:val="16"/>
                <w:lang w:val="en-US"/>
              </w:rPr>
              <w:t>pieChart.getConfiguration</w:t>
            </w:r>
            <w:proofErr w:type="spellEnd"/>
            <w:r w:rsidRPr="004A6A09">
              <w:rPr>
                <w:sz w:val="16"/>
                <w:szCs w:val="16"/>
                <w:lang w:val="en-US"/>
              </w:rPr>
              <w:t>();</w:t>
            </w:r>
          </w:p>
          <w:p w14:paraId="78CE38F5" w14:textId="1FB0EDD8" w:rsidR="004A6A09" w:rsidRPr="006A0293" w:rsidRDefault="004A6A09" w:rsidP="004A6A09">
            <w:pPr>
              <w:pStyle w:val="af1"/>
              <w:rPr>
                <w:sz w:val="16"/>
                <w:szCs w:val="16"/>
                <w:lang w:val="en-US"/>
              </w:rPr>
            </w:pPr>
            <w:r w:rsidRPr="004A6A09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proofErr w:type="gramStart"/>
            <w:r w:rsidRPr="004A6A09">
              <w:rPr>
                <w:sz w:val="16"/>
                <w:szCs w:val="16"/>
                <w:lang w:val="en-US"/>
              </w:rPr>
              <w:t>conf.setTitle</w:t>
            </w:r>
            <w:proofErr w:type="spellEnd"/>
            <w:proofErr w:type="gramEnd"/>
            <w:r w:rsidRPr="004A6A09">
              <w:rPr>
                <w:sz w:val="16"/>
                <w:szCs w:val="16"/>
                <w:lang w:val="en-US"/>
              </w:rPr>
              <w:t>("</w:t>
            </w:r>
            <w:r w:rsidRPr="004A6A09">
              <w:rPr>
                <w:sz w:val="16"/>
                <w:szCs w:val="16"/>
              </w:rPr>
              <w:t>Доля</w:t>
            </w:r>
            <w:r w:rsidRPr="004A6A09">
              <w:rPr>
                <w:sz w:val="16"/>
                <w:szCs w:val="16"/>
                <w:lang w:val="en-US"/>
              </w:rPr>
              <w:t xml:space="preserve"> </w:t>
            </w:r>
            <w:r w:rsidRPr="004A6A09">
              <w:rPr>
                <w:sz w:val="16"/>
                <w:szCs w:val="16"/>
              </w:rPr>
              <w:t>производителей</w:t>
            </w:r>
            <w:r w:rsidRPr="004A6A09">
              <w:rPr>
                <w:sz w:val="16"/>
                <w:szCs w:val="16"/>
                <w:lang w:val="en-US"/>
              </w:rPr>
              <w:t>");</w:t>
            </w:r>
          </w:p>
          <w:p w14:paraId="1A6BFD87" w14:textId="77777777" w:rsidR="004A6A09" w:rsidRPr="004A6A09" w:rsidRDefault="004A6A09" w:rsidP="004A6A09">
            <w:pPr>
              <w:pStyle w:val="af1"/>
              <w:rPr>
                <w:sz w:val="16"/>
                <w:szCs w:val="16"/>
                <w:lang w:val="en-US"/>
              </w:rPr>
            </w:pPr>
            <w:r w:rsidRPr="004A6A09">
              <w:rPr>
                <w:sz w:val="16"/>
                <w:szCs w:val="16"/>
                <w:lang w:val="en-US"/>
              </w:rPr>
              <w:t xml:space="preserve">        var counts = </w:t>
            </w:r>
            <w:proofErr w:type="spellStart"/>
            <w:r w:rsidRPr="004A6A09">
              <w:rPr>
                <w:sz w:val="16"/>
                <w:szCs w:val="16"/>
                <w:lang w:val="en-US"/>
              </w:rPr>
              <w:t>inventoryService.getDataList</w:t>
            </w:r>
            <w:proofErr w:type="spellEnd"/>
            <w:r w:rsidRPr="004A6A09">
              <w:rPr>
                <w:sz w:val="16"/>
                <w:szCs w:val="16"/>
                <w:lang w:val="en-US"/>
              </w:rPr>
              <w:t>(</w:t>
            </w:r>
            <w:proofErr w:type="gramStart"/>
            <w:r w:rsidRPr="004A6A09">
              <w:rPr>
                <w:sz w:val="16"/>
                <w:szCs w:val="16"/>
                <w:lang w:val="en-US"/>
              </w:rPr>
              <w:t>).stream</w:t>
            </w:r>
            <w:proofErr w:type="gramEnd"/>
            <w:r w:rsidRPr="004A6A09">
              <w:rPr>
                <w:sz w:val="16"/>
                <w:szCs w:val="16"/>
                <w:lang w:val="en-US"/>
              </w:rPr>
              <w:t>()</w:t>
            </w:r>
          </w:p>
          <w:p w14:paraId="148AE02A" w14:textId="4FE50300" w:rsidR="004A6A09" w:rsidRPr="006A0293" w:rsidRDefault="004A6A09" w:rsidP="004A6A09">
            <w:pPr>
              <w:pStyle w:val="af1"/>
              <w:rPr>
                <w:sz w:val="16"/>
                <w:szCs w:val="16"/>
                <w:lang w:val="en-US"/>
              </w:rPr>
            </w:pPr>
            <w:r w:rsidRPr="004A6A09">
              <w:rPr>
                <w:sz w:val="16"/>
                <w:szCs w:val="16"/>
                <w:lang w:val="en-US"/>
              </w:rPr>
              <w:t xml:space="preserve">                </w:t>
            </w:r>
            <w:proofErr w:type="gramStart"/>
            <w:r w:rsidRPr="004A6A09">
              <w:rPr>
                <w:sz w:val="16"/>
                <w:szCs w:val="16"/>
                <w:lang w:val="en-US"/>
              </w:rPr>
              <w:t>.collect</w:t>
            </w:r>
            <w:proofErr w:type="gramEnd"/>
            <w:r w:rsidRPr="004A6A09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4A6A09">
              <w:rPr>
                <w:sz w:val="16"/>
                <w:szCs w:val="16"/>
                <w:lang w:val="en-US"/>
              </w:rPr>
              <w:t>Collectors.groupingBy</w:t>
            </w:r>
            <w:proofErr w:type="spellEnd"/>
            <w:r w:rsidRPr="004A6A09">
              <w:rPr>
                <w:sz w:val="16"/>
                <w:szCs w:val="16"/>
                <w:lang w:val="en-US"/>
              </w:rPr>
              <w:t xml:space="preserve">(e -&gt; </w:t>
            </w:r>
            <w:proofErr w:type="spellStart"/>
            <w:r w:rsidRPr="004A6A09">
              <w:rPr>
                <w:sz w:val="16"/>
                <w:szCs w:val="16"/>
                <w:lang w:val="en-US"/>
              </w:rPr>
              <w:t>e.equipment</w:t>
            </w:r>
            <w:proofErr w:type="spellEnd"/>
            <w:r w:rsidRPr="004A6A09">
              <w:rPr>
                <w:sz w:val="16"/>
                <w:szCs w:val="16"/>
                <w:lang w:val="en-US"/>
              </w:rPr>
              <w:t>().</w:t>
            </w:r>
            <w:proofErr w:type="spellStart"/>
            <w:r w:rsidRPr="004A6A09">
              <w:rPr>
                <w:sz w:val="16"/>
                <w:szCs w:val="16"/>
                <w:lang w:val="en-US"/>
              </w:rPr>
              <w:t>manufacturerName</w:t>
            </w:r>
            <w:proofErr w:type="spellEnd"/>
            <w:r w:rsidRPr="004A6A09">
              <w:rPr>
                <w:sz w:val="16"/>
                <w:szCs w:val="16"/>
                <w:lang w:val="en-US"/>
              </w:rPr>
              <w:t xml:space="preserve">(), </w:t>
            </w:r>
            <w:proofErr w:type="spellStart"/>
            <w:r w:rsidRPr="004A6A09">
              <w:rPr>
                <w:sz w:val="16"/>
                <w:szCs w:val="16"/>
                <w:lang w:val="en-US"/>
              </w:rPr>
              <w:t>Collectors.counting</w:t>
            </w:r>
            <w:proofErr w:type="spellEnd"/>
            <w:r w:rsidRPr="004A6A09">
              <w:rPr>
                <w:sz w:val="16"/>
                <w:szCs w:val="16"/>
                <w:lang w:val="en-US"/>
              </w:rPr>
              <w:t>()));</w:t>
            </w:r>
          </w:p>
          <w:p w14:paraId="2EC669AD" w14:textId="77777777" w:rsidR="004A6A09" w:rsidRPr="004A6A09" w:rsidRDefault="004A6A09" w:rsidP="004A6A09">
            <w:pPr>
              <w:pStyle w:val="af1"/>
              <w:rPr>
                <w:sz w:val="16"/>
                <w:szCs w:val="16"/>
                <w:lang w:val="en-US"/>
              </w:rPr>
            </w:pPr>
            <w:r w:rsidRPr="004A6A09">
              <w:rPr>
                <w:sz w:val="16"/>
                <w:szCs w:val="16"/>
                <w:lang w:val="en-US"/>
              </w:rPr>
              <w:t xml:space="preserve">        var series = new </w:t>
            </w:r>
            <w:proofErr w:type="spellStart"/>
            <w:proofErr w:type="gramStart"/>
            <w:r w:rsidRPr="004A6A09">
              <w:rPr>
                <w:sz w:val="16"/>
                <w:szCs w:val="16"/>
                <w:lang w:val="en-US"/>
              </w:rPr>
              <w:t>DataSeries</w:t>
            </w:r>
            <w:proofErr w:type="spellEnd"/>
            <w:r w:rsidRPr="004A6A09">
              <w:rPr>
                <w:sz w:val="16"/>
                <w:szCs w:val="16"/>
                <w:lang w:val="en-US"/>
              </w:rPr>
              <w:t>(</w:t>
            </w:r>
            <w:proofErr w:type="gramEnd"/>
            <w:r w:rsidRPr="004A6A09">
              <w:rPr>
                <w:sz w:val="16"/>
                <w:szCs w:val="16"/>
                <w:lang w:val="en-US"/>
              </w:rPr>
              <w:t>);</w:t>
            </w:r>
          </w:p>
          <w:p w14:paraId="0CD0D117" w14:textId="77777777" w:rsidR="004A6A09" w:rsidRPr="004A6A09" w:rsidRDefault="004A6A09" w:rsidP="004A6A09">
            <w:pPr>
              <w:pStyle w:val="af1"/>
              <w:rPr>
                <w:sz w:val="16"/>
                <w:szCs w:val="16"/>
                <w:lang w:val="en-US"/>
              </w:rPr>
            </w:pPr>
            <w:r w:rsidRPr="004A6A09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proofErr w:type="gramStart"/>
            <w:r w:rsidRPr="004A6A09">
              <w:rPr>
                <w:sz w:val="16"/>
                <w:szCs w:val="16"/>
                <w:lang w:val="en-US"/>
              </w:rPr>
              <w:t>counts.forEach</w:t>
            </w:r>
            <w:proofErr w:type="spellEnd"/>
            <w:proofErr w:type="gramEnd"/>
            <w:r w:rsidRPr="004A6A09">
              <w:rPr>
                <w:sz w:val="16"/>
                <w:szCs w:val="16"/>
                <w:lang w:val="en-US"/>
              </w:rPr>
              <w:t xml:space="preserve">((name, count) -&gt; </w:t>
            </w:r>
            <w:proofErr w:type="spellStart"/>
            <w:r w:rsidRPr="004A6A09">
              <w:rPr>
                <w:sz w:val="16"/>
                <w:szCs w:val="16"/>
                <w:lang w:val="en-US"/>
              </w:rPr>
              <w:t>series.add</w:t>
            </w:r>
            <w:proofErr w:type="spellEnd"/>
            <w:r w:rsidRPr="004A6A09">
              <w:rPr>
                <w:sz w:val="16"/>
                <w:szCs w:val="16"/>
                <w:lang w:val="en-US"/>
              </w:rPr>
              <w:t xml:space="preserve">(new </w:t>
            </w:r>
            <w:proofErr w:type="spellStart"/>
            <w:r w:rsidRPr="004A6A09">
              <w:rPr>
                <w:sz w:val="16"/>
                <w:szCs w:val="16"/>
                <w:lang w:val="en-US"/>
              </w:rPr>
              <w:t>DataSeriesItem</w:t>
            </w:r>
            <w:proofErr w:type="spellEnd"/>
            <w:r w:rsidRPr="004A6A09">
              <w:rPr>
                <w:sz w:val="16"/>
                <w:szCs w:val="16"/>
                <w:lang w:val="en-US"/>
              </w:rPr>
              <w:t>(name, count)));</w:t>
            </w:r>
          </w:p>
          <w:p w14:paraId="0089B2E1" w14:textId="20BEB9A7" w:rsidR="004A6A09" w:rsidRPr="006A0293" w:rsidRDefault="004A6A09" w:rsidP="004A6A09">
            <w:pPr>
              <w:pStyle w:val="af1"/>
              <w:rPr>
                <w:sz w:val="16"/>
                <w:szCs w:val="16"/>
                <w:lang w:val="en-US"/>
              </w:rPr>
            </w:pPr>
            <w:r w:rsidRPr="004A6A09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proofErr w:type="gramStart"/>
            <w:r w:rsidRPr="004A6A09">
              <w:rPr>
                <w:sz w:val="16"/>
                <w:szCs w:val="16"/>
                <w:lang w:val="en-US"/>
              </w:rPr>
              <w:t>conf.setSeries</w:t>
            </w:r>
            <w:proofErr w:type="spellEnd"/>
            <w:proofErr w:type="gramEnd"/>
            <w:r w:rsidRPr="004A6A09">
              <w:rPr>
                <w:sz w:val="16"/>
                <w:szCs w:val="16"/>
                <w:lang w:val="en-US"/>
              </w:rPr>
              <w:t>(series);</w:t>
            </w:r>
          </w:p>
          <w:p w14:paraId="3DA01E0E" w14:textId="77777777" w:rsidR="004A6A09" w:rsidRPr="004A6A09" w:rsidRDefault="004A6A09" w:rsidP="004A6A09">
            <w:pPr>
              <w:pStyle w:val="af1"/>
              <w:rPr>
                <w:sz w:val="16"/>
                <w:szCs w:val="16"/>
                <w:lang w:val="en-US"/>
              </w:rPr>
            </w:pPr>
            <w:r w:rsidRPr="004A6A09">
              <w:rPr>
                <w:sz w:val="16"/>
                <w:szCs w:val="16"/>
                <w:lang w:val="en-US"/>
              </w:rPr>
              <w:t xml:space="preserve">        var tooltip = new </w:t>
            </w:r>
            <w:proofErr w:type="gramStart"/>
            <w:r w:rsidRPr="004A6A09">
              <w:rPr>
                <w:sz w:val="16"/>
                <w:szCs w:val="16"/>
                <w:lang w:val="en-US"/>
              </w:rPr>
              <w:t>Tooltip(</w:t>
            </w:r>
            <w:proofErr w:type="gramEnd"/>
            <w:r w:rsidRPr="004A6A09">
              <w:rPr>
                <w:sz w:val="16"/>
                <w:szCs w:val="16"/>
                <w:lang w:val="en-US"/>
              </w:rPr>
              <w:t>);</w:t>
            </w:r>
          </w:p>
          <w:p w14:paraId="42ADE165" w14:textId="77777777" w:rsidR="004A6A09" w:rsidRPr="004A6A09" w:rsidRDefault="004A6A09" w:rsidP="004A6A09">
            <w:pPr>
              <w:pStyle w:val="af1"/>
              <w:rPr>
                <w:sz w:val="16"/>
                <w:szCs w:val="16"/>
                <w:lang w:val="en-US"/>
              </w:rPr>
            </w:pPr>
            <w:r w:rsidRPr="004A6A09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proofErr w:type="gramStart"/>
            <w:r w:rsidRPr="004A6A09">
              <w:rPr>
                <w:sz w:val="16"/>
                <w:szCs w:val="16"/>
                <w:lang w:val="en-US"/>
              </w:rPr>
              <w:t>tooltip.setPointFormat</w:t>
            </w:r>
            <w:proofErr w:type="spellEnd"/>
            <w:proofErr w:type="gramEnd"/>
            <w:r w:rsidRPr="004A6A09">
              <w:rPr>
                <w:sz w:val="16"/>
                <w:szCs w:val="16"/>
                <w:lang w:val="en-US"/>
              </w:rPr>
              <w:t>("</w:t>
            </w:r>
            <w:r w:rsidRPr="004A6A09">
              <w:rPr>
                <w:sz w:val="16"/>
                <w:szCs w:val="16"/>
              </w:rPr>
              <w:t>Количество</w:t>
            </w:r>
            <w:r w:rsidRPr="004A6A09">
              <w:rPr>
                <w:sz w:val="16"/>
                <w:szCs w:val="16"/>
                <w:lang w:val="en-US"/>
              </w:rPr>
              <w:t>: &lt;b&gt;{</w:t>
            </w:r>
            <w:proofErr w:type="spellStart"/>
            <w:r w:rsidRPr="004A6A09">
              <w:rPr>
                <w:sz w:val="16"/>
                <w:szCs w:val="16"/>
                <w:lang w:val="en-US"/>
              </w:rPr>
              <w:t>point.y</w:t>
            </w:r>
            <w:proofErr w:type="spellEnd"/>
            <w:r w:rsidRPr="004A6A09">
              <w:rPr>
                <w:sz w:val="16"/>
                <w:szCs w:val="16"/>
                <w:lang w:val="en-US"/>
              </w:rPr>
              <w:t xml:space="preserve">} </w:t>
            </w:r>
            <w:proofErr w:type="spellStart"/>
            <w:r w:rsidRPr="004A6A09">
              <w:rPr>
                <w:sz w:val="16"/>
                <w:szCs w:val="16"/>
              </w:rPr>
              <w:t>шт</w:t>
            </w:r>
            <w:proofErr w:type="spellEnd"/>
            <w:r w:rsidRPr="004A6A09">
              <w:rPr>
                <w:sz w:val="16"/>
                <w:szCs w:val="16"/>
                <w:lang w:val="en-US"/>
              </w:rPr>
              <w:t>.&lt;/b&gt;");</w:t>
            </w:r>
          </w:p>
          <w:p w14:paraId="321A61D1" w14:textId="32A5E13D" w:rsidR="004A6A09" w:rsidRPr="006A0293" w:rsidRDefault="004A6A09" w:rsidP="004A6A09">
            <w:pPr>
              <w:pStyle w:val="af1"/>
              <w:rPr>
                <w:sz w:val="16"/>
                <w:szCs w:val="16"/>
                <w:lang w:val="en-US"/>
              </w:rPr>
            </w:pPr>
            <w:r w:rsidRPr="004A6A09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proofErr w:type="gramStart"/>
            <w:r w:rsidRPr="004A6A09">
              <w:rPr>
                <w:sz w:val="16"/>
                <w:szCs w:val="16"/>
                <w:lang w:val="en-US"/>
              </w:rPr>
              <w:t>conf.setTooltip</w:t>
            </w:r>
            <w:proofErr w:type="spellEnd"/>
            <w:proofErr w:type="gramEnd"/>
            <w:r w:rsidRPr="004A6A09">
              <w:rPr>
                <w:sz w:val="16"/>
                <w:szCs w:val="16"/>
                <w:lang w:val="en-US"/>
              </w:rPr>
              <w:t>(tooltip);</w:t>
            </w:r>
          </w:p>
          <w:p w14:paraId="3927506A" w14:textId="77777777" w:rsidR="004A6A09" w:rsidRPr="004A6A09" w:rsidRDefault="004A6A09" w:rsidP="004A6A09">
            <w:pPr>
              <w:pStyle w:val="af1"/>
              <w:rPr>
                <w:sz w:val="16"/>
                <w:szCs w:val="16"/>
                <w:lang w:val="en-US"/>
              </w:rPr>
            </w:pPr>
            <w:r w:rsidRPr="004A6A09">
              <w:rPr>
                <w:sz w:val="16"/>
                <w:szCs w:val="16"/>
                <w:lang w:val="en-US"/>
              </w:rPr>
              <w:t xml:space="preserve">        var </w:t>
            </w:r>
            <w:proofErr w:type="spellStart"/>
            <w:r w:rsidRPr="004A6A09">
              <w:rPr>
                <w:sz w:val="16"/>
                <w:szCs w:val="16"/>
                <w:lang w:val="en-US"/>
              </w:rPr>
              <w:t>plotOptions</w:t>
            </w:r>
            <w:proofErr w:type="spellEnd"/>
            <w:r w:rsidRPr="004A6A09">
              <w:rPr>
                <w:sz w:val="16"/>
                <w:szCs w:val="16"/>
                <w:lang w:val="en-US"/>
              </w:rPr>
              <w:t xml:space="preserve"> = new </w:t>
            </w:r>
            <w:proofErr w:type="spellStart"/>
            <w:proofErr w:type="gramStart"/>
            <w:r w:rsidRPr="004A6A09">
              <w:rPr>
                <w:sz w:val="16"/>
                <w:szCs w:val="16"/>
                <w:lang w:val="en-US"/>
              </w:rPr>
              <w:t>PlotOptionsColumn</w:t>
            </w:r>
            <w:proofErr w:type="spellEnd"/>
            <w:r w:rsidRPr="004A6A09">
              <w:rPr>
                <w:sz w:val="16"/>
                <w:szCs w:val="16"/>
                <w:lang w:val="en-US"/>
              </w:rPr>
              <w:t>(</w:t>
            </w:r>
            <w:proofErr w:type="gramEnd"/>
            <w:r w:rsidRPr="004A6A09">
              <w:rPr>
                <w:sz w:val="16"/>
                <w:szCs w:val="16"/>
                <w:lang w:val="en-US"/>
              </w:rPr>
              <w:t>);</w:t>
            </w:r>
          </w:p>
          <w:p w14:paraId="3444C2E8" w14:textId="77777777" w:rsidR="004A6A09" w:rsidRPr="004A6A09" w:rsidRDefault="004A6A09" w:rsidP="004A6A09">
            <w:pPr>
              <w:pStyle w:val="af1"/>
              <w:rPr>
                <w:sz w:val="16"/>
                <w:szCs w:val="16"/>
                <w:lang w:val="en-US"/>
              </w:rPr>
            </w:pPr>
            <w:r w:rsidRPr="004A6A09">
              <w:rPr>
                <w:sz w:val="16"/>
                <w:szCs w:val="16"/>
                <w:lang w:val="en-US"/>
              </w:rPr>
              <w:t xml:space="preserve">        var labels = new </w:t>
            </w:r>
            <w:proofErr w:type="spellStart"/>
            <w:r w:rsidRPr="004A6A09">
              <w:rPr>
                <w:sz w:val="16"/>
                <w:szCs w:val="16"/>
                <w:lang w:val="en-US"/>
              </w:rPr>
              <w:t>DataLabels</w:t>
            </w:r>
            <w:proofErr w:type="spellEnd"/>
            <w:r w:rsidRPr="004A6A09">
              <w:rPr>
                <w:sz w:val="16"/>
                <w:szCs w:val="16"/>
                <w:lang w:val="en-US"/>
              </w:rPr>
              <w:t>(true);</w:t>
            </w:r>
          </w:p>
          <w:p w14:paraId="4CF6144C" w14:textId="77777777" w:rsidR="004A6A09" w:rsidRPr="004A6A09" w:rsidRDefault="004A6A09" w:rsidP="004A6A09">
            <w:pPr>
              <w:pStyle w:val="af1"/>
              <w:rPr>
                <w:sz w:val="16"/>
                <w:szCs w:val="16"/>
                <w:lang w:val="en-US"/>
              </w:rPr>
            </w:pPr>
            <w:r w:rsidRPr="004A6A09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4A6A09">
              <w:rPr>
                <w:sz w:val="16"/>
                <w:szCs w:val="16"/>
                <w:lang w:val="en-US"/>
              </w:rPr>
              <w:t>plotOptions.setDataLabels</w:t>
            </w:r>
            <w:proofErr w:type="spellEnd"/>
            <w:r w:rsidRPr="004A6A09">
              <w:rPr>
                <w:sz w:val="16"/>
                <w:szCs w:val="16"/>
                <w:lang w:val="en-US"/>
              </w:rPr>
              <w:t>(labels);</w:t>
            </w:r>
          </w:p>
          <w:p w14:paraId="17759588" w14:textId="77777777" w:rsidR="004A6A09" w:rsidRPr="004A6A09" w:rsidRDefault="004A6A09" w:rsidP="004A6A09">
            <w:pPr>
              <w:pStyle w:val="af1"/>
              <w:rPr>
                <w:sz w:val="16"/>
                <w:szCs w:val="16"/>
                <w:lang w:val="en-US"/>
              </w:rPr>
            </w:pPr>
            <w:r w:rsidRPr="004A6A09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4A6A09">
              <w:rPr>
                <w:sz w:val="16"/>
                <w:szCs w:val="16"/>
                <w:lang w:val="en-US"/>
              </w:rPr>
              <w:t>plotOptions.setCursor</w:t>
            </w:r>
            <w:proofErr w:type="spellEnd"/>
            <w:r w:rsidRPr="004A6A09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4A6A09">
              <w:rPr>
                <w:sz w:val="16"/>
                <w:szCs w:val="16"/>
                <w:lang w:val="en-US"/>
              </w:rPr>
              <w:t>Cursor.POINTER</w:t>
            </w:r>
            <w:proofErr w:type="spellEnd"/>
            <w:r w:rsidRPr="004A6A09">
              <w:rPr>
                <w:sz w:val="16"/>
                <w:szCs w:val="16"/>
                <w:lang w:val="en-US"/>
              </w:rPr>
              <w:t>);</w:t>
            </w:r>
          </w:p>
          <w:p w14:paraId="472CF1DD" w14:textId="4365C791" w:rsidR="004A6A09" w:rsidRPr="004A6A09" w:rsidRDefault="004A6A09" w:rsidP="004A6A09">
            <w:pPr>
              <w:pStyle w:val="af1"/>
              <w:rPr>
                <w:sz w:val="16"/>
                <w:szCs w:val="16"/>
                <w:lang w:val="en-US"/>
              </w:rPr>
            </w:pPr>
            <w:r w:rsidRPr="004A6A09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proofErr w:type="gramStart"/>
            <w:r w:rsidRPr="004A6A09">
              <w:rPr>
                <w:sz w:val="16"/>
                <w:szCs w:val="16"/>
                <w:lang w:val="en-US"/>
              </w:rPr>
              <w:t>conf.setPlotOptions</w:t>
            </w:r>
            <w:proofErr w:type="spellEnd"/>
            <w:proofErr w:type="gramEnd"/>
            <w:r w:rsidRPr="004A6A09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4A6A09">
              <w:rPr>
                <w:sz w:val="16"/>
                <w:szCs w:val="16"/>
                <w:lang w:val="en-US"/>
              </w:rPr>
              <w:t>plotOptions</w:t>
            </w:r>
            <w:proofErr w:type="spellEnd"/>
            <w:r w:rsidRPr="004A6A09">
              <w:rPr>
                <w:sz w:val="16"/>
                <w:szCs w:val="16"/>
                <w:lang w:val="en-US"/>
              </w:rPr>
              <w:t>);</w:t>
            </w:r>
          </w:p>
          <w:p w14:paraId="22479131" w14:textId="77777777" w:rsidR="004A6A09" w:rsidRPr="004A6A09" w:rsidRDefault="004A6A09" w:rsidP="004A6A09">
            <w:pPr>
              <w:pStyle w:val="af1"/>
              <w:rPr>
                <w:sz w:val="16"/>
                <w:szCs w:val="16"/>
                <w:lang w:val="en-US"/>
              </w:rPr>
            </w:pPr>
            <w:r w:rsidRPr="004A6A09">
              <w:rPr>
                <w:sz w:val="16"/>
                <w:szCs w:val="16"/>
                <w:lang w:val="en-US"/>
              </w:rPr>
              <w:t xml:space="preserve">        add(</w:t>
            </w:r>
            <w:proofErr w:type="spellStart"/>
            <w:r w:rsidRPr="004A6A09">
              <w:rPr>
                <w:sz w:val="16"/>
                <w:szCs w:val="16"/>
                <w:lang w:val="en-US"/>
              </w:rPr>
              <w:t>pieChart</w:t>
            </w:r>
            <w:proofErr w:type="spellEnd"/>
            <w:r w:rsidRPr="004A6A09">
              <w:rPr>
                <w:sz w:val="16"/>
                <w:szCs w:val="16"/>
                <w:lang w:val="en-US"/>
              </w:rPr>
              <w:t>);</w:t>
            </w:r>
          </w:p>
          <w:p w14:paraId="5A6D4B65" w14:textId="426F503B" w:rsidR="004A6A09" w:rsidRPr="004A6A09" w:rsidRDefault="004A6A09" w:rsidP="004A6A09">
            <w:pPr>
              <w:pStyle w:val="af1"/>
              <w:rPr>
                <w:sz w:val="16"/>
                <w:szCs w:val="16"/>
              </w:rPr>
            </w:pPr>
            <w:r w:rsidRPr="004A6A09">
              <w:rPr>
                <w:sz w:val="16"/>
                <w:szCs w:val="16"/>
                <w:lang w:val="en-US"/>
              </w:rPr>
              <w:t xml:space="preserve">    </w:t>
            </w:r>
            <w:r w:rsidRPr="004A6A09">
              <w:rPr>
                <w:sz w:val="16"/>
                <w:szCs w:val="16"/>
              </w:rPr>
              <w:t>}</w:t>
            </w:r>
          </w:p>
          <w:p w14:paraId="0565919F" w14:textId="2DF245DF" w:rsidR="004A6A09" w:rsidRPr="004A6A09" w:rsidRDefault="004A6A09" w:rsidP="004A6A09">
            <w:pPr>
              <w:pStyle w:val="af1"/>
              <w:rPr>
                <w:sz w:val="16"/>
                <w:szCs w:val="16"/>
              </w:rPr>
            </w:pPr>
            <w:r w:rsidRPr="004A6A09">
              <w:rPr>
                <w:sz w:val="16"/>
                <w:szCs w:val="16"/>
              </w:rPr>
              <w:t>}</w:t>
            </w:r>
          </w:p>
        </w:tc>
      </w:tr>
    </w:tbl>
    <w:p w14:paraId="55276980" w14:textId="77777777" w:rsidR="004A6A09" w:rsidRDefault="004A6A09" w:rsidP="00276A35">
      <w:pPr>
        <w:pStyle w:val="af1"/>
        <w:spacing w:line="240" w:lineRule="auto"/>
        <w:ind w:firstLine="0"/>
      </w:pPr>
    </w:p>
    <w:p w14:paraId="7E7DFCED" w14:textId="58048591" w:rsidR="004A6A09" w:rsidRPr="001713AE" w:rsidRDefault="004A6A09" w:rsidP="004A6A09">
      <w:pPr>
        <w:pStyle w:val="af1"/>
        <w:spacing w:line="240" w:lineRule="auto"/>
      </w:pPr>
      <w:r w:rsidRPr="006B3507">
        <w:t>Файл «</w:t>
      </w:r>
      <w:proofErr w:type="spellStart"/>
      <w:r w:rsidR="006B3507" w:rsidRPr="006B3507">
        <w:t>QrCodeCurrentLink</w:t>
      </w:r>
      <w:proofErr w:type="spellEnd"/>
      <w:r w:rsidRPr="006B3507">
        <w:t>.</w:t>
      </w:r>
      <w:r w:rsidRPr="006B3507">
        <w:rPr>
          <w:lang w:val="en-US"/>
        </w:rPr>
        <w:t>java</w:t>
      </w:r>
      <w:r w:rsidRPr="006B3507">
        <w:t>».</w:t>
      </w:r>
    </w:p>
    <w:tbl>
      <w:tblPr>
        <w:tblStyle w:val="aff4"/>
        <w:tblW w:w="0" w:type="auto"/>
        <w:tblLook w:val="04A0" w:firstRow="1" w:lastRow="0" w:firstColumn="1" w:lastColumn="0" w:noHBand="0" w:noVBand="1"/>
      </w:tblPr>
      <w:tblGrid>
        <w:gridCol w:w="9628"/>
      </w:tblGrid>
      <w:tr w:rsidR="004A6A09" w:rsidRPr="001713AE" w14:paraId="0586BFE6" w14:textId="77777777" w:rsidTr="00406765">
        <w:tc>
          <w:tcPr>
            <w:tcW w:w="9628" w:type="dxa"/>
          </w:tcPr>
          <w:p w14:paraId="233C06D1" w14:textId="3DBF2D53" w:rsidR="006B3507" w:rsidRPr="006A0293" w:rsidRDefault="006B3507" w:rsidP="006B3507">
            <w:pPr>
              <w:pStyle w:val="af1"/>
              <w:rPr>
                <w:sz w:val="16"/>
                <w:szCs w:val="16"/>
                <w:lang w:val="en-US"/>
              </w:rPr>
            </w:pPr>
            <w:r w:rsidRPr="006B3507">
              <w:rPr>
                <w:sz w:val="16"/>
                <w:szCs w:val="16"/>
                <w:lang w:val="en-US"/>
              </w:rPr>
              <w:t xml:space="preserve">package </w:t>
            </w:r>
            <w:proofErr w:type="spellStart"/>
            <w:proofErr w:type="gramStart"/>
            <w:r w:rsidRPr="006B3507">
              <w:rPr>
                <w:sz w:val="16"/>
                <w:szCs w:val="16"/>
                <w:lang w:val="en-US"/>
              </w:rPr>
              <w:t>com.client</w:t>
            </w:r>
            <w:proofErr w:type="gramEnd"/>
            <w:r w:rsidRPr="006B3507">
              <w:rPr>
                <w:sz w:val="16"/>
                <w:szCs w:val="16"/>
                <w:lang w:val="en-US"/>
              </w:rPr>
              <w:t>.dashboard</w:t>
            </w:r>
            <w:proofErr w:type="spellEnd"/>
            <w:r w:rsidRPr="006B3507">
              <w:rPr>
                <w:sz w:val="16"/>
                <w:szCs w:val="16"/>
                <w:lang w:val="en-US"/>
              </w:rPr>
              <w:t>;</w:t>
            </w:r>
          </w:p>
          <w:p w14:paraId="7A550655" w14:textId="03D92DD0" w:rsidR="006B3507" w:rsidRPr="006B3507" w:rsidRDefault="006B3507" w:rsidP="006B3507">
            <w:pPr>
              <w:pStyle w:val="af1"/>
              <w:rPr>
                <w:sz w:val="16"/>
                <w:szCs w:val="16"/>
                <w:lang w:val="en-US"/>
              </w:rPr>
            </w:pPr>
            <w:r w:rsidRPr="006B3507">
              <w:rPr>
                <w:sz w:val="16"/>
                <w:szCs w:val="16"/>
                <w:lang w:val="en-US"/>
              </w:rPr>
              <w:t xml:space="preserve">public class </w:t>
            </w:r>
            <w:proofErr w:type="spellStart"/>
            <w:r w:rsidRPr="006B3507">
              <w:rPr>
                <w:sz w:val="16"/>
                <w:szCs w:val="16"/>
                <w:lang w:val="en-US"/>
              </w:rPr>
              <w:t>QrCodeCurrentLink</w:t>
            </w:r>
            <w:proofErr w:type="spellEnd"/>
            <w:r w:rsidRPr="006B3507">
              <w:rPr>
                <w:sz w:val="16"/>
                <w:szCs w:val="16"/>
                <w:lang w:val="en-US"/>
              </w:rPr>
              <w:t xml:space="preserve"> extends </w:t>
            </w:r>
            <w:proofErr w:type="spellStart"/>
            <w:r w:rsidRPr="006B3507">
              <w:rPr>
                <w:sz w:val="16"/>
                <w:szCs w:val="16"/>
                <w:lang w:val="en-US"/>
              </w:rPr>
              <w:t>VerticalLayout</w:t>
            </w:r>
            <w:proofErr w:type="spellEnd"/>
            <w:r w:rsidRPr="006B3507">
              <w:rPr>
                <w:sz w:val="16"/>
                <w:szCs w:val="16"/>
                <w:lang w:val="en-US"/>
              </w:rPr>
              <w:t xml:space="preserve"> {</w:t>
            </w:r>
          </w:p>
          <w:p w14:paraId="115F79B0" w14:textId="396F749B" w:rsidR="006B3507" w:rsidRPr="006B3507" w:rsidRDefault="006B3507" w:rsidP="006B3507">
            <w:pPr>
              <w:pStyle w:val="af1"/>
              <w:rPr>
                <w:sz w:val="16"/>
                <w:szCs w:val="16"/>
                <w:lang w:val="en-US"/>
              </w:rPr>
            </w:pPr>
            <w:r w:rsidRPr="006B3507">
              <w:rPr>
                <w:sz w:val="16"/>
                <w:szCs w:val="16"/>
                <w:lang w:val="en-US"/>
              </w:rPr>
              <w:t xml:space="preserve">    private final transient </w:t>
            </w:r>
            <w:proofErr w:type="spellStart"/>
            <w:r w:rsidRPr="006B3507">
              <w:rPr>
                <w:sz w:val="16"/>
                <w:szCs w:val="16"/>
                <w:lang w:val="en-US"/>
              </w:rPr>
              <w:t>NotificationService</w:t>
            </w:r>
            <w:proofErr w:type="spellEnd"/>
            <w:r w:rsidRPr="006B3507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B3507">
              <w:rPr>
                <w:sz w:val="16"/>
                <w:szCs w:val="16"/>
                <w:lang w:val="en-US"/>
              </w:rPr>
              <w:t>notificationService</w:t>
            </w:r>
            <w:proofErr w:type="spellEnd"/>
            <w:r w:rsidRPr="006B3507">
              <w:rPr>
                <w:sz w:val="16"/>
                <w:szCs w:val="16"/>
                <w:lang w:val="en-US"/>
              </w:rPr>
              <w:t>;</w:t>
            </w:r>
          </w:p>
          <w:p w14:paraId="16CC09D7" w14:textId="77777777" w:rsidR="006B3507" w:rsidRPr="006B3507" w:rsidRDefault="006B3507" w:rsidP="006B3507">
            <w:pPr>
              <w:pStyle w:val="af1"/>
              <w:rPr>
                <w:sz w:val="16"/>
                <w:szCs w:val="16"/>
                <w:lang w:val="en-US"/>
              </w:rPr>
            </w:pPr>
            <w:r w:rsidRPr="006B3507">
              <w:rPr>
                <w:sz w:val="16"/>
                <w:szCs w:val="16"/>
                <w:lang w:val="en-US"/>
              </w:rPr>
              <w:t xml:space="preserve">    public </w:t>
            </w:r>
            <w:proofErr w:type="spellStart"/>
            <w:proofErr w:type="gramStart"/>
            <w:r w:rsidRPr="006B3507">
              <w:rPr>
                <w:sz w:val="16"/>
                <w:szCs w:val="16"/>
                <w:lang w:val="en-US"/>
              </w:rPr>
              <w:t>QrCodeCurrentLink</w:t>
            </w:r>
            <w:proofErr w:type="spellEnd"/>
            <w:r w:rsidRPr="006B3507">
              <w:rPr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6B3507">
              <w:rPr>
                <w:sz w:val="16"/>
                <w:szCs w:val="16"/>
                <w:lang w:val="en-US"/>
              </w:rPr>
              <w:t>NotificationService</w:t>
            </w:r>
            <w:proofErr w:type="spellEnd"/>
            <w:r w:rsidRPr="006B3507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B3507">
              <w:rPr>
                <w:sz w:val="16"/>
                <w:szCs w:val="16"/>
                <w:lang w:val="en-US"/>
              </w:rPr>
              <w:t>notificationService</w:t>
            </w:r>
            <w:proofErr w:type="spellEnd"/>
            <w:r w:rsidRPr="006B3507">
              <w:rPr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6B3507">
              <w:rPr>
                <w:sz w:val="16"/>
                <w:szCs w:val="16"/>
                <w:lang w:val="en-US"/>
              </w:rPr>
              <w:t>ClientConfig</w:t>
            </w:r>
            <w:proofErr w:type="spellEnd"/>
            <w:r w:rsidRPr="006B3507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B3507">
              <w:rPr>
                <w:sz w:val="16"/>
                <w:szCs w:val="16"/>
                <w:lang w:val="en-US"/>
              </w:rPr>
              <w:t>clientConfig</w:t>
            </w:r>
            <w:proofErr w:type="spellEnd"/>
            <w:r w:rsidRPr="006B3507">
              <w:rPr>
                <w:sz w:val="16"/>
                <w:szCs w:val="16"/>
                <w:lang w:val="en-US"/>
              </w:rPr>
              <w:t>) {</w:t>
            </w:r>
          </w:p>
          <w:p w14:paraId="668D4605" w14:textId="4A7D0682" w:rsidR="006B3507" w:rsidRPr="006B3507" w:rsidRDefault="006B3507" w:rsidP="006B3507">
            <w:pPr>
              <w:pStyle w:val="af1"/>
              <w:rPr>
                <w:sz w:val="16"/>
                <w:szCs w:val="16"/>
              </w:rPr>
            </w:pPr>
            <w:r w:rsidRPr="006B3507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proofErr w:type="gramStart"/>
            <w:r w:rsidRPr="006B3507">
              <w:rPr>
                <w:sz w:val="16"/>
                <w:szCs w:val="16"/>
                <w:lang w:val="en-US"/>
              </w:rPr>
              <w:t>this.notificationService</w:t>
            </w:r>
            <w:proofErr w:type="spellEnd"/>
            <w:proofErr w:type="gramEnd"/>
            <w:r w:rsidRPr="006B3507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6B3507">
              <w:rPr>
                <w:sz w:val="16"/>
                <w:szCs w:val="16"/>
                <w:lang w:val="en-US"/>
              </w:rPr>
              <w:t>notificationService</w:t>
            </w:r>
            <w:proofErr w:type="spellEnd"/>
            <w:r w:rsidRPr="006B3507">
              <w:rPr>
                <w:sz w:val="16"/>
                <w:szCs w:val="16"/>
                <w:lang w:val="en-US"/>
              </w:rPr>
              <w:t>;</w:t>
            </w:r>
          </w:p>
          <w:p w14:paraId="54C42986" w14:textId="77777777" w:rsidR="006B3507" w:rsidRPr="006B3507" w:rsidRDefault="006B3507" w:rsidP="006B3507">
            <w:pPr>
              <w:pStyle w:val="af1"/>
              <w:rPr>
                <w:sz w:val="16"/>
                <w:szCs w:val="16"/>
                <w:lang w:val="en-US"/>
              </w:rPr>
            </w:pPr>
            <w:r w:rsidRPr="006B3507">
              <w:rPr>
                <w:sz w:val="16"/>
                <w:szCs w:val="16"/>
                <w:lang w:val="en-US"/>
              </w:rPr>
              <w:t xml:space="preserve">        try {</w:t>
            </w:r>
          </w:p>
          <w:p w14:paraId="0479CF40" w14:textId="77777777" w:rsidR="006B3507" w:rsidRPr="006B3507" w:rsidRDefault="006B3507" w:rsidP="006B3507">
            <w:pPr>
              <w:pStyle w:val="af1"/>
              <w:rPr>
                <w:sz w:val="16"/>
                <w:szCs w:val="16"/>
                <w:lang w:val="en-US"/>
              </w:rPr>
            </w:pPr>
            <w:r w:rsidRPr="006B3507">
              <w:rPr>
                <w:sz w:val="16"/>
                <w:szCs w:val="16"/>
                <w:lang w:val="en-US"/>
              </w:rPr>
              <w:t xml:space="preserve">            var </w:t>
            </w:r>
            <w:proofErr w:type="spellStart"/>
            <w:r w:rsidRPr="006B3507">
              <w:rPr>
                <w:sz w:val="16"/>
                <w:szCs w:val="16"/>
                <w:lang w:val="en-US"/>
              </w:rPr>
              <w:t>localIp</w:t>
            </w:r>
            <w:proofErr w:type="spellEnd"/>
            <w:r w:rsidRPr="006B3507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6B3507">
              <w:rPr>
                <w:sz w:val="16"/>
                <w:szCs w:val="16"/>
                <w:lang w:val="en-US"/>
              </w:rPr>
              <w:t>InetAddress.getLocalHost</w:t>
            </w:r>
            <w:proofErr w:type="spellEnd"/>
            <w:r w:rsidRPr="006B3507">
              <w:rPr>
                <w:sz w:val="16"/>
                <w:szCs w:val="16"/>
                <w:lang w:val="en-US"/>
              </w:rPr>
              <w:t>(</w:t>
            </w:r>
            <w:proofErr w:type="gramStart"/>
            <w:r w:rsidRPr="006B3507">
              <w:rPr>
                <w:sz w:val="16"/>
                <w:szCs w:val="16"/>
                <w:lang w:val="en-US"/>
              </w:rPr>
              <w:t>).</w:t>
            </w:r>
            <w:proofErr w:type="spellStart"/>
            <w:r w:rsidRPr="006B3507">
              <w:rPr>
                <w:sz w:val="16"/>
                <w:szCs w:val="16"/>
                <w:lang w:val="en-US"/>
              </w:rPr>
              <w:t>getHostAddress</w:t>
            </w:r>
            <w:proofErr w:type="spellEnd"/>
            <w:proofErr w:type="gramEnd"/>
            <w:r w:rsidRPr="006B3507">
              <w:rPr>
                <w:sz w:val="16"/>
                <w:szCs w:val="16"/>
                <w:lang w:val="en-US"/>
              </w:rPr>
              <w:t>();</w:t>
            </w:r>
          </w:p>
          <w:p w14:paraId="50108E5C" w14:textId="77777777" w:rsidR="006B3507" w:rsidRPr="006B3507" w:rsidRDefault="006B3507" w:rsidP="006B3507">
            <w:pPr>
              <w:pStyle w:val="af1"/>
              <w:rPr>
                <w:sz w:val="16"/>
                <w:szCs w:val="16"/>
                <w:lang w:val="en-US"/>
              </w:rPr>
            </w:pPr>
            <w:r w:rsidRPr="006B3507">
              <w:rPr>
                <w:sz w:val="16"/>
                <w:szCs w:val="16"/>
                <w:lang w:val="en-US"/>
              </w:rPr>
              <w:t xml:space="preserve">            var </w:t>
            </w:r>
            <w:proofErr w:type="spellStart"/>
            <w:r w:rsidRPr="006B3507">
              <w:rPr>
                <w:sz w:val="16"/>
                <w:szCs w:val="16"/>
                <w:lang w:val="en-US"/>
              </w:rPr>
              <w:t>currentPath</w:t>
            </w:r>
            <w:proofErr w:type="spellEnd"/>
            <w:r w:rsidRPr="006B3507">
              <w:rPr>
                <w:sz w:val="16"/>
                <w:szCs w:val="16"/>
                <w:lang w:val="en-US"/>
              </w:rPr>
              <w:t xml:space="preserve"> = </w:t>
            </w:r>
            <w:proofErr w:type="gramStart"/>
            <w:r w:rsidRPr="006B3507">
              <w:rPr>
                <w:sz w:val="16"/>
                <w:szCs w:val="16"/>
                <w:lang w:val="en-US"/>
              </w:rPr>
              <w:t>UI.getCurrent</w:t>
            </w:r>
            <w:proofErr w:type="gramEnd"/>
            <w:r w:rsidRPr="006B3507">
              <w:rPr>
                <w:sz w:val="16"/>
                <w:szCs w:val="16"/>
                <w:lang w:val="en-US"/>
              </w:rPr>
              <w:t>().getInternals().getActiveViewLocation().getPath();</w:t>
            </w:r>
          </w:p>
          <w:p w14:paraId="706F69A3" w14:textId="6672503C" w:rsidR="006B3507" w:rsidRPr="006A0293" w:rsidRDefault="006B3507" w:rsidP="006B3507">
            <w:pPr>
              <w:pStyle w:val="af1"/>
              <w:rPr>
                <w:sz w:val="16"/>
                <w:szCs w:val="16"/>
                <w:lang w:val="en-US"/>
              </w:rPr>
            </w:pPr>
            <w:r w:rsidRPr="006B3507">
              <w:rPr>
                <w:sz w:val="16"/>
                <w:szCs w:val="16"/>
                <w:lang w:val="en-US"/>
              </w:rPr>
              <w:t xml:space="preserve">            var </w:t>
            </w:r>
            <w:proofErr w:type="spellStart"/>
            <w:r w:rsidRPr="006B3507">
              <w:rPr>
                <w:sz w:val="16"/>
                <w:szCs w:val="16"/>
                <w:lang w:val="en-US"/>
              </w:rPr>
              <w:t>fullUrl</w:t>
            </w:r>
            <w:proofErr w:type="spellEnd"/>
            <w:r w:rsidRPr="006B3507">
              <w:rPr>
                <w:sz w:val="16"/>
                <w:szCs w:val="16"/>
                <w:lang w:val="en-US"/>
              </w:rPr>
              <w:t xml:space="preserve"> = "http://" + </w:t>
            </w:r>
            <w:proofErr w:type="spellStart"/>
            <w:r w:rsidRPr="006B3507">
              <w:rPr>
                <w:sz w:val="16"/>
                <w:szCs w:val="16"/>
                <w:lang w:val="en-US"/>
              </w:rPr>
              <w:t>localIp</w:t>
            </w:r>
            <w:proofErr w:type="spellEnd"/>
            <w:r w:rsidRPr="006B3507">
              <w:rPr>
                <w:sz w:val="16"/>
                <w:szCs w:val="16"/>
                <w:lang w:val="en-US"/>
              </w:rPr>
              <w:t xml:space="preserve"> + ":" + </w:t>
            </w:r>
            <w:proofErr w:type="spellStart"/>
            <w:r w:rsidRPr="006B3507">
              <w:rPr>
                <w:sz w:val="16"/>
                <w:szCs w:val="16"/>
                <w:lang w:val="en-US"/>
              </w:rPr>
              <w:t>clientConfig.getClientPort</w:t>
            </w:r>
            <w:proofErr w:type="spellEnd"/>
            <w:r w:rsidRPr="006B3507">
              <w:rPr>
                <w:sz w:val="16"/>
                <w:szCs w:val="16"/>
                <w:lang w:val="en-US"/>
              </w:rPr>
              <w:t xml:space="preserve">() + "/" + </w:t>
            </w:r>
            <w:proofErr w:type="spellStart"/>
            <w:r w:rsidRPr="006B3507">
              <w:rPr>
                <w:sz w:val="16"/>
                <w:szCs w:val="16"/>
                <w:lang w:val="en-US"/>
              </w:rPr>
              <w:t>currentPath</w:t>
            </w:r>
            <w:proofErr w:type="spellEnd"/>
            <w:r w:rsidRPr="006B3507">
              <w:rPr>
                <w:sz w:val="16"/>
                <w:szCs w:val="16"/>
                <w:lang w:val="en-US"/>
              </w:rPr>
              <w:t>;</w:t>
            </w:r>
          </w:p>
          <w:p w14:paraId="7D348D3E" w14:textId="77777777" w:rsidR="006B3507" w:rsidRPr="006B3507" w:rsidRDefault="006B3507" w:rsidP="006B3507">
            <w:pPr>
              <w:pStyle w:val="af1"/>
              <w:rPr>
                <w:sz w:val="16"/>
                <w:szCs w:val="16"/>
                <w:lang w:val="en-US"/>
              </w:rPr>
            </w:pPr>
            <w:r w:rsidRPr="006B3507">
              <w:rPr>
                <w:sz w:val="16"/>
                <w:szCs w:val="16"/>
                <w:lang w:val="en-US"/>
              </w:rPr>
              <w:t xml:space="preserve">            var link = new </w:t>
            </w:r>
            <w:proofErr w:type="gramStart"/>
            <w:r w:rsidRPr="006B3507">
              <w:rPr>
                <w:sz w:val="16"/>
                <w:szCs w:val="16"/>
                <w:lang w:val="en-US"/>
              </w:rPr>
              <w:t>Anchor(</w:t>
            </w:r>
            <w:proofErr w:type="spellStart"/>
            <w:proofErr w:type="gramEnd"/>
            <w:r w:rsidRPr="006B3507">
              <w:rPr>
                <w:sz w:val="16"/>
                <w:szCs w:val="16"/>
                <w:lang w:val="en-US"/>
              </w:rPr>
              <w:t>fullUrl</w:t>
            </w:r>
            <w:proofErr w:type="spellEnd"/>
            <w:r w:rsidRPr="006B3507">
              <w:rPr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6B3507">
              <w:rPr>
                <w:sz w:val="16"/>
                <w:szCs w:val="16"/>
                <w:lang w:val="en-US"/>
              </w:rPr>
              <w:t>fullUrl</w:t>
            </w:r>
            <w:proofErr w:type="spellEnd"/>
            <w:r w:rsidRPr="006B3507">
              <w:rPr>
                <w:sz w:val="16"/>
                <w:szCs w:val="16"/>
                <w:lang w:val="en-US"/>
              </w:rPr>
              <w:t>);</w:t>
            </w:r>
          </w:p>
          <w:p w14:paraId="1014B740" w14:textId="7A45E515" w:rsidR="006B3507" w:rsidRPr="006A0293" w:rsidRDefault="006B3507" w:rsidP="006B3507">
            <w:pPr>
              <w:pStyle w:val="af1"/>
              <w:rPr>
                <w:sz w:val="16"/>
                <w:szCs w:val="16"/>
                <w:lang w:val="en-US"/>
              </w:rPr>
            </w:pPr>
            <w:r w:rsidRPr="006B3507">
              <w:rPr>
                <w:sz w:val="16"/>
                <w:szCs w:val="16"/>
                <w:lang w:val="en-US"/>
              </w:rPr>
              <w:t xml:space="preserve">            var </w:t>
            </w:r>
            <w:proofErr w:type="spellStart"/>
            <w:r w:rsidRPr="006B3507">
              <w:rPr>
                <w:sz w:val="16"/>
                <w:szCs w:val="16"/>
                <w:lang w:val="en-US"/>
              </w:rPr>
              <w:t>copyButton</w:t>
            </w:r>
            <w:proofErr w:type="spellEnd"/>
            <w:r w:rsidRPr="006B3507">
              <w:rPr>
                <w:sz w:val="16"/>
                <w:szCs w:val="16"/>
                <w:lang w:val="en-US"/>
              </w:rPr>
              <w:t xml:space="preserve"> = new </w:t>
            </w:r>
            <w:proofErr w:type="gramStart"/>
            <w:r w:rsidRPr="006B3507">
              <w:rPr>
                <w:sz w:val="16"/>
                <w:szCs w:val="16"/>
                <w:lang w:val="en-US"/>
              </w:rPr>
              <w:t>Button(</w:t>
            </w:r>
            <w:proofErr w:type="spellStart"/>
            <w:proofErr w:type="gramEnd"/>
            <w:r w:rsidRPr="006B3507">
              <w:rPr>
                <w:sz w:val="16"/>
                <w:szCs w:val="16"/>
                <w:lang w:val="en-US"/>
              </w:rPr>
              <w:t>VaadinIcon.COPY.create</w:t>
            </w:r>
            <w:proofErr w:type="spellEnd"/>
            <w:r w:rsidRPr="006B3507">
              <w:rPr>
                <w:sz w:val="16"/>
                <w:szCs w:val="16"/>
                <w:lang w:val="en-US"/>
              </w:rPr>
              <w:t>());</w:t>
            </w:r>
          </w:p>
          <w:p w14:paraId="05C6C55B" w14:textId="77777777" w:rsidR="006B3507" w:rsidRPr="006B3507" w:rsidRDefault="006B3507" w:rsidP="006B3507">
            <w:pPr>
              <w:pStyle w:val="af1"/>
              <w:rPr>
                <w:sz w:val="16"/>
                <w:szCs w:val="16"/>
                <w:lang w:val="en-US"/>
              </w:rPr>
            </w:pPr>
            <w:r w:rsidRPr="006B3507">
              <w:rPr>
                <w:sz w:val="16"/>
                <w:szCs w:val="16"/>
                <w:lang w:val="en-US"/>
              </w:rPr>
              <w:t xml:space="preserve">            </w:t>
            </w:r>
            <w:proofErr w:type="spellStart"/>
            <w:r w:rsidRPr="006B3507">
              <w:rPr>
                <w:sz w:val="16"/>
                <w:szCs w:val="16"/>
                <w:lang w:val="en-US"/>
              </w:rPr>
              <w:t>copyButton.addClickListener</w:t>
            </w:r>
            <w:proofErr w:type="spellEnd"/>
            <w:r w:rsidRPr="006B3507">
              <w:rPr>
                <w:sz w:val="16"/>
                <w:szCs w:val="16"/>
                <w:lang w:val="en-US"/>
              </w:rPr>
              <w:t>(e -&gt; {</w:t>
            </w:r>
          </w:p>
          <w:p w14:paraId="358DE2E4" w14:textId="77777777" w:rsidR="006B3507" w:rsidRPr="006B3507" w:rsidRDefault="006B3507" w:rsidP="006B3507">
            <w:pPr>
              <w:pStyle w:val="af1"/>
              <w:rPr>
                <w:sz w:val="16"/>
                <w:szCs w:val="16"/>
                <w:lang w:val="en-US"/>
              </w:rPr>
            </w:pPr>
            <w:r w:rsidRPr="006B3507">
              <w:rPr>
                <w:sz w:val="16"/>
                <w:szCs w:val="16"/>
                <w:lang w:val="en-US"/>
              </w:rPr>
              <w:t xml:space="preserve">                </w:t>
            </w:r>
            <w:proofErr w:type="spellStart"/>
            <w:proofErr w:type="gramStart"/>
            <w:r w:rsidRPr="006B3507">
              <w:rPr>
                <w:sz w:val="16"/>
                <w:szCs w:val="16"/>
                <w:lang w:val="en-US"/>
              </w:rPr>
              <w:t>UI.getCurrent</w:t>
            </w:r>
            <w:proofErr w:type="spellEnd"/>
            <w:proofErr w:type="gramEnd"/>
            <w:r w:rsidRPr="006B3507">
              <w:rPr>
                <w:sz w:val="16"/>
                <w:szCs w:val="16"/>
                <w:lang w:val="en-US"/>
              </w:rPr>
              <w:t>().</w:t>
            </w:r>
            <w:proofErr w:type="spellStart"/>
            <w:r w:rsidRPr="006B3507">
              <w:rPr>
                <w:sz w:val="16"/>
                <w:szCs w:val="16"/>
                <w:lang w:val="en-US"/>
              </w:rPr>
              <w:t>getPage</w:t>
            </w:r>
            <w:proofErr w:type="spellEnd"/>
            <w:r w:rsidRPr="006B3507">
              <w:rPr>
                <w:sz w:val="16"/>
                <w:szCs w:val="16"/>
                <w:lang w:val="en-US"/>
              </w:rPr>
              <w:t>().</w:t>
            </w:r>
            <w:proofErr w:type="spellStart"/>
            <w:r w:rsidRPr="006B3507">
              <w:rPr>
                <w:sz w:val="16"/>
                <w:szCs w:val="16"/>
                <w:lang w:val="en-US"/>
              </w:rPr>
              <w:t>executeJs</w:t>
            </w:r>
            <w:proofErr w:type="spellEnd"/>
            <w:r w:rsidRPr="006B3507">
              <w:rPr>
                <w:sz w:val="16"/>
                <w:szCs w:val="16"/>
                <w:lang w:val="en-US"/>
              </w:rPr>
              <w:t>(</w:t>
            </w:r>
          </w:p>
          <w:p w14:paraId="1F460C76" w14:textId="77777777" w:rsidR="006B3507" w:rsidRPr="006B3507" w:rsidRDefault="006B3507" w:rsidP="006B3507">
            <w:pPr>
              <w:pStyle w:val="af1"/>
              <w:rPr>
                <w:sz w:val="16"/>
                <w:szCs w:val="16"/>
                <w:lang w:val="en-US"/>
              </w:rPr>
            </w:pPr>
            <w:r w:rsidRPr="006B3507">
              <w:rPr>
                <w:sz w:val="16"/>
                <w:szCs w:val="16"/>
                <w:lang w:val="en-US"/>
              </w:rPr>
              <w:t xml:space="preserve">                        "</w:t>
            </w:r>
            <w:proofErr w:type="spellStart"/>
            <w:proofErr w:type="gramStart"/>
            <w:r w:rsidRPr="006B3507">
              <w:rPr>
                <w:sz w:val="16"/>
                <w:szCs w:val="16"/>
                <w:lang w:val="en-US"/>
              </w:rPr>
              <w:t>navigator.clipboard</w:t>
            </w:r>
            <w:proofErr w:type="gramEnd"/>
            <w:r w:rsidRPr="006B3507">
              <w:rPr>
                <w:sz w:val="16"/>
                <w:szCs w:val="16"/>
                <w:lang w:val="en-US"/>
              </w:rPr>
              <w:t>.writeText</w:t>
            </w:r>
            <w:proofErr w:type="spellEnd"/>
            <w:r w:rsidRPr="006B3507">
              <w:rPr>
                <w:sz w:val="16"/>
                <w:szCs w:val="16"/>
                <w:lang w:val="en-US"/>
              </w:rPr>
              <w:t>($0).then(() =&gt; { return true; });",</w:t>
            </w:r>
          </w:p>
          <w:p w14:paraId="5D58D738" w14:textId="77777777" w:rsidR="006B3507" w:rsidRPr="006B3507" w:rsidRDefault="006B3507" w:rsidP="006B3507">
            <w:pPr>
              <w:pStyle w:val="af1"/>
              <w:rPr>
                <w:sz w:val="16"/>
                <w:szCs w:val="16"/>
                <w:lang w:val="en-US"/>
              </w:rPr>
            </w:pPr>
            <w:r w:rsidRPr="006B3507">
              <w:rPr>
                <w:sz w:val="16"/>
                <w:szCs w:val="16"/>
                <w:lang w:val="en-US"/>
              </w:rPr>
              <w:t xml:space="preserve">                        </w:t>
            </w:r>
            <w:proofErr w:type="spellStart"/>
            <w:r w:rsidRPr="006B3507">
              <w:rPr>
                <w:sz w:val="16"/>
                <w:szCs w:val="16"/>
                <w:lang w:val="en-US"/>
              </w:rPr>
              <w:t>fullUrl</w:t>
            </w:r>
            <w:proofErr w:type="spellEnd"/>
            <w:r w:rsidRPr="006B3507">
              <w:rPr>
                <w:sz w:val="16"/>
                <w:szCs w:val="16"/>
                <w:lang w:val="en-US"/>
              </w:rPr>
              <w:t>);</w:t>
            </w:r>
          </w:p>
          <w:p w14:paraId="34455CB5" w14:textId="77777777" w:rsidR="006B3507" w:rsidRPr="006B3507" w:rsidRDefault="006B3507" w:rsidP="006B3507">
            <w:pPr>
              <w:pStyle w:val="af1"/>
              <w:rPr>
                <w:sz w:val="16"/>
                <w:szCs w:val="16"/>
                <w:lang w:val="en-US"/>
              </w:rPr>
            </w:pPr>
            <w:r w:rsidRPr="006B3507">
              <w:rPr>
                <w:sz w:val="16"/>
                <w:szCs w:val="16"/>
                <w:lang w:val="en-US"/>
              </w:rPr>
              <w:t xml:space="preserve">                </w:t>
            </w:r>
            <w:proofErr w:type="spellStart"/>
            <w:r w:rsidRPr="006B3507">
              <w:rPr>
                <w:sz w:val="16"/>
                <w:szCs w:val="16"/>
                <w:lang w:val="en-US"/>
              </w:rPr>
              <w:t>notificationService.showSuccess</w:t>
            </w:r>
            <w:proofErr w:type="spellEnd"/>
            <w:r w:rsidRPr="006B3507">
              <w:rPr>
                <w:sz w:val="16"/>
                <w:szCs w:val="16"/>
                <w:lang w:val="en-US"/>
              </w:rPr>
              <w:t>("</w:t>
            </w:r>
            <w:r w:rsidRPr="006B3507">
              <w:rPr>
                <w:sz w:val="16"/>
                <w:szCs w:val="16"/>
              </w:rPr>
              <w:t>Ссылка</w:t>
            </w:r>
            <w:r w:rsidRPr="006B3507">
              <w:rPr>
                <w:sz w:val="16"/>
                <w:szCs w:val="16"/>
                <w:lang w:val="en-US"/>
              </w:rPr>
              <w:t xml:space="preserve"> </w:t>
            </w:r>
            <w:r w:rsidRPr="006B3507">
              <w:rPr>
                <w:sz w:val="16"/>
                <w:szCs w:val="16"/>
              </w:rPr>
              <w:t>скопирована</w:t>
            </w:r>
            <w:r w:rsidRPr="006B3507">
              <w:rPr>
                <w:sz w:val="16"/>
                <w:szCs w:val="16"/>
                <w:lang w:val="en-US"/>
              </w:rPr>
              <w:t>!");</w:t>
            </w:r>
          </w:p>
          <w:p w14:paraId="471DB6A3" w14:textId="121CE9E6" w:rsidR="006B3507" w:rsidRPr="006B3507" w:rsidRDefault="006B3507" w:rsidP="006B3507">
            <w:pPr>
              <w:pStyle w:val="af1"/>
              <w:rPr>
                <w:sz w:val="16"/>
                <w:szCs w:val="16"/>
              </w:rPr>
            </w:pPr>
            <w:r w:rsidRPr="006B3507">
              <w:rPr>
                <w:sz w:val="16"/>
                <w:szCs w:val="16"/>
                <w:lang w:val="en-US"/>
              </w:rPr>
              <w:t xml:space="preserve">            });</w:t>
            </w:r>
          </w:p>
          <w:p w14:paraId="59F46B0C" w14:textId="77777777" w:rsidR="006B3507" w:rsidRPr="006B3507" w:rsidRDefault="006B3507" w:rsidP="006B3507">
            <w:pPr>
              <w:pStyle w:val="af1"/>
              <w:rPr>
                <w:sz w:val="16"/>
                <w:szCs w:val="16"/>
                <w:lang w:val="en-US"/>
              </w:rPr>
            </w:pPr>
            <w:r w:rsidRPr="006B3507">
              <w:rPr>
                <w:sz w:val="16"/>
                <w:szCs w:val="16"/>
                <w:lang w:val="en-US"/>
              </w:rPr>
              <w:t xml:space="preserve">            var </w:t>
            </w:r>
            <w:proofErr w:type="spellStart"/>
            <w:r w:rsidRPr="006B3507">
              <w:rPr>
                <w:sz w:val="16"/>
                <w:szCs w:val="16"/>
                <w:lang w:val="en-US"/>
              </w:rPr>
              <w:t>qrImage</w:t>
            </w:r>
            <w:proofErr w:type="spellEnd"/>
            <w:r w:rsidRPr="006B3507">
              <w:rPr>
                <w:sz w:val="16"/>
                <w:szCs w:val="16"/>
                <w:lang w:val="en-US"/>
              </w:rPr>
              <w:t xml:space="preserve"> = new </w:t>
            </w:r>
            <w:proofErr w:type="gramStart"/>
            <w:r w:rsidRPr="006B3507">
              <w:rPr>
                <w:sz w:val="16"/>
                <w:szCs w:val="16"/>
                <w:lang w:val="en-US"/>
              </w:rPr>
              <w:t>Image(</w:t>
            </w:r>
            <w:proofErr w:type="gramEnd"/>
            <w:r w:rsidRPr="006B3507">
              <w:rPr>
                <w:sz w:val="16"/>
                <w:szCs w:val="16"/>
                <w:lang w:val="en-US"/>
              </w:rPr>
              <w:t>);</w:t>
            </w:r>
          </w:p>
          <w:p w14:paraId="10BB916A" w14:textId="77777777" w:rsidR="006B3507" w:rsidRPr="006B3507" w:rsidRDefault="006B3507" w:rsidP="006B3507">
            <w:pPr>
              <w:pStyle w:val="af1"/>
              <w:rPr>
                <w:sz w:val="16"/>
                <w:szCs w:val="16"/>
                <w:lang w:val="en-US"/>
              </w:rPr>
            </w:pPr>
            <w:r w:rsidRPr="006B3507">
              <w:rPr>
                <w:sz w:val="16"/>
                <w:szCs w:val="16"/>
                <w:lang w:val="en-US"/>
              </w:rPr>
              <w:t xml:space="preserve">            </w:t>
            </w:r>
            <w:proofErr w:type="spellStart"/>
            <w:r w:rsidRPr="006B3507">
              <w:rPr>
                <w:sz w:val="16"/>
                <w:szCs w:val="16"/>
                <w:lang w:val="en-US"/>
              </w:rPr>
              <w:t>qrImage.setSrc</w:t>
            </w:r>
            <w:proofErr w:type="spellEnd"/>
            <w:r w:rsidRPr="006B3507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6B3507">
              <w:rPr>
                <w:sz w:val="16"/>
                <w:szCs w:val="16"/>
                <w:lang w:val="en-US"/>
              </w:rPr>
              <w:t>generateQrCode</w:t>
            </w:r>
            <w:proofErr w:type="spellEnd"/>
            <w:r w:rsidRPr="006B3507">
              <w:rPr>
                <w:sz w:val="16"/>
                <w:szCs w:val="16"/>
                <w:lang w:val="en-US"/>
              </w:rPr>
              <w:t>(</w:t>
            </w:r>
            <w:proofErr w:type="spellStart"/>
            <w:proofErr w:type="gramStart"/>
            <w:r w:rsidRPr="006B3507">
              <w:rPr>
                <w:sz w:val="16"/>
                <w:szCs w:val="16"/>
                <w:lang w:val="en-US"/>
              </w:rPr>
              <w:t>link.getText</w:t>
            </w:r>
            <w:proofErr w:type="spellEnd"/>
            <w:proofErr w:type="gramEnd"/>
            <w:r w:rsidRPr="006B3507">
              <w:rPr>
                <w:sz w:val="16"/>
                <w:szCs w:val="16"/>
                <w:lang w:val="en-US"/>
              </w:rPr>
              <w:t>()));</w:t>
            </w:r>
          </w:p>
          <w:p w14:paraId="06C6521F" w14:textId="77777777" w:rsidR="006B3507" w:rsidRPr="006B3507" w:rsidRDefault="006B3507" w:rsidP="006B3507">
            <w:pPr>
              <w:pStyle w:val="af1"/>
              <w:rPr>
                <w:sz w:val="16"/>
                <w:szCs w:val="16"/>
                <w:lang w:val="en-US"/>
              </w:rPr>
            </w:pPr>
            <w:r w:rsidRPr="006B3507">
              <w:rPr>
                <w:sz w:val="16"/>
                <w:szCs w:val="16"/>
                <w:lang w:val="en-US"/>
              </w:rPr>
              <w:t xml:space="preserve">            var layout = new </w:t>
            </w:r>
            <w:proofErr w:type="spellStart"/>
            <w:proofErr w:type="gramStart"/>
            <w:r w:rsidRPr="006B3507">
              <w:rPr>
                <w:sz w:val="16"/>
                <w:szCs w:val="16"/>
                <w:lang w:val="en-US"/>
              </w:rPr>
              <w:t>VerticalLayout</w:t>
            </w:r>
            <w:proofErr w:type="spellEnd"/>
            <w:r w:rsidRPr="006B3507">
              <w:rPr>
                <w:sz w:val="16"/>
                <w:szCs w:val="16"/>
                <w:lang w:val="en-US"/>
              </w:rPr>
              <w:t>(</w:t>
            </w:r>
            <w:proofErr w:type="gramEnd"/>
            <w:r w:rsidRPr="006B3507">
              <w:rPr>
                <w:sz w:val="16"/>
                <w:szCs w:val="16"/>
                <w:lang w:val="en-US"/>
              </w:rPr>
              <w:t xml:space="preserve">new </w:t>
            </w:r>
            <w:proofErr w:type="spellStart"/>
            <w:r w:rsidRPr="006B3507">
              <w:rPr>
                <w:sz w:val="16"/>
                <w:szCs w:val="16"/>
                <w:lang w:val="en-US"/>
              </w:rPr>
              <w:t>HorizontalLayout</w:t>
            </w:r>
            <w:proofErr w:type="spellEnd"/>
            <w:r w:rsidRPr="006B3507">
              <w:rPr>
                <w:sz w:val="16"/>
                <w:szCs w:val="16"/>
                <w:lang w:val="en-US"/>
              </w:rPr>
              <w:t>(new Span("</w:t>
            </w:r>
            <w:r w:rsidRPr="006B3507">
              <w:rPr>
                <w:sz w:val="16"/>
                <w:szCs w:val="16"/>
              </w:rPr>
              <w:t>Поделиться</w:t>
            </w:r>
            <w:r w:rsidRPr="006B3507">
              <w:rPr>
                <w:sz w:val="16"/>
                <w:szCs w:val="16"/>
                <w:lang w:val="en-US"/>
              </w:rPr>
              <w:t xml:space="preserve">: "), link, </w:t>
            </w:r>
            <w:proofErr w:type="spellStart"/>
            <w:r w:rsidRPr="006B3507">
              <w:rPr>
                <w:sz w:val="16"/>
                <w:szCs w:val="16"/>
                <w:lang w:val="en-US"/>
              </w:rPr>
              <w:t>copyButton</w:t>
            </w:r>
            <w:proofErr w:type="spellEnd"/>
            <w:r w:rsidRPr="006B3507">
              <w:rPr>
                <w:sz w:val="16"/>
                <w:szCs w:val="16"/>
                <w:lang w:val="en-US"/>
              </w:rPr>
              <w:t xml:space="preserve">), </w:t>
            </w:r>
            <w:proofErr w:type="spellStart"/>
            <w:r w:rsidRPr="006B3507">
              <w:rPr>
                <w:sz w:val="16"/>
                <w:szCs w:val="16"/>
                <w:lang w:val="en-US"/>
              </w:rPr>
              <w:t>qrImage</w:t>
            </w:r>
            <w:proofErr w:type="spellEnd"/>
            <w:r w:rsidRPr="006B3507">
              <w:rPr>
                <w:sz w:val="16"/>
                <w:szCs w:val="16"/>
                <w:lang w:val="en-US"/>
              </w:rPr>
              <w:t>);</w:t>
            </w:r>
          </w:p>
          <w:p w14:paraId="01493519" w14:textId="77777777" w:rsidR="006B3507" w:rsidRPr="006B3507" w:rsidRDefault="006B3507" w:rsidP="006B3507">
            <w:pPr>
              <w:pStyle w:val="af1"/>
              <w:rPr>
                <w:sz w:val="16"/>
                <w:szCs w:val="16"/>
                <w:lang w:val="en-US"/>
              </w:rPr>
            </w:pPr>
            <w:r w:rsidRPr="006B3507">
              <w:rPr>
                <w:sz w:val="16"/>
                <w:szCs w:val="16"/>
                <w:lang w:val="en-US"/>
              </w:rPr>
              <w:t xml:space="preserve">            </w:t>
            </w:r>
            <w:proofErr w:type="gramStart"/>
            <w:r w:rsidRPr="006B3507">
              <w:rPr>
                <w:sz w:val="16"/>
                <w:szCs w:val="16"/>
                <w:lang w:val="en-US"/>
              </w:rPr>
              <w:t>layout.setDefaultHorizontalComponentAlignment</w:t>
            </w:r>
            <w:proofErr w:type="gramEnd"/>
            <w:r w:rsidRPr="006B3507">
              <w:rPr>
                <w:sz w:val="16"/>
                <w:szCs w:val="16"/>
                <w:lang w:val="en-US"/>
              </w:rPr>
              <w:t>(FlexComponent.Alignment.CENTER);</w:t>
            </w:r>
          </w:p>
          <w:p w14:paraId="7C4CB37B" w14:textId="086E7F79" w:rsidR="006B3507" w:rsidRPr="006A0293" w:rsidRDefault="006B3507" w:rsidP="006B3507">
            <w:pPr>
              <w:pStyle w:val="af1"/>
              <w:rPr>
                <w:sz w:val="16"/>
                <w:szCs w:val="16"/>
                <w:lang w:val="en-US"/>
              </w:rPr>
            </w:pPr>
            <w:r w:rsidRPr="006B3507">
              <w:rPr>
                <w:sz w:val="16"/>
                <w:szCs w:val="16"/>
                <w:lang w:val="en-US"/>
              </w:rPr>
              <w:t xml:space="preserve">            add(layout);</w:t>
            </w:r>
          </w:p>
          <w:p w14:paraId="258E5E83" w14:textId="77777777" w:rsidR="006B3507" w:rsidRPr="006B3507" w:rsidRDefault="006B3507" w:rsidP="006B3507">
            <w:pPr>
              <w:pStyle w:val="af1"/>
              <w:rPr>
                <w:sz w:val="16"/>
                <w:szCs w:val="16"/>
                <w:lang w:val="en-US"/>
              </w:rPr>
            </w:pPr>
            <w:r w:rsidRPr="006B3507">
              <w:rPr>
                <w:sz w:val="16"/>
                <w:szCs w:val="16"/>
                <w:lang w:val="en-US"/>
              </w:rPr>
              <w:t xml:space="preserve">        } catch (Exception e) {</w:t>
            </w:r>
          </w:p>
          <w:p w14:paraId="61CC7F8F" w14:textId="77777777" w:rsidR="006B3507" w:rsidRPr="006B3507" w:rsidRDefault="006B3507" w:rsidP="006B3507">
            <w:pPr>
              <w:pStyle w:val="af1"/>
              <w:rPr>
                <w:sz w:val="16"/>
                <w:szCs w:val="16"/>
              </w:rPr>
            </w:pPr>
            <w:r w:rsidRPr="006B3507">
              <w:rPr>
                <w:sz w:val="16"/>
                <w:szCs w:val="16"/>
                <w:lang w:val="en-US"/>
              </w:rPr>
              <w:t xml:space="preserve">            </w:t>
            </w:r>
            <w:proofErr w:type="spellStart"/>
            <w:proofErr w:type="gramStart"/>
            <w:r w:rsidRPr="006B3507">
              <w:rPr>
                <w:sz w:val="16"/>
                <w:szCs w:val="16"/>
              </w:rPr>
              <w:t>add</w:t>
            </w:r>
            <w:proofErr w:type="spellEnd"/>
            <w:r w:rsidRPr="006B3507">
              <w:rPr>
                <w:sz w:val="16"/>
                <w:szCs w:val="16"/>
              </w:rPr>
              <w:t>(</w:t>
            </w:r>
            <w:proofErr w:type="spellStart"/>
            <w:proofErr w:type="gramEnd"/>
            <w:r w:rsidRPr="006B3507">
              <w:rPr>
                <w:sz w:val="16"/>
                <w:szCs w:val="16"/>
              </w:rPr>
              <w:t>new</w:t>
            </w:r>
            <w:proofErr w:type="spellEnd"/>
            <w:r w:rsidRPr="006B3507">
              <w:rPr>
                <w:sz w:val="16"/>
                <w:szCs w:val="16"/>
              </w:rPr>
              <w:t xml:space="preserve"> </w:t>
            </w:r>
            <w:proofErr w:type="spellStart"/>
            <w:r w:rsidRPr="006B3507">
              <w:rPr>
                <w:sz w:val="16"/>
                <w:szCs w:val="16"/>
              </w:rPr>
              <w:t>Span</w:t>
            </w:r>
            <w:proofErr w:type="spellEnd"/>
            <w:r w:rsidRPr="006B3507">
              <w:rPr>
                <w:sz w:val="16"/>
                <w:szCs w:val="16"/>
              </w:rPr>
              <w:t>("Ошибка определения IP"));</w:t>
            </w:r>
          </w:p>
          <w:p w14:paraId="7D468516" w14:textId="77777777" w:rsidR="006B3507" w:rsidRPr="006B3507" w:rsidRDefault="006B3507" w:rsidP="006B3507">
            <w:pPr>
              <w:pStyle w:val="af1"/>
              <w:rPr>
                <w:sz w:val="16"/>
                <w:szCs w:val="16"/>
                <w:lang w:val="en-US"/>
              </w:rPr>
            </w:pPr>
            <w:r w:rsidRPr="006B3507">
              <w:rPr>
                <w:sz w:val="16"/>
                <w:szCs w:val="16"/>
              </w:rPr>
              <w:t xml:space="preserve">            </w:t>
            </w:r>
            <w:proofErr w:type="spellStart"/>
            <w:r w:rsidRPr="006B3507">
              <w:rPr>
                <w:sz w:val="16"/>
                <w:szCs w:val="16"/>
                <w:lang w:val="en-US"/>
              </w:rPr>
              <w:t>notificationService.showError</w:t>
            </w:r>
            <w:proofErr w:type="spellEnd"/>
            <w:r w:rsidRPr="006B3507">
              <w:rPr>
                <w:sz w:val="16"/>
                <w:szCs w:val="16"/>
                <w:lang w:val="en-US"/>
              </w:rPr>
              <w:t>(e);</w:t>
            </w:r>
          </w:p>
          <w:p w14:paraId="156C8BAA" w14:textId="77777777" w:rsidR="006B3507" w:rsidRPr="006B3507" w:rsidRDefault="006B3507" w:rsidP="006B3507">
            <w:pPr>
              <w:pStyle w:val="af1"/>
              <w:rPr>
                <w:sz w:val="16"/>
                <w:szCs w:val="16"/>
                <w:lang w:val="en-US"/>
              </w:rPr>
            </w:pPr>
            <w:r w:rsidRPr="006B3507">
              <w:rPr>
                <w:sz w:val="16"/>
                <w:szCs w:val="16"/>
                <w:lang w:val="en-US"/>
              </w:rPr>
              <w:t xml:space="preserve">        }</w:t>
            </w:r>
          </w:p>
          <w:p w14:paraId="4E1DF896" w14:textId="6FD98FCC" w:rsidR="006B3507" w:rsidRPr="006B3507" w:rsidRDefault="006B3507" w:rsidP="006B3507">
            <w:pPr>
              <w:pStyle w:val="af1"/>
              <w:rPr>
                <w:sz w:val="16"/>
                <w:szCs w:val="16"/>
              </w:rPr>
            </w:pPr>
            <w:r w:rsidRPr="006B3507">
              <w:rPr>
                <w:sz w:val="16"/>
                <w:szCs w:val="16"/>
                <w:lang w:val="en-US"/>
              </w:rPr>
              <w:t xml:space="preserve">    }</w:t>
            </w:r>
          </w:p>
          <w:p w14:paraId="6ED67805" w14:textId="77777777" w:rsidR="006B3507" w:rsidRPr="006B3507" w:rsidRDefault="006B3507" w:rsidP="006B3507">
            <w:pPr>
              <w:pStyle w:val="af1"/>
              <w:rPr>
                <w:sz w:val="16"/>
                <w:szCs w:val="16"/>
                <w:lang w:val="en-US"/>
              </w:rPr>
            </w:pPr>
            <w:r w:rsidRPr="006B3507">
              <w:rPr>
                <w:sz w:val="16"/>
                <w:szCs w:val="16"/>
                <w:lang w:val="en-US"/>
              </w:rPr>
              <w:t xml:space="preserve">    private </w:t>
            </w:r>
            <w:proofErr w:type="spellStart"/>
            <w:r w:rsidRPr="006B3507">
              <w:rPr>
                <w:sz w:val="16"/>
                <w:szCs w:val="16"/>
                <w:lang w:val="en-US"/>
              </w:rPr>
              <w:t>DownloadHandler</w:t>
            </w:r>
            <w:proofErr w:type="spellEnd"/>
            <w:r w:rsidRPr="006B3507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proofErr w:type="gramStart"/>
            <w:r w:rsidRPr="006B3507">
              <w:rPr>
                <w:sz w:val="16"/>
                <w:szCs w:val="16"/>
                <w:lang w:val="en-US"/>
              </w:rPr>
              <w:t>generateQrCode</w:t>
            </w:r>
            <w:proofErr w:type="spellEnd"/>
            <w:r w:rsidRPr="006B3507">
              <w:rPr>
                <w:sz w:val="16"/>
                <w:szCs w:val="16"/>
                <w:lang w:val="en-US"/>
              </w:rPr>
              <w:t>(</w:t>
            </w:r>
            <w:proofErr w:type="gramEnd"/>
            <w:r w:rsidRPr="006B3507">
              <w:rPr>
                <w:sz w:val="16"/>
                <w:szCs w:val="16"/>
                <w:lang w:val="en-US"/>
              </w:rPr>
              <w:t>String text) {</w:t>
            </w:r>
          </w:p>
          <w:p w14:paraId="34C744C3" w14:textId="77777777" w:rsidR="006B3507" w:rsidRPr="006B3507" w:rsidRDefault="006B3507" w:rsidP="006B3507">
            <w:pPr>
              <w:pStyle w:val="af1"/>
              <w:rPr>
                <w:sz w:val="16"/>
                <w:szCs w:val="16"/>
                <w:lang w:val="en-US"/>
              </w:rPr>
            </w:pPr>
            <w:r w:rsidRPr="006B3507">
              <w:rPr>
                <w:sz w:val="16"/>
                <w:szCs w:val="16"/>
                <w:lang w:val="en-US"/>
              </w:rPr>
              <w:t xml:space="preserve">        return </w:t>
            </w:r>
            <w:proofErr w:type="spellStart"/>
            <w:r w:rsidRPr="006B3507">
              <w:rPr>
                <w:sz w:val="16"/>
                <w:szCs w:val="16"/>
                <w:lang w:val="en-US"/>
              </w:rPr>
              <w:t>downloadEvent</w:t>
            </w:r>
            <w:proofErr w:type="spellEnd"/>
            <w:r w:rsidRPr="006B3507">
              <w:rPr>
                <w:sz w:val="16"/>
                <w:szCs w:val="16"/>
                <w:lang w:val="en-US"/>
              </w:rPr>
              <w:t xml:space="preserve"> -&gt; {</w:t>
            </w:r>
          </w:p>
          <w:p w14:paraId="5BA5CAE0" w14:textId="77777777" w:rsidR="006B3507" w:rsidRPr="006B3507" w:rsidRDefault="006B3507" w:rsidP="006B3507">
            <w:pPr>
              <w:pStyle w:val="af1"/>
              <w:rPr>
                <w:sz w:val="16"/>
                <w:szCs w:val="16"/>
                <w:lang w:val="en-US"/>
              </w:rPr>
            </w:pPr>
            <w:r w:rsidRPr="006B3507">
              <w:rPr>
                <w:sz w:val="16"/>
                <w:szCs w:val="16"/>
                <w:lang w:val="en-US"/>
              </w:rPr>
              <w:t xml:space="preserve">            try (var out = </w:t>
            </w:r>
            <w:proofErr w:type="spellStart"/>
            <w:r w:rsidRPr="006B3507">
              <w:rPr>
                <w:sz w:val="16"/>
                <w:szCs w:val="16"/>
                <w:lang w:val="en-US"/>
              </w:rPr>
              <w:t>downloadEvent.getOutputStream</w:t>
            </w:r>
            <w:proofErr w:type="spellEnd"/>
            <w:r w:rsidRPr="006B3507">
              <w:rPr>
                <w:sz w:val="16"/>
                <w:szCs w:val="16"/>
                <w:lang w:val="en-US"/>
              </w:rPr>
              <w:t>()) {</w:t>
            </w:r>
          </w:p>
          <w:p w14:paraId="0264CBA5" w14:textId="77777777" w:rsidR="006B3507" w:rsidRPr="006B3507" w:rsidRDefault="006B3507" w:rsidP="006B3507">
            <w:pPr>
              <w:pStyle w:val="af1"/>
              <w:rPr>
                <w:sz w:val="16"/>
                <w:szCs w:val="16"/>
                <w:lang w:val="en-US"/>
              </w:rPr>
            </w:pPr>
            <w:r w:rsidRPr="006B3507">
              <w:rPr>
                <w:sz w:val="16"/>
                <w:szCs w:val="16"/>
                <w:lang w:val="en-US"/>
              </w:rPr>
              <w:t xml:space="preserve">                var </w:t>
            </w:r>
            <w:proofErr w:type="spellStart"/>
            <w:r w:rsidRPr="006B3507">
              <w:rPr>
                <w:sz w:val="16"/>
                <w:szCs w:val="16"/>
                <w:lang w:val="en-US"/>
              </w:rPr>
              <w:t>qrWriter</w:t>
            </w:r>
            <w:proofErr w:type="spellEnd"/>
            <w:r w:rsidRPr="006B3507">
              <w:rPr>
                <w:sz w:val="16"/>
                <w:szCs w:val="16"/>
                <w:lang w:val="en-US"/>
              </w:rPr>
              <w:t xml:space="preserve"> = new </w:t>
            </w:r>
            <w:proofErr w:type="spellStart"/>
            <w:proofErr w:type="gramStart"/>
            <w:r w:rsidRPr="006B3507">
              <w:rPr>
                <w:sz w:val="16"/>
                <w:szCs w:val="16"/>
                <w:lang w:val="en-US"/>
              </w:rPr>
              <w:t>QRCodeWriter</w:t>
            </w:r>
            <w:proofErr w:type="spellEnd"/>
            <w:r w:rsidRPr="006B3507">
              <w:rPr>
                <w:sz w:val="16"/>
                <w:szCs w:val="16"/>
                <w:lang w:val="en-US"/>
              </w:rPr>
              <w:t>(</w:t>
            </w:r>
            <w:proofErr w:type="gramEnd"/>
            <w:r w:rsidRPr="006B3507">
              <w:rPr>
                <w:sz w:val="16"/>
                <w:szCs w:val="16"/>
                <w:lang w:val="en-US"/>
              </w:rPr>
              <w:t>);</w:t>
            </w:r>
          </w:p>
          <w:p w14:paraId="6FE52B5E" w14:textId="77777777" w:rsidR="006B3507" w:rsidRPr="006B3507" w:rsidRDefault="006B3507" w:rsidP="006B3507">
            <w:pPr>
              <w:pStyle w:val="af1"/>
              <w:rPr>
                <w:sz w:val="16"/>
                <w:szCs w:val="16"/>
                <w:lang w:val="en-US"/>
              </w:rPr>
            </w:pPr>
            <w:r w:rsidRPr="006B3507">
              <w:rPr>
                <w:sz w:val="16"/>
                <w:szCs w:val="16"/>
                <w:lang w:val="en-US"/>
              </w:rPr>
              <w:t xml:space="preserve">                var </w:t>
            </w:r>
            <w:proofErr w:type="spellStart"/>
            <w:r w:rsidRPr="006B3507">
              <w:rPr>
                <w:sz w:val="16"/>
                <w:szCs w:val="16"/>
                <w:lang w:val="en-US"/>
              </w:rPr>
              <w:t>bitMatrix</w:t>
            </w:r>
            <w:proofErr w:type="spellEnd"/>
            <w:r w:rsidRPr="006B3507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6B3507">
              <w:rPr>
                <w:sz w:val="16"/>
                <w:szCs w:val="16"/>
                <w:lang w:val="en-US"/>
              </w:rPr>
              <w:t>qrWriter.encode</w:t>
            </w:r>
            <w:proofErr w:type="spellEnd"/>
            <w:r w:rsidRPr="006B3507">
              <w:rPr>
                <w:sz w:val="16"/>
                <w:szCs w:val="16"/>
                <w:lang w:val="en-US"/>
              </w:rPr>
              <w:t xml:space="preserve">(text, </w:t>
            </w:r>
            <w:proofErr w:type="spellStart"/>
            <w:r w:rsidRPr="006B3507">
              <w:rPr>
                <w:sz w:val="16"/>
                <w:szCs w:val="16"/>
                <w:lang w:val="en-US"/>
              </w:rPr>
              <w:t>BarcodeFormat.QR_CODE</w:t>
            </w:r>
            <w:proofErr w:type="spellEnd"/>
            <w:r w:rsidRPr="006B3507">
              <w:rPr>
                <w:sz w:val="16"/>
                <w:szCs w:val="16"/>
                <w:lang w:val="en-US"/>
              </w:rPr>
              <w:t>, 300, 300);</w:t>
            </w:r>
          </w:p>
          <w:p w14:paraId="45BD985B" w14:textId="77777777" w:rsidR="006B3507" w:rsidRPr="006B3507" w:rsidRDefault="006B3507" w:rsidP="006B3507">
            <w:pPr>
              <w:pStyle w:val="af1"/>
              <w:rPr>
                <w:sz w:val="16"/>
                <w:szCs w:val="16"/>
                <w:lang w:val="en-US"/>
              </w:rPr>
            </w:pPr>
            <w:r w:rsidRPr="006B3507">
              <w:rPr>
                <w:sz w:val="16"/>
                <w:szCs w:val="16"/>
                <w:lang w:val="en-US"/>
              </w:rPr>
              <w:t xml:space="preserve">                </w:t>
            </w:r>
            <w:proofErr w:type="spellStart"/>
            <w:r w:rsidRPr="006B3507">
              <w:rPr>
                <w:sz w:val="16"/>
                <w:szCs w:val="16"/>
                <w:lang w:val="en-US"/>
              </w:rPr>
              <w:t>downloadEvent.setContentType</w:t>
            </w:r>
            <w:proofErr w:type="spellEnd"/>
            <w:r w:rsidRPr="006B3507">
              <w:rPr>
                <w:sz w:val="16"/>
                <w:szCs w:val="16"/>
                <w:lang w:val="en-US"/>
              </w:rPr>
              <w:t>("image/</w:t>
            </w:r>
            <w:proofErr w:type="spellStart"/>
            <w:r w:rsidRPr="006B3507">
              <w:rPr>
                <w:sz w:val="16"/>
                <w:szCs w:val="16"/>
                <w:lang w:val="en-US"/>
              </w:rPr>
              <w:t>png</w:t>
            </w:r>
            <w:proofErr w:type="spellEnd"/>
            <w:r w:rsidRPr="006B3507">
              <w:rPr>
                <w:sz w:val="16"/>
                <w:szCs w:val="16"/>
                <w:lang w:val="en-US"/>
              </w:rPr>
              <w:t>");</w:t>
            </w:r>
          </w:p>
          <w:p w14:paraId="158AB87F" w14:textId="77777777" w:rsidR="006B3507" w:rsidRPr="006B3507" w:rsidRDefault="006B3507" w:rsidP="006B3507">
            <w:pPr>
              <w:pStyle w:val="af1"/>
              <w:rPr>
                <w:sz w:val="16"/>
                <w:szCs w:val="16"/>
                <w:lang w:val="en-US"/>
              </w:rPr>
            </w:pPr>
            <w:r w:rsidRPr="006B3507">
              <w:rPr>
                <w:sz w:val="16"/>
                <w:szCs w:val="16"/>
                <w:lang w:val="en-US"/>
              </w:rPr>
              <w:t xml:space="preserve">                </w:t>
            </w:r>
            <w:proofErr w:type="spellStart"/>
            <w:r w:rsidRPr="006B3507">
              <w:rPr>
                <w:sz w:val="16"/>
                <w:szCs w:val="16"/>
                <w:lang w:val="en-US"/>
              </w:rPr>
              <w:t>MatrixToImageWriter.writeToStream</w:t>
            </w:r>
            <w:proofErr w:type="spellEnd"/>
            <w:r w:rsidRPr="006B3507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6B3507">
              <w:rPr>
                <w:sz w:val="16"/>
                <w:szCs w:val="16"/>
                <w:lang w:val="en-US"/>
              </w:rPr>
              <w:t>bitMatrix</w:t>
            </w:r>
            <w:proofErr w:type="spellEnd"/>
            <w:r w:rsidRPr="006B3507">
              <w:rPr>
                <w:sz w:val="16"/>
                <w:szCs w:val="16"/>
                <w:lang w:val="en-US"/>
              </w:rPr>
              <w:t>, "PNG", out);</w:t>
            </w:r>
          </w:p>
          <w:p w14:paraId="05D4A706" w14:textId="77777777" w:rsidR="006B3507" w:rsidRPr="006B3507" w:rsidRDefault="006B3507" w:rsidP="006B3507">
            <w:pPr>
              <w:pStyle w:val="af1"/>
              <w:rPr>
                <w:sz w:val="16"/>
                <w:szCs w:val="16"/>
                <w:lang w:val="en-US"/>
              </w:rPr>
            </w:pPr>
            <w:r w:rsidRPr="006B3507">
              <w:rPr>
                <w:sz w:val="16"/>
                <w:szCs w:val="16"/>
                <w:lang w:val="en-US"/>
              </w:rPr>
              <w:t xml:space="preserve">            } catch (</w:t>
            </w:r>
            <w:proofErr w:type="spellStart"/>
            <w:r w:rsidRPr="006B3507">
              <w:rPr>
                <w:sz w:val="16"/>
                <w:szCs w:val="16"/>
                <w:lang w:val="en-US"/>
              </w:rPr>
              <w:t>WriterException</w:t>
            </w:r>
            <w:proofErr w:type="spellEnd"/>
            <w:r w:rsidRPr="006B3507">
              <w:rPr>
                <w:sz w:val="16"/>
                <w:szCs w:val="16"/>
                <w:lang w:val="en-US"/>
              </w:rPr>
              <w:t xml:space="preserve"> e) {</w:t>
            </w:r>
          </w:p>
          <w:p w14:paraId="4A183E36" w14:textId="77777777" w:rsidR="006B3507" w:rsidRPr="006B3507" w:rsidRDefault="006B3507" w:rsidP="006B3507">
            <w:pPr>
              <w:pStyle w:val="af1"/>
              <w:rPr>
                <w:sz w:val="16"/>
                <w:szCs w:val="16"/>
                <w:lang w:val="en-US"/>
              </w:rPr>
            </w:pPr>
            <w:r w:rsidRPr="006B3507">
              <w:rPr>
                <w:sz w:val="16"/>
                <w:szCs w:val="16"/>
                <w:lang w:val="en-US"/>
              </w:rPr>
              <w:t xml:space="preserve">                </w:t>
            </w:r>
            <w:proofErr w:type="spellStart"/>
            <w:r w:rsidRPr="006B3507">
              <w:rPr>
                <w:sz w:val="16"/>
                <w:szCs w:val="16"/>
                <w:lang w:val="en-US"/>
              </w:rPr>
              <w:t>notificationService.showError</w:t>
            </w:r>
            <w:proofErr w:type="spellEnd"/>
            <w:r w:rsidRPr="006B3507">
              <w:rPr>
                <w:sz w:val="16"/>
                <w:szCs w:val="16"/>
                <w:lang w:val="en-US"/>
              </w:rPr>
              <w:t>(e);</w:t>
            </w:r>
          </w:p>
          <w:p w14:paraId="1F177DD4" w14:textId="77777777" w:rsidR="006B3507" w:rsidRPr="006B3507" w:rsidRDefault="006B3507" w:rsidP="006B3507">
            <w:pPr>
              <w:pStyle w:val="af1"/>
              <w:rPr>
                <w:sz w:val="16"/>
                <w:szCs w:val="16"/>
              </w:rPr>
            </w:pPr>
            <w:r w:rsidRPr="006B3507">
              <w:rPr>
                <w:sz w:val="16"/>
                <w:szCs w:val="16"/>
                <w:lang w:val="en-US"/>
              </w:rPr>
              <w:t xml:space="preserve">            </w:t>
            </w:r>
            <w:r w:rsidRPr="006B3507">
              <w:rPr>
                <w:sz w:val="16"/>
                <w:szCs w:val="16"/>
              </w:rPr>
              <w:t>}</w:t>
            </w:r>
          </w:p>
          <w:p w14:paraId="6342EA2E" w14:textId="77777777" w:rsidR="006B3507" w:rsidRPr="006B3507" w:rsidRDefault="006B3507" w:rsidP="006B3507">
            <w:pPr>
              <w:pStyle w:val="af1"/>
              <w:rPr>
                <w:sz w:val="16"/>
                <w:szCs w:val="16"/>
              </w:rPr>
            </w:pPr>
            <w:r w:rsidRPr="006B3507">
              <w:rPr>
                <w:sz w:val="16"/>
                <w:szCs w:val="16"/>
              </w:rPr>
              <w:t xml:space="preserve">        };</w:t>
            </w:r>
          </w:p>
          <w:p w14:paraId="50BB9A1F" w14:textId="5249AF5E" w:rsidR="006B3507" w:rsidRPr="006B3507" w:rsidRDefault="006B3507" w:rsidP="006B3507">
            <w:pPr>
              <w:pStyle w:val="af1"/>
              <w:rPr>
                <w:sz w:val="16"/>
                <w:szCs w:val="16"/>
              </w:rPr>
            </w:pPr>
            <w:r w:rsidRPr="006B3507">
              <w:rPr>
                <w:sz w:val="16"/>
                <w:szCs w:val="16"/>
              </w:rPr>
              <w:t xml:space="preserve">    }</w:t>
            </w:r>
          </w:p>
          <w:p w14:paraId="425D049D" w14:textId="48146A95" w:rsidR="004A6A09" w:rsidRPr="006B3507" w:rsidRDefault="006B3507" w:rsidP="006B3507">
            <w:pPr>
              <w:pStyle w:val="af1"/>
              <w:rPr>
                <w:sz w:val="16"/>
                <w:szCs w:val="16"/>
              </w:rPr>
            </w:pPr>
            <w:r w:rsidRPr="006B3507">
              <w:rPr>
                <w:sz w:val="16"/>
                <w:szCs w:val="16"/>
              </w:rPr>
              <w:t>}</w:t>
            </w:r>
          </w:p>
        </w:tc>
      </w:tr>
    </w:tbl>
    <w:p w14:paraId="2E153423" w14:textId="77777777" w:rsidR="004A6A09" w:rsidRDefault="004A6A09" w:rsidP="00276A35">
      <w:pPr>
        <w:pStyle w:val="af1"/>
        <w:spacing w:line="240" w:lineRule="auto"/>
        <w:ind w:firstLine="0"/>
      </w:pPr>
    </w:p>
    <w:p w14:paraId="67DDEA14" w14:textId="0A88723D" w:rsidR="004A6A09" w:rsidRPr="001713AE" w:rsidRDefault="004A6A09" w:rsidP="004A6A09">
      <w:pPr>
        <w:pStyle w:val="af1"/>
        <w:spacing w:line="240" w:lineRule="auto"/>
      </w:pPr>
      <w:r w:rsidRPr="006B3507">
        <w:t>Файл «</w:t>
      </w:r>
      <w:proofErr w:type="spellStart"/>
      <w:r w:rsidR="006B3507" w:rsidRPr="006B3507">
        <w:t>MainView</w:t>
      </w:r>
      <w:proofErr w:type="spellEnd"/>
      <w:r w:rsidRPr="006B3507">
        <w:t>.</w:t>
      </w:r>
      <w:r w:rsidRPr="006B3507">
        <w:rPr>
          <w:lang w:val="en-US"/>
        </w:rPr>
        <w:t>java</w:t>
      </w:r>
      <w:r w:rsidRPr="006B3507">
        <w:t>».</w:t>
      </w:r>
    </w:p>
    <w:tbl>
      <w:tblPr>
        <w:tblStyle w:val="aff4"/>
        <w:tblW w:w="0" w:type="auto"/>
        <w:tblLook w:val="04A0" w:firstRow="1" w:lastRow="0" w:firstColumn="1" w:lastColumn="0" w:noHBand="0" w:noVBand="1"/>
      </w:tblPr>
      <w:tblGrid>
        <w:gridCol w:w="9628"/>
      </w:tblGrid>
      <w:tr w:rsidR="004A6A09" w:rsidRPr="001713AE" w14:paraId="48EC8896" w14:textId="77777777" w:rsidTr="00406765">
        <w:tc>
          <w:tcPr>
            <w:tcW w:w="9628" w:type="dxa"/>
          </w:tcPr>
          <w:p w14:paraId="7577183E" w14:textId="77777777" w:rsidR="006B3507" w:rsidRPr="006B3507" w:rsidRDefault="006B3507" w:rsidP="006B3507">
            <w:pPr>
              <w:pStyle w:val="af1"/>
              <w:rPr>
                <w:sz w:val="16"/>
                <w:szCs w:val="16"/>
                <w:lang w:val="en-US"/>
              </w:rPr>
            </w:pPr>
            <w:r w:rsidRPr="006B3507">
              <w:rPr>
                <w:sz w:val="16"/>
                <w:szCs w:val="16"/>
                <w:lang w:val="en-US"/>
              </w:rPr>
              <w:t xml:space="preserve">package </w:t>
            </w:r>
            <w:proofErr w:type="spellStart"/>
            <w:proofErr w:type="gramStart"/>
            <w:r w:rsidRPr="006B3507">
              <w:rPr>
                <w:sz w:val="16"/>
                <w:szCs w:val="16"/>
                <w:lang w:val="en-US"/>
              </w:rPr>
              <w:t>com.client</w:t>
            </w:r>
            <w:proofErr w:type="gramEnd"/>
            <w:r w:rsidRPr="006B3507">
              <w:rPr>
                <w:sz w:val="16"/>
                <w:szCs w:val="16"/>
                <w:lang w:val="en-US"/>
              </w:rPr>
              <w:t>.view</w:t>
            </w:r>
            <w:proofErr w:type="spellEnd"/>
            <w:r w:rsidRPr="006B3507">
              <w:rPr>
                <w:sz w:val="16"/>
                <w:szCs w:val="16"/>
                <w:lang w:val="en-US"/>
              </w:rPr>
              <w:t>;</w:t>
            </w:r>
          </w:p>
          <w:p w14:paraId="31B89C1C" w14:textId="77777777" w:rsidR="006B3507" w:rsidRPr="006B3507" w:rsidRDefault="006B3507" w:rsidP="006B3507">
            <w:pPr>
              <w:pStyle w:val="af1"/>
              <w:rPr>
                <w:sz w:val="16"/>
                <w:szCs w:val="16"/>
                <w:lang w:val="en-US"/>
              </w:rPr>
            </w:pPr>
            <w:r w:rsidRPr="006B3507">
              <w:rPr>
                <w:sz w:val="16"/>
                <w:szCs w:val="16"/>
                <w:lang w:val="en-US"/>
              </w:rPr>
              <w:t>@Route</w:t>
            </w:r>
          </w:p>
          <w:p w14:paraId="31C335A6" w14:textId="6ADB1476" w:rsidR="006B3507" w:rsidRPr="006A0293" w:rsidRDefault="006B3507" w:rsidP="006B3507">
            <w:pPr>
              <w:pStyle w:val="af1"/>
              <w:rPr>
                <w:sz w:val="16"/>
                <w:szCs w:val="16"/>
                <w:lang w:val="en-US"/>
              </w:rPr>
            </w:pPr>
            <w:r w:rsidRPr="006B3507">
              <w:rPr>
                <w:sz w:val="16"/>
                <w:szCs w:val="16"/>
                <w:lang w:val="en-US"/>
              </w:rPr>
              <w:t xml:space="preserve">public class </w:t>
            </w:r>
            <w:proofErr w:type="spellStart"/>
            <w:r w:rsidRPr="006B3507">
              <w:rPr>
                <w:sz w:val="16"/>
                <w:szCs w:val="16"/>
                <w:lang w:val="en-US"/>
              </w:rPr>
              <w:t>MainView</w:t>
            </w:r>
            <w:proofErr w:type="spellEnd"/>
            <w:r w:rsidRPr="006B3507">
              <w:rPr>
                <w:sz w:val="16"/>
                <w:szCs w:val="16"/>
                <w:lang w:val="en-US"/>
              </w:rPr>
              <w:t xml:space="preserve"> extends </w:t>
            </w:r>
            <w:proofErr w:type="spellStart"/>
            <w:r w:rsidRPr="006B3507">
              <w:rPr>
                <w:sz w:val="16"/>
                <w:szCs w:val="16"/>
                <w:lang w:val="en-US"/>
              </w:rPr>
              <w:t>VerticalLayout</w:t>
            </w:r>
            <w:proofErr w:type="spellEnd"/>
            <w:r w:rsidRPr="006B3507">
              <w:rPr>
                <w:sz w:val="16"/>
                <w:szCs w:val="16"/>
                <w:lang w:val="en-US"/>
              </w:rPr>
              <w:t xml:space="preserve"> {</w:t>
            </w:r>
          </w:p>
          <w:p w14:paraId="28EDFE38" w14:textId="77777777" w:rsidR="006B3507" w:rsidRPr="006B3507" w:rsidRDefault="006B3507" w:rsidP="006B3507">
            <w:pPr>
              <w:pStyle w:val="af1"/>
              <w:rPr>
                <w:sz w:val="16"/>
                <w:szCs w:val="16"/>
                <w:lang w:val="en-US"/>
              </w:rPr>
            </w:pPr>
            <w:r w:rsidRPr="006B3507">
              <w:rPr>
                <w:sz w:val="16"/>
                <w:szCs w:val="16"/>
                <w:lang w:val="en-US"/>
              </w:rPr>
              <w:t xml:space="preserve">    public </w:t>
            </w:r>
            <w:proofErr w:type="spellStart"/>
            <w:proofErr w:type="gramStart"/>
            <w:r w:rsidRPr="006B3507">
              <w:rPr>
                <w:sz w:val="16"/>
                <w:szCs w:val="16"/>
                <w:lang w:val="en-US"/>
              </w:rPr>
              <w:t>MainView</w:t>
            </w:r>
            <w:proofErr w:type="spellEnd"/>
            <w:r w:rsidRPr="006B3507">
              <w:rPr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6B3507">
              <w:rPr>
                <w:sz w:val="16"/>
                <w:szCs w:val="16"/>
                <w:lang w:val="en-US"/>
              </w:rPr>
              <w:t>EquipmentService</w:t>
            </w:r>
            <w:proofErr w:type="spellEnd"/>
            <w:r w:rsidRPr="006B3507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B3507">
              <w:rPr>
                <w:sz w:val="16"/>
                <w:szCs w:val="16"/>
                <w:lang w:val="en-US"/>
              </w:rPr>
              <w:t>equipmentService</w:t>
            </w:r>
            <w:proofErr w:type="spellEnd"/>
            <w:r w:rsidRPr="006B3507">
              <w:rPr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6B3507">
              <w:rPr>
                <w:sz w:val="16"/>
                <w:szCs w:val="16"/>
                <w:lang w:val="en-US"/>
              </w:rPr>
              <w:t>EquipmentTypeService</w:t>
            </w:r>
            <w:proofErr w:type="spellEnd"/>
            <w:r w:rsidRPr="006B3507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B3507">
              <w:rPr>
                <w:sz w:val="16"/>
                <w:szCs w:val="16"/>
                <w:lang w:val="en-US"/>
              </w:rPr>
              <w:t>equipmentTypeService</w:t>
            </w:r>
            <w:proofErr w:type="spellEnd"/>
            <w:r w:rsidRPr="006B3507">
              <w:rPr>
                <w:sz w:val="16"/>
                <w:szCs w:val="16"/>
                <w:lang w:val="en-US"/>
              </w:rPr>
              <w:t>,</w:t>
            </w:r>
          </w:p>
          <w:p w14:paraId="4D3E66CF" w14:textId="77777777" w:rsidR="006B3507" w:rsidRPr="006B3507" w:rsidRDefault="006B3507" w:rsidP="006B3507">
            <w:pPr>
              <w:pStyle w:val="af1"/>
              <w:rPr>
                <w:sz w:val="16"/>
                <w:szCs w:val="16"/>
                <w:lang w:val="en-US"/>
              </w:rPr>
            </w:pPr>
            <w:r w:rsidRPr="006B3507">
              <w:rPr>
                <w:sz w:val="16"/>
                <w:szCs w:val="16"/>
                <w:lang w:val="en-US"/>
              </w:rPr>
              <w:t xml:space="preserve">                    </w:t>
            </w:r>
            <w:proofErr w:type="spellStart"/>
            <w:r w:rsidRPr="006B3507">
              <w:rPr>
                <w:sz w:val="16"/>
                <w:szCs w:val="16"/>
                <w:lang w:val="en-US"/>
              </w:rPr>
              <w:t>ManufacturerService</w:t>
            </w:r>
            <w:proofErr w:type="spellEnd"/>
            <w:r w:rsidRPr="006B3507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B3507">
              <w:rPr>
                <w:sz w:val="16"/>
                <w:szCs w:val="16"/>
                <w:lang w:val="en-US"/>
              </w:rPr>
              <w:t>manufacturerService</w:t>
            </w:r>
            <w:proofErr w:type="spellEnd"/>
            <w:r w:rsidRPr="006B3507">
              <w:rPr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6B3507">
              <w:rPr>
                <w:sz w:val="16"/>
                <w:szCs w:val="16"/>
                <w:lang w:val="en-US"/>
              </w:rPr>
              <w:t>LocationService</w:t>
            </w:r>
            <w:proofErr w:type="spellEnd"/>
            <w:r w:rsidRPr="006B3507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B3507">
              <w:rPr>
                <w:sz w:val="16"/>
                <w:szCs w:val="16"/>
                <w:lang w:val="en-US"/>
              </w:rPr>
              <w:t>locationService</w:t>
            </w:r>
            <w:proofErr w:type="spellEnd"/>
            <w:r w:rsidRPr="006B3507">
              <w:rPr>
                <w:sz w:val="16"/>
                <w:szCs w:val="16"/>
                <w:lang w:val="en-US"/>
              </w:rPr>
              <w:t>,</w:t>
            </w:r>
          </w:p>
          <w:p w14:paraId="51BFE3A3" w14:textId="347942A1" w:rsidR="006B3507" w:rsidRPr="006A0293" w:rsidRDefault="006B3507" w:rsidP="006B3507">
            <w:pPr>
              <w:pStyle w:val="af1"/>
              <w:rPr>
                <w:sz w:val="16"/>
                <w:szCs w:val="16"/>
                <w:lang w:val="en-US"/>
              </w:rPr>
            </w:pPr>
            <w:r w:rsidRPr="006B3507">
              <w:rPr>
                <w:sz w:val="16"/>
                <w:szCs w:val="16"/>
                <w:lang w:val="en-US"/>
              </w:rPr>
              <w:t xml:space="preserve">                    </w:t>
            </w:r>
            <w:proofErr w:type="spellStart"/>
            <w:r w:rsidRPr="006B3507">
              <w:rPr>
                <w:sz w:val="16"/>
                <w:szCs w:val="16"/>
                <w:lang w:val="en-US"/>
              </w:rPr>
              <w:t>InventoryService</w:t>
            </w:r>
            <w:proofErr w:type="spellEnd"/>
            <w:r w:rsidRPr="006B3507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B3507">
              <w:rPr>
                <w:sz w:val="16"/>
                <w:szCs w:val="16"/>
                <w:lang w:val="en-US"/>
              </w:rPr>
              <w:t>inventoryService</w:t>
            </w:r>
            <w:proofErr w:type="spellEnd"/>
            <w:r w:rsidRPr="006B3507">
              <w:rPr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6B3507">
              <w:rPr>
                <w:sz w:val="16"/>
                <w:szCs w:val="16"/>
                <w:lang w:val="en-US"/>
              </w:rPr>
              <w:t>NotificationService</w:t>
            </w:r>
            <w:proofErr w:type="spellEnd"/>
            <w:r w:rsidRPr="006B3507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B3507">
              <w:rPr>
                <w:sz w:val="16"/>
                <w:szCs w:val="16"/>
                <w:lang w:val="en-US"/>
              </w:rPr>
              <w:t>notificationService</w:t>
            </w:r>
            <w:proofErr w:type="spellEnd"/>
            <w:r w:rsidRPr="006B3507">
              <w:rPr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6B3507">
              <w:rPr>
                <w:sz w:val="16"/>
                <w:szCs w:val="16"/>
                <w:lang w:val="en-US"/>
              </w:rPr>
              <w:t>ClientConfig</w:t>
            </w:r>
            <w:proofErr w:type="spellEnd"/>
            <w:r w:rsidRPr="006B3507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6B3507">
              <w:rPr>
                <w:sz w:val="16"/>
                <w:szCs w:val="16"/>
                <w:lang w:val="en-US"/>
              </w:rPr>
              <w:t>clientConfig</w:t>
            </w:r>
            <w:proofErr w:type="spellEnd"/>
            <w:r w:rsidRPr="006B3507">
              <w:rPr>
                <w:sz w:val="16"/>
                <w:szCs w:val="16"/>
                <w:lang w:val="en-US"/>
              </w:rPr>
              <w:t>) {</w:t>
            </w:r>
          </w:p>
          <w:p w14:paraId="498CB91C" w14:textId="77777777" w:rsidR="006B3507" w:rsidRPr="006B3507" w:rsidRDefault="006B3507" w:rsidP="006B3507">
            <w:pPr>
              <w:pStyle w:val="af1"/>
              <w:rPr>
                <w:sz w:val="16"/>
                <w:szCs w:val="16"/>
                <w:lang w:val="en-US"/>
              </w:rPr>
            </w:pPr>
            <w:r w:rsidRPr="006B3507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proofErr w:type="gramStart"/>
            <w:r w:rsidRPr="006B3507">
              <w:rPr>
                <w:sz w:val="16"/>
                <w:szCs w:val="16"/>
                <w:lang w:val="en-US"/>
              </w:rPr>
              <w:t>setSizeFull</w:t>
            </w:r>
            <w:proofErr w:type="spellEnd"/>
            <w:r w:rsidRPr="006B3507">
              <w:rPr>
                <w:sz w:val="16"/>
                <w:szCs w:val="16"/>
                <w:lang w:val="en-US"/>
              </w:rPr>
              <w:t>(</w:t>
            </w:r>
            <w:proofErr w:type="gramEnd"/>
            <w:r w:rsidRPr="006B3507">
              <w:rPr>
                <w:sz w:val="16"/>
                <w:szCs w:val="16"/>
                <w:lang w:val="en-US"/>
              </w:rPr>
              <w:t>);</w:t>
            </w:r>
          </w:p>
          <w:p w14:paraId="36A6394B" w14:textId="77777777" w:rsidR="006B3507" w:rsidRPr="006B3507" w:rsidRDefault="006B3507" w:rsidP="006B3507">
            <w:pPr>
              <w:pStyle w:val="af1"/>
              <w:rPr>
                <w:sz w:val="16"/>
                <w:szCs w:val="16"/>
                <w:lang w:val="en-US"/>
              </w:rPr>
            </w:pPr>
            <w:r w:rsidRPr="006B3507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6B3507">
              <w:rPr>
                <w:sz w:val="16"/>
                <w:szCs w:val="16"/>
                <w:lang w:val="en-US"/>
              </w:rPr>
              <w:t>setPadding</w:t>
            </w:r>
            <w:proofErr w:type="spellEnd"/>
            <w:r w:rsidRPr="006B3507">
              <w:rPr>
                <w:sz w:val="16"/>
                <w:szCs w:val="16"/>
                <w:lang w:val="en-US"/>
              </w:rPr>
              <w:t>(false);</w:t>
            </w:r>
          </w:p>
          <w:p w14:paraId="21F0CF16" w14:textId="77777777" w:rsidR="006B3507" w:rsidRPr="006B3507" w:rsidRDefault="006B3507" w:rsidP="006B3507">
            <w:pPr>
              <w:pStyle w:val="af1"/>
              <w:rPr>
                <w:sz w:val="16"/>
                <w:szCs w:val="16"/>
                <w:lang w:val="en-US"/>
              </w:rPr>
            </w:pPr>
            <w:r w:rsidRPr="006B3507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6B3507">
              <w:rPr>
                <w:sz w:val="16"/>
                <w:szCs w:val="16"/>
                <w:lang w:val="en-US"/>
              </w:rPr>
              <w:t>setSpacing</w:t>
            </w:r>
            <w:proofErr w:type="spellEnd"/>
            <w:r w:rsidRPr="006B3507">
              <w:rPr>
                <w:sz w:val="16"/>
                <w:szCs w:val="16"/>
                <w:lang w:val="en-US"/>
              </w:rPr>
              <w:t>(false);</w:t>
            </w:r>
          </w:p>
          <w:p w14:paraId="2E45347E" w14:textId="77777777" w:rsidR="006B3507" w:rsidRPr="006B3507" w:rsidRDefault="006B3507" w:rsidP="006B3507">
            <w:pPr>
              <w:pStyle w:val="af1"/>
              <w:rPr>
                <w:sz w:val="16"/>
                <w:szCs w:val="16"/>
                <w:lang w:val="en-US"/>
              </w:rPr>
            </w:pPr>
            <w:r w:rsidRPr="006B3507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6B3507">
              <w:rPr>
                <w:sz w:val="16"/>
                <w:szCs w:val="16"/>
                <w:lang w:val="en-US"/>
              </w:rPr>
              <w:t>getStyle</w:t>
            </w:r>
            <w:proofErr w:type="spellEnd"/>
            <w:r w:rsidRPr="006B3507">
              <w:rPr>
                <w:sz w:val="16"/>
                <w:szCs w:val="16"/>
                <w:lang w:val="en-US"/>
              </w:rPr>
              <w:t>(</w:t>
            </w:r>
            <w:proofErr w:type="gramStart"/>
            <w:r w:rsidRPr="006B3507">
              <w:rPr>
                <w:sz w:val="16"/>
                <w:szCs w:val="16"/>
                <w:lang w:val="en-US"/>
              </w:rPr>
              <w:t>).</w:t>
            </w:r>
            <w:proofErr w:type="spellStart"/>
            <w:r w:rsidRPr="006B3507">
              <w:rPr>
                <w:sz w:val="16"/>
                <w:szCs w:val="16"/>
                <w:lang w:val="en-US"/>
              </w:rPr>
              <w:t>setOverflow</w:t>
            </w:r>
            <w:proofErr w:type="spellEnd"/>
            <w:proofErr w:type="gramEnd"/>
            <w:r w:rsidRPr="006B3507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6B3507">
              <w:rPr>
                <w:sz w:val="16"/>
                <w:szCs w:val="16"/>
                <w:lang w:val="en-US"/>
              </w:rPr>
              <w:t>Style.Overflow.HIDDEN</w:t>
            </w:r>
            <w:proofErr w:type="spellEnd"/>
            <w:r w:rsidRPr="006B3507">
              <w:rPr>
                <w:sz w:val="16"/>
                <w:szCs w:val="16"/>
                <w:lang w:val="en-US"/>
              </w:rPr>
              <w:t>);</w:t>
            </w:r>
          </w:p>
          <w:p w14:paraId="6160F024" w14:textId="6ACC2375" w:rsidR="006B3507" w:rsidRPr="006A0293" w:rsidRDefault="006B3507" w:rsidP="006B3507">
            <w:pPr>
              <w:pStyle w:val="af1"/>
              <w:rPr>
                <w:sz w:val="16"/>
                <w:szCs w:val="16"/>
                <w:lang w:val="en-US"/>
              </w:rPr>
            </w:pPr>
            <w:r w:rsidRPr="006B3507">
              <w:rPr>
                <w:sz w:val="16"/>
                <w:szCs w:val="16"/>
                <w:lang w:val="en-US"/>
              </w:rPr>
              <w:t xml:space="preserve">        </w:t>
            </w:r>
            <w:proofErr w:type="gramStart"/>
            <w:r w:rsidRPr="006B3507">
              <w:rPr>
                <w:sz w:val="16"/>
                <w:szCs w:val="16"/>
                <w:lang w:val="en-US"/>
              </w:rPr>
              <w:t>add(</w:t>
            </w:r>
            <w:proofErr w:type="gramEnd"/>
            <w:r w:rsidRPr="006B3507">
              <w:rPr>
                <w:sz w:val="16"/>
                <w:szCs w:val="16"/>
                <w:lang w:val="en-US"/>
              </w:rPr>
              <w:t xml:space="preserve">new </w:t>
            </w:r>
            <w:proofErr w:type="spellStart"/>
            <w:r w:rsidRPr="006B3507">
              <w:rPr>
                <w:sz w:val="16"/>
                <w:szCs w:val="16"/>
                <w:lang w:val="en-US"/>
              </w:rPr>
              <w:t>ViewToolbar</w:t>
            </w:r>
            <w:proofErr w:type="spellEnd"/>
            <w:r w:rsidRPr="006B3507">
              <w:rPr>
                <w:sz w:val="16"/>
                <w:szCs w:val="16"/>
                <w:lang w:val="en-US"/>
              </w:rPr>
              <w:t>("</w:t>
            </w:r>
            <w:proofErr w:type="spellStart"/>
            <w:r w:rsidRPr="006B3507">
              <w:rPr>
                <w:sz w:val="16"/>
                <w:szCs w:val="16"/>
              </w:rPr>
              <w:t>Дэшборд</w:t>
            </w:r>
            <w:proofErr w:type="spellEnd"/>
            <w:r w:rsidRPr="006B3507">
              <w:rPr>
                <w:sz w:val="16"/>
                <w:szCs w:val="16"/>
                <w:lang w:val="en-US"/>
              </w:rPr>
              <w:t>"));</w:t>
            </w:r>
          </w:p>
          <w:p w14:paraId="5EE96D6B" w14:textId="77777777" w:rsidR="006B3507" w:rsidRPr="006B3507" w:rsidRDefault="006B3507" w:rsidP="006B3507">
            <w:pPr>
              <w:pStyle w:val="af1"/>
              <w:rPr>
                <w:sz w:val="16"/>
                <w:szCs w:val="16"/>
                <w:lang w:val="en-US"/>
              </w:rPr>
            </w:pPr>
            <w:r w:rsidRPr="006B3507">
              <w:rPr>
                <w:sz w:val="16"/>
                <w:szCs w:val="16"/>
                <w:lang w:val="en-US"/>
              </w:rPr>
              <w:t xml:space="preserve">        var dashboard = new </w:t>
            </w:r>
            <w:proofErr w:type="gramStart"/>
            <w:r w:rsidRPr="006B3507">
              <w:rPr>
                <w:sz w:val="16"/>
                <w:szCs w:val="16"/>
                <w:lang w:val="en-US"/>
              </w:rPr>
              <w:t>Dashboard(</w:t>
            </w:r>
            <w:proofErr w:type="gramEnd"/>
            <w:r w:rsidRPr="006B3507">
              <w:rPr>
                <w:sz w:val="16"/>
                <w:szCs w:val="16"/>
                <w:lang w:val="en-US"/>
              </w:rPr>
              <w:t>);</w:t>
            </w:r>
          </w:p>
          <w:p w14:paraId="6CD4DC92" w14:textId="50836D10" w:rsidR="006B3507" w:rsidRPr="006A0293" w:rsidRDefault="006B3507" w:rsidP="006B3507">
            <w:pPr>
              <w:pStyle w:val="af1"/>
              <w:rPr>
                <w:sz w:val="16"/>
                <w:szCs w:val="16"/>
                <w:lang w:val="en-US"/>
              </w:rPr>
            </w:pPr>
            <w:r w:rsidRPr="006B3507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proofErr w:type="gramStart"/>
            <w:r w:rsidRPr="006B3507">
              <w:rPr>
                <w:sz w:val="16"/>
                <w:szCs w:val="16"/>
                <w:lang w:val="en-US"/>
              </w:rPr>
              <w:t>dashboard.setSizeFull</w:t>
            </w:r>
            <w:proofErr w:type="spellEnd"/>
            <w:proofErr w:type="gramEnd"/>
            <w:r w:rsidRPr="006B3507">
              <w:rPr>
                <w:sz w:val="16"/>
                <w:szCs w:val="16"/>
                <w:lang w:val="en-US"/>
              </w:rPr>
              <w:t>();</w:t>
            </w:r>
          </w:p>
          <w:p w14:paraId="3D1EBA23" w14:textId="77777777" w:rsidR="006B3507" w:rsidRPr="006B3507" w:rsidRDefault="006B3507" w:rsidP="006B3507">
            <w:pPr>
              <w:pStyle w:val="af1"/>
              <w:rPr>
                <w:sz w:val="16"/>
                <w:szCs w:val="16"/>
                <w:lang w:val="en-US"/>
              </w:rPr>
            </w:pPr>
            <w:r w:rsidRPr="006B3507">
              <w:rPr>
                <w:sz w:val="16"/>
                <w:szCs w:val="16"/>
                <w:lang w:val="en-US"/>
              </w:rPr>
              <w:t xml:space="preserve">        var </w:t>
            </w:r>
            <w:proofErr w:type="spellStart"/>
            <w:r w:rsidRPr="006B3507">
              <w:rPr>
                <w:sz w:val="16"/>
                <w:szCs w:val="16"/>
                <w:lang w:val="en-US"/>
              </w:rPr>
              <w:t>qrWidget</w:t>
            </w:r>
            <w:proofErr w:type="spellEnd"/>
            <w:r w:rsidRPr="006B3507">
              <w:rPr>
                <w:sz w:val="16"/>
                <w:szCs w:val="16"/>
                <w:lang w:val="en-US"/>
              </w:rPr>
              <w:t xml:space="preserve"> = new </w:t>
            </w:r>
            <w:proofErr w:type="spellStart"/>
            <w:proofErr w:type="gramStart"/>
            <w:r w:rsidRPr="006B3507">
              <w:rPr>
                <w:sz w:val="16"/>
                <w:szCs w:val="16"/>
                <w:lang w:val="en-US"/>
              </w:rPr>
              <w:t>DashboardWidget</w:t>
            </w:r>
            <w:proofErr w:type="spellEnd"/>
            <w:r w:rsidRPr="006B3507">
              <w:rPr>
                <w:sz w:val="16"/>
                <w:szCs w:val="16"/>
                <w:lang w:val="en-US"/>
              </w:rPr>
              <w:t>(</w:t>
            </w:r>
            <w:proofErr w:type="gramEnd"/>
            <w:r w:rsidRPr="006B3507">
              <w:rPr>
                <w:sz w:val="16"/>
                <w:szCs w:val="16"/>
                <w:lang w:val="en-US"/>
              </w:rPr>
              <w:t>"</w:t>
            </w:r>
            <w:r w:rsidRPr="006B3507">
              <w:rPr>
                <w:sz w:val="16"/>
                <w:szCs w:val="16"/>
              </w:rPr>
              <w:t>Войти</w:t>
            </w:r>
            <w:r w:rsidRPr="006B3507">
              <w:rPr>
                <w:sz w:val="16"/>
                <w:szCs w:val="16"/>
                <w:lang w:val="en-US"/>
              </w:rPr>
              <w:t xml:space="preserve"> </w:t>
            </w:r>
            <w:r w:rsidRPr="006B3507">
              <w:rPr>
                <w:sz w:val="16"/>
                <w:szCs w:val="16"/>
              </w:rPr>
              <w:t>в</w:t>
            </w:r>
            <w:r w:rsidRPr="006B3507">
              <w:rPr>
                <w:sz w:val="16"/>
                <w:szCs w:val="16"/>
                <w:lang w:val="en-US"/>
              </w:rPr>
              <w:t xml:space="preserve"> </w:t>
            </w:r>
            <w:r w:rsidRPr="006B3507">
              <w:rPr>
                <w:sz w:val="16"/>
                <w:szCs w:val="16"/>
              </w:rPr>
              <w:t>мобильную</w:t>
            </w:r>
            <w:r w:rsidRPr="006B3507">
              <w:rPr>
                <w:sz w:val="16"/>
                <w:szCs w:val="16"/>
                <w:lang w:val="en-US"/>
              </w:rPr>
              <w:t xml:space="preserve"> </w:t>
            </w:r>
            <w:r w:rsidRPr="006B3507">
              <w:rPr>
                <w:sz w:val="16"/>
                <w:szCs w:val="16"/>
              </w:rPr>
              <w:t>версию</w:t>
            </w:r>
            <w:r w:rsidRPr="006B3507">
              <w:rPr>
                <w:sz w:val="16"/>
                <w:szCs w:val="16"/>
                <w:lang w:val="en-US"/>
              </w:rPr>
              <w:t xml:space="preserve">", new </w:t>
            </w:r>
            <w:proofErr w:type="spellStart"/>
            <w:r w:rsidRPr="006B3507">
              <w:rPr>
                <w:sz w:val="16"/>
                <w:szCs w:val="16"/>
                <w:lang w:val="en-US"/>
              </w:rPr>
              <w:t>QrCodeCurrentLink</w:t>
            </w:r>
            <w:proofErr w:type="spellEnd"/>
            <w:r w:rsidRPr="006B3507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6B3507">
              <w:rPr>
                <w:sz w:val="16"/>
                <w:szCs w:val="16"/>
                <w:lang w:val="en-US"/>
              </w:rPr>
              <w:t>notificationService</w:t>
            </w:r>
            <w:proofErr w:type="spellEnd"/>
            <w:r w:rsidRPr="006B3507">
              <w:rPr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6B3507">
              <w:rPr>
                <w:sz w:val="16"/>
                <w:szCs w:val="16"/>
                <w:lang w:val="en-US"/>
              </w:rPr>
              <w:t>clientConfig</w:t>
            </w:r>
            <w:proofErr w:type="spellEnd"/>
            <w:r w:rsidRPr="006B3507">
              <w:rPr>
                <w:sz w:val="16"/>
                <w:szCs w:val="16"/>
                <w:lang w:val="en-US"/>
              </w:rPr>
              <w:t>));</w:t>
            </w:r>
          </w:p>
          <w:p w14:paraId="5ED7962C" w14:textId="77777777" w:rsidR="006B3507" w:rsidRPr="006B3507" w:rsidRDefault="006B3507" w:rsidP="006B3507">
            <w:pPr>
              <w:pStyle w:val="af1"/>
              <w:rPr>
                <w:sz w:val="16"/>
                <w:szCs w:val="16"/>
                <w:lang w:val="en-US"/>
              </w:rPr>
            </w:pPr>
            <w:r w:rsidRPr="006B3507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6B3507">
              <w:rPr>
                <w:sz w:val="16"/>
                <w:szCs w:val="16"/>
                <w:lang w:val="en-US"/>
              </w:rPr>
              <w:t>qrWidget.setColspan</w:t>
            </w:r>
            <w:proofErr w:type="spellEnd"/>
            <w:r w:rsidRPr="006B3507">
              <w:rPr>
                <w:sz w:val="16"/>
                <w:szCs w:val="16"/>
                <w:lang w:val="en-US"/>
              </w:rPr>
              <w:t>(1);</w:t>
            </w:r>
          </w:p>
          <w:p w14:paraId="6135CA1B" w14:textId="6D1818FC" w:rsidR="006B3507" w:rsidRPr="006A0293" w:rsidRDefault="006B3507" w:rsidP="006B3507">
            <w:pPr>
              <w:pStyle w:val="af1"/>
              <w:rPr>
                <w:sz w:val="16"/>
                <w:szCs w:val="16"/>
                <w:lang w:val="en-US"/>
              </w:rPr>
            </w:pPr>
            <w:r w:rsidRPr="006B3507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proofErr w:type="gramStart"/>
            <w:r w:rsidRPr="006B3507">
              <w:rPr>
                <w:sz w:val="16"/>
                <w:szCs w:val="16"/>
                <w:lang w:val="en-US"/>
              </w:rPr>
              <w:t>dashboard.addWidgetAtIndex</w:t>
            </w:r>
            <w:proofErr w:type="spellEnd"/>
            <w:proofErr w:type="gramEnd"/>
            <w:r w:rsidRPr="006B3507">
              <w:rPr>
                <w:sz w:val="16"/>
                <w:szCs w:val="16"/>
                <w:lang w:val="en-US"/>
              </w:rPr>
              <w:t xml:space="preserve">(0, </w:t>
            </w:r>
            <w:proofErr w:type="spellStart"/>
            <w:r w:rsidRPr="006B3507">
              <w:rPr>
                <w:sz w:val="16"/>
                <w:szCs w:val="16"/>
                <w:lang w:val="en-US"/>
              </w:rPr>
              <w:t>qrWidget</w:t>
            </w:r>
            <w:proofErr w:type="spellEnd"/>
            <w:r w:rsidRPr="006B3507">
              <w:rPr>
                <w:sz w:val="16"/>
                <w:szCs w:val="16"/>
                <w:lang w:val="en-US"/>
              </w:rPr>
              <w:t>);</w:t>
            </w:r>
          </w:p>
          <w:p w14:paraId="31E0DA43" w14:textId="196C5C28" w:rsidR="006B3507" w:rsidRPr="006B3507" w:rsidRDefault="006B3507" w:rsidP="006B3507">
            <w:pPr>
              <w:pStyle w:val="af1"/>
              <w:rPr>
                <w:sz w:val="16"/>
                <w:szCs w:val="16"/>
                <w:lang w:val="en-US"/>
              </w:rPr>
            </w:pPr>
            <w:r w:rsidRPr="006B3507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proofErr w:type="gramStart"/>
            <w:r w:rsidRPr="006B3507">
              <w:rPr>
                <w:sz w:val="16"/>
                <w:szCs w:val="16"/>
                <w:lang w:val="en-US"/>
              </w:rPr>
              <w:t>dashboard.addWidgetAtIndex</w:t>
            </w:r>
            <w:proofErr w:type="spellEnd"/>
            <w:proofErr w:type="gramEnd"/>
            <w:r w:rsidRPr="006B3507">
              <w:rPr>
                <w:sz w:val="16"/>
                <w:szCs w:val="16"/>
                <w:lang w:val="en-US"/>
              </w:rPr>
              <w:t xml:space="preserve">(1, new </w:t>
            </w:r>
            <w:proofErr w:type="spellStart"/>
            <w:r w:rsidRPr="006B3507">
              <w:rPr>
                <w:sz w:val="16"/>
                <w:szCs w:val="16"/>
                <w:lang w:val="en-US"/>
              </w:rPr>
              <w:t>DashboardWidget</w:t>
            </w:r>
            <w:proofErr w:type="spellEnd"/>
            <w:r w:rsidRPr="006B3507">
              <w:rPr>
                <w:sz w:val="16"/>
                <w:szCs w:val="16"/>
                <w:lang w:val="en-US"/>
              </w:rPr>
              <w:t xml:space="preserve">(new </w:t>
            </w:r>
            <w:proofErr w:type="spellStart"/>
            <w:r w:rsidRPr="006B3507">
              <w:rPr>
                <w:sz w:val="16"/>
                <w:szCs w:val="16"/>
                <w:lang w:val="en-US"/>
              </w:rPr>
              <w:t>LoadGauge</w:t>
            </w:r>
            <w:proofErr w:type="spellEnd"/>
            <w:r w:rsidRPr="006B3507">
              <w:rPr>
                <w:sz w:val="16"/>
                <w:szCs w:val="16"/>
                <w:lang w:val="en-US"/>
              </w:rPr>
              <w:t>()));</w:t>
            </w:r>
          </w:p>
          <w:p w14:paraId="1A220BEB" w14:textId="77777777" w:rsidR="006B3507" w:rsidRPr="006B3507" w:rsidRDefault="006B3507" w:rsidP="006B3507">
            <w:pPr>
              <w:pStyle w:val="af1"/>
              <w:rPr>
                <w:sz w:val="16"/>
                <w:szCs w:val="16"/>
                <w:lang w:val="en-US"/>
              </w:rPr>
            </w:pPr>
            <w:r w:rsidRPr="006B3507">
              <w:rPr>
                <w:sz w:val="16"/>
                <w:szCs w:val="16"/>
                <w:lang w:val="en-US"/>
              </w:rPr>
              <w:t xml:space="preserve">        var </w:t>
            </w:r>
            <w:proofErr w:type="spellStart"/>
            <w:r w:rsidRPr="006B3507">
              <w:rPr>
                <w:sz w:val="16"/>
                <w:szCs w:val="16"/>
                <w:lang w:val="en-US"/>
              </w:rPr>
              <w:t>chartWidget</w:t>
            </w:r>
            <w:proofErr w:type="spellEnd"/>
            <w:r w:rsidRPr="006B3507">
              <w:rPr>
                <w:sz w:val="16"/>
                <w:szCs w:val="16"/>
                <w:lang w:val="en-US"/>
              </w:rPr>
              <w:t xml:space="preserve"> = new </w:t>
            </w:r>
            <w:proofErr w:type="spellStart"/>
            <w:proofErr w:type="gramStart"/>
            <w:r w:rsidRPr="006B3507">
              <w:rPr>
                <w:sz w:val="16"/>
                <w:szCs w:val="16"/>
                <w:lang w:val="en-US"/>
              </w:rPr>
              <w:t>DashboardWidget</w:t>
            </w:r>
            <w:proofErr w:type="spellEnd"/>
            <w:r w:rsidRPr="006B3507">
              <w:rPr>
                <w:sz w:val="16"/>
                <w:szCs w:val="16"/>
                <w:lang w:val="en-US"/>
              </w:rPr>
              <w:t>(</w:t>
            </w:r>
            <w:proofErr w:type="gramEnd"/>
            <w:r w:rsidRPr="006B3507">
              <w:rPr>
                <w:sz w:val="16"/>
                <w:szCs w:val="16"/>
                <w:lang w:val="en-US"/>
              </w:rPr>
              <w:t>"</w:t>
            </w:r>
            <w:r w:rsidRPr="006B3507">
              <w:rPr>
                <w:sz w:val="16"/>
                <w:szCs w:val="16"/>
              </w:rPr>
              <w:t>Статистика</w:t>
            </w:r>
            <w:r w:rsidRPr="006B3507">
              <w:rPr>
                <w:sz w:val="16"/>
                <w:szCs w:val="16"/>
                <w:lang w:val="en-US"/>
              </w:rPr>
              <w:t xml:space="preserve"> </w:t>
            </w:r>
            <w:r w:rsidRPr="006B3507">
              <w:rPr>
                <w:sz w:val="16"/>
                <w:szCs w:val="16"/>
              </w:rPr>
              <w:t>оборудования</w:t>
            </w:r>
            <w:r w:rsidRPr="006B3507">
              <w:rPr>
                <w:sz w:val="16"/>
                <w:szCs w:val="16"/>
                <w:lang w:val="en-US"/>
              </w:rPr>
              <w:t xml:space="preserve">", new </w:t>
            </w:r>
            <w:proofErr w:type="spellStart"/>
            <w:r w:rsidRPr="006B3507">
              <w:rPr>
                <w:sz w:val="16"/>
                <w:szCs w:val="16"/>
                <w:lang w:val="en-US"/>
              </w:rPr>
              <w:t>ColumnChart</w:t>
            </w:r>
            <w:proofErr w:type="spellEnd"/>
            <w:r w:rsidRPr="006B3507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6B3507">
              <w:rPr>
                <w:sz w:val="16"/>
                <w:szCs w:val="16"/>
                <w:lang w:val="en-US"/>
              </w:rPr>
              <w:t>equipmentService</w:t>
            </w:r>
            <w:proofErr w:type="spellEnd"/>
            <w:r w:rsidRPr="006B3507">
              <w:rPr>
                <w:sz w:val="16"/>
                <w:szCs w:val="16"/>
                <w:lang w:val="en-US"/>
              </w:rPr>
              <w:t>));</w:t>
            </w:r>
          </w:p>
          <w:p w14:paraId="272FE61A" w14:textId="77777777" w:rsidR="006B3507" w:rsidRPr="006B3507" w:rsidRDefault="006B3507" w:rsidP="006B3507">
            <w:pPr>
              <w:pStyle w:val="af1"/>
              <w:rPr>
                <w:sz w:val="16"/>
                <w:szCs w:val="16"/>
                <w:lang w:val="en-US"/>
              </w:rPr>
            </w:pPr>
            <w:r w:rsidRPr="006B3507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6B3507">
              <w:rPr>
                <w:sz w:val="16"/>
                <w:szCs w:val="16"/>
                <w:lang w:val="en-US"/>
              </w:rPr>
              <w:t>chartWidget.setColspan</w:t>
            </w:r>
            <w:proofErr w:type="spellEnd"/>
            <w:r w:rsidRPr="006B3507">
              <w:rPr>
                <w:sz w:val="16"/>
                <w:szCs w:val="16"/>
                <w:lang w:val="en-US"/>
              </w:rPr>
              <w:t>(4);</w:t>
            </w:r>
          </w:p>
          <w:p w14:paraId="263EAEB9" w14:textId="22184DC6" w:rsidR="006B3507" w:rsidRPr="006A0293" w:rsidRDefault="006B3507" w:rsidP="006B3507">
            <w:pPr>
              <w:pStyle w:val="af1"/>
              <w:rPr>
                <w:sz w:val="16"/>
                <w:szCs w:val="16"/>
                <w:lang w:val="en-US"/>
              </w:rPr>
            </w:pPr>
            <w:r w:rsidRPr="006B3507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proofErr w:type="gramStart"/>
            <w:r w:rsidRPr="006B3507">
              <w:rPr>
                <w:sz w:val="16"/>
                <w:szCs w:val="16"/>
                <w:lang w:val="en-US"/>
              </w:rPr>
              <w:t>dashboard.addWidgetAtIndex</w:t>
            </w:r>
            <w:proofErr w:type="spellEnd"/>
            <w:proofErr w:type="gramEnd"/>
            <w:r w:rsidRPr="006B3507">
              <w:rPr>
                <w:sz w:val="16"/>
                <w:szCs w:val="16"/>
                <w:lang w:val="en-US"/>
              </w:rPr>
              <w:t xml:space="preserve">(2, </w:t>
            </w:r>
            <w:proofErr w:type="spellStart"/>
            <w:r w:rsidRPr="006B3507">
              <w:rPr>
                <w:sz w:val="16"/>
                <w:szCs w:val="16"/>
                <w:lang w:val="en-US"/>
              </w:rPr>
              <w:t>chartWidget</w:t>
            </w:r>
            <w:proofErr w:type="spellEnd"/>
            <w:r w:rsidRPr="006B3507">
              <w:rPr>
                <w:sz w:val="16"/>
                <w:szCs w:val="16"/>
                <w:lang w:val="en-US"/>
              </w:rPr>
              <w:t>);</w:t>
            </w:r>
          </w:p>
          <w:p w14:paraId="19C15748" w14:textId="06450D35" w:rsidR="006B3507" w:rsidRPr="006B3507" w:rsidRDefault="006B3507" w:rsidP="006B3507">
            <w:pPr>
              <w:pStyle w:val="af1"/>
              <w:rPr>
                <w:sz w:val="16"/>
                <w:szCs w:val="16"/>
                <w:lang w:val="en-US"/>
              </w:rPr>
            </w:pPr>
            <w:r w:rsidRPr="006B3507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proofErr w:type="gramStart"/>
            <w:r w:rsidRPr="006B3507">
              <w:rPr>
                <w:sz w:val="16"/>
                <w:szCs w:val="16"/>
                <w:lang w:val="en-US"/>
              </w:rPr>
              <w:t>dashboard.addWidgetAtIndex</w:t>
            </w:r>
            <w:proofErr w:type="spellEnd"/>
            <w:proofErr w:type="gramEnd"/>
            <w:r w:rsidRPr="006B3507">
              <w:rPr>
                <w:sz w:val="16"/>
                <w:szCs w:val="16"/>
                <w:lang w:val="en-US"/>
              </w:rPr>
              <w:t xml:space="preserve">(3, new </w:t>
            </w:r>
            <w:proofErr w:type="spellStart"/>
            <w:r w:rsidRPr="006B3507">
              <w:rPr>
                <w:sz w:val="16"/>
                <w:szCs w:val="16"/>
                <w:lang w:val="en-US"/>
              </w:rPr>
              <w:t>DashboardWidget</w:t>
            </w:r>
            <w:proofErr w:type="spellEnd"/>
            <w:r w:rsidRPr="006B3507">
              <w:rPr>
                <w:sz w:val="16"/>
                <w:szCs w:val="16"/>
                <w:lang w:val="en-US"/>
              </w:rPr>
              <w:t>("</w:t>
            </w:r>
            <w:r w:rsidRPr="006B3507">
              <w:rPr>
                <w:sz w:val="16"/>
                <w:szCs w:val="16"/>
              </w:rPr>
              <w:t>Статистика</w:t>
            </w:r>
            <w:r w:rsidRPr="006B3507">
              <w:rPr>
                <w:sz w:val="16"/>
                <w:szCs w:val="16"/>
                <w:lang w:val="en-US"/>
              </w:rPr>
              <w:t xml:space="preserve"> </w:t>
            </w:r>
            <w:r w:rsidRPr="006B3507">
              <w:rPr>
                <w:sz w:val="16"/>
                <w:szCs w:val="16"/>
              </w:rPr>
              <w:t>производителей</w:t>
            </w:r>
            <w:r w:rsidRPr="006B3507">
              <w:rPr>
                <w:sz w:val="16"/>
                <w:szCs w:val="16"/>
                <w:lang w:val="en-US"/>
              </w:rPr>
              <w:t xml:space="preserve">", new </w:t>
            </w:r>
            <w:proofErr w:type="spellStart"/>
            <w:r w:rsidRPr="006B3507">
              <w:rPr>
                <w:sz w:val="16"/>
                <w:szCs w:val="16"/>
                <w:lang w:val="en-US"/>
              </w:rPr>
              <w:t>PieChart</w:t>
            </w:r>
            <w:proofErr w:type="spellEnd"/>
            <w:r w:rsidRPr="006B3507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6B3507">
              <w:rPr>
                <w:sz w:val="16"/>
                <w:szCs w:val="16"/>
                <w:lang w:val="en-US"/>
              </w:rPr>
              <w:t>inventoryService</w:t>
            </w:r>
            <w:proofErr w:type="spellEnd"/>
            <w:r w:rsidRPr="006B3507">
              <w:rPr>
                <w:sz w:val="16"/>
                <w:szCs w:val="16"/>
                <w:lang w:val="en-US"/>
              </w:rPr>
              <w:t>)));</w:t>
            </w:r>
          </w:p>
          <w:p w14:paraId="293E2778" w14:textId="77777777" w:rsidR="006B3507" w:rsidRPr="006B3507" w:rsidRDefault="006B3507" w:rsidP="006B3507">
            <w:pPr>
              <w:pStyle w:val="af1"/>
              <w:rPr>
                <w:sz w:val="16"/>
                <w:szCs w:val="16"/>
                <w:lang w:val="en-US"/>
              </w:rPr>
            </w:pPr>
            <w:r w:rsidRPr="006B3507">
              <w:rPr>
                <w:sz w:val="16"/>
                <w:szCs w:val="16"/>
                <w:lang w:val="en-US"/>
              </w:rPr>
              <w:t xml:space="preserve">        var </w:t>
            </w:r>
            <w:proofErr w:type="spellStart"/>
            <w:r w:rsidRPr="006B3507">
              <w:rPr>
                <w:sz w:val="16"/>
                <w:szCs w:val="16"/>
                <w:lang w:val="en-US"/>
              </w:rPr>
              <w:t>kpiCard</w:t>
            </w:r>
            <w:proofErr w:type="spellEnd"/>
            <w:r w:rsidRPr="006B3507">
              <w:rPr>
                <w:sz w:val="16"/>
                <w:szCs w:val="16"/>
                <w:lang w:val="en-US"/>
              </w:rPr>
              <w:t xml:space="preserve"> = new </w:t>
            </w:r>
            <w:proofErr w:type="spellStart"/>
            <w:proofErr w:type="gramStart"/>
            <w:r w:rsidRPr="006B3507">
              <w:rPr>
                <w:sz w:val="16"/>
                <w:szCs w:val="16"/>
                <w:lang w:val="en-US"/>
              </w:rPr>
              <w:t>KpiCard</w:t>
            </w:r>
            <w:proofErr w:type="spellEnd"/>
            <w:r w:rsidRPr="006B3507">
              <w:rPr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6B3507">
              <w:rPr>
                <w:sz w:val="16"/>
                <w:szCs w:val="16"/>
                <w:lang w:val="en-US"/>
              </w:rPr>
              <w:t>equipmentService</w:t>
            </w:r>
            <w:proofErr w:type="spellEnd"/>
            <w:r w:rsidRPr="006B3507">
              <w:rPr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6B3507">
              <w:rPr>
                <w:sz w:val="16"/>
                <w:szCs w:val="16"/>
                <w:lang w:val="en-US"/>
              </w:rPr>
              <w:t>equipmentTypeService</w:t>
            </w:r>
            <w:proofErr w:type="spellEnd"/>
            <w:r w:rsidRPr="006B3507">
              <w:rPr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6B3507">
              <w:rPr>
                <w:sz w:val="16"/>
                <w:szCs w:val="16"/>
                <w:lang w:val="en-US"/>
              </w:rPr>
              <w:t>manufacturerService</w:t>
            </w:r>
            <w:proofErr w:type="spellEnd"/>
            <w:r w:rsidRPr="006B3507">
              <w:rPr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6B3507">
              <w:rPr>
                <w:sz w:val="16"/>
                <w:szCs w:val="16"/>
                <w:lang w:val="en-US"/>
              </w:rPr>
              <w:t>locationService</w:t>
            </w:r>
            <w:proofErr w:type="spellEnd"/>
            <w:r w:rsidRPr="006B3507">
              <w:rPr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6B3507">
              <w:rPr>
                <w:sz w:val="16"/>
                <w:szCs w:val="16"/>
                <w:lang w:val="en-US"/>
              </w:rPr>
              <w:t>inventoryService</w:t>
            </w:r>
            <w:proofErr w:type="spellEnd"/>
            <w:r w:rsidRPr="006B3507">
              <w:rPr>
                <w:sz w:val="16"/>
                <w:szCs w:val="16"/>
                <w:lang w:val="en-US"/>
              </w:rPr>
              <w:t>);</w:t>
            </w:r>
          </w:p>
          <w:p w14:paraId="507CF6EB" w14:textId="77777777" w:rsidR="006B3507" w:rsidRPr="006B3507" w:rsidRDefault="006B3507" w:rsidP="006B3507">
            <w:pPr>
              <w:pStyle w:val="af1"/>
              <w:rPr>
                <w:sz w:val="16"/>
                <w:szCs w:val="16"/>
                <w:lang w:val="en-US"/>
              </w:rPr>
            </w:pPr>
            <w:r w:rsidRPr="006B3507">
              <w:rPr>
                <w:sz w:val="16"/>
                <w:szCs w:val="16"/>
                <w:lang w:val="en-US"/>
              </w:rPr>
              <w:t xml:space="preserve">        var </w:t>
            </w:r>
            <w:proofErr w:type="spellStart"/>
            <w:r w:rsidRPr="006B3507">
              <w:rPr>
                <w:sz w:val="16"/>
                <w:szCs w:val="16"/>
                <w:lang w:val="en-US"/>
              </w:rPr>
              <w:t>kpi</w:t>
            </w:r>
            <w:proofErr w:type="spellEnd"/>
            <w:r w:rsidRPr="006B3507">
              <w:rPr>
                <w:sz w:val="16"/>
                <w:szCs w:val="16"/>
                <w:lang w:val="en-US"/>
              </w:rPr>
              <w:t xml:space="preserve"> = new </w:t>
            </w:r>
            <w:proofErr w:type="spellStart"/>
            <w:proofErr w:type="gramStart"/>
            <w:r w:rsidRPr="006B3507">
              <w:rPr>
                <w:sz w:val="16"/>
                <w:szCs w:val="16"/>
                <w:lang w:val="en-US"/>
              </w:rPr>
              <w:t>DashboardWidget</w:t>
            </w:r>
            <w:proofErr w:type="spellEnd"/>
            <w:r w:rsidRPr="006B3507">
              <w:rPr>
                <w:sz w:val="16"/>
                <w:szCs w:val="16"/>
                <w:lang w:val="en-US"/>
              </w:rPr>
              <w:t>(</w:t>
            </w:r>
            <w:proofErr w:type="gramEnd"/>
            <w:r w:rsidRPr="006B3507">
              <w:rPr>
                <w:sz w:val="16"/>
                <w:szCs w:val="16"/>
                <w:lang w:val="en-US"/>
              </w:rPr>
              <w:t>"</w:t>
            </w:r>
            <w:r w:rsidRPr="006B3507">
              <w:rPr>
                <w:sz w:val="16"/>
                <w:szCs w:val="16"/>
              </w:rPr>
              <w:t>Статистика</w:t>
            </w:r>
            <w:r w:rsidRPr="006B3507">
              <w:rPr>
                <w:sz w:val="16"/>
                <w:szCs w:val="16"/>
                <w:lang w:val="en-US"/>
              </w:rPr>
              <w:t xml:space="preserve"> </w:t>
            </w:r>
            <w:r w:rsidRPr="006B3507">
              <w:rPr>
                <w:sz w:val="16"/>
                <w:szCs w:val="16"/>
              </w:rPr>
              <w:t>использования</w:t>
            </w:r>
            <w:r w:rsidRPr="006B3507">
              <w:rPr>
                <w:sz w:val="16"/>
                <w:szCs w:val="16"/>
                <w:lang w:val="en-US"/>
              </w:rPr>
              <w:t xml:space="preserve"> </w:t>
            </w:r>
            <w:r w:rsidRPr="006B3507">
              <w:rPr>
                <w:sz w:val="16"/>
                <w:szCs w:val="16"/>
              </w:rPr>
              <w:t>аппаратной</w:t>
            </w:r>
            <w:r w:rsidRPr="006B3507">
              <w:rPr>
                <w:sz w:val="16"/>
                <w:szCs w:val="16"/>
                <w:lang w:val="en-US"/>
              </w:rPr>
              <w:t xml:space="preserve"> </w:t>
            </w:r>
            <w:r w:rsidRPr="006B3507">
              <w:rPr>
                <w:sz w:val="16"/>
                <w:szCs w:val="16"/>
              </w:rPr>
              <w:t>инфраструктуры</w:t>
            </w:r>
            <w:r w:rsidRPr="006B3507">
              <w:rPr>
                <w:sz w:val="16"/>
                <w:szCs w:val="16"/>
                <w:lang w:val="en-US"/>
              </w:rPr>
              <w:t xml:space="preserve">", </w:t>
            </w:r>
            <w:proofErr w:type="spellStart"/>
            <w:r w:rsidRPr="006B3507">
              <w:rPr>
                <w:sz w:val="16"/>
                <w:szCs w:val="16"/>
                <w:lang w:val="en-US"/>
              </w:rPr>
              <w:t>kpiCard.getKpiCards</w:t>
            </w:r>
            <w:proofErr w:type="spellEnd"/>
            <w:r w:rsidRPr="006B3507">
              <w:rPr>
                <w:sz w:val="16"/>
                <w:szCs w:val="16"/>
                <w:lang w:val="en-US"/>
              </w:rPr>
              <w:t>());</w:t>
            </w:r>
          </w:p>
          <w:p w14:paraId="6519646B" w14:textId="77777777" w:rsidR="006B3507" w:rsidRPr="006B3507" w:rsidRDefault="006B3507" w:rsidP="006B3507">
            <w:pPr>
              <w:pStyle w:val="af1"/>
              <w:rPr>
                <w:sz w:val="16"/>
                <w:szCs w:val="16"/>
                <w:lang w:val="en-US"/>
              </w:rPr>
            </w:pPr>
            <w:r w:rsidRPr="006B3507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proofErr w:type="gramStart"/>
            <w:r w:rsidRPr="006B3507">
              <w:rPr>
                <w:sz w:val="16"/>
                <w:szCs w:val="16"/>
                <w:lang w:val="en-US"/>
              </w:rPr>
              <w:t>kpi.setColspan</w:t>
            </w:r>
            <w:proofErr w:type="spellEnd"/>
            <w:proofErr w:type="gramEnd"/>
            <w:r w:rsidRPr="006B3507">
              <w:rPr>
                <w:sz w:val="16"/>
                <w:szCs w:val="16"/>
                <w:lang w:val="en-US"/>
              </w:rPr>
              <w:t>(1);</w:t>
            </w:r>
          </w:p>
          <w:p w14:paraId="7D962C03" w14:textId="23D38FEC" w:rsidR="006B3507" w:rsidRPr="006A0293" w:rsidRDefault="006B3507" w:rsidP="006B3507">
            <w:pPr>
              <w:pStyle w:val="af1"/>
              <w:rPr>
                <w:sz w:val="16"/>
                <w:szCs w:val="16"/>
                <w:lang w:val="en-US"/>
              </w:rPr>
            </w:pPr>
            <w:r w:rsidRPr="006B3507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proofErr w:type="gramStart"/>
            <w:r w:rsidRPr="006B3507">
              <w:rPr>
                <w:sz w:val="16"/>
                <w:szCs w:val="16"/>
                <w:lang w:val="en-US"/>
              </w:rPr>
              <w:t>dashboard.addWidgetAtIndex</w:t>
            </w:r>
            <w:proofErr w:type="spellEnd"/>
            <w:proofErr w:type="gramEnd"/>
            <w:r w:rsidRPr="006B3507">
              <w:rPr>
                <w:sz w:val="16"/>
                <w:szCs w:val="16"/>
                <w:lang w:val="en-US"/>
              </w:rPr>
              <w:t xml:space="preserve">(4, </w:t>
            </w:r>
            <w:proofErr w:type="spellStart"/>
            <w:r w:rsidRPr="006B3507">
              <w:rPr>
                <w:sz w:val="16"/>
                <w:szCs w:val="16"/>
                <w:lang w:val="en-US"/>
              </w:rPr>
              <w:t>kpi</w:t>
            </w:r>
            <w:proofErr w:type="spellEnd"/>
            <w:r w:rsidRPr="006B3507">
              <w:rPr>
                <w:sz w:val="16"/>
                <w:szCs w:val="16"/>
                <w:lang w:val="en-US"/>
              </w:rPr>
              <w:t>);</w:t>
            </w:r>
          </w:p>
          <w:p w14:paraId="05237A76" w14:textId="77777777" w:rsidR="006B3507" w:rsidRPr="006B3507" w:rsidRDefault="006B3507" w:rsidP="006B3507">
            <w:pPr>
              <w:pStyle w:val="af1"/>
              <w:rPr>
                <w:sz w:val="16"/>
                <w:szCs w:val="16"/>
                <w:lang w:val="en-US"/>
              </w:rPr>
            </w:pPr>
            <w:r w:rsidRPr="006B3507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proofErr w:type="gramStart"/>
            <w:r w:rsidRPr="006B3507">
              <w:rPr>
                <w:sz w:val="16"/>
                <w:szCs w:val="16"/>
                <w:lang w:val="en-US"/>
              </w:rPr>
              <w:t>dashboard.setEditable</w:t>
            </w:r>
            <w:proofErr w:type="spellEnd"/>
            <w:proofErr w:type="gramEnd"/>
            <w:r w:rsidRPr="006B3507">
              <w:rPr>
                <w:sz w:val="16"/>
                <w:szCs w:val="16"/>
                <w:lang w:val="en-US"/>
              </w:rPr>
              <w:t>(true);</w:t>
            </w:r>
          </w:p>
          <w:p w14:paraId="3D1DAEA6" w14:textId="77777777" w:rsidR="006B3507" w:rsidRPr="006B3507" w:rsidRDefault="006B3507" w:rsidP="006B3507">
            <w:pPr>
              <w:pStyle w:val="af1"/>
              <w:rPr>
                <w:sz w:val="16"/>
                <w:szCs w:val="16"/>
                <w:lang w:val="en-US"/>
              </w:rPr>
            </w:pPr>
            <w:r w:rsidRPr="006B3507">
              <w:rPr>
                <w:sz w:val="16"/>
                <w:szCs w:val="16"/>
                <w:lang w:val="en-US"/>
              </w:rPr>
              <w:t xml:space="preserve">        add(dashboard);</w:t>
            </w:r>
          </w:p>
          <w:p w14:paraId="490CAE47" w14:textId="7864027F" w:rsidR="006B3507" w:rsidRPr="006B3507" w:rsidRDefault="006B3507" w:rsidP="006B3507">
            <w:pPr>
              <w:pStyle w:val="af1"/>
              <w:rPr>
                <w:sz w:val="16"/>
                <w:szCs w:val="16"/>
                <w:lang w:val="en-US"/>
              </w:rPr>
            </w:pPr>
            <w:r w:rsidRPr="006B3507">
              <w:rPr>
                <w:sz w:val="16"/>
                <w:szCs w:val="16"/>
                <w:lang w:val="en-US"/>
              </w:rPr>
              <w:t xml:space="preserve">    </w:t>
            </w:r>
            <w:r w:rsidRPr="006B3507">
              <w:rPr>
                <w:sz w:val="16"/>
                <w:szCs w:val="16"/>
              </w:rPr>
              <w:t>}</w:t>
            </w:r>
          </w:p>
          <w:p w14:paraId="476A0271" w14:textId="0686B1EA" w:rsidR="004A6A09" w:rsidRPr="006B3507" w:rsidRDefault="006B3507" w:rsidP="006B3507">
            <w:pPr>
              <w:pStyle w:val="af1"/>
              <w:rPr>
                <w:sz w:val="16"/>
                <w:szCs w:val="16"/>
              </w:rPr>
            </w:pPr>
            <w:r w:rsidRPr="006B3507">
              <w:rPr>
                <w:sz w:val="16"/>
                <w:szCs w:val="16"/>
              </w:rPr>
              <w:t>}</w:t>
            </w:r>
          </w:p>
        </w:tc>
      </w:tr>
    </w:tbl>
    <w:p w14:paraId="7F7E23D7" w14:textId="77777777" w:rsidR="00276A35" w:rsidRPr="00856C19" w:rsidRDefault="00276A35" w:rsidP="00276A35">
      <w:pPr>
        <w:pStyle w:val="af1"/>
        <w:spacing w:line="240" w:lineRule="auto"/>
        <w:ind w:firstLine="0"/>
      </w:pPr>
    </w:p>
    <w:p w14:paraId="65AE9BFD" w14:textId="77777777" w:rsidR="00071EF3" w:rsidRPr="001713AE" w:rsidRDefault="00071EF3" w:rsidP="00071EF3">
      <w:pPr>
        <w:pStyle w:val="af1"/>
        <w:spacing w:line="240" w:lineRule="auto"/>
      </w:pPr>
      <w:r w:rsidRPr="001713AE">
        <w:t>Файл «</w:t>
      </w:r>
      <w:r w:rsidRPr="00071EF3">
        <w:t>pom.xml</w:t>
      </w:r>
      <w:r w:rsidRPr="001713AE">
        <w:t>».</w:t>
      </w:r>
    </w:p>
    <w:tbl>
      <w:tblPr>
        <w:tblStyle w:val="aff4"/>
        <w:tblW w:w="0" w:type="auto"/>
        <w:tblLook w:val="04A0" w:firstRow="1" w:lastRow="0" w:firstColumn="1" w:lastColumn="0" w:noHBand="0" w:noVBand="1"/>
      </w:tblPr>
      <w:tblGrid>
        <w:gridCol w:w="9628"/>
      </w:tblGrid>
      <w:tr w:rsidR="00071EF3" w:rsidRPr="001713AE" w14:paraId="6BE05131" w14:textId="77777777" w:rsidTr="00C57D9B">
        <w:tc>
          <w:tcPr>
            <w:tcW w:w="9628" w:type="dxa"/>
          </w:tcPr>
          <w:p w14:paraId="4F601E7F" w14:textId="77777777" w:rsidR="00071EF3" w:rsidRPr="00C35B05" w:rsidRDefault="00071EF3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&lt;?xml</w:t>
            </w:r>
            <w:r w:rsidRPr="00C35B05">
              <w:rPr>
                <w:rFonts w:ascii="Consolas" w:hAnsi="Consolas" w:cs="Times New Roman"/>
                <w:color w:val="E50000"/>
                <w:sz w:val="16"/>
                <w:szCs w:val="16"/>
                <w:lang w:val="en-US" w:eastAsia="ru-RU"/>
              </w:rPr>
              <w:t xml:space="preserve"> version</w:t>
            </w:r>
            <w:r w:rsidRPr="00C35B05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=</w:t>
            </w:r>
            <w:r w:rsidRPr="00C35B05">
              <w:rPr>
                <w:rFonts w:ascii="Consolas" w:hAnsi="Consolas" w:cs="Times New Roman"/>
                <w:color w:val="0000FF"/>
                <w:sz w:val="16"/>
                <w:szCs w:val="16"/>
                <w:lang w:val="en-US" w:eastAsia="ru-RU"/>
              </w:rPr>
              <w:t>"1.0"</w:t>
            </w:r>
            <w:r w:rsidRPr="00C35B05">
              <w:rPr>
                <w:rFonts w:ascii="Consolas" w:hAnsi="Consolas" w:cs="Times New Roman"/>
                <w:color w:val="E50000"/>
                <w:sz w:val="16"/>
                <w:szCs w:val="16"/>
                <w:lang w:val="en-US" w:eastAsia="ru-RU"/>
              </w:rPr>
              <w:t xml:space="preserve"> encoding</w:t>
            </w:r>
            <w:r w:rsidRPr="00C35B05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=</w:t>
            </w:r>
            <w:r w:rsidRPr="00C35B05">
              <w:rPr>
                <w:rFonts w:ascii="Consolas" w:hAnsi="Consolas" w:cs="Times New Roman"/>
                <w:color w:val="0000FF"/>
                <w:sz w:val="16"/>
                <w:szCs w:val="16"/>
                <w:lang w:val="en-US" w:eastAsia="ru-RU"/>
              </w:rPr>
              <w:t>"UTF-8"</w:t>
            </w:r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?&gt;</w:t>
            </w:r>
          </w:p>
          <w:p w14:paraId="357EC714" w14:textId="77777777" w:rsidR="00071EF3" w:rsidRPr="00C35B05" w:rsidRDefault="00071EF3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&lt;project</w:t>
            </w:r>
            <w:r w:rsidRPr="00C35B05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C35B05">
              <w:rPr>
                <w:rFonts w:ascii="Consolas" w:hAnsi="Consolas" w:cs="Times New Roman"/>
                <w:color w:val="E50000"/>
                <w:sz w:val="16"/>
                <w:szCs w:val="16"/>
                <w:lang w:val="en-US" w:eastAsia="ru-RU"/>
              </w:rPr>
              <w:t>xmlns</w:t>
            </w:r>
            <w:proofErr w:type="spellEnd"/>
            <w:r w:rsidRPr="00C35B05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=</w:t>
            </w:r>
            <w:r w:rsidRPr="00C35B05">
              <w:rPr>
                <w:rFonts w:ascii="Consolas" w:hAnsi="Consolas" w:cs="Times New Roman"/>
                <w:color w:val="0000FF"/>
                <w:sz w:val="16"/>
                <w:szCs w:val="16"/>
                <w:lang w:val="en-US" w:eastAsia="ru-RU"/>
              </w:rPr>
              <w:t>"http://maven.apache.org/POM/4.0.0"</w:t>
            </w:r>
          </w:p>
          <w:p w14:paraId="5BA8150B" w14:textId="77777777" w:rsidR="00071EF3" w:rsidRPr="00C35B05" w:rsidRDefault="00071EF3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C35B05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</w:t>
            </w:r>
            <w:proofErr w:type="spellStart"/>
            <w:proofErr w:type="gramStart"/>
            <w:r w:rsidRPr="00C35B05">
              <w:rPr>
                <w:rFonts w:ascii="Consolas" w:hAnsi="Consolas" w:cs="Times New Roman"/>
                <w:color w:val="E50000"/>
                <w:sz w:val="16"/>
                <w:szCs w:val="16"/>
                <w:lang w:val="en-US" w:eastAsia="ru-RU"/>
              </w:rPr>
              <w:t>xmlns:xsi</w:t>
            </w:r>
            <w:proofErr w:type="spellEnd"/>
            <w:proofErr w:type="gramEnd"/>
            <w:r w:rsidRPr="00C35B05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=</w:t>
            </w:r>
            <w:r w:rsidRPr="00C35B05">
              <w:rPr>
                <w:rFonts w:ascii="Consolas" w:hAnsi="Consolas" w:cs="Times New Roman"/>
                <w:color w:val="0000FF"/>
                <w:sz w:val="16"/>
                <w:szCs w:val="16"/>
                <w:lang w:val="en-US" w:eastAsia="ru-RU"/>
              </w:rPr>
              <w:t>"http://www.w3.org/2001/XMLSchema-instance"</w:t>
            </w:r>
          </w:p>
          <w:p w14:paraId="515CB10D" w14:textId="446CCEF5" w:rsidR="00071EF3" w:rsidRPr="0008036A" w:rsidRDefault="00071EF3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C35B05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</w:t>
            </w:r>
            <w:proofErr w:type="spellStart"/>
            <w:proofErr w:type="gramStart"/>
            <w:r w:rsidRPr="00C35B05">
              <w:rPr>
                <w:rFonts w:ascii="Consolas" w:hAnsi="Consolas" w:cs="Times New Roman"/>
                <w:color w:val="E50000"/>
                <w:sz w:val="16"/>
                <w:szCs w:val="16"/>
                <w:lang w:val="en-US" w:eastAsia="ru-RU"/>
              </w:rPr>
              <w:t>xsi:schemaLocation</w:t>
            </w:r>
            <w:proofErr w:type="spellEnd"/>
            <w:proofErr w:type="gramEnd"/>
            <w:r w:rsidRPr="00C35B05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=</w:t>
            </w:r>
            <w:r w:rsidRPr="00C35B05">
              <w:rPr>
                <w:rFonts w:ascii="Consolas" w:hAnsi="Consolas" w:cs="Times New Roman"/>
                <w:color w:val="0000FF"/>
                <w:sz w:val="16"/>
                <w:szCs w:val="16"/>
                <w:lang w:val="en-US" w:eastAsia="ru-RU"/>
              </w:rPr>
              <w:t>"http://maven.apache.org/POM/4.0.0 http://maven.apache.org/xsd/maven-4.0.0.xsd"</w:t>
            </w:r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&gt;</w:t>
            </w:r>
          </w:p>
          <w:p w14:paraId="6C010F5E" w14:textId="77777777" w:rsidR="00071EF3" w:rsidRPr="00C35B05" w:rsidRDefault="00071EF3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C35B05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</w:t>
            </w:r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</w:t>
            </w:r>
            <w:proofErr w:type="spellStart"/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modelVersion</w:t>
            </w:r>
            <w:proofErr w:type="spellEnd"/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&gt;</w:t>
            </w:r>
            <w:r w:rsidRPr="00C35B05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4.0.0</w:t>
            </w:r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&lt;/</w:t>
            </w:r>
            <w:proofErr w:type="spellStart"/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modelVersion</w:t>
            </w:r>
            <w:proofErr w:type="spellEnd"/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&gt;</w:t>
            </w:r>
          </w:p>
          <w:p w14:paraId="7FB78C92" w14:textId="77777777" w:rsidR="00071EF3" w:rsidRPr="00C35B05" w:rsidRDefault="00071EF3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C35B05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</w:t>
            </w:r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&lt;parent&gt;</w:t>
            </w:r>
          </w:p>
          <w:p w14:paraId="3F98ADF5" w14:textId="77777777" w:rsidR="00071EF3" w:rsidRPr="00C35B05" w:rsidRDefault="00071EF3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C35B05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  </w:t>
            </w:r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</w:t>
            </w:r>
            <w:proofErr w:type="spellStart"/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groupId</w:t>
            </w:r>
            <w:proofErr w:type="spellEnd"/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&gt;</w:t>
            </w:r>
            <w:proofErr w:type="spellStart"/>
            <w:r w:rsidRPr="00C35B05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com.miku</w:t>
            </w:r>
            <w:proofErr w:type="spellEnd"/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&lt;/</w:t>
            </w:r>
            <w:proofErr w:type="spellStart"/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groupId</w:t>
            </w:r>
            <w:proofErr w:type="spellEnd"/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&gt;</w:t>
            </w:r>
          </w:p>
          <w:p w14:paraId="5F565FA7" w14:textId="77777777" w:rsidR="00071EF3" w:rsidRPr="00C35B05" w:rsidRDefault="00071EF3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C35B05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  </w:t>
            </w:r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</w:t>
            </w:r>
            <w:proofErr w:type="spellStart"/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artifactId</w:t>
            </w:r>
            <w:proofErr w:type="spellEnd"/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&gt;</w:t>
            </w:r>
            <w:proofErr w:type="spellStart"/>
            <w:r w:rsidRPr="00C35B05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miku</w:t>
            </w:r>
            <w:proofErr w:type="spellEnd"/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&lt;/</w:t>
            </w:r>
            <w:proofErr w:type="spellStart"/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artifactId</w:t>
            </w:r>
            <w:proofErr w:type="spellEnd"/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&gt;</w:t>
            </w:r>
          </w:p>
          <w:p w14:paraId="0FA066BB" w14:textId="77777777" w:rsidR="00071EF3" w:rsidRPr="00C35B05" w:rsidRDefault="00071EF3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C35B05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  </w:t>
            </w:r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&lt;version&gt;</w:t>
            </w:r>
            <w:r w:rsidRPr="00C35B05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1.0.0</w:t>
            </w:r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&lt;/version&gt;</w:t>
            </w:r>
          </w:p>
          <w:p w14:paraId="1791DE57" w14:textId="77777777" w:rsidR="00071EF3" w:rsidRPr="00C35B05" w:rsidRDefault="00071EF3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C35B05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</w:t>
            </w:r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&lt;/parent&gt;</w:t>
            </w:r>
          </w:p>
          <w:p w14:paraId="520B713E" w14:textId="77777777" w:rsidR="00071EF3" w:rsidRPr="00C35B05" w:rsidRDefault="00071EF3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C35B05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</w:t>
            </w:r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</w:t>
            </w:r>
            <w:proofErr w:type="spellStart"/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artifactId</w:t>
            </w:r>
            <w:proofErr w:type="spellEnd"/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&gt;</w:t>
            </w:r>
            <w:r w:rsidRPr="00C35B05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client</w:t>
            </w:r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&lt;/</w:t>
            </w:r>
            <w:proofErr w:type="spellStart"/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artifactId</w:t>
            </w:r>
            <w:proofErr w:type="spellEnd"/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&gt;</w:t>
            </w:r>
          </w:p>
          <w:p w14:paraId="1C0435DC" w14:textId="77777777" w:rsidR="00071EF3" w:rsidRPr="00C35B05" w:rsidRDefault="00071EF3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C35B05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</w:t>
            </w:r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&lt;description&gt;</w:t>
            </w:r>
            <w:r w:rsidRPr="00C35B05">
              <w:rPr>
                <w:rFonts w:ascii="Consolas" w:hAnsi="Consolas" w:cs="Times New Roman"/>
                <w:color w:val="3B3B3B"/>
                <w:sz w:val="16"/>
                <w:szCs w:val="16"/>
                <w:lang w:eastAsia="ru-RU"/>
              </w:rPr>
              <w:t>Клиентская</w:t>
            </w:r>
            <w:r w:rsidRPr="00C35B05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 </w:t>
            </w:r>
            <w:r w:rsidRPr="00C35B05">
              <w:rPr>
                <w:rFonts w:ascii="Consolas" w:hAnsi="Consolas" w:cs="Times New Roman"/>
                <w:color w:val="3B3B3B"/>
                <w:sz w:val="16"/>
                <w:szCs w:val="16"/>
                <w:lang w:eastAsia="ru-RU"/>
              </w:rPr>
              <w:t>часть</w:t>
            </w:r>
            <w:r w:rsidRPr="00C35B05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 </w:t>
            </w:r>
            <w:r w:rsidRPr="00C35B05">
              <w:rPr>
                <w:rFonts w:ascii="Consolas" w:hAnsi="Consolas" w:cs="Times New Roman"/>
                <w:color w:val="3B3B3B"/>
                <w:sz w:val="16"/>
                <w:szCs w:val="16"/>
                <w:lang w:eastAsia="ru-RU"/>
              </w:rPr>
              <w:t>на</w:t>
            </w:r>
            <w:r w:rsidRPr="00C35B05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C35B05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Vaadin</w:t>
            </w:r>
            <w:proofErr w:type="spellEnd"/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&lt;/description&gt;</w:t>
            </w:r>
          </w:p>
          <w:p w14:paraId="6B74C955" w14:textId="131C6C20" w:rsidR="00071EF3" w:rsidRPr="0008036A" w:rsidRDefault="00071EF3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C35B05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</w:t>
            </w:r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&lt;packaging&gt;</w:t>
            </w:r>
            <w:r w:rsidRPr="00C35B05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jar</w:t>
            </w:r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&lt;/packaging&gt;</w:t>
            </w:r>
          </w:p>
          <w:p w14:paraId="7A5CA694" w14:textId="77777777" w:rsidR="00071EF3" w:rsidRPr="00C35B05" w:rsidRDefault="00071EF3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C35B05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</w:t>
            </w:r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</w:t>
            </w:r>
            <w:proofErr w:type="spellStart"/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dependencyManagement</w:t>
            </w:r>
            <w:proofErr w:type="spellEnd"/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&gt;</w:t>
            </w:r>
          </w:p>
          <w:p w14:paraId="4F6F80C3" w14:textId="77777777" w:rsidR="00071EF3" w:rsidRPr="00C35B05" w:rsidRDefault="00071EF3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C35B05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  </w:t>
            </w:r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&lt;dependencies&gt;</w:t>
            </w:r>
          </w:p>
          <w:p w14:paraId="03ABA291" w14:textId="77777777" w:rsidR="00071EF3" w:rsidRPr="00C35B05" w:rsidRDefault="00071EF3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C35B05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      </w:t>
            </w:r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&lt;dependency&gt;</w:t>
            </w:r>
          </w:p>
          <w:p w14:paraId="6A885377" w14:textId="77777777" w:rsidR="00071EF3" w:rsidRPr="00C35B05" w:rsidRDefault="00071EF3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C35B05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          </w:t>
            </w:r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</w:t>
            </w:r>
            <w:proofErr w:type="spellStart"/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groupId</w:t>
            </w:r>
            <w:proofErr w:type="spellEnd"/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&gt;</w:t>
            </w:r>
            <w:proofErr w:type="spellStart"/>
            <w:r w:rsidRPr="00C35B05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com.vaadin</w:t>
            </w:r>
            <w:proofErr w:type="spellEnd"/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&lt;/</w:t>
            </w:r>
            <w:proofErr w:type="spellStart"/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groupId</w:t>
            </w:r>
            <w:proofErr w:type="spellEnd"/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&gt;</w:t>
            </w:r>
          </w:p>
          <w:p w14:paraId="0AF6DE51" w14:textId="77777777" w:rsidR="00071EF3" w:rsidRPr="00C35B05" w:rsidRDefault="00071EF3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C35B05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          </w:t>
            </w:r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</w:t>
            </w:r>
            <w:proofErr w:type="spellStart"/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artifactId</w:t>
            </w:r>
            <w:proofErr w:type="spellEnd"/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&gt;</w:t>
            </w:r>
            <w:proofErr w:type="spellStart"/>
            <w:r w:rsidRPr="00C35B05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vaadin-bom</w:t>
            </w:r>
            <w:proofErr w:type="spellEnd"/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&lt;/</w:t>
            </w:r>
            <w:proofErr w:type="spellStart"/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artifactId</w:t>
            </w:r>
            <w:proofErr w:type="spellEnd"/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&gt;</w:t>
            </w:r>
          </w:p>
          <w:p w14:paraId="3BBB73FC" w14:textId="77777777" w:rsidR="00071EF3" w:rsidRPr="00C35B05" w:rsidRDefault="00071EF3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C35B05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          </w:t>
            </w:r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&lt;version&gt;</w:t>
            </w:r>
            <w:r w:rsidRPr="00C35B05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${</w:t>
            </w:r>
            <w:proofErr w:type="spellStart"/>
            <w:proofErr w:type="gramStart"/>
            <w:r w:rsidRPr="00C35B05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vaadin.version</w:t>
            </w:r>
            <w:proofErr w:type="spellEnd"/>
            <w:proofErr w:type="gramEnd"/>
            <w:r w:rsidRPr="00C35B05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}</w:t>
            </w:r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&lt;/version&gt;</w:t>
            </w:r>
          </w:p>
          <w:p w14:paraId="215D6AFB" w14:textId="77777777" w:rsidR="00071EF3" w:rsidRPr="00C35B05" w:rsidRDefault="00071EF3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C35B05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          </w:t>
            </w:r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&lt;type&gt;</w:t>
            </w:r>
            <w:r w:rsidRPr="00C35B05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pom</w:t>
            </w:r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&lt;/type&gt;</w:t>
            </w:r>
          </w:p>
          <w:p w14:paraId="17DDF042" w14:textId="77777777" w:rsidR="00071EF3" w:rsidRPr="00C35B05" w:rsidRDefault="00071EF3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C35B05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          </w:t>
            </w:r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&lt;scope&gt;</w:t>
            </w:r>
            <w:r w:rsidRPr="00C35B05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import</w:t>
            </w:r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&lt;/scope&gt;</w:t>
            </w:r>
          </w:p>
          <w:p w14:paraId="3856DBFC" w14:textId="77777777" w:rsidR="00071EF3" w:rsidRPr="00C35B05" w:rsidRDefault="00071EF3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C35B05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      </w:t>
            </w:r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&lt;/dependency&gt;</w:t>
            </w:r>
          </w:p>
          <w:p w14:paraId="77421B60" w14:textId="77777777" w:rsidR="00071EF3" w:rsidRPr="00C35B05" w:rsidRDefault="00071EF3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C35B05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  </w:t>
            </w:r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&lt;/dependencies&gt;</w:t>
            </w:r>
          </w:p>
          <w:p w14:paraId="17FB9880" w14:textId="20BD240B" w:rsidR="00071EF3" w:rsidRPr="0008036A" w:rsidRDefault="00071EF3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C35B05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</w:t>
            </w:r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&lt;/</w:t>
            </w:r>
            <w:proofErr w:type="spellStart"/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dependencyManagement</w:t>
            </w:r>
            <w:proofErr w:type="spellEnd"/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&gt;</w:t>
            </w:r>
          </w:p>
          <w:p w14:paraId="2A163361" w14:textId="77777777" w:rsidR="00071EF3" w:rsidRPr="00C35B05" w:rsidRDefault="00071EF3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C35B05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</w:t>
            </w:r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&lt;dependencies&gt;</w:t>
            </w:r>
          </w:p>
          <w:p w14:paraId="30BDD1A7" w14:textId="77777777" w:rsidR="00071EF3" w:rsidRPr="00C35B05" w:rsidRDefault="00071EF3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C35B05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  </w:t>
            </w:r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&lt;dependency&gt;</w:t>
            </w:r>
          </w:p>
          <w:p w14:paraId="7D20BD18" w14:textId="77777777" w:rsidR="00071EF3" w:rsidRPr="00C35B05" w:rsidRDefault="00071EF3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C35B05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      </w:t>
            </w:r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</w:t>
            </w:r>
            <w:proofErr w:type="spellStart"/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groupId</w:t>
            </w:r>
            <w:proofErr w:type="spellEnd"/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&gt;</w:t>
            </w:r>
            <w:proofErr w:type="spellStart"/>
            <w:r w:rsidRPr="00C35B05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com.miku</w:t>
            </w:r>
            <w:proofErr w:type="spellEnd"/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&lt;/</w:t>
            </w:r>
            <w:proofErr w:type="spellStart"/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groupId</w:t>
            </w:r>
            <w:proofErr w:type="spellEnd"/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&gt;</w:t>
            </w:r>
          </w:p>
          <w:p w14:paraId="6C034238" w14:textId="77777777" w:rsidR="00071EF3" w:rsidRPr="00C35B05" w:rsidRDefault="00071EF3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C35B05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      </w:t>
            </w:r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</w:t>
            </w:r>
            <w:proofErr w:type="spellStart"/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artifactId</w:t>
            </w:r>
            <w:proofErr w:type="spellEnd"/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&gt;</w:t>
            </w:r>
            <w:r w:rsidRPr="00C35B05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common</w:t>
            </w:r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&lt;/</w:t>
            </w:r>
            <w:proofErr w:type="spellStart"/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artifactId</w:t>
            </w:r>
            <w:proofErr w:type="spellEnd"/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&gt;</w:t>
            </w:r>
          </w:p>
          <w:p w14:paraId="54104BF7" w14:textId="77777777" w:rsidR="00071EF3" w:rsidRPr="00C35B05" w:rsidRDefault="00071EF3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C35B05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      </w:t>
            </w:r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&lt;version&gt;</w:t>
            </w:r>
            <w:r w:rsidRPr="00C35B05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${</w:t>
            </w:r>
            <w:proofErr w:type="spellStart"/>
            <w:proofErr w:type="gramStart"/>
            <w:r w:rsidRPr="00C35B05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project.version</w:t>
            </w:r>
            <w:proofErr w:type="spellEnd"/>
            <w:proofErr w:type="gramEnd"/>
            <w:r w:rsidRPr="00C35B05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}</w:t>
            </w:r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&lt;/version&gt;</w:t>
            </w:r>
          </w:p>
          <w:p w14:paraId="5EBC6FC8" w14:textId="1D4C63D9" w:rsidR="00071EF3" w:rsidRPr="0008036A" w:rsidRDefault="00071EF3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C35B05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  </w:t>
            </w:r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&lt;/dependency&gt;</w:t>
            </w:r>
          </w:p>
          <w:p w14:paraId="7E192BF0" w14:textId="77777777" w:rsidR="00071EF3" w:rsidRPr="00C35B05" w:rsidRDefault="00071EF3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C35B05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  </w:t>
            </w:r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&lt;dependency&gt;</w:t>
            </w:r>
          </w:p>
          <w:p w14:paraId="26B77FB0" w14:textId="77777777" w:rsidR="00071EF3" w:rsidRPr="00C35B05" w:rsidRDefault="00071EF3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C35B05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      </w:t>
            </w:r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</w:t>
            </w:r>
            <w:proofErr w:type="spellStart"/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groupId</w:t>
            </w:r>
            <w:proofErr w:type="spellEnd"/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&gt;</w:t>
            </w:r>
            <w:proofErr w:type="spellStart"/>
            <w:r w:rsidRPr="00C35B05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org.projectlombok</w:t>
            </w:r>
            <w:proofErr w:type="spellEnd"/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&lt;/</w:t>
            </w:r>
            <w:proofErr w:type="spellStart"/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groupId</w:t>
            </w:r>
            <w:proofErr w:type="spellEnd"/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&gt;</w:t>
            </w:r>
          </w:p>
          <w:p w14:paraId="68AA532F" w14:textId="77777777" w:rsidR="00071EF3" w:rsidRPr="00C35B05" w:rsidRDefault="00071EF3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C35B05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      </w:t>
            </w:r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</w:t>
            </w:r>
            <w:proofErr w:type="spellStart"/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artifactId</w:t>
            </w:r>
            <w:proofErr w:type="spellEnd"/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&gt;</w:t>
            </w:r>
            <w:proofErr w:type="spellStart"/>
            <w:r w:rsidRPr="00C35B05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lombok</w:t>
            </w:r>
            <w:proofErr w:type="spellEnd"/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&lt;/</w:t>
            </w:r>
            <w:proofErr w:type="spellStart"/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artifactId</w:t>
            </w:r>
            <w:proofErr w:type="spellEnd"/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&gt;</w:t>
            </w:r>
          </w:p>
          <w:p w14:paraId="69462084" w14:textId="77777777" w:rsidR="00071EF3" w:rsidRPr="00C35B05" w:rsidRDefault="00071EF3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C35B05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      </w:t>
            </w:r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&lt;scope&gt;</w:t>
            </w:r>
            <w:r w:rsidRPr="00C35B05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provided</w:t>
            </w:r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&lt;/scope&gt;</w:t>
            </w:r>
          </w:p>
          <w:p w14:paraId="1FD96989" w14:textId="169F4351" w:rsidR="00071EF3" w:rsidRPr="0008036A" w:rsidRDefault="00071EF3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C35B05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  </w:t>
            </w:r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&lt;/dependency&gt;</w:t>
            </w:r>
          </w:p>
          <w:p w14:paraId="72B26EEE" w14:textId="77777777" w:rsidR="00071EF3" w:rsidRPr="00C35B05" w:rsidRDefault="00071EF3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C35B05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  </w:t>
            </w:r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&lt;dependency&gt;</w:t>
            </w:r>
          </w:p>
          <w:p w14:paraId="42568936" w14:textId="77777777" w:rsidR="00071EF3" w:rsidRPr="00C35B05" w:rsidRDefault="00071EF3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C35B05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      </w:t>
            </w:r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</w:t>
            </w:r>
            <w:proofErr w:type="spellStart"/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groupId</w:t>
            </w:r>
            <w:proofErr w:type="spellEnd"/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&gt;</w:t>
            </w:r>
            <w:proofErr w:type="spellStart"/>
            <w:r w:rsidRPr="00C35B05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com.vaadin</w:t>
            </w:r>
            <w:proofErr w:type="spellEnd"/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&lt;/</w:t>
            </w:r>
            <w:proofErr w:type="spellStart"/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groupId</w:t>
            </w:r>
            <w:proofErr w:type="spellEnd"/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&gt;</w:t>
            </w:r>
          </w:p>
          <w:p w14:paraId="0CDAB410" w14:textId="77777777" w:rsidR="00071EF3" w:rsidRPr="00C35B05" w:rsidRDefault="00071EF3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C35B05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      </w:t>
            </w:r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</w:t>
            </w:r>
            <w:proofErr w:type="spellStart"/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artifactId</w:t>
            </w:r>
            <w:proofErr w:type="spellEnd"/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&gt;</w:t>
            </w:r>
            <w:proofErr w:type="spellStart"/>
            <w:r w:rsidRPr="00C35B05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vaadin</w:t>
            </w:r>
            <w:proofErr w:type="spellEnd"/>
            <w:r w:rsidRPr="00C35B05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-core</w:t>
            </w:r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&lt;/</w:t>
            </w:r>
            <w:proofErr w:type="spellStart"/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artifactId</w:t>
            </w:r>
            <w:proofErr w:type="spellEnd"/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&gt;</w:t>
            </w:r>
          </w:p>
          <w:p w14:paraId="3D3A7C51" w14:textId="77777777" w:rsidR="00071EF3" w:rsidRPr="00C35B05" w:rsidRDefault="00071EF3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C35B05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  </w:t>
            </w:r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&lt;/dependency&gt;</w:t>
            </w:r>
          </w:p>
          <w:p w14:paraId="07BFF33D" w14:textId="77777777" w:rsidR="00071EF3" w:rsidRPr="00C35B05" w:rsidRDefault="00071EF3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C35B05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  </w:t>
            </w:r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&lt;dependency&gt;</w:t>
            </w:r>
          </w:p>
          <w:p w14:paraId="69E32D65" w14:textId="77777777" w:rsidR="00071EF3" w:rsidRPr="00C35B05" w:rsidRDefault="00071EF3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C35B05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      </w:t>
            </w:r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</w:t>
            </w:r>
            <w:proofErr w:type="spellStart"/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groupId</w:t>
            </w:r>
            <w:proofErr w:type="spellEnd"/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&gt;</w:t>
            </w:r>
            <w:proofErr w:type="spellStart"/>
            <w:r w:rsidRPr="00C35B05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com.vaadin</w:t>
            </w:r>
            <w:proofErr w:type="spellEnd"/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&lt;/</w:t>
            </w:r>
            <w:proofErr w:type="spellStart"/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groupId</w:t>
            </w:r>
            <w:proofErr w:type="spellEnd"/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&gt;</w:t>
            </w:r>
          </w:p>
          <w:p w14:paraId="4B516B69" w14:textId="77777777" w:rsidR="00071EF3" w:rsidRPr="00C35B05" w:rsidRDefault="00071EF3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C35B05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      </w:t>
            </w:r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</w:t>
            </w:r>
            <w:proofErr w:type="spellStart"/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artifactId</w:t>
            </w:r>
            <w:proofErr w:type="spellEnd"/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&gt;</w:t>
            </w:r>
            <w:proofErr w:type="spellStart"/>
            <w:r w:rsidRPr="00C35B05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vaadin</w:t>
            </w:r>
            <w:proofErr w:type="spellEnd"/>
            <w:r w:rsidRPr="00C35B05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-dev</w:t>
            </w:r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&lt;/</w:t>
            </w:r>
            <w:proofErr w:type="spellStart"/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artifactId</w:t>
            </w:r>
            <w:proofErr w:type="spellEnd"/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&gt;</w:t>
            </w:r>
          </w:p>
          <w:p w14:paraId="0D926E51" w14:textId="77777777" w:rsidR="00071EF3" w:rsidRPr="00C35B05" w:rsidRDefault="00071EF3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C35B05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      </w:t>
            </w:r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&lt;optional&gt;</w:t>
            </w:r>
            <w:r w:rsidRPr="00C35B05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true</w:t>
            </w:r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&lt;/optional&gt;</w:t>
            </w:r>
          </w:p>
          <w:p w14:paraId="459EE4BB" w14:textId="77777777" w:rsidR="00071EF3" w:rsidRPr="00C35B05" w:rsidRDefault="00071EF3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C35B05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  </w:t>
            </w:r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&lt;/dependency&gt;</w:t>
            </w:r>
          </w:p>
          <w:p w14:paraId="7BB9A276" w14:textId="77777777" w:rsidR="00071EF3" w:rsidRPr="00C35B05" w:rsidRDefault="00071EF3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C35B05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  </w:t>
            </w:r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&lt;dependency&gt;</w:t>
            </w:r>
          </w:p>
          <w:p w14:paraId="1B9A827A" w14:textId="77777777" w:rsidR="00071EF3" w:rsidRPr="00C35B05" w:rsidRDefault="00071EF3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C35B05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      </w:t>
            </w:r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</w:t>
            </w:r>
            <w:proofErr w:type="spellStart"/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groupId</w:t>
            </w:r>
            <w:proofErr w:type="spellEnd"/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&gt;</w:t>
            </w:r>
            <w:proofErr w:type="spellStart"/>
            <w:r w:rsidRPr="00C35B05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com.vaadin</w:t>
            </w:r>
            <w:proofErr w:type="spellEnd"/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&lt;/</w:t>
            </w:r>
            <w:proofErr w:type="spellStart"/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groupId</w:t>
            </w:r>
            <w:proofErr w:type="spellEnd"/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&gt;</w:t>
            </w:r>
          </w:p>
          <w:p w14:paraId="118C54AB" w14:textId="77777777" w:rsidR="00071EF3" w:rsidRPr="00C35B05" w:rsidRDefault="00071EF3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C35B05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      </w:t>
            </w:r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</w:t>
            </w:r>
            <w:proofErr w:type="spellStart"/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artifactId</w:t>
            </w:r>
            <w:proofErr w:type="spellEnd"/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&gt;</w:t>
            </w:r>
            <w:proofErr w:type="spellStart"/>
            <w:r w:rsidRPr="00C35B05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vaadin</w:t>
            </w:r>
            <w:proofErr w:type="spellEnd"/>
            <w:r w:rsidRPr="00C35B05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-spring-boot-starter</w:t>
            </w:r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&lt;/</w:t>
            </w:r>
            <w:proofErr w:type="spellStart"/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artifactId</w:t>
            </w:r>
            <w:proofErr w:type="spellEnd"/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&gt;</w:t>
            </w:r>
          </w:p>
          <w:p w14:paraId="4F98EF80" w14:textId="77777777" w:rsidR="00071EF3" w:rsidRPr="00C35B05" w:rsidRDefault="00071EF3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C35B05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  </w:t>
            </w:r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&lt;/dependency&gt;</w:t>
            </w:r>
          </w:p>
          <w:p w14:paraId="3928D100" w14:textId="77777777" w:rsidR="00071EF3" w:rsidRPr="00C35B05" w:rsidRDefault="00071EF3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C35B05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  </w:t>
            </w:r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&lt;dependency&gt;</w:t>
            </w:r>
          </w:p>
          <w:p w14:paraId="6DE6BC1F" w14:textId="77777777" w:rsidR="00071EF3" w:rsidRPr="00C35B05" w:rsidRDefault="00071EF3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C35B05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      </w:t>
            </w:r>
            <w:proofErr w:type="gramStart"/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</w:t>
            </w:r>
            <w:proofErr w:type="spellStart"/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groupId</w:t>
            </w:r>
            <w:proofErr w:type="spellEnd"/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&gt;</w:t>
            </w:r>
            <w:proofErr w:type="spellStart"/>
            <w:r w:rsidRPr="00C35B05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org.springframework.boot</w:t>
            </w:r>
            <w:proofErr w:type="spellEnd"/>
            <w:proofErr w:type="gramEnd"/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&lt;/</w:t>
            </w:r>
            <w:proofErr w:type="spellStart"/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groupId</w:t>
            </w:r>
            <w:proofErr w:type="spellEnd"/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&gt;</w:t>
            </w:r>
          </w:p>
          <w:p w14:paraId="47CBEA45" w14:textId="77777777" w:rsidR="00071EF3" w:rsidRPr="00C35B05" w:rsidRDefault="00071EF3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C35B05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      </w:t>
            </w:r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</w:t>
            </w:r>
            <w:proofErr w:type="spellStart"/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artifactId</w:t>
            </w:r>
            <w:proofErr w:type="spellEnd"/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&gt;</w:t>
            </w:r>
            <w:r w:rsidRPr="00C35B05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spring-boot-starter-web</w:t>
            </w:r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&lt;/</w:t>
            </w:r>
            <w:proofErr w:type="spellStart"/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artifactId</w:t>
            </w:r>
            <w:proofErr w:type="spellEnd"/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&gt;</w:t>
            </w:r>
          </w:p>
          <w:p w14:paraId="74E74064" w14:textId="77777777" w:rsidR="00071EF3" w:rsidRPr="00C35B05" w:rsidRDefault="00071EF3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C35B05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  </w:t>
            </w:r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&lt;/dependency&gt;</w:t>
            </w:r>
          </w:p>
          <w:p w14:paraId="669E28AC" w14:textId="77777777" w:rsidR="00071EF3" w:rsidRPr="00C35B05" w:rsidRDefault="00071EF3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C35B05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  </w:t>
            </w:r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&lt;dependency&gt;</w:t>
            </w:r>
          </w:p>
          <w:p w14:paraId="5C8B417F" w14:textId="77777777" w:rsidR="00071EF3" w:rsidRPr="00C35B05" w:rsidRDefault="00071EF3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C35B05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      </w:t>
            </w:r>
            <w:proofErr w:type="gramStart"/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</w:t>
            </w:r>
            <w:proofErr w:type="spellStart"/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groupId</w:t>
            </w:r>
            <w:proofErr w:type="spellEnd"/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&gt;</w:t>
            </w:r>
            <w:proofErr w:type="spellStart"/>
            <w:r w:rsidRPr="00C35B05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org.springframework.boot</w:t>
            </w:r>
            <w:proofErr w:type="spellEnd"/>
            <w:proofErr w:type="gramEnd"/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&lt;/</w:t>
            </w:r>
            <w:proofErr w:type="spellStart"/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groupId</w:t>
            </w:r>
            <w:proofErr w:type="spellEnd"/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&gt;</w:t>
            </w:r>
          </w:p>
          <w:p w14:paraId="655C9E5E" w14:textId="77777777" w:rsidR="00071EF3" w:rsidRPr="00C35B05" w:rsidRDefault="00071EF3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C35B05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      </w:t>
            </w:r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</w:t>
            </w:r>
            <w:proofErr w:type="spellStart"/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artifactId</w:t>
            </w:r>
            <w:proofErr w:type="spellEnd"/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&gt;</w:t>
            </w:r>
            <w:r w:rsidRPr="00C35B05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spring-boot-starter-data-</w:t>
            </w:r>
            <w:proofErr w:type="spellStart"/>
            <w:r w:rsidRPr="00C35B05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jpa</w:t>
            </w:r>
            <w:proofErr w:type="spellEnd"/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&lt;/</w:t>
            </w:r>
            <w:proofErr w:type="spellStart"/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artifactId</w:t>
            </w:r>
            <w:proofErr w:type="spellEnd"/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&gt;</w:t>
            </w:r>
          </w:p>
          <w:p w14:paraId="2D34784E" w14:textId="77777777" w:rsidR="00071EF3" w:rsidRPr="00C35B05" w:rsidRDefault="00071EF3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C35B05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  </w:t>
            </w:r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&lt;/dependency&gt;</w:t>
            </w:r>
          </w:p>
          <w:p w14:paraId="50F8215A" w14:textId="77777777" w:rsidR="00071EF3" w:rsidRPr="00C35B05" w:rsidRDefault="00071EF3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C35B05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  </w:t>
            </w:r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&lt;dependency&gt;</w:t>
            </w:r>
          </w:p>
          <w:p w14:paraId="5A244B71" w14:textId="77777777" w:rsidR="00071EF3" w:rsidRPr="00C35B05" w:rsidRDefault="00071EF3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C35B05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      </w:t>
            </w:r>
            <w:proofErr w:type="gramStart"/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</w:t>
            </w:r>
            <w:proofErr w:type="spellStart"/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groupId</w:t>
            </w:r>
            <w:proofErr w:type="spellEnd"/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&gt;</w:t>
            </w:r>
            <w:proofErr w:type="spellStart"/>
            <w:r w:rsidRPr="00C35B05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org.springframework.boot</w:t>
            </w:r>
            <w:proofErr w:type="spellEnd"/>
            <w:proofErr w:type="gramEnd"/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&lt;/</w:t>
            </w:r>
            <w:proofErr w:type="spellStart"/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groupId</w:t>
            </w:r>
            <w:proofErr w:type="spellEnd"/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&gt;</w:t>
            </w:r>
          </w:p>
          <w:p w14:paraId="3D6F0E69" w14:textId="77777777" w:rsidR="00071EF3" w:rsidRPr="00C35B05" w:rsidRDefault="00071EF3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C35B05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      </w:t>
            </w:r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</w:t>
            </w:r>
            <w:proofErr w:type="spellStart"/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artifactId</w:t>
            </w:r>
            <w:proofErr w:type="spellEnd"/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&gt;</w:t>
            </w:r>
            <w:r w:rsidRPr="00C35B05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spring-boot-starter-test</w:t>
            </w:r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&lt;/</w:t>
            </w:r>
            <w:proofErr w:type="spellStart"/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artifactId</w:t>
            </w:r>
            <w:proofErr w:type="spellEnd"/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&gt;</w:t>
            </w:r>
          </w:p>
          <w:p w14:paraId="68889C3F" w14:textId="77777777" w:rsidR="00071EF3" w:rsidRPr="00C35B05" w:rsidRDefault="00071EF3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C35B05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      </w:t>
            </w:r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&lt;scope&gt;</w:t>
            </w:r>
            <w:r w:rsidRPr="00C35B05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test</w:t>
            </w:r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&lt;/scope&gt;</w:t>
            </w:r>
          </w:p>
          <w:p w14:paraId="5BDF0F60" w14:textId="77777777" w:rsidR="00071EF3" w:rsidRPr="00C35B05" w:rsidRDefault="00071EF3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C35B05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  </w:t>
            </w:r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&lt;/dependency&gt;</w:t>
            </w:r>
          </w:p>
          <w:p w14:paraId="034FACF2" w14:textId="76E638D7" w:rsidR="00071EF3" w:rsidRPr="0008036A" w:rsidRDefault="00071EF3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C35B05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</w:t>
            </w:r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&lt;/dependencies&gt;</w:t>
            </w:r>
          </w:p>
          <w:p w14:paraId="22AA6FF2" w14:textId="77777777" w:rsidR="00071EF3" w:rsidRPr="00C35B05" w:rsidRDefault="00071EF3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C35B05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</w:t>
            </w:r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&lt;build&gt;</w:t>
            </w:r>
          </w:p>
          <w:p w14:paraId="7F955AF3" w14:textId="77777777" w:rsidR="00071EF3" w:rsidRPr="00C35B05" w:rsidRDefault="00071EF3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C35B05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  </w:t>
            </w:r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</w:t>
            </w:r>
            <w:proofErr w:type="spellStart"/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defaultGoal</w:t>
            </w:r>
            <w:proofErr w:type="spellEnd"/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&gt;</w:t>
            </w:r>
            <w:proofErr w:type="spellStart"/>
            <w:r w:rsidRPr="00C35B05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spring-</w:t>
            </w:r>
            <w:proofErr w:type="gramStart"/>
            <w:r w:rsidRPr="00C35B05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boot:run</w:t>
            </w:r>
            <w:proofErr w:type="spellEnd"/>
            <w:proofErr w:type="gramEnd"/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&lt;/</w:t>
            </w:r>
            <w:proofErr w:type="spellStart"/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defaultGoal</w:t>
            </w:r>
            <w:proofErr w:type="spellEnd"/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&gt;</w:t>
            </w:r>
          </w:p>
          <w:p w14:paraId="1FCF0A6D" w14:textId="77777777" w:rsidR="00071EF3" w:rsidRPr="00C35B05" w:rsidRDefault="00071EF3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C35B05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  </w:t>
            </w:r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&lt;plugins&gt;</w:t>
            </w:r>
          </w:p>
          <w:p w14:paraId="64CFABAC" w14:textId="77777777" w:rsidR="00071EF3" w:rsidRPr="00C35B05" w:rsidRDefault="00071EF3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C35B05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      </w:t>
            </w:r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&lt;plugin&gt;</w:t>
            </w:r>
          </w:p>
          <w:p w14:paraId="0DF9C88B" w14:textId="77777777" w:rsidR="00071EF3" w:rsidRPr="00C35B05" w:rsidRDefault="00071EF3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C35B05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          </w:t>
            </w:r>
            <w:proofErr w:type="gramStart"/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</w:t>
            </w:r>
            <w:proofErr w:type="spellStart"/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groupId</w:t>
            </w:r>
            <w:proofErr w:type="spellEnd"/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&gt;</w:t>
            </w:r>
            <w:proofErr w:type="spellStart"/>
            <w:r w:rsidRPr="00C35B05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org.springframework.boot</w:t>
            </w:r>
            <w:proofErr w:type="spellEnd"/>
            <w:proofErr w:type="gramEnd"/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&lt;/</w:t>
            </w:r>
            <w:proofErr w:type="spellStart"/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groupId</w:t>
            </w:r>
            <w:proofErr w:type="spellEnd"/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&gt;</w:t>
            </w:r>
          </w:p>
          <w:p w14:paraId="428F34EB" w14:textId="77777777" w:rsidR="00071EF3" w:rsidRPr="00C35B05" w:rsidRDefault="00071EF3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C35B05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          </w:t>
            </w:r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</w:t>
            </w:r>
            <w:proofErr w:type="spellStart"/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artifactId</w:t>
            </w:r>
            <w:proofErr w:type="spellEnd"/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&gt;</w:t>
            </w:r>
            <w:r w:rsidRPr="00C35B05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spring-boot-maven-plugin</w:t>
            </w:r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&lt;/</w:t>
            </w:r>
            <w:proofErr w:type="spellStart"/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artifactId</w:t>
            </w:r>
            <w:proofErr w:type="spellEnd"/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&gt;</w:t>
            </w:r>
          </w:p>
          <w:p w14:paraId="0AEDEC99" w14:textId="77777777" w:rsidR="00071EF3" w:rsidRPr="00C35B05" w:rsidRDefault="00071EF3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C35B05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          </w:t>
            </w:r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&lt;version&gt;</w:t>
            </w:r>
            <w:r w:rsidRPr="00C35B05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${spring-boot-maven-</w:t>
            </w:r>
            <w:proofErr w:type="spellStart"/>
            <w:proofErr w:type="gramStart"/>
            <w:r w:rsidRPr="00C35B05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plugin.version</w:t>
            </w:r>
            <w:proofErr w:type="spellEnd"/>
            <w:proofErr w:type="gramEnd"/>
            <w:r w:rsidRPr="00C35B05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}</w:t>
            </w:r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&lt;/version&gt;</w:t>
            </w:r>
          </w:p>
          <w:p w14:paraId="649A5929" w14:textId="77777777" w:rsidR="00071EF3" w:rsidRPr="00C35B05" w:rsidRDefault="00071EF3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C35B05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          </w:t>
            </w:r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&lt;executions&gt;</w:t>
            </w:r>
          </w:p>
          <w:p w14:paraId="105B60D9" w14:textId="77777777" w:rsidR="00071EF3" w:rsidRPr="00C35B05" w:rsidRDefault="00071EF3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C35B05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              </w:t>
            </w:r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&lt;execution&gt;</w:t>
            </w:r>
          </w:p>
          <w:p w14:paraId="1C9F2E57" w14:textId="77777777" w:rsidR="00071EF3" w:rsidRPr="00C35B05" w:rsidRDefault="00071EF3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C35B05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                  </w:t>
            </w:r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&lt;goals&gt;</w:t>
            </w:r>
          </w:p>
          <w:p w14:paraId="21C17A5A" w14:textId="77777777" w:rsidR="00071EF3" w:rsidRPr="00C35B05" w:rsidRDefault="00071EF3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C35B05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                      </w:t>
            </w:r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&lt;goal&gt;</w:t>
            </w:r>
            <w:r w:rsidRPr="00C35B05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repackage</w:t>
            </w:r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&lt;/goal&gt;</w:t>
            </w:r>
          </w:p>
          <w:p w14:paraId="167F91C2" w14:textId="77777777" w:rsidR="00071EF3" w:rsidRPr="00C35B05" w:rsidRDefault="00071EF3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C35B05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                  </w:t>
            </w:r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&lt;/goals&gt;</w:t>
            </w:r>
          </w:p>
          <w:p w14:paraId="370788C2" w14:textId="77777777" w:rsidR="00071EF3" w:rsidRPr="00C35B05" w:rsidRDefault="00071EF3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C35B05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              </w:t>
            </w:r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&lt;/execution&gt;</w:t>
            </w:r>
          </w:p>
          <w:p w14:paraId="371646AE" w14:textId="77777777" w:rsidR="00071EF3" w:rsidRPr="00C35B05" w:rsidRDefault="00071EF3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C35B05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          </w:t>
            </w:r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&lt;/executions&gt;</w:t>
            </w:r>
          </w:p>
          <w:p w14:paraId="6CA250A2" w14:textId="77777777" w:rsidR="00071EF3" w:rsidRPr="00C35B05" w:rsidRDefault="00071EF3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C35B05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      </w:t>
            </w:r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&lt;/plugin&gt;</w:t>
            </w:r>
          </w:p>
          <w:p w14:paraId="29FC455F" w14:textId="77777777" w:rsidR="00071EF3" w:rsidRPr="00C35B05" w:rsidRDefault="00071EF3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C35B05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      </w:t>
            </w:r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&lt;plugin&gt;</w:t>
            </w:r>
          </w:p>
          <w:p w14:paraId="4DFE245A" w14:textId="77777777" w:rsidR="00071EF3" w:rsidRPr="00C35B05" w:rsidRDefault="00071EF3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C35B05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          </w:t>
            </w:r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</w:t>
            </w:r>
            <w:proofErr w:type="spellStart"/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groupId</w:t>
            </w:r>
            <w:proofErr w:type="spellEnd"/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&gt;</w:t>
            </w:r>
            <w:proofErr w:type="spellStart"/>
            <w:r w:rsidRPr="00C35B05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com.vaadin</w:t>
            </w:r>
            <w:proofErr w:type="spellEnd"/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&lt;/</w:t>
            </w:r>
            <w:proofErr w:type="spellStart"/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groupId</w:t>
            </w:r>
            <w:proofErr w:type="spellEnd"/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&gt;</w:t>
            </w:r>
          </w:p>
          <w:p w14:paraId="29C57E8B" w14:textId="77777777" w:rsidR="00071EF3" w:rsidRPr="00C35B05" w:rsidRDefault="00071EF3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C35B05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          </w:t>
            </w:r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</w:t>
            </w:r>
            <w:proofErr w:type="spellStart"/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artifactId</w:t>
            </w:r>
            <w:proofErr w:type="spellEnd"/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&gt;</w:t>
            </w:r>
            <w:proofErr w:type="spellStart"/>
            <w:r w:rsidRPr="00C35B05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vaadin</w:t>
            </w:r>
            <w:proofErr w:type="spellEnd"/>
            <w:r w:rsidRPr="00C35B05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-maven-plugin</w:t>
            </w:r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&lt;/</w:t>
            </w:r>
            <w:proofErr w:type="spellStart"/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artifactId</w:t>
            </w:r>
            <w:proofErr w:type="spellEnd"/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&gt;</w:t>
            </w:r>
          </w:p>
          <w:p w14:paraId="189458EA" w14:textId="77777777" w:rsidR="00071EF3" w:rsidRPr="00C35B05" w:rsidRDefault="00071EF3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C35B05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          </w:t>
            </w:r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&lt;version&gt;</w:t>
            </w:r>
            <w:r w:rsidRPr="00C35B05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${</w:t>
            </w:r>
            <w:proofErr w:type="spellStart"/>
            <w:proofErr w:type="gramStart"/>
            <w:r w:rsidRPr="00C35B05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vaadin.version</w:t>
            </w:r>
            <w:proofErr w:type="spellEnd"/>
            <w:proofErr w:type="gramEnd"/>
            <w:r w:rsidRPr="00C35B05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}</w:t>
            </w:r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&lt;/version&gt;</w:t>
            </w:r>
          </w:p>
          <w:p w14:paraId="0E23C840" w14:textId="77777777" w:rsidR="00071EF3" w:rsidRPr="00C35B05" w:rsidRDefault="00071EF3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C35B05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          </w:t>
            </w:r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&lt;executions&gt;</w:t>
            </w:r>
          </w:p>
          <w:p w14:paraId="0DC5FE6B" w14:textId="77777777" w:rsidR="00071EF3" w:rsidRPr="00C35B05" w:rsidRDefault="00071EF3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C35B05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              </w:t>
            </w:r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&lt;execution&gt;</w:t>
            </w:r>
          </w:p>
          <w:p w14:paraId="7FBE0710" w14:textId="77777777" w:rsidR="00071EF3" w:rsidRPr="00C35B05" w:rsidRDefault="00071EF3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C35B05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                  </w:t>
            </w:r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&lt;goals&gt;</w:t>
            </w:r>
          </w:p>
          <w:p w14:paraId="3821F9DB" w14:textId="77777777" w:rsidR="00071EF3" w:rsidRPr="00C35B05" w:rsidRDefault="00071EF3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C35B05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                      </w:t>
            </w:r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&lt;goal&gt;</w:t>
            </w:r>
            <w:r w:rsidRPr="00C35B05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prepare-frontend</w:t>
            </w:r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&lt;/goal&gt;</w:t>
            </w:r>
          </w:p>
          <w:p w14:paraId="0A7B28F1" w14:textId="77777777" w:rsidR="00071EF3" w:rsidRPr="00C35B05" w:rsidRDefault="00071EF3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C35B05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                      </w:t>
            </w:r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&lt;goal&gt;</w:t>
            </w:r>
            <w:r w:rsidRPr="00C35B05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build-frontend</w:t>
            </w:r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&lt;/goal&gt;</w:t>
            </w:r>
          </w:p>
          <w:p w14:paraId="31DE6BFC" w14:textId="77777777" w:rsidR="00071EF3" w:rsidRPr="00C35B05" w:rsidRDefault="00071EF3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C35B05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                  </w:t>
            </w:r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&lt;/goals&gt;</w:t>
            </w:r>
          </w:p>
          <w:p w14:paraId="3CE1727F" w14:textId="77777777" w:rsidR="00071EF3" w:rsidRPr="00C35B05" w:rsidRDefault="00071EF3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C35B05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              </w:t>
            </w:r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&lt;/execution&gt;</w:t>
            </w:r>
          </w:p>
          <w:p w14:paraId="2FF244B6" w14:textId="77777777" w:rsidR="00071EF3" w:rsidRPr="00C35B05" w:rsidRDefault="00071EF3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C35B05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          </w:t>
            </w:r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&lt;/executions&gt;</w:t>
            </w:r>
          </w:p>
          <w:p w14:paraId="7C42B409" w14:textId="77777777" w:rsidR="00071EF3" w:rsidRPr="00C35B05" w:rsidRDefault="00071EF3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C35B05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      </w:t>
            </w:r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&lt;/plugin&gt;</w:t>
            </w:r>
          </w:p>
          <w:p w14:paraId="2601A6C5" w14:textId="77777777" w:rsidR="00071EF3" w:rsidRPr="00C35B05" w:rsidRDefault="00071EF3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C35B05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      </w:t>
            </w:r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&lt;plugin&gt;</w:t>
            </w:r>
          </w:p>
          <w:p w14:paraId="2867A3D1" w14:textId="77777777" w:rsidR="00071EF3" w:rsidRPr="00C35B05" w:rsidRDefault="00071EF3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C35B05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          </w:t>
            </w:r>
            <w:proofErr w:type="gramStart"/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</w:t>
            </w:r>
            <w:proofErr w:type="spellStart"/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groupId</w:t>
            </w:r>
            <w:proofErr w:type="spellEnd"/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&gt;</w:t>
            </w:r>
            <w:proofErr w:type="spellStart"/>
            <w:r w:rsidRPr="00C35B05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org.apache.maven</w:t>
            </w:r>
            <w:proofErr w:type="gramEnd"/>
            <w:r w:rsidRPr="00C35B05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.plugins</w:t>
            </w:r>
            <w:proofErr w:type="spellEnd"/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&lt;/</w:t>
            </w:r>
            <w:proofErr w:type="spellStart"/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groupId</w:t>
            </w:r>
            <w:proofErr w:type="spellEnd"/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&gt;</w:t>
            </w:r>
          </w:p>
          <w:p w14:paraId="2B045102" w14:textId="77777777" w:rsidR="00071EF3" w:rsidRPr="00C35B05" w:rsidRDefault="00071EF3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C35B05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          </w:t>
            </w:r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</w:t>
            </w:r>
            <w:proofErr w:type="spellStart"/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artifactId</w:t>
            </w:r>
            <w:proofErr w:type="spellEnd"/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&gt;</w:t>
            </w:r>
            <w:r w:rsidRPr="00C35B05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maven-compiler-plugin</w:t>
            </w:r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&lt;/</w:t>
            </w:r>
            <w:proofErr w:type="spellStart"/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artifactId</w:t>
            </w:r>
            <w:proofErr w:type="spellEnd"/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&gt;</w:t>
            </w:r>
          </w:p>
          <w:p w14:paraId="5FA48986" w14:textId="77777777" w:rsidR="00071EF3" w:rsidRPr="00C35B05" w:rsidRDefault="00071EF3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C35B05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          </w:t>
            </w:r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&lt;version&gt;</w:t>
            </w:r>
            <w:r w:rsidRPr="00C35B05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${maven-compiler-</w:t>
            </w:r>
            <w:proofErr w:type="spellStart"/>
            <w:proofErr w:type="gramStart"/>
            <w:r w:rsidRPr="00C35B05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plugin.version</w:t>
            </w:r>
            <w:proofErr w:type="spellEnd"/>
            <w:proofErr w:type="gramEnd"/>
            <w:r w:rsidRPr="00C35B05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}</w:t>
            </w:r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&lt;/version&gt;</w:t>
            </w:r>
          </w:p>
          <w:p w14:paraId="463CC4AD" w14:textId="77777777" w:rsidR="00071EF3" w:rsidRPr="00C35B05" w:rsidRDefault="00071EF3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C35B05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          </w:t>
            </w:r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&lt;configuration&gt;</w:t>
            </w:r>
          </w:p>
          <w:p w14:paraId="24520960" w14:textId="77777777" w:rsidR="00071EF3" w:rsidRPr="00C35B05" w:rsidRDefault="00071EF3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C35B05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              </w:t>
            </w:r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</w:t>
            </w:r>
            <w:proofErr w:type="spellStart"/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annotationProcessorPaths</w:t>
            </w:r>
            <w:proofErr w:type="spellEnd"/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&gt;</w:t>
            </w:r>
          </w:p>
          <w:p w14:paraId="7A3E6A42" w14:textId="77777777" w:rsidR="00071EF3" w:rsidRPr="00C35B05" w:rsidRDefault="00071EF3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C35B05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                  </w:t>
            </w:r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&lt;path&gt;</w:t>
            </w:r>
          </w:p>
          <w:p w14:paraId="477F63A2" w14:textId="77777777" w:rsidR="00071EF3" w:rsidRPr="00C35B05" w:rsidRDefault="00071EF3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C35B05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                      </w:t>
            </w:r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</w:t>
            </w:r>
            <w:proofErr w:type="spellStart"/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groupId</w:t>
            </w:r>
            <w:proofErr w:type="spellEnd"/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&gt;</w:t>
            </w:r>
            <w:proofErr w:type="spellStart"/>
            <w:r w:rsidRPr="00C35B05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org.projectlombok</w:t>
            </w:r>
            <w:proofErr w:type="spellEnd"/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&lt;/</w:t>
            </w:r>
            <w:proofErr w:type="spellStart"/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groupId</w:t>
            </w:r>
            <w:proofErr w:type="spellEnd"/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&gt;</w:t>
            </w:r>
          </w:p>
          <w:p w14:paraId="7D1E08DA" w14:textId="77777777" w:rsidR="00071EF3" w:rsidRPr="00C35B05" w:rsidRDefault="00071EF3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C35B05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                      </w:t>
            </w:r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</w:t>
            </w:r>
            <w:proofErr w:type="spellStart"/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artifactId</w:t>
            </w:r>
            <w:proofErr w:type="spellEnd"/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&gt;</w:t>
            </w:r>
            <w:proofErr w:type="spellStart"/>
            <w:r w:rsidRPr="00C35B05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lombok</w:t>
            </w:r>
            <w:proofErr w:type="spellEnd"/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&lt;/</w:t>
            </w:r>
            <w:proofErr w:type="spellStart"/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artifactId</w:t>
            </w:r>
            <w:proofErr w:type="spellEnd"/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&gt;</w:t>
            </w:r>
          </w:p>
          <w:p w14:paraId="04468C95" w14:textId="77777777" w:rsidR="00071EF3" w:rsidRPr="00C35B05" w:rsidRDefault="00071EF3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C35B05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                  </w:t>
            </w:r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&lt;/path&gt;</w:t>
            </w:r>
          </w:p>
          <w:p w14:paraId="218BED7F" w14:textId="77777777" w:rsidR="00071EF3" w:rsidRPr="00C35B05" w:rsidRDefault="00071EF3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C35B05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              </w:t>
            </w:r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&lt;/</w:t>
            </w:r>
            <w:proofErr w:type="spellStart"/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annotationProcessorPaths</w:t>
            </w:r>
            <w:proofErr w:type="spellEnd"/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&gt;</w:t>
            </w:r>
          </w:p>
          <w:p w14:paraId="1022F1EA" w14:textId="77777777" w:rsidR="00071EF3" w:rsidRPr="00C35B05" w:rsidRDefault="00071EF3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C35B05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          </w:t>
            </w:r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&lt;/configuration&gt;</w:t>
            </w:r>
          </w:p>
          <w:p w14:paraId="27A74A24" w14:textId="77777777" w:rsidR="00071EF3" w:rsidRPr="00C35B05" w:rsidRDefault="00071EF3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C35B05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      </w:t>
            </w:r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&lt;/plugin&gt;</w:t>
            </w:r>
          </w:p>
          <w:p w14:paraId="57D42064" w14:textId="77777777" w:rsidR="00071EF3" w:rsidRPr="00C35B05" w:rsidRDefault="00071EF3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C35B05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  </w:t>
            </w:r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&lt;/plugins&gt;</w:t>
            </w:r>
          </w:p>
          <w:p w14:paraId="0A17FF28" w14:textId="791F75B4" w:rsidR="00071EF3" w:rsidRPr="0008036A" w:rsidRDefault="00071EF3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C35B05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</w:t>
            </w:r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&lt;/build&gt;</w:t>
            </w:r>
          </w:p>
          <w:p w14:paraId="55A446EB" w14:textId="77777777" w:rsidR="00071EF3" w:rsidRPr="00C35B05" w:rsidRDefault="00071EF3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C35B05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</w:t>
            </w:r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&lt;repositories&gt;</w:t>
            </w:r>
          </w:p>
          <w:p w14:paraId="1A4197B7" w14:textId="77777777" w:rsidR="00071EF3" w:rsidRPr="00C35B05" w:rsidRDefault="00071EF3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C35B05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  </w:t>
            </w:r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&lt;repository&gt;</w:t>
            </w:r>
          </w:p>
          <w:p w14:paraId="616601FF" w14:textId="77777777" w:rsidR="00071EF3" w:rsidRPr="00C35B05" w:rsidRDefault="00071EF3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C35B05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      </w:t>
            </w:r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&lt;id&gt;</w:t>
            </w:r>
            <w:r w:rsidRPr="00C35B05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central</w:t>
            </w:r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&lt;/id&gt;</w:t>
            </w:r>
          </w:p>
          <w:p w14:paraId="21678E85" w14:textId="77777777" w:rsidR="00071EF3" w:rsidRPr="00C35B05" w:rsidRDefault="00071EF3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C35B05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      </w:t>
            </w:r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</w:t>
            </w:r>
            <w:proofErr w:type="spellStart"/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url</w:t>
            </w:r>
            <w:proofErr w:type="spellEnd"/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&gt;</w:t>
            </w:r>
            <w:r w:rsidRPr="00C35B05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https://repo.maven.apache.org/maven2</w:t>
            </w:r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&lt;/url&gt;</w:t>
            </w:r>
          </w:p>
          <w:p w14:paraId="1CD359F6" w14:textId="77777777" w:rsidR="00071EF3" w:rsidRPr="00C35B05" w:rsidRDefault="00071EF3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C35B05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      </w:t>
            </w:r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&lt;snapshots&gt;</w:t>
            </w:r>
          </w:p>
          <w:p w14:paraId="732EFD71" w14:textId="77777777" w:rsidR="00071EF3" w:rsidRPr="00C35B05" w:rsidRDefault="00071EF3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C35B05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          </w:t>
            </w:r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&lt;enabled&gt;</w:t>
            </w:r>
            <w:r w:rsidRPr="00C35B05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false</w:t>
            </w:r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&lt;/enabled&gt;</w:t>
            </w:r>
          </w:p>
          <w:p w14:paraId="6CBDD867" w14:textId="77777777" w:rsidR="00071EF3" w:rsidRPr="00C35B05" w:rsidRDefault="00071EF3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C35B05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      </w:t>
            </w:r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&lt;/snapshots&gt;</w:t>
            </w:r>
          </w:p>
          <w:p w14:paraId="4A23C71A" w14:textId="77777777" w:rsidR="00071EF3" w:rsidRPr="00C35B05" w:rsidRDefault="00071EF3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C35B05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  </w:t>
            </w:r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&lt;/repository&gt;</w:t>
            </w:r>
          </w:p>
          <w:p w14:paraId="599A08A2" w14:textId="77777777" w:rsidR="00071EF3" w:rsidRPr="00C35B05" w:rsidRDefault="00071EF3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C35B05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  </w:t>
            </w:r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&lt;repository&gt;</w:t>
            </w:r>
          </w:p>
          <w:p w14:paraId="054A270A" w14:textId="77777777" w:rsidR="00071EF3" w:rsidRPr="00C35B05" w:rsidRDefault="00071EF3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C35B05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      </w:t>
            </w:r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&lt;id&gt;</w:t>
            </w:r>
            <w:proofErr w:type="spellStart"/>
            <w:r w:rsidRPr="00C35B05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vaadin</w:t>
            </w:r>
            <w:proofErr w:type="spellEnd"/>
            <w:r w:rsidRPr="00C35B05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-directory</w:t>
            </w:r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&lt;/id&gt;</w:t>
            </w:r>
          </w:p>
          <w:p w14:paraId="08C86B99" w14:textId="77777777" w:rsidR="00071EF3" w:rsidRPr="00C35B05" w:rsidRDefault="00071EF3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C35B05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      </w:t>
            </w:r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</w:t>
            </w:r>
            <w:proofErr w:type="spellStart"/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url</w:t>
            </w:r>
            <w:proofErr w:type="spellEnd"/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&gt;</w:t>
            </w:r>
            <w:r w:rsidRPr="00C35B05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https://maven.vaadin.com/vaadin-addons</w:t>
            </w:r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&lt;/url&gt;</w:t>
            </w:r>
          </w:p>
          <w:p w14:paraId="0BD49292" w14:textId="77777777" w:rsidR="00071EF3" w:rsidRPr="00C35B05" w:rsidRDefault="00071EF3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eastAsia="ru-RU"/>
              </w:rPr>
            </w:pPr>
            <w:r w:rsidRPr="00C35B05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  </w:t>
            </w:r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eastAsia="ru-RU"/>
              </w:rPr>
              <w:t>&lt;/</w:t>
            </w:r>
            <w:proofErr w:type="spellStart"/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eastAsia="ru-RU"/>
              </w:rPr>
              <w:t>repository</w:t>
            </w:r>
            <w:proofErr w:type="spellEnd"/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eastAsia="ru-RU"/>
              </w:rPr>
              <w:t>&gt;</w:t>
            </w:r>
          </w:p>
          <w:p w14:paraId="7507912D" w14:textId="77777777" w:rsidR="00071EF3" w:rsidRPr="00C35B05" w:rsidRDefault="00071EF3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eastAsia="ru-RU"/>
              </w:rPr>
            </w:pPr>
            <w:r w:rsidRPr="00C35B05">
              <w:rPr>
                <w:rFonts w:ascii="Consolas" w:hAnsi="Consolas" w:cs="Times New Roman"/>
                <w:color w:val="3B3B3B"/>
                <w:sz w:val="16"/>
                <w:szCs w:val="16"/>
                <w:lang w:eastAsia="ru-RU"/>
              </w:rPr>
              <w:t xml:space="preserve">    </w:t>
            </w:r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eastAsia="ru-RU"/>
              </w:rPr>
              <w:t>&lt;/</w:t>
            </w:r>
            <w:proofErr w:type="spellStart"/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eastAsia="ru-RU"/>
              </w:rPr>
              <w:t>repositories</w:t>
            </w:r>
            <w:proofErr w:type="spellEnd"/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eastAsia="ru-RU"/>
              </w:rPr>
              <w:t>&gt;</w:t>
            </w:r>
          </w:p>
          <w:p w14:paraId="76A32571" w14:textId="466E87F2" w:rsidR="00071EF3" w:rsidRPr="00C35B05" w:rsidRDefault="00071EF3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eastAsia="ru-RU"/>
              </w:rPr>
            </w:pPr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eastAsia="ru-RU"/>
              </w:rPr>
              <w:t>&lt;/</w:t>
            </w:r>
            <w:proofErr w:type="spellStart"/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eastAsia="ru-RU"/>
              </w:rPr>
              <w:t>project</w:t>
            </w:r>
            <w:proofErr w:type="spellEnd"/>
            <w:r w:rsidRPr="00C35B05">
              <w:rPr>
                <w:rFonts w:ascii="Consolas" w:hAnsi="Consolas" w:cs="Times New Roman"/>
                <w:color w:val="800000"/>
                <w:sz w:val="16"/>
                <w:szCs w:val="16"/>
                <w:lang w:eastAsia="ru-RU"/>
              </w:rPr>
              <w:t>&gt;</w:t>
            </w:r>
          </w:p>
        </w:tc>
      </w:tr>
    </w:tbl>
    <w:p w14:paraId="1797A96F" w14:textId="77777777" w:rsidR="00071EF3" w:rsidRDefault="00071EF3" w:rsidP="00071EF3">
      <w:pPr>
        <w:pStyle w:val="af1"/>
        <w:spacing w:line="240" w:lineRule="auto"/>
      </w:pPr>
    </w:p>
    <w:p w14:paraId="4F0B89C8" w14:textId="517DFA24" w:rsidR="00B17512" w:rsidRPr="00036F6B" w:rsidRDefault="00B17512" w:rsidP="00071EF3">
      <w:pPr>
        <w:pStyle w:val="ae"/>
        <w:spacing w:line="240" w:lineRule="auto"/>
      </w:pPr>
      <w:r>
        <w:t>Ресурсы</w:t>
      </w:r>
      <w:r w:rsidR="00036F6B" w:rsidRPr="00071EF3">
        <w:t xml:space="preserve"> </w:t>
      </w:r>
      <w:r w:rsidR="00036F6B">
        <w:t>сервера</w:t>
      </w:r>
    </w:p>
    <w:p w14:paraId="08B1A73C" w14:textId="0C07E6EB" w:rsidR="00B17512" w:rsidRPr="001713AE" w:rsidRDefault="00B17512" w:rsidP="00071EF3">
      <w:pPr>
        <w:pStyle w:val="af1"/>
        <w:spacing w:line="240" w:lineRule="auto"/>
      </w:pPr>
      <w:r w:rsidRPr="001713AE">
        <w:t>Файл «</w:t>
      </w:r>
      <w:r w:rsidR="00B91B3B" w:rsidRPr="00B91B3B">
        <w:t>logback.xml</w:t>
      </w:r>
      <w:r w:rsidRPr="001713AE">
        <w:t>».</w:t>
      </w:r>
    </w:p>
    <w:tbl>
      <w:tblPr>
        <w:tblStyle w:val="aff4"/>
        <w:tblW w:w="0" w:type="auto"/>
        <w:tblLook w:val="04A0" w:firstRow="1" w:lastRow="0" w:firstColumn="1" w:lastColumn="0" w:noHBand="0" w:noVBand="1"/>
      </w:tblPr>
      <w:tblGrid>
        <w:gridCol w:w="9628"/>
      </w:tblGrid>
      <w:tr w:rsidR="00B17512" w:rsidRPr="001713AE" w14:paraId="3EA11FA1" w14:textId="77777777" w:rsidTr="00780E83">
        <w:tc>
          <w:tcPr>
            <w:tcW w:w="9628" w:type="dxa"/>
          </w:tcPr>
          <w:p w14:paraId="077FB95C" w14:textId="77777777" w:rsidR="00B17512" w:rsidRPr="00B17512" w:rsidRDefault="00B17512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B17512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&lt;?xml</w:t>
            </w:r>
            <w:r w:rsidRPr="00B17512">
              <w:rPr>
                <w:rFonts w:ascii="Consolas" w:hAnsi="Consolas" w:cs="Times New Roman"/>
                <w:color w:val="E50000"/>
                <w:sz w:val="16"/>
                <w:szCs w:val="16"/>
                <w:lang w:val="en-US" w:eastAsia="ru-RU"/>
              </w:rPr>
              <w:t xml:space="preserve"> version</w:t>
            </w:r>
            <w:r w:rsidRPr="00B17512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=</w:t>
            </w:r>
            <w:r w:rsidRPr="00B17512">
              <w:rPr>
                <w:rFonts w:ascii="Consolas" w:hAnsi="Consolas" w:cs="Times New Roman"/>
                <w:color w:val="0000FF"/>
                <w:sz w:val="16"/>
                <w:szCs w:val="16"/>
                <w:lang w:val="en-US" w:eastAsia="ru-RU"/>
              </w:rPr>
              <w:t>"1.0"</w:t>
            </w:r>
            <w:r w:rsidRPr="00B17512">
              <w:rPr>
                <w:rFonts w:ascii="Consolas" w:hAnsi="Consolas" w:cs="Times New Roman"/>
                <w:color w:val="E50000"/>
                <w:sz w:val="16"/>
                <w:szCs w:val="16"/>
                <w:lang w:val="en-US" w:eastAsia="ru-RU"/>
              </w:rPr>
              <w:t xml:space="preserve"> encoding</w:t>
            </w:r>
            <w:r w:rsidRPr="00B17512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=</w:t>
            </w:r>
            <w:r w:rsidRPr="00B17512">
              <w:rPr>
                <w:rFonts w:ascii="Consolas" w:hAnsi="Consolas" w:cs="Times New Roman"/>
                <w:color w:val="0000FF"/>
                <w:sz w:val="16"/>
                <w:szCs w:val="16"/>
                <w:lang w:val="en-US" w:eastAsia="ru-RU"/>
              </w:rPr>
              <w:t>"UTF-8"</w:t>
            </w:r>
            <w:r w:rsidRPr="00B17512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?&gt;</w:t>
            </w:r>
          </w:p>
          <w:p w14:paraId="49F6A216" w14:textId="77777777" w:rsidR="00B17512" w:rsidRPr="00B17512" w:rsidRDefault="00B17512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B17512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&lt;configuration&gt;</w:t>
            </w:r>
          </w:p>
          <w:p w14:paraId="15B51184" w14:textId="77777777" w:rsidR="00B17512" w:rsidRPr="00B17512" w:rsidRDefault="00B17512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B17512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</w:t>
            </w:r>
            <w:r w:rsidRPr="00B17512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</w:t>
            </w:r>
            <w:proofErr w:type="spellStart"/>
            <w:r w:rsidRPr="00B17512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appender</w:t>
            </w:r>
            <w:proofErr w:type="spellEnd"/>
            <w:r w:rsidRPr="00B17512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 </w:t>
            </w:r>
            <w:r w:rsidRPr="00B17512">
              <w:rPr>
                <w:rFonts w:ascii="Consolas" w:hAnsi="Consolas" w:cs="Times New Roman"/>
                <w:color w:val="E50000"/>
                <w:sz w:val="16"/>
                <w:szCs w:val="16"/>
                <w:lang w:val="en-US" w:eastAsia="ru-RU"/>
              </w:rPr>
              <w:t>name</w:t>
            </w:r>
            <w:r w:rsidRPr="00B17512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=</w:t>
            </w:r>
            <w:r w:rsidRPr="00B17512">
              <w:rPr>
                <w:rFonts w:ascii="Consolas" w:hAnsi="Consolas" w:cs="Times New Roman"/>
                <w:color w:val="0000FF"/>
                <w:sz w:val="16"/>
                <w:szCs w:val="16"/>
                <w:lang w:val="en-US" w:eastAsia="ru-RU"/>
              </w:rPr>
              <w:t>"STDOUT"</w:t>
            </w:r>
            <w:r w:rsidRPr="00B17512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 </w:t>
            </w:r>
            <w:r w:rsidRPr="00B17512">
              <w:rPr>
                <w:rFonts w:ascii="Consolas" w:hAnsi="Consolas" w:cs="Times New Roman"/>
                <w:color w:val="E50000"/>
                <w:sz w:val="16"/>
                <w:szCs w:val="16"/>
                <w:lang w:val="en-US" w:eastAsia="ru-RU"/>
              </w:rPr>
              <w:t>class</w:t>
            </w:r>
            <w:r w:rsidRPr="00B17512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=</w:t>
            </w:r>
            <w:r w:rsidRPr="00B17512">
              <w:rPr>
                <w:rFonts w:ascii="Consolas" w:hAnsi="Consolas" w:cs="Times New Roman"/>
                <w:color w:val="0000FF"/>
                <w:sz w:val="16"/>
                <w:szCs w:val="16"/>
                <w:lang w:val="en-US" w:eastAsia="ru-RU"/>
              </w:rPr>
              <w:t>"</w:t>
            </w:r>
            <w:proofErr w:type="spellStart"/>
            <w:proofErr w:type="gramStart"/>
            <w:r w:rsidRPr="00B17512">
              <w:rPr>
                <w:rFonts w:ascii="Consolas" w:hAnsi="Consolas" w:cs="Times New Roman"/>
                <w:color w:val="0000FF"/>
                <w:sz w:val="16"/>
                <w:szCs w:val="16"/>
                <w:lang w:val="en-US" w:eastAsia="ru-RU"/>
              </w:rPr>
              <w:t>ch.qos.logback</w:t>
            </w:r>
            <w:proofErr w:type="gramEnd"/>
            <w:r w:rsidRPr="00B17512">
              <w:rPr>
                <w:rFonts w:ascii="Consolas" w:hAnsi="Consolas" w:cs="Times New Roman"/>
                <w:color w:val="0000FF"/>
                <w:sz w:val="16"/>
                <w:szCs w:val="16"/>
                <w:lang w:val="en-US" w:eastAsia="ru-RU"/>
              </w:rPr>
              <w:t>.core.ConsoleAppender</w:t>
            </w:r>
            <w:proofErr w:type="spellEnd"/>
            <w:r w:rsidRPr="00B17512">
              <w:rPr>
                <w:rFonts w:ascii="Consolas" w:hAnsi="Consolas" w:cs="Times New Roman"/>
                <w:color w:val="0000FF"/>
                <w:sz w:val="16"/>
                <w:szCs w:val="16"/>
                <w:lang w:val="en-US" w:eastAsia="ru-RU"/>
              </w:rPr>
              <w:t>"</w:t>
            </w:r>
            <w:r w:rsidRPr="00B17512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&gt;</w:t>
            </w:r>
          </w:p>
          <w:p w14:paraId="5E6DC187" w14:textId="77777777" w:rsidR="00B17512" w:rsidRPr="00B17512" w:rsidRDefault="00B17512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B17512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  </w:t>
            </w:r>
            <w:r w:rsidRPr="00B17512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&lt;encoder</w:t>
            </w:r>
            <w:r w:rsidRPr="00B17512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 </w:t>
            </w:r>
            <w:r w:rsidRPr="00B17512">
              <w:rPr>
                <w:rFonts w:ascii="Consolas" w:hAnsi="Consolas" w:cs="Times New Roman"/>
                <w:color w:val="E50000"/>
                <w:sz w:val="16"/>
                <w:szCs w:val="16"/>
                <w:lang w:val="en-US" w:eastAsia="ru-RU"/>
              </w:rPr>
              <w:t>charset</w:t>
            </w:r>
            <w:r w:rsidRPr="00B17512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=</w:t>
            </w:r>
            <w:r w:rsidRPr="00B17512">
              <w:rPr>
                <w:rFonts w:ascii="Consolas" w:hAnsi="Consolas" w:cs="Times New Roman"/>
                <w:color w:val="0000FF"/>
                <w:sz w:val="16"/>
                <w:szCs w:val="16"/>
                <w:lang w:val="en-US" w:eastAsia="ru-RU"/>
              </w:rPr>
              <w:t>"UTF-8"</w:t>
            </w:r>
            <w:r w:rsidRPr="00B17512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&gt;</w:t>
            </w:r>
          </w:p>
          <w:p w14:paraId="33A64A4F" w14:textId="77777777" w:rsidR="00B17512" w:rsidRPr="00B17512" w:rsidRDefault="00B17512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B17512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      </w:t>
            </w:r>
            <w:r w:rsidRPr="00B17512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&lt;pattern&gt;</w:t>
            </w:r>
            <w:r w:rsidRPr="00B17512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%</w:t>
            </w:r>
            <w:proofErr w:type="gramStart"/>
            <w:r w:rsidRPr="00B17512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d{</w:t>
            </w:r>
            <w:proofErr w:type="spellStart"/>
            <w:proofErr w:type="gramEnd"/>
            <w:r w:rsidRPr="00B17512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dd.MM.yyyy</w:t>
            </w:r>
            <w:proofErr w:type="spellEnd"/>
            <w:r w:rsidRPr="00B17512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B17512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HH:mm:ss.SSS</w:t>
            </w:r>
            <w:proofErr w:type="spellEnd"/>
            <w:r w:rsidRPr="00B17512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} [%thread] %-5level %logger - %</w:t>
            </w:r>
            <w:proofErr w:type="spellStart"/>
            <w:r w:rsidRPr="00B17512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msg%n</w:t>
            </w:r>
            <w:proofErr w:type="spellEnd"/>
            <w:r w:rsidRPr="00B17512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&lt;/pattern&gt;</w:t>
            </w:r>
          </w:p>
          <w:p w14:paraId="0D7D929E" w14:textId="77777777" w:rsidR="00B17512" w:rsidRPr="00B17512" w:rsidRDefault="00B17512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B17512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  </w:t>
            </w:r>
            <w:r w:rsidRPr="00B17512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&lt;/encoder&gt;</w:t>
            </w:r>
          </w:p>
          <w:p w14:paraId="17D8E71E" w14:textId="07CBA42B" w:rsidR="00B17512" w:rsidRPr="00B17512" w:rsidRDefault="00B17512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B17512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</w:t>
            </w:r>
            <w:r w:rsidRPr="00B17512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&lt;/</w:t>
            </w:r>
            <w:proofErr w:type="spellStart"/>
            <w:r w:rsidRPr="00B17512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appender</w:t>
            </w:r>
            <w:proofErr w:type="spellEnd"/>
            <w:r w:rsidRPr="00B17512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&gt;</w:t>
            </w:r>
          </w:p>
          <w:p w14:paraId="7727387F" w14:textId="77777777" w:rsidR="00B17512" w:rsidRPr="00B17512" w:rsidRDefault="00B17512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B17512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</w:t>
            </w:r>
            <w:r w:rsidRPr="00B17512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</w:t>
            </w:r>
            <w:proofErr w:type="spellStart"/>
            <w:r w:rsidRPr="00B17512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appender</w:t>
            </w:r>
            <w:proofErr w:type="spellEnd"/>
            <w:r w:rsidRPr="00B17512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 </w:t>
            </w:r>
            <w:r w:rsidRPr="00B17512">
              <w:rPr>
                <w:rFonts w:ascii="Consolas" w:hAnsi="Consolas" w:cs="Times New Roman"/>
                <w:color w:val="E50000"/>
                <w:sz w:val="16"/>
                <w:szCs w:val="16"/>
                <w:lang w:val="en-US" w:eastAsia="ru-RU"/>
              </w:rPr>
              <w:t>name</w:t>
            </w:r>
            <w:r w:rsidRPr="00B17512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=</w:t>
            </w:r>
            <w:r w:rsidRPr="00B17512">
              <w:rPr>
                <w:rFonts w:ascii="Consolas" w:hAnsi="Consolas" w:cs="Times New Roman"/>
                <w:color w:val="0000FF"/>
                <w:sz w:val="16"/>
                <w:szCs w:val="16"/>
                <w:lang w:val="en-US" w:eastAsia="ru-RU"/>
              </w:rPr>
              <w:t>"FILE"</w:t>
            </w:r>
            <w:r w:rsidRPr="00B17512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 </w:t>
            </w:r>
            <w:r w:rsidRPr="00B17512">
              <w:rPr>
                <w:rFonts w:ascii="Consolas" w:hAnsi="Consolas" w:cs="Times New Roman"/>
                <w:color w:val="E50000"/>
                <w:sz w:val="16"/>
                <w:szCs w:val="16"/>
                <w:lang w:val="en-US" w:eastAsia="ru-RU"/>
              </w:rPr>
              <w:t>class</w:t>
            </w:r>
            <w:r w:rsidRPr="00B17512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=</w:t>
            </w:r>
            <w:r w:rsidRPr="00B17512">
              <w:rPr>
                <w:rFonts w:ascii="Consolas" w:hAnsi="Consolas" w:cs="Times New Roman"/>
                <w:color w:val="0000FF"/>
                <w:sz w:val="16"/>
                <w:szCs w:val="16"/>
                <w:lang w:val="en-US" w:eastAsia="ru-RU"/>
              </w:rPr>
              <w:t>"</w:t>
            </w:r>
            <w:proofErr w:type="spellStart"/>
            <w:proofErr w:type="gramStart"/>
            <w:r w:rsidRPr="00B17512">
              <w:rPr>
                <w:rFonts w:ascii="Consolas" w:hAnsi="Consolas" w:cs="Times New Roman"/>
                <w:color w:val="0000FF"/>
                <w:sz w:val="16"/>
                <w:szCs w:val="16"/>
                <w:lang w:val="en-US" w:eastAsia="ru-RU"/>
              </w:rPr>
              <w:t>ch.qos.logback</w:t>
            </w:r>
            <w:proofErr w:type="gramEnd"/>
            <w:r w:rsidRPr="00B17512">
              <w:rPr>
                <w:rFonts w:ascii="Consolas" w:hAnsi="Consolas" w:cs="Times New Roman"/>
                <w:color w:val="0000FF"/>
                <w:sz w:val="16"/>
                <w:szCs w:val="16"/>
                <w:lang w:val="en-US" w:eastAsia="ru-RU"/>
              </w:rPr>
              <w:t>.core.rolling.RollingFileAppender</w:t>
            </w:r>
            <w:proofErr w:type="spellEnd"/>
            <w:r w:rsidRPr="00B17512">
              <w:rPr>
                <w:rFonts w:ascii="Consolas" w:hAnsi="Consolas" w:cs="Times New Roman"/>
                <w:color w:val="0000FF"/>
                <w:sz w:val="16"/>
                <w:szCs w:val="16"/>
                <w:lang w:val="en-US" w:eastAsia="ru-RU"/>
              </w:rPr>
              <w:t>"</w:t>
            </w:r>
            <w:r w:rsidRPr="00B17512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&gt;</w:t>
            </w:r>
          </w:p>
          <w:p w14:paraId="36AF4EBB" w14:textId="77777777" w:rsidR="00B17512" w:rsidRPr="00B17512" w:rsidRDefault="00B17512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B17512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  </w:t>
            </w:r>
            <w:r w:rsidRPr="00B17512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&lt;file&gt;</w:t>
            </w:r>
            <w:r w:rsidRPr="00B17512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./logs/server.log</w:t>
            </w:r>
            <w:r w:rsidRPr="00B17512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&lt;/file&gt;</w:t>
            </w:r>
          </w:p>
          <w:p w14:paraId="7E6C39AA" w14:textId="77777777" w:rsidR="00B17512" w:rsidRPr="00B17512" w:rsidRDefault="00B17512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B17512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  </w:t>
            </w:r>
            <w:r w:rsidRPr="00B17512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</w:t>
            </w:r>
            <w:proofErr w:type="spellStart"/>
            <w:r w:rsidRPr="00B17512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rollingPolicy</w:t>
            </w:r>
            <w:proofErr w:type="spellEnd"/>
            <w:r w:rsidRPr="00B17512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 </w:t>
            </w:r>
            <w:r w:rsidRPr="00B17512">
              <w:rPr>
                <w:rFonts w:ascii="Consolas" w:hAnsi="Consolas" w:cs="Times New Roman"/>
                <w:color w:val="E50000"/>
                <w:sz w:val="16"/>
                <w:szCs w:val="16"/>
                <w:lang w:val="en-US" w:eastAsia="ru-RU"/>
              </w:rPr>
              <w:t>class</w:t>
            </w:r>
            <w:r w:rsidRPr="00B17512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=</w:t>
            </w:r>
            <w:r w:rsidRPr="00B17512">
              <w:rPr>
                <w:rFonts w:ascii="Consolas" w:hAnsi="Consolas" w:cs="Times New Roman"/>
                <w:color w:val="0000FF"/>
                <w:sz w:val="16"/>
                <w:szCs w:val="16"/>
                <w:lang w:val="en-US" w:eastAsia="ru-RU"/>
              </w:rPr>
              <w:t>"</w:t>
            </w:r>
            <w:proofErr w:type="gramStart"/>
            <w:r w:rsidRPr="00B17512">
              <w:rPr>
                <w:rFonts w:ascii="Consolas" w:hAnsi="Consolas" w:cs="Times New Roman"/>
                <w:color w:val="0000FF"/>
                <w:sz w:val="16"/>
                <w:szCs w:val="16"/>
                <w:lang w:val="en-US" w:eastAsia="ru-RU"/>
              </w:rPr>
              <w:t>ch.qos.logback</w:t>
            </w:r>
            <w:proofErr w:type="gramEnd"/>
            <w:r w:rsidRPr="00B17512">
              <w:rPr>
                <w:rFonts w:ascii="Consolas" w:hAnsi="Consolas" w:cs="Times New Roman"/>
                <w:color w:val="0000FF"/>
                <w:sz w:val="16"/>
                <w:szCs w:val="16"/>
                <w:lang w:val="en-US" w:eastAsia="ru-RU"/>
              </w:rPr>
              <w:t>.core.rolling.SizeAndTimeBasedRollingPolicy"</w:t>
            </w:r>
            <w:r w:rsidRPr="00B17512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&gt;</w:t>
            </w:r>
          </w:p>
          <w:p w14:paraId="18ED37E1" w14:textId="77777777" w:rsidR="00B17512" w:rsidRPr="00B17512" w:rsidRDefault="00B17512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B17512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      </w:t>
            </w:r>
            <w:r w:rsidRPr="00B17512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&lt;fileNamePattern</w:t>
            </w:r>
            <w:proofErr w:type="gramStart"/>
            <w:r w:rsidRPr="00B17512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&gt;</w:t>
            </w:r>
            <w:r w:rsidRPr="00B17512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./</w:t>
            </w:r>
            <w:proofErr w:type="gramEnd"/>
            <w:r w:rsidRPr="00B17512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logs/server.%d{yyyy-MM-dd}.%i.log</w:t>
            </w:r>
            <w:r w:rsidRPr="00B17512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&lt;/fileNamePattern&gt;</w:t>
            </w:r>
          </w:p>
          <w:p w14:paraId="5F8575CC" w14:textId="77777777" w:rsidR="00B17512" w:rsidRPr="00B17512" w:rsidRDefault="00B17512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B17512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      </w:t>
            </w:r>
            <w:r w:rsidRPr="00B17512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</w:t>
            </w:r>
            <w:proofErr w:type="spellStart"/>
            <w:r w:rsidRPr="00B17512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maxFileSize</w:t>
            </w:r>
            <w:proofErr w:type="spellEnd"/>
            <w:r w:rsidRPr="00B17512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&gt;</w:t>
            </w:r>
            <w:r w:rsidRPr="00B17512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1MB</w:t>
            </w:r>
            <w:r w:rsidRPr="00B17512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&lt;/</w:t>
            </w:r>
            <w:proofErr w:type="spellStart"/>
            <w:r w:rsidRPr="00B17512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maxFileSize</w:t>
            </w:r>
            <w:proofErr w:type="spellEnd"/>
            <w:r w:rsidRPr="00B17512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&gt;</w:t>
            </w:r>
          </w:p>
          <w:p w14:paraId="1E0502C1" w14:textId="77777777" w:rsidR="00B17512" w:rsidRPr="00B17512" w:rsidRDefault="00B17512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B17512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      </w:t>
            </w:r>
            <w:r w:rsidRPr="00B17512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</w:t>
            </w:r>
            <w:proofErr w:type="spellStart"/>
            <w:r w:rsidRPr="00B17512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maxHistory</w:t>
            </w:r>
            <w:proofErr w:type="spellEnd"/>
            <w:r w:rsidRPr="00B17512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&gt;</w:t>
            </w:r>
            <w:r w:rsidRPr="00B17512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5</w:t>
            </w:r>
            <w:r w:rsidRPr="00B17512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&lt;/</w:t>
            </w:r>
            <w:proofErr w:type="spellStart"/>
            <w:r w:rsidRPr="00B17512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maxHistory</w:t>
            </w:r>
            <w:proofErr w:type="spellEnd"/>
            <w:r w:rsidRPr="00B17512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&gt;</w:t>
            </w:r>
          </w:p>
          <w:p w14:paraId="41477251" w14:textId="77777777" w:rsidR="00B17512" w:rsidRPr="00B17512" w:rsidRDefault="00B17512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B17512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      </w:t>
            </w:r>
            <w:r w:rsidRPr="00B17512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</w:t>
            </w:r>
            <w:proofErr w:type="spellStart"/>
            <w:r w:rsidRPr="00B17512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totalSizeCap</w:t>
            </w:r>
            <w:proofErr w:type="spellEnd"/>
            <w:r w:rsidRPr="00B17512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&gt;</w:t>
            </w:r>
            <w:r w:rsidRPr="00B17512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1GB</w:t>
            </w:r>
            <w:r w:rsidRPr="00B17512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&lt;/</w:t>
            </w:r>
            <w:proofErr w:type="spellStart"/>
            <w:r w:rsidRPr="00B17512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totalSizeCap</w:t>
            </w:r>
            <w:proofErr w:type="spellEnd"/>
            <w:r w:rsidRPr="00B17512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&gt;</w:t>
            </w:r>
          </w:p>
          <w:p w14:paraId="6CF95CD9" w14:textId="77777777" w:rsidR="00B17512" w:rsidRPr="00B17512" w:rsidRDefault="00B17512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B17512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  </w:t>
            </w:r>
            <w:r w:rsidRPr="00B17512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&lt;/</w:t>
            </w:r>
            <w:proofErr w:type="spellStart"/>
            <w:r w:rsidRPr="00B17512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rollingPolicy</w:t>
            </w:r>
            <w:proofErr w:type="spellEnd"/>
            <w:r w:rsidRPr="00B17512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&gt;</w:t>
            </w:r>
          </w:p>
          <w:p w14:paraId="356BDF5A" w14:textId="77777777" w:rsidR="00B17512" w:rsidRPr="00B17512" w:rsidRDefault="00B17512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B17512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  </w:t>
            </w:r>
            <w:r w:rsidRPr="00B17512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&lt;encoder</w:t>
            </w:r>
            <w:r w:rsidRPr="00B17512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 </w:t>
            </w:r>
            <w:r w:rsidRPr="00B17512">
              <w:rPr>
                <w:rFonts w:ascii="Consolas" w:hAnsi="Consolas" w:cs="Times New Roman"/>
                <w:color w:val="E50000"/>
                <w:sz w:val="16"/>
                <w:szCs w:val="16"/>
                <w:lang w:val="en-US" w:eastAsia="ru-RU"/>
              </w:rPr>
              <w:t>charset</w:t>
            </w:r>
            <w:r w:rsidRPr="00B17512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=</w:t>
            </w:r>
            <w:r w:rsidRPr="00B17512">
              <w:rPr>
                <w:rFonts w:ascii="Consolas" w:hAnsi="Consolas" w:cs="Times New Roman"/>
                <w:color w:val="0000FF"/>
                <w:sz w:val="16"/>
                <w:szCs w:val="16"/>
                <w:lang w:val="en-US" w:eastAsia="ru-RU"/>
              </w:rPr>
              <w:t>"UTF-8"</w:t>
            </w:r>
            <w:r w:rsidRPr="00B17512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&gt;</w:t>
            </w:r>
          </w:p>
          <w:p w14:paraId="0664568B" w14:textId="77777777" w:rsidR="00B17512" w:rsidRPr="00B17512" w:rsidRDefault="00B17512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B17512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      </w:t>
            </w:r>
            <w:r w:rsidRPr="00B17512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&lt;pattern&gt;</w:t>
            </w:r>
            <w:r w:rsidRPr="00B17512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%</w:t>
            </w:r>
            <w:proofErr w:type="gramStart"/>
            <w:r w:rsidRPr="00B17512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d{</w:t>
            </w:r>
            <w:proofErr w:type="spellStart"/>
            <w:proofErr w:type="gramEnd"/>
            <w:r w:rsidRPr="00B17512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dd.MM.yyyy</w:t>
            </w:r>
            <w:proofErr w:type="spellEnd"/>
            <w:r w:rsidRPr="00B17512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r w:rsidRPr="00B17512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HH:mm:ss.SSS</w:t>
            </w:r>
            <w:proofErr w:type="spellEnd"/>
            <w:r w:rsidRPr="00B17512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} [%thread{10}] %-5level %logger{36} - %</w:t>
            </w:r>
            <w:proofErr w:type="spellStart"/>
            <w:r w:rsidRPr="00B17512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msg%n</w:t>
            </w:r>
            <w:proofErr w:type="spellEnd"/>
            <w:r w:rsidRPr="00B17512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&lt;/pattern&gt;</w:t>
            </w:r>
          </w:p>
          <w:p w14:paraId="5258B39D" w14:textId="77777777" w:rsidR="00B17512" w:rsidRPr="00B17512" w:rsidRDefault="00B17512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B17512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  </w:t>
            </w:r>
            <w:r w:rsidRPr="00B17512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&lt;/encoder&gt;</w:t>
            </w:r>
          </w:p>
          <w:p w14:paraId="10147B2B" w14:textId="2A65ADC9" w:rsidR="00B17512" w:rsidRPr="00B17512" w:rsidRDefault="00B17512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B17512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</w:t>
            </w:r>
            <w:r w:rsidRPr="00B17512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&lt;/</w:t>
            </w:r>
            <w:proofErr w:type="spellStart"/>
            <w:r w:rsidRPr="00B17512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appender</w:t>
            </w:r>
            <w:proofErr w:type="spellEnd"/>
            <w:r w:rsidRPr="00B17512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&gt;</w:t>
            </w:r>
          </w:p>
          <w:p w14:paraId="4E270094" w14:textId="19C8B949" w:rsidR="00B17512" w:rsidRPr="00B17512" w:rsidRDefault="00B17512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B17512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</w:t>
            </w:r>
            <w:r w:rsidRPr="00B17512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&lt;logger</w:t>
            </w:r>
            <w:r w:rsidRPr="00B17512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 </w:t>
            </w:r>
            <w:r w:rsidRPr="00B17512">
              <w:rPr>
                <w:rFonts w:ascii="Consolas" w:hAnsi="Consolas" w:cs="Times New Roman"/>
                <w:color w:val="E50000"/>
                <w:sz w:val="16"/>
                <w:szCs w:val="16"/>
                <w:lang w:val="en-US" w:eastAsia="ru-RU"/>
              </w:rPr>
              <w:t>name</w:t>
            </w:r>
            <w:r w:rsidRPr="00B17512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=</w:t>
            </w:r>
            <w:r w:rsidRPr="00B17512">
              <w:rPr>
                <w:rFonts w:ascii="Consolas" w:hAnsi="Consolas" w:cs="Times New Roman"/>
                <w:color w:val="0000FF"/>
                <w:sz w:val="16"/>
                <w:szCs w:val="16"/>
                <w:lang w:val="en-US" w:eastAsia="ru-RU"/>
              </w:rPr>
              <w:t>"</w:t>
            </w:r>
            <w:proofErr w:type="spellStart"/>
            <w:proofErr w:type="gramStart"/>
            <w:r w:rsidRPr="00B17512">
              <w:rPr>
                <w:rFonts w:ascii="Consolas" w:hAnsi="Consolas" w:cs="Times New Roman"/>
                <w:color w:val="0000FF"/>
                <w:sz w:val="16"/>
                <w:szCs w:val="16"/>
                <w:lang w:val="en-US" w:eastAsia="ru-RU"/>
              </w:rPr>
              <w:t>com.server</w:t>
            </w:r>
            <w:proofErr w:type="spellEnd"/>
            <w:proofErr w:type="gramEnd"/>
            <w:r w:rsidRPr="00B17512">
              <w:rPr>
                <w:rFonts w:ascii="Consolas" w:hAnsi="Consolas" w:cs="Times New Roman"/>
                <w:color w:val="0000FF"/>
                <w:sz w:val="16"/>
                <w:szCs w:val="16"/>
                <w:lang w:val="en-US" w:eastAsia="ru-RU"/>
              </w:rPr>
              <w:t>"</w:t>
            </w:r>
            <w:r w:rsidRPr="00B17512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 </w:t>
            </w:r>
            <w:r w:rsidRPr="00B17512">
              <w:rPr>
                <w:rFonts w:ascii="Consolas" w:hAnsi="Consolas" w:cs="Times New Roman"/>
                <w:color w:val="E50000"/>
                <w:sz w:val="16"/>
                <w:szCs w:val="16"/>
                <w:lang w:val="en-US" w:eastAsia="ru-RU"/>
              </w:rPr>
              <w:t>level</w:t>
            </w:r>
            <w:r w:rsidRPr="00B17512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=</w:t>
            </w:r>
            <w:r w:rsidRPr="00B17512">
              <w:rPr>
                <w:rFonts w:ascii="Consolas" w:hAnsi="Consolas" w:cs="Times New Roman"/>
                <w:color w:val="0000FF"/>
                <w:sz w:val="16"/>
                <w:szCs w:val="16"/>
                <w:lang w:val="en-US" w:eastAsia="ru-RU"/>
              </w:rPr>
              <w:t>"DEBUG"</w:t>
            </w:r>
            <w:r w:rsidRPr="00B17512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 </w:t>
            </w:r>
            <w:r w:rsidRPr="00B17512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/&gt;</w:t>
            </w:r>
          </w:p>
          <w:p w14:paraId="494E1099" w14:textId="77777777" w:rsidR="00B17512" w:rsidRPr="00B17512" w:rsidRDefault="00B17512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B17512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</w:t>
            </w:r>
            <w:r w:rsidRPr="00B17512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&lt;root</w:t>
            </w:r>
            <w:r w:rsidRPr="00B17512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 </w:t>
            </w:r>
            <w:r w:rsidRPr="00B17512">
              <w:rPr>
                <w:rFonts w:ascii="Consolas" w:hAnsi="Consolas" w:cs="Times New Roman"/>
                <w:color w:val="E50000"/>
                <w:sz w:val="16"/>
                <w:szCs w:val="16"/>
                <w:lang w:val="en-US" w:eastAsia="ru-RU"/>
              </w:rPr>
              <w:t>level</w:t>
            </w:r>
            <w:r w:rsidRPr="00B17512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=</w:t>
            </w:r>
            <w:r w:rsidRPr="00B17512">
              <w:rPr>
                <w:rFonts w:ascii="Consolas" w:hAnsi="Consolas" w:cs="Times New Roman"/>
                <w:color w:val="0000FF"/>
                <w:sz w:val="16"/>
                <w:szCs w:val="16"/>
                <w:lang w:val="en-US" w:eastAsia="ru-RU"/>
              </w:rPr>
              <w:t>"INFO"</w:t>
            </w:r>
            <w:r w:rsidRPr="00B17512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&gt;</w:t>
            </w:r>
          </w:p>
          <w:p w14:paraId="52DF8776" w14:textId="77777777" w:rsidR="00B17512" w:rsidRPr="00B17512" w:rsidRDefault="00B17512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B17512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  </w:t>
            </w:r>
            <w:proofErr w:type="gramStart"/>
            <w:r w:rsidRPr="00B17512">
              <w:rPr>
                <w:rFonts w:ascii="Consolas" w:hAnsi="Consolas" w:cs="Times New Roman"/>
                <w:color w:val="008000"/>
                <w:sz w:val="16"/>
                <w:szCs w:val="16"/>
                <w:lang w:val="en-US" w:eastAsia="ru-RU"/>
              </w:rPr>
              <w:t>&lt;!--</w:t>
            </w:r>
            <w:proofErr w:type="gramEnd"/>
            <w:r w:rsidRPr="00B17512">
              <w:rPr>
                <w:rFonts w:ascii="Consolas" w:hAnsi="Consolas" w:cs="Times New Roman"/>
                <w:color w:val="008000"/>
                <w:sz w:val="16"/>
                <w:szCs w:val="16"/>
                <w:lang w:val="en-US" w:eastAsia="ru-RU"/>
              </w:rPr>
              <w:t xml:space="preserve"> </w:t>
            </w:r>
            <w:r w:rsidRPr="00B17512">
              <w:rPr>
                <w:rFonts w:ascii="Consolas" w:hAnsi="Consolas" w:cs="Times New Roman"/>
                <w:color w:val="008000"/>
                <w:sz w:val="16"/>
                <w:szCs w:val="16"/>
                <w:lang w:eastAsia="ru-RU"/>
              </w:rPr>
              <w:t>запись</w:t>
            </w:r>
            <w:r w:rsidRPr="00B17512">
              <w:rPr>
                <w:rFonts w:ascii="Consolas" w:hAnsi="Consolas" w:cs="Times New Roman"/>
                <w:color w:val="008000"/>
                <w:sz w:val="16"/>
                <w:szCs w:val="16"/>
                <w:lang w:val="en-US" w:eastAsia="ru-RU"/>
              </w:rPr>
              <w:t xml:space="preserve"> </w:t>
            </w:r>
            <w:r w:rsidRPr="00B17512">
              <w:rPr>
                <w:rFonts w:ascii="Consolas" w:hAnsi="Consolas" w:cs="Times New Roman"/>
                <w:color w:val="008000"/>
                <w:sz w:val="16"/>
                <w:szCs w:val="16"/>
                <w:lang w:eastAsia="ru-RU"/>
              </w:rPr>
              <w:t>в</w:t>
            </w:r>
            <w:r w:rsidRPr="00B17512">
              <w:rPr>
                <w:rFonts w:ascii="Consolas" w:hAnsi="Consolas" w:cs="Times New Roman"/>
                <w:color w:val="008000"/>
                <w:sz w:val="16"/>
                <w:szCs w:val="16"/>
                <w:lang w:val="en-US" w:eastAsia="ru-RU"/>
              </w:rPr>
              <w:t xml:space="preserve"> </w:t>
            </w:r>
            <w:r w:rsidRPr="00B17512">
              <w:rPr>
                <w:rFonts w:ascii="Consolas" w:hAnsi="Consolas" w:cs="Times New Roman"/>
                <w:color w:val="008000"/>
                <w:sz w:val="16"/>
                <w:szCs w:val="16"/>
                <w:lang w:eastAsia="ru-RU"/>
              </w:rPr>
              <w:t>файл</w:t>
            </w:r>
            <w:r w:rsidRPr="00B17512">
              <w:rPr>
                <w:rFonts w:ascii="Consolas" w:hAnsi="Consolas" w:cs="Times New Roman"/>
                <w:color w:val="008000"/>
                <w:sz w:val="16"/>
                <w:szCs w:val="16"/>
                <w:lang w:val="en-US" w:eastAsia="ru-RU"/>
              </w:rPr>
              <w:t xml:space="preserve"> --&gt;</w:t>
            </w:r>
          </w:p>
          <w:p w14:paraId="645C9773" w14:textId="77777777" w:rsidR="00B17512" w:rsidRPr="00B17512" w:rsidRDefault="00B17512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B17512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  </w:t>
            </w:r>
            <w:r w:rsidRPr="00B17512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</w:t>
            </w:r>
            <w:proofErr w:type="spellStart"/>
            <w:r w:rsidRPr="00B17512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appender</w:t>
            </w:r>
            <w:proofErr w:type="spellEnd"/>
            <w:r w:rsidRPr="00B17512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-ref</w:t>
            </w:r>
            <w:r w:rsidRPr="00B17512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 </w:t>
            </w:r>
            <w:r w:rsidRPr="00B17512">
              <w:rPr>
                <w:rFonts w:ascii="Consolas" w:hAnsi="Consolas" w:cs="Times New Roman"/>
                <w:color w:val="E50000"/>
                <w:sz w:val="16"/>
                <w:szCs w:val="16"/>
                <w:lang w:val="en-US" w:eastAsia="ru-RU"/>
              </w:rPr>
              <w:t>ref</w:t>
            </w:r>
            <w:r w:rsidRPr="00B17512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=</w:t>
            </w:r>
            <w:r w:rsidRPr="00B17512">
              <w:rPr>
                <w:rFonts w:ascii="Consolas" w:hAnsi="Consolas" w:cs="Times New Roman"/>
                <w:color w:val="0000FF"/>
                <w:sz w:val="16"/>
                <w:szCs w:val="16"/>
                <w:lang w:val="en-US" w:eastAsia="ru-RU"/>
              </w:rPr>
              <w:t>"FILE"</w:t>
            </w:r>
            <w:r w:rsidRPr="00B17512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 </w:t>
            </w:r>
            <w:r w:rsidRPr="00B17512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/&gt;</w:t>
            </w:r>
          </w:p>
          <w:p w14:paraId="4F2B11F5" w14:textId="77777777" w:rsidR="00B17512" w:rsidRPr="00B17512" w:rsidRDefault="00B17512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B17512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  </w:t>
            </w:r>
            <w:proofErr w:type="gramStart"/>
            <w:r w:rsidRPr="00B17512">
              <w:rPr>
                <w:rFonts w:ascii="Consolas" w:hAnsi="Consolas" w:cs="Times New Roman"/>
                <w:color w:val="008000"/>
                <w:sz w:val="16"/>
                <w:szCs w:val="16"/>
                <w:lang w:val="en-US" w:eastAsia="ru-RU"/>
              </w:rPr>
              <w:t>&lt;!--</w:t>
            </w:r>
            <w:proofErr w:type="gramEnd"/>
            <w:r w:rsidRPr="00B17512">
              <w:rPr>
                <w:rFonts w:ascii="Consolas" w:hAnsi="Consolas" w:cs="Times New Roman"/>
                <w:color w:val="008000"/>
                <w:sz w:val="16"/>
                <w:szCs w:val="16"/>
                <w:lang w:val="en-US" w:eastAsia="ru-RU"/>
              </w:rPr>
              <w:t xml:space="preserve"> </w:t>
            </w:r>
            <w:r w:rsidRPr="00B17512">
              <w:rPr>
                <w:rFonts w:ascii="Consolas" w:hAnsi="Consolas" w:cs="Times New Roman"/>
                <w:color w:val="008000"/>
                <w:sz w:val="16"/>
                <w:szCs w:val="16"/>
                <w:lang w:eastAsia="ru-RU"/>
              </w:rPr>
              <w:t>вывод</w:t>
            </w:r>
            <w:r w:rsidRPr="00B17512">
              <w:rPr>
                <w:rFonts w:ascii="Consolas" w:hAnsi="Consolas" w:cs="Times New Roman"/>
                <w:color w:val="008000"/>
                <w:sz w:val="16"/>
                <w:szCs w:val="16"/>
                <w:lang w:val="en-US" w:eastAsia="ru-RU"/>
              </w:rPr>
              <w:t xml:space="preserve"> </w:t>
            </w:r>
            <w:r w:rsidRPr="00B17512">
              <w:rPr>
                <w:rFonts w:ascii="Consolas" w:hAnsi="Consolas" w:cs="Times New Roman"/>
                <w:color w:val="008000"/>
                <w:sz w:val="16"/>
                <w:szCs w:val="16"/>
                <w:lang w:eastAsia="ru-RU"/>
              </w:rPr>
              <w:t>в</w:t>
            </w:r>
            <w:r w:rsidRPr="00B17512">
              <w:rPr>
                <w:rFonts w:ascii="Consolas" w:hAnsi="Consolas" w:cs="Times New Roman"/>
                <w:color w:val="008000"/>
                <w:sz w:val="16"/>
                <w:szCs w:val="16"/>
                <w:lang w:val="en-US" w:eastAsia="ru-RU"/>
              </w:rPr>
              <w:t xml:space="preserve"> </w:t>
            </w:r>
            <w:r w:rsidRPr="00B17512">
              <w:rPr>
                <w:rFonts w:ascii="Consolas" w:hAnsi="Consolas" w:cs="Times New Roman"/>
                <w:color w:val="008000"/>
                <w:sz w:val="16"/>
                <w:szCs w:val="16"/>
                <w:lang w:eastAsia="ru-RU"/>
              </w:rPr>
              <w:t>консоль</w:t>
            </w:r>
            <w:r w:rsidRPr="00B17512">
              <w:rPr>
                <w:rFonts w:ascii="Consolas" w:hAnsi="Consolas" w:cs="Times New Roman"/>
                <w:color w:val="008000"/>
                <w:sz w:val="16"/>
                <w:szCs w:val="16"/>
                <w:lang w:val="en-US" w:eastAsia="ru-RU"/>
              </w:rPr>
              <w:t xml:space="preserve"> --&gt;</w:t>
            </w:r>
          </w:p>
          <w:p w14:paraId="425CD585" w14:textId="77777777" w:rsidR="00B17512" w:rsidRPr="00B17512" w:rsidRDefault="00B17512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B17512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    </w:t>
            </w:r>
            <w:r w:rsidRPr="00B17512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</w:t>
            </w:r>
            <w:proofErr w:type="spellStart"/>
            <w:r w:rsidRPr="00B17512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appender</w:t>
            </w:r>
            <w:proofErr w:type="spellEnd"/>
            <w:r w:rsidRPr="00B17512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-ref</w:t>
            </w:r>
            <w:r w:rsidRPr="00B17512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 </w:t>
            </w:r>
            <w:r w:rsidRPr="00B17512">
              <w:rPr>
                <w:rFonts w:ascii="Consolas" w:hAnsi="Consolas" w:cs="Times New Roman"/>
                <w:color w:val="E50000"/>
                <w:sz w:val="16"/>
                <w:szCs w:val="16"/>
                <w:lang w:val="en-US" w:eastAsia="ru-RU"/>
              </w:rPr>
              <w:t>ref</w:t>
            </w:r>
            <w:r w:rsidRPr="00B17512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=</w:t>
            </w:r>
            <w:r w:rsidRPr="00B17512">
              <w:rPr>
                <w:rFonts w:ascii="Consolas" w:hAnsi="Consolas" w:cs="Times New Roman"/>
                <w:color w:val="0000FF"/>
                <w:sz w:val="16"/>
                <w:szCs w:val="16"/>
                <w:lang w:val="en-US" w:eastAsia="ru-RU"/>
              </w:rPr>
              <w:t>"STDOUT"</w:t>
            </w:r>
            <w:r w:rsidRPr="00B17512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 </w:t>
            </w:r>
            <w:r w:rsidRPr="00B17512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/&gt;</w:t>
            </w:r>
          </w:p>
          <w:p w14:paraId="7E783045" w14:textId="77777777" w:rsidR="00B17512" w:rsidRPr="00036F6B" w:rsidRDefault="00B17512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r w:rsidRPr="00B17512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 xml:space="preserve">    </w:t>
            </w:r>
            <w:r w:rsidRPr="00036F6B">
              <w:rPr>
                <w:rFonts w:ascii="Consolas" w:hAnsi="Consolas" w:cs="Times New Roman"/>
                <w:color w:val="800000"/>
                <w:sz w:val="16"/>
                <w:szCs w:val="16"/>
                <w:lang w:val="en-US" w:eastAsia="ru-RU"/>
              </w:rPr>
              <w:t>&lt;/root&gt;</w:t>
            </w:r>
          </w:p>
          <w:p w14:paraId="226959A7" w14:textId="5B47C558" w:rsidR="00B17512" w:rsidRPr="00B17512" w:rsidRDefault="00B17512" w:rsidP="00071EF3">
            <w:pPr>
              <w:shd w:val="clear" w:color="auto" w:fill="FFFFFF"/>
              <w:ind w:firstLine="0"/>
              <w:outlineLvl w:val="9"/>
              <w:rPr>
                <w:sz w:val="16"/>
                <w:szCs w:val="16"/>
                <w:lang w:val="en-US"/>
              </w:rPr>
            </w:pPr>
            <w:r w:rsidRPr="00B17512">
              <w:rPr>
                <w:rFonts w:ascii="Consolas" w:hAnsi="Consolas" w:cs="Times New Roman"/>
                <w:color w:val="800000"/>
                <w:sz w:val="16"/>
                <w:szCs w:val="16"/>
                <w:lang w:eastAsia="ru-RU"/>
              </w:rPr>
              <w:t>&lt;/</w:t>
            </w:r>
            <w:proofErr w:type="spellStart"/>
            <w:r w:rsidRPr="00B17512">
              <w:rPr>
                <w:rFonts w:ascii="Consolas" w:hAnsi="Consolas" w:cs="Times New Roman"/>
                <w:color w:val="800000"/>
                <w:sz w:val="16"/>
                <w:szCs w:val="16"/>
                <w:lang w:eastAsia="ru-RU"/>
              </w:rPr>
              <w:t>configuration</w:t>
            </w:r>
            <w:proofErr w:type="spellEnd"/>
            <w:r w:rsidRPr="00B17512">
              <w:rPr>
                <w:rFonts w:ascii="Consolas" w:hAnsi="Consolas" w:cs="Times New Roman"/>
                <w:color w:val="800000"/>
                <w:sz w:val="16"/>
                <w:szCs w:val="16"/>
                <w:lang w:eastAsia="ru-RU"/>
              </w:rPr>
              <w:t>&gt;</w:t>
            </w:r>
          </w:p>
        </w:tc>
      </w:tr>
    </w:tbl>
    <w:p w14:paraId="464733A9" w14:textId="77777777" w:rsidR="00B17512" w:rsidRDefault="00B17512" w:rsidP="00071EF3">
      <w:pPr>
        <w:pStyle w:val="af1"/>
        <w:spacing w:line="240" w:lineRule="auto"/>
      </w:pPr>
    </w:p>
    <w:p w14:paraId="3495C1DF" w14:textId="4E1D09E1" w:rsidR="00B17512" w:rsidRPr="001713AE" w:rsidRDefault="00B17512" w:rsidP="00071EF3">
      <w:pPr>
        <w:pStyle w:val="af1"/>
        <w:spacing w:line="240" w:lineRule="auto"/>
      </w:pPr>
      <w:r w:rsidRPr="001713AE">
        <w:t>Файл «</w:t>
      </w:r>
      <w:proofErr w:type="spellStart"/>
      <w:proofErr w:type="gramStart"/>
      <w:r w:rsidR="00B91B3B" w:rsidRPr="00B91B3B">
        <w:t>application.properties</w:t>
      </w:r>
      <w:proofErr w:type="spellEnd"/>
      <w:proofErr w:type="gramEnd"/>
      <w:r w:rsidRPr="001713AE">
        <w:t>».</w:t>
      </w:r>
    </w:p>
    <w:tbl>
      <w:tblPr>
        <w:tblStyle w:val="aff4"/>
        <w:tblW w:w="0" w:type="auto"/>
        <w:tblLook w:val="04A0" w:firstRow="1" w:lastRow="0" w:firstColumn="1" w:lastColumn="0" w:noHBand="0" w:noVBand="1"/>
      </w:tblPr>
      <w:tblGrid>
        <w:gridCol w:w="9628"/>
      </w:tblGrid>
      <w:tr w:rsidR="00B17512" w:rsidRPr="006A0293" w14:paraId="3042A416" w14:textId="77777777" w:rsidTr="00780E83">
        <w:tc>
          <w:tcPr>
            <w:tcW w:w="9628" w:type="dxa"/>
          </w:tcPr>
          <w:p w14:paraId="425A7F9F" w14:textId="77777777" w:rsidR="00964543" w:rsidRPr="00C35B05" w:rsidRDefault="00964543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35B05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spring.application.name=server</w:t>
            </w:r>
          </w:p>
          <w:p w14:paraId="24DEDE9D" w14:textId="77777777" w:rsidR="00964543" w:rsidRPr="00C35B05" w:rsidRDefault="00964543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proofErr w:type="spellStart"/>
            <w:proofErr w:type="gramStart"/>
            <w:r w:rsidRPr="00C35B05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spring.profiles</w:t>
            </w:r>
            <w:proofErr w:type="gramEnd"/>
            <w:r w:rsidRPr="00C35B05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.active</w:t>
            </w:r>
            <w:proofErr w:type="spellEnd"/>
            <w:r w:rsidRPr="00C35B05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=${SERVER_PROFILE:}</w:t>
            </w:r>
          </w:p>
          <w:p w14:paraId="150EFD70" w14:textId="77777777" w:rsidR="00964543" w:rsidRPr="00C35B05" w:rsidRDefault="00964543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proofErr w:type="spellStart"/>
            <w:proofErr w:type="gramStart"/>
            <w:r w:rsidRPr="00C35B05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spring.profiles</w:t>
            </w:r>
            <w:proofErr w:type="gramEnd"/>
            <w:r w:rsidRPr="00C35B05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.default</w:t>
            </w:r>
            <w:proofErr w:type="spellEnd"/>
            <w:r w:rsidRPr="00C35B05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=dev</w:t>
            </w:r>
          </w:p>
          <w:p w14:paraId="312C3487" w14:textId="4478E103" w:rsidR="00964543" w:rsidRPr="00C35B05" w:rsidRDefault="00964543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proofErr w:type="spellStart"/>
            <w:proofErr w:type="gramStart"/>
            <w:r w:rsidRPr="00C35B05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server.port</w:t>
            </w:r>
            <w:proofErr w:type="spellEnd"/>
            <w:proofErr w:type="gramEnd"/>
            <w:r w:rsidRPr="00C35B05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=${APP_SERVER_PORT:8080}</w:t>
            </w:r>
          </w:p>
          <w:p w14:paraId="07E7E481" w14:textId="77777777" w:rsidR="00964543" w:rsidRPr="00C35B05" w:rsidRDefault="00964543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proofErr w:type="gramStart"/>
            <w:r w:rsidRPr="00C35B05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spring.datasource</w:t>
            </w:r>
            <w:proofErr w:type="gramEnd"/>
            <w:r w:rsidRPr="00C35B05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.driver-class-name=${APP_DB_DRIVER:org.h2.Driver}</w:t>
            </w:r>
          </w:p>
          <w:p w14:paraId="6635EAF3" w14:textId="77777777" w:rsidR="00964543" w:rsidRPr="00C35B05" w:rsidRDefault="00964543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35B05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spring.datasource.url=${APP_DB_</w:t>
            </w:r>
            <w:proofErr w:type="gramStart"/>
            <w:r w:rsidRPr="00C35B05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URL:jdbc</w:t>
            </w:r>
            <w:proofErr w:type="gramEnd"/>
            <w:r w:rsidRPr="00C35B05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:h2:mem:db}</w:t>
            </w:r>
          </w:p>
          <w:p w14:paraId="3D834E0F" w14:textId="77777777" w:rsidR="00964543" w:rsidRPr="00C35B05" w:rsidRDefault="00964543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proofErr w:type="spellStart"/>
            <w:proofErr w:type="gramStart"/>
            <w:r w:rsidRPr="00C35B05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spring.datasource</w:t>
            </w:r>
            <w:proofErr w:type="gramEnd"/>
            <w:r w:rsidRPr="00C35B05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.username</w:t>
            </w:r>
            <w:proofErr w:type="spellEnd"/>
            <w:r w:rsidRPr="00C35B05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=${</w:t>
            </w:r>
            <w:proofErr w:type="spellStart"/>
            <w:r w:rsidRPr="00C35B05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APP_DB_USER:sa</w:t>
            </w:r>
            <w:proofErr w:type="spellEnd"/>
            <w:r w:rsidRPr="00C35B05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}</w:t>
            </w:r>
          </w:p>
          <w:p w14:paraId="1C3498D7" w14:textId="7FA81411" w:rsidR="00964543" w:rsidRPr="00C35B05" w:rsidRDefault="00964543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proofErr w:type="spellStart"/>
            <w:proofErr w:type="gramStart"/>
            <w:r w:rsidRPr="00C35B05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spring.datasource</w:t>
            </w:r>
            <w:proofErr w:type="gramEnd"/>
            <w:r w:rsidRPr="00C35B05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.password</w:t>
            </w:r>
            <w:proofErr w:type="spellEnd"/>
            <w:r w:rsidRPr="00C35B05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=${</w:t>
            </w:r>
            <w:proofErr w:type="spellStart"/>
            <w:r w:rsidRPr="00C35B05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APP_DB_PASSWORD:sa</w:t>
            </w:r>
            <w:proofErr w:type="spellEnd"/>
            <w:r w:rsidRPr="00C35B05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}</w:t>
            </w:r>
          </w:p>
          <w:p w14:paraId="703B5BEE" w14:textId="3CC1D133" w:rsidR="00B17512" w:rsidRPr="00C35B05" w:rsidRDefault="00964543" w:rsidP="00071EF3">
            <w:pPr>
              <w:shd w:val="clear" w:color="auto" w:fill="FFFFFF"/>
              <w:ind w:firstLine="0"/>
              <w:outlineLvl w:val="9"/>
              <w:rPr>
                <w:color w:val="auto"/>
                <w:sz w:val="16"/>
                <w:szCs w:val="16"/>
                <w:lang w:val="en-US"/>
              </w:rPr>
            </w:pPr>
            <w:proofErr w:type="spellStart"/>
            <w:proofErr w:type="gramStart"/>
            <w:r w:rsidRPr="00C35B05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spring.jpa.open</w:t>
            </w:r>
            <w:proofErr w:type="spellEnd"/>
            <w:proofErr w:type="gramEnd"/>
            <w:r w:rsidRPr="00C35B05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-in-view=true</w:t>
            </w:r>
          </w:p>
        </w:tc>
      </w:tr>
    </w:tbl>
    <w:p w14:paraId="37B5A86F" w14:textId="77777777" w:rsidR="00B17512" w:rsidRDefault="00B17512" w:rsidP="00071EF3">
      <w:pPr>
        <w:pStyle w:val="af1"/>
        <w:spacing w:line="240" w:lineRule="auto"/>
        <w:rPr>
          <w:lang w:val="en-US"/>
        </w:rPr>
      </w:pPr>
    </w:p>
    <w:p w14:paraId="262EEF65" w14:textId="1A224CC4" w:rsidR="00036F6B" w:rsidRPr="00036F6B" w:rsidRDefault="00036F6B" w:rsidP="00071EF3">
      <w:pPr>
        <w:pStyle w:val="af1"/>
        <w:spacing w:line="240" w:lineRule="auto"/>
        <w:rPr>
          <w:lang w:val="en-US"/>
        </w:rPr>
      </w:pPr>
      <w:r w:rsidRPr="001713AE">
        <w:t>Файл</w:t>
      </w:r>
      <w:r w:rsidRPr="00036F6B">
        <w:rPr>
          <w:lang w:val="en-US"/>
        </w:rPr>
        <w:t xml:space="preserve"> «application-</w:t>
      </w:r>
      <w:proofErr w:type="spellStart"/>
      <w:proofErr w:type="gramStart"/>
      <w:r>
        <w:rPr>
          <w:lang w:val="en-US"/>
        </w:rPr>
        <w:t>dev</w:t>
      </w:r>
      <w:r w:rsidRPr="00036F6B">
        <w:rPr>
          <w:lang w:val="en-US"/>
        </w:rPr>
        <w:t>.properties</w:t>
      </w:r>
      <w:proofErr w:type="spellEnd"/>
      <w:proofErr w:type="gramEnd"/>
      <w:r w:rsidRPr="00036F6B">
        <w:rPr>
          <w:lang w:val="en-US"/>
        </w:rPr>
        <w:t>».</w:t>
      </w:r>
    </w:p>
    <w:tbl>
      <w:tblPr>
        <w:tblStyle w:val="aff4"/>
        <w:tblW w:w="0" w:type="auto"/>
        <w:tblLook w:val="04A0" w:firstRow="1" w:lastRow="0" w:firstColumn="1" w:lastColumn="0" w:noHBand="0" w:noVBand="1"/>
      </w:tblPr>
      <w:tblGrid>
        <w:gridCol w:w="9628"/>
      </w:tblGrid>
      <w:tr w:rsidR="00036F6B" w:rsidRPr="006A0293" w14:paraId="22521C46" w14:textId="77777777" w:rsidTr="004A6C36">
        <w:tc>
          <w:tcPr>
            <w:tcW w:w="9628" w:type="dxa"/>
          </w:tcPr>
          <w:p w14:paraId="25347D84" w14:textId="77777777" w:rsidR="00964543" w:rsidRPr="00C35B05" w:rsidRDefault="00964543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proofErr w:type="spellStart"/>
            <w:r w:rsidRPr="00C35B05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spring.jpa.hibernate.ddl</w:t>
            </w:r>
            <w:proofErr w:type="spellEnd"/>
            <w:r w:rsidRPr="00C35B05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-auto=</w:t>
            </w:r>
            <w:r w:rsidRPr="00C35B05">
              <w:rPr>
                <w:rFonts w:ascii="Consolas" w:hAnsi="Consolas" w:cs="Times New Roman"/>
                <w:color w:val="A31515"/>
                <w:sz w:val="16"/>
                <w:szCs w:val="16"/>
                <w:lang w:val="en-US" w:eastAsia="ru-RU"/>
              </w:rPr>
              <w:t>update</w:t>
            </w:r>
          </w:p>
          <w:p w14:paraId="71E96845" w14:textId="6A1F7AD5" w:rsidR="00036F6B" w:rsidRPr="00C35B05" w:rsidRDefault="00964543" w:rsidP="00071EF3">
            <w:pPr>
              <w:shd w:val="clear" w:color="auto" w:fill="FFFFFF"/>
              <w:ind w:firstLine="0"/>
              <w:outlineLvl w:val="9"/>
              <w:rPr>
                <w:sz w:val="16"/>
                <w:szCs w:val="16"/>
                <w:lang w:val="en-US"/>
              </w:rPr>
            </w:pPr>
            <w:proofErr w:type="spellStart"/>
            <w:proofErr w:type="gramStart"/>
            <w:r w:rsidRPr="00C35B05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springdoc.swagger</w:t>
            </w:r>
            <w:proofErr w:type="gramEnd"/>
            <w:r w:rsidRPr="00C35B05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-ui.enabled</w:t>
            </w:r>
            <w:proofErr w:type="spellEnd"/>
            <w:r w:rsidRPr="00C35B05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=</w:t>
            </w:r>
            <w:r w:rsidRPr="00C35B05">
              <w:rPr>
                <w:rFonts w:ascii="Consolas" w:hAnsi="Consolas" w:cs="Times New Roman"/>
                <w:color w:val="A31515"/>
                <w:sz w:val="16"/>
                <w:szCs w:val="16"/>
                <w:lang w:val="en-US" w:eastAsia="ru-RU"/>
              </w:rPr>
              <w:t>true</w:t>
            </w:r>
          </w:p>
        </w:tc>
      </w:tr>
    </w:tbl>
    <w:p w14:paraId="7AFF125D" w14:textId="77777777" w:rsidR="00036F6B" w:rsidRDefault="00036F6B" w:rsidP="00071EF3">
      <w:pPr>
        <w:pStyle w:val="af1"/>
        <w:spacing w:line="240" w:lineRule="auto"/>
        <w:rPr>
          <w:lang w:val="en-US"/>
        </w:rPr>
      </w:pPr>
    </w:p>
    <w:p w14:paraId="3E73792E" w14:textId="5AC30D7D" w:rsidR="00036F6B" w:rsidRPr="00036F6B" w:rsidRDefault="00036F6B" w:rsidP="00071EF3">
      <w:pPr>
        <w:pStyle w:val="af1"/>
        <w:spacing w:line="240" w:lineRule="auto"/>
        <w:rPr>
          <w:lang w:val="en-US"/>
        </w:rPr>
      </w:pPr>
      <w:r w:rsidRPr="001713AE">
        <w:t>Файл</w:t>
      </w:r>
      <w:r w:rsidRPr="00036F6B">
        <w:rPr>
          <w:lang w:val="en-US"/>
        </w:rPr>
        <w:t xml:space="preserve"> «application-</w:t>
      </w:r>
      <w:proofErr w:type="spellStart"/>
      <w:proofErr w:type="gramStart"/>
      <w:r>
        <w:rPr>
          <w:lang w:val="en-US"/>
        </w:rPr>
        <w:t>prod</w:t>
      </w:r>
      <w:r w:rsidRPr="00036F6B">
        <w:rPr>
          <w:lang w:val="en-US"/>
        </w:rPr>
        <w:t>.properties</w:t>
      </w:r>
      <w:proofErr w:type="spellEnd"/>
      <w:proofErr w:type="gramEnd"/>
      <w:r w:rsidRPr="00036F6B">
        <w:rPr>
          <w:lang w:val="en-US"/>
        </w:rPr>
        <w:t>».</w:t>
      </w:r>
    </w:p>
    <w:tbl>
      <w:tblPr>
        <w:tblStyle w:val="aff4"/>
        <w:tblW w:w="0" w:type="auto"/>
        <w:tblLook w:val="04A0" w:firstRow="1" w:lastRow="0" w:firstColumn="1" w:lastColumn="0" w:noHBand="0" w:noVBand="1"/>
      </w:tblPr>
      <w:tblGrid>
        <w:gridCol w:w="9628"/>
      </w:tblGrid>
      <w:tr w:rsidR="00036F6B" w:rsidRPr="006A0293" w14:paraId="5B0AC1CC" w14:textId="77777777" w:rsidTr="004A6C36">
        <w:tc>
          <w:tcPr>
            <w:tcW w:w="9628" w:type="dxa"/>
          </w:tcPr>
          <w:p w14:paraId="06F3BB87" w14:textId="77777777" w:rsidR="00564D80" w:rsidRPr="00C35B05" w:rsidRDefault="00564D80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</w:pPr>
            <w:proofErr w:type="spellStart"/>
            <w:r w:rsidRPr="00C35B05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spring.jpa.hibernate.ddl</w:t>
            </w:r>
            <w:proofErr w:type="spellEnd"/>
            <w:r w:rsidRPr="00C35B05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-auto=</w:t>
            </w:r>
            <w:r w:rsidRPr="00C35B05">
              <w:rPr>
                <w:rFonts w:ascii="Consolas" w:hAnsi="Consolas" w:cs="Times New Roman"/>
                <w:color w:val="A31515"/>
                <w:sz w:val="16"/>
                <w:szCs w:val="16"/>
                <w:lang w:val="en-US" w:eastAsia="ru-RU"/>
              </w:rPr>
              <w:t>update</w:t>
            </w:r>
          </w:p>
          <w:p w14:paraId="52FD509F" w14:textId="13BDFE74" w:rsidR="00036F6B" w:rsidRPr="00C35B05" w:rsidRDefault="00564D80" w:rsidP="00071EF3">
            <w:pPr>
              <w:shd w:val="clear" w:color="auto" w:fill="FFFFFF"/>
              <w:ind w:firstLine="0"/>
              <w:outlineLvl w:val="9"/>
              <w:rPr>
                <w:sz w:val="16"/>
                <w:szCs w:val="16"/>
                <w:lang w:val="en-US"/>
              </w:rPr>
            </w:pPr>
            <w:proofErr w:type="spellStart"/>
            <w:proofErr w:type="gramStart"/>
            <w:r w:rsidRPr="00C35B05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springdoc.swagger</w:t>
            </w:r>
            <w:proofErr w:type="gramEnd"/>
            <w:r w:rsidRPr="00C35B05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-ui.enabled</w:t>
            </w:r>
            <w:proofErr w:type="spellEnd"/>
            <w:r w:rsidRPr="00C35B05">
              <w:rPr>
                <w:rFonts w:ascii="Consolas" w:hAnsi="Consolas" w:cs="Times New Roman"/>
                <w:color w:val="3B3B3B"/>
                <w:sz w:val="16"/>
                <w:szCs w:val="16"/>
                <w:lang w:val="en-US" w:eastAsia="ru-RU"/>
              </w:rPr>
              <w:t>=</w:t>
            </w:r>
            <w:r w:rsidRPr="00C35B05">
              <w:rPr>
                <w:rFonts w:ascii="Consolas" w:hAnsi="Consolas" w:cs="Times New Roman"/>
                <w:color w:val="A31515"/>
                <w:sz w:val="16"/>
                <w:szCs w:val="16"/>
                <w:lang w:val="en-US" w:eastAsia="ru-RU"/>
              </w:rPr>
              <w:t>false</w:t>
            </w:r>
          </w:p>
        </w:tc>
      </w:tr>
    </w:tbl>
    <w:p w14:paraId="46D761FE" w14:textId="77777777" w:rsidR="00B17512" w:rsidRDefault="00B17512" w:rsidP="00071EF3">
      <w:pPr>
        <w:pStyle w:val="af1"/>
        <w:spacing w:line="240" w:lineRule="auto"/>
        <w:rPr>
          <w:lang w:val="en-US"/>
        </w:rPr>
      </w:pPr>
    </w:p>
    <w:p w14:paraId="0C8012AF" w14:textId="3FE866B5" w:rsidR="00564D80" w:rsidRPr="00036F6B" w:rsidRDefault="00564D80" w:rsidP="00071EF3">
      <w:pPr>
        <w:pStyle w:val="af1"/>
        <w:spacing w:line="240" w:lineRule="auto"/>
        <w:rPr>
          <w:lang w:val="en-US"/>
        </w:rPr>
      </w:pPr>
      <w:r w:rsidRPr="001713AE">
        <w:t>Файл</w:t>
      </w:r>
      <w:r w:rsidRPr="00036F6B">
        <w:rPr>
          <w:lang w:val="en-US"/>
        </w:rPr>
        <w:t xml:space="preserve"> «</w:t>
      </w:r>
      <w:proofErr w:type="spellStart"/>
      <w:r>
        <w:rPr>
          <w:lang w:val="en-US"/>
        </w:rPr>
        <w:t>Dockerfile</w:t>
      </w:r>
      <w:proofErr w:type="spellEnd"/>
      <w:r w:rsidRPr="00036F6B">
        <w:rPr>
          <w:lang w:val="en-US"/>
        </w:rPr>
        <w:t>».</w:t>
      </w:r>
    </w:p>
    <w:tbl>
      <w:tblPr>
        <w:tblStyle w:val="aff4"/>
        <w:tblW w:w="0" w:type="auto"/>
        <w:tblLook w:val="04A0" w:firstRow="1" w:lastRow="0" w:firstColumn="1" w:lastColumn="0" w:noHBand="0" w:noVBand="1"/>
      </w:tblPr>
      <w:tblGrid>
        <w:gridCol w:w="9628"/>
      </w:tblGrid>
      <w:tr w:rsidR="00564D80" w:rsidRPr="006A0293" w14:paraId="59992732" w14:textId="77777777" w:rsidTr="00C57D9B">
        <w:tc>
          <w:tcPr>
            <w:tcW w:w="9628" w:type="dxa"/>
          </w:tcPr>
          <w:p w14:paraId="4DD8F57B" w14:textId="77777777" w:rsidR="00564D80" w:rsidRPr="00C35B05" w:rsidRDefault="00564D80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35B05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FROM </w:t>
            </w:r>
            <w:proofErr w:type="gramStart"/>
            <w:r w:rsidRPr="00C35B05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dockerhub.timeweb</w:t>
            </w:r>
            <w:proofErr w:type="gramEnd"/>
            <w:r w:rsidRPr="00C35B05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.cloud/library/maven:3.9-eclipse-temurin-25-alpine AS builder</w:t>
            </w:r>
          </w:p>
          <w:p w14:paraId="174E5763" w14:textId="77777777" w:rsidR="00564D80" w:rsidRPr="00C35B05" w:rsidRDefault="00564D80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35B05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WORKDIR /build</w:t>
            </w:r>
          </w:p>
          <w:p w14:paraId="337B336D" w14:textId="77777777" w:rsidR="00564D80" w:rsidRPr="00C35B05" w:rsidRDefault="00564D80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35B05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COPY </w:t>
            </w:r>
            <w:proofErr w:type="gramStart"/>
            <w:r w:rsidRPr="00C35B05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pom.xml .</w:t>
            </w:r>
            <w:proofErr w:type="gramEnd"/>
          </w:p>
          <w:p w14:paraId="1870BADC" w14:textId="77777777" w:rsidR="00564D80" w:rsidRPr="00C35B05" w:rsidRDefault="00564D80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35B05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COPY common/pom.xml common/</w:t>
            </w:r>
          </w:p>
          <w:p w14:paraId="74CEE25C" w14:textId="63E6BAFF" w:rsidR="00564D80" w:rsidRPr="00C35B05" w:rsidRDefault="00564D80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35B05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COPY server/pom.xml server/</w:t>
            </w:r>
          </w:p>
          <w:p w14:paraId="7AD1F2FA" w14:textId="78E0D20A" w:rsidR="00564D80" w:rsidRPr="00C35B05" w:rsidRDefault="00564D80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35B05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RUN sed -</w:t>
            </w:r>
            <w:proofErr w:type="spellStart"/>
            <w:r w:rsidRPr="00C35B05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i</w:t>
            </w:r>
            <w:proofErr w:type="spellEnd"/>
            <w:r w:rsidRPr="00C35B05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 '/&lt;module&gt;client&lt;\/module&gt;/d' pom.xml</w:t>
            </w:r>
          </w:p>
          <w:p w14:paraId="6363660A" w14:textId="77777777" w:rsidR="00564D80" w:rsidRPr="00C35B05" w:rsidRDefault="00564D80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35B05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RUN --mount=type=</w:t>
            </w:r>
            <w:proofErr w:type="spellStart"/>
            <w:proofErr w:type="gramStart"/>
            <w:r w:rsidRPr="00C35B05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cache,target</w:t>
            </w:r>
            <w:proofErr w:type="spellEnd"/>
            <w:proofErr w:type="gramEnd"/>
            <w:r w:rsidRPr="00C35B05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=/root/.m2 \</w:t>
            </w:r>
          </w:p>
          <w:p w14:paraId="1B6A9F01" w14:textId="6E16B9BF" w:rsidR="00564D80" w:rsidRPr="00C35B05" w:rsidRDefault="00564D80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35B05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    </w:t>
            </w:r>
            <w:proofErr w:type="spellStart"/>
            <w:r w:rsidRPr="00C35B05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mvn</w:t>
            </w:r>
            <w:proofErr w:type="spellEnd"/>
            <w:r w:rsidRPr="00C35B05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proofErr w:type="gramStart"/>
            <w:r w:rsidRPr="00C35B05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dependency:go</w:t>
            </w:r>
            <w:proofErr w:type="gramEnd"/>
            <w:r w:rsidRPr="00C35B05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-offline</w:t>
            </w:r>
            <w:proofErr w:type="spellEnd"/>
            <w:r w:rsidRPr="00C35B05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 -pl server -am</w:t>
            </w:r>
          </w:p>
          <w:p w14:paraId="6462A23B" w14:textId="77777777" w:rsidR="00564D80" w:rsidRPr="00C35B05" w:rsidRDefault="00564D80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35B05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COPY common/</w:t>
            </w:r>
            <w:proofErr w:type="spellStart"/>
            <w:r w:rsidRPr="00C35B05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src</w:t>
            </w:r>
            <w:proofErr w:type="spellEnd"/>
            <w:r w:rsidRPr="00C35B05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 common/</w:t>
            </w:r>
            <w:proofErr w:type="spellStart"/>
            <w:r w:rsidRPr="00C35B05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src</w:t>
            </w:r>
            <w:proofErr w:type="spellEnd"/>
          </w:p>
          <w:p w14:paraId="36F6AC77" w14:textId="77777777" w:rsidR="00564D80" w:rsidRPr="00C35B05" w:rsidRDefault="00564D80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35B05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COPY server/</w:t>
            </w:r>
            <w:proofErr w:type="spellStart"/>
            <w:r w:rsidRPr="00C35B05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src</w:t>
            </w:r>
            <w:proofErr w:type="spellEnd"/>
            <w:r w:rsidRPr="00C35B05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 server/</w:t>
            </w:r>
            <w:proofErr w:type="spellStart"/>
            <w:r w:rsidRPr="00C35B05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src</w:t>
            </w:r>
            <w:proofErr w:type="spellEnd"/>
          </w:p>
          <w:p w14:paraId="304334D0" w14:textId="77777777" w:rsidR="00564D80" w:rsidRPr="00C35B05" w:rsidRDefault="00564D80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35B05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COPY</w:t>
            </w:r>
            <w:proofErr w:type="gramStart"/>
            <w:r w:rsidRPr="00C35B05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 ..</w:t>
            </w:r>
            <w:proofErr w:type="gramEnd"/>
            <w:r w:rsidRPr="00C35B05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/deploy .</w:t>
            </w:r>
          </w:p>
          <w:p w14:paraId="1D4DD267" w14:textId="77777777" w:rsidR="00564D80" w:rsidRPr="00C35B05" w:rsidRDefault="00564D80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35B05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RUN --mount=type=</w:t>
            </w:r>
            <w:proofErr w:type="spellStart"/>
            <w:proofErr w:type="gramStart"/>
            <w:r w:rsidRPr="00C35B05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cache,target</w:t>
            </w:r>
            <w:proofErr w:type="spellEnd"/>
            <w:proofErr w:type="gramEnd"/>
            <w:r w:rsidRPr="00C35B05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=/root/.m2 \</w:t>
            </w:r>
          </w:p>
          <w:p w14:paraId="45B9DD50" w14:textId="0CB791B5" w:rsidR="00564D80" w:rsidRPr="00C35B05" w:rsidRDefault="00564D80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35B05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    </w:t>
            </w:r>
            <w:proofErr w:type="spellStart"/>
            <w:r w:rsidRPr="00C35B05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mvn</w:t>
            </w:r>
            <w:proofErr w:type="spellEnd"/>
            <w:r w:rsidRPr="00C35B05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 clean package -</w:t>
            </w:r>
            <w:proofErr w:type="spellStart"/>
            <w:r w:rsidRPr="00C35B05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DskipTests</w:t>
            </w:r>
            <w:proofErr w:type="spellEnd"/>
          </w:p>
          <w:p w14:paraId="066C145E" w14:textId="77777777" w:rsidR="00564D80" w:rsidRPr="00C35B05" w:rsidRDefault="00564D80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35B05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FROM </w:t>
            </w:r>
            <w:proofErr w:type="spellStart"/>
            <w:proofErr w:type="gramStart"/>
            <w:r w:rsidRPr="00C35B05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dockerhub.timeweb</w:t>
            </w:r>
            <w:proofErr w:type="gramEnd"/>
            <w:r w:rsidRPr="00C35B05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.cloud</w:t>
            </w:r>
            <w:proofErr w:type="spellEnd"/>
            <w:r w:rsidRPr="00C35B05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/library/eclipse-temurin:25-jdk-alpine AS layers</w:t>
            </w:r>
          </w:p>
          <w:p w14:paraId="7B560681" w14:textId="77777777" w:rsidR="00564D80" w:rsidRPr="00C35B05" w:rsidRDefault="00564D80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35B05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WORKDIR /extract</w:t>
            </w:r>
          </w:p>
          <w:p w14:paraId="2E447116" w14:textId="77777777" w:rsidR="00564D80" w:rsidRPr="00C35B05" w:rsidRDefault="00564D80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35B05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COPY --from=builder /build/server/target/*.jar app.jar</w:t>
            </w:r>
          </w:p>
          <w:p w14:paraId="7B119C54" w14:textId="0518350B" w:rsidR="00564D80" w:rsidRPr="00C35B05" w:rsidRDefault="00564D80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35B05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RUN java -</w:t>
            </w:r>
            <w:proofErr w:type="spellStart"/>
            <w:r w:rsidRPr="00C35B05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Djarmode</w:t>
            </w:r>
            <w:proofErr w:type="spellEnd"/>
            <w:r w:rsidRPr="00C35B05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=</w:t>
            </w:r>
            <w:proofErr w:type="spellStart"/>
            <w:r w:rsidRPr="00C35B05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layertools</w:t>
            </w:r>
            <w:proofErr w:type="spellEnd"/>
            <w:r w:rsidRPr="00C35B05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 -jar app.jar extract</w:t>
            </w:r>
          </w:p>
          <w:p w14:paraId="6DA74C28" w14:textId="77777777" w:rsidR="00564D80" w:rsidRPr="00C35B05" w:rsidRDefault="00564D80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35B05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FROM </w:t>
            </w:r>
            <w:proofErr w:type="spellStart"/>
            <w:proofErr w:type="gramStart"/>
            <w:r w:rsidRPr="00C35B05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dockerhub.timeweb</w:t>
            </w:r>
            <w:proofErr w:type="gramEnd"/>
            <w:r w:rsidRPr="00C35B05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.cloud</w:t>
            </w:r>
            <w:proofErr w:type="spellEnd"/>
            <w:r w:rsidRPr="00C35B05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/library/eclipse-temurin:25-jre-alpine</w:t>
            </w:r>
          </w:p>
          <w:p w14:paraId="105CC584" w14:textId="5C00BE85" w:rsidR="00564D80" w:rsidRPr="00C35B05" w:rsidRDefault="00564D80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35B05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WORKDIR /application</w:t>
            </w:r>
          </w:p>
          <w:p w14:paraId="52120C81" w14:textId="77777777" w:rsidR="00564D80" w:rsidRPr="00C35B05" w:rsidRDefault="00564D80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35B05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RUN </w:t>
            </w:r>
            <w:proofErr w:type="spellStart"/>
            <w:r w:rsidRPr="00C35B05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addgroup</w:t>
            </w:r>
            <w:proofErr w:type="spellEnd"/>
            <w:r w:rsidRPr="00C35B05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 -S </w:t>
            </w:r>
            <w:proofErr w:type="spellStart"/>
            <w:r w:rsidRPr="00C35B05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springgroup</w:t>
            </w:r>
            <w:proofErr w:type="spellEnd"/>
            <w:r w:rsidRPr="00C35B05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 &amp;&amp; </w:t>
            </w:r>
            <w:proofErr w:type="spellStart"/>
            <w:r w:rsidRPr="00C35B05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adduser</w:t>
            </w:r>
            <w:proofErr w:type="spellEnd"/>
            <w:r w:rsidRPr="00C35B05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 -S </w:t>
            </w:r>
            <w:proofErr w:type="spellStart"/>
            <w:r w:rsidRPr="00C35B05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springuser</w:t>
            </w:r>
            <w:proofErr w:type="spellEnd"/>
            <w:r w:rsidRPr="00C35B05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 -G </w:t>
            </w:r>
            <w:proofErr w:type="spellStart"/>
            <w:proofErr w:type="gramStart"/>
            <w:r w:rsidRPr="00C35B05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springgroup</w:t>
            </w:r>
            <w:proofErr w:type="spellEnd"/>
            <w:r w:rsidRPr="00C35B05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  \</w:t>
            </w:r>
            <w:proofErr w:type="gramEnd"/>
          </w:p>
          <w:p w14:paraId="19768982" w14:textId="77777777" w:rsidR="00564D80" w:rsidRPr="00C35B05" w:rsidRDefault="00564D80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35B05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    &amp;&amp; </w:t>
            </w:r>
            <w:proofErr w:type="spellStart"/>
            <w:r w:rsidRPr="00C35B05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mkdir</w:t>
            </w:r>
            <w:proofErr w:type="spellEnd"/>
            <w:r w:rsidRPr="00C35B05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 -p /application/logs &amp;&amp; </w:t>
            </w:r>
            <w:proofErr w:type="spellStart"/>
            <w:r w:rsidRPr="00C35B05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chown</w:t>
            </w:r>
            <w:proofErr w:type="spellEnd"/>
            <w:r w:rsidRPr="00C35B05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 -R </w:t>
            </w:r>
            <w:proofErr w:type="spellStart"/>
            <w:proofErr w:type="gramStart"/>
            <w:r w:rsidRPr="00C35B05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springuser:springgroup</w:t>
            </w:r>
            <w:proofErr w:type="spellEnd"/>
            <w:proofErr w:type="gramEnd"/>
            <w:r w:rsidRPr="00C35B05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 /application</w:t>
            </w:r>
          </w:p>
          <w:p w14:paraId="7433B9F3" w14:textId="2342FD6B" w:rsidR="00564D80" w:rsidRPr="00C35B05" w:rsidRDefault="00564D80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35B05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USER </w:t>
            </w:r>
            <w:proofErr w:type="spellStart"/>
            <w:r w:rsidRPr="00C35B05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springuser</w:t>
            </w:r>
            <w:proofErr w:type="spellEnd"/>
          </w:p>
          <w:p w14:paraId="7F718DF1" w14:textId="77777777" w:rsidR="00564D80" w:rsidRPr="00C35B05" w:rsidRDefault="00564D80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35B05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COPY --from=layers /extract/dependencies</w:t>
            </w:r>
            <w:proofErr w:type="gramStart"/>
            <w:r w:rsidRPr="00C35B05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/ .</w:t>
            </w:r>
            <w:proofErr w:type="gramEnd"/>
            <w:r w:rsidRPr="00C35B05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/</w:t>
            </w:r>
          </w:p>
          <w:p w14:paraId="425F61B1" w14:textId="77777777" w:rsidR="00564D80" w:rsidRPr="00C35B05" w:rsidRDefault="00564D80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35B05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COPY --from=layers /extract/spring-boot-loader</w:t>
            </w:r>
            <w:proofErr w:type="gramStart"/>
            <w:r w:rsidRPr="00C35B05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/ .</w:t>
            </w:r>
            <w:proofErr w:type="gramEnd"/>
            <w:r w:rsidRPr="00C35B05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/</w:t>
            </w:r>
          </w:p>
          <w:p w14:paraId="6033A8FA" w14:textId="77777777" w:rsidR="00564D80" w:rsidRPr="00C35B05" w:rsidRDefault="00564D80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35B05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COPY --from=layers /extract/snapshot-dependencies</w:t>
            </w:r>
            <w:proofErr w:type="gramStart"/>
            <w:r w:rsidRPr="00C35B05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/ .</w:t>
            </w:r>
            <w:proofErr w:type="gramEnd"/>
            <w:r w:rsidRPr="00C35B05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/</w:t>
            </w:r>
          </w:p>
          <w:p w14:paraId="7AAFDCDC" w14:textId="25A0C219" w:rsidR="00564D80" w:rsidRPr="00C35B05" w:rsidRDefault="00564D80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35B05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COPY --from=layers /extract/application</w:t>
            </w:r>
            <w:proofErr w:type="gramStart"/>
            <w:r w:rsidRPr="00C35B05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/ .</w:t>
            </w:r>
            <w:proofErr w:type="gramEnd"/>
            <w:r w:rsidRPr="00C35B05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/</w:t>
            </w:r>
          </w:p>
          <w:p w14:paraId="0CA60EF9" w14:textId="07C1CFC4" w:rsidR="00564D80" w:rsidRPr="00C35B05" w:rsidRDefault="00564D80" w:rsidP="00071EF3">
            <w:pPr>
              <w:shd w:val="clear" w:color="auto" w:fill="FFFFFF"/>
              <w:ind w:firstLine="0"/>
              <w:outlineLvl w:val="9"/>
              <w:rPr>
                <w:color w:val="auto"/>
                <w:sz w:val="16"/>
                <w:szCs w:val="16"/>
                <w:lang w:val="en-US"/>
              </w:rPr>
            </w:pPr>
            <w:r w:rsidRPr="00C35B05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ENTRYPOINT ["java", "</w:t>
            </w:r>
            <w:proofErr w:type="spellStart"/>
            <w:proofErr w:type="gramStart"/>
            <w:r w:rsidRPr="00C35B05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org.springframework</w:t>
            </w:r>
            <w:proofErr w:type="gramEnd"/>
            <w:r w:rsidRPr="00C35B05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.boot.loader.launch.JarLauncher</w:t>
            </w:r>
            <w:proofErr w:type="spellEnd"/>
            <w:r w:rsidRPr="00C35B05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"]</w:t>
            </w:r>
          </w:p>
        </w:tc>
      </w:tr>
    </w:tbl>
    <w:p w14:paraId="1FF81D13" w14:textId="77777777" w:rsidR="00564D80" w:rsidRPr="00F231F2" w:rsidRDefault="00564D80" w:rsidP="00071EF3">
      <w:pPr>
        <w:pStyle w:val="af1"/>
        <w:spacing w:line="240" w:lineRule="auto"/>
        <w:rPr>
          <w:lang w:val="en-US"/>
        </w:rPr>
      </w:pPr>
    </w:p>
    <w:p w14:paraId="76EEF248" w14:textId="443B5BBF" w:rsidR="00036F6B" w:rsidRPr="00A97B6E" w:rsidRDefault="00036F6B" w:rsidP="00071EF3">
      <w:pPr>
        <w:pStyle w:val="ae"/>
        <w:spacing w:line="240" w:lineRule="auto"/>
        <w:rPr>
          <w:lang w:val="en-US"/>
        </w:rPr>
      </w:pPr>
      <w:r>
        <w:t>Ресурсы</w:t>
      </w:r>
      <w:r w:rsidRPr="00A97B6E">
        <w:rPr>
          <w:lang w:val="en-US"/>
        </w:rPr>
        <w:t xml:space="preserve"> </w:t>
      </w:r>
      <w:r>
        <w:t>клиента</w:t>
      </w:r>
    </w:p>
    <w:p w14:paraId="1DBE7DCC" w14:textId="77777777" w:rsidR="00036F6B" w:rsidRPr="00A97B6E" w:rsidRDefault="00036F6B" w:rsidP="00071EF3">
      <w:pPr>
        <w:pStyle w:val="af1"/>
        <w:spacing w:line="240" w:lineRule="auto"/>
        <w:rPr>
          <w:lang w:val="en-US"/>
        </w:rPr>
      </w:pPr>
      <w:r w:rsidRPr="001713AE">
        <w:t>Файл</w:t>
      </w:r>
      <w:r w:rsidRPr="00A97B6E">
        <w:rPr>
          <w:lang w:val="en-US"/>
        </w:rPr>
        <w:t xml:space="preserve"> «</w:t>
      </w:r>
      <w:proofErr w:type="spellStart"/>
      <w:proofErr w:type="gramStart"/>
      <w:r w:rsidRPr="00A97B6E">
        <w:rPr>
          <w:lang w:val="en-US"/>
        </w:rPr>
        <w:t>application.properties</w:t>
      </w:r>
      <w:proofErr w:type="spellEnd"/>
      <w:proofErr w:type="gramEnd"/>
      <w:r w:rsidRPr="00A97B6E">
        <w:rPr>
          <w:lang w:val="en-US"/>
        </w:rPr>
        <w:t>».</w:t>
      </w:r>
    </w:p>
    <w:tbl>
      <w:tblPr>
        <w:tblStyle w:val="aff4"/>
        <w:tblW w:w="0" w:type="auto"/>
        <w:tblLook w:val="04A0" w:firstRow="1" w:lastRow="0" w:firstColumn="1" w:lastColumn="0" w:noHBand="0" w:noVBand="1"/>
      </w:tblPr>
      <w:tblGrid>
        <w:gridCol w:w="9628"/>
      </w:tblGrid>
      <w:tr w:rsidR="00036F6B" w:rsidRPr="006A0293" w14:paraId="720B32A3" w14:textId="77777777" w:rsidTr="004A6C36">
        <w:tc>
          <w:tcPr>
            <w:tcW w:w="9628" w:type="dxa"/>
          </w:tcPr>
          <w:p w14:paraId="7770B12C" w14:textId="77777777" w:rsidR="00964543" w:rsidRPr="00C35B05" w:rsidRDefault="00964543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35B05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spring.application.name=client</w:t>
            </w:r>
          </w:p>
          <w:p w14:paraId="3949ED94" w14:textId="77777777" w:rsidR="00964543" w:rsidRPr="00C35B05" w:rsidRDefault="00964543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proofErr w:type="spellStart"/>
            <w:proofErr w:type="gramStart"/>
            <w:r w:rsidRPr="00C35B05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server.port</w:t>
            </w:r>
            <w:proofErr w:type="spellEnd"/>
            <w:proofErr w:type="gramEnd"/>
            <w:r w:rsidRPr="00C35B05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=${APP_CLIENT_PORT:5050}</w:t>
            </w:r>
          </w:p>
          <w:p w14:paraId="642C25B3" w14:textId="77777777" w:rsidR="00964543" w:rsidRPr="00C35B05" w:rsidRDefault="00964543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proofErr w:type="spellStart"/>
            <w:proofErr w:type="gramStart"/>
            <w:r w:rsidRPr="00C35B05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spring.profiles</w:t>
            </w:r>
            <w:proofErr w:type="gramEnd"/>
            <w:r w:rsidRPr="00C35B05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.active</w:t>
            </w:r>
            <w:proofErr w:type="spellEnd"/>
            <w:r w:rsidRPr="00C35B05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=${CLIENT_PROFILE:}</w:t>
            </w:r>
          </w:p>
          <w:p w14:paraId="35E5B624" w14:textId="795D94C2" w:rsidR="00964543" w:rsidRPr="00C35B05" w:rsidRDefault="00964543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proofErr w:type="spellStart"/>
            <w:proofErr w:type="gramStart"/>
            <w:r w:rsidRPr="00C35B05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spring.profiles</w:t>
            </w:r>
            <w:proofErr w:type="gramEnd"/>
            <w:r w:rsidRPr="00C35B05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.default</w:t>
            </w:r>
            <w:proofErr w:type="spellEnd"/>
            <w:r w:rsidRPr="00C35B05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=dev</w:t>
            </w:r>
          </w:p>
          <w:p w14:paraId="4889446A" w14:textId="77777777" w:rsidR="00964543" w:rsidRPr="00C35B05" w:rsidRDefault="00964543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proofErr w:type="spellStart"/>
            <w:proofErr w:type="gramStart"/>
            <w:r w:rsidRPr="00C35B05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logging.level.org.atmosphere</w:t>
            </w:r>
            <w:proofErr w:type="spellEnd"/>
            <w:proofErr w:type="gramEnd"/>
            <w:r w:rsidRPr="00C35B05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=warn</w:t>
            </w:r>
          </w:p>
          <w:p w14:paraId="55127F55" w14:textId="77777777" w:rsidR="00964543" w:rsidRPr="00C35B05" w:rsidRDefault="00964543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proofErr w:type="spellStart"/>
            <w:proofErr w:type="gramStart"/>
            <w:r w:rsidRPr="00C35B05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vaadin.launch</w:t>
            </w:r>
            <w:proofErr w:type="spellEnd"/>
            <w:proofErr w:type="gramEnd"/>
            <w:r w:rsidRPr="00C35B05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-browser=true</w:t>
            </w:r>
          </w:p>
          <w:p w14:paraId="41ABBE24" w14:textId="77777777" w:rsidR="00964543" w:rsidRPr="00C35B05" w:rsidRDefault="00964543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proofErr w:type="gramStart"/>
            <w:r w:rsidRPr="00C35B05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vaadin.allowed</w:t>
            </w:r>
            <w:proofErr w:type="gramEnd"/>
            <w:r w:rsidRPr="00C35B05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-packages=com.vaadin,org.vaadin,com.flowingcode,com.client</w:t>
            </w:r>
          </w:p>
          <w:p w14:paraId="7A82412C" w14:textId="7682B77C" w:rsidR="00036F6B" w:rsidRPr="00C35B05" w:rsidRDefault="00964543" w:rsidP="00071EF3">
            <w:pPr>
              <w:shd w:val="clear" w:color="auto" w:fill="FFFFFF"/>
              <w:ind w:firstLine="0"/>
              <w:outlineLvl w:val="9"/>
              <w:rPr>
                <w:color w:val="auto"/>
                <w:sz w:val="16"/>
                <w:szCs w:val="16"/>
                <w:lang w:val="en-US"/>
              </w:rPr>
            </w:pPr>
            <w:proofErr w:type="spellStart"/>
            <w:proofErr w:type="gramStart"/>
            <w:r w:rsidRPr="00C35B05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vaadin.devmode</w:t>
            </w:r>
            <w:proofErr w:type="gramEnd"/>
            <w:r w:rsidRPr="00C35B05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.copilot.enabled</w:t>
            </w:r>
            <w:proofErr w:type="spellEnd"/>
            <w:r w:rsidRPr="00C35B05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=false</w:t>
            </w:r>
          </w:p>
        </w:tc>
      </w:tr>
    </w:tbl>
    <w:p w14:paraId="710D91B6" w14:textId="77777777" w:rsidR="001C45A5" w:rsidRPr="00E44A97" w:rsidRDefault="001C45A5" w:rsidP="001C45A5">
      <w:pPr>
        <w:pStyle w:val="af1"/>
        <w:spacing w:line="240" w:lineRule="auto"/>
        <w:rPr>
          <w:lang w:val="en-US"/>
        </w:rPr>
      </w:pPr>
    </w:p>
    <w:p w14:paraId="309BD62C" w14:textId="77777777" w:rsidR="001C45A5" w:rsidRPr="001713AE" w:rsidRDefault="001C45A5" w:rsidP="001C45A5">
      <w:pPr>
        <w:pStyle w:val="af1"/>
        <w:spacing w:line="240" w:lineRule="auto"/>
      </w:pPr>
      <w:r w:rsidRPr="001713AE">
        <w:t>Файл «</w:t>
      </w:r>
      <w:r w:rsidRPr="001C45A5">
        <w:t>styles.css</w:t>
      </w:r>
      <w:r w:rsidRPr="001713AE">
        <w:t>».</w:t>
      </w:r>
    </w:p>
    <w:tbl>
      <w:tblPr>
        <w:tblStyle w:val="aff4"/>
        <w:tblW w:w="0" w:type="auto"/>
        <w:tblLook w:val="04A0" w:firstRow="1" w:lastRow="0" w:firstColumn="1" w:lastColumn="0" w:noHBand="0" w:noVBand="1"/>
      </w:tblPr>
      <w:tblGrid>
        <w:gridCol w:w="9628"/>
      </w:tblGrid>
      <w:tr w:rsidR="001C45A5" w:rsidRPr="006A0293" w14:paraId="2206740E" w14:textId="77777777" w:rsidTr="00473815">
        <w:tc>
          <w:tcPr>
            <w:tcW w:w="9628" w:type="dxa"/>
          </w:tcPr>
          <w:p w14:paraId="657434EB" w14:textId="77777777" w:rsidR="001C45A5" w:rsidRPr="00C35B05" w:rsidRDefault="001C45A5" w:rsidP="0047381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@import 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url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>('./variables.css');</w:t>
            </w:r>
          </w:p>
          <w:p w14:paraId="361EFA88" w14:textId="77777777" w:rsidR="001C45A5" w:rsidRPr="00C35B05" w:rsidRDefault="001C45A5" w:rsidP="0047381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@import 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url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>('./global-styles.css');</w:t>
            </w:r>
          </w:p>
          <w:p w14:paraId="5D7E011B" w14:textId="77777777" w:rsidR="001C45A5" w:rsidRPr="00C35B05" w:rsidRDefault="001C45A5" w:rsidP="0047381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@import 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url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>('./vaadin-components.css');</w:t>
            </w:r>
          </w:p>
          <w:p w14:paraId="45FD5082" w14:textId="77777777" w:rsidR="001C45A5" w:rsidRPr="00C35B05" w:rsidRDefault="001C45A5" w:rsidP="0047381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@import 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url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>('./theme-matrix.css');</w:t>
            </w:r>
          </w:p>
        </w:tc>
      </w:tr>
    </w:tbl>
    <w:p w14:paraId="6C9EF4FB" w14:textId="77777777" w:rsidR="001C45A5" w:rsidRPr="001C45A5" w:rsidRDefault="001C45A5" w:rsidP="001C45A5">
      <w:pPr>
        <w:pStyle w:val="af1"/>
        <w:spacing w:line="240" w:lineRule="auto"/>
        <w:rPr>
          <w:lang w:val="en-US"/>
        </w:rPr>
      </w:pPr>
    </w:p>
    <w:p w14:paraId="29292E5B" w14:textId="77777777" w:rsidR="001C45A5" w:rsidRPr="001713AE" w:rsidRDefault="001C45A5" w:rsidP="001C45A5">
      <w:pPr>
        <w:pStyle w:val="af1"/>
        <w:spacing w:line="240" w:lineRule="auto"/>
      </w:pPr>
      <w:r w:rsidRPr="001713AE">
        <w:t>Файл «</w:t>
      </w:r>
      <w:r w:rsidRPr="001C45A5">
        <w:t>variables.css</w:t>
      </w:r>
      <w:r w:rsidRPr="001713AE">
        <w:t>».</w:t>
      </w:r>
    </w:p>
    <w:tbl>
      <w:tblPr>
        <w:tblStyle w:val="aff4"/>
        <w:tblW w:w="0" w:type="auto"/>
        <w:tblLook w:val="04A0" w:firstRow="1" w:lastRow="0" w:firstColumn="1" w:lastColumn="0" w:noHBand="0" w:noVBand="1"/>
      </w:tblPr>
      <w:tblGrid>
        <w:gridCol w:w="9628"/>
      </w:tblGrid>
      <w:tr w:rsidR="001C45A5" w:rsidRPr="001713AE" w14:paraId="16B869AA" w14:textId="77777777" w:rsidTr="00473815">
        <w:tc>
          <w:tcPr>
            <w:tcW w:w="9628" w:type="dxa"/>
          </w:tcPr>
          <w:p w14:paraId="2BE42590" w14:textId="77777777" w:rsidR="001C45A5" w:rsidRPr="00C35B05" w:rsidRDefault="001C45A5" w:rsidP="00473815">
            <w:pPr>
              <w:pStyle w:val="af1"/>
              <w:rPr>
                <w:sz w:val="16"/>
                <w:szCs w:val="16"/>
                <w:lang w:val="en-US"/>
              </w:rPr>
            </w:pPr>
            <w:proofErr w:type="gramStart"/>
            <w:r w:rsidRPr="00C35B05">
              <w:rPr>
                <w:sz w:val="16"/>
                <w:szCs w:val="16"/>
                <w:lang w:val="en-US"/>
              </w:rPr>
              <w:t>:root</w:t>
            </w:r>
            <w:proofErr w:type="gramEnd"/>
            <w:r w:rsidRPr="00C35B05">
              <w:rPr>
                <w:sz w:val="16"/>
                <w:szCs w:val="16"/>
                <w:lang w:val="en-US"/>
              </w:rPr>
              <w:t xml:space="preserve"> {</w:t>
            </w:r>
          </w:p>
          <w:p w14:paraId="6A81CA3F" w14:textId="77777777" w:rsidR="001C45A5" w:rsidRPr="00C35B05" w:rsidRDefault="001C45A5" w:rsidP="0047381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    --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lumo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>-base-color: #f8f9fa;</w:t>
            </w:r>
          </w:p>
          <w:p w14:paraId="1038B0ED" w14:textId="77777777" w:rsidR="001C45A5" w:rsidRPr="00C35B05" w:rsidRDefault="001C45A5" w:rsidP="0047381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    --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lumo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>-primary-text-color: #222;</w:t>
            </w:r>
          </w:p>
          <w:p w14:paraId="69E825FF" w14:textId="77777777" w:rsidR="001C45A5" w:rsidRPr="00C35B05" w:rsidRDefault="001C45A5" w:rsidP="0047381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    --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lumo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>-primary-color: #00a6ff;</w:t>
            </w:r>
          </w:p>
          <w:p w14:paraId="0A06A6CB" w14:textId="77777777" w:rsidR="001C45A5" w:rsidRPr="00C35B05" w:rsidRDefault="001C45A5" w:rsidP="0047381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    --lumo-primary-color-50pct: </w:t>
            </w:r>
            <w:proofErr w:type="spellStart"/>
            <w:proofErr w:type="gramStart"/>
            <w:r w:rsidRPr="00C35B05">
              <w:rPr>
                <w:sz w:val="16"/>
                <w:szCs w:val="16"/>
                <w:lang w:val="en-US"/>
              </w:rPr>
              <w:t>rgba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>(</w:t>
            </w:r>
            <w:proofErr w:type="gramEnd"/>
            <w:r w:rsidRPr="00C35B05">
              <w:rPr>
                <w:sz w:val="16"/>
                <w:szCs w:val="16"/>
                <w:lang w:val="en-US"/>
              </w:rPr>
              <w:t>76, 0, 255, 0.5);</w:t>
            </w:r>
          </w:p>
          <w:p w14:paraId="3C397697" w14:textId="77777777" w:rsidR="001C45A5" w:rsidRPr="00C35B05" w:rsidRDefault="001C45A5" w:rsidP="0047381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    --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lumo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>-error-color: #ff3860;</w:t>
            </w:r>
          </w:p>
          <w:p w14:paraId="777717F5" w14:textId="024C203E" w:rsidR="001C45A5" w:rsidRPr="00C35B05" w:rsidRDefault="001C45A5" w:rsidP="00C35B0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    --lumo-error-color-50pct: </w:t>
            </w:r>
            <w:proofErr w:type="spellStart"/>
            <w:proofErr w:type="gramStart"/>
            <w:r w:rsidRPr="00C35B05">
              <w:rPr>
                <w:sz w:val="16"/>
                <w:szCs w:val="16"/>
                <w:lang w:val="en-US"/>
              </w:rPr>
              <w:t>rgba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>(</w:t>
            </w:r>
            <w:proofErr w:type="gramEnd"/>
            <w:r w:rsidRPr="00C35B05">
              <w:rPr>
                <w:sz w:val="16"/>
                <w:szCs w:val="16"/>
                <w:lang w:val="en-US"/>
              </w:rPr>
              <w:t>255, 56, 96, 0.5);</w:t>
            </w:r>
          </w:p>
          <w:p w14:paraId="2EDF0F10" w14:textId="77777777" w:rsidR="001C45A5" w:rsidRPr="00C35B05" w:rsidRDefault="001C45A5" w:rsidP="0047381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    --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lumo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 xml:space="preserve">-body-text-color: </w:t>
            </w:r>
            <w:proofErr w:type="gramStart"/>
            <w:r w:rsidRPr="00C35B05">
              <w:rPr>
                <w:sz w:val="16"/>
                <w:szCs w:val="16"/>
                <w:lang w:val="en-US"/>
              </w:rPr>
              <w:t>var(</w:t>
            </w:r>
            <w:proofErr w:type="gramEnd"/>
            <w:r w:rsidRPr="00C35B05">
              <w:rPr>
                <w:sz w:val="16"/>
                <w:szCs w:val="16"/>
                <w:lang w:val="en-US"/>
              </w:rPr>
              <w:t>--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lumo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>-primary-text-color);</w:t>
            </w:r>
          </w:p>
          <w:p w14:paraId="5A6B79F3" w14:textId="1620C5AC" w:rsidR="001C45A5" w:rsidRPr="00C35B05" w:rsidRDefault="001C45A5" w:rsidP="00C35B0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    --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lumo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 xml:space="preserve">-secondary-text-color: </w:t>
            </w:r>
            <w:proofErr w:type="gramStart"/>
            <w:r w:rsidRPr="00C35B05">
              <w:rPr>
                <w:sz w:val="16"/>
                <w:szCs w:val="16"/>
                <w:lang w:val="en-US"/>
              </w:rPr>
              <w:t>var(</w:t>
            </w:r>
            <w:proofErr w:type="gramEnd"/>
            <w:r w:rsidRPr="00C35B05">
              <w:rPr>
                <w:sz w:val="16"/>
                <w:szCs w:val="16"/>
                <w:lang w:val="en-US"/>
              </w:rPr>
              <w:t>--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lumo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>-primary-color);</w:t>
            </w:r>
          </w:p>
          <w:p w14:paraId="6ACE79AC" w14:textId="3D7DAC50" w:rsidR="001C45A5" w:rsidRPr="00C35B05" w:rsidRDefault="001C45A5" w:rsidP="00C35B0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    --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lumo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 xml:space="preserve">-header-text-color: </w:t>
            </w:r>
            <w:proofErr w:type="gramStart"/>
            <w:r w:rsidRPr="00C35B05">
              <w:rPr>
                <w:sz w:val="16"/>
                <w:szCs w:val="16"/>
                <w:lang w:val="en-US"/>
              </w:rPr>
              <w:t>var(</w:t>
            </w:r>
            <w:proofErr w:type="gramEnd"/>
            <w:r w:rsidRPr="00C35B05">
              <w:rPr>
                <w:sz w:val="16"/>
                <w:szCs w:val="16"/>
                <w:lang w:val="en-US"/>
              </w:rPr>
              <w:t>--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lumo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>-primary-text-color);</w:t>
            </w:r>
          </w:p>
          <w:p w14:paraId="0E1E995F" w14:textId="77777777" w:rsidR="001C45A5" w:rsidRPr="00C35B05" w:rsidRDefault="001C45A5" w:rsidP="0047381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    --aura-border-radius-m: 10px;</w:t>
            </w:r>
          </w:p>
          <w:p w14:paraId="4AE04802" w14:textId="677F5462" w:rsidR="001C45A5" w:rsidRPr="00C35B05" w:rsidRDefault="001C45A5" w:rsidP="00C35B0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    --aura-border-radius-l: 14px;</w:t>
            </w:r>
          </w:p>
          <w:p w14:paraId="19375310" w14:textId="77777777" w:rsidR="001C45A5" w:rsidRPr="00C35B05" w:rsidRDefault="001C45A5" w:rsidP="0047381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    --button-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bg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 xml:space="preserve">: </w:t>
            </w:r>
            <w:proofErr w:type="gramStart"/>
            <w:r w:rsidRPr="00C35B05">
              <w:rPr>
                <w:sz w:val="16"/>
                <w:szCs w:val="16"/>
                <w:lang w:val="en-US"/>
              </w:rPr>
              <w:t>var(</w:t>
            </w:r>
            <w:proofErr w:type="gramEnd"/>
            <w:r w:rsidRPr="00C35B05">
              <w:rPr>
                <w:sz w:val="16"/>
                <w:szCs w:val="16"/>
                <w:lang w:val="en-US"/>
              </w:rPr>
              <w:t>--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lumo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>-primary-color);</w:t>
            </w:r>
          </w:p>
          <w:p w14:paraId="7A7A5A96" w14:textId="77777777" w:rsidR="001C45A5" w:rsidRPr="00C35B05" w:rsidRDefault="001C45A5" w:rsidP="0047381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    --button-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bg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 xml:space="preserve">-hover: </w:t>
            </w:r>
            <w:proofErr w:type="gramStart"/>
            <w:r w:rsidRPr="00C35B05">
              <w:rPr>
                <w:sz w:val="16"/>
                <w:szCs w:val="16"/>
                <w:lang w:val="en-US"/>
              </w:rPr>
              <w:t>var(</w:t>
            </w:r>
            <w:proofErr w:type="gramEnd"/>
            <w:r w:rsidRPr="00C35B05">
              <w:rPr>
                <w:sz w:val="16"/>
                <w:szCs w:val="16"/>
                <w:lang w:val="en-US"/>
              </w:rPr>
              <w:t>--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lumo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>-primary-color);</w:t>
            </w:r>
          </w:p>
          <w:p w14:paraId="5D08D8AC" w14:textId="1AD51A08" w:rsidR="001C45A5" w:rsidRPr="00C35B05" w:rsidRDefault="001C45A5" w:rsidP="00C35B0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    --button-color: #001818;</w:t>
            </w:r>
          </w:p>
          <w:p w14:paraId="376D2417" w14:textId="77777777" w:rsidR="001C45A5" w:rsidRPr="00C35B05" w:rsidRDefault="001C45A5" w:rsidP="0047381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    --input-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bg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>: #fff;</w:t>
            </w:r>
          </w:p>
          <w:p w14:paraId="710E4584" w14:textId="77777777" w:rsidR="001C45A5" w:rsidRPr="00C35B05" w:rsidRDefault="001C45A5" w:rsidP="0047381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    --input-color: </w:t>
            </w:r>
            <w:proofErr w:type="gramStart"/>
            <w:r w:rsidRPr="00C35B05">
              <w:rPr>
                <w:sz w:val="16"/>
                <w:szCs w:val="16"/>
                <w:lang w:val="en-US"/>
              </w:rPr>
              <w:t>var(</w:t>
            </w:r>
            <w:proofErr w:type="gramEnd"/>
            <w:r w:rsidRPr="00C35B05">
              <w:rPr>
                <w:sz w:val="16"/>
                <w:szCs w:val="16"/>
                <w:lang w:val="en-US"/>
              </w:rPr>
              <w:t>--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lumo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>-primary-text-color);</w:t>
            </w:r>
          </w:p>
          <w:p w14:paraId="1C85BD35" w14:textId="7C5463FE" w:rsidR="001C45A5" w:rsidRPr="00C35B05" w:rsidRDefault="001C45A5" w:rsidP="00C35B0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    --input-border: </w:t>
            </w:r>
            <w:proofErr w:type="spellStart"/>
            <w:proofErr w:type="gramStart"/>
            <w:r w:rsidRPr="00C35B05">
              <w:rPr>
                <w:sz w:val="16"/>
                <w:szCs w:val="16"/>
                <w:lang w:val="en-US"/>
              </w:rPr>
              <w:t>rgba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>(</w:t>
            </w:r>
            <w:proofErr w:type="gramEnd"/>
            <w:r w:rsidRPr="00C35B05">
              <w:rPr>
                <w:sz w:val="16"/>
                <w:szCs w:val="16"/>
                <w:lang w:val="en-US"/>
              </w:rPr>
              <w:t>138, 164, 255, 0.35);</w:t>
            </w:r>
          </w:p>
          <w:p w14:paraId="51B86422" w14:textId="77777777" w:rsidR="001C45A5" w:rsidRPr="00C35B05" w:rsidRDefault="001C45A5" w:rsidP="0047381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    --drawer-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bg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 xml:space="preserve">: </w:t>
            </w:r>
            <w:proofErr w:type="gramStart"/>
            <w:r w:rsidRPr="00C35B05">
              <w:rPr>
                <w:sz w:val="16"/>
                <w:szCs w:val="16"/>
                <w:lang w:val="en-US"/>
              </w:rPr>
              <w:t>var(</w:t>
            </w:r>
            <w:proofErr w:type="gramEnd"/>
            <w:r w:rsidRPr="00C35B05">
              <w:rPr>
                <w:sz w:val="16"/>
                <w:szCs w:val="16"/>
                <w:lang w:val="en-US"/>
              </w:rPr>
              <w:t>--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lumo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>-base-color);</w:t>
            </w:r>
          </w:p>
          <w:p w14:paraId="02AF5103" w14:textId="4C8D053A" w:rsidR="001C45A5" w:rsidRPr="00C35B05" w:rsidRDefault="001C45A5" w:rsidP="00C35B0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    --drawer-border: </w:t>
            </w:r>
            <w:proofErr w:type="spellStart"/>
            <w:proofErr w:type="gramStart"/>
            <w:r w:rsidRPr="00C35B05">
              <w:rPr>
                <w:sz w:val="16"/>
                <w:szCs w:val="16"/>
                <w:lang w:val="en-US"/>
              </w:rPr>
              <w:t>rgba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>(</w:t>
            </w:r>
            <w:proofErr w:type="gramEnd"/>
            <w:r w:rsidRPr="00C35B05">
              <w:rPr>
                <w:sz w:val="16"/>
                <w:szCs w:val="16"/>
                <w:lang w:val="en-US"/>
              </w:rPr>
              <w:t>0, 0, 0, 0.12);</w:t>
            </w:r>
          </w:p>
          <w:p w14:paraId="1AC384E2" w14:textId="77777777" w:rsidR="001C45A5" w:rsidRPr="00C35B05" w:rsidRDefault="001C45A5" w:rsidP="0047381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    --glass-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bg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 xml:space="preserve">: </w:t>
            </w:r>
            <w:proofErr w:type="spellStart"/>
            <w:proofErr w:type="gramStart"/>
            <w:r w:rsidRPr="00C35B05">
              <w:rPr>
                <w:sz w:val="16"/>
                <w:szCs w:val="16"/>
                <w:lang w:val="en-US"/>
              </w:rPr>
              <w:t>rgba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>(</w:t>
            </w:r>
            <w:proofErr w:type="gramEnd"/>
            <w:r w:rsidRPr="00C35B05">
              <w:rPr>
                <w:sz w:val="16"/>
                <w:szCs w:val="16"/>
                <w:lang w:val="en-US"/>
              </w:rPr>
              <w:t>255, 255, 255, 0.06);</w:t>
            </w:r>
          </w:p>
          <w:p w14:paraId="59CD8CB2" w14:textId="77777777" w:rsidR="001C45A5" w:rsidRPr="00C35B05" w:rsidRDefault="001C45A5" w:rsidP="0047381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    --glass-border: </w:t>
            </w:r>
            <w:proofErr w:type="spellStart"/>
            <w:proofErr w:type="gramStart"/>
            <w:r w:rsidRPr="00C35B05">
              <w:rPr>
                <w:sz w:val="16"/>
                <w:szCs w:val="16"/>
                <w:lang w:val="en-US"/>
              </w:rPr>
              <w:t>rgba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>(</w:t>
            </w:r>
            <w:proofErr w:type="gramEnd"/>
            <w:r w:rsidRPr="00C35B05">
              <w:rPr>
                <w:sz w:val="16"/>
                <w:szCs w:val="16"/>
                <w:lang w:val="en-US"/>
              </w:rPr>
              <w:t>255, 255, 255, 0.12);</w:t>
            </w:r>
          </w:p>
          <w:p w14:paraId="10D075FD" w14:textId="590E68F2" w:rsidR="001C45A5" w:rsidRPr="00C35B05" w:rsidRDefault="001C45A5" w:rsidP="00C35B0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    --glass-shadow: 0 0 12px </w:t>
            </w:r>
            <w:proofErr w:type="gramStart"/>
            <w:r w:rsidRPr="00C35B05">
              <w:rPr>
                <w:sz w:val="16"/>
                <w:szCs w:val="16"/>
                <w:lang w:val="en-US"/>
              </w:rPr>
              <w:t>var(</w:t>
            </w:r>
            <w:proofErr w:type="gramEnd"/>
            <w:r w:rsidRPr="00C35B05">
              <w:rPr>
                <w:sz w:val="16"/>
                <w:szCs w:val="16"/>
                <w:lang w:val="en-US"/>
              </w:rPr>
              <w:t>--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lumo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>-primary-color);</w:t>
            </w:r>
          </w:p>
          <w:p w14:paraId="284B3730" w14:textId="77777777" w:rsidR="001C45A5" w:rsidRPr="00C35B05" w:rsidRDefault="001C45A5" w:rsidP="0047381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    --grid-header-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bg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>: transparent;</w:t>
            </w:r>
          </w:p>
          <w:p w14:paraId="689102D4" w14:textId="77777777" w:rsidR="001C45A5" w:rsidRPr="00C35B05" w:rsidRDefault="001C45A5" w:rsidP="0047381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    --grid-header-color: </w:t>
            </w:r>
            <w:proofErr w:type="gramStart"/>
            <w:r w:rsidRPr="00C35B05">
              <w:rPr>
                <w:sz w:val="16"/>
                <w:szCs w:val="16"/>
                <w:lang w:val="en-US"/>
              </w:rPr>
              <w:t>var(</w:t>
            </w:r>
            <w:proofErr w:type="gramEnd"/>
            <w:r w:rsidRPr="00C35B05">
              <w:rPr>
                <w:sz w:val="16"/>
                <w:szCs w:val="16"/>
                <w:lang w:val="en-US"/>
              </w:rPr>
              <w:t>--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lumo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>-primary-text-color);</w:t>
            </w:r>
          </w:p>
          <w:p w14:paraId="1E26696B" w14:textId="77777777" w:rsidR="001C45A5" w:rsidRPr="00C35B05" w:rsidRDefault="001C45A5" w:rsidP="0047381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    --grid-row-hover-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bg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 xml:space="preserve">: </w:t>
            </w:r>
            <w:proofErr w:type="spellStart"/>
            <w:proofErr w:type="gramStart"/>
            <w:r w:rsidRPr="00C35B05">
              <w:rPr>
                <w:sz w:val="16"/>
                <w:szCs w:val="16"/>
                <w:lang w:val="en-US"/>
              </w:rPr>
              <w:t>rgba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>(</w:t>
            </w:r>
            <w:proofErr w:type="gramEnd"/>
            <w:r w:rsidRPr="00C35B05">
              <w:rPr>
                <w:sz w:val="16"/>
                <w:szCs w:val="16"/>
                <w:lang w:val="en-US"/>
              </w:rPr>
              <w:t>0, 255, 240, 0.05);</w:t>
            </w:r>
          </w:p>
          <w:p w14:paraId="42A6DEA6" w14:textId="77777777" w:rsidR="001C45A5" w:rsidRPr="00C35B05" w:rsidRDefault="001C45A5" w:rsidP="00473815">
            <w:pPr>
              <w:pStyle w:val="af1"/>
              <w:rPr>
                <w:sz w:val="16"/>
                <w:szCs w:val="16"/>
              </w:rPr>
            </w:pPr>
            <w:r w:rsidRPr="00C35B05">
              <w:rPr>
                <w:sz w:val="16"/>
                <w:szCs w:val="16"/>
              </w:rPr>
              <w:t>}</w:t>
            </w:r>
          </w:p>
        </w:tc>
      </w:tr>
    </w:tbl>
    <w:p w14:paraId="3BBA4CB0" w14:textId="77777777" w:rsidR="001C45A5" w:rsidRPr="001C45A5" w:rsidRDefault="001C45A5" w:rsidP="001C45A5">
      <w:pPr>
        <w:pStyle w:val="af1"/>
        <w:spacing w:line="240" w:lineRule="auto"/>
        <w:rPr>
          <w:lang w:val="en-US"/>
        </w:rPr>
      </w:pPr>
    </w:p>
    <w:p w14:paraId="751CE309" w14:textId="77777777" w:rsidR="001C45A5" w:rsidRPr="001713AE" w:rsidRDefault="001C45A5" w:rsidP="001C45A5">
      <w:pPr>
        <w:pStyle w:val="af1"/>
        <w:spacing w:line="240" w:lineRule="auto"/>
      </w:pPr>
      <w:r w:rsidRPr="001713AE">
        <w:t>Файл «</w:t>
      </w:r>
      <w:r w:rsidRPr="001C45A5">
        <w:t>global-styles.css</w:t>
      </w:r>
      <w:r>
        <w:t>»</w:t>
      </w:r>
      <w:r w:rsidRPr="001713AE">
        <w:t>.</w:t>
      </w:r>
    </w:p>
    <w:tbl>
      <w:tblPr>
        <w:tblStyle w:val="aff4"/>
        <w:tblW w:w="0" w:type="auto"/>
        <w:tblLook w:val="04A0" w:firstRow="1" w:lastRow="0" w:firstColumn="1" w:lastColumn="0" w:noHBand="0" w:noVBand="1"/>
      </w:tblPr>
      <w:tblGrid>
        <w:gridCol w:w="9628"/>
      </w:tblGrid>
      <w:tr w:rsidR="001C45A5" w:rsidRPr="001713AE" w14:paraId="0C08F0DB" w14:textId="77777777" w:rsidTr="00473815">
        <w:tc>
          <w:tcPr>
            <w:tcW w:w="9628" w:type="dxa"/>
          </w:tcPr>
          <w:p w14:paraId="703ECE12" w14:textId="77777777" w:rsidR="001C45A5" w:rsidRPr="00C35B05" w:rsidRDefault="001C45A5" w:rsidP="0047381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>html, body {</w:t>
            </w:r>
          </w:p>
          <w:p w14:paraId="347487D8" w14:textId="77777777" w:rsidR="001C45A5" w:rsidRPr="00C35B05" w:rsidRDefault="001C45A5" w:rsidP="0047381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  margin: 0;</w:t>
            </w:r>
          </w:p>
          <w:p w14:paraId="758C3452" w14:textId="77777777" w:rsidR="001C45A5" w:rsidRPr="00C35B05" w:rsidRDefault="001C45A5" w:rsidP="0047381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  min-height: 100vh;</w:t>
            </w:r>
          </w:p>
          <w:p w14:paraId="1EC0193D" w14:textId="77777777" w:rsidR="001C45A5" w:rsidRPr="00C35B05" w:rsidRDefault="001C45A5" w:rsidP="0047381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  background: </w:t>
            </w:r>
            <w:proofErr w:type="gramStart"/>
            <w:r w:rsidRPr="00C35B05">
              <w:rPr>
                <w:sz w:val="16"/>
                <w:szCs w:val="16"/>
                <w:lang w:val="en-US"/>
              </w:rPr>
              <w:t>var(</w:t>
            </w:r>
            <w:proofErr w:type="gramEnd"/>
            <w:r w:rsidRPr="00C35B05">
              <w:rPr>
                <w:sz w:val="16"/>
                <w:szCs w:val="16"/>
                <w:lang w:val="en-US"/>
              </w:rPr>
              <w:t>--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lumo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>-base-color);</w:t>
            </w:r>
          </w:p>
          <w:p w14:paraId="4A94FEEB" w14:textId="77777777" w:rsidR="001C45A5" w:rsidRPr="00C35B05" w:rsidRDefault="001C45A5" w:rsidP="0047381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  color: </w:t>
            </w:r>
            <w:proofErr w:type="gramStart"/>
            <w:r w:rsidRPr="00C35B05">
              <w:rPr>
                <w:sz w:val="16"/>
                <w:szCs w:val="16"/>
                <w:lang w:val="en-US"/>
              </w:rPr>
              <w:t>var(</w:t>
            </w:r>
            <w:proofErr w:type="gramEnd"/>
            <w:r w:rsidRPr="00C35B05">
              <w:rPr>
                <w:sz w:val="16"/>
                <w:szCs w:val="16"/>
                <w:lang w:val="en-US"/>
              </w:rPr>
              <w:t>--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lumo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>-primary-text-color);</w:t>
            </w:r>
          </w:p>
          <w:p w14:paraId="51045B55" w14:textId="77777777" w:rsidR="001C45A5" w:rsidRPr="00C35B05" w:rsidRDefault="001C45A5" w:rsidP="0047381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  font-family: </w:t>
            </w:r>
            <w:proofErr w:type="gramStart"/>
            <w:r w:rsidRPr="00C35B05">
              <w:rPr>
                <w:sz w:val="16"/>
                <w:szCs w:val="16"/>
                <w:lang w:val="en-US"/>
              </w:rPr>
              <w:t>var(</w:t>
            </w:r>
            <w:proofErr w:type="gramEnd"/>
            <w:r w:rsidRPr="00C35B05">
              <w:rPr>
                <w:sz w:val="16"/>
                <w:szCs w:val="16"/>
                <w:lang w:val="en-US"/>
              </w:rPr>
              <w:t>--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lumo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>-font-family, "Segoe UI", sans-serif);</w:t>
            </w:r>
          </w:p>
          <w:p w14:paraId="2F309D2D" w14:textId="77777777" w:rsidR="001C45A5" w:rsidRPr="00C35B05" w:rsidRDefault="001C45A5" w:rsidP="0047381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  transition: background-color 0.4s, color 0.4s;</w:t>
            </w:r>
          </w:p>
          <w:p w14:paraId="6E4C5ACE" w14:textId="18DCF4D1" w:rsidR="001C45A5" w:rsidRPr="00C35B05" w:rsidRDefault="001C45A5" w:rsidP="00C35B0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>}</w:t>
            </w:r>
          </w:p>
          <w:p w14:paraId="02448128" w14:textId="77777777" w:rsidR="001C45A5" w:rsidRPr="00C35B05" w:rsidRDefault="001C45A5" w:rsidP="00473815">
            <w:pPr>
              <w:pStyle w:val="af1"/>
              <w:rPr>
                <w:sz w:val="16"/>
                <w:szCs w:val="16"/>
                <w:lang w:val="en-US"/>
              </w:rPr>
            </w:pPr>
            <w:proofErr w:type="gramStart"/>
            <w:r w:rsidRPr="00C35B05">
              <w:rPr>
                <w:sz w:val="16"/>
                <w:szCs w:val="16"/>
                <w:lang w:val="en-US"/>
              </w:rPr>
              <w:t>.cyber</w:t>
            </w:r>
            <w:proofErr w:type="gramEnd"/>
            <w:r w:rsidRPr="00C35B05">
              <w:rPr>
                <w:sz w:val="16"/>
                <w:szCs w:val="16"/>
                <w:lang w:val="en-US"/>
              </w:rPr>
              <w:t>-glass {</w:t>
            </w:r>
          </w:p>
          <w:p w14:paraId="191B99CD" w14:textId="77777777" w:rsidR="001C45A5" w:rsidRPr="00C35B05" w:rsidRDefault="001C45A5" w:rsidP="0047381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  background: </w:t>
            </w:r>
            <w:proofErr w:type="gramStart"/>
            <w:r w:rsidRPr="00C35B05">
              <w:rPr>
                <w:sz w:val="16"/>
                <w:szCs w:val="16"/>
                <w:lang w:val="en-US"/>
              </w:rPr>
              <w:t>var(</w:t>
            </w:r>
            <w:proofErr w:type="gramEnd"/>
            <w:r w:rsidRPr="00C35B05">
              <w:rPr>
                <w:sz w:val="16"/>
                <w:szCs w:val="16"/>
                <w:lang w:val="en-US"/>
              </w:rPr>
              <w:t>--glass-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bg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>);</w:t>
            </w:r>
          </w:p>
          <w:p w14:paraId="52E7FEC7" w14:textId="77777777" w:rsidR="001C45A5" w:rsidRPr="00C35B05" w:rsidRDefault="001C45A5" w:rsidP="0047381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  border: 1px solid </w:t>
            </w:r>
            <w:proofErr w:type="gramStart"/>
            <w:r w:rsidRPr="00C35B05">
              <w:rPr>
                <w:sz w:val="16"/>
                <w:szCs w:val="16"/>
                <w:lang w:val="en-US"/>
              </w:rPr>
              <w:t>var(</w:t>
            </w:r>
            <w:proofErr w:type="gramEnd"/>
            <w:r w:rsidRPr="00C35B05">
              <w:rPr>
                <w:sz w:val="16"/>
                <w:szCs w:val="16"/>
                <w:lang w:val="en-US"/>
              </w:rPr>
              <w:t>--glass-border);</w:t>
            </w:r>
          </w:p>
          <w:p w14:paraId="2925F6B4" w14:textId="77777777" w:rsidR="001C45A5" w:rsidRPr="00C35B05" w:rsidRDefault="001C45A5" w:rsidP="0047381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  box-shadow: </w:t>
            </w:r>
            <w:proofErr w:type="gramStart"/>
            <w:r w:rsidRPr="00C35B05">
              <w:rPr>
                <w:sz w:val="16"/>
                <w:szCs w:val="16"/>
                <w:lang w:val="en-US"/>
              </w:rPr>
              <w:t>var(</w:t>
            </w:r>
            <w:proofErr w:type="gramEnd"/>
            <w:r w:rsidRPr="00C35B05">
              <w:rPr>
                <w:sz w:val="16"/>
                <w:szCs w:val="16"/>
                <w:lang w:val="en-US"/>
              </w:rPr>
              <w:t>--glass-shadow);</w:t>
            </w:r>
          </w:p>
          <w:p w14:paraId="30762C23" w14:textId="77777777" w:rsidR="001C45A5" w:rsidRPr="00C35B05" w:rsidRDefault="001C45A5" w:rsidP="0047381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  border-radius: </w:t>
            </w:r>
            <w:proofErr w:type="gramStart"/>
            <w:r w:rsidRPr="00C35B05">
              <w:rPr>
                <w:sz w:val="16"/>
                <w:szCs w:val="16"/>
                <w:lang w:val="en-US"/>
              </w:rPr>
              <w:t>var(</w:t>
            </w:r>
            <w:proofErr w:type="gramEnd"/>
            <w:r w:rsidRPr="00C35B05">
              <w:rPr>
                <w:sz w:val="16"/>
                <w:szCs w:val="16"/>
                <w:lang w:val="en-US"/>
              </w:rPr>
              <w:t>--aura-border-radius-m);</w:t>
            </w:r>
          </w:p>
          <w:p w14:paraId="3C4AA2A2" w14:textId="6FA8B4CA" w:rsidR="001C45A5" w:rsidRPr="00C35B05" w:rsidRDefault="001C45A5" w:rsidP="00C35B0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>}</w:t>
            </w:r>
          </w:p>
          <w:p w14:paraId="164DFBF8" w14:textId="77777777" w:rsidR="001C45A5" w:rsidRPr="00C35B05" w:rsidRDefault="001C45A5" w:rsidP="00473815">
            <w:pPr>
              <w:pStyle w:val="af1"/>
              <w:rPr>
                <w:sz w:val="16"/>
                <w:szCs w:val="16"/>
                <w:lang w:val="en-US"/>
              </w:rPr>
            </w:pPr>
            <w:proofErr w:type="gramStart"/>
            <w:r w:rsidRPr="00C35B05">
              <w:rPr>
                <w:sz w:val="16"/>
                <w:szCs w:val="16"/>
                <w:lang w:val="en-US"/>
              </w:rPr>
              <w:t>.terminal</w:t>
            </w:r>
            <w:proofErr w:type="gramEnd"/>
            <w:r w:rsidRPr="00C35B05">
              <w:rPr>
                <w:sz w:val="16"/>
                <w:szCs w:val="16"/>
                <w:lang w:val="en-US"/>
              </w:rPr>
              <w:t>-cursor::after {</w:t>
            </w:r>
          </w:p>
          <w:p w14:paraId="48C807C6" w14:textId="77777777" w:rsidR="001C45A5" w:rsidRPr="00C35B05" w:rsidRDefault="001C45A5" w:rsidP="0047381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  content: "_";</w:t>
            </w:r>
          </w:p>
          <w:p w14:paraId="3CDF16FD" w14:textId="77777777" w:rsidR="001C45A5" w:rsidRPr="00C35B05" w:rsidRDefault="001C45A5" w:rsidP="0047381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  animation: blink 1s step-end infinite;</w:t>
            </w:r>
          </w:p>
          <w:p w14:paraId="6D297D79" w14:textId="362C926F" w:rsidR="001C45A5" w:rsidRPr="00C35B05" w:rsidRDefault="001C45A5" w:rsidP="00C35B0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</w:rPr>
              <w:t>}</w:t>
            </w:r>
          </w:p>
          <w:p w14:paraId="6BBF7846" w14:textId="77777777" w:rsidR="001C45A5" w:rsidRPr="00C35B05" w:rsidRDefault="001C45A5" w:rsidP="00473815">
            <w:pPr>
              <w:pStyle w:val="af1"/>
              <w:rPr>
                <w:sz w:val="16"/>
                <w:szCs w:val="16"/>
              </w:rPr>
            </w:pPr>
            <w:r w:rsidRPr="00C35B05">
              <w:rPr>
                <w:sz w:val="16"/>
                <w:szCs w:val="16"/>
              </w:rPr>
              <w:t xml:space="preserve">@keyframes </w:t>
            </w:r>
            <w:proofErr w:type="spellStart"/>
            <w:r w:rsidRPr="00C35B05">
              <w:rPr>
                <w:sz w:val="16"/>
                <w:szCs w:val="16"/>
              </w:rPr>
              <w:t>blink</w:t>
            </w:r>
            <w:proofErr w:type="spellEnd"/>
            <w:r w:rsidRPr="00C35B05">
              <w:rPr>
                <w:sz w:val="16"/>
                <w:szCs w:val="16"/>
              </w:rPr>
              <w:t xml:space="preserve"> {</w:t>
            </w:r>
          </w:p>
          <w:p w14:paraId="2B76163C" w14:textId="77777777" w:rsidR="001C45A5" w:rsidRPr="00C35B05" w:rsidRDefault="001C45A5" w:rsidP="00473815">
            <w:pPr>
              <w:pStyle w:val="af1"/>
              <w:rPr>
                <w:sz w:val="16"/>
                <w:szCs w:val="16"/>
              </w:rPr>
            </w:pPr>
            <w:r w:rsidRPr="00C35B05">
              <w:rPr>
                <w:sz w:val="16"/>
                <w:szCs w:val="16"/>
              </w:rPr>
              <w:t xml:space="preserve">  50% {</w:t>
            </w:r>
          </w:p>
          <w:p w14:paraId="6C3FB890" w14:textId="77777777" w:rsidR="001C45A5" w:rsidRPr="00C35B05" w:rsidRDefault="001C45A5" w:rsidP="00473815">
            <w:pPr>
              <w:pStyle w:val="af1"/>
              <w:rPr>
                <w:sz w:val="16"/>
                <w:szCs w:val="16"/>
              </w:rPr>
            </w:pPr>
            <w:r w:rsidRPr="00C35B05">
              <w:rPr>
                <w:sz w:val="16"/>
                <w:szCs w:val="16"/>
              </w:rPr>
              <w:t xml:space="preserve">    </w:t>
            </w:r>
            <w:proofErr w:type="spellStart"/>
            <w:r w:rsidRPr="00C35B05">
              <w:rPr>
                <w:sz w:val="16"/>
                <w:szCs w:val="16"/>
              </w:rPr>
              <w:t>opacity</w:t>
            </w:r>
            <w:proofErr w:type="spellEnd"/>
            <w:r w:rsidRPr="00C35B05">
              <w:rPr>
                <w:sz w:val="16"/>
                <w:szCs w:val="16"/>
              </w:rPr>
              <w:t>: 0;</w:t>
            </w:r>
          </w:p>
          <w:p w14:paraId="63985210" w14:textId="77777777" w:rsidR="001C45A5" w:rsidRPr="00C35B05" w:rsidRDefault="001C45A5" w:rsidP="00473815">
            <w:pPr>
              <w:pStyle w:val="af1"/>
              <w:rPr>
                <w:sz w:val="16"/>
                <w:szCs w:val="16"/>
              </w:rPr>
            </w:pPr>
            <w:r w:rsidRPr="00C35B05">
              <w:rPr>
                <w:sz w:val="16"/>
                <w:szCs w:val="16"/>
              </w:rPr>
              <w:t xml:space="preserve">  }</w:t>
            </w:r>
          </w:p>
          <w:p w14:paraId="6591236D" w14:textId="77777777" w:rsidR="001C45A5" w:rsidRPr="00C35B05" w:rsidRDefault="001C45A5" w:rsidP="00473815">
            <w:pPr>
              <w:pStyle w:val="af1"/>
              <w:rPr>
                <w:sz w:val="16"/>
                <w:szCs w:val="16"/>
              </w:rPr>
            </w:pPr>
            <w:r w:rsidRPr="00C35B05">
              <w:rPr>
                <w:sz w:val="16"/>
                <w:szCs w:val="16"/>
              </w:rPr>
              <w:t>}</w:t>
            </w:r>
          </w:p>
        </w:tc>
      </w:tr>
    </w:tbl>
    <w:p w14:paraId="4E0CB662" w14:textId="77777777" w:rsidR="001C45A5" w:rsidRDefault="001C45A5" w:rsidP="001C45A5">
      <w:pPr>
        <w:pStyle w:val="af1"/>
        <w:spacing w:line="240" w:lineRule="auto"/>
      </w:pPr>
    </w:p>
    <w:p w14:paraId="58BDA99D" w14:textId="77777777" w:rsidR="001C45A5" w:rsidRPr="001713AE" w:rsidRDefault="001C45A5" w:rsidP="001C45A5">
      <w:pPr>
        <w:pStyle w:val="af1"/>
        <w:spacing w:line="240" w:lineRule="auto"/>
      </w:pPr>
      <w:r w:rsidRPr="001713AE">
        <w:t>Файл «</w:t>
      </w:r>
      <w:r w:rsidRPr="001C45A5">
        <w:t>vaadin-components.css</w:t>
      </w:r>
      <w:r w:rsidRPr="001713AE">
        <w:t>».</w:t>
      </w:r>
    </w:p>
    <w:tbl>
      <w:tblPr>
        <w:tblStyle w:val="aff4"/>
        <w:tblW w:w="0" w:type="auto"/>
        <w:tblLook w:val="04A0" w:firstRow="1" w:lastRow="0" w:firstColumn="1" w:lastColumn="0" w:noHBand="0" w:noVBand="1"/>
      </w:tblPr>
      <w:tblGrid>
        <w:gridCol w:w="9628"/>
      </w:tblGrid>
      <w:tr w:rsidR="001C45A5" w:rsidRPr="001713AE" w14:paraId="09AEEE17" w14:textId="77777777" w:rsidTr="00473815">
        <w:tc>
          <w:tcPr>
            <w:tcW w:w="9628" w:type="dxa"/>
          </w:tcPr>
          <w:p w14:paraId="7F20C7F8" w14:textId="77777777" w:rsidR="001C45A5" w:rsidRPr="00C35B05" w:rsidRDefault="001C45A5" w:rsidP="00473815">
            <w:pPr>
              <w:pStyle w:val="af1"/>
              <w:rPr>
                <w:sz w:val="16"/>
                <w:szCs w:val="16"/>
                <w:lang w:val="en-US"/>
              </w:rPr>
            </w:pPr>
            <w:proofErr w:type="spellStart"/>
            <w:r w:rsidRPr="00C35B05">
              <w:rPr>
                <w:sz w:val="16"/>
                <w:szCs w:val="16"/>
                <w:lang w:val="en-US"/>
              </w:rPr>
              <w:t>vaadin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>-</w:t>
            </w:r>
            <w:proofErr w:type="gramStart"/>
            <w:r w:rsidRPr="00C35B05">
              <w:rPr>
                <w:sz w:val="16"/>
                <w:szCs w:val="16"/>
                <w:lang w:val="en-US"/>
              </w:rPr>
              <w:t>button::</w:t>
            </w:r>
            <w:proofErr w:type="gramEnd"/>
            <w:r w:rsidRPr="00C35B05">
              <w:rPr>
                <w:sz w:val="16"/>
                <w:szCs w:val="16"/>
                <w:lang w:val="en-US"/>
              </w:rPr>
              <w:t>part(native-button) {</w:t>
            </w:r>
          </w:p>
          <w:p w14:paraId="27A4706D" w14:textId="77777777" w:rsidR="001C45A5" w:rsidRPr="00C35B05" w:rsidRDefault="001C45A5" w:rsidP="0047381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  border-radius: </w:t>
            </w:r>
            <w:proofErr w:type="gramStart"/>
            <w:r w:rsidRPr="00C35B05">
              <w:rPr>
                <w:sz w:val="16"/>
                <w:szCs w:val="16"/>
                <w:lang w:val="en-US"/>
              </w:rPr>
              <w:t>var(</w:t>
            </w:r>
            <w:proofErr w:type="gramEnd"/>
            <w:r w:rsidRPr="00C35B05">
              <w:rPr>
                <w:sz w:val="16"/>
                <w:szCs w:val="16"/>
                <w:lang w:val="en-US"/>
              </w:rPr>
              <w:t>--aura-border-radius-l);</w:t>
            </w:r>
          </w:p>
          <w:p w14:paraId="6A79DED6" w14:textId="77777777" w:rsidR="001C45A5" w:rsidRPr="00C35B05" w:rsidRDefault="001C45A5" w:rsidP="0047381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  background: </w:t>
            </w:r>
            <w:proofErr w:type="gramStart"/>
            <w:r w:rsidRPr="00C35B05">
              <w:rPr>
                <w:sz w:val="16"/>
                <w:szCs w:val="16"/>
                <w:lang w:val="en-US"/>
              </w:rPr>
              <w:t>var(</w:t>
            </w:r>
            <w:proofErr w:type="gramEnd"/>
            <w:r w:rsidRPr="00C35B05">
              <w:rPr>
                <w:sz w:val="16"/>
                <w:szCs w:val="16"/>
                <w:lang w:val="en-US"/>
              </w:rPr>
              <w:t>--button-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bg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>);</w:t>
            </w:r>
          </w:p>
          <w:p w14:paraId="60669E64" w14:textId="77777777" w:rsidR="001C45A5" w:rsidRPr="00C35B05" w:rsidRDefault="001C45A5" w:rsidP="0047381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  color: </w:t>
            </w:r>
            <w:proofErr w:type="gramStart"/>
            <w:r w:rsidRPr="00C35B05">
              <w:rPr>
                <w:sz w:val="16"/>
                <w:szCs w:val="16"/>
                <w:lang w:val="en-US"/>
              </w:rPr>
              <w:t>var(</w:t>
            </w:r>
            <w:proofErr w:type="gramEnd"/>
            <w:r w:rsidRPr="00C35B05">
              <w:rPr>
                <w:sz w:val="16"/>
                <w:szCs w:val="16"/>
                <w:lang w:val="en-US"/>
              </w:rPr>
              <w:t>--button-color);</w:t>
            </w:r>
          </w:p>
          <w:p w14:paraId="5BD75CAF" w14:textId="77777777" w:rsidR="001C45A5" w:rsidRPr="00C35B05" w:rsidRDefault="001C45A5" w:rsidP="0047381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  font-weight: 600;</w:t>
            </w:r>
          </w:p>
          <w:p w14:paraId="700B972A" w14:textId="77777777" w:rsidR="001C45A5" w:rsidRPr="00C35B05" w:rsidRDefault="001C45A5" w:rsidP="0047381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  box-shadow: </w:t>
            </w:r>
            <w:proofErr w:type="gramStart"/>
            <w:r w:rsidRPr="00C35B05">
              <w:rPr>
                <w:sz w:val="16"/>
                <w:szCs w:val="16"/>
                <w:lang w:val="en-US"/>
              </w:rPr>
              <w:t>var(</w:t>
            </w:r>
            <w:proofErr w:type="gramEnd"/>
            <w:r w:rsidRPr="00C35B05">
              <w:rPr>
                <w:sz w:val="16"/>
                <w:szCs w:val="16"/>
                <w:lang w:val="en-US"/>
              </w:rPr>
              <w:t>--glass-shadow);</w:t>
            </w:r>
          </w:p>
          <w:p w14:paraId="07B30E30" w14:textId="77777777" w:rsidR="001C45A5" w:rsidRPr="00C35B05" w:rsidRDefault="001C45A5" w:rsidP="0047381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  cursor: pointer;</w:t>
            </w:r>
          </w:p>
          <w:p w14:paraId="13D1B8D2" w14:textId="66FA7946" w:rsidR="001C45A5" w:rsidRPr="00C35B05" w:rsidRDefault="001C45A5" w:rsidP="00C35B0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>}</w:t>
            </w:r>
          </w:p>
          <w:p w14:paraId="6FAC143F" w14:textId="77777777" w:rsidR="001C45A5" w:rsidRPr="00C35B05" w:rsidRDefault="001C45A5" w:rsidP="00473815">
            <w:pPr>
              <w:pStyle w:val="af1"/>
              <w:rPr>
                <w:sz w:val="16"/>
                <w:szCs w:val="16"/>
                <w:lang w:val="en-US"/>
              </w:rPr>
            </w:pPr>
            <w:proofErr w:type="spellStart"/>
            <w:r w:rsidRPr="00C35B05">
              <w:rPr>
                <w:sz w:val="16"/>
                <w:szCs w:val="16"/>
                <w:lang w:val="en-US"/>
              </w:rPr>
              <w:t>vaadin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>-</w:t>
            </w:r>
            <w:proofErr w:type="gramStart"/>
            <w:r w:rsidRPr="00C35B05">
              <w:rPr>
                <w:sz w:val="16"/>
                <w:szCs w:val="16"/>
                <w:lang w:val="en-US"/>
              </w:rPr>
              <w:t>button::</w:t>
            </w:r>
            <w:proofErr w:type="gramEnd"/>
            <w:r w:rsidRPr="00C35B05">
              <w:rPr>
                <w:sz w:val="16"/>
                <w:szCs w:val="16"/>
                <w:lang w:val="en-US"/>
              </w:rPr>
              <w:t>part(native-button):hover {</w:t>
            </w:r>
          </w:p>
          <w:p w14:paraId="3791AB6D" w14:textId="77777777" w:rsidR="001C45A5" w:rsidRPr="00C35B05" w:rsidRDefault="001C45A5" w:rsidP="0047381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  background: </w:t>
            </w:r>
            <w:proofErr w:type="gramStart"/>
            <w:r w:rsidRPr="00C35B05">
              <w:rPr>
                <w:sz w:val="16"/>
                <w:szCs w:val="16"/>
                <w:lang w:val="en-US"/>
              </w:rPr>
              <w:t>var(</w:t>
            </w:r>
            <w:proofErr w:type="gramEnd"/>
            <w:r w:rsidRPr="00C35B05">
              <w:rPr>
                <w:sz w:val="16"/>
                <w:szCs w:val="16"/>
                <w:lang w:val="en-US"/>
              </w:rPr>
              <w:t>--button-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bg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>-hover);</w:t>
            </w:r>
          </w:p>
          <w:p w14:paraId="07A11AC8" w14:textId="320B612D" w:rsidR="001C45A5" w:rsidRPr="00C35B05" w:rsidRDefault="001C45A5" w:rsidP="00C35B0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>}</w:t>
            </w:r>
          </w:p>
          <w:p w14:paraId="4A8D26AC" w14:textId="77777777" w:rsidR="001C45A5" w:rsidRPr="00C35B05" w:rsidRDefault="001C45A5" w:rsidP="00473815">
            <w:pPr>
              <w:pStyle w:val="af1"/>
              <w:rPr>
                <w:sz w:val="16"/>
                <w:szCs w:val="16"/>
                <w:lang w:val="en-US"/>
              </w:rPr>
            </w:pPr>
            <w:proofErr w:type="spellStart"/>
            <w:r w:rsidRPr="00C35B05">
              <w:rPr>
                <w:sz w:val="16"/>
                <w:szCs w:val="16"/>
                <w:lang w:val="en-US"/>
              </w:rPr>
              <w:t>vaadin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>-text-</w:t>
            </w:r>
            <w:proofErr w:type="gramStart"/>
            <w:r w:rsidRPr="00C35B05">
              <w:rPr>
                <w:sz w:val="16"/>
                <w:szCs w:val="16"/>
                <w:lang w:val="en-US"/>
              </w:rPr>
              <w:t>field::</w:t>
            </w:r>
            <w:proofErr w:type="gramEnd"/>
            <w:r w:rsidRPr="00C35B05">
              <w:rPr>
                <w:sz w:val="16"/>
                <w:szCs w:val="16"/>
                <w:lang w:val="en-US"/>
              </w:rPr>
              <w:t>part(input-field),</w:t>
            </w:r>
          </w:p>
          <w:p w14:paraId="24118148" w14:textId="77777777" w:rsidR="001C45A5" w:rsidRPr="00C35B05" w:rsidRDefault="001C45A5" w:rsidP="00473815">
            <w:pPr>
              <w:pStyle w:val="af1"/>
              <w:rPr>
                <w:sz w:val="16"/>
                <w:szCs w:val="16"/>
                <w:lang w:val="en-US"/>
              </w:rPr>
            </w:pPr>
            <w:proofErr w:type="spellStart"/>
            <w:r w:rsidRPr="00C35B05">
              <w:rPr>
                <w:sz w:val="16"/>
                <w:szCs w:val="16"/>
                <w:lang w:val="en-US"/>
              </w:rPr>
              <w:t>vaadin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>-number-</w:t>
            </w:r>
            <w:proofErr w:type="gramStart"/>
            <w:r w:rsidRPr="00C35B05">
              <w:rPr>
                <w:sz w:val="16"/>
                <w:szCs w:val="16"/>
                <w:lang w:val="en-US"/>
              </w:rPr>
              <w:t>field::</w:t>
            </w:r>
            <w:proofErr w:type="gramEnd"/>
            <w:r w:rsidRPr="00C35B05">
              <w:rPr>
                <w:sz w:val="16"/>
                <w:szCs w:val="16"/>
                <w:lang w:val="en-US"/>
              </w:rPr>
              <w:t>part(input-field),</w:t>
            </w:r>
          </w:p>
          <w:p w14:paraId="4E99771B" w14:textId="77777777" w:rsidR="001C45A5" w:rsidRPr="00C35B05" w:rsidRDefault="001C45A5" w:rsidP="00473815">
            <w:pPr>
              <w:pStyle w:val="af1"/>
              <w:rPr>
                <w:sz w:val="16"/>
                <w:szCs w:val="16"/>
                <w:lang w:val="en-US"/>
              </w:rPr>
            </w:pPr>
            <w:proofErr w:type="spellStart"/>
            <w:r w:rsidRPr="00C35B05">
              <w:rPr>
                <w:sz w:val="16"/>
                <w:szCs w:val="16"/>
                <w:lang w:val="en-US"/>
              </w:rPr>
              <w:t>vaadin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>-combo-</w:t>
            </w:r>
            <w:proofErr w:type="gramStart"/>
            <w:r w:rsidRPr="00C35B05">
              <w:rPr>
                <w:sz w:val="16"/>
                <w:szCs w:val="16"/>
                <w:lang w:val="en-US"/>
              </w:rPr>
              <w:t>box::</w:t>
            </w:r>
            <w:proofErr w:type="gramEnd"/>
            <w:r w:rsidRPr="00C35B05">
              <w:rPr>
                <w:sz w:val="16"/>
                <w:szCs w:val="16"/>
                <w:lang w:val="en-US"/>
              </w:rPr>
              <w:t>part(input-field) {</w:t>
            </w:r>
          </w:p>
          <w:p w14:paraId="707B1960" w14:textId="77777777" w:rsidR="001C45A5" w:rsidRPr="00C35B05" w:rsidRDefault="001C45A5" w:rsidP="0047381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  background: </w:t>
            </w:r>
            <w:proofErr w:type="gramStart"/>
            <w:r w:rsidRPr="00C35B05">
              <w:rPr>
                <w:sz w:val="16"/>
                <w:szCs w:val="16"/>
                <w:lang w:val="en-US"/>
              </w:rPr>
              <w:t>var(</w:t>
            </w:r>
            <w:proofErr w:type="gramEnd"/>
            <w:r w:rsidRPr="00C35B05">
              <w:rPr>
                <w:sz w:val="16"/>
                <w:szCs w:val="16"/>
                <w:lang w:val="en-US"/>
              </w:rPr>
              <w:t>--input-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bg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>);</w:t>
            </w:r>
          </w:p>
          <w:p w14:paraId="3D897E86" w14:textId="77777777" w:rsidR="001C45A5" w:rsidRPr="00C35B05" w:rsidRDefault="001C45A5" w:rsidP="0047381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  color: </w:t>
            </w:r>
            <w:proofErr w:type="gramStart"/>
            <w:r w:rsidRPr="00C35B05">
              <w:rPr>
                <w:sz w:val="16"/>
                <w:szCs w:val="16"/>
                <w:lang w:val="en-US"/>
              </w:rPr>
              <w:t>var(</w:t>
            </w:r>
            <w:proofErr w:type="gramEnd"/>
            <w:r w:rsidRPr="00C35B05">
              <w:rPr>
                <w:sz w:val="16"/>
                <w:szCs w:val="16"/>
                <w:lang w:val="en-US"/>
              </w:rPr>
              <w:t>--input-color);</w:t>
            </w:r>
          </w:p>
          <w:p w14:paraId="5EC79DE4" w14:textId="77777777" w:rsidR="001C45A5" w:rsidRPr="00C35B05" w:rsidRDefault="001C45A5" w:rsidP="0047381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  border: 1px solid </w:t>
            </w:r>
            <w:proofErr w:type="gramStart"/>
            <w:r w:rsidRPr="00C35B05">
              <w:rPr>
                <w:sz w:val="16"/>
                <w:szCs w:val="16"/>
                <w:lang w:val="en-US"/>
              </w:rPr>
              <w:t>var(</w:t>
            </w:r>
            <w:proofErr w:type="gramEnd"/>
            <w:r w:rsidRPr="00C35B05">
              <w:rPr>
                <w:sz w:val="16"/>
                <w:szCs w:val="16"/>
                <w:lang w:val="en-US"/>
              </w:rPr>
              <w:t>--input-border);</w:t>
            </w:r>
          </w:p>
          <w:p w14:paraId="2B010B0C" w14:textId="77777777" w:rsidR="001C45A5" w:rsidRPr="00C35B05" w:rsidRDefault="001C45A5" w:rsidP="0047381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  border-radius: </w:t>
            </w:r>
            <w:proofErr w:type="gramStart"/>
            <w:r w:rsidRPr="00C35B05">
              <w:rPr>
                <w:sz w:val="16"/>
                <w:szCs w:val="16"/>
                <w:lang w:val="en-US"/>
              </w:rPr>
              <w:t>var(</w:t>
            </w:r>
            <w:proofErr w:type="gramEnd"/>
            <w:r w:rsidRPr="00C35B05">
              <w:rPr>
                <w:sz w:val="16"/>
                <w:szCs w:val="16"/>
                <w:lang w:val="en-US"/>
              </w:rPr>
              <w:t>--aura-border-radius-m);</w:t>
            </w:r>
          </w:p>
          <w:p w14:paraId="56B40CF6" w14:textId="799BC0A7" w:rsidR="001C45A5" w:rsidRPr="00C35B05" w:rsidRDefault="001C45A5" w:rsidP="00C35B0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>}</w:t>
            </w:r>
          </w:p>
          <w:p w14:paraId="546220D8" w14:textId="77777777" w:rsidR="001C45A5" w:rsidRPr="00C35B05" w:rsidRDefault="001C45A5" w:rsidP="00473815">
            <w:pPr>
              <w:pStyle w:val="af1"/>
              <w:rPr>
                <w:sz w:val="16"/>
                <w:szCs w:val="16"/>
                <w:lang w:val="en-US"/>
              </w:rPr>
            </w:pPr>
            <w:proofErr w:type="spellStart"/>
            <w:r w:rsidRPr="00C35B05">
              <w:rPr>
                <w:sz w:val="16"/>
                <w:szCs w:val="16"/>
                <w:lang w:val="en-US"/>
              </w:rPr>
              <w:t>vaadin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>-app-</w:t>
            </w:r>
            <w:proofErr w:type="gramStart"/>
            <w:r w:rsidRPr="00C35B05">
              <w:rPr>
                <w:sz w:val="16"/>
                <w:szCs w:val="16"/>
                <w:lang w:val="en-US"/>
              </w:rPr>
              <w:t>layout::</w:t>
            </w:r>
            <w:proofErr w:type="gramEnd"/>
            <w:r w:rsidRPr="00C35B05">
              <w:rPr>
                <w:sz w:val="16"/>
                <w:szCs w:val="16"/>
                <w:lang w:val="en-US"/>
              </w:rPr>
              <w:t>part(drawer) {</w:t>
            </w:r>
          </w:p>
          <w:p w14:paraId="5392D263" w14:textId="77777777" w:rsidR="001C45A5" w:rsidRPr="00C35B05" w:rsidRDefault="001C45A5" w:rsidP="0047381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  background: </w:t>
            </w:r>
            <w:proofErr w:type="gramStart"/>
            <w:r w:rsidRPr="00C35B05">
              <w:rPr>
                <w:sz w:val="16"/>
                <w:szCs w:val="16"/>
                <w:lang w:val="en-US"/>
              </w:rPr>
              <w:t>var(</w:t>
            </w:r>
            <w:proofErr w:type="gramEnd"/>
            <w:r w:rsidRPr="00C35B05">
              <w:rPr>
                <w:sz w:val="16"/>
                <w:szCs w:val="16"/>
                <w:lang w:val="en-US"/>
              </w:rPr>
              <w:t>--drawer-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bg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>);</w:t>
            </w:r>
          </w:p>
          <w:p w14:paraId="429E0A97" w14:textId="77777777" w:rsidR="001C45A5" w:rsidRPr="00C35B05" w:rsidRDefault="001C45A5" w:rsidP="0047381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  border-right: 1px solid </w:t>
            </w:r>
            <w:proofErr w:type="gramStart"/>
            <w:r w:rsidRPr="00C35B05">
              <w:rPr>
                <w:sz w:val="16"/>
                <w:szCs w:val="16"/>
                <w:lang w:val="en-US"/>
              </w:rPr>
              <w:t>var(</w:t>
            </w:r>
            <w:proofErr w:type="gramEnd"/>
            <w:r w:rsidRPr="00C35B05">
              <w:rPr>
                <w:sz w:val="16"/>
                <w:szCs w:val="16"/>
                <w:lang w:val="en-US"/>
              </w:rPr>
              <w:t>--drawer-border);</w:t>
            </w:r>
          </w:p>
          <w:p w14:paraId="29996D20" w14:textId="673AC78B" w:rsidR="001C45A5" w:rsidRPr="00C35B05" w:rsidRDefault="001C45A5" w:rsidP="00C35B0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>}</w:t>
            </w:r>
          </w:p>
          <w:p w14:paraId="7DFC3A0A" w14:textId="77777777" w:rsidR="001C45A5" w:rsidRPr="00C35B05" w:rsidRDefault="001C45A5" w:rsidP="00473815">
            <w:pPr>
              <w:pStyle w:val="af1"/>
              <w:rPr>
                <w:sz w:val="16"/>
                <w:szCs w:val="16"/>
                <w:lang w:val="en-US"/>
              </w:rPr>
            </w:pPr>
            <w:proofErr w:type="spellStart"/>
            <w:r w:rsidRPr="00C35B05">
              <w:rPr>
                <w:sz w:val="16"/>
                <w:szCs w:val="16"/>
                <w:lang w:val="en-US"/>
              </w:rPr>
              <w:t>vaadin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>-</w:t>
            </w:r>
            <w:proofErr w:type="gramStart"/>
            <w:r w:rsidRPr="00C35B05">
              <w:rPr>
                <w:sz w:val="16"/>
                <w:szCs w:val="16"/>
                <w:lang w:val="en-US"/>
              </w:rPr>
              <w:t>grid::</w:t>
            </w:r>
            <w:proofErr w:type="gramEnd"/>
            <w:r w:rsidRPr="00C35B05">
              <w:rPr>
                <w:sz w:val="16"/>
                <w:szCs w:val="16"/>
                <w:lang w:val="en-US"/>
              </w:rPr>
              <w:t>part(header-cell) {</w:t>
            </w:r>
          </w:p>
          <w:p w14:paraId="504B9488" w14:textId="77777777" w:rsidR="001C45A5" w:rsidRPr="00C35B05" w:rsidRDefault="001C45A5" w:rsidP="0047381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  background: </w:t>
            </w:r>
            <w:proofErr w:type="gramStart"/>
            <w:r w:rsidRPr="00C35B05">
              <w:rPr>
                <w:sz w:val="16"/>
                <w:szCs w:val="16"/>
                <w:lang w:val="en-US"/>
              </w:rPr>
              <w:t>var(</w:t>
            </w:r>
            <w:proofErr w:type="gramEnd"/>
            <w:r w:rsidRPr="00C35B05">
              <w:rPr>
                <w:sz w:val="16"/>
                <w:szCs w:val="16"/>
                <w:lang w:val="en-US"/>
              </w:rPr>
              <w:t>--grid-header-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bg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>);</w:t>
            </w:r>
          </w:p>
          <w:p w14:paraId="7E8E0BD4" w14:textId="77777777" w:rsidR="001C45A5" w:rsidRPr="00C35B05" w:rsidRDefault="001C45A5" w:rsidP="0047381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  color: </w:t>
            </w:r>
            <w:proofErr w:type="gramStart"/>
            <w:r w:rsidRPr="00C35B05">
              <w:rPr>
                <w:sz w:val="16"/>
                <w:szCs w:val="16"/>
                <w:lang w:val="en-US"/>
              </w:rPr>
              <w:t>var(</w:t>
            </w:r>
            <w:proofErr w:type="gramEnd"/>
            <w:r w:rsidRPr="00C35B05">
              <w:rPr>
                <w:sz w:val="16"/>
                <w:szCs w:val="16"/>
                <w:lang w:val="en-US"/>
              </w:rPr>
              <w:t>--grid-header-color);</w:t>
            </w:r>
          </w:p>
          <w:p w14:paraId="11F9F620" w14:textId="55060985" w:rsidR="001C45A5" w:rsidRPr="00C35B05" w:rsidRDefault="001C45A5" w:rsidP="00C35B0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>}</w:t>
            </w:r>
          </w:p>
          <w:p w14:paraId="3D63D1A3" w14:textId="77777777" w:rsidR="001C45A5" w:rsidRPr="00C35B05" w:rsidRDefault="001C45A5" w:rsidP="00473815">
            <w:pPr>
              <w:pStyle w:val="af1"/>
              <w:rPr>
                <w:sz w:val="16"/>
                <w:szCs w:val="16"/>
                <w:lang w:val="en-US"/>
              </w:rPr>
            </w:pPr>
            <w:proofErr w:type="spellStart"/>
            <w:r w:rsidRPr="00C35B05">
              <w:rPr>
                <w:sz w:val="16"/>
                <w:szCs w:val="16"/>
                <w:lang w:val="en-US"/>
              </w:rPr>
              <w:t>vaadin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>-</w:t>
            </w:r>
            <w:proofErr w:type="gramStart"/>
            <w:r w:rsidRPr="00C35B05">
              <w:rPr>
                <w:sz w:val="16"/>
                <w:szCs w:val="16"/>
                <w:lang w:val="en-US"/>
              </w:rPr>
              <w:t>grid::</w:t>
            </w:r>
            <w:proofErr w:type="gramEnd"/>
            <w:r w:rsidRPr="00C35B05">
              <w:rPr>
                <w:sz w:val="16"/>
                <w:szCs w:val="16"/>
                <w:lang w:val="en-US"/>
              </w:rPr>
              <w:t>part(row):hover {</w:t>
            </w:r>
          </w:p>
          <w:p w14:paraId="396E33E8" w14:textId="77777777" w:rsidR="001C45A5" w:rsidRPr="00C35B05" w:rsidRDefault="001C45A5" w:rsidP="0047381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  background: </w:t>
            </w:r>
            <w:proofErr w:type="gramStart"/>
            <w:r w:rsidRPr="00C35B05">
              <w:rPr>
                <w:sz w:val="16"/>
                <w:szCs w:val="16"/>
                <w:lang w:val="en-US"/>
              </w:rPr>
              <w:t>var(</w:t>
            </w:r>
            <w:proofErr w:type="gramEnd"/>
            <w:r w:rsidRPr="00C35B05">
              <w:rPr>
                <w:sz w:val="16"/>
                <w:szCs w:val="16"/>
                <w:lang w:val="en-US"/>
              </w:rPr>
              <w:t>--grid-row-hover-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bg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>);</w:t>
            </w:r>
          </w:p>
          <w:p w14:paraId="53CA0F04" w14:textId="77777777" w:rsidR="001C45A5" w:rsidRPr="00C35B05" w:rsidRDefault="001C45A5" w:rsidP="00473815">
            <w:pPr>
              <w:pStyle w:val="af1"/>
              <w:rPr>
                <w:sz w:val="16"/>
                <w:szCs w:val="16"/>
              </w:rPr>
            </w:pPr>
            <w:r w:rsidRPr="00C35B05">
              <w:rPr>
                <w:sz w:val="16"/>
                <w:szCs w:val="16"/>
              </w:rPr>
              <w:t>}</w:t>
            </w:r>
          </w:p>
        </w:tc>
      </w:tr>
    </w:tbl>
    <w:p w14:paraId="16F08F79" w14:textId="77777777" w:rsidR="001C45A5" w:rsidRDefault="001C45A5" w:rsidP="001C45A5">
      <w:pPr>
        <w:pStyle w:val="af1"/>
        <w:spacing w:line="240" w:lineRule="auto"/>
      </w:pPr>
    </w:p>
    <w:p w14:paraId="25BCC164" w14:textId="77777777" w:rsidR="001C45A5" w:rsidRPr="001713AE" w:rsidRDefault="001C45A5" w:rsidP="001C45A5">
      <w:pPr>
        <w:pStyle w:val="af1"/>
        <w:spacing w:line="240" w:lineRule="auto"/>
      </w:pPr>
      <w:r w:rsidRPr="001713AE">
        <w:t>Файл «</w:t>
      </w:r>
      <w:r w:rsidRPr="001C45A5">
        <w:t>theme-matrix.css</w:t>
      </w:r>
      <w:r w:rsidRPr="001713AE">
        <w:t>».</w:t>
      </w:r>
    </w:p>
    <w:tbl>
      <w:tblPr>
        <w:tblStyle w:val="aff4"/>
        <w:tblW w:w="0" w:type="auto"/>
        <w:tblLook w:val="04A0" w:firstRow="1" w:lastRow="0" w:firstColumn="1" w:lastColumn="0" w:noHBand="0" w:noVBand="1"/>
      </w:tblPr>
      <w:tblGrid>
        <w:gridCol w:w="9628"/>
      </w:tblGrid>
      <w:tr w:rsidR="001C45A5" w:rsidRPr="001713AE" w14:paraId="7DB472C6" w14:textId="77777777" w:rsidTr="00473815">
        <w:tc>
          <w:tcPr>
            <w:tcW w:w="9628" w:type="dxa"/>
          </w:tcPr>
          <w:p w14:paraId="5553E827" w14:textId="77777777" w:rsidR="001C45A5" w:rsidRPr="00C35B05" w:rsidRDefault="001C45A5" w:rsidP="00473815">
            <w:pPr>
              <w:pStyle w:val="af1"/>
              <w:rPr>
                <w:sz w:val="16"/>
                <w:szCs w:val="16"/>
                <w:lang w:val="en-US"/>
              </w:rPr>
            </w:pPr>
            <w:proofErr w:type="gramStart"/>
            <w:r w:rsidRPr="00C35B05">
              <w:rPr>
                <w:sz w:val="16"/>
                <w:szCs w:val="16"/>
                <w:lang w:val="en-US"/>
              </w:rPr>
              <w:t>.theme</w:t>
            </w:r>
            <w:proofErr w:type="gramEnd"/>
            <w:r w:rsidRPr="00C35B05">
              <w:rPr>
                <w:sz w:val="16"/>
                <w:szCs w:val="16"/>
                <w:lang w:val="en-US"/>
              </w:rPr>
              <w:t>-matrix {</w:t>
            </w:r>
          </w:p>
          <w:p w14:paraId="0EFDFD4F" w14:textId="77777777" w:rsidR="001C45A5" w:rsidRPr="00C35B05" w:rsidRDefault="001C45A5" w:rsidP="0047381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    --matrix-green: #00ff41;</w:t>
            </w:r>
          </w:p>
          <w:p w14:paraId="226985A3" w14:textId="63A80DFA" w:rsidR="001C45A5" w:rsidRPr="00C35B05" w:rsidRDefault="001C45A5" w:rsidP="00C35B0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    --matrix-glow: </w:t>
            </w:r>
            <w:proofErr w:type="spellStart"/>
            <w:proofErr w:type="gramStart"/>
            <w:r w:rsidRPr="00C35B05">
              <w:rPr>
                <w:sz w:val="16"/>
                <w:szCs w:val="16"/>
                <w:lang w:val="en-US"/>
              </w:rPr>
              <w:t>rgba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>(</w:t>
            </w:r>
            <w:proofErr w:type="gramEnd"/>
            <w:r w:rsidRPr="00C35B05">
              <w:rPr>
                <w:sz w:val="16"/>
                <w:szCs w:val="16"/>
                <w:lang w:val="en-US"/>
              </w:rPr>
              <w:t>0, 255, 65, 0.35);</w:t>
            </w:r>
          </w:p>
          <w:p w14:paraId="45387690" w14:textId="77777777" w:rsidR="001C45A5" w:rsidRPr="00C35B05" w:rsidRDefault="001C45A5" w:rsidP="0047381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    --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lumo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>-base-color: #000;</w:t>
            </w:r>
          </w:p>
          <w:p w14:paraId="22293C92" w14:textId="77777777" w:rsidR="001C45A5" w:rsidRPr="00C35B05" w:rsidRDefault="001C45A5" w:rsidP="0047381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    --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lumo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 xml:space="preserve">-primary-text-color: </w:t>
            </w:r>
            <w:proofErr w:type="gramStart"/>
            <w:r w:rsidRPr="00C35B05">
              <w:rPr>
                <w:sz w:val="16"/>
                <w:szCs w:val="16"/>
                <w:lang w:val="en-US"/>
              </w:rPr>
              <w:t>var(</w:t>
            </w:r>
            <w:proofErr w:type="gramEnd"/>
            <w:r w:rsidRPr="00C35B05">
              <w:rPr>
                <w:sz w:val="16"/>
                <w:szCs w:val="16"/>
                <w:lang w:val="en-US"/>
              </w:rPr>
              <w:t>--matrix-green);</w:t>
            </w:r>
          </w:p>
          <w:p w14:paraId="205D193D" w14:textId="412D27C8" w:rsidR="001C45A5" w:rsidRPr="00C35B05" w:rsidRDefault="001C45A5" w:rsidP="00C35B0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    --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lumo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 xml:space="preserve">-primary-color: </w:t>
            </w:r>
            <w:proofErr w:type="gramStart"/>
            <w:r w:rsidRPr="00C35B05">
              <w:rPr>
                <w:sz w:val="16"/>
                <w:szCs w:val="16"/>
                <w:lang w:val="en-US"/>
              </w:rPr>
              <w:t>var(</w:t>
            </w:r>
            <w:proofErr w:type="gramEnd"/>
            <w:r w:rsidRPr="00C35B05">
              <w:rPr>
                <w:sz w:val="16"/>
                <w:szCs w:val="16"/>
                <w:lang w:val="en-US"/>
              </w:rPr>
              <w:t>--matrix-glow);</w:t>
            </w:r>
          </w:p>
          <w:p w14:paraId="2E9E0630" w14:textId="77777777" w:rsidR="001C45A5" w:rsidRPr="00C35B05" w:rsidRDefault="001C45A5" w:rsidP="0047381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    /* --button-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bg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>-hover: #007700; */</w:t>
            </w:r>
          </w:p>
          <w:p w14:paraId="27EFBC92" w14:textId="7C5BF613" w:rsidR="001C45A5" w:rsidRPr="00C35B05" w:rsidRDefault="001C45A5" w:rsidP="00C35B0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    --button-color: </w:t>
            </w:r>
            <w:proofErr w:type="gramStart"/>
            <w:r w:rsidRPr="00C35B05">
              <w:rPr>
                <w:sz w:val="16"/>
                <w:szCs w:val="16"/>
                <w:lang w:val="en-US"/>
              </w:rPr>
              <w:t>var(</w:t>
            </w:r>
            <w:proofErr w:type="gramEnd"/>
            <w:r w:rsidRPr="00C35B05">
              <w:rPr>
                <w:sz w:val="16"/>
                <w:szCs w:val="16"/>
                <w:lang w:val="en-US"/>
              </w:rPr>
              <w:t>--matrix-green);</w:t>
            </w:r>
          </w:p>
          <w:p w14:paraId="33220814" w14:textId="77777777" w:rsidR="001C45A5" w:rsidRPr="00C35B05" w:rsidRDefault="001C45A5" w:rsidP="0047381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    --input-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bg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 xml:space="preserve">: </w:t>
            </w:r>
            <w:proofErr w:type="spellStart"/>
            <w:proofErr w:type="gramStart"/>
            <w:r w:rsidRPr="00C35B05">
              <w:rPr>
                <w:sz w:val="16"/>
                <w:szCs w:val="16"/>
                <w:lang w:val="en-US"/>
              </w:rPr>
              <w:t>rgba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>(</w:t>
            </w:r>
            <w:proofErr w:type="gramEnd"/>
            <w:r w:rsidRPr="00C35B05">
              <w:rPr>
                <w:sz w:val="16"/>
                <w:szCs w:val="16"/>
                <w:lang w:val="en-US"/>
              </w:rPr>
              <w:t>0, 20, 0, 0.85);</w:t>
            </w:r>
          </w:p>
          <w:p w14:paraId="3B9CB557" w14:textId="77777777" w:rsidR="001C45A5" w:rsidRPr="00C35B05" w:rsidRDefault="001C45A5" w:rsidP="0047381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    --input-color: </w:t>
            </w:r>
            <w:proofErr w:type="gramStart"/>
            <w:r w:rsidRPr="00C35B05">
              <w:rPr>
                <w:sz w:val="16"/>
                <w:szCs w:val="16"/>
                <w:lang w:val="en-US"/>
              </w:rPr>
              <w:t>var(</w:t>
            </w:r>
            <w:proofErr w:type="gramEnd"/>
            <w:r w:rsidRPr="00C35B05">
              <w:rPr>
                <w:sz w:val="16"/>
                <w:szCs w:val="16"/>
                <w:lang w:val="en-US"/>
              </w:rPr>
              <w:t>--matrix-green);</w:t>
            </w:r>
          </w:p>
          <w:p w14:paraId="576F293D" w14:textId="6EFC2F9C" w:rsidR="001C45A5" w:rsidRPr="00C35B05" w:rsidRDefault="001C45A5" w:rsidP="00C35B0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    --input-border: </w:t>
            </w:r>
            <w:proofErr w:type="gramStart"/>
            <w:r w:rsidRPr="00C35B05">
              <w:rPr>
                <w:sz w:val="16"/>
                <w:szCs w:val="16"/>
                <w:lang w:val="en-US"/>
              </w:rPr>
              <w:t>var(</w:t>
            </w:r>
            <w:proofErr w:type="gramEnd"/>
            <w:r w:rsidRPr="00C35B05">
              <w:rPr>
                <w:sz w:val="16"/>
                <w:szCs w:val="16"/>
                <w:lang w:val="en-US"/>
              </w:rPr>
              <w:t>--matrix-green);</w:t>
            </w:r>
          </w:p>
          <w:p w14:paraId="5E8DE94B" w14:textId="77777777" w:rsidR="001C45A5" w:rsidRPr="00C35B05" w:rsidRDefault="001C45A5" w:rsidP="0047381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    --glass-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bg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 xml:space="preserve">: </w:t>
            </w:r>
            <w:proofErr w:type="spellStart"/>
            <w:proofErr w:type="gramStart"/>
            <w:r w:rsidRPr="00C35B05">
              <w:rPr>
                <w:sz w:val="16"/>
                <w:szCs w:val="16"/>
                <w:lang w:val="en-US"/>
              </w:rPr>
              <w:t>rgba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>(</w:t>
            </w:r>
            <w:proofErr w:type="gramEnd"/>
            <w:r w:rsidRPr="00C35B05">
              <w:rPr>
                <w:sz w:val="16"/>
                <w:szCs w:val="16"/>
                <w:lang w:val="en-US"/>
              </w:rPr>
              <w:t>0, 30, 0, 0.4);</w:t>
            </w:r>
          </w:p>
          <w:p w14:paraId="5FED86B0" w14:textId="5BBB657D" w:rsidR="001C45A5" w:rsidRPr="00C35B05" w:rsidRDefault="001C45A5" w:rsidP="00C35B0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    --glass-border: </w:t>
            </w:r>
            <w:proofErr w:type="spellStart"/>
            <w:proofErr w:type="gramStart"/>
            <w:r w:rsidRPr="00C35B05">
              <w:rPr>
                <w:sz w:val="16"/>
                <w:szCs w:val="16"/>
                <w:lang w:val="en-US"/>
              </w:rPr>
              <w:t>rgba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>(</w:t>
            </w:r>
            <w:proofErr w:type="gramEnd"/>
            <w:r w:rsidRPr="00C35B05">
              <w:rPr>
                <w:sz w:val="16"/>
                <w:szCs w:val="16"/>
                <w:lang w:val="en-US"/>
              </w:rPr>
              <w:t>0, 255, 65, 0.2);</w:t>
            </w:r>
          </w:p>
          <w:p w14:paraId="3654FBA2" w14:textId="77777777" w:rsidR="001C45A5" w:rsidRPr="00C35B05" w:rsidRDefault="001C45A5" w:rsidP="0047381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    --drawer-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bg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>: linear-</w:t>
            </w:r>
            <w:proofErr w:type="gramStart"/>
            <w:r w:rsidRPr="00C35B05">
              <w:rPr>
                <w:sz w:val="16"/>
                <w:szCs w:val="16"/>
                <w:lang w:val="en-US"/>
              </w:rPr>
              <w:t>gradient(</w:t>
            </w:r>
            <w:proofErr w:type="gramEnd"/>
            <w:r w:rsidRPr="00C35B05">
              <w:rPr>
                <w:sz w:val="16"/>
                <w:szCs w:val="16"/>
                <w:lang w:val="en-US"/>
              </w:rPr>
              <w:t>180deg, #0b1020, #0a0d14);</w:t>
            </w:r>
          </w:p>
          <w:p w14:paraId="24F91026" w14:textId="3F3142F4" w:rsidR="001C45A5" w:rsidRPr="00C35B05" w:rsidRDefault="001C45A5" w:rsidP="00C35B0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    --drawer-border: </w:t>
            </w:r>
            <w:proofErr w:type="spellStart"/>
            <w:proofErr w:type="gramStart"/>
            <w:r w:rsidRPr="00C35B05">
              <w:rPr>
                <w:sz w:val="16"/>
                <w:szCs w:val="16"/>
                <w:lang w:val="en-US"/>
              </w:rPr>
              <w:t>rgba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>(</w:t>
            </w:r>
            <w:proofErr w:type="gramEnd"/>
            <w:r w:rsidRPr="00C35B05">
              <w:rPr>
                <w:sz w:val="16"/>
                <w:szCs w:val="16"/>
                <w:lang w:val="en-US"/>
              </w:rPr>
              <w:t>0, 255, 65, 0.2);</w:t>
            </w:r>
          </w:p>
          <w:p w14:paraId="01ED4060" w14:textId="77777777" w:rsidR="001C45A5" w:rsidRPr="00C35B05" w:rsidRDefault="001C45A5" w:rsidP="0047381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    --grid-header-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bg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>: linear-</w:t>
            </w:r>
            <w:proofErr w:type="gramStart"/>
            <w:r w:rsidRPr="00C35B05">
              <w:rPr>
                <w:sz w:val="16"/>
                <w:szCs w:val="16"/>
                <w:lang w:val="en-US"/>
              </w:rPr>
              <w:t>gradient(</w:t>
            </w:r>
            <w:proofErr w:type="gramEnd"/>
            <w:r w:rsidRPr="00C35B05">
              <w:rPr>
                <w:sz w:val="16"/>
                <w:szCs w:val="16"/>
                <w:lang w:val="en-US"/>
              </w:rPr>
              <w:t xml:space="preserve">180deg, 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rgba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 xml:space="preserve">(123, 97, 255, 0.25), 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rgba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>(0, 255, 240, 0.15));</w:t>
            </w:r>
          </w:p>
          <w:p w14:paraId="62D6C239" w14:textId="5FE25C9C" w:rsidR="001C45A5" w:rsidRPr="00C35B05" w:rsidRDefault="001C45A5" w:rsidP="00C35B0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>}</w:t>
            </w:r>
          </w:p>
          <w:p w14:paraId="63E5FB02" w14:textId="77777777" w:rsidR="001C45A5" w:rsidRPr="00C35B05" w:rsidRDefault="001C45A5" w:rsidP="00473815">
            <w:pPr>
              <w:pStyle w:val="af1"/>
              <w:rPr>
                <w:sz w:val="16"/>
                <w:szCs w:val="16"/>
                <w:lang w:val="en-US"/>
              </w:rPr>
            </w:pPr>
            <w:proofErr w:type="gramStart"/>
            <w:r w:rsidRPr="00C35B05">
              <w:rPr>
                <w:sz w:val="16"/>
                <w:szCs w:val="16"/>
                <w:lang w:val="en-US"/>
              </w:rPr>
              <w:t>.theme</w:t>
            </w:r>
            <w:proofErr w:type="gramEnd"/>
            <w:r w:rsidRPr="00C35B05">
              <w:rPr>
                <w:sz w:val="16"/>
                <w:szCs w:val="16"/>
                <w:lang w:val="en-US"/>
              </w:rPr>
              <w:t>-matrix .matrix-title, h1,</w:t>
            </w:r>
          </w:p>
          <w:p w14:paraId="08DB6561" w14:textId="77777777" w:rsidR="001C45A5" w:rsidRPr="00C35B05" w:rsidRDefault="001C45A5" w:rsidP="00473815">
            <w:pPr>
              <w:pStyle w:val="af1"/>
              <w:rPr>
                <w:sz w:val="16"/>
                <w:szCs w:val="16"/>
                <w:lang w:val="en-US"/>
              </w:rPr>
            </w:pPr>
            <w:proofErr w:type="gramStart"/>
            <w:r w:rsidRPr="00C35B05">
              <w:rPr>
                <w:sz w:val="16"/>
                <w:szCs w:val="16"/>
                <w:lang w:val="en-US"/>
              </w:rPr>
              <w:t>.theme</w:t>
            </w:r>
            <w:proofErr w:type="gramEnd"/>
            <w:r w:rsidRPr="00C35B05">
              <w:rPr>
                <w:sz w:val="16"/>
                <w:szCs w:val="16"/>
                <w:lang w:val="en-US"/>
              </w:rPr>
              <w:t>-matrix .matrix-subtitle {</w:t>
            </w:r>
          </w:p>
          <w:p w14:paraId="63CCF20F" w14:textId="77777777" w:rsidR="001C45A5" w:rsidRPr="00C35B05" w:rsidRDefault="001C45A5" w:rsidP="0047381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    color: </w:t>
            </w:r>
            <w:proofErr w:type="gramStart"/>
            <w:r w:rsidRPr="00C35B05">
              <w:rPr>
                <w:sz w:val="16"/>
                <w:szCs w:val="16"/>
                <w:lang w:val="en-US"/>
              </w:rPr>
              <w:t>var(</w:t>
            </w:r>
            <w:proofErr w:type="gramEnd"/>
            <w:r w:rsidRPr="00C35B05">
              <w:rPr>
                <w:sz w:val="16"/>
                <w:szCs w:val="16"/>
                <w:lang w:val="en-US"/>
              </w:rPr>
              <w:t>--matrix-green);</w:t>
            </w:r>
          </w:p>
          <w:p w14:paraId="486F0FA7" w14:textId="77777777" w:rsidR="001C45A5" w:rsidRPr="00C35B05" w:rsidRDefault="001C45A5" w:rsidP="0047381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    text-shadow: 0 0 8px </w:t>
            </w:r>
            <w:proofErr w:type="gramStart"/>
            <w:r w:rsidRPr="00C35B05">
              <w:rPr>
                <w:sz w:val="16"/>
                <w:szCs w:val="16"/>
                <w:lang w:val="en-US"/>
              </w:rPr>
              <w:t>var(</w:t>
            </w:r>
            <w:proofErr w:type="gramEnd"/>
            <w:r w:rsidRPr="00C35B05">
              <w:rPr>
                <w:sz w:val="16"/>
                <w:szCs w:val="16"/>
                <w:lang w:val="en-US"/>
              </w:rPr>
              <w:t>--matrix-green), 0 0 18px var(--matrix-glow);</w:t>
            </w:r>
          </w:p>
          <w:p w14:paraId="240403F0" w14:textId="0A07C1F0" w:rsidR="001C45A5" w:rsidRPr="00C35B05" w:rsidRDefault="001C45A5" w:rsidP="00C35B0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>}</w:t>
            </w:r>
          </w:p>
          <w:p w14:paraId="4917CD80" w14:textId="77777777" w:rsidR="001C45A5" w:rsidRPr="00C35B05" w:rsidRDefault="001C45A5" w:rsidP="00473815">
            <w:pPr>
              <w:pStyle w:val="af1"/>
              <w:rPr>
                <w:sz w:val="16"/>
                <w:szCs w:val="16"/>
                <w:lang w:val="en-US"/>
              </w:rPr>
            </w:pPr>
            <w:proofErr w:type="gramStart"/>
            <w:r w:rsidRPr="00C35B05">
              <w:rPr>
                <w:sz w:val="16"/>
                <w:szCs w:val="16"/>
                <w:lang w:val="en-US"/>
              </w:rPr>
              <w:t>.theme</w:t>
            </w:r>
            <w:proofErr w:type="gramEnd"/>
            <w:r w:rsidRPr="00C35B05">
              <w:rPr>
                <w:sz w:val="16"/>
                <w:szCs w:val="16"/>
                <w:lang w:val="en-US"/>
              </w:rPr>
              <w:t xml:space="preserve">-matrix 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vaadin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>-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icon.matrix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>-logo {</w:t>
            </w:r>
          </w:p>
          <w:p w14:paraId="313393FF" w14:textId="77777777" w:rsidR="001C45A5" w:rsidRPr="00C35B05" w:rsidRDefault="001C45A5" w:rsidP="0047381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    color: </w:t>
            </w:r>
            <w:proofErr w:type="gramStart"/>
            <w:r w:rsidRPr="00C35B05">
              <w:rPr>
                <w:sz w:val="16"/>
                <w:szCs w:val="16"/>
                <w:lang w:val="en-US"/>
              </w:rPr>
              <w:t>var(</w:t>
            </w:r>
            <w:proofErr w:type="gramEnd"/>
            <w:r w:rsidRPr="00C35B05">
              <w:rPr>
                <w:sz w:val="16"/>
                <w:szCs w:val="16"/>
                <w:lang w:val="en-US"/>
              </w:rPr>
              <w:t>--matrix-green) !important;</w:t>
            </w:r>
          </w:p>
          <w:p w14:paraId="22C17814" w14:textId="77777777" w:rsidR="001C45A5" w:rsidRPr="00C35B05" w:rsidRDefault="001C45A5" w:rsidP="0047381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    filter: drop-</w:t>
            </w:r>
            <w:proofErr w:type="gramStart"/>
            <w:r w:rsidRPr="00C35B05">
              <w:rPr>
                <w:sz w:val="16"/>
                <w:szCs w:val="16"/>
                <w:lang w:val="en-US"/>
              </w:rPr>
              <w:t>shadow(</w:t>
            </w:r>
            <w:proofErr w:type="gramEnd"/>
            <w:r w:rsidRPr="00C35B05">
              <w:rPr>
                <w:sz w:val="16"/>
                <w:szCs w:val="16"/>
                <w:lang w:val="en-US"/>
              </w:rPr>
              <w:t>0 0 6px var(--matrix-green)) drop-shadow(0 0 12px var(--matrix-glow));</w:t>
            </w:r>
          </w:p>
          <w:p w14:paraId="6D29BCC9" w14:textId="66A7D1ED" w:rsidR="001C45A5" w:rsidRPr="00C35B05" w:rsidRDefault="001C45A5" w:rsidP="00C35B0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>}</w:t>
            </w:r>
          </w:p>
          <w:p w14:paraId="753C62AD" w14:textId="77777777" w:rsidR="001C45A5" w:rsidRPr="00C35B05" w:rsidRDefault="001C45A5" w:rsidP="00473815">
            <w:pPr>
              <w:pStyle w:val="af1"/>
              <w:rPr>
                <w:sz w:val="16"/>
                <w:szCs w:val="16"/>
                <w:lang w:val="en-US"/>
              </w:rPr>
            </w:pPr>
            <w:proofErr w:type="gramStart"/>
            <w:r w:rsidRPr="00C35B05">
              <w:rPr>
                <w:sz w:val="16"/>
                <w:szCs w:val="16"/>
                <w:lang w:val="en-US"/>
              </w:rPr>
              <w:t>.theme</w:t>
            </w:r>
            <w:proofErr w:type="gramEnd"/>
            <w:r w:rsidRPr="00C35B05">
              <w:rPr>
                <w:sz w:val="16"/>
                <w:szCs w:val="16"/>
                <w:lang w:val="en-US"/>
              </w:rPr>
              <w:t xml:space="preserve">-matrix 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vaadin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>-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sidenav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>-item::part(selected) {</w:t>
            </w:r>
          </w:p>
          <w:p w14:paraId="28A28A33" w14:textId="77777777" w:rsidR="001C45A5" w:rsidRPr="00C35B05" w:rsidRDefault="001C45A5" w:rsidP="0047381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  background: </w:t>
            </w:r>
            <w:proofErr w:type="spellStart"/>
            <w:proofErr w:type="gramStart"/>
            <w:r w:rsidRPr="00C35B05">
              <w:rPr>
                <w:sz w:val="16"/>
                <w:szCs w:val="16"/>
                <w:lang w:val="en-US"/>
              </w:rPr>
              <w:t>rgba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>(</w:t>
            </w:r>
            <w:proofErr w:type="gramEnd"/>
            <w:r w:rsidRPr="00C35B05">
              <w:rPr>
                <w:sz w:val="16"/>
                <w:szCs w:val="16"/>
                <w:lang w:val="en-US"/>
              </w:rPr>
              <w:t xml:space="preserve">0, 255, 65, 0.15); /* </w:t>
            </w:r>
            <w:r w:rsidRPr="00C35B05">
              <w:rPr>
                <w:sz w:val="16"/>
                <w:szCs w:val="16"/>
              </w:rPr>
              <w:t>лёгкий</w:t>
            </w:r>
            <w:r w:rsidRPr="00C35B05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C35B05">
              <w:rPr>
                <w:sz w:val="16"/>
                <w:szCs w:val="16"/>
              </w:rPr>
              <w:t>зеленый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 xml:space="preserve"> glow </w:t>
            </w:r>
            <w:r w:rsidRPr="00C35B05">
              <w:rPr>
                <w:sz w:val="16"/>
                <w:szCs w:val="16"/>
              </w:rPr>
              <w:t>вместо</w:t>
            </w:r>
            <w:r w:rsidRPr="00C35B05">
              <w:rPr>
                <w:sz w:val="16"/>
                <w:szCs w:val="16"/>
                <w:lang w:val="en-US"/>
              </w:rPr>
              <w:t xml:space="preserve"> </w:t>
            </w:r>
            <w:r w:rsidRPr="00C35B05">
              <w:rPr>
                <w:sz w:val="16"/>
                <w:szCs w:val="16"/>
              </w:rPr>
              <w:t>серого</w:t>
            </w:r>
            <w:r w:rsidRPr="00C35B05">
              <w:rPr>
                <w:sz w:val="16"/>
                <w:szCs w:val="16"/>
                <w:lang w:val="en-US"/>
              </w:rPr>
              <w:t xml:space="preserve"> */</w:t>
            </w:r>
          </w:p>
          <w:p w14:paraId="7E9C8A09" w14:textId="77777777" w:rsidR="001C45A5" w:rsidRPr="00C35B05" w:rsidRDefault="001C45A5" w:rsidP="0047381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  color: </w:t>
            </w:r>
            <w:proofErr w:type="gramStart"/>
            <w:r w:rsidRPr="00C35B05">
              <w:rPr>
                <w:sz w:val="16"/>
                <w:szCs w:val="16"/>
                <w:lang w:val="en-US"/>
              </w:rPr>
              <w:t>var(</w:t>
            </w:r>
            <w:proofErr w:type="gramEnd"/>
            <w:r w:rsidRPr="00C35B05">
              <w:rPr>
                <w:sz w:val="16"/>
                <w:szCs w:val="16"/>
                <w:lang w:val="en-US"/>
              </w:rPr>
              <w:t>--matrix-green);</w:t>
            </w:r>
          </w:p>
          <w:p w14:paraId="56686E5C" w14:textId="77777777" w:rsidR="001C45A5" w:rsidRPr="00C35B05" w:rsidRDefault="001C45A5" w:rsidP="0047381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  box-shadow: 0 0 8px </w:t>
            </w:r>
            <w:proofErr w:type="gramStart"/>
            <w:r w:rsidRPr="00C35B05">
              <w:rPr>
                <w:sz w:val="16"/>
                <w:szCs w:val="16"/>
                <w:lang w:val="en-US"/>
              </w:rPr>
              <w:t>var(</w:t>
            </w:r>
            <w:proofErr w:type="gramEnd"/>
            <w:r w:rsidRPr="00C35B05">
              <w:rPr>
                <w:sz w:val="16"/>
                <w:szCs w:val="16"/>
                <w:lang w:val="en-US"/>
              </w:rPr>
              <w:t>--matrix-glow);</w:t>
            </w:r>
          </w:p>
          <w:p w14:paraId="6B2A7102" w14:textId="4F2D64B6" w:rsidR="001C45A5" w:rsidRPr="00C35B05" w:rsidRDefault="001C45A5" w:rsidP="00C35B0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>}</w:t>
            </w:r>
          </w:p>
          <w:p w14:paraId="563E59A1" w14:textId="77777777" w:rsidR="001C45A5" w:rsidRPr="00C35B05" w:rsidRDefault="001C45A5" w:rsidP="00473815">
            <w:pPr>
              <w:pStyle w:val="af1"/>
              <w:rPr>
                <w:sz w:val="16"/>
                <w:szCs w:val="16"/>
                <w:lang w:val="en-US"/>
              </w:rPr>
            </w:pPr>
            <w:proofErr w:type="gramStart"/>
            <w:r w:rsidRPr="00C35B05">
              <w:rPr>
                <w:sz w:val="16"/>
                <w:szCs w:val="16"/>
                <w:lang w:val="en-US"/>
              </w:rPr>
              <w:t>.theme</w:t>
            </w:r>
            <w:proofErr w:type="gramEnd"/>
            <w:r w:rsidRPr="00C35B05">
              <w:rPr>
                <w:sz w:val="16"/>
                <w:szCs w:val="16"/>
                <w:lang w:val="en-US"/>
              </w:rPr>
              <w:t xml:space="preserve">-matrix </w:t>
            </w:r>
            <w:proofErr w:type="spellStart"/>
            <w:r w:rsidRPr="00C35B05">
              <w:rPr>
                <w:sz w:val="16"/>
                <w:szCs w:val="16"/>
                <w:lang w:val="en-US"/>
              </w:rPr>
              <w:t>vaadin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>-button[theme~="secondary"]::part(native-button) {</w:t>
            </w:r>
          </w:p>
          <w:p w14:paraId="310151BA" w14:textId="77777777" w:rsidR="001C45A5" w:rsidRPr="00C35B05" w:rsidRDefault="001C45A5" w:rsidP="0047381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  color: </w:t>
            </w:r>
            <w:proofErr w:type="gramStart"/>
            <w:r w:rsidRPr="00C35B05">
              <w:rPr>
                <w:sz w:val="16"/>
                <w:szCs w:val="16"/>
                <w:lang w:val="en-US"/>
              </w:rPr>
              <w:t>var(</w:t>
            </w:r>
            <w:proofErr w:type="gramEnd"/>
            <w:r w:rsidRPr="00C35B05">
              <w:rPr>
                <w:sz w:val="16"/>
                <w:szCs w:val="16"/>
                <w:lang w:val="en-US"/>
              </w:rPr>
              <w:t>--matrix-green);</w:t>
            </w:r>
          </w:p>
          <w:p w14:paraId="1AA9170D" w14:textId="77777777" w:rsidR="001C45A5" w:rsidRPr="00C35B05" w:rsidRDefault="001C45A5" w:rsidP="0047381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  border: 1px solid </w:t>
            </w:r>
            <w:proofErr w:type="gramStart"/>
            <w:r w:rsidRPr="00C35B05">
              <w:rPr>
                <w:sz w:val="16"/>
                <w:szCs w:val="16"/>
                <w:lang w:val="en-US"/>
              </w:rPr>
              <w:t>var(</w:t>
            </w:r>
            <w:proofErr w:type="gramEnd"/>
            <w:r w:rsidRPr="00C35B05">
              <w:rPr>
                <w:sz w:val="16"/>
                <w:szCs w:val="16"/>
                <w:lang w:val="en-US"/>
              </w:rPr>
              <w:t>--matrix-green);</w:t>
            </w:r>
          </w:p>
          <w:p w14:paraId="63E61654" w14:textId="77777777" w:rsidR="001C45A5" w:rsidRPr="00C35B05" w:rsidRDefault="001C45A5" w:rsidP="0047381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  background: </w:t>
            </w:r>
            <w:proofErr w:type="spellStart"/>
            <w:proofErr w:type="gramStart"/>
            <w:r w:rsidRPr="00C35B05">
              <w:rPr>
                <w:sz w:val="16"/>
                <w:szCs w:val="16"/>
                <w:lang w:val="en-US"/>
              </w:rPr>
              <w:t>rgba</w:t>
            </w:r>
            <w:proofErr w:type="spellEnd"/>
            <w:r w:rsidRPr="00C35B05">
              <w:rPr>
                <w:sz w:val="16"/>
                <w:szCs w:val="16"/>
                <w:lang w:val="en-US"/>
              </w:rPr>
              <w:t>(</w:t>
            </w:r>
            <w:proofErr w:type="gramEnd"/>
            <w:r w:rsidRPr="00C35B05">
              <w:rPr>
                <w:sz w:val="16"/>
                <w:szCs w:val="16"/>
                <w:lang w:val="en-US"/>
              </w:rPr>
              <w:t xml:space="preserve">0,0,0,0.3); /* </w:t>
            </w:r>
            <w:r w:rsidRPr="00C35B05">
              <w:rPr>
                <w:sz w:val="16"/>
                <w:szCs w:val="16"/>
              </w:rPr>
              <w:t>полупрозрачный</w:t>
            </w:r>
            <w:r w:rsidRPr="00C35B05">
              <w:rPr>
                <w:sz w:val="16"/>
                <w:szCs w:val="16"/>
                <w:lang w:val="en-US"/>
              </w:rPr>
              <w:t xml:space="preserve"> </w:t>
            </w:r>
            <w:r w:rsidRPr="00C35B05">
              <w:rPr>
                <w:sz w:val="16"/>
                <w:szCs w:val="16"/>
              </w:rPr>
              <w:t>черный</w:t>
            </w:r>
            <w:r w:rsidRPr="00C35B05">
              <w:rPr>
                <w:sz w:val="16"/>
                <w:szCs w:val="16"/>
                <w:lang w:val="en-US"/>
              </w:rPr>
              <w:t xml:space="preserve"> */</w:t>
            </w:r>
          </w:p>
          <w:p w14:paraId="0CF36EBC" w14:textId="77777777" w:rsidR="001C45A5" w:rsidRPr="00C35B05" w:rsidRDefault="001C45A5" w:rsidP="00473815">
            <w:pPr>
              <w:pStyle w:val="af1"/>
              <w:rPr>
                <w:sz w:val="16"/>
                <w:szCs w:val="16"/>
                <w:lang w:val="en-US"/>
              </w:rPr>
            </w:pPr>
            <w:r w:rsidRPr="00C35B05">
              <w:rPr>
                <w:sz w:val="16"/>
                <w:szCs w:val="16"/>
                <w:lang w:val="en-US"/>
              </w:rPr>
              <w:t xml:space="preserve">  box-shadow: 0 0 8px </w:t>
            </w:r>
            <w:proofErr w:type="gramStart"/>
            <w:r w:rsidRPr="00C35B05">
              <w:rPr>
                <w:sz w:val="16"/>
                <w:szCs w:val="16"/>
                <w:lang w:val="en-US"/>
              </w:rPr>
              <w:t>var(</w:t>
            </w:r>
            <w:proofErr w:type="gramEnd"/>
            <w:r w:rsidRPr="00C35B05">
              <w:rPr>
                <w:sz w:val="16"/>
                <w:szCs w:val="16"/>
                <w:lang w:val="en-US"/>
              </w:rPr>
              <w:t>--matrix-glow);</w:t>
            </w:r>
          </w:p>
          <w:p w14:paraId="71EBCA15" w14:textId="77777777" w:rsidR="001C45A5" w:rsidRPr="00C35B05" w:rsidRDefault="001C45A5" w:rsidP="00473815">
            <w:pPr>
              <w:pStyle w:val="af1"/>
              <w:rPr>
                <w:sz w:val="16"/>
                <w:szCs w:val="16"/>
              </w:rPr>
            </w:pPr>
            <w:r w:rsidRPr="00C35B05">
              <w:rPr>
                <w:sz w:val="16"/>
                <w:szCs w:val="16"/>
              </w:rPr>
              <w:t>}</w:t>
            </w:r>
          </w:p>
        </w:tc>
      </w:tr>
    </w:tbl>
    <w:p w14:paraId="2DAB77AC" w14:textId="77777777" w:rsidR="00036F6B" w:rsidRDefault="00036F6B" w:rsidP="00071EF3">
      <w:pPr>
        <w:pStyle w:val="af1"/>
        <w:spacing w:line="240" w:lineRule="auto"/>
        <w:rPr>
          <w:lang w:val="en-US"/>
        </w:rPr>
      </w:pPr>
    </w:p>
    <w:p w14:paraId="0F5C558A" w14:textId="2A989788" w:rsidR="00964543" w:rsidRPr="00036F6B" w:rsidRDefault="00964543" w:rsidP="00071EF3">
      <w:pPr>
        <w:pStyle w:val="af1"/>
        <w:spacing w:line="240" w:lineRule="auto"/>
        <w:rPr>
          <w:lang w:val="en-US"/>
        </w:rPr>
      </w:pPr>
      <w:r w:rsidRPr="001713AE">
        <w:t>Файл</w:t>
      </w:r>
      <w:r w:rsidRPr="00036F6B">
        <w:rPr>
          <w:lang w:val="en-US"/>
        </w:rPr>
        <w:t xml:space="preserve"> «</w:t>
      </w:r>
      <w:proofErr w:type="spellStart"/>
      <w:r>
        <w:rPr>
          <w:lang w:val="en-US"/>
        </w:rPr>
        <w:t>Dockerfile</w:t>
      </w:r>
      <w:proofErr w:type="spellEnd"/>
      <w:r w:rsidRPr="00036F6B">
        <w:rPr>
          <w:lang w:val="en-US"/>
        </w:rPr>
        <w:t>».</w:t>
      </w:r>
    </w:p>
    <w:tbl>
      <w:tblPr>
        <w:tblStyle w:val="aff4"/>
        <w:tblW w:w="0" w:type="auto"/>
        <w:tblLook w:val="04A0" w:firstRow="1" w:lastRow="0" w:firstColumn="1" w:lastColumn="0" w:noHBand="0" w:noVBand="1"/>
      </w:tblPr>
      <w:tblGrid>
        <w:gridCol w:w="9628"/>
      </w:tblGrid>
      <w:tr w:rsidR="00964543" w:rsidRPr="006A0293" w14:paraId="0EA55AF6" w14:textId="77777777" w:rsidTr="00C57D9B">
        <w:tc>
          <w:tcPr>
            <w:tcW w:w="9628" w:type="dxa"/>
          </w:tcPr>
          <w:p w14:paraId="5B4AA7BA" w14:textId="77777777" w:rsidR="00964543" w:rsidRPr="00C35B05" w:rsidRDefault="00964543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35B05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FROM </w:t>
            </w:r>
            <w:proofErr w:type="gramStart"/>
            <w:r w:rsidRPr="00C35B05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dockerhub.timeweb</w:t>
            </w:r>
            <w:proofErr w:type="gramEnd"/>
            <w:r w:rsidRPr="00C35B05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.cloud/library/maven:3.9-eclipse-temurin-25-alpine AS builder</w:t>
            </w:r>
          </w:p>
          <w:p w14:paraId="5A1176B1" w14:textId="77777777" w:rsidR="00964543" w:rsidRPr="00C35B05" w:rsidRDefault="00964543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35B05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WORKDIR /build</w:t>
            </w:r>
          </w:p>
          <w:p w14:paraId="6B034242" w14:textId="77777777" w:rsidR="00964543" w:rsidRPr="00C35B05" w:rsidRDefault="00964543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35B05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COPY </w:t>
            </w:r>
            <w:proofErr w:type="gramStart"/>
            <w:r w:rsidRPr="00C35B05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pom.xml .</w:t>
            </w:r>
            <w:proofErr w:type="gramEnd"/>
          </w:p>
          <w:p w14:paraId="7711D5A2" w14:textId="77777777" w:rsidR="00964543" w:rsidRPr="00C35B05" w:rsidRDefault="00964543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35B05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COPY common/pom.xml common/</w:t>
            </w:r>
          </w:p>
          <w:p w14:paraId="12DDAD67" w14:textId="1BA05BDD" w:rsidR="00964543" w:rsidRPr="00C35B05" w:rsidRDefault="00964543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35B05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COPY client/pom.xml client/</w:t>
            </w:r>
          </w:p>
          <w:p w14:paraId="31021D49" w14:textId="7D82BD2D" w:rsidR="00964543" w:rsidRPr="00C35B05" w:rsidRDefault="00964543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35B05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RUN sed -</w:t>
            </w:r>
            <w:proofErr w:type="spellStart"/>
            <w:r w:rsidRPr="00C35B05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i</w:t>
            </w:r>
            <w:proofErr w:type="spellEnd"/>
            <w:r w:rsidRPr="00C35B05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 '/&lt;module&gt;server&lt;\/module&gt;/d' pom.xml</w:t>
            </w:r>
          </w:p>
          <w:p w14:paraId="392A4220" w14:textId="77777777" w:rsidR="00964543" w:rsidRPr="00C35B05" w:rsidRDefault="00964543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35B05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RUN --mount=type=</w:t>
            </w:r>
            <w:proofErr w:type="spellStart"/>
            <w:proofErr w:type="gramStart"/>
            <w:r w:rsidRPr="00C35B05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cache,target</w:t>
            </w:r>
            <w:proofErr w:type="spellEnd"/>
            <w:proofErr w:type="gramEnd"/>
            <w:r w:rsidRPr="00C35B05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=/root/.m2 \</w:t>
            </w:r>
          </w:p>
          <w:p w14:paraId="61FBC941" w14:textId="0FD87164" w:rsidR="00964543" w:rsidRPr="00C35B05" w:rsidRDefault="00964543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35B05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    </w:t>
            </w:r>
            <w:proofErr w:type="spellStart"/>
            <w:r w:rsidRPr="00C35B05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mvn</w:t>
            </w:r>
            <w:proofErr w:type="spellEnd"/>
            <w:r w:rsidRPr="00C35B05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 </w:t>
            </w:r>
            <w:proofErr w:type="spellStart"/>
            <w:proofErr w:type="gramStart"/>
            <w:r w:rsidRPr="00C35B05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dependency:go</w:t>
            </w:r>
            <w:proofErr w:type="gramEnd"/>
            <w:r w:rsidRPr="00C35B05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-offline</w:t>
            </w:r>
            <w:proofErr w:type="spellEnd"/>
            <w:r w:rsidRPr="00C35B05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 -pl client -am</w:t>
            </w:r>
          </w:p>
          <w:p w14:paraId="1364ADC4" w14:textId="77777777" w:rsidR="00964543" w:rsidRPr="00C35B05" w:rsidRDefault="00964543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35B05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COPY common/</w:t>
            </w:r>
            <w:proofErr w:type="spellStart"/>
            <w:r w:rsidRPr="00C35B05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src</w:t>
            </w:r>
            <w:proofErr w:type="spellEnd"/>
            <w:r w:rsidRPr="00C35B05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 common/</w:t>
            </w:r>
            <w:proofErr w:type="spellStart"/>
            <w:r w:rsidRPr="00C35B05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src</w:t>
            </w:r>
            <w:proofErr w:type="spellEnd"/>
          </w:p>
          <w:p w14:paraId="186AE1F1" w14:textId="77777777" w:rsidR="00964543" w:rsidRPr="00C35B05" w:rsidRDefault="00964543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35B05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COPY client/</w:t>
            </w:r>
            <w:proofErr w:type="spellStart"/>
            <w:r w:rsidRPr="00C35B05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src</w:t>
            </w:r>
            <w:proofErr w:type="spellEnd"/>
            <w:r w:rsidRPr="00C35B05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 client/</w:t>
            </w:r>
            <w:proofErr w:type="spellStart"/>
            <w:r w:rsidRPr="00C35B05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src</w:t>
            </w:r>
            <w:proofErr w:type="spellEnd"/>
          </w:p>
          <w:p w14:paraId="576A94B2" w14:textId="77777777" w:rsidR="00964543" w:rsidRPr="00C35B05" w:rsidRDefault="00964543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35B05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COPY</w:t>
            </w:r>
            <w:proofErr w:type="gramStart"/>
            <w:r w:rsidRPr="00C35B05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 ..</w:t>
            </w:r>
            <w:proofErr w:type="gramEnd"/>
            <w:r w:rsidRPr="00C35B05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/deploy .</w:t>
            </w:r>
          </w:p>
          <w:p w14:paraId="2ED748B5" w14:textId="77777777" w:rsidR="00964543" w:rsidRPr="00C35B05" w:rsidRDefault="00964543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35B05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RUN --mount=type=</w:t>
            </w:r>
            <w:proofErr w:type="spellStart"/>
            <w:proofErr w:type="gramStart"/>
            <w:r w:rsidRPr="00C35B05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cache,target</w:t>
            </w:r>
            <w:proofErr w:type="spellEnd"/>
            <w:proofErr w:type="gramEnd"/>
            <w:r w:rsidRPr="00C35B05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=/root/.m2 \</w:t>
            </w:r>
          </w:p>
          <w:p w14:paraId="53845BC8" w14:textId="47652F68" w:rsidR="00964543" w:rsidRPr="00C35B05" w:rsidRDefault="00964543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35B05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    </w:t>
            </w:r>
            <w:proofErr w:type="spellStart"/>
            <w:r w:rsidRPr="00C35B05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mvn</w:t>
            </w:r>
            <w:proofErr w:type="spellEnd"/>
            <w:r w:rsidRPr="00C35B05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 clean package -</w:t>
            </w:r>
            <w:proofErr w:type="spellStart"/>
            <w:r w:rsidRPr="00C35B05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DskipTests</w:t>
            </w:r>
            <w:proofErr w:type="spellEnd"/>
          </w:p>
          <w:p w14:paraId="17C1F342" w14:textId="77777777" w:rsidR="00964543" w:rsidRPr="00C35B05" w:rsidRDefault="00964543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35B05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FROM </w:t>
            </w:r>
            <w:proofErr w:type="spellStart"/>
            <w:proofErr w:type="gramStart"/>
            <w:r w:rsidRPr="00C35B05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dockerhub.timeweb</w:t>
            </w:r>
            <w:proofErr w:type="gramEnd"/>
            <w:r w:rsidRPr="00C35B05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.cloud</w:t>
            </w:r>
            <w:proofErr w:type="spellEnd"/>
            <w:r w:rsidRPr="00C35B05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/library/eclipse-temurin:25-jdk-alpine AS layers</w:t>
            </w:r>
          </w:p>
          <w:p w14:paraId="069DD82A" w14:textId="77777777" w:rsidR="00964543" w:rsidRPr="00C35B05" w:rsidRDefault="00964543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35B05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WORKDIR /extract</w:t>
            </w:r>
          </w:p>
          <w:p w14:paraId="707A64AC" w14:textId="77777777" w:rsidR="00964543" w:rsidRPr="00C35B05" w:rsidRDefault="00964543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35B05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COPY --from=builder /build/client/target/*.jar app.jar</w:t>
            </w:r>
          </w:p>
          <w:p w14:paraId="019EE2EA" w14:textId="4B062FD1" w:rsidR="00964543" w:rsidRPr="00C35B05" w:rsidRDefault="00964543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35B05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RUN java -</w:t>
            </w:r>
            <w:proofErr w:type="spellStart"/>
            <w:r w:rsidRPr="00C35B05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Djarmode</w:t>
            </w:r>
            <w:proofErr w:type="spellEnd"/>
            <w:r w:rsidRPr="00C35B05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=</w:t>
            </w:r>
            <w:proofErr w:type="spellStart"/>
            <w:r w:rsidRPr="00C35B05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layertools</w:t>
            </w:r>
            <w:proofErr w:type="spellEnd"/>
            <w:r w:rsidRPr="00C35B05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 -jar app.jar extract</w:t>
            </w:r>
          </w:p>
          <w:p w14:paraId="4773CC47" w14:textId="77777777" w:rsidR="00964543" w:rsidRPr="00C35B05" w:rsidRDefault="00964543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35B05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FROM </w:t>
            </w:r>
            <w:proofErr w:type="spellStart"/>
            <w:proofErr w:type="gramStart"/>
            <w:r w:rsidRPr="00C35B05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dockerhub.timeweb</w:t>
            </w:r>
            <w:proofErr w:type="gramEnd"/>
            <w:r w:rsidRPr="00C35B05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.cloud</w:t>
            </w:r>
            <w:proofErr w:type="spellEnd"/>
            <w:r w:rsidRPr="00C35B05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/library/eclipse-temurin:25-jre-alpine</w:t>
            </w:r>
          </w:p>
          <w:p w14:paraId="38BD5044" w14:textId="17D7C0A5" w:rsidR="00964543" w:rsidRPr="00C35B05" w:rsidRDefault="00964543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35B05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WORKDIR /application</w:t>
            </w:r>
          </w:p>
          <w:p w14:paraId="51BD1EF6" w14:textId="77777777" w:rsidR="00964543" w:rsidRPr="00C35B05" w:rsidRDefault="00964543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35B05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RUN </w:t>
            </w:r>
            <w:proofErr w:type="spellStart"/>
            <w:r w:rsidRPr="00C35B05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addgroup</w:t>
            </w:r>
            <w:proofErr w:type="spellEnd"/>
            <w:r w:rsidRPr="00C35B05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 -S </w:t>
            </w:r>
            <w:proofErr w:type="spellStart"/>
            <w:r w:rsidRPr="00C35B05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springgroup</w:t>
            </w:r>
            <w:proofErr w:type="spellEnd"/>
            <w:r w:rsidRPr="00C35B05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 &amp;&amp; </w:t>
            </w:r>
            <w:proofErr w:type="spellStart"/>
            <w:r w:rsidRPr="00C35B05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adduser</w:t>
            </w:r>
            <w:proofErr w:type="spellEnd"/>
            <w:r w:rsidRPr="00C35B05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 -S </w:t>
            </w:r>
            <w:proofErr w:type="spellStart"/>
            <w:r w:rsidRPr="00C35B05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springuser</w:t>
            </w:r>
            <w:proofErr w:type="spellEnd"/>
            <w:r w:rsidRPr="00C35B05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 -G </w:t>
            </w:r>
            <w:proofErr w:type="spellStart"/>
            <w:proofErr w:type="gramStart"/>
            <w:r w:rsidRPr="00C35B05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springgroup</w:t>
            </w:r>
            <w:proofErr w:type="spellEnd"/>
            <w:r w:rsidRPr="00C35B05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  \</w:t>
            </w:r>
            <w:proofErr w:type="gramEnd"/>
          </w:p>
          <w:p w14:paraId="5F59B089" w14:textId="77777777" w:rsidR="00964543" w:rsidRPr="00C35B05" w:rsidRDefault="00964543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35B05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    &amp;&amp; </w:t>
            </w:r>
            <w:proofErr w:type="spellStart"/>
            <w:r w:rsidRPr="00C35B05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mkdir</w:t>
            </w:r>
            <w:proofErr w:type="spellEnd"/>
            <w:r w:rsidRPr="00C35B05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 -p /application/logs &amp;&amp; </w:t>
            </w:r>
            <w:proofErr w:type="spellStart"/>
            <w:r w:rsidRPr="00C35B05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chown</w:t>
            </w:r>
            <w:proofErr w:type="spellEnd"/>
            <w:r w:rsidRPr="00C35B05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 -R </w:t>
            </w:r>
            <w:proofErr w:type="spellStart"/>
            <w:proofErr w:type="gramStart"/>
            <w:r w:rsidRPr="00C35B05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springuser:springgroup</w:t>
            </w:r>
            <w:proofErr w:type="spellEnd"/>
            <w:proofErr w:type="gramEnd"/>
            <w:r w:rsidRPr="00C35B05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 /application</w:t>
            </w:r>
          </w:p>
          <w:p w14:paraId="52C2D447" w14:textId="46B48ED1" w:rsidR="00964543" w:rsidRPr="00C35B05" w:rsidRDefault="00964543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35B05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 xml:space="preserve">USER </w:t>
            </w:r>
            <w:proofErr w:type="spellStart"/>
            <w:r w:rsidRPr="00C35B05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springuser</w:t>
            </w:r>
            <w:proofErr w:type="spellEnd"/>
          </w:p>
          <w:p w14:paraId="175689F4" w14:textId="77777777" w:rsidR="00964543" w:rsidRPr="00C35B05" w:rsidRDefault="00964543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35B05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COPY --from=layers /extract/dependencies</w:t>
            </w:r>
            <w:proofErr w:type="gramStart"/>
            <w:r w:rsidRPr="00C35B05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/ .</w:t>
            </w:r>
            <w:proofErr w:type="gramEnd"/>
            <w:r w:rsidRPr="00C35B05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/</w:t>
            </w:r>
          </w:p>
          <w:p w14:paraId="6DF7072A" w14:textId="77777777" w:rsidR="00964543" w:rsidRPr="00C35B05" w:rsidRDefault="00964543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35B05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COPY --from=layers /extract/spring-boot-loader</w:t>
            </w:r>
            <w:proofErr w:type="gramStart"/>
            <w:r w:rsidRPr="00C35B05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/ .</w:t>
            </w:r>
            <w:proofErr w:type="gramEnd"/>
            <w:r w:rsidRPr="00C35B05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/</w:t>
            </w:r>
          </w:p>
          <w:p w14:paraId="38DAD8EF" w14:textId="77777777" w:rsidR="00964543" w:rsidRPr="00C35B05" w:rsidRDefault="00964543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35B05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COPY --from=layers /extract/snapshot-dependencies</w:t>
            </w:r>
            <w:proofErr w:type="gramStart"/>
            <w:r w:rsidRPr="00C35B05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/ .</w:t>
            </w:r>
            <w:proofErr w:type="gramEnd"/>
            <w:r w:rsidRPr="00C35B05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/</w:t>
            </w:r>
          </w:p>
          <w:p w14:paraId="1119B3EB" w14:textId="1B7D7E60" w:rsidR="00964543" w:rsidRPr="00C35B05" w:rsidRDefault="00964543" w:rsidP="00071EF3">
            <w:pPr>
              <w:shd w:val="clear" w:color="auto" w:fill="FFFFFF"/>
              <w:ind w:firstLine="0"/>
              <w:outlineLvl w:val="9"/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</w:pPr>
            <w:r w:rsidRPr="00C35B05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COPY --from=layers /extract/application</w:t>
            </w:r>
            <w:proofErr w:type="gramStart"/>
            <w:r w:rsidRPr="00C35B05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/ .</w:t>
            </w:r>
            <w:proofErr w:type="gramEnd"/>
            <w:r w:rsidRPr="00C35B05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/</w:t>
            </w:r>
          </w:p>
          <w:p w14:paraId="644A3A24" w14:textId="61283657" w:rsidR="00964543" w:rsidRPr="00C35B05" w:rsidRDefault="00964543" w:rsidP="00071EF3">
            <w:pPr>
              <w:shd w:val="clear" w:color="auto" w:fill="FFFFFF"/>
              <w:ind w:firstLine="0"/>
              <w:outlineLvl w:val="9"/>
              <w:rPr>
                <w:color w:val="auto"/>
                <w:sz w:val="16"/>
                <w:szCs w:val="16"/>
                <w:lang w:val="en-US"/>
              </w:rPr>
            </w:pPr>
            <w:r w:rsidRPr="00C35B05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ENTRYPOINT ["java", "</w:t>
            </w:r>
            <w:proofErr w:type="spellStart"/>
            <w:proofErr w:type="gramStart"/>
            <w:r w:rsidRPr="00C35B05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org.springframework</w:t>
            </w:r>
            <w:proofErr w:type="gramEnd"/>
            <w:r w:rsidRPr="00C35B05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.boot.loader.launch.JarLauncher</w:t>
            </w:r>
            <w:proofErr w:type="spellEnd"/>
            <w:r w:rsidRPr="00C35B05">
              <w:rPr>
                <w:rFonts w:ascii="Consolas" w:hAnsi="Consolas" w:cs="Times New Roman"/>
                <w:color w:val="auto"/>
                <w:sz w:val="16"/>
                <w:szCs w:val="16"/>
                <w:lang w:val="en-US" w:eastAsia="ru-RU"/>
              </w:rPr>
              <w:t>"]</w:t>
            </w:r>
          </w:p>
        </w:tc>
      </w:tr>
    </w:tbl>
    <w:p w14:paraId="4EA4479E" w14:textId="77777777" w:rsidR="00964543" w:rsidRDefault="00964543" w:rsidP="00071EF3">
      <w:pPr>
        <w:pStyle w:val="af1"/>
        <w:spacing w:line="240" w:lineRule="auto"/>
        <w:rPr>
          <w:lang w:val="en-US"/>
        </w:rPr>
      </w:pPr>
    </w:p>
    <w:p w14:paraId="7C413D43" w14:textId="77777777" w:rsidR="00C20F19" w:rsidRPr="00036F6B" w:rsidRDefault="00C20F19" w:rsidP="00180705">
      <w:pPr>
        <w:pStyle w:val="af1"/>
        <w:rPr>
          <w:lang w:val="en-US"/>
        </w:rPr>
      </w:pPr>
    </w:p>
    <w:p w14:paraId="6DD82228" w14:textId="77777777" w:rsidR="00C20F19" w:rsidRPr="00036F6B" w:rsidRDefault="00C20F19" w:rsidP="00A31541">
      <w:pPr>
        <w:pStyle w:val="a0"/>
        <w:numPr>
          <w:ilvl w:val="0"/>
          <w:numId w:val="0"/>
        </w:numPr>
        <w:sectPr w:rsidR="00C20F19" w:rsidRPr="00036F6B" w:rsidSect="002F7378">
          <w:pgSz w:w="11906" w:h="16838"/>
          <w:pgMar w:top="1134" w:right="567" w:bottom="1134" w:left="1701" w:header="708" w:footer="708" w:gutter="0"/>
          <w:cols w:space="708"/>
          <w:docGrid w:linePitch="381"/>
        </w:sectPr>
      </w:pPr>
    </w:p>
    <w:p w14:paraId="6E8A8D52" w14:textId="77777777" w:rsidR="00304583" w:rsidRPr="00CE07DE" w:rsidRDefault="00304583" w:rsidP="00A31541">
      <w:pPr>
        <w:pStyle w:val="a0"/>
        <w:rPr>
          <w:lang w:val="ru-RU"/>
        </w:rPr>
      </w:pPr>
      <w:bookmarkStart w:id="33" w:name="_Toc218762652"/>
      <w:r w:rsidRPr="00CE07DE">
        <w:rPr>
          <w:lang w:val="ru-RU"/>
        </w:rPr>
        <w:t>Руководство пользователя</w:t>
      </w:r>
      <w:bookmarkEnd w:id="33"/>
    </w:p>
    <w:p w14:paraId="545C7009" w14:textId="77777777" w:rsidR="00304583" w:rsidRPr="00DE4659" w:rsidRDefault="00304583" w:rsidP="00304583">
      <w:pPr>
        <w:pStyle w:val="aff2"/>
      </w:pPr>
      <w:r w:rsidRPr="00DE4659">
        <w:t>Общие сведения о программе</w:t>
      </w:r>
    </w:p>
    <w:p w14:paraId="7942DCD0" w14:textId="3196FFAB" w:rsidR="00304583" w:rsidRPr="00756038" w:rsidRDefault="00756038" w:rsidP="00304583">
      <w:pPr>
        <w:pStyle w:val="af1"/>
        <w:rPr>
          <w:rFonts w:eastAsiaTheme="majorEastAsia"/>
        </w:rPr>
      </w:pPr>
      <w:r>
        <w:rPr>
          <w:rFonts w:eastAsiaTheme="majorEastAsia"/>
        </w:rPr>
        <w:t xml:space="preserve">Программа относится к классу </w:t>
      </w:r>
      <w:r>
        <w:rPr>
          <w:rFonts w:eastAsiaTheme="majorEastAsia"/>
          <w:lang w:val="en-US"/>
        </w:rPr>
        <w:t>web</w:t>
      </w:r>
      <w:r w:rsidRPr="00756038">
        <w:rPr>
          <w:rFonts w:eastAsiaTheme="majorEastAsia"/>
        </w:rPr>
        <w:t>-</w:t>
      </w:r>
      <w:r>
        <w:rPr>
          <w:rFonts w:eastAsiaTheme="majorEastAsia"/>
        </w:rPr>
        <w:t xml:space="preserve">приложений и написана на языке высокого уровня </w:t>
      </w:r>
      <w:r>
        <w:rPr>
          <w:rFonts w:eastAsiaTheme="majorEastAsia"/>
          <w:lang w:val="en-US"/>
        </w:rPr>
        <w:t>Java</w:t>
      </w:r>
      <w:r>
        <w:rPr>
          <w:rFonts w:eastAsiaTheme="majorEastAsia"/>
        </w:rPr>
        <w:t xml:space="preserve"> с использованием фреймворков </w:t>
      </w:r>
      <w:proofErr w:type="spellStart"/>
      <w:r>
        <w:rPr>
          <w:rFonts w:eastAsiaTheme="majorEastAsia"/>
          <w:lang w:val="en-US"/>
        </w:rPr>
        <w:t>Vaadin</w:t>
      </w:r>
      <w:proofErr w:type="spellEnd"/>
      <w:r w:rsidRPr="00756038">
        <w:rPr>
          <w:rFonts w:eastAsiaTheme="majorEastAsia"/>
        </w:rPr>
        <w:t xml:space="preserve"> </w:t>
      </w:r>
      <w:r>
        <w:rPr>
          <w:rFonts w:eastAsiaTheme="majorEastAsia"/>
        </w:rPr>
        <w:t xml:space="preserve">и </w:t>
      </w:r>
      <w:r>
        <w:rPr>
          <w:rFonts w:eastAsiaTheme="majorEastAsia"/>
          <w:lang w:val="en-US"/>
        </w:rPr>
        <w:t>Spring</w:t>
      </w:r>
      <w:r w:rsidRPr="00756038">
        <w:rPr>
          <w:rFonts w:eastAsiaTheme="majorEastAsia"/>
        </w:rPr>
        <w:t xml:space="preserve"> (</w:t>
      </w:r>
      <w:r>
        <w:rPr>
          <w:rFonts w:eastAsiaTheme="majorEastAsia"/>
          <w:lang w:val="en-US"/>
        </w:rPr>
        <w:t>Spring</w:t>
      </w:r>
      <w:r w:rsidRPr="00756038">
        <w:rPr>
          <w:rFonts w:eastAsiaTheme="majorEastAsia"/>
        </w:rPr>
        <w:t xml:space="preserve"> </w:t>
      </w:r>
      <w:r>
        <w:rPr>
          <w:rFonts w:eastAsiaTheme="majorEastAsia"/>
          <w:lang w:val="en-US"/>
        </w:rPr>
        <w:t>Boot</w:t>
      </w:r>
      <w:r w:rsidRPr="00756038">
        <w:rPr>
          <w:rFonts w:eastAsiaTheme="majorEastAsia"/>
        </w:rPr>
        <w:t xml:space="preserve">). </w:t>
      </w:r>
      <w:r>
        <w:rPr>
          <w:rFonts w:eastAsiaTheme="majorEastAsia"/>
        </w:rPr>
        <w:t>В интерфейсе реализованы базовые возможности взаимодействия (</w:t>
      </w:r>
      <w:r>
        <w:rPr>
          <w:rFonts w:eastAsiaTheme="majorEastAsia"/>
          <w:lang w:val="en-US"/>
        </w:rPr>
        <w:t>CRUD</w:t>
      </w:r>
      <w:r w:rsidRPr="00756038">
        <w:rPr>
          <w:rFonts w:eastAsiaTheme="majorEastAsia"/>
        </w:rPr>
        <w:t>-</w:t>
      </w:r>
      <w:r>
        <w:rPr>
          <w:rFonts w:eastAsiaTheme="majorEastAsia"/>
        </w:rPr>
        <w:t xml:space="preserve">операции) с базой данных </w:t>
      </w:r>
      <w:r w:rsidRPr="00756038">
        <w:rPr>
          <w:rFonts w:eastAsiaTheme="majorEastAsia"/>
        </w:rPr>
        <w:t>«Аппаратное обеспечение компьютерных сетей»</w:t>
      </w:r>
      <w:r w:rsidR="006A0293" w:rsidRPr="006A0293">
        <w:rPr>
          <w:rFonts w:eastAsiaTheme="majorEastAsia"/>
        </w:rPr>
        <w:t xml:space="preserve">, </w:t>
      </w:r>
      <w:r w:rsidR="006A0293">
        <w:rPr>
          <w:rFonts w:eastAsiaTheme="majorEastAsia"/>
        </w:rPr>
        <w:t xml:space="preserve">а также несколько типов </w:t>
      </w:r>
      <w:proofErr w:type="spellStart"/>
      <w:r w:rsidR="006A0293">
        <w:rPr>
          <w:rFonts w:eastAsiaTheme="majorEastAsia"/>
        </w:rPr>
        <w:t>дэшбордов</w:t>
      </w:r>
      <w:proofErr w:type="spellEnd"/>
      <w:r w:rsidR="006A0293">
        <w:rPr>
          <w:rFonts w:eastAsiaTheme="majorEastAsia"/>
        </w:rPr>
        <w:t xml:space="preserve"> для анализа работы приложения</w:t>
      </w:r>
      <w:r>
        <w:rPr>
          <w:rFonts w:eastAsiaTheme="majorEastAsia"/>
        </w:rPr>
        <w:t>.</w:t>
      </w:r>
    </w:p>
    <w:p w14:paraId="151E05B6" w14:textId="77777777" w:rsidR="00304583" w:rsidRPr="00DE4659" w:rsidRDefault="00304583" w:rsidP="00304583">
      <w:pPr>
        <w:pStyle w:val="af1"/>
        <w:rPr>
          <w:rFonts w:eastAsiaTheme="majorEastAsia"/>
        </w:rPr>
      </w:pPr>
    </w:p>
    <w:p w14:paraId="3BCDCB31" w14:textId="77777777" w:rsidR="00304583" w:rsidRPr="00DE4659" w:rsidRDefault="00304583" w:rsidP="00304583">
      <w:pPr>
        <w:pStyle w:val="aff2"/>
      </w:pPr>
      <w:r w:rsidRPr="00DE4659">
        <w:t>Установка программы</w:t>
      </w:r>
    </w:p>
    <w:p w14:paraId="28311C6F" w14:textId="1E1D7D9C" w:rsidR="00273FC0" w:rsidRPr="00273FC0" w:rsidRDefault="00273FC0" w:rsidP="00273FC0">
      <w:pPr>
        <w:pStyle w:val="af1"/>
        <w:rPr>
          <w:rFonts w:eastAsiaTheme="majorEastAsia"/>
        </w:rPr>
      </w:pPr>
      <w:r w:rsidRPr="00273FC0">
        <w:rPr>
          <w:rFonts w:eastAsiaTheme="majorEastAsia"/>
        </w:rPr>
        <w:t xml:space="preserve">Перед установкой приложения необходимо установить </w:t>
      </w:r>
      <w:r w:rsidRPr="00273FC0">
        <w:rPr>
          <w:rFonts w:eastAsiaTheme="majorEastAsia"/>
          <w:lang w:val="en-US"/>
        </w:rPr>
        <w:t>Docker</w:t>
      </w:r>
      <w:r w:rsidRPr="00273FC0">
        <w:rPr>
          <w:rFonts w:eastAsiaTheme="majorEastAsia"/>
        </w:rPr>
        <w:t xml:space="preserve"> или </w:t>
      </w:r>
      <w:r w:rsidRPr="00273FC0">
        <w:rPr>
          <w:rFonts w:eastAsiaTheme="majorEastAsia"/>
          <w:lang w:val="en-US"/>
        </w:rPr>
        <w:t>Docker</w:t>
      </w:r>
      <w:r w:rsidRPr="00273FC0">
        <w:rPr>
          <w:rFonts w:eastAsiaTheme="majorEastAsia"/>
        </w:rPr>
        <w:t xml:space="preserve"> </w:t>
      </w:r>
      <w:r w:rsidRPr="00273FC0">
        <w:rPr>
          <w:rFonts w:eastAsiaTheme="majorEastAsia"/>
          <w:lang w:val="en-US"/>
        </w:rPr>
        <w:t>Desktop</w:t>
      </w:r>
      <w:r w:rsidRPr="00273FC0">
        <w:rPr>
          <w:rFonts w:eastAsiaTheme="majorEastAsia"/>
        </w:rPr>
        <w:t xml:space="preserve"> (</w:t>
      </w:r>
      <w:hyperlink r:id="rId31" w:history="1">
        <w:r w:rsidRPr="00273FC0">
          <w:rPr>
            <w:rStyle w:val="af"/>
            <w:rFonts w:eastAsiaTheme="majorEastAsia"/>
          </w:rPr>
          <w:t>https://www.docker.com/</w:t>
        </w:r>
      </w:hyperlink>
      <w:r w:rsidRPr="00273FC0">
        <w:rPr>
          <w:rFonts w:eastAsiaTheme="majorEastAsia"/>
        </w:rPr>
        <w:t>).</w:t>
      </w:r>
    </w:p>
    <w:p w14:paraId="4A20F8CD" w14:textId="254ABBE4" w:rsidR="00BF183E" w:rsidRPr="00273FC0" w:rsidRDefault="00BF183E" w:rsidP="00304583">
      <w:pPr>
        <w:pStyle w:val="af1"/>
        <w:rPr>
          <w:rFonts w:eastAsiaTheme="majorEastAsia"/>
        </w:rPr>
      </w:pPr>
      <w:proofErr w:type="spellStart"/>
      <w:r w:rsidRPr="00273FC0">
        <w:rPr>
          <w:rFonts w:eastAsiaTheme="majorEastAsia"/>
        </w:rPr>
        <w:t>Docker</w:t>
      </w:r>
      <w:proofErr w:type="spellEnd"/>
      <w:r w:rsidRPr="00273FC0">
        <w:rPr>
          <w:rFonts w:eastAsiaTheme="majorEastAsia"/>
        </w:rPr>
        <w:t xml:space="preserve"> — платформа для контейнер</w:t>
      </w:r>
      <w:r w:rsidRPr="00BF183E">
        <w:rPr>
          <w:rFonts w:eastAsiaTheme="majorEastAsia"/>
        </w:rPr>
        <w:t xml:space="preserve">изации приложений. Она позволяет упаковывать ПО вместе со всеми его зависимостями и настройками в контейнеры — изолированные среды. Основная идея — создание стандартного и предсказуемого окружения, где приложения могут работать независимо от </w:t>
      </w:r>
      <w:r w:rsidRPr="00273FC0">
        <w:rPr>
          <w:rFonts w:eastAsiaTheme="majorEastAsia"/>
        </w:rPr>
        <w:t>операционной системы или инфраструктуры.</w:t>
      </w:r>
    </w:p>
    <w:p w14:paraId="2EB73EFD" w14:textId="77777777" w:rsidR="00273FC0" w:rsidRPr="00273FC0" w:rsidRDefault="00273FC0" w:rsidP="00273FC0">
      <w:pPr>
        <w:pStyle w:val="af1"/>
        <w:rPr>
          <w:rFonts w:eastAsiaTheme="majorEastAsia"/>
        </w:rPr>
      </w:pPr>
      <w:r w:rsidRPr="00273FC0">
        <w:rPr>
          <w:rFonts w:eastAsiaTheme="majorEastAsia"/>
        </w:rPr>
        <w:t>В комплект установки программы входит:</w:t>
      </w:r>
    </w:p>
    <w:p w14:paraId="46F83512" w14:textId="77777777" w:rsidR="00273FC0" w:rsidRPr="00273FC0" w:rsidRDefault="00273FC0" w:rsidP="00273FC0">
      <w:pPr>
        <w:pStyle w:val="a3"/>
        <w:rPr>
          <w:rFonts w:eastAsiaTheme="majorEastAsia"/>
        </w:rPr>
      </w:pPr>
      <w:r w:rsidRPr="00273FC0">
        <w:rPr>
          <w:rFonts w:eastAsiaTheme="majorEastAsia"/>
        </w:rPr>
        <w:t>файл важных переменных окружения, доступных для редактирования;</w:t>
      </w:r>
    </w:p>
    <w:p w14:paraId="3B18C01E" w14:textId="77777777" w:rsidR="00273FC0" w:rsidRPr="00273FC0" w:rsidRDefault="00273FC0" w:rsidP="00273FC0">
      <w:pPr>
        <w:pStyle w:val="a3"/>
        <w:rPr>
          <w:rFonts w:eastAsiaTheme="majorEastAsia"/>
        </w:rPr>
      </w:pPr>
      <w:r w:rsidRPr="00273FC0">
        <w:rPr>
          <w:rFonts w:eastAsiaTheme="majorEastAsia"/>
        </w:rPr>
        <w:t>файл «</w:t>
      </w:r>
      <w:proofErr w:type="spellStart"/>
      <w:proofErr w:type="gramStart"/>
      <w:r w:rsidRPr="00273FC0">
        <w:rPr>
          <w:rFonts w:eastAsiaTheme="majorEastAsia"/>
          <w:lang w:val="en-US"/>
        </w:rPr>
        <w:t>compose.yaml</w:t>
      </w:r>
      <w:proofErr w:type="spellEnd"/>
      <w:proofErr w:type="gramEnd"/>
      <w:r w:rsidRPr="00273FC0">
        <w:rPr>
          <w:rFonts w:eastAsiaTheme="majorEastAsia"/>
        </w:rPr>
        <w:t>»</w:t>
      </w:r>
      <w:r w:rsidRPr="00273FC0">
        <w:rPr>
          <w:rFonts w:eastAsiaTheme="majorEastAsia"/>
          <w:lang w:val="en-US"/>
        </w:rPr>
        <w:t>;</w:t>
      </w:r>
    </w:p>
    <w:p w14:paraId="6D1A8D9A" w14:textId="014E91FE" w:rsidR="00273FC0" w:rsidRDefault="00273FC0" w:rsidP="00273FC0">
      <w:pPr>
        <w:pStyle w:val="a3"/>
        <w:rPr>
          <w:rFonts w:eastAsiaTheme="majorEastAsia"/>
        </w:rPr>
      </w:pPr>
      <w:r w:rsidRPr="00273FC0">
        <w:rPr>
          <w:rFonts w:eastAsiaTheme="majorEastAsia"/>
        </w:rPr>
        <w:t>архивы «.</w:t>
      </w:r>
      <w:r w:rsidRPr="00273FC0">
        <w:rPr>
          <w:rFonts w:eastAsiaTheme="majorEastAsia"/>
          <w:lang w:val="en-US"/>
        </w:rPr>
        <w:t>tar</w:t>
      </w:r>
      <w:r w:rsidRPr="00273FC0">
        <w:rPr>
          <w:rFonts w:eastAsiaTheme="majorEastAsia"/>
        </w:rPr>
        <w:t>» с образами клиентского и серверного приложений</w:t>
      </w:r>
      <w:r w:rsidR="00CE07DE">
        <w:rPr>
          <w:rFonts w:eastAsiaTheme="majorEastAsia"/>
        </w:rPr>
        <w:t xml:space="preserve"> (рис. П3.1)</w:t>
      </w:r>
      <w:r w:rsidRPr="00273FC0">
        <w:rPr>
          <w:rFonts w:eastAsiaTheme="majorEastAsia"/>
        </w:rPr>
        <w:t>.</w:t>
      </w:r>
    </w:p>
    <w:p w14:paraId="18DF5944" w14:textId="77777777" w:rsidR="00CE07DE" w:rsidRDefault="00CE07DE" w:rsidP="00CE07DE">
      <w:pPr>
        <w:pStyle w:val="a3"/>
        <w:keepNext/>
        <w:numPr>
          <w:ilvl w:val="0"/>
          <w:numId w:val="0"/>
        </w:numPr>
        <w:jc w:val="center"/>
      </w:pPr>
      <w:r w:rsidRPr="00CE07DE">
        <w:rPr>
          <w:rFonts w:eastAsiaTheme="majorEastAsia"/>
          <w:noProof/>
        </w:rPr>
        <w:drawing>
          <wp:inline distT="0" distB="0" distL="0" distR="0" wp14:anchorId="5A0991F1" wp14:editId="2AE7D197">
            <wp:extent cx="1737360" cy="1196484"/>
            <wp:effectExtent l="0" t="0" r="0" b="381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743729" cy="1200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326DE" w14:textId="1B035AA7" w:rsidR="00CE07DE" w:rsidRDefault="00CE07DE" w:rsidP="00CE07DE">
      <w:pPr>
        <w:pStyle w:val="affe"/>
      </w:pPr>
      <w:r>
        <w:t>Рис. П3.</w:t>
      </w:r>
      <w:r>
        <w:fldChar w:fldCharType="begin"/>
      </w:r>
      <w:r>
        <w:instrText xml:space="preserve"> SEQ Рис._П3. \* ARABIC </w:instrText>
      </w:r>
      <w:r>
        <w:fldChar w:fldCharType="separate"/>
      </w:r>
      <w:r w:rsidR="00CD6BD2">
        <w:rPr>
          <w:noProof/>
        </w:rPr>
        <w:t>1</w:t>
      </w:r>
      <w:r>
        <w:fldChar w:fldCharType="end"/>
      </w:r>
      <w:r>
        <w:t>. Состав файлов приложения</w:t>
      </w:r>
    </w:p>
    <w:p w14:paraId="5D23B622" w14:textId="77777777" w:rsidR="00CE07DE" w:rsidRPr="00273FC0" w:rsidRDefault="00CE07DE" w:rsidP="00CE07DE">
      <w:pPr>
        <w:pStyle w:val="affe"/>
        <w:rPr>
          <w:rFonts w:eastAsiaTheme="majorEastAsia"/>
        </w:rPr>
      </w:pPr>
    </w:p>
    <w:p w14:paraId="4A962558" w14:textId="71AC0EA7" w:rsidR="00304583" w:rsidRDefault="0039003E" w:rsidP="00304583">
      <w:pPr>
        <w:pStyle w:val="af1"/>
        <w:rPr>
          <w:rFonts w:eastAsiaTheme="majorEastAsia"/>
        </w:rPr>
      </w:pPr>
      <w:r w:rsidRPr="00273FC0">
        <w:rPr>
          <w:rFonts w:eastAsiaTheme="majorEastAsia"/>
        </w:rPr>
        <w:t>Чтобы установить программу</w:t>
      </w:r>
      <w:r>
        <w:rPr>
          <w:rFonts w:eastAsiaTheme="majorEastAsia"/>
        </w:rPr>
        <w:t xml:space="preserve"> </w:t>
      </w:r>
      <w:r w:rsidR="00273FC0">
        <w:rPr>
          <w:rFonts w:eastAsiaTheme="majorEastAsia"/>
        </w:rPr>
        <w:t>необходимо:</w:t>
      </w:r>
    </w:p>
    <w:p w14:paraId="529AA800" w14:textId="4F04655A" w:rsidR="00273FC0" w:rsidRPr="00273FC0" w:rsidRDefault="00273FC0" w:rsidP="00273FC0">
      <w:pPr>
        <w:pStyle w:val="a7"/>
        <w:numPr>
          <w:ilvl w:val="0"/>
          <w:numId w:val="27"/>
        </w:numPr>
        <w:ind w:left="0" w:firstLine="426"/>
        <w:rPr>
          <w:rFonts w:eastAsiaTheme="majorEastAsia"/>
        </w:rPr>
      </w:pPr>
      <w:r w:rsidRPr="00273FC0">
        <w:rPr>
          <w:rFonts w:eastAsiaTheme="majorEastAsia"/>
        </w:rPr>
        <w:t>создать папку «</w:t>
      </w:r>
      <w:r w:rsidRPr="00273FC0">
        <w:rPr>
          <w:rFonts w:eastAsiaTheme="majorEastAsia"/>
          <w:lang w:val="en-US"/>
        </w:rPr>
        <w:t>app</w:t>
      </w:r>
      <w:r w:rsidRPr="00273FC0">
        <w:rPr>
          <w:rFonts w:eastAsiaTheme="majorEastAsia"/>
        </w:rPr>
        <w:t>» (любое имя);</w:t>
      </w:r>
    </w:p>
    <w:p w14:paraId="7F1F1416" w14:textId="6EF90275" w:rsidR="00273FC0" w:rsidRPr="00273FC0" w:rsidRDefault="00273FC0" w:rsidP="00273FC0">
      <w:pPr>
        <w:pStyle w:val="a7"/>
        <w:numPr>
          <w:ilvl w:val="0"/>
          <w:numId w:val="27"/>
        </w:numPr>
        <w:ind w:left="0" w:firstLine="426"/>
        <w:rPr>
          <w:rFonts w:eastAsiaTheme="majorEastAsia"/>
        </w:rPr>
      </w:pPr>
      <w:r w:rsidRPr="00273FC0">
        <w:rPr>
          <w:rFonts w:eastAsiaTheme="majorEastAsia"/>
        </w:rPr>
        <w:t>переместить туда все файлы, входящие в комплект приложения;</w:t>
      </w:r>
    </w:p>
    <w:p w14:paraId="71696293" w14:textId="55720363" w:rsidR="00273FC0" w:rsidRDefault="00273FC0" w:rsidP="00273FC0">
      <w:pPr>
        <w:pStyle w:val="a7"/>
        <w:numPr>
          <w:ilvl w:val="0"/>
          <w:numId w:val="27"/>
        </w:numPr>
        <w:ind w:left="0" w:firstLine="426"/>
        <w:rPr>
          <w:rFonts w:eastAsiaTheme="majorEastAsia"/>
          <w:lang w:val="en-US"/>
        </w:rPr>
      </w:pPr>
      <w:r w:rsidRPr="00273FC0">
        <w:rPr>
          <w:rFonts w:eastAsiaTheme="majorEastAsia"/>
        </w:rPr>
        <w:t xml:space="preserve">открыть </w:t>
      </w:r>
      <w:r w:rsidRPr="00273FC0">
        <w:rPr>
          <w:rFonts w:eastAsiaTheme="majorEastAsia"/>
          <w:lang w:val="en-US"/>
        </w:rPr>
        <w:t xml:space="preserve">Docker </w:t>
      </w:r>
      <w:r w:rsidR="006A0293">
        <w:rPr>
          <w:rFonts w:eastAsiaTheme="majorEastAsia"/>
          <w:lang w:val="en-US"/>
        </w:rPr>
        <w:t>D</w:t>
      </w:r>
      <w:r w:rsidRPr="00273FC0">
        <w:rPr>
          <w:rFonts w:eastAsiaTheme="majorEastAsia"/>
          <w:lang w:val="en-US"/>
        </w:rPr>
        <w:t>esktop;</w:t>
      </w:r>
    </w:p>
    <w:p w14:paraId="53FCE365" w14:textId="3DF643C9" w:rsidR="00273FC0" w:rsidRDefault="00B87FE5" w:rsidP="00273FC0">
      <w:pPr>
        <w:pStyle w:val="a7"/>
        <w:numPr>
          <w:ilvl w:val="0"/>
          <w:numId w:val="27"/>
        </w:numPr>
        <w:ind w:left="0" w:firstLine="426"/>
        <w:rPr>
          <w:rFonts w:eastAsiaTheme="majorEastAsia"/>
        </w:rPr>
      </w:pPr>
      <w:r>
        <w:rPr>
          <w:rFonts w:eastAsiaTheme="majorEastAsia"/>
        </w:rPr>
        <w:t>открыть терминал в текущей папке (ПКМ → Открыть в терминале);</w:t>
      </w:r>
    </w:p>
    <w:p w14:paraId="4F59E659" w14:textId="6B3528A9" w:rsidR="00B87FE5" w:rsidRPr="00095ABF" w:rsidRDefault="00B87FE5" w:rsidP="00273FC0">
      <w:pPr>
        <w:pStyle w:val="a7"/>
        <w:numPr>
          <w:ilvl w:val="0"/>
          <w:numId w:val="27"/>
        </w:numPr>
        <w:ind w:left="0" w:firstLine="426"/>
        <w:rPr>
          <w:rFonts w:eastAsiaTheme="majorEastAsia"/>
        </w:rPr>
      </w:pPr>
      <w:r>
        <w:rPr>
          <w:rFonts w:eastAsiaTheme="majorEastAsia"/>
        </w:rPr>
        <w:t>выполнить команды «</w:t>
      </w:r>
      <w:proofErr w:type="spellStart"/>
      <w:r w:rsidRPr="00B87FE5">
        <w:rPr>
          <w:rFonts w:eastAsiaTheme="majorEastAsia"/>
        </w:rPr>
        <w:t>docker</w:t>
      </w:r>
      <w:proofErr w:type="spellEnd"/>
      <w:r w:rsidRPr="00B87FE5">
        <w:rPr>
          <w:rFonts w:eastAsiaTheme="majorEastAsia"/>
        </w:rPr>
        <w:t xml:space="preserve"> </w:t>
      </w:r>
      <w:proofErr w:type="spellStart"/>
      <w:r w:rsidRPr="00B87FE5">
        <w:rPr>
          <w:rFonts w:eastAsiaTheme="majorEastAsia"/>
        </w:rPr>
        <w:t>load</w:t>
      </w:r>
      <w:proofErr w:type="spellEnd"/>
      <w:r w:rsidRPr="00B87FE5">
        <w:rPr>
          <w:rFonts w:eastAsiaTheme="majorEastAsia"/>
        </w:rPr>
        <w:t xml:space="preserve"> -i</w:t>
      </w:r>
      <w:r w:rsidR="00095ABF">
        <w:rPr>
          <w:rFonts w:eastAsiaTheme="majorEastAsia"/>
        </w:rPr>
        <w:t xml:space="preserve"> </w:t>
      </w:r>
      <w:r w:rsidR="00095ABF" w:rsidRPr="00095ABF">
        <w:rPr>
          <w:rFonts w:eastAsiaTheme="majorEastAsia"/>
        </w:rPr>
        <w:t>&lt;</w:t>
      </w:r>
      <w:r w:rsidR="00095ABF">
        <w:rPr>
          <w:rFonts w:eastAsiaTheme="majorEastAsia"/>
        </w:rPr>
        <w:t>имя</w:t>
      </w:r>
      <w:r w:rsidR="00095ABF" w:rsidRPr="00095ABF">
        <w:rPr>
          <w:rFonts w:eastAsiaTheme="majorEastAsia"/>
        </w:rPr>
        <w:t>&gt;</w:t>
      </w:r>
      <w:r w:rsidR="00095ABF">
        <w:rPr>
          <w:rFonts w:eastAsiaTheme="majorEastAsia"/>
        </w:rPr>
        <w:t>.</w:t>
      </w:r>
      <w:r w:rsidR="00095ABF">
        <w:rPr>
          <w:rFonts w:eastAsiaTheme="majorEastAsia"/>
          <w:lang w:val="en-US"/>
        </w:rPr>
        <w:t>tar</w:t>
      </w:r>
      <w:r>
        <w:rPr>
          <w:rFonts w:eastAsiaTheme="majorEastAsia"/>
        </w:rPr>
        <w:t>»</w:t>
      </w:r>
      <w:r w:rsidR="00095ABF" w:rsidRPr="00095ABF">
        <w:rPr>
          <w:rFonts w:eastAsiaTheme="majorEastAsia"/>
        </w:rPr>
        <w:t xml:space="preserve"> </w:t>
      </w:r>
      <w:r w:rsidR="00095ABF">
        <w:rPr>
          <w:rFonts w:eastAsiaTheme="majorEastAsia"/>
        </w:rPr>
        <w:t xml:space="preserve">для </w:t>
      </w:r>
      <w:proofErr w:type="spellStart"/>
      <w:r w:rsidR="00095ABF">
        <w:rPr>
          <w:rFonts w:eastAsiaTheme="majorEastAsia"/>
        </w:rPr>
        <w:t>кмаждого</w:t>
      </w:r>
      <w:proofErr w:type="spellEnd"/>
      <w:r w:rsidR="00095ABF">
        <w:rPr>
          <w:rFonts w:eastAsiaTheme="majorEastAsia"/>
        </w:rPr>
        <w:t xml:space="preserve"> архива</w:t>
      </w:r>
      <w:r w:rsidR="00095ABF" w:rsidRPr="00095ABF">
        <w:rPr>
          <w:rFonts w:eastAsiaTheme="majorEastAsia"/>
        </w:rPr>
        <w:t>;</w:t>
      </w:r>
    </w:p>
    <w:p w14:paraId="5E834AA7" w14:textId="77777777" w:rsidR="00095ABF" w:rsidRDefault="00095ABF" w:rsidP="00095ABF">
      <w:pPr>
        <w:pStyle w:val="a7"/>
        <w:keepNext/>
        <w:numPr>
          <w:ilvl w:val="0"/>
          <w:numId w:val="0"/>
        </w:numPr>
        <w:jc w:val="center"/>
      </w:pPr>
      <w:r w:rsidRPr="00095ABF">
        <w:rPr>
          <w:rFonts w:eastAsiaTheme="majorEastAsia"/>
          <w:noProof/>
        </w:rPr>
        <w:drawing>
          <wp:inline distT="0" distB="0" distL="0" distR="0" wp14:anchorId="7A9E7703" wp14:editId="10F75A59">
            <wp:extent cx="5135880" cy="1163806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4256"/>
                    <a:stretch/>
                  </pic:blipFill>
                  <pic:spPr bwMode="auto">
                    <a:xfrm>
                      <a:off x="0" y="0"/>
                      <a:ext cx="5160118" cy="11692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281673" w14:textId="0FFBD590" w:rsidR="00095ABF" w:rsidRPr="00095ABF" w:rsidRDefault="00095ABF" w:rsidP="00095ABF">
      <w:pPr>
        <w:pStyle w:val="affe"/>
      </w:pPr>
      <w:r>
        <w:t>Рис. П3.</w:t>
      </w:r>
      <w:r>
        <w:fldChar w:fldCharType="begin"/>
      </w:r>
      <w:r>
        <w:instrText xml:space="preserve"> SEQ Рис._П3. \* ARABIC </w:instrText>
      </w:r>
      <w:r>
        <w:fldChar w:fldCharType="separate"/>
      </w:r>
      <w:r w:rsidR="00CD6BD2">
        <w:rPr>
          <w:noProof/>
        </w:rPr>
        <w:t>2</w:t>
      </w:r>
      <w:r>
        <w:fldChar w:fldCharType="end"/>
      </w:r>
      <w:r w:rsidRPr="00095ABF">
        <w:t xml:space="preserve">. </w:t>
      </w:r>
      <w:r>
        <w:t>Пример выполнения команд распаковки образов</w:t>
      </w:r>
    </w:p>
    <w:p w14:paraId="46481A42" w14:textId="77777777" w:rsidR="00B050F7" w:rsidRPr="00DE4659" w:rsidRDefault="00B050F7" w:rsidP="00304583">
      <w:pPr>
        <w:pStyle w:val="af1"/>
        <w:rPr>
          <w:rFonts w:eastAsiaTheme="majorEastAsia"/>
        </w:rPr>
      </w:pPr>
    </w:p>
    <w:p w14:paraId="7D237230" w14:textId="77777777" w:rsidR="00304583" w:rsidRPr="00DE4659" w:rsidRDefault="00304583" w:rsidP="00304583">
      <w:pPr>
        <w:pStyle w:val="aff2"/>
      </w:pPr>
      <w:r w:rsidRPr="00DE4659">
        <w:t>Запуск программы</w:t>
      </w:r>
    </w:p>
    <w:p w14:paraId="53E097BE" w14:textId="5409A694" w:rsidR="00304583" w:rsidRPr="00F821CD" w:rsidRDefault="00756038" w:rsidP="00304583">
      <w:pPr>
        <w:pStyle w:val="af1"/>
        <w:rPr>
          <w:rFonts w:eastAsiaTheme="majorEastAsia"/>
        </w:rPr>
      </w:pPr>
      <w:r w:rsidRPr="00F821CD">
        <w:rPr>
          <w:rFonts w:eastAsiaTheme="majorEastAsia"/>
        </w:rPr>
        <w:t xml:space="preserve">Запуск контейнеров </w:t>
      </w:r>
      <w:r w:rsidRPr="00F821CD">
        <w:rPr>
          <w:rFonts w:eastAsiaTheme="majorEastAsia"/>
          <w:lang w:val="en-US"/>
        </w:rPr>
        <w:t>Docker</w:t>
      </w:r>
      <w:r w:rsidRPr="00F821CD">
        <w:rPr>
          <w:rFonts w:eastAsiaTheme="majorEastAsia"/>
        </w:rPr>
        <w:t xml:space="preserve"> производится </w:t>
      </w:r>
      <w:r w:rsidR="00F821CD" w:rsidRPr="00F821CD">
        <w:rPr>
          <w:rFonts w:eastAsiaTheme="majorEastAsia"/>
        </w:rPr>
        <w:t>«</w:t>
      </w:r>
      <w:r w:rsidR="00F821CD" w:rsidRPr="00F821CD">
        <w:rPr>
          <w:rFonts w:eastAsiaTheme="majorEastAsia"/>
          <w:lang w:val="en-US"/>
        </w:rPr>
        <w:t>docker</w:t>
      </w:r>
      <w:r w:rsidR="00F821CD" w:rsidRPr="00F821CD">
        <w:rPr>
          <w:rFonts w:eastAsiaTheme="majorEastAsia"/>
        </w:rPr>
        <w:t xml:space="preserve"> </w:t>
      </w:r>
      <w:r w:rsidR="00F821CD" w:rsidRPr="00F821CD">
        <w:rPr>
          <w:rFonts w:eastAsiaTheme="majorEastAsia"/>
          <w:lang w:val="en-US"/>
        </w:rPr>
        <w:t>compose</w:t>
      </w:r>
      <w:r w:rsidR="00F821CD" w:rsidRPr="00F821CD">
        <w:rPr>
          <w:rFonts w:eastAsiaTheme="majorEastAsia"/>
        </w:rPr>
        <w:t xml:space="preserve"> </w:t>
      </w:r>
      <w:r w:rsidR="00F821CD" w:rsidRPr="00F821CD">
        <w:rPr>
          <w:rFonts w:eastAsiaTheme="majorEastAsia"/>
          <w:lang w:val="en-US"/>
        </w:rPr>
        <w:t>up</w:t>
      </w:r>
      <w:r w:rsidR="00F821CD" w:rsidRPr="00F821CD">
        <w:rPr>
          <w:rFonts w:eastAsiaTheme="majorEastAsia"/>
        </w:rPr>
        <w:t xml:space="preserve"> -</w:t>
      </w:r>
      <w:r w:rsidR="00F821CD" w:rsidRPr="00F821CD">
        <w:rPr>
          <w:rFonts w:eastAsiaTheme="majorEastAsia"/>
          <w:lang w:val="en-US"/>
        </w:rPr>
        <w:t>d</w:t>
      </w:r>
      <w:r w:rsidR="00F821CD" w:rsidRPr="00F821CD">
        <w:rPr>
          <w:rFonts w:eastAsiaTheme="majorEastAsia"/>
        </w:rPr>
        <w:t>» в папке приложения.</w:t>
      </w:r>
      <w:r w:rsidR="00F821CD">
        <w:rPr>
          <w:rFonts w:eastAsiaTheme="majorEastAsia"/>
        </w:rPr>
        <w:t xml:space="preserve"> В </w:t>
      </w:r>
      <w:r w:rsidR="00F821CD">
        <w:rPr>
          <w:rFonts w:eastAsiaTheme="majorEastAsia"/>
          <w:lang w:val="en-US"/>
        </w:rPr>
        <w:t xml:space="preserve">Docker Desktop </w:t>
      </w:r>
      <w:r w:rsidR="00F821CD">
        <w:rPr>
          <w:rFonts w:eastAsiaTheme="majorEastAsia"/>
        </w:rPr>
        <w:t>можно отслеживать статус образов (рис. П3.3).</w:t>
      </w:r>
    </w:p>
    <w:p w14:paraId="6A2A3B0C" w14:textId="77777777" w:rsidR="00304583" w:rsidRDefault="00304583" w:rsidP="00304583">
      <w:pPr>
        <w:pStyle w:val="af1"/>
        <w:rPr>
          <w:rFonts w:eastAsiaTheme="majorEastAsia"/>
        </w:rPr>
      </w:pPr>
    </w:p>
    <w:p w14:paraId="5834C3D9" w14:textId="77777777" w:rsidR="001656B0" w:rsidRDefault="001656B0" w:rsidP="001656B0">
      <w:pPr>
        <w:pStyle w:val="affe"/>
      </w:pPr>
      <w:r w:rsidRPr="001656B0">
        <w:rPr>
          <w:rFonts w:eastAsiaTheme="majorEastAsia"/>
          <w:noProof/>
        </w:rPr>
        <w:drawing>
          <wp:inline distT="0" distB="0" distL="0" distR="0" wp14:anchorId="269BF952" wp14:editId="25575B4A">
            <wp:extent cx="6237825" cy="1211580"/>
            <wp:effectExtent l="0" t="0" r="0" b="762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258059" cy="121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D2528" w14:textId="7F5E02A9" w:rsidR="001656B0" w:rsidRDefault="001656B0" w:rsidP="001656B0">
      <w:pPr>
        <w:pStyle w:val="affe"/>
        <w:rPr>
          <w:rFonts w:eastAsiaTheme="majorEastAsia"/>
        </w:rPr>
      </w:pPr>
      <w:r>
        <w:t>Рис. П3.</w:t>
      </w:r>
      <w:r>
        <w:fldChar w:fldCharType="begin"/>
      </w:r>
      <w:r>
        <w:instrText xml:space="preserve"> SEQ Рис._П3. \* ARABIC </w:instrText>
      </w:r>
      <w:r>
        <w:fldChar w:fldCharType="separate"/>
      </w:r>
      <w:r w:rsidR="00CD6BD2">
        <w:rPr>
          <w:noProof/>
        </w:rPr>
        <w:t>3</w:t>
      </w:r>
      <w:r>
        <w:fldChar w:fldCharType="end"/>
      </w:r>
      <w:r>
        <w:t>. Пример запущенного контейнера</w:t>
      </w:r>
    </w:p>
    <w:p w14:paraId="3F68F086" w14:textId="77777777" w:rsidR="001656B0" w:rsidRPr="00E44A97" w:rsidRDefault="001656B0" w:rsidP="00304583">
      <w:pPr>
        <w:pStyle w:val="af1"/>
        <w:rPr>
          <w:rFonts w:eastAsiaTheme="majorEastAsia"/>
        </w:rPr>
      </w:pPr>
    </w:p>
    <w:p w14:paraId="42B9F873" w14:textId="555D314C" w:rsidR="00124565" w:rsidRPr="00124565" w:rsidRDefault="00124565" w:rsidP="00304583">
      <w:pPr>
        <w:pStyle w:val="af1"/>
        <w:rPr>
          <w:rFonts w:eastAsiaTheme="majorEastAsia"/>
        </w:rPr>
      </w:pPr>
      <w:r>
        <w:rPr>
          <w:rFonts w:eastAsiaTheme="majorEastAsia"/>
        </w:rPr>
        <w:t>Перед открытием интерфейса пользователя нужно:</w:t>
      </w:r>
    </w:p>
    <w:p w14:paraId="0B2B5283" w14:textId="7A4AF084" w:rsidR="00124565" w:rsidRDefault="00124565" w:rsidP="00124565">
      <w:pPr>
        <w:pStyle w:val="af1"/>
        <w:rPr>
          <w:rFonts w:eastAsiaTheme="majorEastAsia"/>
        </w:rPr>
      </w:pPr>
      <w:r w:rsidRPr="00124565">
        <w:rPr>
          <w:rFonts w:eastAsiaTheme="majorEastAsia"/>
        </w:rPr>
        <w:t>1)</w:t>
      </w:r>
      <w:r w:rsidRPr="00124565">
        <w:rPr>
          <w:rFonts w:eastAsiaTheme="majorEastAsia"/>
        </w:rPr>
        <w:tab/>
      </w:r>
      <w:r>
        <w:rPr>
          <w:rFonts w:eastAsiaTheme="majorEastAsia"/>
        </w:rPr>
        <w:t xml:space="preserve">на </w:t>
      </w:r>
      <w:r w:rsidRPr="00124565">
        <w:rPr>
          <w:rFonts w:eastAsiaTheme="majorEastAsia"/>
        </w:rPr>
        <w:t>компьютер</w:t>
      </w:r>
      <w:r>
        <w:rPr>
          <w:rFonts w:eastAsiaTheme="majorEastAsia"/>
        </w:rPr>
        <w:t>е</w:t>
      </w:r>
      <w:r w:rsidRPr="00124565">
        <w:rPr>
          <w:rFonts w:eastAsiaTheme="majorEastAsia"/>
        </w:rPr>
        <w:t>-сервер</w:t>
      </w:r>
      <w:r>
        <w:rPr>
          <w:rFonts w:eastAsiaTheme="majorEastAsia"/>
        </w:rPr>
        <w:t>е</w:t>
      </w:r>
      <w:r w:rsidRPr="00124565">
        <w:rPr>
          <w:rFonts w:eastAsiaTheme="majorEastAsia"/>
        </w:rPr>
        <w:t xml:space="preserve"> выполнить </w:t>
      </w:r>
      <w:proofErr w:type="spellStart"/>
      <w:r w:rsidRPr="00124565">
        <w:rPr>
          <w:rFonts w:eastAsiaTheme="majorEastAsia"/>
        </w:rPr>
        <w:t>ipconfig</w:t>
      </w:r>
      <w:proofErr w:type="spellEnd"/>
      <w:r w:rsidRPr="00124565">
        <w:rPr>
          <w:rFonts w:eastAsiaTheme="majorEastAsia"/>
        </w:rPr>
        <w:t xml:space="preserve"> и узнать</w:t>
      </w:r>
      <w:r>
        <w:rPr>
          <w:rFonts w:eastAsiaTheme="majorEastAsia"/>
        </w:rPr>
        <w:t xml:space="preserve"> его</w:t>
      </w:r>
      <w:r w:rsidRPr="00124565">
        <w:rPr>
          <w:rFonts w:eastAsiaTheme="majorEastAsia"/>
        </w:rPr>
        <w:t xml:space="preserve"> текущий IP-адрес (или заранее установить статический IP</w:t>
      </w:r>
      <w:r>
        <w:rPr>
          <w:rFonts w:eastAsiaTheme="majorEastAsia"/>
        </w:rPr>
        <w:t>-адрес</w:t>
      </w:r>
      <w:r w:rsidRPr="00124565">
        <w:rPr>
          <w:rFonts w:eastAsiaTheme="majorEastAsia"/>
        </w:rPr>
        <w:t>)</w:t>
      </w:r>
      <w:r w:rsidR="00BD467D">
        <w:rPr>
          <w:rFonts w:eastAsiaTheme="majorEastAsia"/>
        </w:rPr>
        <w:t xml:space="preserve"> (рис. П3.4)</w:t>
      </w:r>
      <w:r w:rsidRPr="00124565">
        <w:rPr>
          <w:rFonts w:eastAsiaTheme="majorEastAsia"/>
        </w:rPr>
        <w:t>;</w:t>
      </w:r>
    </w:p>
    <w:p w14:paraId="3E5DF1FA" w14:textId="77777777" w:rsidR="00095ABF" w:rsidRDefault="00095ABF" w:rsidP="00095ABF">
      <w:pPr>
        <w:pStyle w:val="af1"/>
        <w:keepNext/>
        <w:ind w:firstLine="0"/>
        <w:jc w:val="center"/>
      </w:pPr>
      <w:r>
        <w:rPr>
          <w:noProof/>
        </w:rPr>
        <w:drawing>
          <wp:inline distT="0" distB="0" distL="0" distR="0" wp14:anchorId="53DCFCA8" wp14:editId="74ABA4D6">
            <wp:extent cx="3728741" cy="1272540"/>
            <wp:effectExtent l="0" t="0" r="5080" b="381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5"/>
                    <a:srcRect t="13136" r="53061" b="49308"/>
                    <a:stretch/>
                  </pic:blipFill>
                  <pic:spPr bwMode="auto">
                    <a:xfrm>
                      <a:off x="0" y="0"/>
                      <a:ext cx="3771778" cy="12872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B71AD0" w14:textId="65F3B544" w:rsidR="00095ABF" w:rsidRDefault="00095ABF" w:rsidP="00095ABF">
      <w:pPr>
        <w:pStyle w:val="affe"/>
      </w:pPr>
      <w:r>
        <w:t>Рис. П3.</w:t>
      </w:r>
      <w:r>
        <w:fldChar w:fldCharType="begin"/>
      </w:r>
      <w:r>
        <w:instrText xml:space="preserve"> SEQ Рис._П3. \* ARABIC </w:instrText>
      </w:r>
      <w:r>
        <w:fldChar w:fldCharType="separate"/>
      </w:r>
      <w:r w:rsidR="00CD6BD2">
        <w:rPr>
          <w:noProof/>
        </w:rPr>
        <w:t>4</w:t>
      </w:r>
      <w:r>
        <w:fldChar w:fldCharType="end"/>
      </w:r>
      <w:r>
        <w:t xml:space="preserve">. Пример выполнения </w:t>
      </w:r>
      <w:r>
        <w:rPr>
          <w:lang w:val="en-US"/>
        </w:rPr>
        <w:t>ipconfig</w:t>
      </w:r>
    </w:p>
    <w:p w14:paraId="2504178D" w14:textId="18091135" w:rsidR="00124565" w:rsidRPr="00124565" w:rsidRDefault="00124565" w:rsidP="00124565">
      <w:pPr>
        <w:pStyle w:val="af1"/>
        <w:rPr>
          <w:rFonts w:eastAsiaTheme="majorEastAsia"/>
        </w:rPr>
      </w:pPr>
      <w:r w:rsidRPr="00124565">
        <w:rPr>
          <w:rFonts w:eastAsiaTheme="majorEastAsia"/>
        </w:rPr>
        <w:t>2)</w:t>
      </w:r>
      <w:r w:rsidRPr="00124565">
        <w:rPr>
          <w:rFonts w:eastAsiaTheme="majorEastAsia"/>
        </w:rPr>
        <w:tab/>
        <w:t>на устройстве клиента открыть браузер и вставить следующий адрес: «http://&lt;ip_сервера&gt;:5050/».</w:t>
      </w:r>
    </w:p>
    <w:p w14:paraId="71283231" w14:textId="77777777" w:rsidR="00304583" w:rsidRPr="00DE4659" w:rsidRDefault="00304583" w:rsidP="00304583">
      <w:pPr>
        <w:pStyle w:val="aff2"/>
      </w:pPr>
      <w:r w:rsidRPr="00DE4659">
        <w:t>Описание интерфейса</w:t>
      </w:r>
    </w:p>
    <w:p w14:paraId="2E1A8527" w14:textId="7BB1593C" w:rsidR="00304583" w:rsidRDefault="00CA04A4" w:rsidP="0023622C">
      <w:pPr>
        <w:pStyle w:val="af1"/>
        <w:ind w:firstLine="426"/>
        <w:rPr>
          <w:rFonts w:eastAsiaTheme="majorEastAsia"/>
        </w:rPr>
      </w:pPr>
      <w:r w:rsidRPr="00DF2EAB">
        <w:rPr>
          <w:rFonts w:eastAsiaTheme="majorEastAsia"/>
        </w:rPr>
        <w:t xml:space="preserve">Открытие приложения приветствует </w:t>
      </w:r>
      <w:proofErr w:type="spellStart"/>
      <w:r w:rsidRPr="00DF2EAB">
        <w:rPr>
          <w:rFonts w:eastAsiaTheme="majorEastAsia"/>
        </w:rPr>
        <w:t>дэшбордом</w:t>
      </w:r>
      <w:proofErr w:type="spellEnd"/>
      <w:r w:rsidR="0023622C" w:rsidRPr="00DF2EAB">
        <w:rPr>
          <w:rFonts w:eastAsiaTheme="majorEastAsia"/>
        </w:rPr>
        <w:t xml:space="preserve"> и информаци</w:t>
      </w:r>
      <w:r w:rsidR="00DF2EAB">
        <w:rPr>
          <w:rFonts w:eastAsiaTheme="majorEastAsia"/>
        </w:rPr>
        <w:t>ей</w:t>
      </w:r>
      <w:r w:rsidR="0023622C" w:rsidRPr="00DF2EAB">
        <w:rPr>
          <w:rFonts w:eastAsiaTheme="majorEastAsia"/>
        </w:rPr>
        <w:t xml:space="preserve"> о состоянии базы данных</w:t>
      </w:r>
      <w:r w:rsidR="006A0293" w:rsidRPr="006A0293">
        <w:rPr>
          <w:rFonts w:eastAsiaTheme="majorEastAsia"/>
        </w:rPr>
        <w:t xml:space="preserve"> </w:t>
      </w:r>
      <w:r w:rsidR="006A0293">
        <w:rPr>
          <w:rFonts w:eastAsiaTheme="majorEastAsia"/>
        </w:rPr>
        <w:t>и клиентского приложения</w:t>
      </w:r>
      <w:r w:rsidR="0023622C" w:rsidRPr="00DF2EAB">
        <w:rPr>
          <w:rFonts w:eastAsiaTheme="majorEastAsia"/>
        </w:rPr>
        <w:t xml:space="preserve"> (рис. П3.5).</w:t>
      </w:r>
    </w:p>
    <w:p w14:paraId="4E0B5206" w14:textId="7746C089" w:rsidR="0023622C" w:rsidRDefault="008B436A" w:rsidP="006A0293">
      <w:pPr>
        <w:pStyle w:val="af1"/>
        <w:spacing w:line="240" w:lineRule="auto"/>
        <w:ind w:firstLine="0"/>
        <w:jc w:val="center"/>
        <w:rPr>
          <w:rFonts w:eastAsiaTheme="majorEastAsia"/>
        </w:rPr>
      </w:pPr>
      <w:r w:rsidRPr="008B436A">
        <w:rPr>
          <w:rFonts w:eastAsiaTheme="majorEastAsia"/>
          <w:noProof/>
        </w:rPr>
        <w:drawing>
          <wp:inline distT="0" distB="0" distL="0" distR="0" wp14:anchorId="705550A9" wp14:editId="6BFD90E1">
            <wp:extent cx="6120130" cy="3559810"/>
            <wp:effectExtent l="0" t="0" r="0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5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FC1A0" w14:textId="0A7059EA" w:rsidR="008B436A" w:rsidRDefault="008B436A" w:rsidP="0023622C">
      <w:pPr>
        <w:pStyle w:val="af1"/>
        <w:ind w:firstLine="0"/>
        <w:jc w:val="center"/>
        <w:rPr>
          <w:rFonts w:eastAsiaTheme="majorEastAsia"/>
        </w:rPr>
      </w:pPr>
      <w:r w:rsidRPr="008B436A">
        <w:rPr>
          <w:rFonts w:eastAsiaTheme="majorEastAsia"/>
          <w:noProof/>
        </w:rPr>
        <w:drawing>
          <wp:inline distT="0" distB="0" distL="0" distR="0" wp14:anchorId="13361C1C" wp14:editId="62128AC2">
            <wp:extent cx="6120130" cy="3256915"/>
            <wp:effectExtent l="0" t="0" r="0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7"/>
                    <a:srcRect t="8558"/>
                    <a:stretch/>
                  </pic:blipFill>
                  <pic:spPr bwMode="auto">
                    <a:xfrm>
                      <a:off x="0" y="0"/>
                      <a:ext cx="6120130" cy="32569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D01BC5" w14:textId="56F9B1D9" w:rsidR="00FA1C7C" w:rsidRDefault="00FA1C7C" w:rsidP="00FA1C7C">
      <w:pPr>
        <w:pStyle w:val="affe"/>
      </w:pPr>
      <w:r w:rsidRPr="008B436A">
        <w:t>Рис. П3.</w:t>
      </w:r>
      <w:r w:rsidRPr="008B436A">
        <w:fldChar w:fldCharType="begin"/>
      </w:r>
      <w:r w:rsidRPr="008B436A">
        <w:instrText xml:space="preserve"> SEQ Рис._П3. \* ARABIC </w:instrText>
      </w:r>
      <w:r w:rsidRPr="008B436A">
        <w:fldChar w:fldCharType="separate"/>
      </w:r>
      <w:r w:rsidR="00CD6BD2">
        <w:rPr>
          <w:noProof/>
        </w:rPr>
        <w:t>5</w:t>
      </w:r>
      <w:r w:rsidRPr="008B436A">
        <w:fldChar w:fldCharType="end"/>
      </w:r>
      <w:r w:rsidRPr="008B436A">
        <w:t>. Главная страница</w:t>
      </w:r>
    </w:p>
    <w:p w14:paraId="6A1285C9" w14:textId="77777777" w:rsidR="008B436A" w:rsidRPr="00516840" w:rsidRDefault="008B436A" w:rsidP="00662EDB">
      <w:pPr>
        <w:pStyle w:val="af1"/>
      </w:pPr>
    </w:p>
    <w:p w14:paraId="104CCBC2" w14:textId="0234E8B1" w:rsidR="008B436A" w:rsidRPr="008B436A" w:rsidRDefault="008B436A" w:rsidP="00662EDB">
      <w:pPr>
        <w:pStyle w:val="af1"/>
      </w:pPr>
      <w:r>
        <w:t xml:space="preserve">На странице расположен сгенерированный </w:t>
      </w:r>
      <w:r>
        <w:rPr>
          <w:lang w:val="en-US"/>
        </w:rPr>
        <w:t>QR</w:t>
      </w:r>
      <w:r w:rsidRPr="008B436A">
        <w:t>-</w:t>
      </w:r>
      <w:r>
        <w:t xml:space="preserve">код для быстрого открытия </w:t>
      </w:r>
      <w:r>
        <w:rPr>
          <w:lang w:val="en-US"/>
        </w:rPr>
        <w:t>web</w:t>
      </w:r>
      <w:r w:rsidRPr="008B436A">
        <w:t>-</w:t>
      </w:r>
      <w:r>
        <w:t>приложения со смартфона.</w:t>
      </w:r>
    </w:p>
    <w:p w14:paraId="0E8B3E1A" w14:textId="478339CA" w:rsidR="008B436A" w:rsidRDefault="008B436A" w:rsidP="00662EDB">
      <w:pPr>
        <w:pStyle w:val="af1"/>
      </w:pPr>
      <w:r>
        <w:t>Представлены следующие графики:</w:t>
      </w:r>
    </w:p>
    <w:p w14:paraId="7984EBE9" w14:textId="7B52E8F0" w:rsidR="008B436A" w:rsidRDefault="008B436A" w:rsidP="008B436A">
      <w:pPr>
        <w:pStyle w:val="a3"/>
      </w:pPr>
      <w:r>
        <w:t>мониторинг загрузки процессора;</w:t>
      </w:r>
    </w:p>
    <w:p w14:paraId="5D60D655" w14:textId="6857A87A" w:rsidR="008B436A" w:rsidRDefault="008B436A" w:rsidP="008B436A">
      <w:pPr>
        <w:pStyle w:val="a3"/>
      </w:pPr>
      <w:r>
        <w:t>столбчатая диаграмма, отражающая количество доступного оборудования от 5 самых популярных производителей;</w:t>
      </w:r>
    </w:p>
    <w:p w14:paraId="14FDA262" w14:textId="1B35E5E8" w:rsidR="008B436A" w:rsidRDefault="008B436A" w:rsidP="008B436A">
      <w:pPr>
        <w:pStyle w:val="a3"/>
      </w:pPr>
      <w:r>
        <w:t>круговая диаграмма доли производителей, значащихся в инвентаре;</w:t>
      </w:r>
    </w:p>
    <w:p w14:paraId="0D9E5C2C" w14:textId="188D0474" w:rsidR="008B436A" w:rsidRDefault="008B436A" w:rsidP="008B436A">
      <w:pPr>
        <w:pStyle w:val="a3"/>
      </w:pPr>
      <w:r>
        <w:t>занятость видов оборудования (есть ли ушедшие из оборота).</w:t>
      </w:r>
    </w:p>
    <w:p w14:paraId="74B423A5" w14:textId="16DAFC6C" w:rsidR="00662EDB" w:rsidRDefault="00662EDB" w:rsidP="00662EDB">
      <w:pPr>
        <w:pStyle w:val="af1"/>
      </w:pPr>
      <w:r>
        <w:t>Для работы в разное время дня предусмотрены светлая и тёмная темы, представленные на рис. П3.</w:t>
      </w:r>
      <w:r w:rsidR="00BD467D">
        <w:t>6</w:t>
      </w:r>
      <w:r>
        <w:t>-</w:t>
      </w:r>
      <w:r w:rsidR="00BD467D">
        <w:t>П3.7</w:t>
      </w:r>
      <w:r>
        <w:t>.</w:t>
      </w:r>
    </w:p>
    <w:p w14:paraId="3DC85426" w14:textId="13765355" w:rsidR="00662EDB" w:rsidRDefault="006A0293" w:rsidP="00662EDB">
      <w:pPr>
        <w:pStyle w:val="af1"/>
        <w:keepNext/>
        <w:ind w:firstLine="0"/>
        <w:jc w:val="center"/>
      </w:pPr>
      <w:r w:rsidRPr="006A0293">
        <w:drawing>
          <wp:inline distT="0" distB="0" distL="0" distR="0" wp14:anchorId="3D67A25F" wp14:editId="5F08283B">
            <wp:extent cx="6120130" cy="1951990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5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0FC2A" w14:textId="7E4414E3" w:rsidR="00662EDB" w:rsidRDefault="00662EDB" w:rsidP="00662EDB">
      <w:pPr>
        <w:pStyle w:val="affe"/>
      </w:pPr>
      <w:r>
        <w:t>Рис. П3.</w:t>
      </w:r>
      <w:r>
        <w:fldChar w:fldCharType="begin"/>
      </w:r>
      <w:r>
        <w:instrText xml:space="preserve"> SEQ Рис._П3. \* ARABIC </w:instrText>
      </w:r>
      <w:r>
        <w:fldChar w:fldCharType="separate"/>
      </w:r>
      <w:r w:rsidR="00CD6BD2">
        <w:rPr>
          <w:noProof/>
        </w:rPr>
        <w:t>6</w:t>
      </w:r>
      <w:r>
        <w:fldChar w:fldCharType="end"/>
      </w:r>
      <w:r>
        <w:t>. Пример светлой темы</w:t>
      </w:r>
    </w:p>
    <w:p w14:paraId="3ECD0DE7" w14:textId="77777777" w:rsidR="00E70223" w:rsidRDefault="00E70223" w:rsidP="00662EDB">
      <w:pPr>
        <w:pStyle w:val="affe"/>
      </w:pPr>
    </w:p>
    <w:p w14:paraId="249E1ADB" w14:textId="255606B1" w:rsidR="00662EDB" w:rsidRDefault="006A0293" w:rsidP="00662EDB">
      <w:pPr>
        <w:pStyle w:val="af1"/>
        <w:keepNext/>
        <w:ind w:firstLine="0"/>
        <w:jc w:val="center"/>
      </w:pPr>
      <w:r w:rsidRPr="006A0293">
        <w:drawing>
          <wp:inline distT="0" distB="0" distL="0" distR="0" wp14:anchorId="704B6A3F" wp14:editId="7207463A">
            <wp:extent cx="6120130" cy="1932940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3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8FD1A" w14:textId="286967D4" w:rsidR="00662EDB" w:rsidRDefault="00662EDB" w:rsidP="00662EDB">
      <w:pPr>
        <w:pStyle w:val="affe"/>
      </w:pPr>
      <w:r>
        <w:t>Рис. П3.</w:t>
      </w:r>
      <w:r>
        <w:fldChar w:fldCharType="begin"/>
      </w:r>
      <w:r>
        <w:instrText xml:space="preserve"> SEQ Рис._П3. \* ARABIC </w:instrText>
      </w:r>
      <w:r>
        <w:fldChar w:fldCharType="separate"/>
      </w:r>
      <w:r w:rsidR="00CD6BD2">
        <w:rPr>
          <w:noProof/>
        </w:rPr>
        <w:t>7</w:t>
      </w:r>
      <w:r>
        <w:fldChar w:fldCharType="end"/>
      </w:r>
      <w:r>
        <w:t xml:space="preserve">. </w:t>
      </w:r>
      <w:r w:rsidRPr="00D858E6">
        <w:t xml:space="preserve">Пример </w:t>
      </w:r>
      <w:r>
        <w:t>тёмной</w:t>
      </w:r>
      <w:r w:rsidRPr="00D858E6">
        <w:t xml:space="preserve"> темы</w:t>
      </w:r>
    </w:p>
    <w:p w14:paraId="69460FB1" w14:textId="77777777" w:rsidR="00E70223" w:rsidRDefault="00E70223" w:rsidP="00662EDB">
      <w:pPr>
        <w:pStyle w:val="affe"/>
      </w:pPr>
    </w:p>
    <w:p w14:paraId="35EE9BF0" w14:textId="77777777" w:rsidR="00304583" w:rsidRPr="00DE4659" w:rsidRDefault="00304583" w:rsidP="00304583">
      <w:pPr>
        <w:pStyle w:val="aff2"/>
      </w:pPr>
      <w:r w:rsidRPr="00DE4659">
        <w:t>Приёмы работы в программе</w:t>
      </w:r>
    </w:p>
    <w:p w14:paraId="7335ACAE" w14:textId="5214E85A" w:rsidR="0008036A" w:rsidRDefault="0008036A" w:rsidP="00304583">
      <w:pPr>
        <w:pStyle w:val="af1"/>
      </w:pPr>
      <w:r>
        <w:t>Кнопка «Сменить протокол» активирует тёмную тему приложения в стиле фильма «Матрица» (см. рис. П3.7).</w:t>
      </w:r>
    </w:p>
    <w:p w14:paraId="183F4B09" w14:textId="3B2AC789" w:rsidR="001406D5" w:rsidRDefault="00CA04A4" w:rsidP="00304583">
      <w:pPr>
        <w:pStyle w:val="af1"/>
      </w:pPr>
      <w:r>
        <w:t>Взаимодействие с базой данных осуществляется перемещением по</w:t>
      </w:r>
      <w:r w:rsidR="001406D5" w:rsidRPr="001406D5">
        <w:t xml:space="preserve"> </w:t>
      </w:r>
      <w:r w:rsidR="001406D5">
        <w:t>страницам с</w:t>
      </w:r>
      <w:r>
        <w:t xml:space="preserve"> таблицам</w:t>
      </w:r>
      <w:r w:rsidR="001406D5">
        <w:t>и, отражающие содержимое баз дынных</w:t>
      </w:r>
      <w:r>
        <w:t xml:space="preserve"> (их имена расположены в навигационном меню в левой части рабочего окна), </w:t>
      </w:r>
      <w:r w:rsidR="001406D5">
        <w:t xml:space="preserve">и следующими </w:t>
      </w:r>
      <w:r w:rsidR="001406D5">
        <w:rPr>
          <w:lang w:val="en-US"/>
        </w:rPr>
        <w:t>CRUD</w:t>
      </w:r>
      <w:r w:rsidR="001406D5" w:rsidRPr="001406D5">
        <w:t>-</w:t>
      </w:r>
      <w:r w:rsidR="001406D5">
        <w:t>операциями:</w:t>
      </w:r>
    </w:p>
    <w:p w14:paraId="1DE12007" w14:textId="6FFFF893" w:rsidR="00304583" w:rsidRDefault="00CA04A4" w:rsidP="001406D5">
      <w:pPr>
        <w:pStyle w:val="a3"/>
      </w:pPr>
      <w:r>
        <w:t xml:space="preserve">нажатие кнопки «Добавить» </w:t>
      </w:r>
      <w:r w:rsidR="001406D5">
        <w:t>открывает диалоговое модальное окно добавления новой записи</w:t>
      </w:r>
      <w:r>
        <w:t xml:space="preserve"> </w:t>
      </w:r>
      <w:r w:rsidR="001406D5">
        <w:t>в данную таблицу с необходимыми полями и ограничениями;</w:t>
      </w:r>
    </w:p>
    <w:p w14:paraId="1AAEBDDB" w14:textId="523C01E1" w:rsidR="001406D5" w:rsidRDefault="00D858E6" w:rsidP="001406D5">
      <w:pPr>
        <w:pStyle w:val="a3"/>
      </w:pPr>
      <w:r>
        <w:t>нажатие кнопки «Корзины» удаляет запись при условии, что это соответствует ограничениям и условиям целостности базы данных;</w:t>
      </w:r>
    </w:p>
    <w:p w14:paraId="01FD2EFA" w14:textId="19040C5D" w:rsidR="00D858E6" w:rsidRDefault="00D858E6" w:rsidP="001406D5">
      <w:pPr>
        <w:pStyle w:val="a3"/>
      </w:pPr>
      <w:r>
        <w:t>нажатие кнопки «Редактировать» позволяет изменить данные в записях (аналогично «Добавить»);</w:t>
      </w:r>
    </w:p>
    <w:p w14:paraId="7E30484D" w14:textId="4D502144" w:rsidR="00D858E6" w:rsidRPr="00CA04A4" w:rsidRDefault="00D858E6" w:rsidP="001406D5">
      <w:pPr>
        <w:pStyle w:val="a3"/>
      </w:pPr>
      <w:r>
        <w:t>вывод информации о содержимом БД представляется в виде таблиц.</w:t>
      </w:r>
    </w:p>
    <w:p w14:paraId="5CE61195" w14:textId="3E5E6B96" w:rsidR="00D858E6" w:rsidRDefault="00CD6BD2" w:rsidP="00304583">
      <w:pPr>
        <w:pStyle w:val="af1"/>
      </w:pPr>
      <w:r>
        <w:t>Поле «Поиск по имени» на каждой странице даёт возможность фильтровать записи по определённому полю (рис. П3.8-П3.9).</w:t>
      </w:r>
    </w:p>
    <w:p w14:paraId="372529A5" w14:textId="77777777" w:rsidR="00CD6BD2" w:rsidRDefault="00CD6BD2" w:rsidP="00CD6BD2">
      <w:pPr>
        <w:pStyle w:val="affe"/>
      </w:pPr>
      <w:r w:rsidRPr="00CD6BD2">
        <w:rPr>
          <w:noProof/>
        </w:rPr>
        <w:drawing>
          <wp:inline distT="0" distB="0" distL="0" distR="0" wp14:anchorId="1C3ED526" wp14:editId="4826ACFF">
            <wp:extent cx="6033003" cy="3253740"/>
            <wp:effectExtent l="0" t="0" r="6350" b="381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050577" cy="3263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F4779" w14:textId="3BCDE59E" w:rsidR="00CD6BD2" w:rsidRDefault="00CD6BD2" w:rsidP="00CD6BD2">
      <w:pPr>
        <w:pStyle w:val="affe"/>
      </w:pPr>
      <w:r>
        <w:t>Рис. П3.</w:t>
      </w:r>
      <w:r>
        <w:fldChar w:fldCharType="begin"/>
      </w:r>
      <w:r>
        <w:instrText xml:space="preserve"> SEQ Рис._П3. \* ARABIC </w:instrText>
      </w:r>
      <w:r>
        <w:fldChar w:fldCharType="separate"/>
      </w:r>
      <w:r>
        <w:rPr>
          <w:noProof/>
        </w:rPr>
        <w:t>8</w:t>
      </w:r>
      <w:r>
        <w:fldChar w:fldCharType="end"/>
      </w:r>
      <w:r>
        <w:t>. Неотфильтрованная таблица</w:t>
      </w:r>
    </w:p>
    <w:p w14:paraId="58DA32BE" w14:textId="77777777" w:rsidR="00CD6BD2" w:rsidRDefault="00CD6BD2" w:rsidP="00304583">
      <w:pPr>
        <w:pStyle w:val="af1"/>
      </w:pPr>
    </w:p>
    <w:p w14:paraId="057E1F82" w14:textId="77777777" w:rsidR="00CD6BD2" w:rsidRDefault="00CD6BD2" w:rsidP="00CD6BD2">
      <w:pPr>
        <w:pStyle w:val="affe"/>
      </w:pPr>
      <w:r w:rsidRPr="00CD6BD2">
        <w:rPr>
          <w:noProof/>
        </w:rPr>
        <w:drawing>
          <wp:inline distT="0" distB="0" distL="0" distR="0" wp14:anchorId="7BF989F1" wp14:editId="3C10AFDE">
            <wp:extent cx="6036294" cy="2057400"/>
            <wp:effectExtent l="0" t="0" r="317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043749" cy="2059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63E82" w14:textId="6F6E66B2" w:rsidR="00CD6BD2" w:rsidRDefault="00CD6BD2" w:rsidP="00CD6BD2">
      <w:pPr>
        <w:pStyle w:val="affe"/>
      </w:pPr>
      <w:r>
        <w:t xml:space="preserve">Рис. П3. </w:t>
      </w:r>
      <w:r>
        <w:fldChar w:fldCharType="begin"/>
      </w:r>
      <w:r>
        <w:instrText xml:space="preserve"> SEQ Рис._П3. \* ARABIC </w:instrText>
      </w:r>
      <w:r>
        <w:fldChar w:fldCharType="separate"/>
      </w:r>
      <w:r>
        <w:rPr>
          <w:noProof/>
        </w:rPr>
        <w:t>9</w:t>
      </w:r>
      <w:r>
        <w:fldChar w:fldCharType="end"/>
      </w:r>
      <w:r>
        <w:t>. Отфильтрованная таблица по полю «Стойка»</w:t>
      </w:r>
    </w:p>
    <w:p w14:paraId="0E7EA671" w14:textId="77777777" w:rsidR="00CD6BD2" w:rsidRPr="00DE4659" w:rsidRDefault="00CD6BD2" w:rsidP="00304583">
      <w:pPr>
        <w:pStyle w:val="af1"/>
      </w:pPr>
    </w:p>
    <w:p w14:paraId="0874DD60" w14:textId="77777777" w:rsidR="00304583" w:rsidRPr="00DE4659" w:rsidRDefault="00304583" w:rsidP="00304583">
      <w:pPr>
        <w:pStyle w:val="aff2"/>
      </w:pPr>
      <w:r w:rsidRPr="00DE4659">
        <w:t>Завершение работы</w:t>
      </w:r>
    </w:p>
    <w:p w14:paraId="065D53BE" w14:textId="15522FE8" w:rsidR="00304583" w:rsidRPr="001713AE" w:rsidRDefault="00304583" w:rsidP="00304583">
      <w:pPr>
        <w:pStyle w:val="af1"/>
        <w:rPr>
          <w:rFonts w:eastAsiaTheme="majorEastAsia"/>
        </w:rPr>
      </w:pPr>
      <w:r w:rsidRPr="00DE4659">
        <w:rPr>
          <w:rFonts w:eastAsiaTheme="majorEastAsia"/>
        </w:rPr>
        <w:t>Для завершения работы программы необходимо закрыть рабочее окно</w:t>
      </w:r>
      <w:r w:rsidR="00CA04A4">
        <w:rPr>
          <w:rFonts w:eastAsiaTheme="majorEastAsia"/>
        </w:rPr>
        <w:t xml:space="preserve"> и остановить контейнеры </w:t>
      </w:r>
      <w:r w:rsidR="00CA04A4">
        <w:rPr>
          <w:rFonts w:eastAsiaTheme="majorEastAsia"/>
          <w:lang w:val="en-US"/>
        </w:rPr>
        <w:t>Docker</w:t>
      </w:r>
      <w:r w:rsidRPr="00DE4659">
        <w:rPr>
          <w:rFonts w:eastAsiaTheme="majorEastAsia"/>
        </w:rPr>
        <w:t>. Закрытие осуществляется нажатием крестика «</w:t>
      </w:r>
      <w:r w:rsidRPr="00DE4659">
        <w:rPr>
          <w:rFonts w:ascii="Segoe UI Emoji" w:eastAsiaTheme="majorEastAsia" w:hAnsi="Segoe UI Emoji" w:cs="Segoe UI Emoji"/>
        </w:rPr>
        <w:t>❌</w:t>
      </w:r>
      <w:r w:rsidRPr="00DE4659">
        <w:rPr>
          <w:rFonts w:eastAsiaTheme="majorEastAsia"/>
        </w:rPr>
        <w:t xml:space="preserve">» в правом верхнем углу окна </w:t>
      </w:r>
      <w:r w:rsidR="00CA04A4">
        <w:rPr>
          <w:rFonts w:eastAsiaTheme="majorEastAsia"/>
        </w:rPr>
        <w:t>браузера, а остановка – терминальной командой «</w:t>
      </w:r>
      <w:r w:rsidR="00CA04A4">
        <w:rPr>
          <w:rFonts w:eastAsiaTheme="majorEastAsia"/>
          <w:lang w:val="en-US"/>
        </w:rPr>
        <w:t>docker</w:t>
      </w:r>
      <w:r w:rsidR="00CA04A4" w:rsidRPr="00CA04A4">
        <w:rPr>
          <w:rFonts w:eastAsiaTheme="majorEastAsia"/>
        </w:rPr>
        <w:t xml:space="preserve"> </w:t>
      </w:r>
      <w:r w:rsidR="00CA04A4">
        <w:rPr>
          <w:rFonts w:eastAsiaTheme="majorEastAsia"/>
          <w:lang w:val="en-US"/>
        </w:rPr>
        <w:t>compose</w:t>
      </w:r>
      <w:r w:rsidR="00CA04A4" w:rsidRPr="00CA04A4">
        <w:rPr>
          <w:rFonts w:eastAsiaTheme="majorEastAsia"/>
        </w:rPr>
        <w:t xml:space="preserve"> </w:t>
      </w:r>
      <w:r w:rsidR="00095ABF">
        <w:rPr>
          <w:rFonts w:eastAsiaTheme="majorEastAsia"/>
          <w:lang w:val="en-US"/>
        </w:rPr>
        <w:t>stop</w:t>
      </w:r>
      <w:r w:rsidR="00CA04A4">
        <w:rPr>
          <w:rFonts w:eastAsiaTheme="majorEastAsia"/>
        </w:rPr>
        <w:t>»</w:t>
      </w:r>
      <w:r w:rsidR="00CA04A4" w:rsidRPr="00CA04A4">
        <w:rPr>
          <w:rFonts w:eastAsiaTheme="majorEastAsia"/>
        </w:rPr>
        <w:t xml:space="preserve"> </w:t>
      </w:r>
      <w:r w:rsidR="00CA04A4">
        <w:rPr>
          <w:rFonts w:eastAsiaTheme="majorEastAsia"/>
        </w:rPr>
        <w:t xml:space="preserve">или кнопкой «стоп» в интерфейсе программы </w:t>
      </w:r>
      <w:r w:rsidR="00CA04A4">
        <w:rPr>
          <w:rFonts w:eastAsiaTheme="majorEastAsia"/>
          <w:lang w:val="en-US"/>
        </w:rPr>
        <w:t>Docker</w:t>
      </w:r>
      <w:r w:rsidR="00CA04A4" w:rsidRPr="00CA04A4">
        <w:rPr>
          <w:rFonts w:eastAsiaTheme="majorEastAsia"/>
        </w:rPr>
        <w:t xml:space="preserve"> </w:t>
      </w:r>
      <w:r w:rsidR="00CA04A4">
        <w:rPr>
          <w:rFonts w:eastAsiaTheme="majorEastAsia"/>
          <w:lang w:val="en-US"/>
        </w:rPr>
        <w:t>Desktop</w:t>
      </w:r>
      <w:r w:rsidR="001656B0">
        <w:rPr>
          <w:rFonts w:eastAsiaTheme="majorEastAsia"/>
        </w:rPr>
        <w:t xml:space="preserve"> (рис. П3.</w:t>
      </w:r>
      <w:r w:rsidR="00CD6BD2">
        <w:rPr>
          <w:rFonts w:eastAsiaTheme="majorEastAsia"/>
        </w:rPr>
        <w:t>10</w:t>
      </w:r>
      <w:r w:rsidR="001656B0">
        <w:rPr>
          <w:rFonts w:eastAsiaTheme="majorEastAsia"/>
        </w:rPr>
        <w:t>)</w:t>
      </w:r>
      <w:r w:rsidRPr="00DE4659">
        <w:rPr>
          <w:rFonts w:eastAsiaTheme="majorEastAsia"/>
        </w:rPr>
        <w:t>.</w:t>
      </w:r>
    </w:p>
    <w:p w14:paraId="250EE84B" w14:textId="77777777" w:rsidR="001656B0" w:rsidRDefault="001656B0" w:rsidP="001656B0">
      <w:pPr>
        <w:pStyle w:val="affe"/>
      </w:pPr>
      <w:r w:rsidRPr="001656B0">
        <w:rPr>
          <w:noProof/>
        </w:rPr>
        <w:drawing>
          <wp:inline distT="0" distB="0" distL="0" distR="0" wp14:anchorId="63EB48A8" wp14:editId="29CBC831">
            <wp:extent cx="6120130" cy="1040765"/>
            <wp:effectExtent l="0" t="0" r="0" b="698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4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99595" w14:textId="6B6040AE" w:rsidR="001656B0" w:rsidRDefault="001656B0" w:rsidP="001656B0">
      <w:pPr>
        <w:pStyle w:val="affe"/>
      </w:pPr>
      <w:r>
        <w:t>Рис. П3.</w:t>
      </w:r>
      <w:r>
        <w:fldChar w:fldCharType="begin"/>
      </w:r>
      <w:r>
        <w:instrText xml:space="preserve"> SEQ Рис._П3. \* ARABIC </w:instrText>
      </w:r>
      <w:r>
        <w:fldChar w:fldCharType="separate"/>
      </w:r>
      <w:r w:rsidR="00CD6BD2">
        <w:rPr>
          <w:noProof/>
        </w:rPr>
        <w:t>10</w:t>
      </w:r>
      <w:r>
        <w:fldChar w:fldCharType="end"/>
      </w:r>
      <w:r>
        <w:t>. Пример остановленного контейнера</w:t>
      </w:r>
    </w:p>
    <w:p w14:paraId="71240D3A" w14:textId="77777777" w:rsidR="001656B0" w:rsidRPr="001656B0" w:rsidRDefault="001656B0" w:rsidP="001656B0">
      <w:pPr>
        <w:pStyle w:val="affe"/>
      </w:pPr>
    </w:p>
    <w:sectPr w:rsidR="001656B0" w:rsidRPr="001656B0" w:rsidSect="002F7378">
      <w:pgSz w:w="11906" w:h="16838"/>
      <w:pgMar w:top="1134" w:right="567" w:bottom="1134" w:left="1701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E66E70" w14:textId="77777777" w:rsidR="00F168C4" w:rsidRDefault="00F168C4" w:rsidP="002F7378">
      <w:pPr>
        <w:spacing w:line="240" w:lineRule="auto"/>
      </w:pPr>
      <w:r>
        <w:separator/>
      </w:r>
    </w:p>
    <w:p w14:paraId="5C277083" w14:textId="77777777" w:rsidR="00F168C4" w:rsidRDefault="00F168C4"/>
  </w:endnote>
  <w:endnote w:type="continuationSeparator" w:id="0">
    <w:p w14:paraId="555F1841" w14:textId="77777777" w:rsidR="00F168C4" w:rsidRDefault="00F168C4" w:rsidP="002F7378">
      <w:pPr>
        <w:spacing w:line="240" w:lineRule="auto"/>
      </w:pPr>
      <w:r>
        <w:continuationSeparator/>
      </w:r>
    </w:p>
    <w:p w14:paraId="3C326209" w14:textId="77777777" w:rsidR="00F168C4" w:rsidRDefault="00F168C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97660045"/>
      <w:docPartObj>
        <w:docPartGallery w:val="Page Numbers (Bottom of Page)"/>
        <w:docPartUnique/>
      </w:docPartObj>
    </w:sdtPr>
    <w:sdtContent>
      <w:p w14:paraId="79BD483C" w14:textId="2C92FE64" w:rsidR="008B63B1" w:rsidRDefault="008B63B1" w:rsidP="008B63B1">
        <w:pPr>
          <w:pStyle w:val="aff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AF0AD3" w14:textId="77777777" w:rsidR="00F168C4" w:rsidRDefault="00F168C4" w:rsidP="002F7378">
      <w:pPr>
        <w:spacing w:line="240" w:lineRule="auto"/>
      </w:pPr>
      <w:r>
        <w:separator/>
      </w:r>
    </w:p>
    <w:p w14:paraId="1E3F32B2" w14:textId="77777777" w:rsidR="00F168C4" w:rsidRDefault="00F168C4"/>
  </w:footnote>
  <w:footnote w:type="continuationSeparator" w:id="0">
    <w:p w14:paraId="08C8FA7E" w14:textId="77777777" w:rsidR="00F168C4" w:rsidRDefault="00F168C4" w:rsidP="002F7378">
      <w:pPr>
        <w:spacing w:line="240" w:lineRule="auto"/>
      </w:pPr>
      <w:r>
        <w:continuationSeparator/>
      </w:r>
    </w:p>
    <w:p w14:paraId="213E618F" w14:textId="77777777" w:rsidR="00F168C4" w:rsidRDefault="00F168C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777FB9" w14:textId="77777777" w:rsidR="008B63B1" w:rsidRPr="002F7378" w:rsidRDefault="008B63B1" w:rsidP="008B63B1">
    <w:pPr>
      <w:spacing w:line="240" w:lineRule="auto"/>
      <w:ind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52256C" w14:textId="77777777" w:rsidR="002F7378" w:rsidRPr="00805BAE" w:rsidRDefault="002F7378" w:rsidP="002F7378">
    <w:pPr>
      <w:spacing w:line="240" w:lineRule="auto"/>
      <w:ind w:firstLine="0"/>
      <w:jc w:val="center"/>
      <w:rPr>
        <w:sz w:val="24"/>
        <w:szCs w:val="24"/>
      </w:rPr>
    </w:pPr>
    <w:r w:rsidRPr="00805BAE">
      <w:rPr>
        <w:sz w:val="24"/>
        <w:szCs w:val="24"/>
      </w:rPr>
      <w:t>МИНОБРНАУКИ РОССИИ</w:t>
    </w:r>
  </w:p>
  <w:p w14:paraId="0072615A" w14:textId="77777777" w:rsidR="002F7378" w:rsidRPr="00805BAE" w:rsidRDefault="002F7378" w:rsidP="002F7378">
    <w:pPr>
      <w:spacing w:line="240" w:lineRule="auto"/>
      <w:ind w:firstLine="0"/>
      <w:jc w:val="center"/>
      <w:rPr>
        <w:sz w:val="24"/>
        <w:szCs w:val="24"/>
      </w:rPr>
    </w:pPr>
    <w:r w:rsidRPr="00805BAE">
      <w:rPr>
        <w:sz w:val="24"/>
        <w:szCs w:val="24"/>
      </w:rPr>
      <w:t>Федеральное государственное бюджетное</w:t>
    </w:r>
  </w:p>
  <w:p w14:paraId="3F0D6741" w14:textId="77777777" w:rsidR="002F7378" w:rsidRPr="00805BAE" w:rsidRDefault="002F7378" w:rsidP="002F7378">
    <w:pPr>
      <w:spacing w:line="240" w:lineRule="auto"/>
      <w:ind w:firstLine="0"/>
      <w:jc w:val="center"/>
      <w:rPr>
        <w:sz w:val="24"/>
        <w:szCs w:val="24"/>
      </w:rPr>
    </w:pPr>
    <w:r w:rsidRPr="00805BAE">
      <w:rPr>
        <w:sz w:val="24"/>
        <w:szCs w:val="24"/>
      </w:rPr>
      <w:t>образовательное учреждение высшего образования</w:t>
    </w:r>
  </w:p>
  <w:p w14:paraId="003EECE1" w14:textId="77777777" w:rsidR="002F7378" w:rsidRPr="002F7378" w:rsidRDefault="002F7378" w:rsidP="002F7378">
    <w:pPr>
      <w:spacing w:line="240" w:lineRule="auto"/>
      <w:ind w:firstLine="0"/>
      <w:jc w:val="center"/>
      <w:rPr>
        <w:bCs/>
        <w:sz w:val="24"/>
        <w:szCs w:val="24"/>
      </w:rPr>
    </w:pPr>
    <w:r w:rsidRPr="00805BAE">
      <w:rPr>
        <w:bCs/>
        <w:sz w:val="24"/>
        <w:szCs w:val="24"/>
      </w:rPr>
      <w:t>«ЧЕРЕПОВЕЦКИЙ ГОСУДАРСТВЕННЫЙ УНИВЕРСИТЕТ»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3F4256BC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4261F61"/>
    <w:multiLevelType w:val="hybridMultilevel"/>
    <w:tmpl w:val="6414CE10"/>
    <w:lvl w:ilvl="0" w:tplc="CBFABB52">
      <w:start w:val="1"/>
      <w:numFmt w:val="decimal"/>
      <w:pStyle w:val="a0"/>
      <w:lvlText w:val="Приложение %1."/>
      <w:lvlJc w:val="righ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8A4559"/>
    <w:multiLevelType w:val="multilevel"/>
    <w:tmpl w:val="40D81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F00A20"/>
    <w:multiLevelType w:val="multilevel"/>
    <w:tmpl w:val="52B69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1A5D17"/>
    <w:multiLevelType w:val="hybridMultilevel"/>
    <w:tmpl w:val="187CBC64"/>
    <w:lvl w:ilvl="0" w:tplc="FC9A4B90">
      <w:start w:val="1"/>
      <w:numFmt w:val="bullet"/>
      <w:pStyle w:val="2"/>
      <w:lvlText w:val="o"/>
      <w:lvlJc w:val="left"/>
      <w:pPr>
        <w:ind w:left="1145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5" w15:restartNumberingAfterBreak="0">
    <w:nsid w:val="27AE7BAC"/>
    <w:multiLevelType w:val="multilevel"/>
    <w:tmpl w:val="9E3E2872"/>
    <w:lvl w:ilvl="0">
      <w:start w:val="1"/>
      <w:numFmt w:val="decimal"/>
      <w:pStyle w:val="a1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a2"/>
      <w:isLgl/>
      <w:lvlText w:val="%1.%2."/>
      <w:lvlJc w:val="left"/>
      <w:pPr>
        <w:ind w:left="1145" w:hanging="720"/>
      </w:pPr>
      <w:rPr>
        <w:rFonts w:hint="default"/>
      </w:rPr>
    </w:lvl>
    <w:lvl w:ilvl="2">
      <w:start w:val="1"/>
      <w:numFmt w:val="decimal"/>
      <w:pStyle w:val="20"/>
      <w:isLgl/>
      <w:lvlText w:val="%1.%2.%3."/>
      <w:lvlJc w:val="left"/>
      <w:pPr>
        <w:ind w:left="121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635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2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5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615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040" w:hanging="2160"/>
      </w:pPr>
      <w:rPr>
        <w:rFonts w:hint="default"/>
      </w:rPr>
    </w:lvl>
  </w:abstractNum>
  <w:abstractNum w:abstractNumId="6" w15:restartNumberingAfterBreak="0">
    <w:nsid w:val="2BE81530"/>
    <w:multiLevelType w:val="hybridMultilevel"/>
    <w:tmpl w:val="EE305ABE"/>
    <w:lvl w:ilvl="0" w:tplc="054816B0">
      <w:start w:val="1"/>
      <w:numFmt w:val="decimal"/>
      <w:lvlText w:val="4.%1."/>
      <w:lvlJc w:val="left"/>
      <w:pPr>
        <w:ind w:left="11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7" w15:restartNumberingAfterBreak="0">
    <w:nsid w:val="338C48F7"/>
    <w:multiLevelType w:val="multilevel"/>
    <w:tmpl w:val="D12C0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E35A9F"/>
    <w:multiLevelType w:val="hybridMultilevel"/>
    <w:tmpl w:val="0D4ED126"/>
    <w:lvl w:ilvl="0" w:tplc="1AE40ECA">
      <w:start w:val="1"/>
      <w:numFmt w:val="decimal"/>
      <w:lvlText w:val="3.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9" w15:restartNumberingAfterBreak="0">
    <w:nsid w:val="42B31D34"/>
    <w:multiLevelType w:val="multilevel"/>
    <w:tmpl w:val="3C282474"/>
    <w:lvl w:ilvl="0">
      <w:start w:val="1"/>
      <w:numFmt w:val="upperRoman"/>
      <w:lvlText w:val="Статья %1."/>
      <w:lvlJc w:val="left"/>
      <w:pPr>
        <w:ind w:left="0" w:firstLine="0"/>
      </w:pPr>
    </w:lvl>
    <w:lvl w:ilvl="1">
      <w:start w:val="1"/>
      <w:numFmt w:val="decimalZero"/>
      <w:pStyle w:val="21"/>
      <w:isLgl/>
      <w:lvlText w:val="Раздел %1.%2"/>
      <w:lvlJc w:val="left"/>
      <w:pPr>
        <w:ind w:left="0" w:firstLine="0"/>
      </w:pPr>
    </w:lvl>
    <w:lvl w:ilvl="2">
      <w:start w:val="1"/>
      <w:numFmt w:val="lowerLetter"/>
      <w:pStyle w:val="3"/>
      <w:lvlText w:val="(%3)"/>
      <w:lvlJc w:val="left"/>
      <w:pPr>
        <w:ind w:left="720" w:hanging="432"/>
      </w:pPr>
    </w:lvl>
    <w:lvl w:ilvl="3">
      <w:start w:val="1"/>
      <w:numFmt w:val="lowerRoman"/>
      <w:pStyle w:val="4"/>
      <w:lvlText w:val="(%4)"/>
      <w:lvlJc w:val="right"/>
      <w:pPr>
        <w:ind w:left="864" w:hanging="144"/>
      </w:pPr>
    </w:lvl>
    <w:lvl w:ilvl="4">
      <w:start w:val="1"/>
      <w:numFmt w:val="decimal"/>
      <w:pStyle w:val="5"/>
      <w:lvlText w:val="%5)"/>
      <w:lvlJc w:val="left"/>
      <w:pPr>
        <w:ind w:left="1008" w:hanging="432"/>
      </w:pPr>
    </w:lvl>
    <w:lvl w:ilvl="5">
      <w:start w:val="1"/>
      <w:numFmt w:val="lowerLetter"/>
      <w:pStyle w:val="6"/>
      <w:lvlText w:val="%6)"/>
      <w:lvlJc w:val="left"/>
      <w:pPr>
        <w:ind w:left="1152" w:hanging="432"/>
      </w:pPr>
    </w:lvl>
    <w:lvl w:ilvl="6">
      <w:start w:val="1"/>
      <w:numFmt w:val="lowerRoman"/>
      <w:pStyle w:val="7"/>
      <w:lvlText w:val="%7)"/>
      <w:lvlJc w:val="right"/>
      <w:pPr>
        <w:ind w:left="1296" w:hanging="288"/>
      </w:pPr>
    </w:lvl>
    <w:lvl w:ilvl="7">
      <w:start w:val="1"/>
      <w:numFmt w:val="lowerLetter"/>
      <w:pStyle w:val="8"/>
      <w:lvlText w:val="%8."/>
      <w:lvlJc w:val="left"/>
      <w:pPr>
        <w:ind w:left="1440" w:hanging="432"/>
      </w:pPr>
    </w:lvl>
    <w:lvl w:ilvl="8">
      <w:start w:val="1"/>
      <w:numFmt w:val="lowerRoman"/>
      <w:pStyle w:val="9"/>
      <w:lvlText w:val="%9."/>
      <w:lvlJc w:val="right"/>
      <w:pPr>
        <w:ind w:left="1584" w:hanging="144"/>
      </w:pPr>
    </w:lvl>
  </w:abstractNum>
  <w:abstractNum w:abstractNumId="10" w15:restartNumberingAfterBreak="0">
    <w:nsid w:val="4623724E"/>
    <w:multiLevelType w:val="hybridMultilevel"/>
    <w:tmpl w:val="968AA948"/>
    <w:lvl w:ilvl="0" w:tplc="C764BD02">
      <w:start w:val="1"/>
      <w:numFmt w:val="bullet"/>
      <w:pStyle w:val="a3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1" w15:restartNumberingAfterBreak="0">
    <w:nsid w:val="4E753390"/>
    <w:multiLevelType w:val="multilevel"/>
    <w:tmpl w:val="985EB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A21361"/>
    <w:multiLevelType w:val="multilevel"/>
    <w:tmpl w:val="0A90B0FE"/>
    <w:lvl w:ilvl="0">
      <w:start w:val="1"/>
      <w:numFmt w:val="decimal"/>
      <w:pStyle w:val="a4"/>
      <w:lvlText w:val="%1."/>
      <w:lvlJc w:val="left"/>
      <w:pPr>
        <w:ind w:left="1145" w:hanging="360"/>
      </w:pPr>
    </w:lvl>
    <w:lvl w:ilvl="1">
      <w:start w:val="1"/>
      <w:numFmt w:val="decimal"/>
      <w:pStyle w:val="a5"/>
      <w:isLgl/>
      <w:lvlText w:val="%1.%2."/>
      <w:lvlJc w:val="left"/>
      <w:pPr>
        <w:ind w:left="1505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505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65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65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22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85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85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945" w:hanging="2160"/>
      </w:pPr>
      <w:rPr>
        <w:rFonts w:hint="default"/>
      </w:rPr>
    </w:lvl>
  </w:abstractNum>
  <w:abstractNum w:abstractNumId="13" w15:restartNumberingAfterBreak="0">
    <w:nsid w:val="5A8435CC"/>
    <w:multiLevelType w:val="hybridMultilevel"/>
    <w:tmpl w:val="5FEC7056"/>
    <w:lvl w:ilvl="0" w:tplc="23E4272A">
      <w:start w:val="1"/>
      <w:numFmt w:val="decimal"/>
      <w:pStyle w:val="a6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4" w15:restartNumberingAfterBreak="0">
    <w:nsid w:val="6AF2250E"/>
    <w:multiLevelType w:val="hybridMultilevel"/>
    <w:tmpl w:val="8F367D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E1F67F4"/>
    <w:multiLevelType w:val="hybridMultilevel"/>
    <w:tmpl w:val="A04ABF30"/>
    <w:lvl w:ilvl="0" w:tplc="3CA28260">
      <w:start w:val="1"/>
      <w:numFmt w:val="decimal"/>
      <w:pStyle w:val="a7"/>
      <w:lvlText w:val="%1)"/>
      <w:lvlJc w:val="left"/>
      <w:pPr>
        <w:ind w:left="11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num w:numId="1" w16cid:durableId="477504330">
    <w:abstractNumId w:val="8"/>
  </w:num>
  <w:num w:numId="2" w16cid:durableId="657155484">
    <w:abstractNumId w:val="12"/>
  </w:num>
  <w:num w:numId="3" w16cid:durableId="2082365263">
    <w:abstractNumId w:val="0"/>
  </w:num>
  <w:num w:numId="4" w16cid:durableId="897134697">
    <w:abstractNumId w:val="10"/>
  </w:num>
  <w:num w:numId="5" w16cid:durableId="1847670987">
    <w:abstractNumId w:val="6"/>
  </w:num>
  <w:num w:numId="6" w16cid:durableId="842205959">
    <w:abstractNumId w:val="9"/>
  </w:num>
  <w:num w:numId="7" w16cid:durableId="1701396910">
    <w:abstractNumId w:val="5"/>
  </w:num>
  <w:num w:numId="8" w16cid:durableId="900869872">
    <w:abstractNumId w:val="15"/>
  </w:num>
  <w:num w:numId="9" w16cid:durableId="611210665">
    <w:abstractNumId w:val="13"/>
  </w:num>
  <w:num w:numId="10" w16cid:durableId="1705250489">
    <w:abstractNumId w:val="1"/>
  </w:num>
  <w:num w:numId="11" w16cid:durableId="2015179827">
    <w:abstractNumId w:val="15"/>
    <w:lvlOverride w:ilvl="0">
      <w:startOverride w:val="1"/>
    </w:lvlOverride>
  </w:num>
  <w:num w:numId="12" w16cid:durableId="205258764">
    <w:abstractNumId w:val="14"/>
  </w:num>
  <w:num w:numId="13" w16cid:durableId="1038891364">
    <w:abstractNumId w:val="15"/>
    <w:lvlOverride w:ilvl="0">
      <w:startOverride w:val="1"/>
    </w:lvlOverride>
  </w:num>
  <w:num w:numId="14" w16cid:durableId="762456027">
    <w:abstractNumId w:val="15"/>
    <w:lvlOverride w:ilvl="0">
      <w:startOverride w:val="1"/>
    </w:lvlOverride>
  </w:num>
  <w:num w:numId="15" w16cid:durableId="301160613">
    <w:abstractNumId w:val="15"/>
    <w:lvlOverride w:ilvl="0">
      <w:startOverride w:val="1"/>
    </w:lvlOverride>
  </w:num>
  <w:num w:numId="16" w16cid:durableId="338387271">
    <w:abstractNumId w:val="4"/>
  </w:num>
  <w:num w:numId="17" w16cid:durableId="1624770657">
    <w:abstractNumId w:val="15"/>
    <w:lvlOverride w:ilvl="0">
      <w:startOverride w:val="1"/>
    </w:lvlOverride>
  </w:num>
  <w:num w:numId="18" w16cid:durableId="750662987">
    <w:abstractNumId w:val="15"/>
    <w:lvlOverride w:ilvl="0">
      <w:startOverride w:val="1"/>
    </w:lvlOverride>
  </w:num>
  <w:num w:numId="19" w16cid:durableId="244532489">
    <w:abstractNumId w:val="15"/>
    <w:lvlOverride w:ilvl="0">
      <w:startOverride w:val="1"/>
    </w:lvlOverride>
  </w:num>
  <w:num w:numId="20" w16cid:durableId="1344436937">
    <w:abstractNumId w:val="15"/>
    <w:lvlOverride w:ilvl="0">
      <w:startOverride w:val="1"/>
    </w:lvlOverride>
  </w:num>
  <w:num w:numId="21" w16cid:durableId="573974103">
    <w:abstractNumId w:val="15"/>
    <w:lvlOverride w:ilvl="0">
      <w:startOverride w:val="1"/>
    </w:lvlOverride>
  </w:num>
  <w:num w:numId="22" w16cid:durableId="1504318236">
    <w:abstractNumId w:val="11"/>
  </w:num>
  <w:num w:numId="23" w16cid:durableId="388848595">
    <w:abstractNumId w:val="7"/>
  </w:num>
  <w:num w:numId="24" w16cid:durableId="1332871644">
    <w:abstractNumId w:val="2"/>
  </w:num>
  <w:num w:numId="25" w16cid:durableId="789864549">
    <w:abstractNumId w:val="3"/>
  </w:num>
  <w:num w:numId="26" w16cid:durableId="1579554918">
    <w:abstractNumId w:val="15"/>
    <w:lvlOverride w:ilvl="0">
      <w:startOverride w:val="1"/>
    </w:lvlOverride>
  </w:num>
  <w:num w:numId="27" w16cid:durableId="2125805505">
    <w:abstractNumId w:val="15"/>
    <w:lvlOverride w:ilvl="0">
      <w:startOverride w:val="1"/>
    </w:lvlOverride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9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4FE"/>
    <w:rsid w:val="000066A7"/>
    <w:rsid w:val="00012364"/>
    <w:rsid w:val="0002221E"/>
    <w:rsid w:val="00023642"/>
    <w:rsid w:val="000272CC"/>
    <w:rsid w:val="00027946"/>
    <w:rsid w:val="00030F1E"/>
    <w:rsid w:val="0003263C"/>
    <w:rsid w:val="0003273A"/>
    <w:rsid w:val="00035F6A"/>
    <w:rsid w:val="00036F6B"/>
    <w:rsid w:val="00050968"/>
    <w:rsid w:val="00052EF0"/>
    <w:rsid w:val="000566CE"/>
    <w:rsid w:val="00057D5A"/>
    <w:rsid w:val="00065601"/>
    <w:rsid w:val="0006560B"/>
    <w:rsid w:val="00065EC8"/>
    <w:rsid w:val="00071EF3"/>
    <w:rsid w:val="0008036A"/>
    <w:rsid w:val="000829C6"/>
    <w:rsid w:val="00085B11"/>
    <w:rsid w:val="00091207"/>
    <w:rsid w:val="0009254C"/>
    <w:rsid w:val="00095ABF"/>
    <w:rsid w:val="000A3903"/>
    <w:rsid w:val="000A66A6"/>
    <w:rsid w:val="000A7C72"/>
    <w:rsid w:val="000C4E41"/>
    <w:rsid w:val="000C64D3"/>
    <w:rsid w:val="000D30BD"/>
    <w:rsid w:val="000D3E5E"/>
    <w:rsid w:val="000F7E91"/>
    <w:rsid w:val="00100AFA"/>
    <w:rsid w:val="00102B6C"/>
    <w:rsid w:val="00110B8E"/>
    <w:rsid w:val="00110EE1"/>
    <w:rsid w:val="001157F0"/>
    <w:rsid w:val="00120B32"/>
    <w:rsid w:val="00120D72"/>
    <w:rsid w:val="00123417"/>
    <w:rsid w:val="00124565"/>
    <w:rsid w:val="00130977"/>
    <w:rsid w:val="001406D5"/>
    <w:rsid w:val="001408A1"/>
    <w:rsid w:val="0015181A"/>
    <w:rsid w:val="00152030"/>
    <w:rsid w:val="00164B76"/>
    <w:rsid w:val="001656B0"/>
    <w:rsid w:val="00174035"/>
    <w:rsid w:val="00177510"/>
    <w:rsid w:val="00180705"/>
    <w:rsid w:val="00181473"/>
    <w:rsid w:val="0018257B"/>
    <w:rsid w:val="001924D9"/>
    <w:rsid w:val="00193769"/>
    <w:rsid w:val="001A24B7"/>
    <w:rsid w:val="001A4443"/>
    <w:rsid w:val="001A5354"/>
    <w:rsid w:val="001A6BFE"/>
    <w:rsid w:val="001B163D"/>
    <w:rsid w:val="001B521E"/>
    <w:rsid w:val="001C0568"/>
    <w:rsid w:val="001C1BD7"/>
    <w:rsid w:val="001C45A5"/>
    <w:rsid w:val="001C78EE"/>
    <w:rsid w:val="001D13D5"/>
    <w:rsid w:val="001D4288"/>
    <w:rsid w:val="001D7EB3"/>
    <w:rsid w:val="001F3459"/>
    <w:rsid w:val="001F4972"/>
    <w:rsid w:val="001F7F07"/>
    <w:rsid w:val="00200ED5"/>
    <w:rsid w:val="00212644"/>
    <w:rsid w:val="002242C1"/>
    <w:rsid w:val="002300F6"/>
    <w:rsid w:val="0023307E"/>
    <w:rsid w:val="0023622C"/>
    <w:rsid w:val="002366D8"/>
    <w:rsid w:val="00242693"/>
    <w:rsid w:val="00251C6D"/>
    <w:rsid w:val="00257066"/>
    <w:rsid w:val="00262459"/>
    <w:rsid w:val="00267D88"/>
    <w:rsid w:val="00273FC0"/>
    <w:rsid w:val="00276A35"/>
    <w:rsid w:val="0028108E"/>
    <w:rsid w:val="00282AEF"/>
    <w:rsid w:val="00286891"/>
    <w:rsid w:val="002926E8"/>
    <w:rsid w:val="002A12E6"/>
    <w:rsid w:val="002A17A2"/>
    <w:rsid w:val="002A1DAE"/>
    <w:rsid w:val="002A3F3F"/>
    <w:rsid w:val="002A4AE2"/>
    <w:rsid w:val="002B0EFF"/>
    <w:rsid w:val="002B3DF1"/>
    <w:rsid w:val="002B4242"/>
    <w:rsid w:val="002B66B6"/>
    <w:rsid w:val="002C392C"/>
    <w:rsid w:val="002C5758"/>
    <w:rsid w:val="002C5F7A"/>
    <w:rsid w:val="002F6B1B"/>
    <w:rsid w:val="002F7378"/>
    <w:rsid w:val="0030200B"/>
    <w:rsid w:val="00304583"/>
    <w:rsid w:val="003314D5"/>
    <w:rsid w:val="003429E6"/>
    <w:rsid w:val="00353B5A"/>
    <w:rsid w:val="00353F80"/>
    <w:rsid w:val="00365623"/>
    <w:rsid w:val="00373DF6"/>
    <w:rsid w:val="00376187"/>
    <w:rsid w:val="00383388"/>
    <w:rsid w:val="0039003E"/>
    <w:rsid w:val="00397A48"/>
    <w:rsid w:val="003A0987"/>
    <w:rsid w:val="003A20C0"/>
    <w:rsid w:val="003A4F1F"/>
    <w:rsid w:val="003B0CA9"/>
    <w:rsid w:val="003B181C"/>
    <w:rsid w:val="003C616F"/>
    <w:rsid w:val="003C6648"/>
    <w:rsid w:val="003D096F"/>
    <w:rsid w:val="003D519B"/>
    <w:rsid w:val="003F49A0"/>
    <w:rsid w:val="004000F7"/>
    <w:rsid w:val="00405775"/>
    <w:rsid w:val="004064E1"/>
    <w:rsid w:val="00410D8C"/>
    <w:rsid w:val="00414E9E"/>
    <w:rsid w:val="004248B1"/>
    <w:rsid w:val="004368E8"/>
    <w:rsid w:val="004522D5"/>
    <w:rsid w:val="00452BE7"/>
    <w:rsid w:val="004562DB"/>
    <w:rsid w:val="00490C1D"/>
    <w:rsid w:val="0049104E"/>
    <w:rsid w:val="00491E2E"/>
    <w:rsid w:val="004A18EB"/>
    <w:rsid w:val="004A458A"/>
    <w:rsid w:val="004A6A09"/>
    <w:rsid w:val="004A6B20"/>
    <w:rsid w:val="004A736B"/>
    <w:rsid w:val="004A7B7B"/>
    <w:rsid w:val="004A7EC4"/>
    <w:rsid w:val="004C0C62"/>
    <w:rsid w:val="004C0DB9"/>
    <w:rsid w:val="004D061B"/>
    <w:rsid w:val="004D15E0"/>
    <w:rsid w:val="004D18CB"/>
    <w:rsid w:val="004D3135"/>
    <w:rsid w:val="004E036C"/>
    <w:rsid w:val="004F0A7D"/>
    <w:rsid w:val="004F359F"/>
    <w:rsid w:val="004F6D7E"/>
    <w:rsid w:val="00500F08"/>
    <w:rsid w:val="00501659"/>
    <w:rsid w:val="0051182E"/>
    <w:rsid w:val="00516840"/>
    <w:rsid w:val="005243DC"/>
    <w:rsid w:val="00527201"/>
    <w:rsid w:val="00555A2F"/>
    <w:rsid w:val="00557FFA"/>
    <w:rsid w:val="00564D80"/>
    <w:rsid w:val="00574DBE"/>
    <w:rsid w:val="00577111"/>
    <w:rsid w:val="005778AF"/>
    <w:rsid w:val="00581D39"/>
    <w:rsid w:val="00593536"/>
    <w:rsid w:val="005A22F0"/>
    <w:rsid w:val="005B1DE5"/>
    <w:rsid w:val="005B7383"/>
    <w:rsid w:val="005C5C42"/>
    <w:rsid w:val="005D559F"/>
    <w:rsid w:val="005D7223"/>
    <w:rsid w:val="005F63C3"/>
    <w:rsid w:val="00605B44"/>
    <w:rsid w:val="00606F94"/>
    <w:rsid w:val="0061083F"/>
    <w:rsid w:val="00616864"/>
    <w:rsid w:val="006269FD"/>
    <w:rsid w:val="00626EC7"/>
    <w:rsid w:val="00627F32"/>
    <w:rsid w:val="00636825"/>
    <w:rsid w:val="00642A3D"/>
    <w:rsid w:val="00646370"/>
    <w:rsid w:val="006478E3"/>
    <w:rsid w:val="00662EDB"/>
    <w:rsid w:val="00663273"/>
    <w:rsid w:val="00670481"/>
    <w:rsid w:val="00677043"/>
    <w:rsid w:val="006A0293"/>
    <w:rsid w:val="006A5EE3"/>
    <w:rsid w:val="006B3130"/>
    <w:rsid w:val="006B3507"/>
    <w:rsid w:val="006C45B0"/>
    <w:rsid w:val="006D0DE5"/>
    <w:rsid w:val="006D359E"/>
    <w:rsid w:val="006D4946"/>
    <w:rsid w:val="006E15C7"/>
    <w:rsid w:val="006F1FAB"/>
    <w:rsid w:val="006F7318"/>
    <w:rsid w:val="007066BE"/>
    <w:rsid w:val="0071206D"/>
    <w:rsid w:val="0071243A"/>
    <w:rsid w:val="00712C30"/>
    <w:rsid w:val="00714105"/>
    <w:rsid w:val="0072449C"/>
    <w:rsid w:val="00735135"/>
    <w:rsid w:val="00736DE5"/>
    <w:rsid w:val="00752D2F"/>
    <w:rsid w:val="00753E50"/>
    <w:rsid w:val="00754C70"/>
    <w:rsid w:val="00756038"/>
    <w:rsid w:val="0076073B"/>
    <w:rsid w:val="007632EB"/>
    <w:rsid w:val="0076450C"/>
    <w:rsid w:val="00767658"/>
    <w:rsid w:val="00770DC0"/>
    <w:rsid w:val="00771643"/>
    <w:rsid w:val="00771E3D"/>
    <w:rsid w:val="007848FE"/>
    <w:rsid w:val="00786CE9"/>
    <w:rsid w:val="007A05F7"/>
    <w:rsid w:val="007A4CCD"/>
    <w:rsid w:val="007B2457"/>
    <w:rsid w:val="007C0319"/>
    <w:rsid w:val="007C1360"/>
    <w:rsid w:val="007C3059"/>
    <w:rsid w:val="007C45E2"/>
    <w:rsid w:val="007D174C"/>
    <w:rsid w:val="007D1920"/>
    <w:rsid w:val="007E5168"/>
    <w:rsid w:val="007F51EC"/>
    <w:rsid w:val="007F7B78"/>
    <w:rsid w:val="00802544"/>
    <w:rsid w:val="008303C2"/>
    <w:rsid w:val="00837674"/>
    <w:rsid w:val="008506CC"/>
    <w:rsid w:val="008521D6"/>
    <w:rsid w:val="00855185"/>
    <w:rsid w:val="00856C19"/>
    <w:rsid w:val="008639E9"/>
    <w:rsid w:val="00871FA7"/>
    <w:rsid w:val="008724F2"/>
    <w:rsid w:val="0088360B"/>
    <w:rsid w:val="008874F4"/>
    <w:rsid w:val="00891C75"/>
    <w:rsid w:val="0089234C"/>
    <w:rsid w:val="00896ACB"/>
    <w:rsid w:val="008A2875"/>
    <w:rsid w:val="008A3605"/>
    <w:rsid w:val="008A7757"/>
    <w:rsid w:val="008B207B"/>
    <w:rsid w:val="008B436A"/>
    <w:rsid w:val="008B63B1"/>
    <w:rsid w:val="008B7453"/>
    <w:rsid w:val="008D1BF9"/>
    <w:rsid w:val="008D4265"/>
    <w:rsid w:val="008E0E84"/>
    <w:rsid w:val="00902AAB"/>
    <w:rsid w:val="00905F15"/>
    <w:rsid w:val="009123B3"/>
    <w:rsid w:val="0091630D"/>
    <w:rsid w:val="00917A1B"/>
    <w:rsid w:val="0092069F"/>
    <w:rsid w:val="00926867"/>
    <w:rsid w:val="009269CF"/>
    <w:rsid w:val="009326D1"/>
    <w:rsid w:val="00936277"/>
    <w:rsid w:val="00953708"/>
    <w:rsid w:val="00964543"/>
    <w:rsid w:val="00973762"/>
    <w:rsid w:val="00974BFE"/>
    <w:rsid w:val="00985806"/>
    <w:rsid w:val="0099279D"/>
    <w:rsid w:val="009A31EA"/>
    <w:rsid w:val="009A6523"/>
    <w:rsid w:val="009B41FA"/>
    <w:rsid w:val="009B6E12"/>
    <w:rsid w:val="009C7C48"/>
    <w:rsid w:val="009E1DAE"/>
    <w:rsid w:val="009E2A16"/>
    <w:rsid w:val="009F0715"/>
    <w:rsid w:val="009F7419"/>
    <w:rsid w:val="00A00C1F"/>
    <w:rsid w:val="00A142D8"/>
    <w:rsid w:val="00A22FAD"/>
    <w:rsid w:val="00A24B51"/>
    <w:rsid w:val="00A2616B"/>
    <w:rsid w:val="00A2725E"/>
    <w:rsid w:val="00A274E3"/>
    <w:rsid w:val="00A31541"/>
    <w:rsid w:val="00A35444"/>
    <w:rsid w:val="00A36BEF"/>
    <w:rsid w:val="00A42707"/>
    <w:rsid w:val="00A46A24"/>
    <w:rsid w:val="00A57D71"/>
    <w:rsid w:val="00A71F56"/>
    <w:rsid w:val="00A72754"/>
    <w:rsid w:val="00A76D3F"/>
    <w:rsid w:val="00A834FE"/>
    <w:rsid w:val="00A84BEE"/>
    <w:rsid w:val="00A944A0"/>
    <w:rsid w:val="00A97B6E"/>
    <w:rsid w:val="00AA0491"/>
    <w:rsid w:val="00AA5256"/>
    <w:rsid w:val="00AA6678"/>
    <w:rsid w:val="00AB6EF4"/>
    <w:rsid w:val="00AC5CC9"/>
    <w:rsid w:val="00AD14C4"/>
    <w:rsid w:val="00AD31B3"/>
    <w:rsid w:val="00AE1B1B"/>
    <w:rsid w:val="00AE438A"/>
    <w:rsid w:val="00AF270B"/>
    <w:rsid w:val="00AF5750"/>
    <w:rsid w:val="00AF5874"/>
    <w:rsid w:val="00B050F7"/>
    <w:rsid w:val="00B1411F"/>
    <w:rsid w:val="00B17512"/>
    <w:rsid w:val="00B177BB"/>
    <w:rsid w:val="00B25741"/>
    <w:rsid w:val="00B26AC9"/>
    <w:rsid w:val="00B37044"/>
    <w:rsid w:val="00B40D56"/>
    <w:rsid w:val="00B42EAF"/>
    <w:rsid w:val="00B4480C"/>
    <w:rsid w:val="00B5105D"/>
    <w:rsid w:val="00B70217"/>
    <w:rsid w:val="00B70418"/>
    <w:rsid w:val="00B71180"/>
    <w:rsid w:val="00B87FE5"/>
    <w:rsid w:val="00B911A2"/>
    <w:rsid w:val="00B91B3B"/>
    <w:rsid w:val="00B93BDE"/>
    <w:rsid w:val="00B94E5A"/>
    <w:rsid w:val="00B978F0"/>
    <w:rsid w:val="00BA73ED"/>
    <w:rsid w:val="00BB01AC"/>
    <w:rsid w:val="00BB12A2"/>
    <w:rsid w:val="00BB3BA9"/>
    <w:rsid w:val="00BB4B37"/>
    <w:rsid w:val="00BC14BC"/>
    <w:rsid w:val="00BC3A7F"/>
    <w:rsid w:val="00BD180E"/>
    <w:rsid w:val="00BD2DC7"/>
    <w:rsid w:val="00BD467D"/>
    <w:rsid w:val="00BD7269"/>
    <w:rsid w:val="00BE2255"/>
    <w:rsid w:val="00BE3DF1"/>
    <w:rsid w:val="00BE5D61"/>
    <w:rsid w:val="00BE725E"/>
    <w:rsid w:val="00BF183E"/>
    <w:rsid w:val="00BF2F03"/>
    <w:rsid w:val="00BF6B91"/>
    <w:rsid w:val="00C006F7"/>
    <w:rsid w:val="00C079FD"/>
    <w:rsid w:val="00C15FA3"/>
    <w:rsid w:val="00C20F19"/>
    <w:rsid w:val="00C2768B"/>
    <w:rsid w:val="00C303B5"/>
    <w:rsid w:val="00C35B05"/>
    <w:rsid w:val="00C409BF"/>
    <w:rsid w:val="00C47997"/>
    <w:rsid w:val="00C5031D"/>
    <w:rsid w:val="00C53642"/>
    <w:rsid w:val="00C55013"/>
    <w:rsid w:val="00C63D47"/>
    <w:rsid w:val="00C64BE5"/>
    <w:rsid w:val="00C65B1A"/>
    <w:rsid w:val="00C65E46"/>
    <w:rsid w:val="00C7459F"/>
    <w:rsid w:val="00C75A2D"/>
    <w:rsid w:val="00C838B7"/>
    <w:rsid w:val="00C920C9"/>
    <w:rsid w:val="00C96F86"/>
    <w:rsid w:val="00CA04A4"/>
    <w:rsid w:val="00CA5628"/>
    <w:rsid w:val="00CA734B"/>
    <w:rsid w:val="00CA7DA4"/>
    <w:rsid w:val="00CC3588"/>
    <w:rsid w:val="00CC68D9"/>
    <w:rsid w:val="00CD2ABA"/>
    <w:rsid w:val="00CD5734"/>
    <w:rsid w:val="00CD6BD2"/>
    <w:rsid w:val="00CD6BDF"/>
    <w:rsid w:val="00CD765A"/>
    <w:rsid w:val="00CE07DE"/>
    <w:rsid w:val="00CE4E1D"/>
    <w:rsid w:val="00CF1A5B"/>
    <w:rsid w:val="00CF287D"/>
    <w:rsid w:val="00CF4DEA"/>
    <w:rsid w:val="00D102D2"/>
    <w:rsid w:val="00D163CB"/>
    <w:rsid w:val="00D23B15"/>
    <w:rsid w:val="00D241D4"/>
    <w:rsid w:val="00D330E3"/>
    <w:rsid w:val="00D36B07"/>
    <w:rsid w:val="00D40C56"/>
    <w:rsid w:val="00D425C7"/>
    <w:rsid w:val="00D4617F"/>
    <w:rsid w:val="00D53FBA"/>
    <w:rsid w:val="00D57AAE"/>
    <w:rsid w:val="00D626C1"/>
    <w:rsid w:val="00D704F3"/>
    <w:rsid w:val="00D7099B"/>
    <w:rsid w:val="00D85795"/>
    <w:rsid w:val="00D858E6"/>
    <w:rsid w:val="00D86593"/>
    <w:rsid w:val="00D92B92"/>
    <w:rsid w:val="00DA01F8"/>
    <w:rsid w:val="00DA25DF"/>
    <w:rsid w:val="00DA2F5D"/>
    <w:rsid w:val="00DA32CF"/>
    <w:rsid w:val="00DA4512"/>
    <w:rsid w:val="00DC208E"/>
    <w:rsid w:val="00DC3B81"/>
    <w:rsid w:val="00DF2EAB"/>
    <w:rsid w:val="00DF722E"/>
    <w:rsid w:val="00DF78C1"/>
    <w:rsid w:val="00E039BE"/>
    <w:rsid w:val="00E06C73"/>
    <w:rsid w:val="00E10706"/>
    <w:rsid w:val="00E21921"/>
    <w:rsid w:val="00E263CB"/>
    <w:rsid w:val="00E44A97"/>
    <w:rsid w:val="00E44E2F"/>
    <w:rsid w:val="00E47569"/>
    <w:rsid w:val="00E4786B"/>
    <w:rsid w:val="00E53D8D"/>
    <w:rsid w:val="00E60079"/>
    <w:rsid w:val="00E6118E"/>
    <w:rsid w:val="00E61B68"/>
    <w:rsid w:val="00E6506D"/>
    <w:rsid w:val="00E672EB"/>
    <w:rsid w:val="00E70223"/>
    <w:rsid w:val="00E762AA"/>
    <w:rsid w:val="00E810A8"/>
    <w:rsid w:val="00E85C7B"/>
    <w:rsid w:val="00EA7CA2"/>
    <w:rsid w:val="00EC24C8"/>
    <w:rsid w:val="00EC2AE5"/>
    <w:rsid w:val="00EC36B7"/>
    <w:rsid w:val="00EC5CCC"/>
    <w:rsid w:val="00EC694B"/>
    <w:rsid w:val="00ED5637"/>
    <w:rsid w:val="00EE0792"/>
    <w:rsid w:val="00EE1EE2"/>
    <w:rsid w:val="00EE3606"/>
    <w:rsid w:val="00EE5004"/>
    <w:rsid w:val="00EE58EF"/>
    <w:rsid w:val="00EF25D5"/>
    <w:rsid w:val="00EF4B62"/>
    <w:rsid w:val="00F00878"/>
    <w:rsid w:val="00F046DC"/>
    <w:rsid w:val="00F06E01"/>
    <w:rsid w:val="00F0726C"/>
    <w:rsid w:val="00F07B14"/>
    <w:rsid w:val="00F07E2D"/>
    <w:rsid w:val="00F168C4"/>
    <w:rsid w:val="00F177D8"/>
    <w:rsid w:val="00F231F2"/>
    <w:rsid w:val="00F253E3"/>
    <w:rsid w:val="00F310C6"/>
    <w:rsid w:val="00F32E8F"/>
    <w:rsid w:val="00F3565F"/>
    <w:rsid w:val="00F41C89"/>
    <w:rsid w:val="00F51025"/>
    <w:rsid w:val="00F51431"/>
    <w:rsid w:val="00F54168"/>
    <w:rsid w:val="00F56932"/>
    <w:rsid w:val="00F60814"/>
    <w:rsid w:val="00F72554"/>
    <w:rsid w:val="00F821CD"/>
    <w:rsid w:val="00F955B8"/>
    <w:rsid w:val="00F979BC"/>
    <w:rsid w:val="00FA0585"/>
    <w:rsid w:val="00FA1C7C"/>
    <w:rsid w:val="00FA5B23"/>
    <w:rsid w:val="00FB0860"/>
    <w:rsid w:val="00FB28C4"/>
    <w:rsid w:val="00FB2C48"/>
    <w:rsid w:val="00FB76ED"/>
    <w:rsid w:val="00FC4F6E"/>
    <w:rsid w:val="00FC53EE"/>
    <w:rsid w:val="00FC608A"/>
    <w:rsid w:val="00FD4B88"/>
    <w:rsid w:val="00FD6731"/>
    <w:rsid w:val="00FD76F9"/>
    <w:rsid w:val="00FE0D26"/>
    <w:rsid w:val="00FF0E9B"/>
    <w:rsid w:val="00FF0F16"/>
    <w:rsid w:val="00FF3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132B5A"/>
  <w15:chartTrackingRefBased/>
  <w15:docId w15:val="{496E8085-8C49-407B-A600-F6F9FB6C19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theme="minorBidi"/>
        <w:color w:val="000000" w:themeColor="text1"/>
        <w:kern w:val="2"/>
        <w:sz w:val="28"/>
        <w:szCs w:val="28"/>
        <w:lang w:val="ru-RU" w:eastAsia="en-US" w:bidi="ar-SA"/>
        <w14:ligatures w14:val="standardContextual"/>
      </w:rPr>
    </w:rPrDefault>
    <w:pPrDefault>
      <w:pPr>
        <w:spacing w:line="360" w:lineRule="auto"/>
        <w:ind w:firstLine="425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8">
    <w:name w:val="Normal"/>
    <w:rsid w:val="00FB28C4"/>
    <w:pPr>
      <w:outlineLvl w:val="0"/>
    </w:pPr>
  </w:style>
  <w:style w:type="paragraph" w:styleId="21">
    <w:name w:val="heading 2"/>
    <w:basedOn w:val="a8"/>
    <w:next w:val="a8"/>
    <w:link w:val="22"/>
    <w:autoRedefine/>
    <w:uiPriority w:val="9"/>
    <w:unhideWhenUsed/>
    <w:rsid w:val="00786CE9"/>
    <w:pPr>
      <w:keepNext/>
      <w:keepLines/>
      <w:numPr>
        <w:ilvl w:val="1"/>
        <w:numId w:val="6"/>
      </w:numPr>
      <w:spacing w:line="480" w:lineRule="auto"/>
      <w:jc w:val="center"/>
      <w:outlineLvl w:val="1"/>
    </w:pPr>
    <w:rPr>
      <w:rFonts w:eastAsiaTheme="majorEastAsia" w:cstheme="majorBidi"/>
      <w:szCs w:val="32"/>
    </w:rPr>
  </w:style>
  <w:style w:type="paragraph" w:styleId="3">
    <w:name w:val="heading 3"/>
    <w:basedOn w:val="a8"/>
    <w:next w:val="a8"/>
    <w:link w:val="30"/>
    <w:uiPriority w:val="9"/>
    <w:unhideWhenUsed/>
    <w:rsid w:val="00786CE9"/>
    <w:pPr>
      <w:keepNext/>
      <w:keepLines/>
      <w:numPr>
        <w:ilvl w:val="2"/>
        <w:numId w:val="6"/>
      </w:numPr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4">
    <w:name w:val="heading 4"/>
    <w:basedOn w:val="a8"/>
    <w:next w:val="a8"/>
    <w:link w:val="40"/>
    <w:uiPriority w:val="9"/>
    <w:semiHidden/>
    <w:unhideWhenUsed/>
    <w:rsid w:val="00786CE9"/>
    <w:pPr>
      <w:keepNext/>
      <w:keepLines/>
      <w:numPr>
        <w:ilvl w:val="3"/>
        <w:numId w:val="6"/>
      </w:numPr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8"/>
    <w:next w:val="a8"/>
    <w:link w:val="50"/>
    <w:uiPriority w:val="9"/>
    <w:semiHidden/>
    <w:unhideWhenUsed/>
    <w:qFormat/>
    <w:rsid w:val="00786CE9"/>
    <w:pPr>
      <w:keepNext/>
      <w:keepLines/>
      <w:numPr>
        <w:ilvl w:val="4"/>
        <w:numId w:val="6"/>
      </w:numPr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8"/>
    <w:next w:val="a8"/>
    <w:link w:val="60"/>
    <w:uiPriority w:val="9"/>
    <w:semiHidden/>
    <w:unhideWhenUsed/>
    <w:qFormat/>
    <w:rsid w:val="00786CE9"/>
    <w:pPr>
      <w:keepNext/>
      <w:keepLines/>
      <w:numPr>
        <w:ilvl w:val="5"/>
        <w:numId w:val="6"/>
      </w:numPr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8"/>
    <w:next w:val="a8"/>
    <w:link w:val="70"/>
    <w:uiPriority w:val="9"/>
    <w:semiHidden/>
    <w:unhideWhenUsed/>
    <w:qFormat/>
    <w:rsid w:val="00786CE9"/>
    <w:pPr>
      <w:keepNext/>
      <w:keepLines/>
      <w:numPr>
        <w:ilvl w:val="6"/>
        <w:numId w:val="6"/>
      </w:numPr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8"/>
    <w:next w:val="a8"/>
    <w:link w:val="80"/>
    <w:uiPriority w:val="9"/>
    <w:semiHidden/>
    <w:unhideWhenUsed/>
    <w:qFormat/>
    <w:rsid w:val="00786CE9"/>
    <w:pPr>
      <w:keepNext/>
      <w:keepLines/>
      <w:numPr>
        <w:ilvl w:val="7"/>
        <w:numId w:val="6"/>
      </w:numPr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8"/>
    <w:next w:val="a8"/>
    <w:link w:val="90"/>
    <w:uiPriority w:val="9"/>
    <w:semiHidden/>
    <w:unhideWhenUsed/>
    <w:qFormat/>
    <w:rsid w:val="00786CE9"/>
    <w:pPr>
      <w:keepNext/>
      <w:keepLines/>
      <w:numPr>
        <w:ilvl w:val="8"/>
        <w:numId w:val="6"/>
      </w:numPr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9">
    <w:name w:val="Default Paragraph Font"/>
    <w:uiPriority w:val="1"/>
    <w:semiHidden/>
    <w:unhideWhenUsed/>
  </w:style>
  <w:style w:type="table" w:default="1" w:styleId="a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b">
    <w:name w:val="No List"/>
    <w:uiPriority w:val="99"/>
    <w:semiHidden/>
    <w:unhideWhenUsed/>
  </w:style>
  <w:style w:type="paragraph" w:styleId="ac">
    <w:name w:val="Title"/>
    <w:basedOn w:val="a8"/>
    <w:next w:val="a8"/>
    <w:link w:val="ad"/>
    <w:uiPriority w:val="10"/>
    <w:rsid w:val="0028108E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ad">
    <w:name w:val="Заголовок Знак"/>
    <w:basedOn w:val="a9"/>
    <w:link w:val="ac"/>
    <w:uiPriority w:val="10"/>
    <w:rsid w:val="0028108E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22">
    <w:name w:val="Заголовок 2 Знак"/>
    <w:basedOn w:val="a9"/>
    <w:link w:val="21"/>
    <w:uiPriority w:val="9"/>
    <w:rsid w:val="0023307E"/>
    <w:rPr>
      <w:rFonts w:eastAsiaTheme="majorEastAsia" w:cstheme="majorBidi"/>
      <w:szCs w:val="32"/>
    </w:rPr>
  </w:style>
  <w:style w:type="paragraph" w:styleId="ae">
    <w:name w:val="TOC Heading"/>
    <w:aliases w:val="ЧГУ Заголовок оглавления"/>
    <w:basedOn w:val="a8"/>
    <w:next w:val="a8"/>
    <w:uiPriority w:val="39"/>
    <w:unhideWhenUsed/>
    <w:qFormat/>
    <w:rsid w:val="0051182E"/>
    <w:pPr>
      <w:keepNext/>
      <w:keepLines/>
      <w:spacing w:line="480" w:lineRule="auto"/>
      <w:ind w:firstLine="0"/>
      <w:jc w:val="center"/>
      <w:outlineLvl w:val="9"/>
    </w:pPr>
    <w:rPr>
      <w:rFonts w:eastAsiaTheme="majorEastAsia" w:cs="Times New Roman"/>
      <w:kern w:val="0"/>
      <w:lang w:eastAsia="ru-RU"/>
      <w14:ligatures w14:val="none"/>
    </w:rPr>
  </w:style>
  <w:style w:type="paragraph" w:styleId="1">
    <w:name w:val="toc 1"/>
    <w:basedOn w:val="a8"/>
    <w:next w:val="a8"/>
    <w:autoRedefine/>
    <w:uiPriority w:val="39"/>
    <w:unhideWhenUsed/>
    <w:rsid w:val="00577111"/>
    <w:pPr>
      <w:tabs>
        <w:tab w:val="left" w:pos="960"/>
        <w:tab w:val="right" w:leader="dot" w:pos="9628"/>
      </w:tabs>
      <w:outlineLvl w:val="9"/>
    </w:pPr>
  </w:style>
  <w:style w:type="character" w:styleId="af">
    <w:name w:val="Hyperlink"/>
    <w:basedOn w:val="a9"/>
    <w:uiPriority w:val="99"/>
    <w:unhideWhenUsed/>
    <w:qFormat/>
    <w:rsid w:val="00802544"/>
    <w:rPr>
      <w:color w:val="0E2841" w:themeColor="text2"/>
      <w:u w:val="single"/>
    </w:rPr>
  </w:style>
  <w:style w:type="paragraph" w:customStyle="1" w:styleId="a1">
    <w:name w:val="ЧГУ Раздел"/>
    <w:basedOn w:val="af0"/>
    <w:next w:val="af1"/>
    <w:link w:val="af2"/>
    <w:qFormat/>
    <w:rsid w:val="00DC3B81"/>
    <w:pPr>
      <w:numPr>
        <w:numId w:val="7"/>
      </w:numPr>
      <w:tabs>
        <w:tab w:val="left" w:pos="851"/>
      </w:tabs>
      <w:ind w:left="0" w:firstLine="426"/>
      <w:jc w:val="both"/>
    </w:pPr>
  </w:style>
  <w:style w:type="paragraph" w:styleId="51">
    <w:name w:val="List 5"/>
    <w:basedOn w:val="a8"/>
    <w:uiPriority w:val="99"/>
    <w:semiHidden/>
    <w:unhideWhenUsed/>
    <w:rsid w:val="0023307E"/>
    <w:pPr>
      <w:ind w:left="1415" w:hanging="283"/>
      <w:contextualSpacing/>
    </w:pPr>
  </w:style>
  <w:style w:type="character" w:customStyle="1" w:styleId="af2">
    <w:name w:val="ЧГУ Раздел Знак"/>
    <w:basedOn w:val="af3"/>
    <w:link w:val="a1"/>
    <w:rsid w:val="00DC3B81"/>
  </w:style>
  <w:style w:type="paragraph" w:styleId="af4">
    <w:name w:val="List Paragraph"/>
    <w:basedOn w:val="a8"/>
    <w:link w:val="af5"/>
    <w:uiPriority w:val="34"/>
    <w:rsid w:val="00DC3B81"/>
    <w:pPr>
      <w:ind w:left="720"/>
      <w:contextualSpacing/>
    </w:pPr>
  </w:style>
  <w:style w:type="paragraph" w:customStyle="1" w:styleId="a7">
    <w:name w:val="ЧГУ Нум список"/>
    <w:basedOn w:val="af4"/>
    <w:link w:val="af6"/>
    <w:qFormat/>
    <w:rsid w:val="00EC694B"/>
    <w:pPr>
      <w:numPr>
        <w:numId w:val="8"/>
      </w:numPr>
      <w:ind w:left="0" w:firstLine="425"/>
      <w:jc w:val="both"/>
      <w:outlineLvl w:val="9"/>
    </w:pPr>
  </w:style>
  <w:style w:type="character" w:customStyle="1" w:styleId="af5">
    <w:name w:val="Абзац списка Знак"/>
    <w:basedOn w:val="a9"/>
    <w:link w:val="af4"/>
    <w:uiPriority w:val="34"/>
    <w:rsid w:val="00DC3B81"/>
  </w:style>
  <w:style w:type="character" w:customStyle="1" w:styleId="af6">
    <w:name w:val="ЧГУ Нум список Знак"/>
    <w:basedOn w:val="af5"/>
    <w:link w:val="a7"/>
    <w:rsid w:val="00EC694B"/>
  </w:style>
  <w:style w:type="paragraph" w:customStyle="1" w:styleId="a2">
    <w:name w:val="ЧГУ Подраздел"/>
    <w:basedOn w:val="af4"/>
    <w:next w:val="af1"/>
    <w:link w:val="af7"/>
    <w:qFormat/>
    <w:rsid w:val="00627F32"/>
    <w:pPr>
      <w:numPr>
        <w:ilvl w:val="1"/>
        <w:numId w:val="7"/>
      </w:numPr>
      <w:tabs>
        <w:tab w:val="left" w:pos="1134"/>
      </w:tabs>
      <w:spacing w:line="480" w:lineRule="auto"/>
      <w:ind w:left="0" w:firstLine="425"/>
      <w:outlineLvl w:val="1"/>
    </w:pPr>
  </w:style>
  <w:style w:type="character" w:customStyle="1" w:styleId="af7">
    <w:name w:val="ЧГУ Подраздел Знак"/>
    <w:basedOn w:val="af5"/>
    <w:link w:val="a2"/>
    <w:rsid w:val="00627F32"/>
  </w:style>
  <w:style w:type="paragraph" w:styleId="23">
    <w:name w:val="toc 2"/>
    <w:basedOn w:val="a8"/>
    <w:next w:val="a8"/>
    <w:autoRedefine/>
    <w:uiPriority w:val="39"/>
    <w:unhideWhenUsed/>
    <w:rsid w:val="00577111"/>
    <w:pPr>
      <w:tabs>
        <w:tab w:val="left" w:pos="1440"/>
        <w:tab w:val="right" w:leader="dot" w:pos="9628"/>
      </w:tabs>
      <w:ind w:left="278"/>
      <w:outlineLvl w:val="9"/>
    </w:pPr>
  </w:style>
  <w:style w:type="paragraph" w:styleId="31">
    <w:name w:val="toc 3"/>
    <w:basedOn w:val="a8"/>
    <w:next w:val="a8"/>
    <w:autoRedefine/>
    <w:uiPriority w:val="39"/>
    <w:unhideWhenUsed/>
    <w:rsid w:val="00577111"/>
    <w:pPr>
      <w:tabs>
        <w:tab w:val="left" w:pos="1920"/>
        <w:tab w:val="right" w:leader="dot" w:pos="9628"/>
      </w:tabs>
      <w:ind w:left="561"/>
      <w:outlineLvl w:val="9"/>
    </w:pPr>
  </w:style>
  <w:style w:type="paragraph" w:customStyle="1" w:styleId="a6">
    <w:name w:val="ЧГУ Литература список"/>
    <w:basedOn w:val="af1"/>
    <w:link w:val="af8"/>
    <w:qFormat/>
    <w:rsid w:val="002300F6"/>
    <w:pPr>
      <w:numPr>
        <w:numId w:val="9"/>
      </w:numPr>
      <w:tabs>
        <w:tab w:val="left" w:pos="993"/>
      </w:tabs>
      <w:ind w:left="0" w:firstLine="425"/>
    </w:pPr>
  </w:style>
  <w:style w:type="character" w:customStyle="1" w:styleId="af8">
    <w:name w:val="ЧГУ Литература список Знак"/>
    <w:basedOn w:val="af9"/>
    <w:link w:val="a6"/>
    <w:rsid w:val="002300F6"/>
  </w:style>
  <w:style w:type="paragraph" w:customStyle="1" w:styleId="a0">
    <w:name w:val="ЧГУ Приложение"/>
    <w:basedOn w:val="af1"/>
    <w:link w:val="afa"/>
    <w:qFormat/>
    <w:rsid w:val="00A31541"/>
    <w:pPr>
      <w:numPr>
        <w:numId w:val="10"/>
      </w:numPr>
      <w:spacing w:line="480" w:lineRule="auto"/>
      <w:ind w:left="0" w:hanging="142"/>
      <w:jc w:val="right"/>
      <w:outlineLvl w:val="0"/>
    </w:pPr>
    <w:rPr>
      <w:lang w:val="en-US"/>
    </w:rPr>
  </w:style>
  <w:style w:type="character" w:customStyle="1" w:styleId="afa">
    <w:name w:val="ЧГУ Приложение Знак"/>
    <w:basedOn w:val="af9"/>
    <w:link w:val="a0"/>
    <w:rsid w:val="00A31541"/>
    <w:rPr>
      <w:lang w:val="en-US"/>
    </w:rPr>
  </w:style>
  <w:style w:type="paragraph" w:customStyle="1" w:styleId="a3">
    <w:name w:val="ЧГУ Ненум список"/>
    <w:basedOn w:val="af1"/>
    <w:link w:val="afb"/>
    <w:qFormat/>
    <w:rsid w:val="00180705"/>
    <w:pPr>
      <w:numPr>
        <w:numId w:val="4"/>
      </w:numPr>
      <w:ind w:left="0" w:firstLine="426"/>
    </w:pPr>
    <w:rPr>
      <w:lang w:eastAsia="ar-SA"/>
    </w:rPr>
  </w:style>
  <w:style w:type="character" w:customStyle="1" w:styleId="afb">
    <w:name w:val="ЧГУ Ненум список Знак"/>
    <w:basedOn w:val="af9"/>
    <w:link w:val="a3"/>
    <w:rsid w:val="00180705"/>
    <w:rPr>
      <w:lang w:eastAsia="ar-SA"/>
    </w:rPr>
  </w:style>
  <w:style w:type="paragraph" w:styleId="afc">
    <w:name w:val="header"/>
    <w:basedOn w:val="a8"/>
    <w:link w:val="afd"/>
    <w:uiPriority w:val="99"/>
    <w:unhideWhenUsed/>
    <w:rsid w:val="00CD2ABA"/>
    <w:pPr>
      <w:tabs>
        <w:tab w:val="center" w:pos="4677"/>
        <w:tab w:val="right" w:pos="9355"/>
      </w:tabs>
      <w:spacing w:line="240" w:lineRule="auto"/>
    </w:pPr>
  </w:style>
  <w:style w:type="character" w:customStyle="1" w:styleId="afd">
    <w:name w:val="Верхний колонтитул Знак"/>
    <w:basedOn w:val="a9"/>
    <w:link w:val="afc"/>
    <w:uiPriority w:val="99"/>
    <w:rsid w:val="00CD2ABA"/>
  </w:style>
  <w:style w:type="paragraph" w:customStyle="1" w:styleId="a4">
    <w:name w:val="ЧГУ Приложение раздел"/>
    <w:basedOn w:val="af4"/>
    <w:next w:val="af1"/>
    <w:link w:val="afe"/>
    <w:qFormat/>
    <w:rsid w:val="00E53D8D"/>
    <w:pPr>
      <w:numPr>
        <w:numId w:val="2"/>
      </w:numPr>
      <w:tabs>
        <w:tab w:val="left" w:pos="851"/>
      </w:tabs>
      <w:spacing w:line="480" w:lineRule="auto"/>
      <w:ind w:left="0" w:firstLine="425"/>
      <w:outlineLvl w:val="9"/>
    </w:pPr>
  </w:style>
  <w:style w:type="character" w:customStyle="1" w:styleId="afe">
    <w:name w:val="ЧГУ Приложение раздел Знак"/>
    <w:basedOn w:val="af5"/>
    <w:link w:val="a4"/>
    <w:rsid w:val="00E53D8D"/>
  </w:style>
  <w:style w:type="character" w:customStyle="1" w:styleId="30">
    <w:name w:val="Заголовок 3 Знак"/>
    <w:basedOn w:val="a9"/>
    <w:link w:val="3"/>
    <w:uiPriority w:val="9"/>
    <w:rsid w:val="0023307E"/>
    <w:rPr>
      <w:rFonts w:asciiTheme="minorHAnsi" w:eastAsiaTheme="majorEastAsia" w:hAnsiTheme="minorHAnsi" w:cstheme="majorBidi"/>
      <w:color w:val="0F4761" w:themeColor="accent1" w:themeShade="BF"/>
    </w:rPr>
  </w:style>
  <w:style w:type="paragraph" w:styleId="aff">
    <w:name w:val="footer"/>
    <w:basedOn w:val="a8"/>
    <w:link w:val="aff0"/>
    <w:uiPriority w:val="99"/>
    <w:unhideWhenUsed/>
    <w:rsid w:val="00CD2ABA"/>
    <w:pPr>
      <w:tabs>
        <w:tab w:val="center" w:pos="4677"/>
        <w:tab w:val="right" w:pos="9355"/>
      </w:tabs>
      <w:spacing w:line="240" w:lineRule="auto"/>
    </w:pPr>
  </w:style>
  <w:style w:type="character" w:customStyle="1" w:styleId="aff0">
    <w:name w:val="Нижний колонтитул Знак"/>
    <w:basedOn w:val="a9"/>
    <w:link w:val="aff"/>
    <w:uiPriority w:val="99"/>
    <w:rsid w:val="00CD2ABA"/>
  </w:style>
  <w:style w:type="paragraph" w:customStyle="1" w:styleId="a5">
    <w:name w:val="ЧГУ Приложение подраздел"/>
    <w:basedOn w:val="af4"/>
    <w:next w:val="af1"/>
    <w:link w:val="aff1"/>
    <w:qFormat/>
    <w:rsid w:val="00E53D8D"/>
    <w:pPr>
      <w:numPr>
        <w:ilvl w:val="1"/>
        <w:numId w:val="2"/>
      </w:numPr>
      <w:tabs>
        <w:tab w:val="left" w:pos="1134"/>
      </w:tabs>
      <w:spacing w:line="480" w:lineRule="auto"/>
      <w:ind w:left="0" w:firstLine="425"/>
      <w:outlineLvl w:val="9"/>
    </w:pPr>
    <w:rPr>
      <w:rFonts w:eastAsia="Calibri"/>
    </w:rPr>
  </w:style>
  <w:style w:type="character" w:customStyle="1" w:styleId="aff1">
    <w:name w:val="ЧГУ Приложение подраздел Знак"/>
    <w:basedOn w:val="af5"/>
    <w:link w:val="a5"/>
    <w:rsid w:val="00E53D8D"/>
    <w:rPr>
      <w:rFonts w:eastAsia="Calibri"/>
    </w:rPr>
  </w:style>
  <w:style w:type="paragraph" w:customStyle="1" w:styleId="aff2">
    <w:name w:val="ЧГУ Приложение раздел ненум"/>
    <w:basedOn w:val="af1"/>
    <w:next w:val="af1"/>
    <w:link w:val="aff3"/>
    <w:qFormat/>
    <w:rsid w:val="00304583"/>
    <w:pPr>
      <w:spacing w:line="480" w:lineRule="auto"/>
    </w:pPr>
    <w:rPr>
      <w:rFonts w:eastAsiaTheme="majorEastAsia"/>
    </w:rPr>
  </w:style>
  <w:style w:type="character" w:customStyle="1" w:styleId="aff3">
    <w:name w:val="ЧГУ Приложение раздел ненум Знак"/>
    <w:basedOn w:val="af9"/>
    <w:link w:val="aff2"/>
    <w:rsid w:val="00304583"/>
    <w:rPr>
      <w:rFonts w:eastAsiaTheme="majorEastAsia"/>
    </w:rPr>
  </w:style>
  <w:style w:type="table" w:customStyle="1" w:styleId="10">
    <w:name w:val="Сетка таблицы1"/>
    <w:basedOn w:val="aa"/>
    <w:uiPriority w:val="39"/>
    <w:rsid w:val="0023307E"/>
    <w:pPr>
      <w:spacing w:line="240" w:lineRule="auto"/>
    </w:pPr>
    <w:rPr>
      <w:rFonts w:eastAsiaTheme="minorHAnsi"/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1">
    <w:name w:val="Неразрешенное упоминание1"/>
    <w:basedOn w:val="a9"/>
    <w:uiPriority w:val="99"/>
    <w:semiHidden/>
    <w:unhideWhenUsed/>
    <w:rsid w:val="0023307E"/>
    <w:rPr>
      <w:color w:val="605E5C"/>
      <w:shd w:val="clear" w:color="auto" w:fill="E1DFDD"/>
    </w:rPr>
  </w:style>
  <w:style w:type="table" w:customStyle="1" w:styleId="24">
    <w:name w:val="Сетка таблицы2"/>
    <w:basedOn w:val="aa"/>
    <w:next w:val="aff4"/>
    <w:uiPriority w:val="39"/>
    <w:rsid w:val="0023307E"/>
    <w:pPr>
      <w:spacing w:line="240" w:lineRule="auto"/>
    </w:pPr>
    <w:rPr>
      <w:rFonts w:ascii="Calibri" w:eastAsia="Calibri" w:hAnsi="Calibri" w:cs="Times New Roman"/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4">
    <w:name w:val="Table Grid"/>
    <w:basedOn w:val="aa"/>
    <w:uiPriority w:val="39"/>
    <w:rsid w:val="0023307E"/>
    <w:pPr>
      <w:spacing w:line="240" w:lineRule="auto"/>
    </w:pPr>
    <w:rPr>
      <w:rFonts w:eastAsiaTheme="minorHAnsi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5">
    <w:name w:val="Неразрешенное упоминание2"/>
    <w:basedOn w:val="a9"/>
    <w:uiPriority w:val="99"/>
    <w:semiHidden/>
    <w:unhideWhenUsed/>
    <w:rsid w:val="0023307E"/>
    <w:rPr>
      <w:color w:val="605E5C"/>
      <w:shd w:val="clear" w:color="auto" w:fill="E1DFDD"/>
    </w:rPr>
  </w:style>
  <w:style w:type="character" w:customStyle="1" w:styleId="40">
    <w:name w:val="Заголовок 4 Знак"/>
    <w:basedOn w:val="a9"/>
    <w:link w:val="4"/>
    <w:uiPriority w:val="9"/>
    <w:semiHidden/>
    <w:rsid w:val="0023307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9"/>
    <w:link w:val="5"/>
    <w:uiPriority w:val="9"/>
    <w:semiHidden/>
    <w:rsid w:val="0023307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Заголовок 6 Знак"/>
    <w:basedOn w:val="a9"/>
    <w:link w:val="6"/>
    <w:uiPriority w:val="9"/>
    <w:semiHidden/>
    <w:rsid w:val="0023307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9"/>
    <w:link w:val="7"/>
    <w:uiPriority w:val="9"/>
    <w:semiHidden/>
    <w:rsid w:val="0023307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9"/>
    <w:link w:val="8"/>
    <w:uiPriority w:val="9"/>
    <w:semiHidden/>
    <w:rsid w:val="0023307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9"/>
    <w:link w:val="9"/>
    <w:uiPriority w:val="9"/>
    <w:semiHidden/>
    <w:rsid w:val="0023307E"/>
    <w:rPr>
      <w:rFonts w:asciiTheme="minorHAnsi" w:eastAsiaTheme="majorEastAsia" w:hAnsiTheme="minorHAnsi" w:cstheme="majorBidi"/>
      <w:color w:val="272727" w:themeColor="text1" w:themeTint="D8"/>
    </w:rPr>
  </w:style>
  <w:style w:type="character" w:styleId="aff5">
    <w:name w:val="FollowedHyperlink"/>
    <w:basedOn w:val="a9"/>
    <w:uiPriority w:val="99"/>
    <w:semiHidden/>
    <w:unhideWhenUsed/>
    <w:rsid w:val="0023307E"/>
    <w:rPr>
      <w:color w:val="96607D" w:themeColor="followedHyperlink"/>
      <w:u w:val="single"/>
    </w:rPr>
  </w:style>
  <w:style w:type="character" w:styleId="aff6">
    <w:name w:val="Unresolved Mention"/>
    <w:basedOn w:val="a9"/>
    <w:uiPriority w:val="99"/>
    <w:semiHidden/>
    <w:unhideWhenUsed/>
    <w:rsid w:val="0023307E"/>
    <w:rPr>
      <w:color w:val="605E5C"/>
      <w:shd w:val="clear" w:color="auto" w:fill="E1DFDD"/>
    </w:rPr>
  </w:style>
  <w:style w:type="paragraph" w:styleId="a">
    <w:name w:val="List Bullet"/>
    <w:basedOn w:val="a8"/>
    <w:uiPriority w:val="99"/>
    <w:semiHidden/>
    <w:unhideWhenUsed/>
    <w:rsid w:val="004D061B"/>
    <w:pPr>
      <w:numPr>
        <w:numId w:val="3"/>
      </w:numPr>
      <w:contextualSpacing/>
    </w:pPr>
  </w:style>
  <w:style w:type="paragraph" w:customStyle="1" w:styleId="af1">
    <w:name w:val="ЧГУ Текст"/>
    <w:basedOn w:val="a8"/>
    <w:link w:val="af9"/>
    <w:qFormat/>
    <w:rsid w:val="00C63D47"/>
    <w:pPr>
      <w:jc w:val="both"/>
      <w:outlineLvl w:val="9"/>
    </w:pPr>
  </w:style>
  <w:style w:type="character" w:customStyle="1" w:styleId="af9">
    <w:name w:val="ЧГУ Текст Знак"/>
    <w:basedOn w:val="a9"/>
    <w:link w:val="af1"/>
    <w:rsid w:val="00C63D47"/>
  </w:style>
  <w:style w:type="paragraph" w:customStyle="1" w:styleId="af0">
    <w:name w:val="ЧГУ Заголовок"/>
    <w:basedOn w:val="a8"/>
    <w:next w:val="af1"/>
    <w:link w:val="af3"/>
    <w:qFormat/>
    <w:rsid w:val="00414E9E"/>
    <w:pPr>
      <w:spacing w:line="480" w:lineRule="auto"/>
      <w:ind w:firstLine="0"/>
      <w:jc w:val="center"/>
    </w:pPr>
  </w:style>
  <w:style w:type="character" w:customStyle="1" w:styleId="af3">
    <w:name w:val="ЧГУ Заголовок Знак"/>
    <w:basedOn w:val="a9"/>
    <w:link w:val="af0"/>
    <w:rsid w:val="00414E9E"/>
  </w:style>
  <w:style w:type="paragraph" w:styleId="41">
    <w:name w:val="toc 4"/>
    <w:basedOn w:val="a8"/>
    <w:next w:val="a8"/>
    <w:autoRedefine/>
    <w:uiPriority w:val="39"/>
    <w:unhideWhenUsed/>
    <w:rsid w:val="00C63D47"/>
    <w:pPr>
      <w:spacing w:after="100" w:line="278" w:lineRule="auto"/>
      <w:ind w:left="720" w:firstLine="0"/>
      <w:outlineLvl w:val="9"/>
    </w:pPr>
    <w:rPr>
      <w:rFonts w:asciiTheme="minorHAnsi" w:eastAsiaTheme="minorEastAsia" w:hAnsiTheme="minorHAnsi"/>
      <w:color w:val="auto"/>
      <w:sz w:val="24"/>
      <w:szCs w:val="24"/>
      <w:lang w:eastAsia="ru-RU"/>
    </w:rPr>
  </w:style>
  <w:style w:type="paragraph" w:styleId="52">
    <w:name w:val="toc 5"/>
    <w:basedOn w:val="a8"/>
    <w:next w:val="a8"/>
    <w:autoRedefine/>
    <w:uiPriority w:val="39"/>
    <w:unhideWhenUsed/>
    <w:rsid w:val="00C63D47"/>
    <w:pPr>
      <w:spacing w:after="100" w:line="278" w:lineRule="auto"/>
      <w:ind w:left="960" w:firstLine="0"/>
      <w:outlineLvl w:val="9"/>
    </w:pPr>
    <w:rPr>
      <w:rFonts w:asciiTheme="minorHAnsi" w:eastAsiaTheme="minorEastAsia" w:hAnsiTheme="minorHAnsi"/>
      <w:color w:val="auto"/>
      <w:sz w:val="24"/>
      <w:szCs w:val="24"/>
      <w:lang w:eastAsia="ru-RU"/>
    </w:rPr>
  </w:style>
  <w:style w:type="paragraph" w:styleId="61">
    <w:name w:val="toc 6"/>
    <w:basedOn w:val="a8"/>
    <w:next w:val="a8"/>
    <w:autoRedefine/>
    <w:uiPriority w:val="39"/>
    <w:unhideWhenUsed/>
    <w:rsid w:val="00C63D47"/>
    <w:pPr>
      <w:spacing w:after="100" w:line="278" w:lineRule="auto"/>
      <w:ind w:left="1200" w:firstLine="0"/>
      <w:outlineLvl w:val="9"/>
    </w:pPr>
    <w:rPr>
      <w:rFonts w:asciiTheme="minorHAnsi" w:eastAsiaTheme="minorEastAsia" w:hAnsiTheme="minorHAnsi"/>
      <w:color w:val="auto"/>
      <w:sz w:val="24"/>
      <w:szCs w:val="24"/>
      <w:lang w:eastAsia="ru-RU"/>
    </w:rPr>
  </w:style>
  <w:style w:type="paragraph" w:styleId="71">
    <w:name w:val="toc 7"/>
    <w:basedOn w:val="a8"/>
    <w:next w:val="a8"/>
    <w:autoRedefine/>
    <w:uiPriority w:val="39"/>
    <w:unhideWhenUsed/>
    <w:rsid w:val="00C63D47"/>
    <w:pPr>
      <w:spacing w:after="100" w:line="278" w:lineRule="auto"/>
      <w:ind w:left="1440" w:firstLine="0"/>
      <w:outlineLvl w:val="9"/>
    </w:pPr>
    <w:rPr>
      <w:rFonts w:asciiTheme="minorHAnsi" w:eastAsiaTheme="minorEastAsia" w:hAnsiTheme="minorHAnsi"/>
      <w:color w:val="auto"/>
      <w:sz w:val="24"/>
      <w:szCs w:val="24"/>
      <w:lang w:eastAsia="ru-RU"/>
    </w:rPr>
  </w:style>
  <w:style w:type="paragraph" w:styleId="81">
    <w:name w:val="toc 8"/>
    <w:basedOn w:val="a8"/>
    <w:next w:val="a8"/>
    <w:autoRedefine/>
    <w:uiPriority w:val="39"/>
    <w:unhideWhenUsed/>
    <w:rsid w:val="00C63D47"/>
    <w:pPr>
      <w:spacing w:after="100" w:line="278" w:lineRule="auto"/>
      <w:ind w:left="1680" w:firstLine="0"/>
      <w:outlineLvl w:val="9"/>
    </w:pPr>
    <w:rPr>
      <w:rFonts w:asciiTheme="minorHAnsi" w:eastAsiaTheme="minorEastAsia" w:hAnsiTheme="minorHAnsi"/>
      <w:color w:val="auto"/>
      <w:sz w:val="24"/>
      <w:szCs w:val="24"/>
      <w:lang w:eastAsia="ru-RU"/>
    </w:rPr>
  </w:style>
  <w:style w:type="paragraph" w:styleId="91">
    <w:name w:val="toc 9"/>
    <w:basedOn w:val="a8"/>
    <w:next w:val="a8"/>
    <w:autoRedefine/>
    <w:uiPriority w:val="39"/>
    <w:unhideWhenUsed/>
    <w:rsid w:val="00C63D47"/>
    <w:pPr>
      <w:spacing w:after="100" w:line="278" w:lineRule="auto"/>
      <w:ind w:left="1920" w:firstLine="0"/>
      <w:outlineLvl w:val="9"/>
    </w:pPr>
    <w:rPr>
      <w:rFonts w:asciiTheme="minorHAnsi" w:eastAsiaTheme="minorEastAsia" w:hAnsiTheme="minorHAnsi"/>
      <w:color w:val="auto"/>
      <w:sz w:val="24"/>
      <w:szCs w:val="24"/>
      <w:lang w:eastAsia="ru-RU"/>
    </w:rPr>
  </w:style>
  <w:style w:type="character" w:styleId="aff7">
    <w:name w:val="annotation reference"/>
    <w:basedOn w:val="a9"/>
    <w:uiPriority w:val="99"/>
    <w:semiHidden/>
    <w:unhideWhenUsed/>
    <w:rsid w:val="004000F7"/>
    <w:rPr>
      <w:sz w:val="16"/>
      <w:szCs w:val="16"/>
    </w:rPr>
  </w:style>
  <w:style w:type="paragraph" w:styleId="aff8">
    <w:name w:val="annotation text"/>
    <w:basedOn w:val="a8"/>
    <w:link w:val="aff9"/>
    <w:uiPriority w:val="99"/>
    <w:semiHidden/>
    <w:unhideWhenUsed/>
    <w:rsid w:val="004000F7"/>
    <w:pPr>
      <w:spacing w:line="240" w:lineRule="auto"/>
    </w:pPr>
    <w:rPr>
      <w:sz w:val="20"/>
      <w:szCs w:val="20"/>
    </w:rPr>
  </w:style>
  <w:style w:type="character" w:customStyle="1" w:styleId="aff9">
    <w:name w:val="Текст примечания Знак"/>
    <w:basedOn w:val="a9"/>
    <w:link w:val="aff8"/>
    <w:uiPriority w:val="99"/>
    <w:semiHidden/>
    <w:rsid w:val="004000F7"/>
    <w:rPr>
      <w:sz w:val="20"/>
      <w:szCs w:val="20"/>
    </w:rPr>
  </w:style>
  <w:style w:type="paragraph" w:styleId="affa">
    <w:name w:val="annotation subject"/>
    <w:basedOn w:val="aff8"/>
    <w:next w:val="aff8"/>
    <w:link w:val="affb"/>
    <w:uiPriority w:val="99"/>
    <w:semiHidden/>
    <w:unhideWhenUsed/>
    <w:rsid w:val="004000F7"/>
    <w:rPr>
      <w:b/>
      <w:bCs/>
    </w:rPr>
  </w:style>
  <w:style w:type="character" w:customStyle="1" w:styleId="affb">
    <w:name w:val="Тема примечания Знак"/>
    <w:basedOn w:val="aff9"/>
    <w:link w:val="affa"/>
    <w:uiPriority w:val="99"/>
    <w:semiHidden/>
    <w:rsid w:val="004000F7"/>
    <w:rPr>
      <w:b/>
      <w:bCs/>
      <w:sz w:val="20"/>
      <w:szCs w:val="20"/>
    </w:rPr>
  </w:style>
  <w:style w:type="paragraph" w:customStyle="1" w:styleId="20">
    <w:name w:val="ЧГУ Подраздел 2"/>
    <w:basedOn w:val="af1"/>
    <w:next w:val="af1"/>
    <w:link w:val="26"/>
    <w:qFormat/>
    <w:rsid w:val="005778AF"/>
    <w:pPr>
      <w:numPr>
        <w:ilvl w:val="2"/>
        <w:numId w:val="7"/>
      </w:numPr>
      <w:tabs>
        <w:tab w:val="left" w:pos="1276"/>
      </w:tabs>
      <w:spacing w:line="480" w:lineRule="auto"/>
      <w:ind w:left="0" w:firstLine="425"/>
      <w:outlineLvl w:val="2"/>
    </w:pPr>
  </w:style>
  <w:style w:type="character" w:customStyle="1" w:styleId="26">
    <w:name w:val="ЧГУ Подраздел 2 Знак"/>
    <w:basedOn w:val="af9"/>
    <w:link w:val="20"/>
    <w:rsid w:val="005778AF"/>
  </w:style>
  <w:style w:type="paragraph" w:customStyle="1" w:styleId="2">
    <w:name w:val="ЧГУ Ненумерованный список 2"/>
    <w:basedOn w:val="af1"/>
    <w:link w:val="27"/>
    <w:autoRedefine/>
    <w:qFormat/>
    <w:rsid w:val="00DC208E"/>
    <w:pPr>
      <w:numPr>
        <w:numId w:val="16"/>
      </w:numPr>
      <w:ind w:left="567" w:firstLine="426"/>
    </w:pPr>
  </w:style>
  <w:style w:type="character" w:customStyle="1" w:styleId="27">
    <w:name w:val="ЧГУ Ненумерованный список 2 Знак"/>
    <w:basedOn w:val="af9"/>
    <w:link w:val="2"/>
    <w:rsid w:val="00DC208E"/>
  </w:style>
  <w:style w:type="paragraph" w:styleId="HTML">
    <w:name w:val="HTML Preformatted"/>
    <w:basedOn w:val="a8"/>
    <w:link w:val="HTML0"/>
    <w:uiPriority w:val="99"/>
    <w:unhideWhenUsed/>
    <w:rsid w:val="0076450C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9"/>
    <w:link w:val="HTML"/>
    <w:uiPriority w:val="99"/>
    <w:rsid w:val="0076450C"/>
    <w:rPr>
      <w:rFonts w:ascii="Consolas" w:hAnsi="Consolas"/>
      <w:sz w:val="20"/>
      <w:szCs w:val="20"/>
    </w:rPr>
  </w:style>
  <w:style w:type="paragraph" w:styleId="affc">
    <w:name w:val="caption"/>
    <w:basedOn w:val="a8"/>
    <w:next w:val="a8"/>
    <w:link w:val="affd"/>
    <w:uiPriority w:val="35"/>
    <w:unhideWhenUsed/>
    <w:rsid w:val="008639E9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customStyle="1" w:styleId="affe">
    <w:name w:val="ЧГУ Картинка"/>
    <w:basedOn w:val="affc"/>
    <w:link w:val="afff"/>
    <w:qFormat/>
    <w:rsid w:val="00A57D71"/>
    <w:pPr>
      <w:spacing w:after="0" w:line="360" w:lineRule="auto"/>
      <w:ind w:firstLine="0"/>
      <w:jc w:val="center"/>
      <w:outlineLvl w:val="9"/>
    </w:pPr>
    <w:rPr>
      <w:i w:val="0"/>
      <w:color w:val="auto"/>
      <w:sz w:val="28"/>
    </w:rPr>
  </w:style>
  <w:style w:type="character" w:customStyle="1" w:styleId="affd">
    <w:name w:val="Название объекта Знак"/>
    <w:basedOn w:val="a9"/>
    <w:link w:val="affc"/>
    <w:uiPriority w:val="35"/>
    <w:rsid w:val="00A57D71"/>
    <w:rPr>
      <w:i/>
      <w:iCs/>
      <w:color w:val="0E2841" w:themeColor="text2"/>
      <w:sz w:val="18"/>
      <w:szCs w:val="18"/>
    </w:rPr>
  </w:style>
  <w:style w:type="character" w:customStyle="1" w:styleId="afff">
    <w:name w:val="ЧГУ Картинка Знак"/>
    <w:basedOn w:val="affd"/>
    <w:link w:val="affe"/>
    <w:rsid w:val="00A57D71"/>
    <w:rPr>
      <w:i w:val="0"/>
      <w:iCs/>
      <w:color w:val="auto"/>
      <w:sz w:val="18"/>
      <w:szCs w:val="18"/>
    </w:rPr>
  </w:style>
  <w:style w:type="paragraph" w:customStyle="1" w:styleId="tp-content-listitem">
    <w:name w:val="tp-content-list__item"/>
    <w:basedOn w:val="a8"/>
    <w:rsid w:val="009269CF"/>
    <w:pPr>
      <w:spacing w:before="100" w:beforeAutospacing="1" w:after="100" w:afterAutospacing="1" w:line="240" w:lineRule="auto"/>
      <w:ind w:firstLine="0"/>
      <w:outlineLvl w:val="9"/>
    </w:pPr>
    <w:rPr>
      <w:rFonts w:cs="Times New Roman"/>
      <w:color w:val="auto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9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84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46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34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3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3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45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5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0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2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6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0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10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701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88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75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92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72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766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10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41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64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7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2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2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4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9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4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7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1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1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7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0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5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3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3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259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0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7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9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3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2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46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6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5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6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8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1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8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4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4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4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6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7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3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3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2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8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7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4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4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5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0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9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73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2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8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3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2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1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9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77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3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1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2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8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58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51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46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8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2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6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7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0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2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6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1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5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5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5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9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2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5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2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1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033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48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90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9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5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5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9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6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6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4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7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2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2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7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768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31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29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21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4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1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9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4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5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8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0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7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8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9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8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8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1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0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5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3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3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9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4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6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8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9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63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4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2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4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1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3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2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867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836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60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2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4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4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3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9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8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1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2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9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0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9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4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899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25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17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08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4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2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1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7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9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3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3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9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4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3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9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2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0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670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76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56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2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6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9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2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93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8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33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7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8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7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9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0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3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3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1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1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46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0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8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6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8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3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4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5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5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0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2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83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3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3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0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1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7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36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6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6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6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34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4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4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2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2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599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08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23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4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3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9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3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7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1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9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5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3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3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2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7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8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0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5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0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1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5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1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8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15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04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55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6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0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9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7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5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4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2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8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8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6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7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3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3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6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4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0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5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5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1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4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140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27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26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3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3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1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4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4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1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9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2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0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2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6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8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7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5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5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1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1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1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8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8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0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05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498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64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4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4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1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8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1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3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9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1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9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1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9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7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5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3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3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8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8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2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3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6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3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8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7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8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8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5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43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0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97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8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2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9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8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8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4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1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3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7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63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5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0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8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0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8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3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1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6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1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7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0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5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7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9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1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1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2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0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2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9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555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56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90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7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3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8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1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8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2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3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7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9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5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6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3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8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9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1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5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1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8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1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1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4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5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2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5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3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9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5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2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0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1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0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8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1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4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2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3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8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8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0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6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5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7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1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8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5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7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8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6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8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3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7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4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9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5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1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2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8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9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6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6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0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2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3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3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4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2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1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5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9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0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5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7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5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2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2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0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4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4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6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7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2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9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5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1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3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3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6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646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906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9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7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7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1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8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8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581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710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67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8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5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2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8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4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5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5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6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2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8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6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3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6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5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1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11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868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40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8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6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66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7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7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0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7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6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8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8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3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7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6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3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3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1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9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6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0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9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3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0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3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6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0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1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0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3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9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9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3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3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48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00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07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0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4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3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8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4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6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0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9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0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9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4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4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5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2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8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3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062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56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58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83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2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06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9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1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0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1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2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9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489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23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05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5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0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9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9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1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4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7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94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53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4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1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0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9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6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2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2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9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4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3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9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1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4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9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9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31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76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59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9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3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5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0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24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5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4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6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8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7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9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1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6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9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9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7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7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3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4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2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4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1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8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9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1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2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1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228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50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10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9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5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7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0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04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581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6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078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20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57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0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95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6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9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9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4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3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1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3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9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2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240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135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976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97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89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900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37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2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390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47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18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9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8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0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9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9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1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1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2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66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0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7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5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4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7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9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6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1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2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1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4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427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38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26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1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3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6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0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2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1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0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5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9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0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4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1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9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4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1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2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3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8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6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6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6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2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9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5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1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7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06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02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88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61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22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11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0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5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3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1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4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8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7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8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3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728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508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19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9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5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0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1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6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6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9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3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7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4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4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1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9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5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8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1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6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2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0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890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30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81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4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2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5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8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6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83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95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00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0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9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7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8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5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6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4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5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0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4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3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0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1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6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4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6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19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94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48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1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9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9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8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4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351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36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368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19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1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2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5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8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4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2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9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4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1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6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4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1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2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2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7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3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5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1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4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9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4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03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6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8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25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0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5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0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639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04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37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0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9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0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9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8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4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4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1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7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1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7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4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5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2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1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2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1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1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0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8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8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2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6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8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4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8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7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4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6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6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3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8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0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7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4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9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4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9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9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6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9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0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6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5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3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8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5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5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2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2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5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2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2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3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6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0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5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4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3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6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5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3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7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3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6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1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3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3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6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6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9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2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4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1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7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0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2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9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9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1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0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8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8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3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1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8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2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4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9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1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7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7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2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0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3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8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0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2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6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8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2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3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7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0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7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5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1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9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1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0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5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2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6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4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38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47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04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774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86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71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2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5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0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0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4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4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2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2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0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2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9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5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3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6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7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3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1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0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6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7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3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5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3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4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2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6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1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7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898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17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31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163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002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90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0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6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0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8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4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643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12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681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89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7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6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9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2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5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5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2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2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3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6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4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3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8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1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8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6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5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4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8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5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6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4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7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79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2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0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3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7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8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6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47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15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19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7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6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9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4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2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5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148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13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99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6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9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9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8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3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0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9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0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6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6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1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2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0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7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5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2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8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7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7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9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2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9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5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7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6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024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41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25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5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0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6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1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2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1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8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0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3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3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3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3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6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3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2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7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1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5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3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5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6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1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6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980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655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54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5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0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4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1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3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0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0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6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9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2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1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8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2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4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9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0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6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5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1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9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222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47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40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4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0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2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0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9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5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4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2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289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71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29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8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4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6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9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86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1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3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6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1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8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3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9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4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44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499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91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1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7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3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2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952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1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79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05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1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5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0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2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3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0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7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0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7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2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3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7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6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7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7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2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7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0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7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0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7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3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8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6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9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5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961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37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17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7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1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9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5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5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8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7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0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4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5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5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5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0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8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1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2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6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8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7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7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1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0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8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2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1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5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3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7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3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8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9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1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5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9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6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2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0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6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9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4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3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3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5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0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3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1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9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9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4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8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1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3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6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1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194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425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72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9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0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4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7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2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9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8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4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7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9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5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6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8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3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1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7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1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6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8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1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5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0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93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13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70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4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8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8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2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2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8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3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1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8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3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5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9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7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3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8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0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6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6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6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2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6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5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3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2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708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43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00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149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54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026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36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65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8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26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5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9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6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2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0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3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1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3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0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4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8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3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8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1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8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377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35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39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5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7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7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7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9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3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7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4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0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6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8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6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8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0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4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6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3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4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4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76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5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53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8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5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7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964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83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74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416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641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55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2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6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9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3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0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0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3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4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0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9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1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7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1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6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8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6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0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3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8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8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4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9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4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4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0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7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4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6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3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0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7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2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2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4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8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7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7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6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591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935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36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9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0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9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857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72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84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69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9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4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2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8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6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1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0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8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7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75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2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90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66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92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6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4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5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8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9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3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8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6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1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9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9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2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53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419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1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5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6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8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3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5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8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6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3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7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9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5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5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9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1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9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6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2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02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5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8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6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7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9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85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873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62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6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3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5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8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7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9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0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9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1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3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9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7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8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0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2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4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14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5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95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21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67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1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9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1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2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8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1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4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3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9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8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0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9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7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6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1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9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6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9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6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7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2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0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1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5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9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9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6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1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7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8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7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8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2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2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86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5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3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1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7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4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6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7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5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298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615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07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1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5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4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0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4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0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7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9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0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1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9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2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1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0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5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3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1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2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2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0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3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5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1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9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2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8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3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75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478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7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3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7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3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2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8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7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0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2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2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55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7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8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1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1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3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2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63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7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0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6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4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5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9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1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9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9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0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0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75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8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6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1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1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87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54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04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8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1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3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7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0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8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2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2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3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3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2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7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9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1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7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4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4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3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9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2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4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9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3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9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32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74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72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0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5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6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7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6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7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1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8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5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8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8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7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95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0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7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8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9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8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6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4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0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4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7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8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099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237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10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8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3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59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12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94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4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4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2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2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9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9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9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8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7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3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4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4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1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8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1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6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2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8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0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3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7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3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9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446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15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96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0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6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1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9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7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8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8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4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5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6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2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2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2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8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8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9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3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3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2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5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8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1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5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1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0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4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1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766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94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64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7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2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7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3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1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0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6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0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6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7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9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5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3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7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4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0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0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7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5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3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16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7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131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63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43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5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2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6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1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73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6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3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13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5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0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9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2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125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42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10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2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9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7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4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2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2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2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3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3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2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1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1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2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8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8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1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1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7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472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048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2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1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0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7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2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8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7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6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8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3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3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5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5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2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3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5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8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7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4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2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0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9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8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6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2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3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8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4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39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120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17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02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56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5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0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7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3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5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28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48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21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8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8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3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4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7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6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9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9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7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2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9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1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8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33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3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6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804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958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26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0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9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4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5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7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9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8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9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14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9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3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9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1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5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1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515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275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77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1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9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5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0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0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9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6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2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6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6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1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9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0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8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7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5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1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7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9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7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078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60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57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2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2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8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4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9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5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1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8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5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9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2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2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1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8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0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2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4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0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0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6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4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6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7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7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486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32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24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1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6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9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7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7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9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3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3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6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7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8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1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5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3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2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838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72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24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4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8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1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2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2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5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6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7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0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5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1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6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0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0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7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6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8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4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1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3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0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8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42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38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47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2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4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2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7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1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9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86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8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5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2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9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0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5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5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9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4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8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8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4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3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905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540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21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9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9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9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44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2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0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3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1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8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1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6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6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0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2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4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8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3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5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3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6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1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3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9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0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0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8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4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8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7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3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9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0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8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1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0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3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3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4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5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0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9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3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4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9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image" Target="media/image28.png"/><Relationship Id="rId21" Type="http://schemas.openxmlformats.org/officeDocument/2006/relationships/image" Target="media/image11.png"/><Relationship Id="rId34" Type="http://schemas.openxmlformats.org/officeDocument/2006/relationships/image" Target="media/image23.png"/><Relationship Id="rId42" Type="http://schemas.openxmlformats.org/officeDocument/2006/relationships/image" Target="media/image31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41" Type="http://schemas.openxmlformats.org/officeDocument/2006/relationships/image" Target="media/image3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40" Type="http://schemas.openxmlformats.org/officeDocument/2006/relationships/image" Target="media/image29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5.png"/><Relationship Id="rId10" Type="http://schemas.openxmlformats.org/officeDocument/2006/relationships/header" Target="header2.xml"/><Relationship Id="rId19" Type="http://schemas.openxmlformats.org/officeDocument/2006/relationships/image" Target="media/image9.png"/><Relationship Id="rId31" Type="http://schemas.openxmlformats.org/officeDocument/2006/relationships/hyperlink" Target="https://www.docker.com/" TargetMode="External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4.png"/><Relationship Id="rId43" Type="http://schemas.openxmlformats.org/officeDocument/2006/relationships/fontTable" Target="fontTable.xml"/><Relationship Id="rId8" Type="http://schemas.openxmlformats.org/officeDocument/2006/relationships/header" Target="header1.xml"/><Relationship Id="rId3" Type="http://schemas.openxmlformats.org/officeDocument/2006/relationships/styles" Target="styl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2.png"/><Relationship Id="rId38" Type="http://schemas.openxmlformats.org/officeDocument/2006/relationships/image" Target="media/image27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_CHSU\2026%20&#1064;&#1072;&#1073;&#1083;&#1086;&#1085;%20&#1056;&#1055;&#1047;%20v0.1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F9B557-38C6-470C-A4A2-8B51AC2F1B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2026 Шаблон РПЗ v0.1.dotx</Template>
  <TotalTime>3211</TotalTime>
  <Pages>91</Pages>
  <Words>26980</Words>
  <Characters>153792</Characters>
  <Application>Microsoft Office Word</Application>
  <DocSecurity>0</DocSecurity>
  <Lines>1281</Lines>
  <Paragraphs>360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27</vt:i4>
      </vt:variant>
    </vt:vector>
  </HeadingPairs>
  <TitlesOfParts>
    <vt:vector size="28" baseType="lpstr">
      <vt:lpstr/>
      <vt:lpstr/>
      <vt:lpstr/>
      <vt:lpstr>Введение</vt:lpstr>
      <vt:lpstr/>
      <vt:lpstr>Описание предметной области</vt:lpstr>
      <vt:lpstr/>
      <vt:lpstr>Описание фреймворка Spring</vt:lpstr>
      <vt:lpstr>Описание фреймворка Vaadin</vt:lpstr>
      <vt:lpstr>Описание Spring Boot</vt:lpstr>
      <vt:lpstr/>
      <vt:lpstr>Описание созданного приложения</vt:lpstr>
      <vt:lpstr>    Постановка задачи</vt:lpstr>
      <vt:lpstr>    Логическое проектирование приложения</vt:lpstr>
      <vt:lpstr>        Проектирование базы данных</vt:lpstr>
      <vt:lpstr>        Диаграмма классов</vt:lpstr>
      <vt:lpstr>    Физическое проектирование приложения</vt:lpstr>
      <vt:lpstr>        Проектирование клиентской части</vt:lpstr>
      <vt:lpstr>        Проектирование серверной части</vt:lpstr>
      <vt:lpstr>        Тестирование</vt:lpstr>
      <vt:lpstr>    Результаты работы</vt:lpstr>
      <vt:lpstr/>
      <vt:lpstr/>
      <vt:lpstr>Заключение</vt:lpstr>
      <vt:lpstr>Список литературы</vt:lpstr>
      <vt:lpstr>Техническое задание</vt:lpstr>
      <vt:lpstr/>
      <vt:lpstr>Текст программы</vt:lpstr>
    </vt:vector>
  </TitlesOfParts>
  <Company/>
  <LinksUpToDate>false</LinksUpToDate>
  <CharactersWithSpaces>180412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Григорий Микуцких</dc:creator>
  <cp:keywords/>
  <dc:description/>
  <cp:lastModifiedBy>Григорий Микуцких</cp:lastModifiedBy>
  <cp:revision>157</cp:revision>
  <dcterms:created xsi:type="dcterms:W3CDTF">2025-11-03T08:59:00Z</dcterms:created>
  <dcterms:modified xsi:type="dcterms:W3CDTF">2026-01-17T09:30:00Z</dcterms:modified>
</cp:coreProperties>
</file>