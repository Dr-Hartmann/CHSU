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447A7" w14:textId="77777777" w:rsidR="00B12C9E" w:rsidRDefault="00B12C9E"/>
    <w:tbl>
      <w:tblPr>
        <w:tblW w:w="0" w:type="auto"/>
        <w:tblLook w:val="01E0" w:firstRow="1" w:lastRow="1" w:firstColumn="1" w:lastColumn="1" w:noHBand="0" w:noVBand="0"/>
      </w:tblPr>
      <w:tblGrid>
        <w:gridCol w:w="2546"/>
        <w:gridCol w:w="6"/>
        <w:gridCol w:w="6796"/>
        <w:gridCol w:w="6"/>
      </w:tblGrid>
      <w:tr w:rsidR="002F7378" w:rsidRPr="007912ED" w14:paraId="1FC65065" w14:textId="77777777" w:rsidTr="005752DF">
        <w:trPr>
          <w:gridAfter w:val="1"/>
          <w:wAfter w:w="6" w:type="dxa"/>
        </w:trPr>
        <w:tc>
          <w:tcPr>
            <w:tcW w:w="2546" w:type="dxa"/>
          </w:tcPr>
          <w:p w14:paraId="18F185D0" w14:textId="77777777" w:rsidR="002F7378" w:rsidRPr="007912ED" w:rsidRDefault="002F7378" w:rsidP="00E854E1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Институт (факультет)</w:t>
            </w:r>
          </w:p>
        </w:tc>
        <w:tc>
          <w:tcPr>
            <w:tcW w:w="6802" w:type="dxa"/>
            <w:gridSpan w:val="2"/>
            <w:tcBorders>
              <w:bottom w:val="single" w:sz="4" w:space="0" w:color="auto"/>
            </w:tcBorders>
          </w:tcPr>
          <w:p w14:paraId="04A7431D" w14:textId="77777777" w:rsidR="002F7378" w:rsidRPr="007912ED" w:rsidRDefault="002F7378" w:rsidP="00E854E1">
            <w:pPr>
              <w:ind w:firstLine="0"/>
              <w:jc w:val="center"/>
            </w:pPr>
            <w:r w:rsidRPr="007912ED">
              <w:t>Институт информационных технологий</w:t>
            </w:r>
          </w:p>
        </w:tc>
      </w:tr>
      <w:tr w:rsidR="002F7378" w:rsidRPr="007912ED" w14:paraId="3E4CA846" w14:textId="77777777" w:rsidTr="0007357F">
        <w:tc>
          <w:tcPr>
            <w:tcW w:w="2552" w:type="dxa"/>
            <w:gridSpan w:val="2"/>
          </w:tcPr>
          <w:p w14:paraId="1606EBE7" w14:textId="77777777" w:rsidR="002F7378" w:rsidRPr="007912ED" w:rsidRDefault="002F7378" w:rsidP="00E854E1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Кафедра</w:t>
            </w:r>
          </w:p>
        </w:tc>
        <w:tc>
          <w:tcPr>
            <w:tcW w:w="68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94B767" w14:textId="77777777" w:rsidR="002F7378" w:rsidRPr="007912ED" w:rsidRDefault="002F7378" w:rsidP="00E854E1">
            <w:pPr>
              <w:ind w:firstLine="0"/>
              <w:jc w:val="center"/>
            </w:pPr>
            <w:r w:rsidRPr="007912ED">
              <w:t>М</w:t>
            </w:r>
            <w:r w:rsidR="00FF4427">
              <w:t>атематическо</w:t>
            </w:r>
            <w:r w:rsidR="00793633">
              <w:t>го</w:t>
            </w:r>
            <w:r w:rsidR="00FF4427">
              <w:t xml:space="preserve"> и программно</w:t>
            </w:r>
            <w:r w:rsidR="00793633">
              <w:t>го</w:t>
            </w:r>
            <w:r w:rsidR="00FF4427">
              <w:t xml:space="preserve"> обеспечени</w:t>
            </w:r>
            <w:r w:rsidR="00793633">
              <w:t>я</w:t>
            </w:r>
            <w:r w:rsidRPr="007912ED">
              <w:t xml:space="preserve"> ЭВМ</w:t>
            </w:r>
          </w:p>
        </w:tc>
      </w:tr>
    </w:tbl>
    <w:p w14:paraId="1DE049F4" w14:textId="77777777" w:rsidR="002F7378" w:rsidRDefault="002F7378" w:rsidP="00471AE9"/>
    <w:p w14:paraId="661564C0" w14:textId="77777777" w:rsidR="00B12C9E" w:rsidRPr="00242693" w:rsidRDefault="00B12C9E" w:rsidP="00471AE9"/>
    <w:p w14:paraId="4081E092" w14:textId="0CC94D9C" w:rsidR="002F7378" w:rsidRPr="00CA1C26" w:rsidRDefault="00985806" w:rsidP="00500AB9">
      <w:pPr>
        <w:ind w:firstLine="0"/>
        <w:jc w:val="center"/>
      </w:pPr>
      <w:r w:rsidRPr="009F210F">
        <w:t>КУРСОВОЙ ПРОЕКТ</w:t>
      </w:r>
    </w:p>
    <w:p w14:paraId="51910D17" w14:textId="77777777" w:rsidR="002F7378" w:rsidRDefault="002F7378" w:rsidP="00471AE9"/>
    <w:p w14:paraId="35227207" w14:textId="77777777" w:rsidR="00B12C9E" w:rsidRPr="00242693" w:rsidRDefault="00B12C9E" w:rsidP="00471AE9"/>
    <w:tbl>
      <w:tblPr>
        <w:tblW w:w="0" w:type="auto"/>
        <w:tblLook w:val="01E0" w:firstRow="1" w:lastRow="1" w:firstColumn="1" w:lastColumn="1" w:noHBand="0" w:noVBand="0"/>
      </w:tblPr>
      <w:tblGrid>
        <w:gridCol w:w="1418"/>
        <w:gridCol w:w="8016"/>
      </w:tblGrid>
      <w:tr w:rsidR="002F7378" w:rsidRPr="00421220" w14:paraId="1F9BE4B0" w14:textId="77777777" w:rsidTr="0054419F"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14:paraId="44B01335" w14:textId="12059714" w:rsidR="002F7378" w:rsidRPr="009F210F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9F210F">
              <w:rPr>
                <w:sz w:val="24"/>
                <w:szCs w:val="24"/>
              </w:rPr>
              <w:t xml:space="preserve">по </w:t>
            </w:r>
            <w:r w:rsidR="00280A30" w:rsidRPr="009F210F">
              <w:rPr>
                <w:sz w:val="24"/>
                <w:szCs w:val="24"/>
              </w:rPr>
              <w:t>модулю</w:t>
            </w:r>
          </w:p>
        </w:tc>
        <w:tc>
          <w:tcPr>
            <w:tcW w:w="8016" w:type="dxa"/>
            <w:tcBorders>
              <w:bottom w:val="single" w:sz="4" w:space="0" w:color="auto"/>
            </w:tcBorders>
            <w:vAlign w:val="bottom"/>
          </w:tcPr>
          <w:p w14:paraId="31DDA8A7" w14:textId="0A542D3B" w:rsidR="002F7378" w:rsidRPr="009F210F" w:rsidRDefault="00317A7A" w:rsidP="00582A1E">
            <w:pPr>
              <w:ind w:firstLine="0"/>
              <w:jc w:val="center"/>
            </w:pPr>
            <w:r>
              <w:t>Проектирование систем управления данными</w:t>
            </w:r>
          </w:p>
        </w:tc>
      </w:tr>
      <w:tr w:rsidR="002F7378" w:rsidRPr="00421220" w14:paraId="54D05BCC" w14:textId="77777777" w:rsidTr="0054419F">
        <w:tc>
          <w:tcPr>
            <w:tcW w:w="1418" w:type="dxa"/>
            <w:vAlign w:val="bottom"/>
          </w:tcPr>
          <w:p w14:paraId="3AA0FB7F" w14:textId="77777777" w:rsidR="002F7378" w:rsidRPr="00E854E1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E854E1">
              <w:rPr>
                <w:sz w:val="24"/>
                <w:szCs w:val="24"/>
              </w:rPr>
              <w:t>на тему</w:t>
            </w:r>
          </w:p>
        </w:tc>
        <w:tc>
          <w:tcPr>
            <w:tcW w:w="80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DCFC85" w14:textId="6B5FDB73" w:rsidR="002F7378" w:rsidRPr="00F72554" w:rsidRDefault="00755457" w:rsidP="00582A1E">
            <w:pPr>
              <w:spacing w:before="240"/>
              <w:ind w:firstLine="0"/>
              <w:jc w:val="center"/>
              <w:rPr>
                <w:highlight w:val="yellow"/>
              </w:rPr>
            </w:pPr>
            <w:r w:rsidRPr="00755457">
              <w:t>Проектирование информационной системы</w:t>
            </w:r>
          </w:p>
        </w:tc>
      </w:tr>
      <w:tr w:rsidR="002F7378" w:rsidRPr="00421220" w14:paraId="3D6E5921" w14:textId="77777777" w:rsidTr="0054419F">
        <w:tc>
          <w:tcPr>
            <w:tcW w:w="9434" w:type="dxa"/>
            <w:gridSpan w:val="2"/>
            <w:tcBorders>
              <w:bottom w:val="single" w:sz="4" w:space="0" w:color="auto"/>
            </w:tcBorders>
            <w:vAlign w:val="bottom"/>
          </w:tcPr>
          <w:p w14:paraId="585E8703" w14:textId="11DE5058" w:rsidR="002F7378" w:rsidRPr="009C0904" w:rsidRDefault="0088126E" w:rsidP="001C5864">
            <w:pPr>
              <w:ind w:firstLine="0"/>
              <w:jc w:val="center"/>
              <w:rPr>
                <w:highlight w:val="green"/>
              </w:rPr>
            </w:pPr>
            <w:r w:rsidRPr="009C0904">
              <w:rPr>
                <w:highlight w:val="green"/>
              </w:rPr>
              <w:t>«</w:t>
            </w:r>
            <w:r w:rsidR="0054419F" w:rsidRPr="009C0904">
              <w:rPr>
                <w:highlight w:val="green"/>
              </w:rPr>
              <w:t>Интеллектуальный VR-тренажёр операторов аппаратов</w:t>
            </w:r>
          </w:p>
        </w:tc>
      </w:tr>
      <w:tr w:rsidR="0054419F" w:rsidRPr="00421220" w14:paraId="3AB9F65F" w14:textId="77777777" w:rsidTr="0054419F">
        <w:tc>
          <w:tcPr>
            <w:tcW w:w="94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9EB607" w14:textId="726DF84E" w:rsidR="0054419F" w:rsidRPr="009C0904" w:rsidRDefault="0054419F" w:rsidP="0054419F">
            <w:pPr>
              <w:ind w:firstLine="0"/>
              <w:jc w:val="center"/>
              <w:rPr>
                <w:highlight w:val="green"/>
              </w:rPr>
            </w:pPr>
            <w:r w:rsidRPr="009C0904">
              <w:rPr>
                <w:highlight w:val="green"/>
              </w:rPr>
              <w:t>химических производств: система обработки и генерации сценариев»</w:t>
            </w:r>
          </w:p>
        </w:tc>
      </w:tr>
    </w:tbl>
    <w:p w14:paraId="4D5E1510" w14:textId="77777777" w:rsidR="00500AB9" w:rsidRDefault="00500AB9" w:rsidP="00471AE9"/>
    <w:p w14:paraId="321D2150" w14:textId="77777777" w:rsidR="00B12C9E" w:rsidRDefault="00B12C9E" w:rsidP="00471AE9"/>
    <w:p w14:paraId="75312259" w14:textId="77777777" w:rsidR="00823247" w:rsidRDefault="00823247" w:rsidP="00471AE9"/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1417"/>
        <w:gridCol w:w="1701"/>
        <w:gridCol w:w="1773"/>
      </w:tblGrid>
      <w:tr w:rsidR="002F7378" w:rsidRPr="00421220" w14:paraId="13F5E67F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2D5AEAFE" w14:textId="77777777" w:rsidR="002F7378" w:rsidRPr="00500AB9" w:rsidRDefault="002F7378" w:rsidP="00500AB9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500AB9">
              <w:rPr>
                <w:sz w:val="24"/>
                <w:szCs w:val="24"/>
              </w:rPr>
              <w:t>Выполнил студент группы</w:t>
            </w:r>
          </w:p>
        </w:tc>
      </w:tr>
      <w:tr w:rsidR="001D7EB3" w:rsidRPr="00421220" w14:paraId="5AFD00F5" w14:textId="77777777" w:rsidTr="001D7EB3">
        <w:trPr>
          <w:cantSplit/>
        </w:trPr>
        <w:tc>
          <w:tcPr>
            <w:tcW w:w="3118" w:type="dxa"/>
            <w:gridSpan w:val="2"/>
            <w:tcBorders>
              <w:bottom w:val="single" w:sz="4" w:space="0" w:color="808080"/>
            </w:tcBorders>
            <w:vAlign w:val="center"/>
          </w:tcPr>
          <w:p w14:paraId="5B984FE8" w14:textId="77777777" w:rsidR="001D7EB3" w:rsidRPr="009F210F" w:rsidRDefault="007912ED" w:rsidP="00500AB9">
            <w:pPr>
              <w:ind w:firstLine="0"/>
              <w:jc w:val="center"/>
              <w:rPr>
                <w:i/>
                <w:sz w:val="20"/>
                <w:szCs w:val="20"/>
              </w:rPr>
            </w:pPr>
            <w:r w:rsidRPr="009F210F">
              <w:t>группа</w:t>
            </w:r>
          </w:p>
        </w:tc>
        <w:tc>
          <w:tcPr>
            <w:tcW w:w="1773" w:type="dxa"/>
            <w:tcBorders>
              <w:bottom w:val="single" w:sz="4" w:space="0" w:color="808080"/>
            </w:tcBorders>
            <w:vAlign w:val="center"/>
          </w:tcPr>
          <w:p w14:paraId="7D3E52D7" w14:textId="77777777" w:rsidR="001D7EB3" w:rsidRPr="009F210F" w:rsidRDefault="001D7EB3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9F210F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2F7378" w:rsidRPr="00421220" w14:paraId="14301DBE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371AA4C6" w14:textId="77777777" w:rsidR="002F7378" w:rsidRPr="009F210F" w:rsidRDefault="002F7378" w:rsidP="00500AB9">
            <w:pPr>
              <w:ind w:firstLine="0"/>
              <w:rPr>
                <w:sz w:val="20"/>
                <w:szCs w:val="20"/>
              </w:rPr>
            </w:pPr>
            <w:r w:rsidRPr="009F210F">
              <w:rPr>
                <w:sz w:val="20"/>
                <w:szCs w:val="20"/>
              </w:rPr>
              <w:t>направления подготовки (специальности)</w:t>
            </w:r>
          </w:p>
        </w:tc>
      </w:tr>
      <w:tr w:rsidR="00A00C1F" w:rsidRPr="00421220" w14:paraId="776B3F31" w14:textId="77777777" w:rsidTr="00A00C1F">
        <w:trPr>
          <w:cantSplit/>
        </w:trPr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14F1C563" w14:textId="77777777" w:rsidR="00A00C1F" w:rsidRPr="009F210F" w:rsidRDefault="00A00C1F" w:rsidP="00500AB9">
            <w:pPr>
              <w:ind w:firstLine="0"/>
              <w:jc w:val="right"/>
            </w:pPr>
            <w:r w:rsidRPr="009F210F">
              <w:t>09.03.04</w:t>
            </w:r>
          </w:p>
        </w:tc>
        <w:tc>
          <w:tcPr>
            <w:tcW w:w="3474" w:type="dxa"/>
            <w:gridSpan w:val="2"/>
            <w:tcBorders>
              <w:bottom w:val="single" w:sz="4" w:space="0" w:color="auto"/>
            </w:tcBorders>
            <w:vAlign w:val="center"/>
          </w:tcPr>
          <w:p w14:paraId="1A2E25C2" w14:textId="77777777" w:rsidR="00A00C1F" w:rsidRPr="009F210F" w:rsidRDefault="00A00C1F" w:rsidP="00582A1E">
            <w:pPr>
              <w:ind w:firstLine="0"/>
              <w:jc w:val="center"/>
            </w:pPr>
            <w:r w:rsidRPr="009F210F">
              <w:t>Программная инженерия</w:t>
            </w:r>
          </w:p>
        </w:tc>
      </w:tr>
      <w:tr w:rsidR="002F7378" w:rsidRPr="00421220" w14:paraId="66E2566C" w14:textId="77777777" w:rsidTr="0007357F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  <w:vAlign w:val="center"/>
          </w:tcPr>
          <w:p w14:paraId="68643216" w14:textId="77777777" w:rsidR="002F7378" w:rsidRPr="00500AB9" w:rsidRDefault="002F7378" w:rsidP="00500AB9">
            <w:pPr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500AB9">
              <w:rPr>
                <w:i/>
                <w:iCs/>
                <w:sz w:val="20"/>
                <w:szCs w:val="20"/>
              </w:rPr>
              <w:t>шифр, наименование</w:t>
            </w:r>
          </w:p>
        </w:tc>
      </w:tr>
      <w:tr w:rsidR="002F7378" w:rsidRPr="00421220" w14:paraId="5394E27D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auto"/>
            </w:tcBorders>
            <w:vAlign w:val="center"/>
          </w:tcPr>
          <w:p w14:paraId="141A64AC" w14:textId="1AA29572" w:rsidR="002F7378" w:rsidRPr="00F72554" w:rsidRDefault="009F210F" w:rsidP="00500AB9">
            <w:pPr>
              <w:ind w:firstLine="0"/>
              <w:jc w:val="center"/>
              <w:rPr>
                <w:highlight w:val="yellow"/>
              </w:rPr>
            </w:pPr>
            <w:r>
              <w:t>Микуцких Григорий Андреевич</w:t>
            </w:r>
          </w:p>
        </w:tc>
      </w:tr>
      <w:tr w:rsidR="002F7378" w:rsidRPr="00421220" w14:paraId="51A03710" w14:textId="77777777" w:rsidTr="0007357F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</w:tcPr>
          <w:p w14:paraId="11C1C49B" w14:textId="77777777" w:rsidR="002F7378" w:rsidRPr="00500AB9" w:rsidRDefault="002F7378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500AB9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</w:tbl>
    <w:p w14:paraId="638E2377" w14:textId="77777777" w:rsidR="00B12C9E" w:rsidRPr="00242693" w:rsidRDefault="00B12C9E" w:rsidP="00471AE9"/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2F7378" w:rsidRPr="00421220" w14:paraId="7606E61C" w14:textId="77777777" w:rsidTr="0007357F">
        <w:trPr>
          <w:cantSplit/>
        </w:trPr>
        <w:tc>
          <w:tcPr>
            <w:tcW w:w="4891" w:type="dxa"/>
            <w:vAlign w:val="center"/>
          </w:tcPr>
          <w:p w14:paraId="1D94F1A4" w14:textId="77777777" w:rsidR="002F7378" w:rsidRPr="00582A1E" w:rsidRDefault="002F7378" w:rsidP="00582A1E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582A1E">
              <w:rPr>
                <w:sz w:val="24"/>
                <w:szCs w:val="24"/>
              </w:rPr>
              <w:t>Руководитель</w:t>
            </w:r>
          </w:p>
        </w:tc>
      </w:tr>
      <w:tr w:rsidR="002926E8" w:rsidRPr="00421220" w14:paraId="587B1197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01B6AF98" w14:textId="1D5AAE3C" w:rsidR="002926E8" w:rsidRPr="00F72554" w:rsidRDefault="002926E8" w:rsidP="002926E8">
            <w:pPr>
              <w:ind w:firstLine="0"/>
              <w:jc w:val="center"/>
              <w:rPr>
                <w:highlight w:val="yellow"/>
              </w:rPr>
            </w:pPr>
            <w:r w:rsidRPr="00967561">
              <w:t>Селяничев Олег Леонидович</w:t>
            </w:r>
          </w:p>
        </w:tc>
      </w:tr>
      <w:tr w:rsidR="002926E8" w:rsidRPr="00421220" w14:paraId="3FAA50F3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045EB09E" w14:textId="77777777" w:rsidR="002926E8" w:rsidRPr="002926E8" w:rsidRDefault="002926E8" w:rsidP="002926E8">
            <w:pPr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2926E8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  <w:tr w:rsidR="002926E8" w:rsidRPr="00421220" w14:paraId="35A9D6A4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03F052EC" w14:textId="63A7A59A" w:rsidR="002926E8" w:rsidRPr="002926E8" w:rsidRDefault="002926E8" w:rsidP="002926E8">
            <w:pPr>
              <w:ind w:firstLine="0"/>
              <w:jc w:val="center"/>
            </w:pPr>
            <w:r w:rsidRPr="002926E8">
              <w:t>доцент</w:t>
            </w:r>
          </w:p>
        </w:tc>
      </w:tr>
      <w:tr w:rsidR="002926E8" w:rsidRPr="00421220" w14:paraId="338B4CF1" w14:textId="77777777" w:rsidTr="0007357F">
        <w:trPr>
          <w:cantSplit/>
        </w:trPr>
        <w:tc>
          <w:tcPr>
            <w:tcW w:w="4891" w:type="dxa"/>
            <w:tcBorders>
              <w:top w:val="single" w:sz="4" w:space="0" w:color="808080"/>
            </w:tcBorders>
          </w:tcPr>
          <w:p w14:paraId="4F9C202D" w14:textId="77777777" w:rsidR="002926E8" w:rsidRPr="002926E8" w:rsidRDefault="002926E8" w:rsidP="002926E8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2926E8">
              <w:rPr>
                <w:i/>
                <w:iCs/>
                <w:sz w:val="20"/>
                <w:szCs w:val="20"/>
              </w:rPr>
              <w:t>должность</w:t>
            </w:r>
          </w:p>
        </w:tc>
      </w:tr>
    </w:tbl>
    <w:p w14:paraId="006E410F" w14:textId="77777777" w:rsidR="00B12C9E" w:rsidRPr="00242693" w:rsidRDefault="00B12C9E" w:rsidP="00471AE9"/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2F7378" w:rsidRPr="007912ED" w14:paraId="3CED9CB5" w14:textId="77777777" w:rsidTr="0007357F">
        <w:trPr>
          <w:cantSplit/>
        </w:trPr>
        <w:tc>
          <w:tcPr>
            <w:tcW w:w="4891" w:type="dxa"/>
            <w:vAlign w:val="center"/>
          </w:tcPr>
          <w:p w14:paraId="449FAE46" w14:textId="77777777" w:rsidR="002F7378" w:rsidRPr="007912ED" w:rsidRDefault="002F7378" w:rsidP="00582A1E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 xml:space="preserve">Дата представления работы </w:t>
            </w:r>
          </w:p>
        </w:tc>
      </w:tr>
      <w:tr w:rsidR="002F7378" w:rsidRPr="007912ED" w14:paraId="0D3B16D4" w14:textId="77777777" w:rsidTr="0007357F">
        <w:trPr>
          <w:cantSplit/>
        </w:trPr>
        <w:tc>
          <w:tcPr>
            <w:tcW w:w="4891" w:type="dxa"/>
          </w:tcPr>
          <w:p w14:paraId="02A19E1B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«______»</w:t>
            </w:r>
            <w:r w:rsidR="00CD6BDF" w:rsidRPr="007912ED">
              <w:rPr>
                <w:sz w:val="24"/>
                <w:szCs w:val="24"/>
              </w:rPr>
              <w:t xml:space="preserve"> </w:t>
            </w:r>
            <w:r w:rsidRPr="007912ED">
              <w:rPr>
                <w:sz w:val="24"/>
                <w:szCs w:val="24"/>
              </w:rPr>
              <w:t>_________________ 2026 г.</w:t>
            </w:r>
          </w:p>
        </w:tc>
      </w:tr>
      <w:tr w:rsidR="002F7378" w:rsidRPr="007912ED" w14:paraId="7F2CFA48" w14:textId="77777777" w:rsidTr="0007357F">
        <w:trPr>
          <w:cantSplit/>
        </w:trPr>
        <w:tc>
          <w:tcPr>
            <w:tcW w:w="4891" w:type="dxa"/>
          </w:tcPr>
          <w:p w14:paraId="2EE76C28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10A44B60" w14:textId="77777777" w:rsidTr="0007357F">
        <w:trPr>
          <w:cantSplit/>
        </w:trPr>
        <w:tc>
          <w:tcPr>
            <w:tcW w:w="4891" w:type="dxa"/>
          </w:tcPr>
          <w:p w14:paraId="7B8AA336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 xml:space="preserve">Заключение о допуске к защите </w:t>
            </w:r>
          </w:p>
        </w:tc>
      </w:tr>
      <w:tr w:rsidR="002F7378" w:rsidRPr="007912ED" w14:paraId="4D1152A8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09EC65FD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17D4C360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2C9CD644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41AF168E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5857F717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4741E8B8" w14:textId="77777777" w:rsidTr="0007357F">
        <w:trPr>
          <w:cantSplit/>
        </w:trPr>
        <w:tc>
          <w:tcPr>
            <w:tcW w:w="4891" w:type="dxa"/>
            <w:tcBorders>
              <w:top w:val="single" w:sz="4" w:space="0" w:color="auto"/>
            </w:tcBorders>
          </w:tcPr>
          <w:p w14:paraId="75012052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2A3082E8" w14:textId="77777777" w:rsidTr="0007357F">
        <w:trPr>
          <w:cantSplit/>
        </w:trPr>
        <w:tc>
          <w:tcPr>
            <w:tcW w:w="4891" w:type="dxa"/>
          </w:tcPr>
          <w:p w14:paraId="4689A94B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Оценка _______________, _______________</w:t>
            </w:r>
            <w:r w:rsidR="00582A1E" w:rsidRPr="007912ED">
              <w:rPr>
                <w:sz w:val="24"/>
                <w:szCs w:val="24"/>
              </w:rPr>
              <w:t>_</w:t>
            </w:r>
          </w:p>
        </w:tc>
      </w:tr>
      <w:tr w:rsidR="002F7378" w:rsidRPr="007912ED" w14:paraId="76F3DC32" w14:textId="77777777" w:rsidTr="0007357F">
        <w:trPr>
          <w:cantSplit/>
        </w:trPr>
        <w:tc>
          <w:tcPr>
            <w:tcW w:w="4891" w:type="dxa"/>
          </w:tcPr>
          <w:p w14:paraId="221ABDE6" w14:textId="77777777" w:rsidR="002F7378" w:rsidRPr="007912ED" w:rsidRDefault="002F7378" w:rsidP="00582A1E">
            <w:pPr>
              <w:ind w:firstLine="0"/>
              <w:jc w:val="right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количество баллов</w:t>
            </w:r>
          </w:p>
        </w:tc>
      </w:tr>
      <w:tr w:rsidR="002F7378" w:rsidRPr="007912ED" w14:paraId="0CC30551" w14:textId="77777777" w:rsidTr="0007357F">
        <w:trPr>
          <w:cantSplit/>
        </w:trPr>
        <w:tc>
          <w:tcPr>
            <w:tcW w:w="4891" w:type="dxa"/>
          </w:tcPr>
          <w:p w14:paraId="04535A7C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Подпись преподавателя_________________</w:t>
            </w:r>
          </w:p>
        </w:tc>
      </w:tr>
    </w:tbl>
    <w:p w14:paraId="30AFA5BB" w14:textId="183B8460" w:rsidR="002F7378" w:rsidRDefault="002F7378" w:rsidP="00471AE9"/>
    <w:p w14:paraId="0449A7C4" w14:textId="77777777" w:rsidR="00823247" w:rsidRDefault="00823247" w:rsidP="00471AE9"/>
    <w:tbl>
      <w:tblPr>
        <w:tblStyle w:val="af1"/>
        <w:tblW w:w="0" w:type="auto"/>
        <w:tblInd w:w="3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776"/>
      </w:tblGrid>
      <w:tr w:rsidR="002F7378" w:rsidRPr="007912ED" w14:paraId="5C87E53B" w14:textId="77777777" w:rsidTr="002F7378">
        <w:tc>
          <w:tcPr>
            <w:tcW w:w="1558" w:type="dxa"/>
          </w:tcPr>
          <w:p w14:paraId="5D75BE57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Череповец,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0913ED6B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2026</w:t>
            </w:r>
          </w:p>
        </w:tc>
      </w:tr>
      <w:tr w:rsidR="002F7378" w:rsidRPr="00421220" w14:paraId="030F5954" w14:textId="77777777" w:rsidTr="00BE7AD9">
        <w:trPr>
          <w:trHeight w:val="109"/>
        </w:trPr>
        <w:tc>
          <w:tcPr>
            <w:tcW w:w="1558" w:type="dxa"/>
          </w:tcPr>
          <w:p w14:paraId="6471ED96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01B47594" w14:textId="77777777" w:rsidR="002F7378" w:rsidRPr="00500AB9" w:rsidRDefault="002F7378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год</w:t>
            </w:r>
          </w:p>
        </w:tc>
      </w:tr>
    </w:tbl>
    <w:p w14:paraId="7EE2A595" w14:textId="77777777" w:rsidR="002F7378" w:rsidRDefault="002F7378" w:rsidP="00471AE9"/>
    <w:p w14:paraId="57F75390" w14:textId="77777777" w:rsidR="002F7378" w:rsidRDefault="002F7378" w:rsidP="00471AE9">
      <w:pPr>
        <w:sectPr w:rsidR="002F7378" w:rsidSect="002F737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1134" w:left="1701" w:header="708" w:footer="708" w:gutter="0"/>
          <w:cols w:space="708"/>
          <w:titlePg/>
          <w:docGrid w:linePitch="381"/>
        </w:sectPr>
      </w:pPr>
    </w:p>
    <w:sdt>
      <w:sdtPr>
        <w:id w:val="-49229558"/>
        <w:docPartObj>
          <w:docPartGallery w:val="Table of Contents"/>
          <w:docPartUnique/>
        </w:docPartObj>
      </w:sdtPr>
      <w:sdtContent>
        <w:p w14:paraId="464D990C" w14:textId="77777777" w:rsidR="0051182E" w:rsidRPr="0051182E" w:rsidRDefault="0051182E" w:rsidP="00060690">
          <w:pPr>
            <w:spacing w:line="480" w:lineRule="auto"/>
            <w:ind w:firstLine="0"/>
            <w:jc w:val="center"/>
          </w:pPr>
          <w:r w:rsidRPr="0051182E">
            <w:t>Оглавление</w:t>
          </w:r>
        </w:p>
        <w:p w14:paraId="38ADE51D" w14:textId="128020C9" w:rsidR="00D457D2" w:rsidRDefault="005118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35504" w:history="1">
            <w:r w:rsidR="00D457D2" w:rsidRPr="000906E1">
              <w:rPr>
                <w:rStyle w:val="a6"/>
                <w:noProof/>
              </w:rPr>
              <w:t>Введение</w:t>
            </w:r>
            <w:r w:rsidR="00D457D2">
              <w:rPr>
                <w:noProof/>
                <w:webHidden/>
              </w:rPr>
              <w:tab/>
            </w:r>
            <w:r w:rsidR="00D457D2">
              <w:rPr>
                <w:noProof/>
                <w:webHidden/>
              </w:rPr>
              <w:fldChar w:fldCharType="begin"/>
            </w:r>
            <w:r w:rsidR="00D457D2">
              <w:rPr>
                <w:noProof/>
                <w:webHidden/>
              </w:rPr>
              <w:instrText xml:space="preserve"> PAGEREF _Toc226935504 \h </w:instrText>
            </w:r>
            <w:r w:rsidR="00D457D2">
              <w:rPr>
                <w:noProof/>
                <w:webHidden/>
              </w:rPr>
            </w:r>
            <w:r w:rsidR="00D457D2">
              <w:rPr>
                <w:noProof/>
                <w:webHidden/>
              </w:rPr>
              <w:fldChar w:fldCharType="separate"/>
            </w:r>
            <w:r w:rsidR="00D457D2">
              <w:rPr>
                <w:noProof/>
                <w:webHidden/>
              </w:rPr>
              <w:t>3</w:t>
            </w:r>
            <w:r w:rsidR="00D457D2">
              <w:rPr>
                <w:noProof/>
                <w:webHidden/>
              </w:rPr>
              <w:fldChar w:fldCharType="end"/>
            </w:r>
          </w:hyperlink>
        </w:p>
        <w:p w14:paraId="023B51FF" w14:textId="762193E0" w:rsidR="00D457D2" w:rsidRDefault="00D457D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05" w:history="1">
            <w:r w:rsidRPr="000906E1">
              <w:rPr>
                <w:rStyle w:val="a6"/>
                <w:noProof/>
              </w:rPr>
              <w:t>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5498D" w14:textId="2CE92764" w:rsidR="00D457D2" w:rsidRDefault="00D457D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06" w:history="1">
            <w:r w:rsidRPr="000906E1">
              <w:rPr>
                <w:rStyle w:val="a6"/>
                <w:noProof/>
              </w:rPr>
              <w:t>2. Выбор жизненного цикла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37C9F" w14:textId="28128402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07" w:history="1">
            <w:r w:rsidRPr="000906E1">
              <w:rPr>
                <w:rStyle w:val="a6"/>
                <w:noProof/>
              </w:rPr>
              <w:t>2.1. Стихийная (учебная, студенческая)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09470" w14:textId="09AA1389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08" w:history="1">
            <w:r w:rsidRPr="000906E1">
              <w:rPr>
                <w:rStyle w:val="a6"/>
                <w:noProof/>
              </w:rPr>
              <w:t>2.2. Каскадная (waterfall – водопадная)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B5AC3" w14:textId="138A2B29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09" w:history="1">
            <w:r w:rsidRPr="000906E1">
              <w:rPr>
                <w:rStyle w:val="a6"/>
                <w:noProof/>
              </w:rPr>
              <w:t>2.3. Пошаговая с промежуточным контролем (инкрементная)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5CF06" w14:textId="019E9B7C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10" w:history="1">
            <w:r w:rsidRPr="000906E1">
              <w:rPr>
                <w:rStyle w:val="a6"/>
                <w:noProof/>
              </w:rPr>
              <w:t>2.4. Спиральная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3C71D" w14:textId="1BDD5B97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11" w:history="1">
            <w:r w:rsidRPr="000906E1">
              <w:rPr>
                <w:rStyle w:val="a6"/>
                <w:noProof/>
              </w:rPr>
              <w:t>2.5. V-модель (верификации и валидации)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A6446" w14:textId="2D947570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12" w:history="1">
            <w:r w:rsidRPr="000906E1">
              <w:rPr>
                <w:rStyle w:val="a6"/>
                <w:noProof/>
              </w:rPr>
              <w:t>2.6. RAD-модель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5A8DF" w14:textId="3D9378E0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13" w:history="1">
            <w:r w:rsidRPr="000906E1">
              <w:rPr>
                <w:rStyle w:val="a6"/>
                <w:noProof/>
              </w:rPr>
              <w:t>2.7.</w:t>
            </w:r>
            <w:r w:rsidRPr="000906E1">
              <w:rPr>
                <w:rStyle w:val="a6"/>
                <w:noProof/>
                <w:lang w:val="en-US"/>
              </w:rPr>
              <w:t xml:space="preserve"> Agile-манифест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C4BE0" w14:textId="613CB515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14" w:history="1">
            <w:r w:rsidRPr="000906E1">
              <w:rPr>
                <w:rStyle w:val="a6"/>
                <w:noProof/>
                <w:lang w:val="en-US"/>
              </w:rPr>
              <w:t>2.8.</w:t>
            </w:r>
            <w:r w:rsidRPr="000906E1">
              <w:rPr>
                <w:rStyle w:val="a6"/>
                <w:noProof/>
              </w:rPr>
              <w:t xml:space="preserve"> Методология</w:t>
            </w:r>
            <w:r w:rsidRPr="000906E1">
              <w:rPr>
                <w:rStyle w:val="a6"/>
                <w:noProof/>
                <w:lang w:val="en-US"/>
              </w:rPr>
              <w:t xml:space="preserve"> Rational Unifi ed Process (RUP)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7BA8C" w14:textId="6BD8D946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15" w:history="1">
            <w:r w:rsidRPr="000906E1">
              <w:rPr>
                <w:rStyle w:val="a6"/>
                <w:noProof/>
              </w:rPr>
              <w:t>2.9. Extreme Programming (XP)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C7576" w14:textId="5C3B5178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16" w:history="1">
            <w:r w:rsidRPr="000906E1">
              <w:rPr>
                <w:rStyle w:val="a6"/>
                <w:noProof/>
              </w:rPr>
              <w:t xml:space="preserve">2.10. DevOps- и </w:t>
            </w:r>
            <w:r w:rsidRPr="000906E1">
              <w:rPr>
                <w:rStyle w:val="a6"/>
                <w:noProof/>
                <w:lang w:val="en-US"/>
              </w:rPr>
              <w:t>DevSecOps-</w:t>
            </w:r>
            <w:r w:rsidRPr="000906E1">
              <w:rPr>
                <w:rStyle w:val="a6"/>
                <w:noProof/>
              </w:rPr>
              <w:t>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2F938" w14:textId="3E803A74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17" w:history="1">
            <w:r w:rsidRPr="000906E1">
              <w:rPr>
                <w:rStyle w:val="a6"/>
                <w:noProof/>
              </w:rPr>
              <w:t>2.11. Выбор модели жизненного цикла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FD2E0" w14:textId="2CA20802" w:rsidR="00D457D2" w:rsidRDefault="00D457D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18" w:history="1">
            <w:r w:rsidRPr="000906E1">
              <w:rPr>
                <w:rStyle w:val="a6"/>
                <w:noProof/>
              </w:rPr>
              <w:t>3. Этапы жизненного цикла информационной системы «</w:t>
            </w:r>
            <w:r w:rsidRPr="000906E1">
              <w:rPr>
                <w:rStyle w:val="a6"/>
                <w:noProof/>
                <w:lang w:val="en-US"/>
              </w:rPr>
              <w:t>DevSecOps</w:t>
            </w:r>
            <w:r w:rsidRPr="000906E1">
              <w:rPr>
                <w:rStyle w:val="a6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9CD32" w14:textId="012BD8E1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19" w:history="1">
            <w:r w:rsidRPr="000906E1">
              <w:rPr>
                <w:rStyle w:val="a6"/>
                <w:noProof/>
              </w:rPr>
              <w:t>3.1. Этап «Планирование проектирование» (1 неделя)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1A758" w14:textId="69FD5049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20" w:history="1">
            <w:r w:rsidRPr="000906E1">
              <w:rPr>
                <w:rStyle w:val="a6"/>
                <w:noProof/>
                <w:highlight w:val="yellow"/>
              </w:rPr>
              <w:t>3.2. Этап «Разработка и описание сущностей» (2 недели) (0.5)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DACF1" w14:textId="273C986B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21" w:history="1">
            <w:r w:rsidRPr="000906E1">
              <w:rPr>
                <w:rStyle w:val="a6"/>
                <w:noProof/>
              </w:rPr>
              <w:t>3.3. Этап «Сборка и проверка артефактов» (половина дня)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06872" w14:textId="1BB2D134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22" w:history="1">
            <w:r w:rsidRPr="000906E1">
              <w:rPr>
                <w:rStyle w:val="a6"/>
                <w:noProof/>
              </w:rPr>
              <w:t>3.4. Этап «Тестирование» (половина дня)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3E7E1" w14:textId="156B1DD6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23" w:history="1">
            <w:r w:rsidRPr="000906E1">
              <w:rPr>
                <w:rStyle w:val="a6"/>
                <w:noProof/>
              </w:rPr>
              <w:t>3.5. Этап «Развёртывание и внедрение» (1 день)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3965A" w14:textId="397B3083" w:rsidR="00D457D2" w:rsidRDefault="00D457D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24" w:history="1">
            <w:r w:rsidRPr="000906E1">
              <w:rPr>
                <w:rStyle w:val="a6"/>
                <w:noProof/>
              </w:rPr>
              <w:t>3.6. Этап «Эксплуатация и мониторинг» (до нового витка или изъятия)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BDEF4" w14:textId="28278F79" w:rsidR="00D457D2" w:rsidRDefault="00D457D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25" w:history="1">
            <w:r w:rsidRPr="000906E1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4EB76" w14:textId="1389122A" w:rsidR="00D457D2" w:rsidRDefault="00D457D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26" w:history="1">
            <w:r w:rsidRPr="000906E1">
              <w:rPr>
                <w:rStyle w:val="a6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A103F" w14:textId="50DF70F5" w:rsidR="00D457D2" w:rsidRDefault="00D457D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27" w:history="1">
            <w:r w:rsidRPr="000906E1">
              <w:rPr>
                <w:rStyle w:val="a6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DF676" w14:textId="0A87B7C5" w:rsidR="00D457D2" w:rsidRDefault="00D457D2">
          <w:pPr>
            <w:pStyle w:val="11"/>
            <w:tabs>
              <w:tab w:val="left" w:pos="1953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28" w:history="1">
            <w:r w:rsidRPr="000906E1">
              <w:rPr>
                <w:rStyle w:val="a6"/>
                <w:noProof/>
                <w:highlight w:val="yellow"/>
              </w:rPr>
              <w:t>Приложение 2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0906E1">
              <w:rPr>
                <w:rStyle w:val="a6"/>
                <w:noProof/>
                <w:highlight w:val="yellow"/>
              </w:rPr>
              <w:t>(0.1)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E1D5" w14:textId="056CD9F4" w:rsidR="00D457D2" w:rsidRDefault="00D457D2">
          <w:pPr>
            <w:pStyle w:val="11"/>
            <w:tabs>
              <w:tab w:val="left" w:pos="1953"/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6935529" w:history="1">
            <w:r w:rsidRPr="000906E1">
              <w:rPr>
                <w:rStyle w:val="a6"/>
                <w:noProof/>
                <w:highlight w:val="yellow"/>
              </w:rPr>
              <w:t>Приложение 3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0906E1">
              <w:rPr>
                <w:rStyle w:val="a6"/>
                <w:noProof/>
                <w:highlight w:val="yellow"/>
              </w:rPr>
              <w:t>(0.1)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_Toc226935529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542D6" w14:textId="3A38A7D5" w:rsidR="0051182E" w:rsidRDefault="0051182E" w:rsidP="00EC4F88">
          <w:r>
            <w:fldChar w:fldCharType="end"/>
          </w:r>
        </w:p>
      </w:sdtContent>
    </w:sdt>
    <w:p w14:paraId="20E20B7F" w14:textId="77777777" w:rsidR="00F72554" w:rsidRPr="00F72554" w:rsidRDefault="00F72554" w:rsidP="00EC4F88">
      <w:pPr>
        <w:rPr>
          <w:highlight w:val="yellow"/>
        </w:rPr>
      </w:pPr>
      <w:r w:rsidRPr="00F72554">
        <w:rPr>
          <w:highlight w:val="yellow"/>
        </w:rPr>
        <w:t>Приложение 1. Техническое задание</w:t>
      </w:r>
    </w:p>
    <w:p w14:paraId="180BFC69" w14:textId="2C9EF234" w:rsidR="00F72554" w:rsidRPr="00F72554" w:rsidRDefault="00F72554" w:rsidP="00EC4F88">
      <w:pPr>
        <w:rPr>
          <w:highlight w:val="yellow"/>
        </w:rPr>
      </w:pPr>
      <w:r w:rsidRPr="00F72554">
        <w:rPr>
          <w:highlight w:val="yellow"/>
        </w:rPr>
        <w:t xml:space="preserve">Приложение </w:t>
      </w:r>
      <w:r w:rsidR="00583A50">
        <w:rPr>
          <w:highlight w:val="yellow"/>
        </w:rPr>
        <w:t>2</w:t>
      </w:r>
      <w:r w:rsidRPr="00F72554">
        <w:rPr>
          <w:highlight w:val="yellow"/>
        </w:rPr>
        <w:t>. Текст программы</w:t>
      </w:r>
    </w:p>
    <w:p w14:paraId="6E75B141" w14:textId="6E5471AF" w:rsidR="00F72554" w:rsidRPr="00F72554" w:rsidRDefault="00F72554" w:rsidP="00EC4F88">
      <w:pPr>
        <w:rPr>
          <w:highlight w:val="yellow"/>
        </w:rPr>
      </w:pPr>
      <w:r w:rsidRPr="00F72554">
        <w:rPr>
          <w:highlight w:val="yellow"/>
        </w:rPr>
        <w:t xml:space="preserve">Приложение </w:t>
      </w:r>
      <w:r w:rsidR="00583A50">
        <w:rPr>
          <w:highlight w:val="yellow"/>
        </w:rPr>
        <w:t>3</w:t>
      </w:r>
      <w:r w:rsidRPr="00F72554">
        <w:rPr>
          <w:highlight w:val="yellow"/>
        </w:rPr>
        <w:t>. Руководство пользователя</w:t>
      </w:r>
    </w:p>
    <w:p w14:paraId="63B2B379" w14:textId="77777777" w:rsidR="002F7378" w:rsidRDefault="002F7378" w:rsidP="00471AE9"/>
    <w:p w14:paraId="7E3E94EE" w14:textId="77777777" w:rsidR="00EC4F88" w:rsidRDefault="00EC4F88" w:rsidP="00471AE9">
      <w:pPr>
        <w:sectPr w:rsidR="00EC4F8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1E468BE" w14:textId="77777777" w:rsidR="002F7378" w:rsidRPr="00414E9E" w:rsidRDefault="002F7378" w:rsidP="00007B1B">
      <w:pPr>
        <w:pStyle w:val="1"/>
        <w:numPr>
          <w:ilvl w:val="0"/>
          <w:numId w:val="0"/>
        </w:numPr>
      </w:pPr>
      <w:bookmarkStart w:id="0" w:name="_Toc212904229"/>
      <w:bookmarkStart w:id="1" w:name="_Toc226935504"/>
      <w:r w:rsidRPr="006D606E">
        <w:t>Введение</w:t>
      </w:r>
      <w:bookmarkEnd w:id="0"/>
      <w:bookmarkEnd w:id="1"/>
    </w:p>
    <w:p w14:paraId="09B21196" w14:textId="70B19299" w:rsidR="00CE676E" w:rsidRPr="00A20240" w:rsidRDefault="00CE676E" w:rsidP="00CE676E">
      <w:r w:rsidRPr="00770DC0">
        <w:t>Современный этап развития информационных технологий характеризуется постоянным повышением спроса на высокие технологии для автоматизации рутинных задач.</w:t>
      </w:r>
      <w:r>
        <w:t xml:space="preserve"> </w:t>
      </w:r>
      <w:r w:rsidRPr="00770DC0">
        <w:t xml:space="preserve">Не являются исключением </w:t>
      </w:r>
      <w:r>
        <w:t xml:space="preserve">и </w:t>
      </w:r>
      <w:r w:rsidRPr="00CE676E">
        <w:t>автоматизированны</w:t>
      </w:r>
      <w:r>
        <w:t>е</w:t>
      </w:r>
      <w:r w:rsidRPr="00CE676E">
        <w:t xml:space="preserve"> систем</w:t>
      </w:r>
      <w:r>
        <w:t>ы</w:t>
      </w:r>
      <w:r w:rsidRPr="00CE676E">
        <w:t xml:space="preserve"> управления технологическими процессами (АСУТП)</w:t>
      </w:r>
      <w:r w:rsidRPr="00770DC0">
        <w:t>.</w:t>
      </w:r>
    </w:p>
    <w:p w14:paraId="5474D42E" w14:textId="73C9D3C0" w:rsidR="00CE676E" w:rsidRDefault="001B4459" w:rsidP="001B4459">
      <w:r w:rsidRPr="001B4459">
        <w:t xml:space="preserve">Методы на основе дифференцируемых функций, такие как нейронные сети, широко применяются для решения задач анализа структурированных данных, текстов и изображений. &lt;…&gt; Решение этих задач имеет большую практическую значимость в различных отраслях экономики, позволяя снизить стоимость, либо автоматизировать отдельные этапы технологических процессов </w:t>
      </w:r>
      <w:r w:rsidR="00576E35">
        <w:t>[3</w:t>
      </w:r>
      <w:r>
        <w:t>, с.5</w:t>
      </w:r>
      <w:r w:rsidRPr="001B4459">
        <w:t xml:space="preserve">]. </w:t>
      </w:r>
      <w:r>
        <w:t>Поэтому, ч</w:t>
      </w:r>
      <w:r w:rsidR="00CE676E">
        <w:t xml:space="preserve">тобы отработать </w:t>
      </w:r>
      <w:r w:rsidR="00CE676E" w:rsidRPr="00CE676E">
        <w:t>навыки управления</w:t>
      </w:r>
      <w:r w:rsidR="00CE676E">
        <w:t xml:space="preserve"> АСУТП в производственной среде, современное образование всё больше использует цифровые инструменты, одним из которых являются </w:t>
      </w:r>
      <w:r>
        <w:t xml:space="preserve">интеллектуальные </w:t>
      </w:r>
      <w:r w:rsidR="004145E5">
        <w:t xml:space="preserve">тренажёры </w:t>
      </w:r>
      <w:r w:rsidR="00CE676E">
        <w:t>виртуальн</w:t>
      </w:r>
      <w:r w:rsidR="004145E5">
        <w:t>ой реальности (</w:t>
      </w:r>
      <w:r w:rsidR="004145E5">
        <w:rPr>
          <w:lang w:val="en-US"/>
        </w:rPr>
        <w:t>VR</w:t>
      </w:r>
      <w:r w:rsidR="004145E5">
        <w:t>)</w:t>
      </w:r>
      <w:r w:rsidR="00CE676E">
        <w:t>.</w:t>
      </w:r>
    </w:p>
    <w:p w14:paraId="1E488B49" w14:textId="78CEBBED" w:rsidR="001B4459" w:rsidRPr="001B4459" w:rsidRDefault="00CE676E" w:rsidP="001B4459">
      <w:r>
        <w:t xml:space="preserve">Такие </w:t>
      </w:r>
      <w:r w:rsidR="001B4459">
        <w:t xml:space="preserve">интеллектуальные </w:t>
      </w:r>
      <w:r>
        <w:t xml:space="preserve">тренажёры работают при помощи специализированных для производственных нужд «сценариев». </w:t>
      </w:r>
      <w:r w:rsidR="006D606E">
        <w:t>С</w:t>
      </w:r>
      <w:r w:rsidR="002F7378" w:rsidRPr="00770DC0">
        <w:t xml:space="preserve"> ростом объёма</w:t>
      </w:r>
      <w:r w:rsidR="006D606E">
        <w:t xml:space="preserve"> данных</w:t>
      </w:r>
      <w:r w:rsidR="002F7378" w:rsidRPr="00770DC0">
        <w:t xml:space="preserve"> </w:t>
      </w:r>
      <w:r>
        <w:t xml:space="preserve">в нормативных документах </w:t>
      </w:r>
      <w:r w:rsidR="007628AF">
        <w:t xml:space="preserve">и параметров </w:t>
      </w:r>
      <w:r>
        <w:t>в сценариях</w:t>
      </w:r>
      <w:r w:rsidR="00E13288">
        <w:t xml:space="preserve"> </w:t>
      </w:r>
      <w:r w:rsidR="00E810F4" w:rsidRPr="00E810F4">
        <w:t>возникают проблемы избыточности</w:t>
      </w:r>
      <w:r w:rsidR="00E810F4">
        <w:t xml:space="preserve">, </w:t>
      </w:r>
      <w:r w:rsidR="00E810F4" w:rsidRPr="00E810F4">
        <w:t>дублирования</w:t>
      </w:r>
      <w:r w:rsidR="00E810F4">
        <w:t xml:space="preserve"> и </w:t>
      </w:r>
      <w:r w:rsidR="00E810F4" w:rsidRPr="00E810F4">
        <w:t>рутинности поиск</w:t>
      </w:r>
      <w:r w:rsidR="00E810F4">
        <w:t>а</w:t>
      </w:r>
      <w:r w:rsidR="00E810F4" w:rsidRPr="00E810F4">
        <w:t xml:space="preserve"> и обработк</w:t>
      </w:r>
      <w:r w:rsidR="00E810F4">
        <w:t>и</w:t>
      </w:r>
      <w:r w:rsidR="00E810F4" w:rsidRPr="00E810F4">
        <w:t xml:space="preserve"> информации, недостаточной безопасностью конфиденциальной информации и ограниченной масштабируемостью системы, поэтому </w:t>
      </w:r>
      <w:r w:rsidR="00E810F4">
        <w:t>используемые</w:t>
      </w:r>
      <w:r w:rsidR="00E810F4" w:rsidRPr="00E810F4">
        <w:t xml:space="preserve"> методы хранения и обработки информации, такие как электронные таблицы, всё чаще оказываются неэффективными и не отвечают постоянно растущим требованиям.</w:t>
      </w:r>
    </w:p>
    <w:p w14:paraId="6801271F" w14:textId="420EF305" w:rsidR="004145E5" w:rsidRDefault="004145E5" w:rsidP="004145E5">
      <w:r w:rsidRPr="00A965AF">
        <w:t>С данной проблемой столкнул</w:t>
      </w:r>
      <w:r w:rsidR="00F5146A" w:rsidRPr="00A965AF">
        <w:t xml:space="preserve">ся </w:t>
      </w:r>
      <w:r w:rsidR="00F5146A" w:rsidRPr="00A965AF">
        <w:rPr>
          <w:lang w:eastAsia="ru-RU"/>
        </w:rPr>
        <w:t>отдел 3D-визуализации и аддитивных технологий</w:t>
      </w:r>
      <w:r w:rsidRPr="00A965AF">
        <w:t xml:space="preserve"> АО «НИУИФ им. профессора Я.В. Самойлова».</w:t>
      </w:r>
    </w:p>
    <w:p w14:paraId="0DE0677E" w14:textId="57401C93" w:rsidR="00FA2AD4" w:rsidRDefault="007628AF" w:rsidP="00FA2AD4">
      <w:bookmarkStart w:id="2" w:name="_Hlk224025921"/>
      <w:r w:rsidRPr="007628AF">
        <w:t>АО «НИУИФ</w:t>
      </w:r>
      <w:r>
        <w:t>»</w:t>
      </w:r>
      <w:r w:rsidR="00FA2AD4">
        <w:t xml:space="preserve"> </w:t>
      </w:r>
      <w:bookmarkEnd w:id="2"/>
      <w:r w:rsidR="00FA2AD4">
        <w:t xml:space="preserve">специализируется </w:t>
      </w:r>
      <w:r w:rsidR="00FA2AD4" w:rsidRPr="00157DD0">
        <w:t>на исследованиях в области технологий переработки фосфатного сырья и производства фосфорной и серной кислот, фосфор- и азотсодержащих минеральных удобрений</w:t>
      </w:r>
      <w:r w:rsidR="00B9178B">
        <w:t xml:space="preserve"> </w:t>
      </w:r>
      <w:r w:rsidR="000121CA">
        <w:t>[</w:t>
      </w:r>
      <w:r w:rsidR="00B32467">
        <w:t>9</w:t>
      </w:r>
      <w:r w:rsidR="00B9178B" w:rsidRPr="00B9178B">
        <w:t>]</w:t>
      </w:r>
      <w:r w:rsidR="006D606E">
        <w:t xml:space="preserve">, и для обучения своего персонала используются интеллектуальные </w:t>
      </w:r>
      <w:r w:rsidR="006D606E">
        <w:rPr>
          <w:lang w:val="en-US"/>
        </w:rPr>
        <w:t>VR</w:t>
      </w:r>
      <w:r w:rsidR="006D606E" w:rsidRPr="006D606E">
        <w:t>-</w:t>
      </w:r>
      <w:r w:rsidR="006D606E">
        <w:t>тренажёры</w:t>
      </w:r>
      <w:r w:rsidR="00FA2AD4">
        <w:t>.</w:t>
      </w:r>
    </w:p>
    <w:p w14:paraId="59DB8FCC" w14:textId="34439359" w:rsidR="006D606E" w:rsidRDefault="006F6703" w:rsidP="006D606E">
      <w:r>
        <w:t>В рамках отдела</w:t>
      </w:r>
      <w:r w:rsidR="00B64EB9">
        <w:t xml:space="preserve"> </w:t>
      </w:r>
      <w:r w:rsidR="00B64EB9" w:rsidRPr="00B64EB9">
        <w:t>3D-визуализации и аддитивных технологий</w:t>
      </w:r>
      <w:r>
        <w:t xml:space="preserve"> ведётся разработка генератора сценариев с использованием технологий искусственного интеллекта (ИИ). </w:t>
      </w:r>
      <w:r w:rsidR="00B64EB9">
        <w:t>Для его работы</w:t>
      </w:r>
      <w:r>
        <w:t xml:space="preserve"> необходимо предоставить все доступные действия </w:t>
      </w:r>
      <w:r w:rsidR="00EB048C">
        <w:t xml:space="preserve">и нормативные документы </w:t>
      </w:r>
      <w:r>
        <w:t xml:space="preserve">в рамках </w:t>
      </w:r>
      <w:r w:rsidR="00EB048C">
        <w:t>производственного цеха. Однако о</w:t>
      </w:r>
      <w:r w:rsidR="006D606E">
        <w:t xml:space="preserve">казалось, что </w:t>
      </w:r>
      <w:r w:rsidR="00040ACA">
        <w:t xml:space="preserve">действия и </w:t>
      </w:r>
      <w:r w:rsidR="006D606E">
        <w:t>необходимые математические расчёты пишутся в едином файле формата «</w:t>
      </w:r>
      <w:r w:rsidR="006D606E" w:rsidRPr="006D606E">
        <w:t>.</w:t>
      </w:r>
      <w:proofErr w:type="spellStart"/>
      <w:r w:rsidR="006D606E">
        <w:rPr>
          <w:lang w:val="en-US"/>
        </w:rPr>
        <w:t>xlsm</w:t>
      </w:r>
      <w:proofErr w:type="spellEnd"/>
      <w:r w:rsidR="006D606E">
        <w:t>»</w:t>
      </w:r>
      <w:r w:rsidR="006D606E" w:rsidRPr="006D606E">
        <w:t xml:space="preserve">, </w:t>
      </w:r>
      <w:r w:rsidR="006D606E">
        <w:t>то есть в электронной таблице с поддержкой макросов</w:t>
      </w:r>
      <w:r w:rsidR="00040ACA">
        <w:t>. Д</w:t>
      </w:r>
      <w:r w:rsidR="00B3736C">
        <w:t xml:space="preserve">оступ к </w:t>
      </w:r>
      <w:r w:rsidR="00040ACA">
        <w:t>таким данным</w:t>
      </w:r>
      <w:r w:rsidR="00B3736C">
        <w:t xml:space="preserve"> неорганизован</w:t>
      </w:r>
      <w:r w:rsidR="00EB048C">
        <w:t xml:space="preserve"> и</w:t>
      </w:r>
      <w:r w:rsidR="00B3736C">
        <w:t xml:space="preserve"> незащищён от</w:t>
      </w:r>
      <w:r w:rsidR="00EB048C">
        <w:t xml:space="preserve"> ввода</w:t>
      </w:r>
      <w:r w:rsidR="00B3736C">
        <w:t xml:space="preserve"> данных ложного формата</w:t>
      </w:r>
      <w:r w:rsidR="00B3736C" w:rsidRPr="00B3736C">
        <w:t>.</w:t>
      </w:r>
    </w:p>
    <w:p w14:paraId="3E3AEC17" w14:textId="352FE0B9" w:rsidR="004145E5" w:rsidRDefault="004145E5" w:rsidP="004145E5">
      <w:pPr>
        <w:ind w:firstLine="426"/>
        <w:textAlignment w:val="baseline"/>
      </w:pPr>
      <w:r w:rsidRPr="005638E5">
        <w:rPr>
          <w:rFonts w:cs="Times New Roman"/>
          <w:lang w:eastAsia="ru-RU"/>
        </w:rPr>
        <w:t xml:space="preserve">Использование современных технологий </w:t>
      </w:r>
      <w:r>
        <w:rPr>
          <w:rFonts w:cs="Times New Roman"/>
          <w:lang w:eastAsia="ru-RU"/>
        </w:rPr>
        <w:t>структурированного хранения</w:t>
      </w:r>
      <w:r w:rsidRPr="005638E5">
        <w:rPr>
          <w:rFonts w:cs="Times New Roman"/>
          <w:lang w:eastAsia="ru-RU"/>
        </w:rPr>
        <w:t xml:space="preserve"> и </w:t>
      </w:r>
      <w:r>
        <w:rPr>
          <w:rFonts w:cs="Times New Roman"/>
          <w:lang w:eastAsia="ru-RU"/>
        </w:rPr>
        <w:t xml:space="preserve">непрерывного доступа </w:t>
      </w:r>
      <w:r w:rsidRPr="005638E5">
        <w:rPr>
          <w:rFonts w:cs="Times New Roman"/>
          <w:lang w:eastAsia="ru-RU"/>
        </w:rPr>
        <w:t>позвол</w:t>
      </w:r>
      <w:r w:rsidR="00EB048C">
        <w:rPr>
          <w:rFonts w:cs="Times New Roman"/>
          <w:lang w:eastAsia="ru-RU"/>
        </w:rPr>
        <w:t>и</w:t>
      </w:r>
      <w:r w:rsidRPr="005638E5">
        <w:rPr>
          <w:rFonts w:cs="Times New Roman"/>
          <w:lang w:eastAsia="ru-RU"/>
        </w:rPr>
        <w:t xml:space="preserve">т </w:t>
      </w:r>
      <w:r>
        <w:rPr>
          <w:rFonts w:cs="Times New Roman"/>
          <w:lang w:eastAsia="ru-RU"/>
        </w:rPr>
        <w:t>оптимизировать</w:t>
      </w:r>
      <w:r w:rsidRPr="005638E5">
        <w:rPr>
          <w:rFonts w:cs="Times New Roman"/>
          <w:lang w:eastAsia="ru-RU"/>
        </w:rPr>
        <w:t xml:space="preserve"> процесс</w:t>
      </w:r>
      <w:r>
        <w:rPr>
          <w:rFonts w:cs="Times New Roman"/>
          <w:lang w:eastAsia="ru-RU"/>
        </w:rPr>
        <w:t xml:space="preserve"> разработки сценариев и поможет о</w:t>
      </w:r>
      <w:r>
        <w:t xml:space="preserve">тказаться </w:t>
      </w:r>
      <w:r w:rsidRPr="00770DC0">
        <w:t>от использования</w:t>
      </w:r>
      <w:r>
        <w:t xml:space="preserve"> электронных таблиц.</w:t>
      </w:r>
    </w:p>
    <w:p w14:paraId="323F092A" w14:textId="65EB1ACF" w:rsidR="002F7378" w:rsidRPr="00770DC0" w:rsidRDefault="002F7378" w:rsidP="00471AE9">
      <w:r w:rsidRPr="00770DC0">
        <w:t xml:space="preserve">Таким образом, необходимо создать </w:t>
      </w:r>
      <w:r w:rsidR="00CA2851" w:rsidRPr="00CA2851">
        <w:t>систе</w:t>
      </w:r>
      <w:r w:rsidR="00CA2851">
        <w:t>му</w:t>
      </w:r>
      <w:r w:rsidR="00CA2851" w:rsidRPr="00CA2851">
        <w:t xml:space="preserve"> управления данными</w:t>
      </w:r>
      <w:r w:rsidR="00CA2851">
        <w:t xml:space="preserve"> о</w:t>
      </w:r>
      <w:r w:rsidR="00B3736C" w:rsidRPr="00B3736C">
        <w:t xml:space="preserve"> </w:t>
      </w:r>
      <w:r w:rsidR="00B3736C">
        <w:t>сценариях и их отдельных этапах</w:t>
      </w:r>
      <w:r w:rsidR="00CA2851">
        <w:t>.</w:t>
      </w:r>
      <w:r w:rsidRPr="00770DC0">
        <w:t xml:space="preserve"> Целевыми пользователями </w:t>
      </w:r>
      <w:r w:rsidR="00EE10DA">
        <w:t>системы</w:t>
      </w:r>
      <w:r w:rsidRPr="00770DC0">
        <w:t xml:space="preserve"> являются </w:t>
      </w:r>
      <w:r w:rsidR="00B3736C" w:rsidRPr="00040ACA">
        <w:t>сотрудники</w:t>
      </w:r>
      <w:r w:rsidR="00A965AF">
        <w:t xml:space="preserve"> </w:t>
      </w:r>
      <w:r w:rsidR="00A965AF">
        <w:rPr>
          <w:lang w:eastAsia="ru-RU"/>
        </w:rPr>
        <w:t>о</w:t>
      </w:r>
      <w:r w:rsidR="00A965AF" w:rsidRPr="004F4B6A">
        <w:rPr>
          <w:lang w:eastAsia="ru-RU"/>
        </w:rPr>
        <w:t>тдел</w:t>
      </w:r>
      <w:r w:rsidR="00A965AF">
        <w:rPr>
          <w:lang w:eastAsia="ru-RU"/>
        </w:rPr>
        <w:t>а</w:t>
      </w:r>
      <w:r w:rsidR="00A965AF" w:rsidRPr="004F4B6A">
        <w:rPr>
          <w:lang w:eastAsia="ru-RU"/>
        </w:rPr>
        <w:t xml:space="preserve"> 3D-визуализации и аддитивных технологий</w:t>
      </w:r>
      <w:r w:rsidR="00B3736C" w:rsidRPr="00040ACA">
        <w:t xml:space="preserve"> </w:t>
      </w:r>
      <w:r w:rsidR="006F3A81" w:rsidRPr="00A965AF">
        <w:t>компании АО «НИУИФ»</w:t>
      </w:r>
      <w:r w:rsidRPr="00A965AF">
        <w:t>. Разрабатываемая</w:t>
      </w:r>
      <w:r w:rsidRPr="00770DC0">
        <w:t xml:space="preserve"> </w:t>
      </w:r>
      <w:r w:rsidR="006F3A81">
        <w:t>система</w:t>
      </w:r>
      <w:r w:rsidRPr="00770DC0">
        <w:t xml:space="preserve"> будет содержать </w:t>
      </w:r>
      <w:r w:rsidR="00D52585">
        <w:t>базу данны</w:t>
      </w:r>
      <w:r w:rsidR="00E412F4">
        <w:t>х и</w:t>
      </w:r>
      <w:r w:rsidR="006F3A81">
        <w:t xml:space="preserve"> </w:t>
      </w:r>
      <w:r w:rsidR="00E412F4">
        <w:t>приложение для взаимодействия с ней</w:t>
      </w:r>
      <w:r w:rsidR="006F3A81">
        <w:t>.</w:t>
      </w:r>
    </w:p>
    <w:p w14:paraId="374F6920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7C80B46F" w14:textId="77777777" w:rsidR="00414E9E" w:rsidRPr="006A73AA" w:rsidRDefault="00414E9E" w:rsidP="00060690">
      <w:pPr>
        <w:pStyle w:val="1"/>
      </w:pPr>
      <w:bookmarkStart w:id="3" w:name="_Toc226935505"/>
      <w:r w:rsidRPr="006A73AA">
        <w:t>Описание предметной области</w:t>
      </w:r>
      <w:bookmarkEnd w:id="3"/>
    </w:p>
    <w:p w14:paraId="2E293506" w14:textId="7E572DCD" w:rsidR="00EB048C" w:rsidRPr="00A20240" w:rsidRDefault="00EB048C" w:rsidP="00EB048C">
      <w:pPr>
        <w:ind w:firstLine="426"/>
        <w:textAlignment w:val="baseline"/>
        <w:rPr>
          <w:rFonts w:cs="Times New Roman"/>
          <w:lang w:eastAsia="ru-RU"/>
        </w:rPr>
      </w:pPr>
      <w:r w:rsidRPr="00EB048C">
        <w:rPr>
          <w:rFonts w:cs="Times New Roman"/>
          <w:lang w:eastAsia="ru-RU"/>
        </w:rPr>
        <w:t>Несмотря на широкое использование систем управления данными в подразделениях компании АО «НИУИФ», в течение начальных стадий ведения проектов целесообразнее использовать простые для понимания инструменты хранения и обработки информации, например, Microsoft Excel или текстовые документы форматов «.</w:t>
      </w:r>
      <w:proofErr w:type="spellStart"/>
      <w:r w:rsidRPr="00EB048C">
        <w:rPr>
          <w:rFonts w:cs="Times New Roman"/>
          <w:lang w:eastAsia="ru-RU"/>
        </w:rPr>
        <w:t>txt</w:t>
      </w:r>
      <w:proofErr w:type="spellEnd"/>
      <w:r w:rsidRPr="00EB048C">
        <w:rPr>
          <w:rFonts w:cs="Times New Roman"/>
          <w:lang w:eastAsia="ru-RU"/>
        </w:rPr>
        <w:t>» и набирающем популярность «.</w:t>
      </w:r>
      <w:proofErr w:type="spellStart"/>
      <w:r w:rsidRPr="00EB048C">
        <w:rPr>
          <w:rFonts w:cs="Times New Roman"/>
          <w:lang w:eastAsia="ru-RU"/>
        </w:rPr>
        <w:t>md</w:t>
      </w:r>
      <w:proofErr w:type="spellEnd"/>
      <w:r w:rsidRPr="00EB048C">
        <w:rPr>
          <w:rFonts w:cs="Times New Roman"/>
          <w:lang w:eastAsia="ru-RU"/>
        </w:rPr>
        <w:t>» (</w:t>
      </w:r>
      <w:proofErr w:type="spellStart"/>
      <w:r w:rsidRPr="00EB048C">
        <w:rPr>
          <w:rFonts w:cs="Times New Roman"/>
          <w:lang w:eastAsia="ru-RU"/>
        </w:rPr>
        <w:t>Markdown</w:t>
      </w:r>
      <w:proofErr w:type="spellEnd"/>
      <w:r w:rsidRPr="00EB048C">
        <w:rPr>
          <w:rFonts w:cs="Times New Roman"/>
          <w:lang w:eastAsia="ru-RU"/>
        </w:rPr>
        <w:t>).</w:t>
      </w:r>
    </w:p>
    <w:p w14:paraId="7C0E8E63" w14:textId="77777777" w:rsidR="00846644" w:rsidRDefault="00846644" w:rsidP="00846644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Со временем знания накапливаются, и становится необходимым её разделение и структурирование. Для обеспечения хранения и непрерывного доступа к данным используют базы данных.</w:t>
      </w:r>
    </w:p>
    <w:p w14:paraId="557966B2" w14:textId="6FA93BC9" w:rsidR="00846644" w:rsidRPr="00597769" w:rsidRDefault="00846644" w:rsidP="00846644">
      <w:pPr>
        <w:ind w:firstLine="426"/>
        <w:textAlignment w:val="baseline"/>
        <w:rPr>
          <w:rFonts w:cs="Times New Roman"/>
          <w:lang w:eastAsia="ru-RU"/>
        </w:rPr>
      </w:pPr>
      <w:r w:rsidRPr="00700BB7">
        <w:rPr>
          <w:rFonts w:cs="Times New Roman"/>
          <w:lang w:eastAsia="ru-RU"/>
        </w:rPr>
        <w:t>Данные — поддающееся различной интерпретации представление информации в формализованном виде, пригодном для передачи, связи, или обработки</w:t>
      </w:r>
      <w:r>
        <w:rPr>
          <w:rFonts w:cs="Times New Roman"/>
          <w:lang w:eastAsia="ru-RU"/>
        </w:rPr>
        <w:t xml:space="preserve"> </w:t>
      </w:r>
      <w:r w:rsidR="00304B75">
        <w:rPr>
          <w:rFonts w:cs="Times New Roman"/>
          <w:lang w:eastAsia="ru-RU"/>
        </w:rPr>
        <w:t xml:space="preserve">[6, </w:t>
      </w:r>
      <w:r w:rsidRPr="00597769">
        <w:rPr>
          <w:rFonts w:cs="Times New Roman"/>
          <w:lang w:eastAsia="ru-RU"/>
        </w:rPr>
        <w:t>с.6].</w:t>
      </w:r>
    </w:p>
    <w:p w14:paraId="2852658D" w14:textId="028889DE" w:rsidR="00846644" w:rsidRPr="00304B75" w:rsidRDefault="00846644" w:rsidP="00846644">
      <w:pPr>
        <w:ind w:firstLine="426"/>
        <w:textAlignment w:val="baseline"/>
        <w:rPr>
          <w:rFonts w:cs="Times New Roman"/>
          <w:lang w:eastAsia="ru-RU"/>
        </w:rPr>
      </w:pPr>
      <w:r w:rsidRPr="00597769">
        <w:rPr>
          <w:rFonts w:cs="Times New Roman"/>
          <w:lang w:eastAsia="ru-RU"/>
        </w:rPr>
        <w:t>База данных (БД)</w:t>
      </w:r>
      <w:r>
        <w:rPr>
          <w:rFonts w:cs="Times New Roman"/>
          <w:lang w:eastAsia="ru-RU"/>
        </w:rPr>
        <w:t xml:space="preserve"> </w:t>
      </w:r>
      <w:r w:rsidRPr="00597769">
        <w:rPr>
          <w:rFonts w:cs="Times New Roman"/>
          <w:lang w:eastAsia="ru-RU"/>
        </w:rPr>
        <w:t>— совокупность данных, организованных в соответствии с концептуальной структурой, описывающей характеристики этих данных и взаимоотношения между соответствующими сущностями и поддерживающей одну или более областей применения</w:t>
      </w:r>
      <w:r>
        <w:rPr>
          <w:rFonts w:cs="Times New Roman"/>
          <w:lang w:eastAsia="ru-RU"/>
        </w:rPr>
        <w:t xml:space="preserve"> </w:t>
      </w:r>
      <w:r w:rsidR="00304B75">
        <w:rPr>
          <w:rFonts w:cs="Times New Roman"/>
          <w:lang w:eastAsia="ru-RU"/>
        </w:rPr>
        <w:t xml:space="preserve">[6, </w:t>
      </w:r>
      <w:r>
        <w:rPr>
          <w:rFonts w:cs="Times New Roman"/>
          <w:lang w:eastAsia="ru-RU"/>
        </w:rPr>
        <w:t>с.6</w:t>
      </w:r>
      <w:r w:rsidRPr="00597769">
        <w:rPr>
          <w:rFonts w:cs="Times New Roman"/>
          <w:lang w:eastAsia="ru-RU"/>
        </w:rPr>
        <w:t>].</w:t>
      </w:r>
    </w:p>
    <w:p w14:paraId="622B8580" w14:textId="0527FFA6" w:rsidR="00AE182D" w:rsidRPr="008974F8" w:rsidRDefault="00AE182D" w:rsidP="00AE182D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Н</w:t>
      </w:r>
      <w:r w:rsidRPr="008974F8">
        <w:rPr>
          <w:rFonts w:cs="Times New Roman"/>
          <w:lang w:eastAsia="ru-RU"/>
        </w:rPr>
        <w:t>а одном из первых этапов разработки обучающего тренаж</w:t>
      </w:r>
      <w:r>
        <w:rPr>
          <w:rFonts w:cs="Times New Roman"/>
          <w:lang w:eastAsia="ru-RU"/>
        </w:rPr>
        <w:t>ё</w:t>
      </w:r>
      <w:r w:rsidRPr="008974F8">
        <w:rPr>
          <w:rFonts w:cs="Times New Roman"/>
          <w:lang w:eastAsia="ru-RU"/>
        </w:rPr>
        <w:t>ра</w:t>
      </w:r>
      <w:r>
        <w:rPr>
          <w:rFonts w:cs="Times New Roman"/>
          <w:lang w:eastAsia="ru-RU"/>
        </w:rPr>
        <w:t xml:space="preserve"> </w:t>
      </w:r>
      <w:r w:rsidRPr="008974F8">
        <w:rPr>
          <w:rFonts w:cs="Times New Roman"/>
          <w:lang w:eastAsia="ru-RU"/>
        </w:rPr>
        <w:t xml:space="preserve">необходимо спроектировать возможные </w:t>
      </w:r>
      <w:r w:rsidR="00836991">
        <w:rPr>
          <w:rFonts w:cs="Times New Roman"/>
          <w:lang w:eastAsia="ru-RU"/>
        </w:rPr>
        <w:t xml:space="preserve">действия сотрудников и </w:t>
      </w:r>
      <w:r w:rsidRPr="008974F8">
        <w:rPr>
          <w:rFonts w:cs="Times New Roman"/>
          <w:lang w:eastAsia="ru-RU"/>
        </w:rPr>
        <w:t xml:space="preserve">сценарии </w:t>
      </w:r>
      <w:r w:rsidR="00836991">
        <w:rPr>
          <w:rFonts w:cs="Times New Roman"/>
          <w:lang w:eastAsia="ru-RU"/>
        </w:rPr>
        <w:t xml:space="preserve">их </w:t>
      </w:r>
      <w:r w:rsidRPr="008974F8">
        <w:rPr>
          <w:rFonts w:cs="Times New Roman"/>
          <w:lang w:eastAsia="ru-RU"/>
        </w:rPr>
        <w:t>обучения.</w:t>
      </w:r>
    </w:p>
    <w:p w14:paraId="3AAD6B06" w14:textId="6A11218D" w:rsidR="00AE182D" w:rsidRDefault="00AE182D" w:rsidP="00AE182D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Сценарий в тренажёрах – это </w:t>
      </w:r>
      <w:r w:rsidRPr="006A73AA">
        <w:rPr>
          <w:rFonts w:cs="Times New Roman"/>
          <w:lang w:eastAsia="ru-RU"/>
        </w:rPr>
        <w:t>последовательности событий и действий, которые описывают взаимодействие пользователя с системой обучения</w:t>
      </w:r>
      <w:r>
        <w:rPr>
          <w:rFonts w:cs="Times New Roman"/>
          <w:lang w:eastAsia="ru-RU"/>
        </w:rPr>
        <w:t>, отражая</w:t>
      </w:r>
      <w:r w:rsidR="00F5146A">
        <w:rPr>
          <w:rFonts w:cs="Times New Roman"/>
          <w:lang w:eastAsia="ru-RU"/>
        </w:rPr>
        <w:t xml:space="preserve"> некоторую моделируемую</w:t>
      </w:r>
      <w:r>
        <w:rPr>
          <w:rFonts w:cs="Times New Roman"/>
          <w:lang w:eastAsia="ru-RU"/>
        </w:rPr>
        <w:t xml:space="preserve"> систему </w:t>
      </w:r>
      <w:r w:rsidR="00871BEF">
        <w:rPr>
          <w:rFonts w:cs="Times New Roman"/>
          <w:lang w:eastAsia="ru-RU"/>
        </w:rPr>
        <w:t>[7]</w:t>
      </w:r>
      <w:r w:rsidRPr="006A73AA">
        <w:rPr>
          <w:rFonts w:cs="Times New Roman"/>
          <w:lang w:eastAsia="ru-RU"/>
        </w:rPr>
        <w:t>.</w:t>
      </w:r>
    </w:p>
    <w:p w14:paraId="29EF91C2" w14:textId="10422F6A" w:rsidR="00AE182D" w:rsidRPr="008974F8" w:rsidRDefault="00AE182D" w:rsidP="00AE182D">
      <w:pPr>
        <w:ind w:firstLine="426"/>
        <w:textAlignment w:val="baseline"/>
        <w:rPr>
          <w:rFonts w:cs="Times New Roman"/>
          <w:lang w:eastAsia="ru-RU"/>
        </w:rPr>
      </w:pPr>
      <w:r w:rsidRPr="008974F8">
        <w:rPr>
          <w:rFonts w:cs="Times New Roman"/>
          <w:lang w:eastAsia="ru-RU"/>
        </w:rPr>
        <w:t>Ниже приведены основные компоненты, необходимые для реализации в</w:t>
      </w:r>
      <w:r>
        <w:rPr>
          <w:rFonts w:cs="Times New Roman"/>
          <w:lang w:eastAsia="ru-RU"/>
        </w:rPr>
        <w:t xml:space="preserve"> </w:t>
      </w:r>
      <w:r w:rsidRPr="008974F8">
        <w:rPr>
          <w:rFonts w:cs="Times New Roman"/>
          <w:lang w:eastAsia="ru-RU"/>
        </w:rPr>
        <w:t>обучающих тренаж</w:t>
      </w:r>
      <w:r>
        <w:rPr>
          <w:rFonts w:cs="Times New Roman"/>
          <w:lang w:eastAsia="ru-RU"/>
        </w:rPr>
        <w:t>ё</w:t>
      </w:r>
      <w:r w:rsidRPr="008974F8">
        <w:rPr>
          <w:rFonts w:cs="Times New Roman"/>
          <w:lang w:eastAsia="ru-RU"/>
        </w:rPr>
        <w:t>рах</w:t>
      </w:r>
      <w:r>
        <w:rPr>
          <w:rFonts w:cs="Times New Roman"/>
          <w:lang w:eastAsia="ru-RU"/>
        </w:rPr>
        <w:t xml:space="preserve"> </w:t>
      </w:r>
      <w:r w:rsidR="00871BEF">
        <w:rPr>
          <w:rFonts w:cs="Times New Roman"/>
          <w:lang w:eastAsia="ru-RU"/>
        </w:rPr>
        <w:t>[7]</w:t>
      </w:r>
      <w:r w:rsidRPr="008974F8">
        <w:rPr>
          <w:rFonts w:cs="Times New Roman"/>
          <w:lang w:eastAsia="ru-RU"/>
        </w:rPr>
        <w:t>:</w:t>
      </w:r>
    </w:p>
    <w:p w14:paraId="66B78B60" w14:textId="77777777" w:rsidR="00AE182D" w:rsidRPr="008974F8" w:rsidRDefault="00AE182D" w:rsidP="00AE182D">
      <w:pPr>
        <w:numPr>
          <w:ilvl w:val="0"/>
          <w:numId w:val="63"/>
        </w:numPr>
        <w:textAlignment w:val="baseline"/>
        <w:rPr>
          <w:rFonts w:cs="Times New Roman"/>
          <w:lang w:eastAsia="ru-RU"/>
        </w:rPr>
      </w:pPr>
      <w:r w:rsidRPr="008974F8">
        <w:rPr>
          <w:rFonts w:cs="Times New Roman"/>
          <w:lang w:eastAsia="ru-RU"/>
        </w:rPr>
        <w:t>установочный, включающий в себя сведения инструктивного и</w:t>
      </w:r>
      <w:r>
        <w:rPr>
          <w:rFonts w:cs="Times New Roman"/>
          <w:lang w:eastAsia="ru-RU"/>
        </w:rPr>
        <w:t xml:space="preserve"> </w:t>
      </w:r>
      <w:r w:rsidRPr="008974F8">
        <w:rPr>
          <w:rFonts w:cs="Times New Roman"/>
          <w:lang w:eastAsia="ru-RU"/>
        </w:rPr>
        <w:t>справочного характера: постановку цели, описание назначения, характеристику учебного материала и практических заданий, категории обучающихся и др</w:t>
      </w:r>
      <w:r>
        <w:rPr>
          <w:rFonts w:cs="Times New Roman"/>
          <w:lang w:eastAsia="ru-RU"/>
        </w:rPr>
        <w:t>угие</w:t>
      </w:r>
      <w:r w:rsidRPr="008974F8">
        <w:rPr>
          <w:rFonts w:cs="Times New Roman"/>
          <w:lang w:eastAsia="ru-RU"/>
        </w:rPr>
        <w:t>;</w:t>
      </w:r>
    </w:p>
    <w:p w14:paraId="2A6AE227" w14:textId="77777777" w:rsidR="00AE182D" w:rsidRPr="008974F8" w:rsidRDefault="00AE182D" w:rsidP="00AE182D">
      <w:pPr>
        <w:numPr>
          <w:ilvl w:val="0"/>
          <w:numId w:val="63"/>
        </w:numPr>
        <w:textAlignment w:val="baseline"/>
        <w:rPr>
          <w:rFonts w:cs="Times New Roman"/>
          <w:lang w:eastAsia="ru-RU"/>
        </w:rPr>
      </w:pPr>
      <w:r w:rsidRPr="008974F8">
        <w:rPr>
          <w:rFonts w:cs="Times New Roman"/>
          <w:lang w:eastAsia="ru-RU"/>
        </w:rPr>
        <w:t>предметный, содержащий структурированный учебный материал</w:t>
      </w:r>
      <w:r>
        <w:rPr>
          <w:rFonts w:cs="Times New Roman"/>
          <w:lang w:eastAsia="ru-RU"/>
        </w:rPr>
        <w:t xml:space="preserve"> </w:t>
      </w:r>
      <w:r w:rsidRPr="008974F8">
        <w:rPr>
          <w:rFonts w:cs="Times New Roman"/>
          <w:lang w:eastAsia="ru-RU"/>
        </w:rPr>
        <w:t xml:space="preserve">по </w:t>
      </w:r>
      <w:r>
        <w:rPr>
          <w:rFonts w:cs="Times New Roman"/>
          <w:lang w:eastAsia="ru-RU"/>
        </w:rPr>
        <w:t>специальности</w:t>
      </w:r>
      <w:r w:rsidRPr="008974F8">
        <w:rPr>
          <w:rFonts w:cs="Times New Roman"/>
          <w:lang w:eastAsia="ru-RU"/>
        </w:rPr>
        <w:t>, перечень практических заданий;</w:t>
      </w:r>
    </w:p>
    <w:p w14:paraId="6172CACE" w14:textId="77777777" w:rsidR="00AE182D" w:rsidRPr="008974F8" w:rsidRDefault="00AE182D" w:rsidP="00AE182D">
      <w:pPr>
        <w:numPr>
          <w:ilvl w:val="0"/>
          <w:numId w:val="63"/>
        </w:numPr>
        <w:textAlignment w:val="baseline"/>
        <w:rPr>
          <w:rFonts w:cs="Times New Roman"/>
          <w:lang w:eastAsia="ru-RU"/>
        </w:rPr>
      </w:pPr>
      <w:r w:rsidRPr="008974F8">
        <w:rPr>
          <w:rFonts w:cs="Times New Roman"/>
          <w:lang w:eastAsia="ru-RU"/>
        </w:rPr>
        <w:t>обучающий, включающий в себя алгоритмическое и модельное обеспечение решения задач и выполнения заданий;</w:t>
      </w:r>
    </w:p>
    <w:p w14:paraId="0BDB3C79" w14:textId="77777777" w:rsidR="00AE182D" w:rsidRPr="008974F8" w:rsidRDefault="00AE182D" w:rsidP="00AE182D">
      <w:pPr>
        <w:numPr>
          <w:ilvl w:val="0"/>
          <w:numId w:val="63"/>
        </w:numPr>
        <w:textAlignment w:val="baseline"/>
        <w:rPr>
          <w:rFonts w:cs="Times New Roman"/>
          <w:lang w:eastAsia="ru-RU"/>
        </w:rPr>
      </w:pPr>
      <w:r w:rsidRPr="008974F8">
        <w:rPr>
          <w:rFonts w:cs="Times New Roman"/>
          <w:lang w:eastAsia="ru-RU"/>
        </w:rPr>
        <w:t>контрольно-оценочный, объединяющий для установления параметров контроля и оценки результатов;</w:t>
      </w:r>
    </w:p>
    <w:p w14:paraId="74AB9631" w14:textId="77777777" w:rsidR="00AE182D" w:rsidRPr="008974F8" w:rsidRDefault="00AE182D" w:rsidP="00AE182D">
      <w:pPr>
        <w:numPr>
          <w:ilvl w:val="0"/>
          <w:numId w:val="63"/>
        </w:numPr>
        <w:textAlignment w:val="baseline"/>
        <w:rPr>
          <w:rFonts w:cs="Times New Roman"/>
          <w:lang w:eastAsia="ru-RU"/>
        </w:rPr>
      </w:pPr>
      <w:r w:rsidRPr="008974F8">
        <w:rPr>
          <w:rFonts w:cs="Times New Roman"/>
          <w:lang w:eastAsia="ru-RU"/>
        </w:rPr>
        <w:t xml:space="preserve">корректирующий, содержащий сведения об этапах процесса обучения, предусматривающий ведение статистических данных о результатах работы </w:t>
      </w:r>
      <w:r>
        <w:rPr>
          <w:rFonts w:cs="Times New Roman"/>
          <w:lang w:eastAsia="ru-RU"/>
        </w:rPr>
        <w:t>обучающихся</w:t>
      </w:r>
      <w:r w:rsidRPr="008974F8">
        <w:rPr>
          <w:rFonts w:cs="Times New Roman"/>
          <w:lang w:eastAsia="ru-RU"/>
        </w:rPr>
        <w:t>, предоставляющий правила управления</w:t>
      </w:r>
      <w:r>
        <w:rPr>
          <w:rFonts w:cs="Times New Roman"/>
          <w:lang w:eastAsia="ru-RU"/>
        </w:rPr>
        <w:t xml:space="preserve"> </w:t>
      </w:r>
      <w:r w:rsidRPr="008974F8">
        <w:rPr>
          <w:rFonts w:cs="Times New Roman"/>
          <w:lang w:eastAsia="ru-RU"/>
        </w:rPr>
        <w:t>учебно-познавательной деятельностью для дальнейшей коррекции</w:t>
      </w:r>
      <w:r>
        <w:rPr>
          <w:rFonts w:cs="Times New Roman"/>
          <w:lang w:eastAsia="ru-RU"/>
        </w:rPr>
        <w:t xml:space="preserve"> </w:t>
      </w:r>
      <w:r w:rsidRPr="008974F8">
        <w:rPr>
          <w:rFonts w:cs="Times New Roman"/>
          <w:lang w:eastAsia="ru-RU"/>
        </w:rPr>
        <w:t>(в случае необходимости);</w:t>
      </w:r>
    </w:p>
    <w:p w14:paraId="75ADC464" w14:textId="580F546C" w:rsidR="00AE182D" w:rsidRDefault="00AE182D" w:rsidP="00AE182D">
      <w:pPr>
        <w:numPr>
          <w:ilvl w:val="0"/>
          <w:numId w:val="63"/>
        </w:num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 xml:space="preserve">инструктивный, включающий справочную информацию и инструкции для работы в условиях </w:t>
      </w:r>
      <w:r>
        <w:rPr>
          <w:rFonts w:cs="Times New Roman"/>
          <w:lang w:eastAsia="ru-RU"/>
        </w:rPr>
        <w:t>моделируемой</w:t>
      </w:r>
      <w:r w:rsidRPr="00182D1D">
        <w:rPr>
          <w:rFonts w:cs="Times New Roman"/>
          <w:lang w:eastAsia="ru-RU"/>
        </w:rPr>
        <w:t xml:space="preserve"> среды.</w:t>
      </w:r>
    </w:p>
    <w:p w14:paraId="35F4C0CE" w14:textId="248E7B7A" w:rsidR="00782061" w:rsidRPr="006145F0" w:rsidRDefault="00AE182D" w:rsidP="006145F0">
      <w:pPr>
        <w:rPr>
          <w:lang w:eastAsia="ru-RU"/>
        </w:rPr>
      </w:pPr>
      <w:r w:rsidRPr="00182D1D">
        <w:rPr>
          <w:lang w:eastAsia="ru-RU"/>
        </w:rPr>
        <w:t>После создания</w:t>
      </w:r>
      <w:r w:rsidR="00F5146A">
        <w:rPr>
          <w:lang w:eastAsia="ru-RU"/>
        </w:rPr>
        <w:t xml:space="preserve"> набора </w:t>
      </w:r>
      <w:r w:rsidR="00836991">
        <w:rPr>
          <w:lang w:eastAsia="ru-RU"/>
        </w:rPr>
        <w:t>инструкций сотрудников</w:t>
      </w:r>
      <w:r w:rsidRPr="00182D1D">
        <w:rPr>
          <w:lang w:eastAsia="ru-RU"/>
        </w:rPr>
        <w:t xml:space="preserve"> и нескольк</w:t>
      </w:r>
      <w:r>
        <w:rPr>
          <w:lang w:eastAsia="ru-RU"/>
        </w:rPr>
        <w:t>их</w:t>
      </w:r>
      <w:r w:rsidRPr="00182D1D">
        <w:rPr>
          <w:lang w:eastAsia="ru-RU"/>
        </w:rPr>
        <w:t xml:space="preserve"> прототипов</w:t>
      </w:r>
      <w:r w:rsidR="00F5146A">
        <w:rPr>
          <w:lang w:eastAsia="ru-RU"/>
        </w:rPr>
        <w:t xml:space="preserve"> сценариев</w:t>
      </w:r>
      <w:r w:rsidRPr="00182D1D">
        <w:rPr>
          <w:lang w:eastAsia="ru-RU"/>
        </w:rPr>
        <w:t xml:space="preserve">, в </w:t>
      </w:r>
      <w:r w:rsidR="004F4B6A">
        <w:rPr>
          <w:lang w:eastAsia="ru-RU"/>
        </w:rPr>
        <w:t>о</w:t>
      </w:r>
      <w:r w:rsidR="004F4B6A" w:rsidRPr="004F4B6A">
        <w:rPr>
          <w:lang w:eastAsia="ru-RU"/>
        </w:rPr>
        <w:t>тдел</w:t>
      </w:r>
      <w:r w:rsidR="004F4B6A">
        <w:rPr>
          <w:lang w:eastAsia="ru-RU"/>
        </w:rPr>
        <w:t>е</w:t>
      </w:r>
      <w:r w:rsidR="004F4B6A" w:rsidRPr="004F4B6A">
        <w:rPr>
          <w:lang w:eastAsia="ru-RU"/>
        </w:rPr>
        <w:t xml:space="preserve"> 3D-визуализации и аддитивных технологий</w:t>
      </w:r>
      <w:r w:rsidRPr="004F4B6A">
        <w:rPr>
          <w:lang w:eastAsia="ru-RU"/>
        </w:rPr>
        <w:t xml:space="preserve"> АО «НИУИФ»</w:t>
      </w:r>
      <w:r w:rsidRPr="00182D1D">
        <w:rPr>
          <w:lang w:eastAsia="ru-RU"/>
        </w:rPr>
        <w:t xml:space="preserve"> возникла потребность создания </w:t>
      </w:r>
      <w:r w:rsidR="00EE610B">
        <w:rPr>
          <w:lang w:eastAsia="ru-RU"/>
        </w:rPr>
        <w:t>проработанного</w:t>
      </w:r>
      <w:r w:rsidR="004F4B6A">
        <w:rPr>
          <w:lang w:eastAsia="ru-RU"/>
        </w:rPr>
        <w:t xml:space="preserve"> </w:t>
      </w:r>
      <w:r w:rsidR="00F5146A">
        <w:rPr>
          <w:lang w:eastAsia="ru-RU"/>
        </w:rPr>
        <w:t xml:space="preserve">нелинейного </w:t>
      </w:r>
      <w:r w:rsidRPr="00182D1D">
        <w:rPr>
          <w:lang w:eastAsia="ru-RU"/>
        </w:rPr>
        <w:t>дерева решений.</w:t>
      </w:r>
    </w:p>
    <w:p w14:paraId="076C1C6F" w14:textId="1C2E9685" w:rsidR="00AE182D" w:rsidRPr="001B2F5E" w:rsidRDefault="00AE182D" w:rsidP="00AE182D">
      <w:p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>Дерево решений — это графический инструмент моделирования сценариев, который визуализирует возможные последствия серии взаимосвязанных решений и вероятностных событий</w:t>
      </w:r>
      <w:r w:rsidR="00EE610B">
        <w:rPr>
          <w:rFonts w:cs="Times New Roman"/>
          <w:lang w:eastAsia="ru-RU"/>
        </w:rPr>
        <w:t xml:space="preserve"> </w:t>
      </w:r>
      <w:r w:rsidR="001B2F5E">
        <w:rPr>
          <w:rFonts w:cs="Times New Roman"/>
          <w:lang w:eastAsia="ru-RU"/>
        </w:rPr>
        <w:t>[10]</w:t>
      </w:r>
      <w:r w:rsidRPr="00182D1D">
        <w:rPr>
          <w:rFonts w:cs="Times New Roman"/>
          <w:lang w:eastAsia="ru-RU"/>
        </w:rPr>
        <w:t>.</w:t>
      </w:r>
    </w:p>
    <w:p w14:paraId="598B71D7" w14:textId="3EC18EF6" w:rsidR="00AE182D" w:rsidRPr="00182D1D" w:rsidRDefault="00AE182D" w:rsidP="00AE182D">
      <w:p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 xml:space="preserve">Структура дерева решений состоит из следующих элементов </w:t>
      </w:r>
      <w:r w:rsidR="001B2F5E">
        <w:rPr>
          <w:rFonts w:cs="Times New Roman"/>
          <w:lang w:eastAsia="ru-RU"/>
        </w:rPr>
        <w:t>[10]</w:t>
      </w:r>
      <w:r w:rsidRPr="00182D1D">
        <w:rPr>
          <w:rFonts w:cs="Times New Roman"/>
          <w:lang w:eastAsia="ru-RU"/>
        </w:rPr>
        <w:t>:</w:t>
      </w:r>
    </w:p>
    <w:p w14:paraId="559B22B1" w14:textId="77777777" w:rsidR="00AE182D" w:rsidRDefault="00AE182D" w:rsidP="00AE182D">
      <w:pPr>
        <w:numPr>
          <w:ilvl w:val="0"/>
          <w:numId w:val="64"/>
        </w:num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>узлы решений — точки, где лицо, принимающее решение, должно выбрать один из нескольких вариантов действий;</w:t>
      </w:r>
    </w:p>
    <w:p w14:paraId="3B8EB51F" w14:textId="77777777" w:rsidR="00AE182D" w:rsidRDefault="00AE182D" w:rsidP="00AE182D">
      <w:pPr>
        <w:numPr>
          <w:ilvl w:val="0"/>
          <w:numId w:val="64"/>
        </w:num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>узлы вероятностей — точки, где исход определяется случайными событиями с известными или оцениваемыми вероятностями;</w:t>
      </w:r>
    </w:p>
    <w:p w14:paraId="6CC7316A" w14:textId="77777777" w:rsidR="00AE182D" w:rsidRDefault="00AE182D" w:rsidP="00AE182D">
      <w:pPr>
        <w:numPr>
          <w:ilvl w:val="0"/>
          <w:numId w:val="64"/>
        </w:num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в</w:t>
      </w:r>
      <w:r w:rsidRPr="00182D1D">
        <w:rPr>
          <w:rFonts w:cs="Times New Roman"/>
          <w:lang w:eastAsia="ru-RU"/>
        </w:rPr>
        <w:t>етви — линии, соединяющие узлы и представляющие различные возможные пути</w:t>
      </w:r>
      <w:r>
        <w:rPr>
          <w:rFonts w:cs="Times New Roman"/>
          <w:lang w:eastAsia="ru-RU"/>
        </w:rPr>
        <w:t>;</w:t>
      </w:r>
    </w:p>
    <w:p w14:paraId="30BF9077" w14:textId="77777777" w:rsidR="00AE182D" w:rsidRPr="00182D1D" w:rsidRDefault="00AE182D" w:rsidP="00AE182D">
      <w:pPr>
        <w:numPr>
          <w:ilvl w:val="0"/>
          <w:numId w:val="64"/>
        </w:num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>терминальные узлы — конечные точки, представляющие итоговые результаты или последствия</w:t>
      </w:r>
      <w:r>
        <w:rPr>
          <w:rFonts w:cs="Times New Roman"/>
          <w:lang w:eastAsia="ru-RU"/>
        </w:rPr>
        <w:t>.</w:t>
      </w:r>
    </w:p>
    <w:p w14:paraId="401600DE" w14:textId="7828BDEF" w:rsidR="00AE182D" w:rsidRDefault="00AE182D" w:rsidP="00AE182D">
      <w:p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 xml:space="preserve">Построение дерева решений для моделирования сценариев включает следующие шаги </w:t>
      </w:r>
      <w:r w:rsidR="001B2F5E">
        <w:rPr>
          <w:rFonts w:cs="Times New Roman"/>
          <w:lang w:eastAsia="ru-RU"/>
        </w:rPr>
        <w:t>[10]</w:t>
      </w:r>
      <w:r w:rsidRPr="00182D1D">
        <w:rPr>
          <w:rFonts w:cs="Times New Roman"/>
          <w:lang w:eastAsia="ru-RU"/>
        </w:rPr>
        <w:t>:</w:t>
      </w:r>
    </w:p>
    <w:p w14:paraId="272C241C" w14:textId="77777777" w:rsidR="00AE182D" w:rsidRDefault="00AE182D" w:rsidP="00AE182D">
      <w:pPr>
        <w:numPr>
          <w:ilvl w:val="0"/>
          <w:numId w:val="65"/>
        </w:numPr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о</w:t>
      </w:r>
      <w:r w:rsidRPr="00182D1D">
        <w:rPr>
          <w:rFonts w:cs="Times New Roman"/>
          <w:lang w:eastAsia="ru-RU"/>
        </w:rPr>
        <w:t>пределение начальной точки и ключевого решения, с которого начинается анализ</w:t>
      </w:r>
      <w:r>
        <w:rPr>
          <w:rFonts w:cs="Times New Roman"/>
          <w:lang w:eastAsia="ru-RU"/>
        </w:rPr>
        <w:t>;</w:t>
      </w:r>
    </w:p>
    <w:p w14:paraId="63720961" w14:textId="77777777" w:rsidR="00AE182D" w:rsidRDefault="00AE182D" w:rsidP="00AE182D">
      <w:pPr>
        <w:numPr>
          <w:ilvl w:val="0"/>
          <w:numId w:val="65"/>
        </w:numPr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>выявление всех возможных вариантов действий для каждого решения</w:t>
      </w:r>
      <w:r>
        <w:rPr>
          <w:rFonts w:cs="Times New Roman"/>
          <w:lang w:eastAsia="ru-RU"/>
        </w:rPr>
        <w:t>;</w:t>
      </w:r>
    </w:p>
    <w:p w14:paraId="28DECBD2" w14:textId="77777777" w:rsidR="00AE182D" w:rsidRDefault="00AE182D" w:rsidP="00AE182D">
      <w:pPr>
        <w:numPr>
          <w:ilvl w:val="0"/>
          <w:numId w:val="65"/>
        </w:numPr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о</w:t>
      </w:r>
      <w:r w:rsidRPr="00182D1D">
        <w:rPr>
          <w:rFonts w:cs="Times New Roman"/>
          <w:lang w:eastAsia="ru-RU"/>
        </w:rPr>
        <w:t>пределение возможных исходов каждого варианта и их вероятностей</w:t>
      </w:r>
      <w:r>
        <w:rPr>
          <w:rFonts w:cs="Times New Roman"/>
          <w:lang w:eastAsia="ru-RU"/>
        </w:rPr>
        <w:t>;</w:t>
      </w:r>
    </w:p>
    <w:p w14:paraId="063DFB41" w14:textId="77777777" w:rsidR="00AE182D" w:rsidRDefault="00AE182D" w:rsidP="00AE182D">
      <w:pPr>
        <w:numPr>
          <w:ilvl w:val="0"/>
          <w:numId w:val="65"/>
        </w:numPr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о</w:t>
      </w:r>
      <w:r w:rsidRPr="00182D1D">
        <w:rPr>
          <w:rFonts w:cs="Times New Roman"/>
          <w:lang w:eastAsia="ru-RU"/>
        </w:rPr>
        <w:t>ценка стоимости, выгоды или других показателей для каждого исхода</w:t>
      </w:r>
      <w:r>
        <w:rPr>
          <w:rFonts w:cs="Times New Roman"/>
          <w:lang w:eastAsia="ru-RU"/>
        </w:rPr>
        <w:t>;</w:t>
      </w:r>
    </w:p>
    <w:p w14:paraId="12DC966D" w14:textId="77777777" w:rsidR="00AE182D" w:rsidRDefault="00AE182D" w:rsidP="00AE182D">
      <w:pPr>
        <w:numPr>
          <w:ilvl w:val="0"/>
          <w:numId w:val="65"/>
        </w:numPr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р</w:t>
      </w:r>
      <w:r w:rsidRPr="00182D1D">
        <w:rPr>
          <w:rFonts w:cs="Times New Roman"/>
          <w:lang w:eastAsia="ru-RU"/>
        </w:rPr>
        <w:t>асч</w:t>
      </w:r>
      <w:r>
        <w:rPr>
          <w:rFonts w:cs="Times New Roman"/>
          <w:lang w:eastAsia="ru-RU"/>
        </w:rPr>
        <w:t>ё</w:t>
      </w:r>
      <w:r w:rsidRPr="00182D1D">
        <w:rPr>
          <w:rFonts w:cs="Times New Roman"/>
          <w:lang w:eastAsia="ru-RU"/>
        </w:rPr>
        <w:t>т ожидаемой ценности каждого пути пут</w:t>
      </w:r>
      <w:r>
        <w:rPr>
          <w:rFonts w:cs="Times New Roman"/>
          <w:lang w:eastAsia="ru-RU"/>
        </w:rPr>
        <w:t>ё</w:t>
      </w:r>
      <w:r w:rsidRPr="00182D1D">
        <w:rPr>
          <w:rFonts w:cs="Times New Roman"/>
          <w:lang w:eastAsia="ru-RU"/>
        </w:rPr>
        <w:t>м умножения значений исходов на их вероятности</w:t>
      </w:r>
      <w:r>
        <w:rPr>
          <w:rFonts w:cs="Times New Roman"/>
          <w:lang w:eastAsia="ru-RU"/>
        </w:rPr>
        <w:t>;</w:t>
      </w:r>
    </w:p>
    <w:p w14:paraId="338394B6" w14:textId="77777777" w:rsidR="00AE182D" w:rsidRPr="00182D1D" w:rsidRDefault="00AE182D" w:rsidP="00AE182D">
      <w:pPr>
        <w:numPr>
          <w:ilvl w:val="0"/>
          <w:numId w:val="65"/>
        </w:numPr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о</w:t>
      </w:r>
      <w:r w:rsidRPr="00182D1D">
        <w:rPr>
          <w:rFonts w:cs="Times New Roman"/>
          <w:lang w:eastAsia="ru-RU"/>
        </w:rPr>
        <w:t>пределение оптимального пути принятия решений на основе ожидаемых значений</w:t>
      </w:r>
      <w:r>
        <w:rPr>
          <w:rFonts w:cs="Times New Roman"/>
          <w:lang w:eastAsia="ru-RU"/>
        </w:rPr>
        <w:t>.</w:t>
      </w:r>
    </w:p>
    <w:p w14:paraId="0466E466" w14:textId="77777777" w:rsidR="00AE7B49" w:rsidRDefault="00846644" w:rsidP="00D45BD2">
      <w:pPr>
        <w:rPr>
          <w:lang w:eastAsia="ru-RU"/>
        </w:rPr>
      </w:pPr>
      <w:r w:rsidRPr="00846644">
        <w:rPr>
          <w:lang w:eastAsia="ru-RU"/>
        </w:rPr>
        <w:t>Разработка одного сценария требует полного соответствия нормативным документам и как минимум одного квалифицированного специалиста, который глубоко вовлечён в технологии этого производства. Проработка каждого сценария занимает время, а любое изменение нормативных документов, изменение возможных действий персонала и требований к решению задач на производстве требует пересмотра всех уже имеющихся сценариев и их деревьев решений.</w:t>
      </w:r>
      <w:r>
        <w:rPr>
          <w:lang w:eastAsia="ru-RU"/>
        </w:rPr>
        <w:t xml:space="preserve"> Поэтому за соблюдением актуальности сценариев и созданием новых отвечает большая языковая модель искусственного интеллекта (</w:t>
      </w:r>
      <w:r>
        <w:rPr>
          <w:lang w:val="en-US" w:eastAsia="ru-RU"/>
        </w:rPr>
        <w:t>LLM</w:t>
      </w:r>
      <w:r>
        <w:rPr>
          <w:lang w:eastAsia="ru-RU"/>
        </w:rPr>
        <w:t>)</w:t>
      </w:r>
      <w:r w:rsidRPr="00846644">
        <w:rPr>
          <w:lang w:eastAsia="ru-RU"/>
        </w:rPr>
        <w:t>.</w:t>
      </w:r>
    </w:p>
    <w:p w14:paraId="08494317" w14:textId="35A195D1" w:rsidR="00846644" w:rsidRPr="00D45BD2" w:rsidRDefault="00AE7B49" w:rsidP="00D45BD2">
      <w:pPr>
        <w:rPr>
          <w:lang w:eastAsia="ru-RU"/>
        </w:rPr>
      </w:pPr>
      <w:r>
        <w:rPr>
          <w:lang w:eastAsia="ru-RU"/>
        </w:rPr>
        <w:t>Д</w:t>
      </w:r>
      <w:r w:rsidR="00D45BD2">
        <w:rPr>
          <w:lang w:eastAsia="ru-RU"/>
        </w:rPr>
        <w:t>ля</w:t>
      </w:r>
      <w:r w:rsidR="008840B4">
        <w:rPr>
          <w:lang w:eastAsia="ru-RU"/>
        </w:rPr>
        <w:t xml:space="preserve"> того, чтобы система, отвечающая за генерацию сценариев, </w:t>
      </w:r>
      <w:r w:rsidR="004F72F9">
        <w:rPr>
          <w:lang w:eastAsia="ru-RU"/>
        </w:rPr>
        <w:t>могла отслеживать пользовательские сессии</w:t>
      </w:r>
      <w:r w:rsidR="004A2A02">
        <w:rPr>
          <w:lang w:eastAsia="ru-RU"/>
        </w:rPr>
        <w:t xml:space="preserve"> и</w:t>
      </w:r>
      <w:r w:rsidR="004F72F9">
        <w:rPr>
          <w:lang w:eastAsia="ru-RU"/>
        </w:rPr>
        <w:t xml:space="preserve"> сохранять версии сгенерированных сценариев</w:t>
      </w:r>
      <w:r w:rsidR="004A2A02">
        <w:rPr>
          <w:lang w:eastAsia="ru-RU"/>
        </w:rPr>
        <w:t>, необходимо х</w:t>
      </w:r>
      <w:r w:rsidR="00F2282F">
        <w:rPr>
          <w:lang w:eastAsia="ru-RU"/>
        </w:rPr>
        <w:t>ранить в БД информацию о всех отправленных запросах</w:t>
      </w:r>
      <w:r w:rsidR="00D45BD2">
        <w:rPr>
          <w:lang w:eastAsia="ru-RU"/>
        </w:rPr>
        <w:t xml:space="preserve"> и терминальных узлах: сессий, или ссылок на крайние запросы, чтобы можно было </w:t>
      </w:r>
      <w:r w:rsidR="0025532E">
        <w:rPr>
          <w:lang w:eastAsia="ru-RU"/>
        </w:rPr>
        <w:t xml:space="preserve">добиться </w:t>
      </w:r>
      <w:proofErr w:type="spellStart"/>
      <w:r w:rsidR="0025532E">
        <w:rPr>
          <w:lang w:eastAsia="ru-RU"/>
        </w:rPr>
        <w:t>версионирования</w:t>
      </w:r>
      <w:proofErr w:type="spellEnd"/>
      <w:r w:rsidR="0025532E">
        <w:rPr>
          <w:lang w:eastAsia="ru-RU"/>
        </w:rPr>
        <w:t xml:space="preserve"> сценариев. </w:t>
      </w:r>
      <w:proofErr w:type="spellStart"/>
      <w:r w:rsidR="0025532E">
        <w:rPr>
          <w:lang w:eastAsia="ru-RU"/>
        </w:rPr>
        <w:t>Версионирование</w:t>
      </w:r>
      <w:proofErr w:type="spellEnd"/>
      <w:r w:rsidR="0025532E">
        <w:rPr>
          <w:lang w:eastAsia="ru-RU"/>
        </w:rPr>
        <w:t xml:space="preserve"> позволяет вернуться к отдельным этапам создания сценариев и повести процесс в другое направление.</w:t>
      </w:r>
    </w:p>
    <w:p w14:paraId="1E64B5C8" w14:textId="29F534BE" w:rsidR="006145F0" w:rsidRDefault="0025532E" w:rsidP="00583641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Таким образом, при </w:t>
      </w:r>
      <w:r w:rsidR="006145F0">
        <w:rPr>
          <w:rFonts w:cs="Times New Roman"/>
          <w:lang w:eastAsia="ru-RU"/>
        </w:rPr>
        <w:t>проектировани</w:t>
      </w:r>
      <w:r>
        <w:rPr>
          <w:rFonts w:cs="Times New Roman"/>
          <w:lang w:eastAsia="ru-RU"/>
        </w:rPr>
        <w:t>и</w:t>
      </w:r>
      <w:r w:rsidR="006145F0">
        <w:rPr>
          <w:rFonts w:cs="Times New Roman"/>
          <w:lang w:eastAsia="ru-RU"/>
        </w:rPr>
        <w:t xml:space="preserve"> БД определ</w:t>
      </w:r>
      <w:r>
        <w:rPr>
          <w:rFonts w:cs="Times New Roman"/>
          <w:lang w:eastAsia="ru-RU"/>
        </w:rPr>
        <w:t>ены следующие</w:t>
      </w:r>
      <w:r w:rsidR="006145F0">
        <w:rPr>
          <w:rFonts w:cs="Times New Roman"/>
          <w:lang w:eastAsia="ru-RU"/>
        </w:rPr>
        <w:t xml:space="preserve"> сущност</w:t>
      </w:r>
      <w:r>
        <w:rPr>
          <w:rFonts w:cs="Times New Roman"/>
          <w:lang w:eastAsia="ru-RU"/>
        </w:rPr>
        <w:t>и</w:t>
      </w:r>
      <w:r w:rsidR="006145F0">
        <w:rPr>
          <w:rFonts w:cs="Times New Roman"/>
          <w:lang w:eastAsia="ru-RU"/>
        </w:rPr>
        <w:t xml:space="preserve"> предметной области</w:t>
      </w:r>
      <w:r w:rsidR="006F6703">
        <w:rPr>
          <w:rFonts w:cs="Times New Roman"/>
          <w:lang w:eastAsia="ru-RU"/>
        </w:rPr>
        <w:t>:</w:t>
      </w:r>
    </w:p>
    <w:p w14:paraId="75DDD00D" w14:textId="73E6CDB0" w:rsidR="006F6703" w:rsidRDefault="00F418EB" w:rsidP="0025532E">
      <w:pPr>
        <w:numPr>
          <w:ilvl w:val="0"/>
          <w:numId w:val="77"/>
        </w:numPr>
        <w:rPr>
          <w:lang w:eastAsia="ru-RU"/>
        </w:rPr>
      </w:pPr>
      <w:r>
        <w:rPr>
          <w:lang w:eastAsia="ru-RU"/>
        </w:rPr>
        <w:t>Д</w:t>
      </w:r>
      <w:r w:rsidR="006F6703">
        <w:rPr>
          <w:lang w:eastAsia="ru-RU"/>
        </w:rPr>
        <w:t>ействия</w:t>
      </w:r>
      <w:r w:rsidR="0025532E">
        <w:rPr>
          <w:lang w:eastAsia="ru-RU"/>
        </w:rPr>
        <w:t xml:space="preserve"> – отдельные этапы, которые может и/или должен выполнять сотрудник для решения рабочих задач</w:t>
      </w:r>
      <w:r w:rsidR="006F6703">
        <w:rPr>
          <w:lang w:eastAsia="ru-RU"/>
        </w:rPr>
        <w:t>;</w:t>
      </w:r>
    </w:p>
    <w:p w14:paraId="59836866" w14:textId="73965512" w:rsidR="006F6703" w:rsidRPr="007770A8" w:rsidRDefault="00F418EB" w:rsidP="0025532E">
      <w:pPr>
        <w:numPr>
          <w:ilvl w:val="0"/>
          <w:numId w:val="77"/>
        </w:numPr>
        <w:rPr>
          <w:lang w:eastAsia="ru-RU"/>
        </w:rPr>
      </w:pPr>
      <w:r w:rsidRPr="007770A8">
        <w:rPr>
          <w:lang w:eastAsia="ru-RU"/>
        </w:rPr>
        <w:t>С</w:t>
      </w:r>
      <w:r w:rsidR="006F6703" w:rsidRPr="007770A8">
        <w:rPr>
          <w:lang w:eastAsia="ru-RU"/>
        </w:rPr>
        <w:t>ценарии</w:t>
      </w:r>
      <w:r w:rsidRPr="007770A8">
        <w:rPr>
          <w:lang w:eastAsia="ru-RU"/>
        </w:rPr>
        <w:t xml:space="preserve"> – наборы действий, созданные по запросу пользователя к </w:t>
      </w:r>
      <w:r w:rsidRPr="007770A8">
        <w:rPr>
          <w:lang w:val="en-US" w:eastAsia="ru-RU"/>
        </w:rPr>
        <w:t>LLM</w:t>
      </w:r>
      <w:r w:rsidRPr="007770A8">
        <w:rPr>
          <w:lang w:eastAsia="ru-RU"/>
        </w:rPr>
        <w:t>, состоящие из Действий</w:t>
      </w:r>
      <w:r w:rsidR="006F6703" w:rsidRPr="007770A8">
        <w:rPr>
          <w:lang w:eastAsia="ru-RU"/>
        </w:rPr>
        <w:t>;</w:t>
      </w:r>
    </w:p>
    <w:p w14:paraId="2148FDA1" w14:textId="6A5CBC11" w:rsidR="006F6703" w:rsidRPr="007770A8" w:rsidRDefault="00F418EB" w:rsidP="0025532E">
      <w:pPr>
        <w:numPr>
          <w:ilvl w:val="0"/>
          <w:numId w:val="77"/>
        </w:numPr>
        <w:rPr>
          <w:lang w:eastAsia="ru-RU"/>
        </w:rPr>
      </w:pPr>
      <w:r w:rsidRPr="007770A8">
        <w:rPr>
          <w:lang w:eastAsia="ru-RU"/>
        </w:rPr>
        <w:t xml:space="preserve">Запросы – информация о всех введённых пользователем данных (как текст, так и документы), которая отправляется к </w:t>
      </w:r>
      <w:r w:rsidRPr="007770A8">
        <w:rPr>
          <w:lang w:val="en-US" w:eastAsia="ru-RU"/>
        </w:rPr>
        <w:t>LLM</w:t>
      </w:r>
      <w:r w:rsidRPr="007770A8">
        <w:rPr>
          <w:lang w:eastAsia="ru-RU"/>
        </w:rPr>
        <w:t xml:space="preserve"> для генерации сценария, причём</w:t>
      </w:r>
      <w:r w:rsidR="00192416" w:rsidRPr="007770A8">
        <w:rPr>
          <w:lang w:eastAsia="ru-RU"/>
        </w:rPr>
        <w:t xml:space="preserve"> </w:t>
      </w:r>
      <w:r w:rsidRPr="007770A8">
        <w:rPr>
          <w:lang w:eastAsia="ru-RU"/>
        </w:rPr>
        <w:t>один запрос равен одному ответу</w:t>
      </w:r>
      <w:r w:rsidR="00E0789D" w:rsidRPr="007770A8">
        <w:rPr>
          <w:lang w:eastAsia="ru-RU"/>
        </w:rPr>
        <w:t xml:space="preserve"> – Сценарию</w:t>
      </w:r>
      <w:r w:rsidR="006F6703" w:rsidRPr="007770A8">
        <w:rPr>
          <w:lang w:eastAsia="ru-RU"/>
        </w:rPr>
        <w:t>;</w:t>
      </w:r>
    </w:p>
    <w:p w14:paraId="0836C489" w14:textId="3218A674" w:rsidR="006F6703" w:rsidRPr="007770A8" w:rsidRDefault="00192416" w:rsidP="0025532E">
      <w:pPr>
        <w:numPr>
          <w:ilvl w:val="0"/>
          <w:numId w:val="77"/>
        </w:numPr>
        <w:rPr>
          <w:lang w:eastAsia="ru-RU"/>
        </w:rPr>
      </w:pPr>
      <w:r w:rsidRPr="007770A8">
        <w:rPr>
          <w:lang w:eastAsia="ru-RU"/>
        </w:rPr>
        <w:t xml:space="preserve">Сессии – ссылки на крайние </w:t>
      </w:r>
      <w:proofErr w:type="spellStart"/>
      <w:r w:rsidRPr="007770A8">
        <w:rPr>
          <w:lang w:eastAsia="ru-RU"/>
        </w:rPr>
        <w:t>ноды</w:t>
      </w:r>
      <w:proofErr w:type="spellEnd"/>
      <w:r w:rsidRPr="007770A8">
        <w:rPr>
          <w:lang w:eastAsia="ru-RU"/>
        </w:rPr>
        <w:t xml:space="preserve">/запросы </w:t>
      </w:r>
      <w:r w:rsidR="00E0789D" w:rsidRPr="007770A8">
        <w:rPr>
          <w:lang w:eastAsia="ru-RU"/>
        </w:rPr>
        <w:t>при генерации сценария</w:t>
      </w:r>
      <w:r w:rsidR="006F6703" w:rsidRPr="007770A8">
        <w:rPr>
          <w:lang w:eastAsia="ru-RU"/>
        </w:rPr>
        <w:t>.</w:t>
      </w:r>
    </w:p>
    <w:p w14:paraId="711BA650" w14:textId="16607BF4" w:rsidR="00E0789D" w:rsidRPr="007770A8" w:rsidRDefault="00E0789D" w:rsidP="009B0D6C">
      <w:pPr>
        <w:textAlignment w:val="baseline"/>
        <w:rPr>
          <w:rFonts w:cs="Times New Roman"/>
          <w:lang w:eastAsia="ru-RU"/>
        </w:rPr>
      </w:pPr>
      <w:r w:rsidRPr="007770A8">
        <w:rPr>
          <w:rFonts w:cs="Times New Roman"/>
          <w:lang w:eastAsia="ru-RU"/>
        </w:rPr>
        <w:t xml:space="preserve">Поставлена цель разработки системы управления данными, </w:t>
      </w:r>
      <w:r w:rsidR="00AE7B49">
        <w:rPr>
          <w:rFonts w:cs="Times New Roman"/>
          <w:lang w:eastAsia="ru-RU"/>
        </w:rPr>
        <w:t xml:space="preserve">и </w:t>
      </w:r>
      <w:r w:rsidRPr="007770A8">
        <w:rPr>
          <w:rFonts w:cs="Times New Roman"/>
          <w:lang w:eastAsia="ru-RU"/>
        </w:rPr>
        <w:t xml:space="preserve">для этого обычно делают клиент-серверное приложение, которое позволит взаимодействовать с удалённой базой данных через </w:t>
      </w:r>
      <w:r w:rsidR="007770A8" w:rsidRPr="007770A8">
        <w:rPr>
          <w:rFonts w:cs="Times New Roman"/>
          <w:lang w:eastAsia="ru-RU"/>
        </w:rPr>
        <w:t>графический</w:t>
      </w:r>
      <w:r w:rsidRPr="007770A8">
        <w:rPr>
          <w:rFonts w:cs="Times New Roman"/>
          <w:lang w:eastAsia="ru-RU"/>
        </w:rPr>
        <w:t xml:space="preserve"> интерфейс.</w:t>
      </w:r>
    </w:p>
    <w:p w14:paraId="4F801EEC" w14:textId="1BFA6C5B" w:rsidR="00700BB7" w:rsidRPr="007770A8" w:rsidRDefault="00287976" w:rsidP="009B0D6C">
      <w:pPr>
        <w:textAlignment w:val="baseline"/>
        <w:rPr>
          <w:rFonts w:cs="Times New Roman"/>
          <w:lang w:eastAsia="ru-RU"/>
        </w:rPr>
      </w:pPr>
      <w:r w:rsidRPr="007770A8">
        <w:rPr>
          <w:rFonts w:cs="Times New Roman"/>
          <w:lang w:eastAsia="ru-RU"/>
        </w:rPr>
        <w:t>Были поставлены следующие задачи:</w:t>
      </w:r>
    </w:p>
    <w:p w14:paraId="6ECD9402" w14:textId="719535CA" w:rsidR="00E0789D" w:rsidRPr="007770A8" w:rsidRDefault="00E0789D" w:rsidP="00E0789D">
      <w:pPr>
        <w:pStyle w:val="ab"/>
        <w:numPr>
          <w:ilvl w:val="0"/>
          <w:numId w:val="78"/>
        </w:numPr>
        <w:textAlignment w:val="baseline"/>
        <w:rPr>
          <w:rFonts w:cs="Times New Roman"/>
          <w:lang w:eastAsia="ru-RU"/>
        </w:rPr>
      </w:pPr>
      <w:r w:rsidRPr="007770A8">
        <w:rPr>
          <w:rFonts w:cs="Times New Roman"/>
          <w:lang w:eastAsia="ru-RU"/>
        </w:rPr>
        <w:t>развернуть локальную базу данных (для имитации подключения к сервису базы данных заказчика);</w:t>
      </w:r>
    </w:p>
    <w:p w14:paraId="4DD7E184" w14:textId="3F0AD0F0" w:rsidR="00287976" w:rsidRPr="007770A8" w:rsidRDefault="00E0789D" w:rsidP="00E0789D">
      <w:pPr>
        <w:pStyle w:val="ab"/>
        <w:numPr>
          <w:ilvl w:val="0"/>
          <w:numId w:val="78"/>
        </w:numPr>
        <w:textAlignment w:val="baseline"/>
        <w:rPr>
          <w:rFonts w:cs="Times New Roman"/>
          <w:lang w:eastAsia="ru-RU"/>
        </w:rPr>
      </w:pPr>
      <w:r w:rsidRPr="007770A8">
        <w:rPr>
          <w:rFonts w:cs="Times New Roman"/>
          <w:lang w:eastAsia="ru-RU"/>
        </w:rPr>
        <w:t xml:space="preserve">разработать серверное приложение, которое даст доступ к интерфейсу базы данных и </w:t>
      </w:r>
      <w:r w:rsidR="007770A8" w:rsidRPr="007770A8">
        <w:rPr>
          <w:rFonts w:cs="Times New Roman"/>
          <w:lang w:eastAsia="ru-RU"/>
        </w:rPr>
        <w:t xml:space="preserve">обеспечит </w:t>
      </w:r>
      <w:r w:rsidR="007770A8" w:rsidRPr="007770A8">
        <w:rPr>
          <w:rFonts w:cs="Times New Roman"/>
          <w:lang w:val="en-US" w:eastAsia="ru-RU"/>
        </w:rPr>
        <w:t>GRUD</w:t>
      </w:r>
      <w:r w:rsidR="007770A8" w:rsidRPr="007770A8">
        <w:rPr>
          <w:rFonts w:cs="Times New Roman"/>
          <w:lang w:eastAsia="ru-RU"/>
        </w:rPr>
        <w:t>-операции для сущностей предметной области</w:t>
      </w:r>
      <w:r w:rsidR="00287976" w:rsidRPr="007770A8">
        <w:rPr>
          <w:rFonts w:cs="Times New Roman"/>
          <w:lang w:eastAsia="ru-RU"/>
        </w:rPr>
        <w:t>;</w:t>
      </w:r>
    </w:p>
    <w:p w14:paraId="36E2E451" w14:textId="42727036" w:rsidR="00287976" w:rsidRPr="007770A8" w:rsidRDefault="007770A8" w:rsidP="00E0789D">
      <w:pPr>
        <w:pStyle w:val="ab"/>
        <w:numPr>
          <w:ilvl w:val="0"/>
          <w:numId w:val="78"/>
        </w:numPr>
        <w:textAlignment w:val="baseline"/>
        <w:rPr>
          <w:rFonts w:cs="Times New Roman"/>
          <w:lang w:eastAsia="ru-RU"/>
        </w:rPr>
      </w:pPr>
      <w:r w:rsidRPr="007770A8">
        <w:rPr>
          <w:rFonts w:cs="Times New Roman"/>
          <w:lang w:eastAsia="ru-RU"/>
        </w:rPr>
        <w:t>разработать клиентское приложение с графическим интерфейсом, которое обращается к серверному приложению для взаимодействия с базой данных.</w:t>
      </w:r>
    </w:p>
    <w:p w14:paraId="228B546A" w14:textId="38B1546C" w:rsidR="00417186" w:rsidRDefault="00417186" w:rsidP="009B0D6C">
      <w:r w:rsidRPr="007770A8">
        <w:t xml:space="preserve">Перед разработкой информационной системы, позволяющей решить поставленные задачи, необходимо </w:t>
      </w:r>
      <w:r w:rsidR="00D71B32" w:rsidRPr="007770A8">
        <w:t xml:space="preserve">определиться с её </w:t>
      </w:r>
      <w:r w:rsidRPr="007770A8">
        <w:t>модель</w:t>
      </w:r>
      <w:r w:rsidR="00D71B32" w:rsidRPr="007770A8">
        <w:t>ю</w:t>
      </w:r>
      <w:r w:rsidRPr="007770A8">
        <w:t xml:space="preserve"> жизненного цикла.</w:t>
      </w:r>
    </w:p>
    <w:p w14:paraId="43A592B9" w14:textId="77777777" w:rsidR="007770A8" w:rsidRPr="000C4E41" w:rsidRDefault="007770A8" w:rsidP="009B0D6C"/>
    <w:p w14:paraId="7FF3DB9B" w14:textId="77777777" w:rsidR="002F7378" w:rsidRDefault="002F7378" w:rsidP="00457630"/>
    <w:p w14:paraId="493CC551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3B6A7F94" w14:textId="4F88F9E0" w:rsidR="002F7378" w:rsidRPr="007471A9" w:rsidRDefault="00F63530" w:rsidP="009375B6">
      <w:pPr>
        <w:pStyle w:val="1"/>
      </w:pPr>
      <w:bookmarkStart w:id="4" w:name="_Toc226935506"/>
      <w:r w:rsidRPr="007471A9">
        <w:t>Выбор жизненного цикла информационной системы</w:t>
      </w:r>
      <w:bookmarkEnd w:id="4"/>
    </w:p>
    <w:p w14:paraId="26AE9F71" w14:textId="6D77AA26" w:rsidR="00C91FE8" w:rsidRDefault="00C91FE8" w:rsidP="00C91FE8">
      <w:r w:rsidRPr="00C91FE8">
        <w:t>Разработка программного обеспечения</w:t>
      </w:r>
      <w:r w:rsidR="002D64B4">
        <w:t xml:space="preserve"> (ПО)</w:t>
      </w:r>
      <w:r w:rsidRPr="00C91FE8">
        <w:t xml:space="preserve"> — это сложный и многоэтапный процесс, требующий планирования, координации и управления. Одним из аспектов разработки является выбор подходящего жизненного цикла </w:t>
      </w:r>
      <w:r w:rsidR="002D64B4">
        <w:t>ПО.</w:t>
      </w:r>
    </w:p>
    <w:p w14:paraId="63CE983C" w14:textId="7F117B72" w:rsidR="002D64B4" w:rsidRPr="002D64B4" w:rsidRDefault="002D64B4" w:rsidP="002D64B4">
      <w:r>
        <w:t>Жизненный цикл</w:t>
      </w:r>
      <w:r w:rsidR="003C09DE">
        <w:t xml:space="preserve"> (ЖЦ)</w:t>
      </w:r>
      <w:r>
        <w:t xml:space="preserve"> – это</w:t>
      </w:r>
      <w:r w:rsidRPr="002D64B4">
        <w:t xml:space="preserve"> развитие системы, продукции, ус</w:t>
      </w:r>
      <w:r>
        <w:t>луги, проекта или другой создаваемой человеком сущности от замысла до списания</w:t>
      </w:r>
      <w:r w:rsidR="003C09DE">
        <w:t>,</w:t>
      </w:r>
      <w:r>
        <w:t xml:space="preserve"> </w:t>
      </w:r>
      <w:r w:rsidRPr="002D64B4">
        <w:t xml:space="preserve">&lt;…&gt; это не временный период существования, а процесс последовательного изменения состояния, обусловленный видом производимых воздействий </w:t>
      </w:r>
      <w:r w:rsidR="009047A3">
        <w:t xml:space="preserve">[2, </w:t>
      </w:r>
      <w:r w:rsidR="003C09DE">
        <w:t>с.6</w:t>
      </w:r>
      <w:r w:rsidRPr="002D64B4">
        <w:t>]</w:t>
      </w:r>
      <w:r w:rsidR="003C09DE">
        <w:t>.</w:t>
      </w:r>
    </w:p>
    <w:p w14:paraId="4F3AC535" w14:textId="2517096F" w:rsidR="001256F5" w:rsidRPr="001256F5" w:rsidRDefault="001256F5" w:rsidP="001256F5">
      <w:r w:rsidRPr="001256F5">
        <w:t>Жизненный цикл программного обеспечения</w:t>
      </w:r>
      <w:r w:rsidR="002D64B4">
        <w:t xml:space="preserve"> (ЖЦПО)</w:t>
      </w:r>
      <w:r w:rsidR="00193562">
        <w:t xml:space="preserve"> </w:t>
      </w:r>
      <w:r w:rsidRPr="001256F5">
        <w:t xml:space="preserve">– непрерывный процесс, начинающийся </w:t>
      </w:r>
      <w:r w:rsidRPr="001256F5">
        <w:rPr>
          <w:lang w:val="en-US"/>
        </w:rPr>
        <w:t>c</w:t>
      </w:r>
      <w:r w:rsidRPr="001256F5">
        <w:t xml:space="preserve"> момента появления идеи создания </w:t>
      </w:r>
      <w:r w:rsidRPr="00522F12">
        <w:t xml:space="preserve">некоторого </w:t>
      </w:r>
      <w:r w:rsidR="002D64B4">
        <w:t xml:space="preserve">ПО </w:t>
      </w:r>
      <w:r w:rsidRPr="00522F12">
        <w:t>и</w:t>
      </w:r>
      <w:r w:rsidRPr="001256F5">
        <w:t xml:space="preserve"> заканчивающийся в момент его полного изъятия фирмой-разработчиком или фирмой, выполнявшей </w:t>
      </w:r>
      <w:r w:rsidRPr="002569A8">
        <w:t>сопровождение</w:t>
      </w:r>
      <w:r w:rsidR="008144DC" w:rsidRPr="002569A8">
        <w:t xml:space="preserve"> </w:t>
      </w:r>
      <w:r w:rsidR="00B03E16" w:rsidRPr="002569A8">
        <w:t xml:space="preserve">[5, </w:t>
      </w:r>
      <w:r w:rsidR="00BE1177" w:rsidRPr="002569A8">
        <w:t>с.</w:t>
      </w:r>
      <w:r w:rsidR="008144DC" w:rsidRPr="002569A8">
        <w:t>19</w:t>
      </w:r>
      <w:r w:rsidR="008144DC" w:rsidRPr="008144DC">
        <w:t>]</w:t>
      </w:r>
      <w:r w:rsidRPr="001256F5">
        <w:t>.</w:t>
      </w:r>
    </w:p>
    <w:p w14:paraId="4E7E0041" w14:textId="219650EF" w:rsidR="00703E38" w:rsidRDefault="00703E38" w:rsidP="00522F12">
      <w:r w:rsidRPr="00703E38">
        <w:t xml:space="preserve">Состав процессов жизненного цикла регламентируется международным стандартом ISO/IEC/IEEE 12207:2017 «Systems </w:t>
      </w:r>
      <w:proofErr w:type="spellStart"/>
      <w:r w:rsidRPr="00703E38">
        <w:t>and</w:t>
      </w:r>
      <w:proofErr w:type="spellEnd"/>
      <w:r w:rsidRPr="00703E38">
        <w:t xml:space="preserve"> </w:t>
      </w:r>
      <w:proofErr w:type="spellStart"/>
      <w:r w:rsidRPr="00703E38">
        <w:t>software</w:t>
      </w:r>
      <w:proofErr w:type="spellEnd"/>
      <w:r w:rsidRPr="00703E38">
        <w:t xml:space="preserve"> </w:t>
      </w:r>
      <w:proofErr w:type="spellStart"/>
      <w:r w:rsidRPr="00703E38">
        <w:t>engineering</w:t>
      </w:r>
      <w:proofErr w:type="spellEnd"/>
      <w:r w:rsidRPr="00703E38">
        <w:t xml:space="preserve"> — Software </w:t>
      </w:r>
      <w:proofErr w:type="spellStart"/>
      <w:r w:rsidRPr="00703E38">
        <w:t>life</w:t>
      </w:r>
      <w:proofErr w:type="spellEnd"/>
      <w:r w:rsidRPr="00703E38">
        <w:t xml:space="preserve"> </w:t>
      </w:r>
      <w:proofErr w:type="spellStart"/>
      <w:r w:rsidRPr="00703E38">
        <w:t>cycle</w:t>
      </w:r>
      <w:proofErr w:type="spellEnd"/>
      <w:r w:rsidRPr="00703E38">
        <w:t xml:space="preserve"> </w:t>
      </w:r>
      <w:proofErr w:type="spellStart"/>
      <w:r w:rsidRPr="00703E38">
        <w:t>processes</w:t>
      </w:r>
      <w:proofErr w:type="spellEnd"/>
      <w:r w:rsidRPr="00703E38">
        <w:t>»</w:t>
      </w:r>
      <w:r>
        <w:t xml:space="preserve"> </w:t>
      </w:r>
      <w:r w:rsidRPr="00703E38">
        <w:t>(</w:t>
      </w:r>
      <w:r w:rsidR="002D64B4" w:rsidRPr="002D64B4">
        <w:t>«Системная и программная инженерия. Процессы жизненного цикла систем»</w:t>
      </w:r>
      <w:r w:rsidRPr="00703E38">
        <w:t>)</w:t>
      </w:r>
      <w:r w:rsidR="003C09DE">
        <w:t>;</w:t>
      </w:r>
      <w:r>
        <w:t xml:space="preserve"> </w:t>
      </w:r>
      <w:r w:rsidRPr="00703E38">
        <w:t>в России</w:t>
      </w:r>
      <w:r w:rsidR="003C09DE">
        <w:t>:</w:t>
      </w:r>
      <w:r w:rsidRPr="00703E38">
        <w:t xml:space="preserve"> ГОСТ Р ИСО/МЭК/ИИЭЭ 12207-2024.</w:t>
      </w:r>
    </w:p>
    <w:p w14:paraId="64E6EBBB" w14:textId="2813188A" w:rsidR="001F6B9E" w:rsidRDefault="001F6B9E" w:rsidP="001F6B9E">
      <w:r>
        <w:t>Суть управления жизненным циклом заключается в том, чтобы сделать процесс разработки прозрачным. Если мы не понимаем, на какой стадии находимся, мы не можем гарантировать качество продукта. Стандарты жизненного цикла предоставляют общий язык для заказчиков и разработчиков, определяя входные и выходные документы для каждого этапа.</w:t>
      </w:r>
    </w:p>
    <w:p w14:paraId="3BBFDC69" w14:textId="32FC539B" w:rsidR="00F14D2C" w:rsidRDefault="00F14D2C" w:rsidP="00F14D2C">
      <w:r>
        <w:t>В основе любого жизненного цикла лежат модели и методологии, разработанные на их основе.</w:t>
      </w:r>
    </w:p>
    <w:p w14:paraId="4A348BAA" w14:textId="5C8DC098" w:rsidR="00522F12" w:rsidRDefault="00522F12" w:rsidP="00F14D2C">
      <w:r>
        <w:t xml:space="preserve">Модель жизненного цикла информационной системы – </w:t>
      </w:r>
      <w:r w:rsidR="00AC004C">
        <w:t xml:space="preserve">это </w:t>
      </w:r>
      <w:r w:rsidR="00F14D2C">
        <w:t>структура процессов и действий, связанных с жизненным циклом, организуемых в стадии, которые также служат в качестве общей ссылки для установления связей и взаимопонимания сторон</w:t>
      </w:r>
      <w:r w:rsidR="00F14D2C" w:rsidRPr="0014613F">
        <w:t xml:space="preserve"> </w:t>
      </w:r>
      <w:r w:rsidR="009047A3">
        <w:t xml:space="preserve">[2, </w:t>
      </w:r>
      <w:r w:rsidR="00F14D2C">
        <w:t>с.16</w:t>
      </w:r>
      <w:r w:rsidR="0014613F" w:rsidRPr="0014613F">
        <w:t>]</w:t>
      </w:r>
      <w:r>
        <w:t>.</w:t>
      </w:r>
    </w:p>
    <w:p w14:paraId="2974F86A" w14:textId="54E9577D" w:rsidR="00F14D2C" w:rsidRDefault="00F14D2C" w:rsidP="00F14D2C">
      <w:r>
        <w:t xml:space="preserve">Под стадией в данном контексте понимается «часть процесса создания ПО, ограниченная определёнными временными рамками и заканчивающаяся выпуском конкретного продукта (моделей, программных компонентов, документации), определяемого заданными для данной стадии требованиями». Стадии в модели могут перекрываться и (или) повторяться циклически в соответствии с областью применения, размером, сложностью, потребностью в изменениях и возможностях </w:t>
      </w:r>
      <w:r w:rsidR="009047A3">
        <w:t xml:space="preserve">[2, </w:t>
      </w:r>
      <w:r>
        <w:t>с.16</w:t>
      </w:r>
      <w:r w:rsidRPr="0014613F">
        <w:t>]</w:t>
      </w:r>
      <w:r>
        <w:t>.</w:t>
      </w:r>
    </w:p>
    <w:p w14:paraId="1185477E" w14:textId="2CC6DB9D" w:rsidR="00F14D2C" w:rsidRDefault="00F14D2C" w:rsidP="00F14D2C">
      <w:r>
        <w:t>Границы каждой стадии ЖЦПО определены некоторыми моментами времени (точки завершения работ и принятия решений), в которые необходимо принимать определённые критические решения и, следовательно, достигать определённых ключевых целе</w:t>
      </w:r>
      <w:r w:rsidRPr="002569A8">
        <w:t xml:space="preserve">й </w:t>
      </w:r>
      <w:r w:rsidR="00B03E16" w:rsidRPr="002569A8">
        <w:t xml:space="preserve">[5, </w:t>
      </w:r>
      <w:r w:rsidRPr="002569A8">
        <w:t>с.19].</w:t>
      </w:r>
    </w:p>
    <w:p w14:paraId="09A98087" w14:textId="36EF9EA8" w:rsidR="001256F5" w:rsidRPr="001256F5" w:rsidRDefault="006C17F0" w:rsidP="006C17F0">
      <w:r>
        <w:t xml:space="preserve">На данный момент в литературе описаны различные типы или классы моделей ЖЦ. Примеры этих типов моделей </w:t>
      </w:r>
      <w:r w:rsidRPr="002569A8">
        <w:t>известны под такими наименованиями, как каскадная, пошаговая, эволюционная</w:t>
      </w:r>
      <w:r w:rsidR="00D71B32" w:rsidRPr="002569A8">
        <w:t>,</w:t>
      </w:r>
      <w:r w:rsidRPr="002569A8">
        <w:t xml:space="preserve"> спиральная разработка</w:t>
      </w:r>
      <w:r w:rsidR="00D71B32" w:rsidRPr="002569A8">
        <w:t xml:space="preserve"> и так далее</w:t>
      </w:r>
      <w:r w:rsidRPr="002569A8">
        <w:t>. В последнее время</w:t>
      </w:r>
      <w:r w:rsidR="00D71B32" w:rsidRPr="002569A8">
        <w:t>,</w:t>
      </w:r>
      <w:r w:rsidRPr="002569A8">
        <w:t xml:space="preserve"> в связи с появлением экстремального программирования</w:t>
      </w:r>
      <w:r w:rsidR="00D71B32" w:rsidRPr="002569A8">
        <w:t>,</w:t>
      </w:r>
      <w:r w:rsidRPr="002569A8">
        <w:t xml:space="preserve"> появился ещё ряд моделей жизненного цикла</w:t>
      </w:r>
      <w:r w:rsidR="00D71B32" w:rsidRPr="002569A8">
        <w:t xml:space="preserve"> </w:t>
      </w:r>
      <w:r w:rsidR="00B03E16" w:rsidRPr="002569A8">
        <w:t xml:space="preserve">[5, </w:t>
      </w:r>
      <w:r w:rsidR="00D71B32" w:rsidRPr="002569A8">
        <w:t>с.20]</w:t>
      </w:r>
      <w:r w:rsidRPr="002569A8">
        <w:t>.</w:t>
      </w:r>
    </w:p>
    <w:p w14:paraId="26202610" w14:textId="7AAF4DC9" w:rsidR="00114AFE" w:rsidRPr="00193562" w:rsidRDefault="00114AFE" w:rsidP="009375B6"/>
    <w:p w14:paraId="245F2DA0" w14:textId="1C8488D4" w:rsidR="001256F5" w:rsidRPr="0020205C" w:rsidRDefault="00D14ABA" w:rsidP="00AC67EE">
      <w:pPr>
        <w:pStyle w:val="2"/>
      </w:pPr>
      <w:bookmarkStart w:id="5" w:name="_Toc226935507"/>
      <w:r w:rsidRPr="0020205C">
        <w:t>Стихийная</w:t>
      </w:r>
      <w:r w:rsidR="0020205C">
        <w:t xml:space="preserve"> (</w:t>
      </w:r>
      <w:r w:rsidR="00D71B32">
        <w:t xml:space="preserve">учебная, </w:t>
      </w:r>
      <w:r w:rsidR="0020205C">
        <w:t>студенческая) модель</w:t>
      </w:r>
      <w:bookmarkEnd w:id="5"/>
    </w:p>
    <w:p w14:paraId="698E908F" w14:textId="1352F135" w:rsidR="00D14ABA" w:rsidRPr="00D14ABA" w:rsidRDefault="0020205C" w:rsidP="0020205C">
      <w:r>
        <w:t xml:space="preserve">Стихийная модель (часто называемая «Кодирование и устранение ошибок» или Code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Fix</w:t>
      </w:r>
      <w:proofErr w:type="spellEnd"/>
      <w:r>
        <w:t>) — это самая ранняя и примитивная модель жизненного цикла, в которой процесс разработки практически не структурирован. Разработчики сразу приступают к написанию кода, а затем исправляют ошибки по мере их обнаружения до тех пор, пока продукт не будет готов или не закончатся ресурсы.</w:t>
      </w:r>
    </w:p>
    <w:p w14:paraId="2517936B" w14:textId="41E2A6C3" w:rsidR="001256F5" w:rsidRDefault="0020205C" w:rsidP="001256F5">
      <w:r w:rsidRPr="0020205C">
        <w:t>В эпоху зарождения программирования</w:t>
      </w:r>
      <w:r>
        <w:t xml:space="preserve"> (</w:t>
      </w:r>
      <w:r w:rsidRPr="00D14ABA">
        <w:t>1950-е г</w:t>
      </w:r>
      <w:r>
        <w:t>оды)</w:t>
      </w:r>
      <w:r w:rsidRPr="0020205C">
        <w:t xml:space="preserve"> задачи были относительно простыми, программы писались одним человеком или крошечными группами, а вычислительные мощности были ограничены. Сегодня эта модель всё ещё встречается в учебных проектах, малых стартапах или при создании быстрых прототипов</w:t>
      </w:r>
      <w:r w:rsidR="003348E6">
        <w:t xml:space="preserve"> </w:t>
      </w:r>
      <w:r w:rsidR="00C267FF">
        <w:t>[11]</w:t>
      </w:r>
      <w:r w:rsidR="003348E6" w:rsidRPr="003348E6">
        <w:t xml:space="preserve"> (</w:t>
      </w:r>
      <w:r w:rsidR="003348E6">
        <w:t>рис. 1</w:t>
      </w:r>
      <w:r w:rsidR="003348E6" w:rsidRPr="003348E6">
        <w:t>)</w:t>
      </w:r>
      <w:r w:rsidRPr="0020205C">
        <w:t>.</w:t>
      </w:r>
    </w:p>
    <w:p w14:paraId="741C2A1F" w14:textId="77777777" w:rsidR="003348E6" w:rsidRDefault="003348E6" w:rsidP="003348E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63D219E" wp14:editId="2E79AB23">
            <wp:extent cx="2662277" cy="1356360"/>
            <wp:effectExtent l="0" t="0" r="5080" b="0"/>
            <wp:docPr id="16" name="Рисунок 1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8" t="25076" r="12340" b="14747"/>
                    <a:stretch/>
                  </pic:blipFill>
                  <pic:spPr bwMode="auto">
                    <a:xfrm>
                      <a:off x="0" y="0"/>
                      <a:ext cx="2823076" cy="143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4870A" w14:textId="6FE576E4" w:rsidR="003348E6" w:rsidRDefault="003348E6" w:rsidP="003348E6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169F3">
        <w:rPr>
          <w:noProof/>
        </w:rPr>
        <w:t>1</w:t>
      </w:r>
      <w:r>
        <w:fldChar w:fldCharType="end"/>
      </w:r>
      <w:r>
        <w:t>. Пример стихийной модели</w:t>
      </w:r>
    </w:p>
    <w:p w14:paraId="659F801E" w14:textId="77777777" w:rsidR="003348E6" w:rsidRPr="003348E6" w:rsidRDefault="003348E6" w:rsidP="003348E6"/>
    <w:p w14:paraId="095A306A" w14:textId="1E828D58" w:rsidR="0020205C" w:rsidRDefault="0020205C" w:rsidP="0020205C">
      <w:r>
        <w:t>Достоинства:</w:t>
      </w:r>
    </w:p>
    <w:p w14:paraId="64000CCD" w14:textId="78100A06" w:rsidR="0020205C" w:rsidRDefault="0020205C" w:rsidP="0020205C">
      <w:pPr>
        <w:numPr>
          <w:ilvl w:val="0"/>
          <w:numId w:val="55"/>
        </w:numPr>
      </w:pPr>
      <w:r>
        <w:t>нет затрат на планирование, анализ, проектирование и составление документации;</w:t>
      </w:r>
    </w:p>
    <w:p w14:paraId="70F7FA73" w14:textId="6F0A66ED" w:rsidR="0020205C" w:rsidRDefault="0020205C" w:rsidP="0020205C">
      <w:pPr>
        <w:numPr>
          <w:ilvl w:val="0"/>
          <w:numId w:val="55"/>
        </w:numPr>
      </w:pPr>
      <w:r>
        <w:t>работа над кодом начинается сразу, видимый прогресс появляется в первый же день;</w:t>
      </w:r>
    </w:p>
    <w:p w14:paraId="744FEFC8" w14:textId="3F9A4AD8" w:rsidR="0020205C" w:rsidRDefault="0020205C" w:rsidP="0020205C">
      <w:pPr>
        <w:numPr>
          <w:ilvl w:val="0"/>
          <w:numId w:val="55"/>
        </w:numPr>
      </w:pPr>
      <w:r>
        <w:t>разработчик не связан рамками стандартов, регламентов или строгих требований;</w:t>
      </w:r>
    </w:p>
    <w:p w14:paraId="7F6E2415" w14:textId="203F14AA" w:rsidR="0020205C" w:rsidRDefault="0020205C" w:rsidP="0020205C">
      <w:pPr>
        <w:numPr>
          <w:ilvl w:val="0"/>
          <w:numId w:val="55"/>
        </w:numPr>
      </w:pPr>
      <w:r>
        <w:t>подходит для написания простых скриптов или исследовательских программ (</w:t>
      </w:r>
      <w:proofErr w:type="spellStart"/>
      <w:r>
        <w:t>research</w:t>
      </w:r>
      <w:proofErr w:type="spellEnd"/>
      <w:r>
        <w:t xml:space="preserve"> code), которые не планируется долго эксплуатировать</w:t>
      </w:r>
      <w:r w:rsidR="003348E6">
        <w:t xml:space="preserve"> </w:t>
      </w:r>
      <w:r w:rsidR="00C267FF">
        <w:t>[11]</w:t>
      </w:r>
      <w:r>
        <w:t>.</w:t>
      </w:r>
    </w:p>
    <w:p w14:paraId="3F6B37A9" w14:textId="01A1038C" w:rsidR="0020205C" w:rsidRDefault="0020205C" w:rsidP="0020205C">
      <w:r>
        <w:t>Недостатки:</w:t>
      </w:r>
    </w:p>
    <w:p w14:paraId="7BEA82A8" w14:textId="4294452B" w:rsidR="0020205C" w:rsidRDefault="0020205C" w:rsidP="0020205C">
      <w:pPr>
        <w:numPr>
          <w:ilvl w:val="0"/>
          <w:numId w:val="54"/>
        </w:numPr>
      </w:pPr>
      <w:r>
        <w:t>невозможно точно определить сроки завершения и итоговую стоимость проекта;</w:t>
      </w:r>
    </w:p>
    <w:p w14:paraId="6EA3734B" w14:textId="7DFB5412" w:rsidR="0020205C" w:rsidRDefault="0020205C" w:rsidP="0020205C">
      <w:pPr>
        <w:numPr>
          <w:ilvl w:val="0"/>
          <w:numId w:val="54"/>
        </w:numPr>
      </w:pPr>
      <w:r>
        <w:t>из-за отсутствия этапа проектирования код быстро превращается в «спагетти», и каждое новое исправление порождает новые ошибки;</w:t>
      </w:r>
    </w:p>
    <w:p w14:paraId="0F8B05A7" w14:textId="7169E244" w:rsidR="0020205C" w:rsidRDefault="0020205C" w:rsidP="0020205C">
      <w:pPr>
        <w:numPr>
          <w:ilvl w:val="0"/>
          <w:numId w:val="54"/>
        </w:numPr>
      </w:pPr>
      <w:r>
        <w:t>продукт практически невозможно передать другому разработчику из-за отсутствия документации;</w:t>
      </w:r>
    </w:p>
    <w:p w14:paraId="63647F74" w14:textId="40FBCBD1" w:rsidR="0020205C" w:rsidRDefault="0020205C" w:rsidP="0020205C">
      <w:pPr>
        <w:numPr>
          <w:ilvl w:val="0"/>
          <w:numId w:val="54"/>
        </w:numPr>
      </w:pPr>
      <w:r>
        <w:t>продукт тестируется хаотично, многие дефекты остаются глубоко в логике системы;</w:t>
      </w:r>
    </w:p>
    <w:p w14:paraId="64867F27" w14:textId="7276D642" w:rsidR="0020205C" w:rsidRDefault="0020205C" w:rsidP="0020205C">
      <w:pPr>
        <w:numPr>
          <w:ilvl w:val="0"/>
          <w:numId w:val="54"/>
        </w:numPr>
      </w:pPr>
      <w:r>
        <w:t>когда проект разрастается, он часто достигает «точки невозврата», после которой проще переписать всё с нуля, чем пытаться развивать текущий код</w:t>
      </w:r>
      <w:r w:rsidR="003348E6">
        <w:t xml:space="preserve"> </w:t>
      </w:r>
      <w:r w:rsidR="00C267FF">
        <w:t>[11]</w:t>
      </w:r>
      <w:r>
        <w:t>.</w:t>
      </w:r>
    </w:p>
    <w:p w14:paraId="39B91CD9" w14:textId="77777777" w:rsidR="0020205C" w:rsidRPr="0020205C" w:rsidRDefault="0020205C" w:rsidP="001256F5"/>
    <w:p w14:paraId="2A05BB43" w14:textId="6B84B83E" w:rsidR="00AA6678" w:rsidRPr="007471A9" w:rsidRDefault="00A6785C" w:rsidP="00AC67EE">
      <w:pPr>
        <w:pStyle w:val="2"/>
      </w:pPr>
      <w:bookmarkStart w:id="6" w:name="_Toc226935508"/>
      <w:r w:rsidRPr="007471A9">
        <w:t>Каскадная (</w:t>
      </w:r>
      <w:proofErr w:type="spellStart"/>
      <w:r w:rsidRPr="007471A9">
        <w:t>waterfall</w:t>
      </w:r>
      <w:proofErr w:type="spellEnd"/>
      <w:r w:rsidRPr="007471A9">
        <w:t xml:space="preserve"> – водопадная) модель</w:t>
      </w:r>
      <w:bookmarkEnd w:id="6"/>
    </w:p>
    <w:p w14:paraId="466C86A2" w14:textId="0034AC62" w:rsidR="0077680D" w:rsidRDefault="0077680D" w:rsidP="0077680D">
      <w:r>
        <w:t>Одним</w:t>
      </w:r>
      <w:r w:rsidRPr="00B12C9E">
        <w:rPr>
          <w:lang w:val="en-US"/>
        </w:rPr>
        <w:t xml:space="preserve"> </w:t>
      </w:r>
      <w:r>
        <w:t>из</w:t>
      </w:r>
      <w:r w:rsidRPr="00B12C9E">
        <w:rPr>
          <w:lang w:val="en-US"/>
        </w:rPr>
        <w:t xml:space="preserve"> </w:t>
      </w:r>
      <w:r>
        <w:t>первых</w:t>
      </w:r>
      <w:r w:rsidRPr="00B12C9E">
        <w:rPr>
          <w:lang w:val="en-US"/>
        </w:rPr>
        <w:t xml:space="preserve"> </w:t>
      </w:r>
      <w:r>
        <w:t>ЖЦ</w:t>
      </w:r>
      <w:r w:rsidRPr="00B12C9E">
        <w:rPr>
          <w:lang w:val="en-US"/>
        </w:rPr>
        <w:t xml:space="preserve"> </w:t>
      </w:r>
      <w:r>
        <w:t>ИС</w:t>
      </w:r>
      <w:r w:rsidRPr="00B12C9E">
        <w:rPr>
          <w:lang w:val="en-US"/>
        </w:rPr>
        <w:t xml:space="preserve"> </w:t>
      </w:r>
      <w:r>
        <w:t>описал</w:t>
      </w:r>
      <w:r w:rsidRPr="00B12C9E">
        <w:rPr>
          <w:lang w:val="en-US"/>
        </w:rPr>
        <w:t xml:space="preserve"> </w:t>
      </w:r>
      <w:r>
        <w:t>Уинстон</w:t>
      </w:r>
      <w:r w:rsidRPr="00B12C9E">
        <w:rPr>
          <w:lang w:val="en-US"/>
        </w:rPr>
        <w:t xml:space="preserve"> </w:t>
      </w:r>
      <w:r>
        <w:t>У</w:t>
      </w:r>
      <w:r w:rsidRPr="00B12C9E">
        <w:rPr>
          <w:lang w:val="en-US"/>
        </w:rPr>
        <w:t xml:space="preserve">. </w:t>
      </w:r>
      <w:r>
        <w:t>Ройс</w:t>
      </w:r>
      <w:r w:rsidRPr="00B12C9E">
        <w:rPr>
          <w:lang w:val="en-US"/>
        </w:rPr>
        <w:t xml:space="preserve"> </w:t>
      </w:r>
      <w:r>
        <w:t>в</w:t>
      </w:r>
      <w:r w:rsidRPr="00B12C9E">
        <w:rPr>
          <w:lang w:val="en-US"/>
        </w:rPr>
        <w:t xml:space="preserve"> </w:t>
      </w:r>
      <w:r>
        <w:t>статье</w:t>
      </w:r>
      <w:r w:rsidRPr="00B12C9E">
        <w:rPr>
          <w:lang w:val="en-US"/>
        </w:rPr>
        <w:t xml:space="preserve"> «</w:t>
      </w:r>
      <w:r w:rsidRPr="0077680D">
        <w:rPr>
          <w:lang w:val="en-US"/>
        </w:rPr>
        <w:t>Managing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the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Development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of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Large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Software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Systems</w:t>
      </w:r>
      <w:r w:rsidRPr="00B12C9E">
        <w:rPr>
          <w:lang w:val="en-US"/>
        </w:rPr>
        <w:t>».</w:t>
      </w:r>
      <w:r w:rsidR="00686EC2" w:rsidRPr="00B12C9E">
        <w:rPr>
          <w:lang w:val="en-US"/>
        </w:rPr>
        <w:t xml:space="preserve"> </w:t>
      </w:r>
      <w:r w:rsidR="006C17F0">
        <w:t>И</w:t>
      </w:r>
      <w:r w:rsidR="00686EC2">
        <w:t xml:space="preserve">спользовался в </w:t>
      </w:r>
      <w:r w:rsidR="00686EC2" w:rsidRPr="00686EC2">
        <w:t>1970</w:t>
      </w:r>
      <w:r w:rsidR="00686EC2">
        <w:t>-</w:t>
      </w:r>
      <w:r w:rsidR="00686EC2" w:rsidRPr="00686EC2">
        <w:t>1985</w:t>
      </w:r>
      <w:r w:rsidR="00686EC2">
        <w:t xml:space="preserve">-х </w:t>
      </w:r>
      <w:r w:rsidR="00686EC2" w:rsidRPr="00686EC2">
        <w:t>го</w:t>
      </w:r>
      <w:r w:rsidR="00686EC2">
        <w:t>дах</w:t>
      </w:r>
      <w:r w:rsidR="006C17F0">
        <w:t xml:space="preserve"> и именно он считается классическим </w:t>
      </w:r>
      <w:r w:rsidR="009047A3">
        <w:t xml:space="preserve">[2, </w:t>
      </w:r>
      <w:r w:rsidR="006C17F0">
        <w:t>с.7</w:t>
      </w:r>
      <w:r w:rsidR="006C17F0" w:rsidRPr="0014613F">
        <w:t>]</w:t>
      </w:r>
      <w:r w:rsidR="006C17F0">
        <w:t>.</w:t>
      </w:r>
    </w:p>
    <w:p w14:paraId="1D0BBFDC" w14:textId="070D8B4F" w:rsidR="00890DAD" w:rsidRPr="002569A8" w:rsidRDefault="0077680D" w:rsidP="0077680D">
      <w:r>
        <w:t>Особенностью данной структуры является то, что переход от одной стадии к другой осуществляется строго последовательно и</w:t>
      </w:r>
      <w:r w:rsidR="00890DAD">
        <w:t xml:space="preserve"> после того, как полностью будут завершены проектные </w:t>
      </w:r>
      <w:r w:rsidR="00890DAD" w:rsidRPr="002569A8">
        <w:t>операции предыдущей стадии и получены все исходные данные для следующей стадии</w:t>
      </w:r>
      <w:r w:rsidR="00C35021" w:rsidRPr="002569A8">
        <w:t xml:space="preserve"> </w:t>
      </w:r>
      <w:r w:rsidR="00B03E16" w:rsidRPr="002569A8">
        <w:t xml:space="preserve">[5, </w:t>
      </w:r>
      <w:r w:rsidR="00DD5217" w:rsidRPr="002569A8">
        <w:t>с</w:t>
      </w:r>
      <w:r w:rsidR="00D143DE" w:rsidRPr="002569A8">
        <w:t>.</w:t>
      </w:r>
      <w:r w:rsidR="0014613F" w:rsidRPr="002569A8">
        <w:t>22]</w:t>
      </w:r>
      <w:r w:rsidR="003348E6" w:rsidRPr="002569A8">
        <w:t xml:space="preserve"> (рис. 2)</w:t>
      </w:r>
      <w:r w:rsidR="0014613F" w:rsidRPr="002569A8">
        <w:t>.</w:t>
      </w:r>
    </w:p>
    <w:p w14:paraId="7C855F4B" w14:textId="3F736199" w:rsidR="00C35021" w:rsidRPr="002569A8" w:rsidRDefault="0077680D" w:rsidP="003348E6">
      <w:pPr>
        <w:keepNext/>
        <w:ind w:firstLine="0"/>
        <w:jc w:val="center"/>
      </w:pPr>
      <w:r w:rsidRPr="002569A8">
        <w:rPr>
          <w:noProof/>
        </w:rPr>
        <w:drawing>
          <wp:inline distT="0" distB="0" distL="0" distR="0" wp14:anchorId="487401CC" wp14:editId="434FA656">
            <wp:extent cx="3676673" cy="2796988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064" cy="282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49CB" w14:textId="079A7A83" w:rsidR="00C35021" w:rsidRPr="002569A8" w:rsidRDefault="00C35021" w:rsidP="003348E6">
      <w:pPr>
        <w:pStyle w:val="af9"/>
      </w:pPr>
      <w:r w:rsidRPr="002569A8">
        <w:t xml:space="preserve">Рис. </w:t>
      </w:r>
      <w:r w:rsidRPr="002569A8">
        <w:fldChar w:fldCharType="begin"/>
      </w:r>
      <w:r w:rsidRPr="002569A8">
        <w:instrText xml:space="preserve"> SEQ Рис. \* ARABIC </w:instrText>
      </w:r>
      <w:r w:rsidRPr="002569A8">
        <w:fldChar w:fldCharType="separate"/>
      </w:r>
      <w:r w:rsidR="003169F3">
        <w:rPr>
          <w:noProof/>
        </w:rPr>
        <w:t>2</w:t>
      </w:r>
      <w:r w:rsidRPr="002569A8">
        <w:fldChar w:fldCharType="end"/>
      </w:r>
      <w:r w:rsidRPr="002569A8">
        <w:t>. Пример каскадной модели</w:t>
      </w:r>
      <w:r w:rsidR="0077680D" w:rsidRPr="002569A8">
        <w:t xml:space="preserve"> (классической модели ЖЦ) по У. Ройсу</w:t>
      </w:r>
    </w:p>
    <w:p w14:paraId="7C2C894C" w14:textId="77777777" w:rsidR="00A40120" w:rsidRPr="002569A8" w:rsidRDefault="00A40120" w:rsidP="00C35021"/>
    <w:p w14:paraId="4878ED3F" w14:textId="77777777" w:rsidR="00A40120" w:rsidRPr="002569A8" w:rsidRDefault="00A40120" w:rsidP="00C35021">
      <w:r w:rsidRPr="002569A8">
        <w:t>К достоинствам модели относятся:</w:t>
      </w:r>
    </w:p>
    <w:p w14:paraId="38D4688B" w14:textId="62909085" w:rsidR="00A40120" w:rsidRPr="002569A8" w:rsidRDefault="00A40120" w:rsidP="00A40120">
      <w:pPr>
        <w:numPr>
          <w:ilvl w:val="0"/>
          <w:numId w:val="35"/>
        </w:numPr>
        <w:ind w:left="0" w:firstLine="426"/>
      </w:pPr>
      <w:r w:rsidRPr="002569A8">
        <w:t>устойчивость к изменению кадрового состава</w:t>
      </w:r>
      <w:r w:rsidR="004A7303" w:rsidRPr="002569A8">
        <w:t xml:space="preserve"> —</w:t>
      </w:r>
      <w:r w:rsidRPr="002569A8">
        <w:t xml:space="preserve"> разработчики могут приходить и уходить на протяжении всего жизненного цикла проекта, но благодаря подробному документированию это практически не влияет на сроки исполнения проекта </w:t>
      </w:r>
      <w:r w:rsidR="009047A3" w:rsidRPr="002569A8">
        <w:t xml:space="preserve">[2, </w:t>
      </w:r>
      <w:r w:rsidRPr="002569A8">
        <w:t>с.17];</w:t>
      </w:r>
    </w:p>
    <w:p w14:paraId="5F808DF5" w14:textId="6217C138" w:rsidR="00A40120" w:rsidRPr="002569A8" w:rsidRDefault="00A40120" w:rsidP="00A40120">
      <w:pPr>
        <w:numPr>
          <w:ilvl w:val="0"/>
          <w:numId w:val="35"/>
        </w:numPr>
        <w:ind w:left="0" w:firstLine="426"/>
      </w:pPr>
      <w:r w:rsidRPr="002569A8">
        <w:t>дисциплин</w:t>
      </w:r>
      <w:r w:rsidR="005172A5" w:rsidRPr="002569A8">
        <w:t>а</w:t>
      </w:r>
      <w:r w:rsidR="004A7303" w:rsidRPr="002569A8">
        <w:t xml:space="preserve"> —</w:t>
      </w:r>
      <w:r w:rsidRPr="002569A8">
        <w:t xml:space="preserve"> заставляет разработчиков, вовлечённых в проект, быть дисциплинированными, оставаться в рамках намеченного плана, а при необходимости в общей модели добавляется орган управления, ответственный за принятие решений, исполнители же обязаны работать в рамках системы </w:t>
      </w:r>
      <w:r w:rsidR="009047A3" w:rsidRPr="002569A8">
        <w:t xml:space="preserve">[2, </w:t>
      </w:r>
      <w:r w:rsidRPr="002569A8">
        <w:t>с.17];</w:t>
      </w:r>
    </w:p>
    <w:p w14:paraId="74003AA1" w14:textId="2736DF55" w:rsidR="00A40120" w:rsidRPr="002569A8" w:rsidRDefault="00A40120" w:rsidP="00A40120">
      <w:pPr>
        <w:numPr>
          <w:ilvl w:val="0"/>
          <w:numId w:val="35"/>
        </w:numPr>
        <w:ind w:left="0" w:firstLine="426"/>
      </w:pPr>
      <w:r w:rsidRPr="002569A8">
        <w:t>гибкость на ранних этапах</w:t>
      </w:r>
      <w:r w:rsidR="004A7303" w:rsidRPr="002569A8">
        <w:t xml:space="preserve"> —</w:t>
      </w:r>
      <w:r w:rsidRPr="002569A8">
        <w:t xml:space="preserve"> изменения в первых трех фазах могут быть сделаны немедленно и с минимальными усилиями, поскольку они не подкреплены кодом, что позволяет заказчику и исполнителю иметь значительный временной запас для кардинального изменения концепции работы ПО </w:t>
      </w:r>
      <w:r w:rsidR="009047A3" w:rsidRPr="002569A8">
        <w:t xml:space="preserve">[2, </w:t>
      </w:r>
      <w:r w:rsidRPr="002569A8">
        <w:t>с.17];</w:t>
      </w:r>
    </w:p>
    <w:p w14:paraId="1DF147E1" w14:textId="65747144" w:rsidR="00A40120" w:rsidRPr="002569A8" w:rsidRDefault="00A40120" w:rsidP="00A40120">
      <w:pPr>
        <w:numPr>
          <w:ilvl w:val="0"/>
          <w:numId w:val="35"/>
        </w:numPr>
        <w:ind w:left="0" w:firstLine="426"/>
      </w:pPr>
      <w:r w:rsidRPr="002569A8">
        <w:t>ориентация на сроки и финансы</w:t>
      </w:r>
      <w:r w:rsidR="004A7303" w:rsidRPr="002569A8">
        <w:t xml:space="preserve"> —</w:t>
      </w:r>
      <w:r w:rsidRPr="002569A8">
        <w:t xml:space="preserve"> благодаря тому, что каждый этап полностью очерчивает контур будущего ПО, все разработчики понимают свою роль, границы работы и сроки исполнения, что позволяет оперировать реальными цифрами перед заказчиком и делает модель проекта привлекательной.</w:t>
      </w:r>
    </w:p>
    <w:p w14:paraId="37E9D34B" w14:textId="77777777" w:rsidR="00A21A52" w:rsidRPr="002569A8" w:rsidRDefault="00A21A52" w:rsidP="00A21A52">
      <w:r w:rsidRPr="002569A8">
        <w:t>Недостатки модели:</w:t>
      </w:r>
    </w:p>
    <w:p w14:paraId="022266AA" w14:textId="585B76C2" w:rsidR="00A21A52" w:rsidRPr="002569A8" w:rsidRDefault="00A21A52" w:rsidP="00A21A52">
      <w:pPr>
        <w:numPr>
          <w:ilvl w:val="0"/>
          <w:numId w:val="27"/>
        </w:numPr>
        <w:ind w:left="0" w:firstLine="426"/>
      </w:pPr>
      <w:r w:rsidRPr="002569A8">
        <w:t xml:space="preserve">неточные спецификации, уточнение которых в процессе разработки может привести к необходимости пересмотра уже принятых решений </w:t>
      </w:r>
      <w:r w:rsidR="00B03E16" w:rsidRPr="002569A8">
        <w:t xml:space="preserve">[5, </w:t>
      </w:r>
      <w:r w:rsidR="00DD5217" w:rsidRPr="002569A8">
        <w:t>с</w:t>
      </w:r>
      <w:r w:rsidRPr="002569A8">
        <w:t>.22];</w:t>
      </w:r>
    </w:p>
    <w:p w14:paraId="69A53B65" w14:textId="6B92CEFB" w:rsidR="00A21A52" w:rsidRPr="002569A8" w:rsidRDefault="00A21A52" w:rsidP="00A21A52">
      <w:pPr>
        <w:numPr>
          <w:ilvl w:val="0"/>
          <w:numId w:val="27"/>
        </w:numPr>
        <w:ind w:left="0" w:firstLine="426"/>
      </w:pPr>
      <w:r w:rsidRPr="002569A8">
        <w:t>неадаптивная структура ПО</w:t>
      </w:r>
      <w:r w:rsidR="004A7303" w:rsidRPr="002569A8">
        <w:t xml:space="preserve"> — </w:t>
      </w:r>
      <w:r w:rsidRPr="002569A8">
        <w:t xml:space="preserve">на первых этапах модель водопада может быть гибкой, но если на фазе тестирования выявляются проблемы в общей структуре — это влечёт за собой плачевные последствия в виде сорванных сроков и даже отказов заказчика; более гибкие методологии используют тестирование в качестве фундаментальной операции, происходящей непрерывно </w:t>
      </w:r>
      <w:r w:rsidR="009047A3" w:rsidRPr="002569A8">
        <w:t xml:space="preserve">[2, </w:t>
      </w:r>
      <w:r w:rsidRPr="002569A8">
        <w:t>с.18];</w:t>
      </w:r>
    </w:p>
    <w:p w14:paraId="44BF95D2" w14:textId="216EE0EE" w:rsidR="00A21A52" w:rsidRPr="002569A8" w:rsidRDefault="00A21A52" w:rsidP="00A21A52">
      <w:pPr>
        <w:numPr>
          <w:ilvl w:val="0"/>
          <w:numId w:val="27"/>
        </w:numPr>
        <w:ind w:left="0" w:firstLine="426"/>
      </w:pPr>
      <w:r w:rsidRPr="002569A8">
        <w:t xml:space="preserve">изменение требований заказчика непосредственно в процессе разработки приводит к необходимости возврата назад </w:t>
      </w:r>
      <w:r w:rsidR="00B03E16" w:rsidRPr="002569A8">
        <w:t xml:space="preserve">[5, </w:t>
      </w:r>
      <w:r w:rsidRPr="002569A8">
        <w:t>с.22];</w:t>
      </w:r>
    </w:p>
    <w:p w14:paraId="02E48DA0" w14:textId="091DFA9D" w:rsidR="00A21A52" w:rsidRPr="002569A8" w:rsidRDefault="00A21A52" w:rsidP="00A21A52">
      <w:pPr>
        <w:numPr>
          <w:ilvl w:val="0"/>
          <w:numId w:val="27"/>
        </w:numPr>
        <w:ind w:left="0" w:firstLine="426"/>
      </w:pPr>
      <w:r w:rsidRPr="002569A8">
        <w:t>игнорирует конечного пользователя</w:t>
      </w:r>
      <w:r w:rsidR="005172A5" w:rsidRPr="002569A8">
        <w:t>:</w:t>
      </w:r>
      <w:r w:rsidRPr="002569A8">
        <w:t xml:space="preserve"> чем ниже продвигается процесс в водопаде, тем меньше в нем роль заказчика, а внесение каких-либо изменений в функциональность ПО запускает всю цепочку этапов заново, поэтому продукты, полученные по каскадной модели, далеки от ориентации на массового пользователя </w:t>
      </w:r>
      <w:r w:rsidR="009047A3" w:rsidRPr="002569A8">
        <w:t xml:space="preserve">[2, </w:t>
      </w:r>
      <w:r w:rsidRPr="002569A8">
        <w:t>с.18];</w:t>
      </w:r>
    </w:p>
    <w:p w14:paraId="16BCD597" w14:textId="65DEA7C5" w:rsidR="00F13DEC" w:rsidRPr="002569A8" w:rsidRDefault="00F13DEC" w:rsidP="00F13DEC">
      <w:pPr>
        <w:numPr>
          <w:ilvl w:val="0"/>
          <w:numId w:val="27"/>
        </w:numPr>
        <w:ind w:left="0" w:firstLine="426"/>
      </w:pPr>
      <w:r w:rsidRPr="002569A8">
        <w:t>сложность параллельного ведения работ по проекту</w:t>
      </w:r>
      <w:r w:rsidR="00A21A52" w:rsidRPr="002569A8">
        <w:t xml:space="preserve"> </w:t>
      </w:r>
      <w:r w:rsidR="00B03E16" w:rsidRPr="002569A8">
        <w:t xml:space="preserve">[5, </w:t>
      </w:r>
      <w:r w:rsidR="00A21A52" w:rsidRPr="002569A8">
        <w:t>с.22]</w:t>
      </w:r>
      <w:r w:rsidRPr="002569A8">
        <w:t>;</w:t>
      </w:r>
    </w:p>
    <w:p w14:paraId="15AECA30" w14:textId="3D37E11B" w:rsidR="00AA6678" w:rsidRPr="002569A8" w:rsidRDefault="00F13DEC" w:rsidP="00F13DEC">
      <w:pPr>
        <w:numPr>
          <w:ilvl w:val="0"/>
          <w:numId w:val="27"/>
        </w:numPr>
        <w:ind w:left="0" w:firstLine="426"/>
      </w:pPr>
      <w:r w:rsidRPr="002569A8">
        <w:t>отсутствие удовлетворительных средств описания разработки на стадиях постановки задачи, анализа и проектирования</w:t>
      </w:r>
      <w:r w:rsidR="0014613F" w:rsidRPr="002569A8">
        <w:t xml:space="preserve"> </w:t>
      </w:r>
      <w:r w:rsidR="00B03E16" w:rsidRPr="002569A8">
        <w:t xml:space="preserve">[5, </w:t>
      </w:r>
      <w:r w:rsidR="00D143DE" w:rsidRPr="002569A8">
        <w:t>с.</w:t>
      </w:r>
      <w:r w:rsidR="0014613F" w:rsidRPr="002569A8">
        <w:t>22].</w:t>
      </w:r>
    </w:p>
    <w:p w14:paraId="497BCC18" w14:textId="77777777" w:rsidR="00C21406" w:rsidRPr="002569A8" w:rsidRDefault="00C21406" w:rsidP="009375B6"/>
    <w:p w14:paraId="6D8F5ED0" w14:textId="18027AD0" w:rsidR="000550B0" w:rsidRPr="002569A8" w:rsidRDefault="00560E03" w:rsidP="00AC67EE">
      <w:pPr>
        <w:pStyle w:val="2"/>
      </w:pPr>
      <w:bookmarkStart w:id="7" w:name="_Toc226935509"/>
      <w:r w:rsidRPr="002569A8">
        <w:t xml:space="preserve">Пошаговая с промежуточным контролем </w:t>
      </w:r>
      <w:r w:rsidR="00F13DEC" w:rsidRPr="002569A8">
        <w:t>(</w:t>
      </w:r>
      <w:r w:rsidRPr="002569A8">
        <w:t>инкрементная</w:t>
      </w:r>
      <w:r w:rsidR="00F13DEC" w:rsidRPr="002569A8">
        <w:t>)</w:t>
      </w:r>
      <w:r w:rsidR="00EE10DA" w:rsidRPr="002569A8">
        <w:t xml:space="preserve"> модель</w:t>
      </w:r>
      <w:bookmarkEnd w:id="7"/>
    </w:p>
    <w:p w14:paraId="410CAE09" w14:textId="71C6DF06" w:rsidR="00890DAD" w:rsidRPr="00874A0F" w:rsidRDefault="00090968" w:rsidP="00890DAD">
      <w:r w:rsidRPr="002569A8">
        <w:t>Предложена Уинстоном Ройсом</w:t>
      </w:r>
      <w:r w:rsidR="00890DAD" w:rsidRPr="002569A8">
        <w:t xml:space="preserve"> в</w:t>
      </w:r>
      <w:r w:rsidRPr="002569A8">
        <w:t xml:space="preserve"> 1970 году в своей статье «</w:t>
      </w:r>
      <w:r w:rsidRPr="002569A8">
        <w:rPr>
          <w:lang w:val="en-US"/>
        </w:rPr>
        <w:t>Managing</w:t>
      </w:r>
      <w:r w:rsidRPr="002569A8">
        <w:t xml:space="preserve"> </w:t>
      </w:r>
      <w:r w:rsidRPr="002569A8">
        <w:rPr>
          <w:lang w:val="en-US"/>
        </w:rPr>
        <w:t>the</w:t>
      </w:r>
      <w:r w:rsidRPr="002569A8">
        <w:t xml:space="preserve"> </w:t>
      </w:r>
      <w:r w:rsidRPr="002569A8">
        <w:rPr>
          <w:lang w:val="en-US"/>
        </w:rPr>
        <w:t>Development</w:t>
      </w:r>
      <w:r w:rsidRPr="002569A8">
        <w:t xml:space="preserve"> </w:t>
      </w:r>
      <w:r w:rsidRPr="002569A8">
        <w:rPr>
          <w:lang w:val="en-US"/>
        </w:rPr>
        <w:t>of</w:t>
      </w:r>
      <w:r w:rsidRPr="002569A8">
        <w:t xml:space="preserve"> </w:t>
      </w:r>
      <w:r w:rsidRPr="002569A8">
        <w:rPr>
          <w:lang w:val="en-US"/>
        </w:rPr>
        <w:t>Large</w:t>
      </w:r>
      <w:r w:rsidRPr="002569A8">
        <w:t xml:space="preserve"> </w:t>
      </w:r>
      <w:r w:rsidRPr="002569A8">
        <w:rPr>
          <w:lang w:val="en-US"/>
        </w:rPr>
        <w:t>Software</w:t>
      </w:r>
      <w:r w:rsidRPr="002569A8">
        <w:t xml:space="preserve"> </w:t>
      </w:r>
      <w:r w:rsidRPr="002569A8">
        <w:rPr>
          <w:lang w:val="en-US"/>
        </w:rPr>
        <w:t>Systems</w:t>
      </w:r>
      <w:r w:rsidRPr="002569A8">
        <w:t>», где предложил вводить циклы обратной связи между соседними этапами</w:t>
      </w:r>
      <w:r w:rsidR="0014613F" w:rsidRPr="002569A8">
        <w:t>.</w:t>
      </w:r>
      <w:r w:rsidR="00874A0F" w:rsidRPr="002569A8">
        <w:t xml:space="preserve"> Позже эта концепция</w:t>
      </w:r>
      <w:r w:rsidR="00874A0F" w:rsidRPr="00874A0F">
        <w:t xml:space="preserve"> легла в основу более сложных итерационных и инкрементных моделей</w:t>
      </w:r>
      <w:r w:rsidR="00874A0F">
        <w:t>.</w:t>
      </w:r>
    </w:p>
    <w:p w14:paraId="7BC5F511" w14:textId="28514BA4" w:rsidR="00560E03" w:rsidRDefault="003F04FA" w:rsidP="003F04FA">
      <w:r>
        <w:t>В начале работы над проектом определяются все основные требования к системе, после чего выполняется её разработка в виде последовательности версий. При этом каждая версия является законченным и работоспособным продуктом. Первая версия реализует часть запланированных возможностей, следующая версия реализует дополнительные возможности и т</w:t>
      </w:r>
      <w:r w:rsidR="00560E03">
        <w:t xml:space="preserve">ак </w:t>
      </w:r>
      <w:r>
        <w:t>д</w:t>
      </w:r>
      <w:r w:rsidR="00560E03">
        <w:t>алее</w:t>
      </w:r>
      <w:r>
        <w:t xml:space="preserve">, пока не будет получена полная система </w:t>
      </w:r>
      <w:r w:rsidR="009047A3">
        <w:t xml:space="preserve">[2, </w:t>
      </w:r>
      <w:r>
        <w:t>с.20</w:t>
      </w:r>
      <w:r w:rsidRPr="0014613F">
        <w:t>]</w:t>
      </w:r>
      <w:r w:rsidR="00560E03">
        <w:t>.</w:t>
      </w:r>
    </w:p>
    <w:p w14:paraId="43E677AF" w14:textId="26F997D7" w:rsidR="003F04FA" w:rsidRDefault="00560E03" w:rsidP="003F04FA">
      <w:r>
        <w:t xml:space="preserve">Разработка ведётся циклами (итерациями). В конце каждой итерации получается работающая, но не полная версия системы, которая постепенно развивается. Каждый этап должен быть результирующим </w:t>
      </w:r>
      <w:r w:rsidR="009047A3">
        <w:t xml:space="preserve">[2, </w:t>
      </w:r>
      <w:r>
        <w:t>с.20</w:t>
      </w:r>
      <w:r w:rsidRPr="0014613F">
        <w:t>]</w:t>
      </w:r>
      <w:r>
        <w:t xml:space="preserve"> </w:t>
      </w:r>
      <w:r w:rsidR="002A4EEB">
        <w:t xml:space="preserve">(рис. </w:t>
      </w:r>
      <w:r w:rsidR="003348E6">
        <w:t>3</w:t>
      </w:r>
      <w:r w:rsidR="002A4EEB">
        <w:t>)</w:t>
      </w:r>
      <w:r w:rsidR="003F04FA">
        <w:t>.</w:t>
      </w:r>
    </w:p>
    <w:p w14:paraId="2E64C8C1" w14:textId="77777777" w:rsidR="002A4EEB" w:rsidRDefault="002A4EEB" w:rsidP="003348E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57F8831" wp14:editId="29B2F1B1">
            <wp:extent cx="4768055" cy="2156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771" cy="227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53F3" w14:textId="6C2903AB" w:rsidR="002A4EEB" w:rsidRDefault="002A4EEB" w:rsidP="003348E6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169F3">
        <w:rPr>
          <w:noProof/>
        </w:rPr>
        <w:t>3</w:t>
      </w:r>
      <w:r>
        <w:fldChar w:fldCharType="end"/>
      </w:r>
      <w:r>
        <w:t>. Пример модели с промежуточным контролем</w:t>
      </w:r>
    </w:p>
    <w:p w14:paraId="1513A9C6" w14:textId="77777777" w:rsidR="002A4EEB" w:rsidRDefault="002A4EEB" w:rsidP="003F04FA"/>
    <w:p w14:paraId="59AD621B" w14:textId="38145D9F" w:rsidR="003F04FA" w:rsidRDefault="003F04FA" w:rsidP="003F04FA">
      <w:r>
        <w:t>Применение данной модели ЖЦ характерно для разработки сложных и комплексных систем, для которых имеется чёткое видение того, что собой должен представлять конечный результат — информационную систему. Разработка версиями ведётся в силу разного рода причин:</w:t>
      </w:r>
    </w:p>
    <w:p w14:paraId="27FAE0DB" w14:textId="77777777" w:rsidR="003F04FA" w:rsidRDefault="003F04FA" w:rsidP="003F04FA">
      <w:pPr>
        <w:numPr>
          <w:ilvl w:val="0"/>
          <w:numId w:val="40"/>
        </w:numPr>
        <w:ind w:left="0" w:firstLine="426"/>
      </w:pPr>
      <w:r>
        <w:t>отсутствия у заказчика возможности сразу профинансировать весь проект;</w:t>
      </w:r>
    </w:p>
    <w:p w14:paraId="15369CF2" w14:textId="77777777" w:rsidR="002A4EEB" w:rsidRDefault="003F04FA" w:rsidP="002A4EEB">
      <w:pPr>
        <w:numPr>
          <w:ilvl w:val="0"/>
          <w:numId w:val="40"/>
        </w:numPr>
        <w:ind w:left="0" w:firstLine="426"/>
      </w:pPr>
      <w:r>
        <w:t>отсутствия у разработчика необходимых ресурсов для реализации сложного проекта в сжатые сроки;</w:t>
      </w:r>
    </w:p>
    <w:p w14:paraId="6D98DE46" w14:textId="2D250FAA" w:rsidR="003F04FA" w:rsidRDefault="003F04FA" w:rsidP="002A4EEB">
      <w:pPr>
        <w:numPr>
          <w:ilvl w:val="0"/>
          <w:numId w:val="40"/>
        </w:numPr>
        <w:ind w:left="0" w:firstLine="426"/>
      </w:pPr>
      <w:r>
        <w:t>требований поэтапного внедрения и освоения продукта конечными пользователями, в случае если внедрение всей системы</w:t>
      </w:r>
      <w:r w:rsidR="002A4EEB">
        <w:t xml:space="preserve"> </w:t>
      </w:r>
      <w:r>
        <w:t>сразу может вызвать у е</w:t>
      </w:r>
      <w:r w:rsidR="002A4EEB">
        <w:t>ё</w:t>
      </w:r>
      <w:r>
        <w:t xml:space="preserve"> пользователей неприятие и только затормозить процесс перехода на новые технологии</w:t>
      </w:r>
      <w:r w:rsidR="00201098">
        <w:t xml:space="preserve"> </w:t>
      </w:r>
      <w:r w:rsidR="009047A3">
        <w:t xml:space="preserve">[2, </w:t>
      </w:r>
      <w:r w:rsidR="00201098">
        <w:t>с.20</w:t>
      </w:r>
      <w:r w:rsidR="00201098" w:rsidRPr="0014613F">
        <w:t>]</w:t>
      </w:r>
      <w:r>
        <w:t>.</w:t>
      </w:r>
    </w:p>
    <w:p w14:paraId="25CB2760" w14:textId="24F88B00" w:rsidR="003F04FA" w:rsidRDefault="003F04FA" w:rsidP="003F04FA">
      <w:r>
        <w:t>Достоинства и недостатки этой модели аналогичны тем, что были</w:t>
      </w:r>
      <w:r w:rsidR="002A4EEB">
        <w:t xml:space="preserve"> </w:t>
      </w:r>
      <w:r>
        <w:t>отмечены для каскадной модели, но в отличие от каскадной модели заказчик может раньше увидеть результаты. Уже по результатам</w:t>
      </w:r>
      <w:r w:rsidR="002A4EEB">
        <w:t xml:space="preserve"> </w:t>
      </w:r>
      <w:r>
        <w:t>разработки и внедрения первой версии он может незначительно изменить требования к разработке, отказаться от не</w:t>
      </w:r>
      <w:r w:rsidR="002A4EEB">
        <w:t>ё</w:t>
      </w:r>
      <w:r>
        <w:t xml:space="preserve"> или предложить</w:t>
      </w:r>
      <w:r w:rsidR="002A4EEB">
        <w:t xml:space="preserve"> </w:t>
      </w:r>
      <w:r>
        <w:t>разработку более совершенного продукта с заключением нового</w:t>
      </w:r>
      <w:r w:rsidR="002A4EEB">
        <w:t xml:space="preserve"> </w:t>
      </w:r>
      <w:r>
        <w:t>договора</w:t>
      </w:r>
      <w:r w:rsidR="00201098">
        <w:t xml:space="preserve"> </w:t>
      </w:r>
      <w:r w:rsidR="009047A3">
        <w:t xml:space="preserve">[2, </w:t>
      </w:r>
      <w:r w:rsidR="00201098">
        <w:t>с.20</w:t>
      </w:r>
      <w:r w:rsidR="00201098" w:rsidRPr="0014613F">
        <w:t>]</w:t>
      </w:r>
      <w:r>
        <w:t>.</w:t>
      </w:r>
    </w:p>
    <w:p w14:paraId="2AD7C82C" w14:textId="77777777" w:rsidR="00F13DEC" w:rsidRDefault="00F13DEC" w:rsidP="00F13DEC">
      <w:r>
        <w:t xml:space="preserve">Достоинства: </w:t>
      </w:r>
    </w:p>
    <w:p w14:paraId="7DEB6743" w14:textId="2D02C6B9" w:rsidR="00F13DEC" w:rsidRDefault="00F13DEC" w:rsidP="00F13DEC">
      <w:pPr>
        <w:numPr>
          <w:ilvl w:val="0"/>
          <w:numId w:val="26"/>
        </w:numPr>
        <w:ind w:left="0" w:firstLine="426"/>
      </w:pPr>
      <w:r>
        <w:t>заказчику не нужно ждать полного завершения разработки;</w:t>
      </w:r>
    </w:p>
    <w:p w14:paraId="4AE5662E" w14:textId="1A6FACC0" w:rsidR="00F13DEC" w:rsidRDefault="00F13DEC" w:rsidP="00F13DEC">
      <w:pPr>
        <w:numPr>
          <w:ilvl w:val="0"/>
          <w:numId w:val="26"/>
        </w:numPr>
        <w:ind w:left="0" w:firstLine="426"/>
      </w:pPr>
      <w:r>
        <w:t>заказчик может использовать компоненты системы, которые получены на первых шагах как прототипы;</w:t>
      </w:r>
    </w:p>
    <w:p w14:paraId="5D8DE1D4" w14:textId="2CD4350F" w:rsidR="00F13DEC" w:rsidRDefault="00F13DEC" w:rsidP="00F13DEC">
      <w:pPr>
        <w:numPr>
          <w:ilvl w:val="0"/>
          <w:numId w:val="26"/>
        </w:numPr>
        <w:ind w:left="0" w:firstLine="426"/>
      </w:pPr>
      <w:r>
        <w:t>контроль после завершения каждого этапа позволяет учитывать изменения требований пользователей во времени;</w:t>
      </w:r>
    </w:p>
    <w:p w14:paraId="271D6A2B" w14:textId="5C0FECEC" w:rsidR="00F13DEC" w:rsidRDefault="00F13DEC" w:rsidP="00F13DEC">
      <w:pPr>
        <w:numPr>
          <w:ilvl w:val="0"/>
          <w:numId w:val="26"/>
        </w:numPr>
        <w:ind w:left="0" w:firstLine="426"/>
      </w:pPr>
      <w:r>
        <w:t>межэтапные корректировки обеспечивают меньшую трудоёмкость по сравнению с каскадной моделью.</w:t>
      </w:r>
    </w:p>
    <w:p w14:paraId="4EA05BF0" w14:textId="4C26A416" w:rsidR="00F13DEC" w:rsidRDefault="00F13DEC" w:rsidP="00F13DEC">
      <w:r>
        <w:t>Недостатки:</w:t>
      </w:r>
    </w:p>
    <w:p w14:paraId="422218F8" w14:textId="0365ECE2" w:rsidR="00F13DEC" w:rsidRDefault="00F13DEC" w:rsidP="00F13DEC">
      <w:pPr>
        <w:numPr>
          <w:ilvl w:val="0"/>
          <w:numId w:val="26"/>
        </w:numPr>
        <w:ind w:left="0" w:firstLine="426"/>
      </w:pPr>
      <w:r>
        <w:t>сложность отображения системных требований и компонентов больших размеров;</w:t>
      </w:r>
    </w:p>
    <w:p w14:paraId="3124BE08" w14:textId="610FD85E" w:rsidR="00F13DEC" w:rsidRDefault="00F13DEC" w:rsidP="00F13DEC">
      <w:pPr>
        <w:numPr>
          <w:ilvl w:val="0"/>
          <w:numId w:val="26"/>
        </w:numPr>
        <w:ind w:left="0" w:firstLine="426"/>
      </w:pPr>
      <w:r>
        <w:t>сложность распределения общих системных функций по компонентам;</w:t>
      </w:r>
    </w:p>
    <w:p w14:paraId="699B0DDF" w14:textId="0432DD04" w:rsidR="00F13DEC" w:rsidRDefault="00F13DEC" w:rsidP="00F13DEC">
      <w:pPr>
        <w:numPr>
          <w:ilvl w:val="0"/>
          <w:numId w:val="26"/>
        </w:numPr>
        <w:ind w:left="0" w:firstLine="426"/>
      </w:pPr>
      <w:r>
        <w:t>разработка никогда не будет завершена, постоянно находясь в состоянии уточнения и усовершенствования;</w:t>
      </w:r>
    </w:p>
    <w:p w14:paraId="7C702376" w14:textId="238B1E7B" w:rsidR="00F13DEC" w:rsidRDefault="00F13DEC" w:rsidP="00F13DEC">
      <w:pPr>
        <w:numPr>
          <w:ilvl w:val="0"/>
          <w:numId w:val="26"/>
        </w:numPr>
        <w:ind w:left="0" w:firstLine="426"/>
      </w:pPr>
      <w:r>
        <w:t xml:space="preserve">оценка рисков после прохождения каждой итерации связана с </w:t>
      </w:r>
      <w:r w:rsidR="005172A5">
        <w:t>дополнительными</w:t>
      </w:r>
      <w:r>
        <w:t xml:space="preserve"> затратами;</w:t>
      </w:r>
    </w:p>
    <w:p w14:paraId="0701EFCD" w14:textId="203B6EE6" w:rsidR="000550B0" w:rsidRPr="002569A8" w:rsidRDefault="00F13DEC" w:rsidP="007A0874">
      <w:pPr>
        <w:numPr>
          <w:ilvl w:val="0"/>
          <w:numId w:val="26"/>
        </w:numPr>
        <w:ind w:left="0" w:firstLine="426"/>
      </w:pPr>
      <w:r w:rsidRPr="002569A8">
        <w:t>большое количество промежуточных циклов может привести к необходимости в обработке дополнительной документации</w:t>
      </w:r>
      <w:r w:rsidR="0014613F" w:rsidRPr="002569A8">
        <w:t xml:space="preserve"> </w:t>
      </w:r>
      <w:r w:rsidR="00B03E16" w:rsidRPr="002569A8">
        <w:t xml:space="preserve">[5, </w:t>
      </w:r>
      <w:r w:rsidR="00D143DE" w:rsidRPr="002569A8">
        <w:t>с.</w:t>
      </w:r>
      <w:r w:rsidR="0014613F" w:rsidRPr="002569A8">
        <w:t>23].</w:t>
      </w:r>
    </w:p>
    <w:p w14:paraId="16B2CE2C" w14:textId="77777777" w:rsidR="002A4EEB" w:rsidRPr="002569A8" w:rsidRDefault="002A4EEB" w:rsidP="009375B6"/>
    <w:p w14:paraId="70593EB9" w14:textId="37A46C3F" w:rsidR="000550B0" w:rsidRPr="002569A8" w:rsidRDefault="00193562" w:rsidP="00AC67EE">
      <w:pPr>
        <w:pStyle w:val="2"/>
      </w:pPr>
      <w:bookmarkStart w:id="8" w:name="_Toc226935510"/>
      <w:r w:rsidRPr="002569A8">
        <w:t>Спиральная модель</w:t>
      </w:r>
      <w:bookmarkEnd w:id="8"/>
    </w:p>
    <w:p w14:paraId="4B327F5E" w14:textId="1011ACF5" w:rsidR="00D121B3" w:rsidRPr="002569A8" w:rsidRDefault="00CD22B0" w:rsidP="00D121B3">
      <w:r w:rsidRPr="002569A8">
        <w:t>Спиральная модель (эволюционная, или итерационная) автора Барри Боэм, 1986–1988 гг., подразумевает разработку в виде последовательности версий, но в начале проекта определены не все требования. Требования уточняются в результате разработки версий</w:t>
      </w:r>
      <w:r w:rsidR="00D121B3" w:rsidRPr="002569A8">
        <w:t xml:space="preserve"> </w:t>
      </w:r>
      <w:r w:rsidR="009047A3" w:rsidRPr="002569A8">
        <w:t xml:space="preserve">[2, </w:t>
      </w:r>
      <w:r w:rsidR="00D121B3" w:rsidRPr="002569A8">
        <w:t>с.22].</w:t>
      </w:r>
    </w:p>
    <w:p w14:paraId="2AC82257" w14:textId="529BEC79" w:rsidR="000550B0" w:rsidRPr="002569A8" w:rsidRDefault="00495B84" w:rsidP="00D121B3">
      <w:r w:rsidRPr="002569A8">
        <w:t>Она основана на классическом цикле Деминга PDCA (</w:t>
      </w:r>
      <w:proofErr w:type="spellStart"/>
      <w:r w:rsidRPr="002569A8">
        <w:t>plan-do-check-act</w:t>
      </w:r>
      <w:proofErr w:type="spellEnd"/>
      <w:r w:rsidRPr="002569A8">
        <w:t xml:space="preserve">). При использовании этой модели ИС создаётся в несколько итераций (витков спирали) методом прототипирования. На каждом витке спирали выполняется создание очередной версии продукта, уточняются требования проекта, определяется его качество и планируются работы следующего витка. Особое внимание уделяется начальным этапам разработки – анализу и проектированию, где реализуемость тех или иных технических решений проверяется и обосновывается посредством создания прототипов (макетирования) (рис. </w:t>
      </w:r>
      <w:r w:rsidR="001410F8" w:rsidRPr="002569A8">
        <w:t>4</w:t>
      </w:r>
      <w:r w:rsidRPr="002569A8">
        <w:t xml:space="preserve">) </w:t>
      </w:r>
      <w:r w:rsidR="009047A3" w:rsidRPr="002569A8">
        <w:t xml:space="preserve">[2, </w:t>
      </w:r>
      <w:r w:rsidR="00D121B3" w:rsidRPr="002569A8">
        <w:t>с.23].</w:t>
      </w:r>
    </w:p>
    <w:p w14:paraId="47B4DDCF" w14:textId="77777777" w:rsidR="0088126E" w:rsidRPr="002569A8" w:rsidRDefault="00CD22B0" w:rsidP="0088126E">
      <w:pPr>
        <w:keepNext/>
        <w:ind w:firstLine="0"/>
        <w:jc w:val="center"/>
      </w:pPr>
      <w:r w:rsidRPr="002569A8">
        <w:rPr>
          <w:noProof/>
        </w:rPr>
        <w:drawing>
          <wp:inline distT="0" distB="0" distL="0" distR="0" wp14:anchorId="0383C43D" wp14:editId="13A74353">
            <wp:extent cx="5303739" cy="48409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5849" cy="489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2312" w14:textId="7D9FD4F9" w:rsidR="000550B0" w:rsidRPr="002569A8" w:rsidRDefault="0088126E" w:rsidP="0088126E">
      <w:pPr>
        <w:pStyle w:val="af9"/>
      </w:pPr>
      <w:r w:rsidRPr="002569A8">
        <w:t xml:space="preserve">Рис. </w:t>
      </w:r>
      <w:r w:rsidRPr="002569A8">
        <w:fldChar w:fldCharType="begin"/>
      </w:r>
      <w:r w:rsidRPr="002569A8">
        <w:instrText xml:space="preserve"> SEQ Рис. \* ARABIC </w:instrText>
      </w:r>
      <w:r w:rsidRPr="002569A8">
        <w:fldChar w:fldCharType="separate"/>
      </w:r>
      <w:r w:rsidR="003169F3">
        <w:rPr>
          <w:noProof/>
        </w:rPr>
        <w:t>4</w:t>
      </w:r>
      <w:r w:rsidRPr="002569A8">
        <w:fldChar w:fldCharType="end"/>
      </w:r>
      <w:r w:rsidRPr="002569A8">
        <w:t xml:space="preserve">. </w:t>
      </w:r>
      <w:r w:rsidR="00495B84" w:rsidRPr="002569A8">
        <w:t>Пример спиральной модели</w:t>
      </w:r>
    </w:p>
    <w:p w14:paraId="1FE1AB96" w14:textId="77777777" w:rsidR="00495B84" w:rsidRPr="002569A8" w:rsidRDefault="00495B84" w:rsidP="009375B6"/>
    <w:p w14:paraId="02FCE185" w14:textId="1B70E921" w:rsidR="00D121B3" w:rsidRPr="002569A8" w:rsidRDefault="00D121B3" w:rsidP="00D121B3">
      <w:r w:rsidRPr="002569A8">
        <w:t>Достоинства модели</w:t>
      </w:r>
      <w:r w:rsidR="00E06E83" w:rsidRPr="002569A8">
        <w:t xml:space="preserve"> </w:t>
      </w:r>
      <w:r w:rsidR="009047A3" w:rsidRPr="002569A8">
        <w:t xml:space="preserve">[2, </w:t>
      </w:r>
      <w:r w:rsidR="00E06E83" w:rsidRPr="002569A8">
        <w:t>с.24]</w:t>
      </w:r>
      <w:r w:rsidRPr="002569A8">
        <w:t>:</w:t>
      </w:r>
    </w:p>
    <w:p w14:paraId="34E884B4" w14:textId="77777777" w:rsidR="00D121B3" w:rsidRPr="002569A8" w:rsidRDefault="00D121B3" w:rsidP="00D121B3">
      <w:pPr>
        <w:numPr>
          <w:ilvl w:val="0"/>
          <w:numId w:val="39"/>
        </w:numPr>
        <w:ind w:left="0" w:firstLine="426"/>
      </w:pPr>
      <w:r w:rsidRPr="002569A8">
        <w:t>позволяет быстрее показать пользователям системы работоспособный продукт, тем самым активизируя процесс уточнения и дополнения требований;</w:t>
      </w:r>
    </w:p>
    <w:p w14:paraId="54872317" w14:textId="4188B730" w:rsidR="00D121B3" w:rsidRPr="002569A8" w:rsidRDefault="00D121B3" w:rsidP="00D121B3">
      <w:pPr>
        <w:numPr>
          <w:ilvl w:val="0"/>
          <w:numId w:val="39"/>
        </w:numPr>
        <w:ind w:left="0" w:firstLine="426"/>
      </w:pPr>
      <w:r w:rsidRPr="002569A8">
        <w:t>заинтересовать большое количество пользователей, обеспечивая быстрое продвижение следующих версий продукта на рынке;</w:t>
      </w:r>
    </w:p>
    <w:p w14:paraId="1A147C77" w14:textId="77777777" w:rsidR="00D121B3" w:rsidRPr="002569A8" w:rsidRDefault="00D121B3" w:rsidP="00D121B3">
      <w:pPr>
        <w:numPr>
          <w:ilvl w:val="0"/>
          <w:numId w:val="39"/>
        </w:numPr>
        <w:ind w:left="0" w:firstLine="426"/>
      </w:pPr>
      <w:r w:rsidRPr="002569A8">
        <w:t>допускает изменение требований при разработке системы;</w:t>
      </w:r>
    </w:p>
    <w:p w14:paraId="34D09000" w14:textId="77777777" w:rsidR="00D121B3" w:rsidRPr="002569A8" w:rsidRDefault="00D121B3" w:rsidP="00D121B3">
      <w:pPr>
        <w:numPr>
          <w:ilvl w:val="0"/>
          <w:numId w:val="39"/>
        </w:numPr>
        <w:ind w:left="0" w:firstLine="426"/>
      </w:pPr>
      <w:r w:rsidRPr="002569A8">
        <w:t>обеспечивает большую гибкость в управлении проектом;</w:t>
      </w:r>
    </w:p>
    <w:p w14:paraId="6BC697B3" w14:textId="77777777" w:rsidR="00D121B3" w:rsidRPr="002569A8" w:rsidRDefault="00D121B3" w:rsidP="00D121B3">
      <w:pPr>
        <w:numPr>
          <w:ilvl w:val="0"/>
          <w:numId w:val="39"/>
        </w:numPr>
        <w:ind w:left="0" w:firstLine="426"/>
      </w:pPr>
      <w:r w:rsidRPr="002569A8">
        <w:t>позволяет получить более надёжную и устойчивую систему, так как по мере развития системы ошибки обнаруживаются слабые места и исправляются на каждой итерации;</w:t>
      </w:r>
    </w:p>
    <w:p w14:paraId="754217AE" w14:textId="2686F4DB" w:rsidR="00D121B3" w:rsidRPr="002569A8" w:rsidRDefault="00D121B3" w:rsidP="00D121B3">
      <w:pPr>
        <w:numPr>
          <w:ilvl w:val="0"/>
          <w:numId w:val="39"/>
        </w:numPr>
        <w:ind w:left="0" w:firstLine="426"/>
      </w:pPr>
      <w:r w:rsidRPr="002569A8">
        <w:t>позволяет ускорить формирование и уточнение спецификаций за счёт появления практики использования продукта;</w:t>
      </w:r>
    </w:p>
    <w:p w14:paraId="68B1AF10" w14:textId="77777777" w:rsidR="00D121B3" w:rsidRPr="002569A8" w:rsidRDefault="00D121B3" w:rsidP="00D121B3">
      <w:pPr>
        <w:numPr>
          <w:ilvl w:val="0"/>
          <w:numId w:val="39"/>
        </w:numPr>
        <w:ind w:left="0" w:firstLine="426"/>
      </w:pPr>
      <w:r w:rsidRPr="002569A8">
        <w:t>позволяет совершенствовать процесс разработки — анализ, проводимый в каждой итерации, позволяет провести оценку того, что должно быть изменено в организации разработки, и улучшить её на следующей итерации;</w:t>
      </w:r>
    </w:p>
    <w:p w14:paraId="157418D7" w14:textId="1EBDC55E" w:rsidR="00D121B3" w:rsidRPr="002569A8" w:rsidRDefault="00D121B3" w:rsidP="00D121B3">
      <w:pPr>
        <w:numPr>
          <w:ilvl w:val="0"/>
          <w:numId w:val="39"/>
        </w:numPr>
        <w:ind w:left="0" w:firstLine="426"/>
      </w:pPr>
      <w:r w:rsidRPr="002569A8">
        <w:t>позволяет уменьшить вероятность морального устаревания системы за время разработки.</w:t>
      </w:r>
    </w:p>
    <w:p w14:paraId="2BE4041E" w14:textId="22B8D018" w:rsidR="00D121B3" w:rsidRPr="002569A8" w:rsidRDefault="00D121B3" w:rsidP="00D121B3">
      <w:pPr>
        <w:numPr>
          <w:ilvl w:val="0"/>
          <w:numId w:val="39"/>
        </w:numPr>
        <w:ind w:left="0" w:firstLine="426"/>
      </w:pPr>
      <w:r w:rsidRPr="002569A8">
        <w:t>уменьшаются риски заказчика, так как заказчик может с минимальными для себя финансовыми потерями завершить развитие неперспективного проекта.</w:t>
      </w:r>
    </w:p>
    <w:p w14:paraId="657EC0AC" w14:textId="510A225D" w:rsidR="00D121B3" w:rsidRPr="002569A8" w:rsidRDefault="00D121B3" w:rsidP="00D121B3">
      <w:r w:rsidRPr="002569A8">
        <w:t>Недостатки модели</w:t>
      </w:r>
      <w:r w:rsidR="00E06E83" w:rsidRPr="002569A8">
        <w:rPr>
          <w:lang w:val="en-US"/>
        </w:rPr>
        <w:t xml:space="preserve"> </w:t>
      </w:r>
      <w:r w:rsidR="009047A3" w:rsidRPr="002569A8">
        <w:t xml:space="preserve">[2, </w:t>
      </w:r>
      <w:r w:rsidR="00E06E83" w:rsidRPr="002569A8">
        <w:t>с.2</w:t>
      </w:r>
      <w:r w:rsidR="00E06E83" w:rsidRPr="002569A8">
        <w:rPr>
          <w:lang w:val="en-US"/>
        </w:rPr>
        <w:t>4</w:t>
      </w:r>
      <w:r w:rsidR="00E06E83" w:rsidRPr="002569A8">
        <w:t>]</w:t>
      </w:r>
      <w:r w:rsidRPr="002569A8">
        <w:t>:</w:t>
      </w:r>
    </w:p>
    <w:p w14:paraId="0EB7B01A" w14:textId="77777777" w:rsidR="00D121B3" w:rsidRPr="002569A8" w:rsidRDefault="00D121B3" w:rsidP="00D121B3">
      <w:pPr>
        <w:numPr>
          <w:ilvl w:val="0"/>
          <w:numId w:val="39"/>
        </w:numPr>
        <w:ind w:left="0" w:firstLine="426"/>
      </w:pPr>
      <w:r w:rsidRPr="002569A8">
        <w:t>увеличивается неопределённость в перспективах развития проекта;</w:t>
      </w:r>
    </w:p>
    <w:p w14:paraId="522C7F6B" w14:textId="205F210B" w:rsidR="00D121B3" w:rsidRPr="002569A8" w:rsidRDefault="00D121B3" w:rsidP="00D121B3">
      <w:pPr>
        <w:numPr>
          <w:ilvl w:val="0"/>
          <w:numId w:val="39"/>
        </w:numPr>
        <w:ind w:left="0" w:firstLine="426"/>
      </w:pPr>
      <w:r w:rsidRPr="002569A8">
        <w:t>затруднены операции временного и ресурсного планирования всего проекта</w:t>
      </w:r>
      <w:r w:rsidR="00FE4F17" w:rsidRPr="002569A8">
        <w:t>:</w:t>
      </w:r>
      <w:r w:rsidRPr="002569A8">
        <w:t xml:space="preserve"> переход осуществляется в соответствии с планом, даже если не вся запланированная работа выполнена, план составляется на основе статистических данных, полученных в предыдущих проектах, и личного опыта разработчиков.</w:t>
      </w:r>
    </w:p>
    <w:p w14:paraId="4A117829" w14:textId="1065218D" w:rsidR="00CD22B0" w:rsidRPr="002569A8" w:rsidRDefault="00CD22B0" w:rsidP="00495B84">
      <w:r w:rsidRPr="002569A8">
        <w:t xml:space="preserve">На рис. </w:t>
      </w:r>
      <w:r w:rsidR="001410F8" w:rsidRPr="002569A8">
        <w:t>5</w:t>
      </w:r>
      <w:r w:rsidRPr="002569A8">
        <w:t xml:space="preserve"> приведены в сравнении графики зависимости уровня рисков от времени разработки для каскадного и итерационного подходов.</w:t>
      </w:r>
    </w:p>
    <w:p w14:paraId="748F57C7" w14:textId="3E9C519A" w:rsidR="00495B84" w:rsidRPr="002569A8" w:rsidRDefault="00CD22B0" w:rsidP="00495B84">
      <w:pPr>
        <w:keepNext/>
        <w:ind w:firstLine="0"/>
        <w:jc w:val="center"/>
      </w:pPr>
      <w:r w:rsidRPr="002569A8">
        <w:rPr>
          <w:noProof/>
        </w:rPr>
        <w:drawing>
          <wp:inline distT="0" distB="0" distL="0" distR="0" wp14:anchorId="0D8B0A4E" wp14:editId="3B67E24F">
            <wp:extent cx="1990165" cy="1214346"/>
            <wp:effectExtent l="0" t="0" r="0" b="508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858" cy="122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EDC6" w14:textId="4F6B6BBD" w:rsidR="00495B84" w:rsidRPr="002569A8" w:rsidRDefault="00495B84" w:rsidP="0088126E">
      <w:pPr>
        <w:pStyle w:val="af9"/>
      </w:pPr>
      <w:r w:rsidRPr="002569A8">
        <w:t xml:space="preserve">Рис. </w:t>
      </w:r>
      <w:r w:rsidRPr="002569A8">
        <w:fldChar w:fldCharType="begin"/>
      </w:r>
      <w:r w:rsidRPr="002569A8">
        <w:instrText xml:space="preserve"> SEQ Рис. \* ARABIC </w:instrText>
      </w:r>
      <w:r w:rsidRPr="002569A8">
        <w:fldChar w:fldCharType="separate"/>
      </w:r>
      <w:r w:rsidR="003169F3">
        <w:rPr>
          <w:noProof/>
        </w:rPr>
        <w:t>5</w:t>
      </w:r>
      <w:r w:rsidRPr="002569A8">
        <w:fldChar w:fldCharType="end"/>
      </w:r>
      <w:r w:rsidRPr="002569A8">
        <w:t xml:space="preserve">. </w:t>
      </w:r>
      <w:r w:rsidR="00CD22B0" w:rsidRPr="002569A8">
        <w:t>Риски при разработке для каскадного и итерационного подходов</w:t>
      </w:r>
    </w:p>
    <w:p w14:paraId="5E07EBF0" w14:textId="77777777" w:rsidR="003F04FA" w:rsidRPr="002569A8" w:rsidRDefault="003F04FA" w:rsidP="003F04FA"/>
    <w:p w14:paraId="70F33BB6" w14:textId="77777777" w:rsidR="003F04FA" w:rsidRPr="002569A8" w:rsidRDefault="003F04FA" w:rsidP="003F04FA">
      <w:pPr>
        <w:pStyle w:val="2"/>
      </w:pPr>
      <w:bookmarkStart w:id="9" w:name="_Toc226935511"/>
      <w:r w:rsidRPr="002569A8">
        <w:t>V-модель (верификации и валидации)</w:t>
      </w:r>
      <w:bookmarkEnd w:id="9"/>
    </w:p>
    <w:p w14:paraId="3E46BA0A" w14:textId="67A20459" w:rsidR="003F04FA" w:rsidRPr="002569A8" w:rsidRDefault="003F04FA" w:rsidP="003F04FA">
      <w:r w:rsidRPr="002569A8">
        <w:t xml:space="preserve">V‑модель — это улучшенная версия классической каскадной модели, которая имеет специфику проектов для государственных органов: фиксированные требования, стоимость и время. В модели на каждом этапе происходит контроль текущего процесса, для того чтобы убедиться в возможности перехода на следующий уровень. Тестирование начинается ещё со стадии написания требований, причём для каждого последующего этапа предусмотрен свой уровень тестового покрытия </w:t>
      </w:r>
      <w:r w:rsidR="009047A3" w:rsidRPr="002569A8">
        <w:t xml:space="preserve">[2, </w:t>
      </w:r>
      <w:r w:rsidRPr="002569A8">
        <w:t xml:space="preserve">с.18]. Слева – этапы разработки (сверху вниз), справа – соответствующие этапы тестирования (снизу вверх) (рис. </w:t>
      </w:r>
      <w:r w:rsidR="001410F8" w:rsidRPr="002569A8">
        <w:t>6</w:t>
      </w:r>
      <w:r w:rsidRPr="002569A8">
        <w:t>).</w:t>
      </w:r>
    </w:p>
    <w:p w14:paraId="3A5BF477" w14:textId="23075C92" w:rsidR="003F04FA" w:rsidRPr="002569A8" w:rsidRDefault="003F04FA" w:rsidP="003F04FA">
      <w:pPr>
        <w:keepNext/>
        <w:ind w:firstLine="0"/>
        <w:jc w:val="center"/>
      </w:pPr>
      <w:r w:rsidRPr="002569A8">
        <w:rPr>
          <w:noProof/>
        </w:rPr>
        <w:drawing>
          <wp:inline distT="0" distB="0" distL="0" distR="0" wp14:anchorId="29EA4BAE" wp14:editId="5BCEA69A">
            <wp:extent cx="5211074" cy="3557708"/>
            <wp:effectExtent l="0" t="0" r="889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242" cy="37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431B" w14:textId="6EA290B6" w:rsidR="003F04FA" w:rsidRPr="002569A8" w:rsidRDefault="003F04FA" w:rsidP="003F04FA">
      <w:pPr>
        <w:pStyle w:val="af9"/>
      </w:pPr>
      <w:r w:rsidRPr="002569A8">
        <w:t xml:space="preserve">Рис. </w:t>
      </w:r>
      <w:r w:rsidRPr="002569A8">
        <w:fldChar w:fldCharType="begin"/>
      </w:r>
      <w:r w:rsidRPr="002569A8">
        <w:instrText xml:space="preserve"> SEQ Рис. \* ARABIC </w:instrText>
      </w:r>
      <w:r w:rsidRPr="002569A8">
        <w:fldChar w:fldCharType="separate"/>
      </w:r>
      <w:r w:rsidR="003169F3">
        <w:rPr>
          <w:noProof/>
        </w:rPr>
        <w:t>6</w:t>
      </w:r>
      <w:r w:rsidRPr="002569A8">
        <w:fldChar w:fldCharType="end"/>
      </w:r>
      <w:r w:rsidRPr="002569A8">
        <w:t>. Пример V-моделей</w:t>
      </w:r>
    </w:p>
    <w:p w14:paraId="422166C2" w14:textId="77777777" w:rsidR="003F04FA" w:rsidRPr="002569A8" w:rsidRDefault="003F04FA" w:rsidP="003F04FA"/>
    <w:p w14:paraId="166FF560" w14:textId="77777777" w:rsidR="003F04FA" w:rsidRPr="002569A8" w:rsidRDefault="003F04FA" w:rsidP="003F04FA">
      <w:r w:rsidRPr="002569A8">
        <w:t>Преимущества:</w:t>
      </w:r>
    </w:p>
    <w:p w14:paraId="60250FA2" w14:textId="77777777" w:rsidR="003F04FA" w:rsidRPr="002569A8" w:rsidRDefault="003F04FA" w:rsidP="003F04FA">
      <w:pPr>
        <w:numPr>
          <w:ilvl w:val="0"/>
          <w:numId w:val="31"/>
        </w:numPr>
        <w:ind w:left="0" w:firstLine="426"/>
      </w:pPr>
      <w:r w:rsidRPr="002569A8">
        <w:t>строгая последовательность этапов;</w:t>
      </w:r>
    </w:p>
    <w:p w14:paraId="08D596B1" w14:textId="77777777" w:rsidR="003F04FA" w:rsidRPr="002569A8" w:rsidRDefault="003F04FA" w:rsidP="003F04FA">
      <w:pPr>
        <w:numPr>
          <w:ilvl w:val="0"/>
          <w:numId w:val="31"/>
        </w:numPr>
        <w:ind w:left="0" w:firstLine="426"/>
      </w:pPr>
      <w:r w:rsidRPr="002569A8">
        <w:t>тестирование (верификация и валидация) планируется параллельно с этапами проектирования и спецификации, что гарантирует, что все требования будут покрыты тестами;</w:t>
      </w:r>
    </w:p>
    <w:p w14:paraId="0502B9CE" w14:textId="77777777" w:rsidR="003F04FA" w:rsidRPr="002569A8" w:rsidRDefault="003F04FA" w:rsidP="003F04FA">
      <w:pPr>
        <w:numPr>
          <w:ilvl w:val="0"/>
          <w:numId w:val="31"/>
        </w:numPr>
        <w:ind w:left="0" w:firstLine="426"/>
      </w:pPr>
      <w:r w:rsidRPr="002569A8">
        <w:t xml:space="preserve"> улучшенный, по сравнению с каскадной моделью, </w:t>
      </w:r>
      <w:proofErr w:type="spellStart"/>
      <w:r w:rsidRPr="002569A8">
        <w:t>таймменеджмент</w:t>
      </w:r>
      <w:proofErr w:type="spellEnd"/>
      <w:r w:rsidRPr="002569A8">
        <w:t>;</w:t>
      </w:r>
    </w:p>
    <w:p w14:paraId="549EBB79" w14:textId="77777777" w:rsidR="003F04FA" w:rsidRPr="002569A8" w:rsidRDefault="003F04FA" w:rsidP="003F04FA">
      <w:pPr>
        <w:numPr>
          <w:ilvl w:val="0"/>
          <w:numId w:val="31"/>
        </w:numPr>
        <w:ind w:left="0" w:firstLine="426"/>
      </w:pPr>
      <w:r w:rsidRPr="002569A8">
        <w:t>ошибки, особенно на уровне требований и архитектуры, обнаруживаются раньше, чем в каскадной модели, когда их исправление обходится дешевле;</w:t>
      </w:r>
    </w:p>
    <w:p w14:paraId="688AEE2A" w14:textId="77777777" w:rsidR="003F04FA" w:rsidRPr="002569A8" w:rsidRDefault="003F04FA" w:rsidP="003F04FA">
      <w:pPr>
        <w:numPr>
          <w:ilvl w:val="0"/>
          <w:numId w:val="31"/>
        </w:numPr>
        <w:ind w:left="0" w:firstLine="426"/>
      </w:pPr>
      <w:r w:rsidRPr="002569A8">
        <w:t>подходит для проектов с фиксированными и чётко определёнными требованиями, где цена ошибки высока (например, системы управления в медицине, авиации, автомобилестроении).</w:t>
      </w:r>
    </w:p>
    <w:p w14:paraId="34DFBFF6" w14:textId="77777777" w:rsidR="003F04FA" w:rsidRPr="002569A8" w:rsidRDefault="003F04FA" w:rsidP="003F04FA">
      <w:r w:rsidRPr="002569A8">
        <w:t>Недостатки:</w:t>
      </w:r>
    </w:p>
    <w:p w14:paraId="06D42021" w14:textId="77777777" w:rsidR="003F04FA" w:rsidRPr="002569A8" w:rsidRDefault="003F04FA" w:rsidP="003F04FA">
      <w:pPr>
        <w:numPr>
          <w:ilvl w:val="0"/>
          <w:numId w:val="31"/>
        </w:numPr>
        <w:ind w:left="0" w:firstLine="426"/>
      </w:pPr>
      <w:r w:rsidRPr="002569A8">
        <w:t>недостаточный анализ рисков;</w:t>
      </w:r>
    </w:p>
    <w:p w14:paraId="12E14AB6" w14:textId="77777777" w:rsidR="003F04FA" w:rsidRPr="002569A8" w:rsidRDefault="003F04FA" w:rsidP="003F04FA">
      <w:pPr>
        <w:numPr>
          <w:ilvl w:val="0"/>
          <w:numId w:val="31"/>
        </w:numPr>
        <w:ind w:left="0" w:firstLine="426"/>
      </w:pPr>
      <w:r w:rsidRPr="002569A8">
        <w:t>значительные изменения требуют обновления большого количества документов и повторного прохождения предыдущих этапов (как и каскадная);</w:t>
      </w:r>
    </w:p>
    <w:p w14:paraId="67FBEED9" w14:textId="77777777" w:rsidR="003F04FA" w:rsidRPr="002569A8" w:rsidRDefault="003F04FA" w:rsidP="003F04FA">
      <w:pPr>
        <w:numPr>
          <w:ilvl w:val="0"/>
          <w:numId w:val="31"/>
        </w:numPr>
        <w:ind w:left="0" w:firstLine="426"/>
      </w:pPr>
      <w:r w:rsidRPr="002569A8">
        <w:t>прототип создаётся только на этапе кодирования, то есть в середине или ближе к концу процесса, а значит заказчик не видит работающей системы до тех пор, пока не будет завершена реализация;</w:t>
      </w:r>
    </w:p>
    <w:p w14:paraId="4706E6A7" w14:textId="77777777" w:rsidR="003F04FA" w:rsidRPr="002569A8" w:rsidRDefault="003F04FA" w:rsidP="003F04FA">
      <w:pPr>
        <w:numPr>
          <w:ilvl w:val="0"/>
          <w:numId w:val="31"/>
        </w:numPr>
        <w:ind w:left="0" w:firstLine="426"/>
      </w:pPr>
      <w:r w:rsidRPr="002569A8">
        <w:t>не подходит для больших, долгосрочных и сложных проектов с неясными требованиями;</w:t>
      </w:r>
    </w:p>
    <w:p w14:paraId="6ECB7D1E" w14:textId="77777777" w:rsidR="003F04FA" w:rsidRPr="002569A8" w:rsidRDefault="003F04FA" w:rsidP="003F04FA">
      <w:pPr>
        <w:numPr>
          <w:ilvl w:val="0"/>
          <w:numId w:val="31"/>
        </w:numPr>
        <w:ind w:left="0" w:firstLine="426"/>
      </w:pPr>
      <w:r w:rsidRPr="002569A8">
        <w:t>нет работы с параллельными событиями и возможности динамического внесения изменений.</w:t>
      </w:r>
    </w:p>
    <w:p w14:paraId="0F8BC9AF" w14:textId="77777777" w:rsidR="003F04FA" w:rsidRPr="002569A8" w:rsidRDefault="003F04FA" w:rsidP="003F04FA">
      <w:r w:rsidRPr="002569A8">
        <w:t>Когда рекомендуется использовать V‑модель:</w:t>
      </w:r>
    </w:p>
    <w:p w14:paraId="00C4F3B4" w14:textId="447E05D1" w:rsidR="003F04FA" w:rsidRPr="002569A8" w:rsidRDefault="003F04FA" w:rsidP="003F04FA">
      <w:pPr>
        <w:numPr>
          <w:ilvl w:val="0"/>
          <w:numId w:val="36"/>
        </w:numPr>
        <w:ind w:left="0" w:firstLine="426"/>
      </w:pPr>
      <w:r w:rsidRPr="002569A8">
        <w:t xml:space="preserve">в проектах, в которых существуют </w:t>
      </w:r>
      <w:proofErr w:type="spellStart"/>
      <w:r w:rsidRPr="002569A8">
        <w:t>временны</w:t>
      </w:r>
      <w:r w:rsidR="00A214DD" w:rsidRPr="002569A8">
        <w:t>́</w:t>
      </w:r>
      <w:r w:rsidRPr="002569A8">
        <w:t>е</w:t>
      </w:r>
      <w:proofErr w:type="spellEnd"/>
      <w:r w:rsidRPr="002569A8">
        <w:t xml:space="preserve"> и финансовые ограничения;</w:t>
      </w:r>
    </w:p>
    <w:p w14:paraId="0B0BAD85" w14:textId="6938D150" w:rsidR="00B80075" w:rsidRPr="002569A8" w:rsidRDefault="003F04FA" w:rsidP="00005051">
      <w:pPr>
        <w:numPr>
          <w:ilvl w:val="0"/>
          <w:numId w:val="36"/>
        </w:numPr>
        <w:ind w:left="0" w:firstLine="426"/>
      </w:pPr>
      <w:r w:rsidRPr="002569A8">
        <w:t>для задач, которые предполагают более широкое, по сравнению с каскадной моделью, тестовое покрытие.</w:t>
      </w:r>
    </w:p>
    <w:p w14:paraId="7770ED00" w14:textId="1F7365B6" w:rsidR="00110D9A" w:rsidRPr="002569A8" w:rsidRDefault="00110D9A" w:rsidP="00110D9A"/>
    <w:p w14:paraId="42411FCC" w14:textId="77777777" w:rsidR="00110D9A" w:rsidRPr="002569A8" w:rsidRDefault="00110D9A" w:rsidP="00110D9A">
      <w:pPr>
        <w:pStyle w:val="2"/>
      </w:pPr>
      <w:bookmarkStart w:id="10" w:name="_Toc226935512"/>
      <w:r w:rsidRPr="002569A8">
        <w:t>RAD-модель</w:t>
      </w:r>
      <w:bookmarkEnd w:id="10"/>
    </w:p>
    <w:p w14:paraId="576DA641" w14:textId="4F782B4B" w:rsidR="00110D9A" w:rsidRPr="002569A8" w:rsidRDefault="00110D9A" w:rsidP="00110D9A">
      <w:r w:rsidRPr="002569A8">
        <w:t xml:space="preserve">Методология </w:t>
      </w:r>
      <w:r w:rsidRPr="002569A8">
        <w:rPr>
          <w:lang w:val="en-US"/>
        </w:rPr>
        <w:t>RAD</w:t>
      </w:r>
      <w:r w:rsidRPr="002569A8">
        <w:t xml:space="preserve"> (</w:t>
      </w:r>
      <w:r w:rsidRPr="002569A8">
        <w:rPr>
          <w:lang w:val="en-US"/>
        </w:rPr>
        <w:t>Rapid</w:t>
      </w:r>
      <w:r w:rsidRPr="002569A8">
        <w:t xml:space="preserve"> </w:t>
      </w:r>
      <w:r w:rsidRPr="002569A8">
        <w:rPr>
          <w:lang w:val="en-US"/>
        </w:rPr>
        <w:t>Application</w:t>
      </w:r>
      <w:r w:rsidRPr="002569A8">
        <w:t xml:space="preserve"> </w:t>
      </w:r>
      <w:r w:rsidRPr="002569A8">
        <w:rPr>
          <w:lang w:val="en-US"/>
        </w:rPr>
        <w:t>Development</w:t>
      </w:r>
      <w:r w:rsidRPr="002569A8">
        <w:t xml:space="preserve">) ориентирована на быструю разработку приложения итеративно, с максимально простой архитектурой, минимальными издержками на процесс, максимально используя готовые компоненты и мощные инструменты. Имеет ограничение на длительность проекта — 60–90 дней </w:t>
      </w:r>
      <w:r w:rsidR="009047A3" w:rsidRPr="002569A8">
        <w:t xml:space="preserve">[2, </w:t>
      </w:r>
      <w:r w:rsidRPr="002569A8">
        <w:t>с.25].</w:t>
      </w:r>
    </w:p>
    <w:p w14:paraId="249000F4" w14:textId="36CC4D41" w:rsidR="00110D9A" w:rsidRDefault="00110D9A" w:rsidP="00110D9A">
      <w:r w:rsidRPr="002569A8">
        <w:t>RAD предполагает, что разработка ПО осуществляется небольшой командой разработчиков за срок порядка трех-четырёх месяцев путём</w:t>
      </w:r>
      <w:r>
        <w:t xml:space="preserve"> использования инкрементного прототипирования с применением инструментальных средств визуального моделирования и разработки. Технология RAD предусматривает активное привлечение заказчика уже на ранних стадиях обследования организации, выработки требований к системе. Это означает, что дополнительные затраты на сопровождение сразу после поставки будут значительно меньше. Таким образом, полное время от начала разработки до получения приемлемого продукта при использовании этого метода значительно сокращается </w:t>
      </w:r>
      <w:r w:rsidR="009047A3">
        <w:t xml:space="preserve">[2, </w:t>
      </w:r>
      <w:r>
        <w:t>с.25</w:t>
      </w:r>
      <w:r w:rsidRPr="0014613F">
        <w:t>]</w:t>
      </w:r>
      <w:r>
        <w:t xml:space="preserve"> (рис. </w:t>
      </w:r>
      <w:r w:rsidR="001410F8">
        <w:t>7</w:t>
      </w:r>
      <w:r w:rsidR="00EF3838">
        <w:t>-</w:t>
      </w:r>
      <w:r w:rsidR="001410F8">
        <w:t>8</w:t>
      </w:r>
      <w:r>
        <w:t>).</w:t>
      </w:r>
    </w:p>
    <w:p w14:paraId="25AF252B" w14:textId="77777777" w:rsidR="00EF3838" w:rsidRDefault="00EF3838" w:rsidP="00EF383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A4D8668" wp14:editId="142F37CB">
            <wp:extent cx="3142769" cy="1868762"/>
            <wp:effectExtent l="0" t="0" r="635" b="0"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07"/>
                    <a:stretch/>
                  </pic:blipFill>
                  <pic:spPr bwMode="auto">
                    <a:xfrm>
                      <a:off x="0" y="0"/>
                      <a:ext cx="3207849" cy="19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61170" w14:textId="732C800F" w:rsidR="00EF3838" w:rsidRPr="00EF3838" w:rsidRDefault="00EF3838" w:rsidP="00EF3838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169F3">
        <w:rPr>
          <w:noProof/>
        </w:rPr>
        <w:t>7</w:t>
      </w:r>
      <w:r>
        <w:fldChar w:fldCharType="end"/>
      </w:r>
      <w:r>
        <w:t xml:space="preserve">. Пример </w:t>
      </w:r>
      <w:r>
        <w:rPr>
          <w:lang w:val="en-US"/>
        </w:rPr>
        <w:t>RAD</w:t>
      </w:r>
      <w:r>
        <w:t>-модели</w:t>
      </w:r>
    </w:p>
    <w:p w14:paraId="564FCB1B" w14:textId="77777777" w:rsidR="00EF3838" w:rsidRDefault="00EF3838" w:rsidP="00110D9A"/>
    <w:p w14:paraId="4381555A" w14:textId="77777777" w:rsidR="00110D9A" w:rsidRDefault="00110D9A" w:rsidP="00110D9A">
      <w:pPr>
        <w:keepNext/>
        <w:ind w:firstLine="0"/>
        <w:jc w:val="center"/>
      </w:pPr>
      <w:r w:rsidRPr="00AC568D">
        <w:rPr>
          <w:noProof/>
        </w:rPr>
        <w:drawing>
          <wp:inline distT="0" distB="0" distL="0" distR="0" wp14:anchorId="27B460CB" wp14:editId="12891E4C">
            <wp:extent cx="2443523" cy="1253633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931" cy="129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26D3" w14:textId="6F4A4D3A" w:rsidR="00110D9A" w:rsidRPr="00AC568D" w:rsidRDefault="00110D9A" w:rsidP="00110D9A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169F3">
        <w:rPr>
          <w:noProof/>
        </w:rPr>
        <w:t>8</w:t>
      </w:r>
      <w:r>
        <w:fldChar w:fldCharType="end"/>
      </w:r>
      <w:r>
        <w:t xml:space="preserve">. Сравнение </w:t>
      </w:r>
      <w:r>
        <w:rPr>
          <w:lang w:val="en-US"/>
        </w:rPr>
        <w:t>RAD</w:t>
      </w:r>
      <w:r w:rsidRPr="00AC568D">
        <w:t xml:space="preserve">- </w:t>
      </w:r>
      <w:r>
        <w:t>и каскадной моделей</w:t>
      </w:r>
    </w:p>
    <w:p w14:paraId="41425148" w14:textId="77777777" w:rsidR="00110D9A" w:rsidRDefault="00110D9A" w:rsidP="00110D9A"/>
    <w:p w14:paraId="38E49621" w14:textId="193BD1DE" w:rsidR="000E2661" w:rsidRDefault="000E2661" w:rsidP="000E2661">
      <w:r>
        <w:t>Преимущества:</w:t>
      </w:r>
    </w:p>
    <w:p w14:paraId="690C2914" w14:textId="157A8B39" w:rsidR="000E2661" w:rsidRDefault="000E2661" w:rsidP="000E2661">
      <w:pPr>
        <w:numPr>
          <w:ilvl w:val="0"/>
          <w:numId w:val="53"/>
        </w:numPr>
      </w:pPr>
      <w:r>
        <w:t>благодаря использованию мощных инструментальных средств, время цикла разработки для всего проекта можно сократить;</w:t>
      </w:r>
    </w:p>
    <w:p w14:paraId="59D65592" w14:textId="4D271CE7" w:rsidR="000E2661" w:rsidRDefault="000E2661" w:rsidP="000E2661">
      <w:pPr>
        <w:numPr>
          <w:ilvl w:val="0"/>
          <w:numId w:val="53"/>
        </w:numPr>
      </w:pPr>
      <w:r>
        <w:t>требуется меньшее количество специалистов, т</w:t>
      </w:r>
      <w:r w:rsidR="000F3EC4">
        <w:t xml:space="preserve">ак </w:t>
      </w:r>
      <w:r>
        <w:t>к</w:t>
      </w:r>
      <w:r w:rsidR="000F3EC4">
        <w:t>ак</w:t>
      </w:r>
      <w:r>
        <w:t xml:space="preserve"> специалисты хорошо владеют предметной областью;</w:t>
      </w:r>
    </w:p>
    <w:p w14:paraId="4E9A421C" w14:textId="23702710" w:rsidR="000E2661" w:rsidRDefault="000E2661" w:rsidP="000E2661">
      <w:pPr>
        <w:numPr>
          <w:ilvl w:val="0"/>
          <w:numId w:val="53"/>
        </w:numPr>
      </w:pPr>
      <w:r>
        <w:t>уменьшаются затраты и риск, связанный с соблюдением графика;</w:t>
      </w:r>
    </w:p>
    <w:p w14:paraId="50208FC9" w14:textId="679ECADE" w:rsidR="000E2661" w:rsidRDefault="000E2661" w:rsidP="000E2661">
      <w:pPr>
        <w:numPr>
          <w:ilvl w:val="0"/>
          <w:numId w:val="53"/>
        </w:numPr>
      </w:pPr>
      <w:r>
        <w:t>в состав каждого временного блока входит анализ, проектирование и внедрение фазы отделены от действий;</w:t>
      </w:r>
    </w:p>
    <w:p w14:paraId="01B6E654" w14:textId="5E24916E" w:rsidR="000E2661" w:rsidRDefault="000E2661" w:rsidP="000E2661">
      <w:pPr>
        <w:numPr>
          <w:ilvl w:val="0"/>
          <w:numId w:val="53"/>
        </w:numPr>
      </w:pPr>
      <w:r>
        <w:t>основное внимание переносится с документации на код, причём при этом справедлив принцип получаете то, что видите;</w:t>
      </w:r>
    </w:p>
    <w:p w14:paraId="1C199A2F" w14:textId="578150D7" w:rsidR="000E2661" w:rsidRDefault="000E2661" w:rsidP="000E2661">
      <w:pPr>
        <w:numPr>
          <w:ilvl w:val="0"/>
          <w:numId w:val="53"/>
        </w:numPr>
      </w:pPr>
      <w:r>
        <w:t>используются современные методы моделирования данных</w:t>
      </w:r>
      <w:r w:rsidRPr="000E2661">
        <w:t xml:space="preserve"> </w:t>
      </w:r>
      <w:r w:rsidR="00C267FF">
        <w:t>[12]</w:t>
      </w:r>
      <w:r w:rsidRPr="000E2661">
        <w:t>.</w:t>
      </w:r>
    </w:p>
    <w:p w14:paraId="3D229953" w14:textId="01F250D2" w:rsidR="000E2661" w:rsidRDefault="000E2661" w:rsidP="000E2661">
      <w:r>
        <w:t>Недостатки RAD:</w:t>
      </w:r>
    </w:p>
    <w:p w14:paraId="6691055B" w14:textId="2B29E992" w:rsidR="000E2661" w:rsidRDefault="000E2661" w:rsidP="000E2661">
      <w:pPr>
        <w:numPr>
          <w:ilvl w:val="0"/>
          <w:numId w:val="52"/>
        </w:numPr>
      </w:pPr>
      <w:r>
        <w:t>пользователь должен всегда принимать участие на всех этапах разработке;</w:t>
      </w:r>
    </w:p>
    <w:p w14:paraId="3A9E0A5C" w14:textId="6CFD7CE2" w:rsidR="000E2661" w:rsidRDefault="000E2661" w:rsidP="000E2661">
      <w:pPr>
        <w:numPr>
          <w:ilvl w:val="0"/>
          <w:numId w:val="52"/>
        </w:numPr>
      </w:pPr>
      <w:r>
        <w:t>необходимо достаточное количество высококвалифицированных и хорошо обученных разработчиков;</w:t>
      </w:r>
    </w:p>
    <w:p w14:paraId="0F06C8B1" w14:textId="6D4E2836" w:rsidR="000E2661" w:rsidRDefault="000E2661" w:rsidP="000E2661">
      <w:pPr>
        <w:numPr>
          <w:ilvl w:val="0"/>
          <w:numId w:val="52"/>
        </w:numPr>
      </w:pPr>
      <w:r>
        <w:t>использование модели может оказаться неудачным в случае, если отсутствуют пригодные для повторного использования компоненты;</w:t>
      </w:r>
    </w:p>
    <w:p w14:paraId="50B8E284" w14:textId="1FE8D1D3" w:rsidR="000E2661" w:rsidRDefault="000E2661" w:rsidP="000E2661">
      <w:pPr>
        <w:numPr>
          <w:ilvl w:val="0"/>
          <w:numId w:val="52"/>
        </w:numPr>
      </w:pPr>
      <w:r>
        <w:t>жёсткие временные ограничения;</w:t>
      </w:r>
    </w:p>
    <w:p w14:paraId="4D875A0E" w14:textId="0AA4F073" w:rsidR="000E2661" w:rsidRDefault="000E2661" w:rsidP="000E2661">
      <w:pPr>
        <w:numPr>
          <w:ilvl w:val="0"/>
          <w:numId w:val="52"/>
        </w:numPr>
      </w:pPr>
      <w:r>
        <w:t>существует риск, что работа над проектом никогда не будет завершена</w:t>
      </w:r>
      <w:r w:rsidRPr="000E2661">
        <w:t xml:space="preserve"> </w:t>
      </w:r>
      <w:r w:rsidR="00C267FF">
        <w:t>[12]</w:t>
      </w:r>
      <w:r w:rsidRPr="000E2661">
        <w:t>.</w:t>
      </w:r>
    </w:p>
    <w:p w14:paraId="18BAFB5C" w14:textId="01809B56" w:rsidR="000E2661" w:rsidRDefault="000E2661" w:rsidP="000E2661">
      <w:r>
        <w:t>Область применения RAD:</w:t>
      </w:r>
    </w:p>
    <w:p w14:paraId="20C400A8" w14:textId="029412E1" w:rsidR="000E2661" w:rsidRDefault="000E2661" w:rsidP="000E2661">
      <w:pPr>
        <w:numPr>
          <w:ilvl w:val="0"/>
          <w:numId w:val="51"/>
        </w:numPr>
      </w:pPr>
      <w:r>
        <w:t>в системах, которые поддаются моделированию основанных на использовании компонентных объектов, а также в масштабируемых системах;</w:t>
      </w:r>
    </w:p>
    <w:p w14:paraId="05B32525" w14:textId="227D2662" w:rsidR="000E2661" w:rsidRDefault="000E2661" w:rsidP="000E2661">
      <w:pPr>
        <w:numPr>
          <w:ilvl w:val="0"/>
          <w:numId w:val="51"/>
        </w:numPr>
      </w:pPr>
      <w:r>
        <w:t>в системах, требования для которых в достаточной мере хорошо известны;</w:t>
      </w:r>
    </w:p>
    <w:p w14:paraId="7A5CFA4D" w14:textId="5BAB77EE" w:rsidR="000E2661" w:rsidRDefault="000E2661" w:rsidP="000E2661">
      <w:pPr>
        <w:numPr>
          <w:ilvl w:val="0"/>
          <w:numId w:val="51"/>
        </w:numPr>
      </w:pPr>
      <w:r>
        <w:t>в случаях, когда конечный пользователь может принимать участие в процессе разработки на протяжении всего жизненного цикла;</w:t>
      </w:r>
    </w:p>
    <w:p w14:paraId="55C3F3D1" w14:textId="403B6902" w:rsidR="000E2661" w:rsidRDefault="000E2661" w:rsidP="000E2661">
      <w:pPr>
        <w:numPr>
          <w:ilvl w:val="0"/>
          <w:numId w:val="51"/>
        </w:numPr>
      </w:pPr>
      <w:r>
        <w:t>при выполнении проектов, разработка которых должна быть выполнена в сокращённые сроки;</w:t>
      </w:r>
    </w:p>
    <w:p w14:paraId="588AA758" w14:textId="291E2F92" w:rsidR="000E2661" w:rsidRDefault="000E2661" w:rsidP="000E2661">
      <w:pPr>
        <w:numPr>
          <w:ilvl w:val="0"/>
          <w:numId w:val="51"/>
        </w:numPr>
      </w:pPr>
      <w:r>
        <w:t>когда пригодные к повторному использованию части можно получить из автоматических хранилищ программных продуктов;</w:t>
      </w:r>
    </w:p>
    <w:p w14:paraId="5088E80C" w14:textId="17CBB6D8" w:rsidR="000E2661" w:rsidRDefault="000E2661" w:rsidP="000E2661">
      <w:pPr>
        <w:numPr>
          <w:ilvl w:val="0"/>
          <w:numId w:val="51"/>
        </w:numPr>
      </w:pPr>
      <w:r>
        <w:t>в системах, которые предназначены для концептуальной проверки, являются некритическими или имеют небольшой размер, когда затраты и соблюдение графика не являются самым важным вопросом в системах, в которых не требуются достижение высокой производительности, особенно достигаемая посредством использования настройки интерфейсов;</w:t>
      </w:r>
    </w:p>
    <w:p w14:paraId="14A5622F" w14:textId="14FEAADC" w:rsidR="00110D9A" w:rsidRDefault="000E2661" w:rsidP="000E2661">
      <w:pPr>
        <w:numPr>
          <w:ilvl w:val="0"/>
          <w:numId w:val="51"/>
        </w:numPr>
      </w:pPr>
      <w:r>
        <w:t>когда команде</w:t>
      </w:r>
      <w:r w:rsidR="00726501">
        <w:t xml:space="preserve"> разработчиков</w:t>
      </w:r>
      <w:r>
        <w:t xml:space="preserve"> знакома предметная область</w:t>
      </w:r>
      <w:r w:rsidRPr="000E2661">
        <w:t xml:space="preserve"> </w:t>
      </w:r>
      <w:r w:rsidR="00C267FF">
        <w:t>[12]</w:t>
      </w:r>
      <w:r w:rsidRPr="000E2661">
        <w:t>.</w:t>
      </w:r>
    </w:p>
    <w:p w14:paraId="1979D219" w14:textId="77777777" w:rsidR="000E2661" w:rsidRDefault="000E2661" w:rsidP="000E2661"/>
    <w:p w14:paraId="2A31A20B" w14:textId="665DAD41" w:rsidR="00B80075" w:rsidRPr="007471A9" w:rsidRDefault="00321890" w:rsidP="00EE10DA">
      <w:pPr>
        <w:pStyle w:val="2"/>
      </w:pPr>
      <w:bookmarkStart w:id="11" w:name="_Toc226935513"/>
      <w:r w:rsidRPr="007471A9">
        <w:rPr>
          <w:lang w:val="en-US"/>
        </w:rPr>
        <w:t>Agile</w:t>
      </w:r>
      <w:r w:rsidR="00110D9A" w:rsidRPr="007471A9">
        <w:rPr>
          <w:lang w:val="en-US"/>
        </w:rPr>
        <w:t>-</w:t>
      </w:r>
      <w:proofErr w:type="spellStart"/>
      <w:r w:rsidR="00110D9A" w:rsidRPr="007471A9">
        <w:rPr>
          <w:lang w:val="en-US"/>
        </w:rPr>
        <w:t>манифест</w:t>
      </w:r>
      <w:bookmarkEnd w:id="11"/>
      <w:proofErr w:type="spellEnd"/>
    </w:p>
    <w:p w14:paraId="4E6A533E" w14:textId="18AE5E75" w:rsidR="00321890" w:rsidRPr="00110D9A" w:rsidRDefault="00321890" w:rsidP="00321890">
      <w:r w:rsidRPr="00110D9A">
        <w:t xml:space="preserve">В феврале 2001 г. семнадцать человек, ИТ-специалисты и разработчики, составили небольшой документ — </w:t>
      </w:r>
      <w:r w:rsidRPr="00321890">
        <w:rPr>
          <w:lang w:val="en-US"/>
        </w:rPr>
        <w:t>Agile</w:t>
      </w:r>
      <w:r w:rsidRPr="00110D9A">
        <w:t>-манифест, который стал</w:t>
      </w:r>
      <w:r w:rsidR="00FF7D0F">
        <w:t xml:space="preserve"> </w:t>
      </w:r>
      <w:r w:rsidRPr="00110D9A">
        <w:t>новацией в разработке программного обеспечения и положил начало</w:t>
      </w:r>
      <w:r w:rsidR="00FF7D0F">
        <w:t xml:space="preserve"> </w:t>
      </w:r>
      <w:r w:rsidRPr="00110D9A">
        <w:t>ряду практических подходов к программированию</w:t>
      </w:r>
      <w:r w:rsidR="00FF7D0F">
        <w:t xml:space="preserve"> </w:t>
      </w:r>
      <w:r w:rsidR="009047A3">
        <w:t xml:space="preserve">[2, </w:t>
      </w:r>
      <w:r w:rsidR="00FF7D0F">
        <w:t>с.26</w:t>
      </w:r>
      <w:r w:rsidR="00FF7D0F" w:rsidRPr="0014613F">
        <w:t>]</w:t>
      </w:r>
      <w:r w:rsidR="00FF7D0F">
        <w:t>.</w:t>
      </w:r>
    </w:p>
    <w:p w14:paraId="3CDACDF2" w14:textId="30EA2419" w:rsidR="00321890" w:rsidRPr="00110D9A" w:rsidRDefault="00321890" w:rsidP="00321890">
      <w:r w:rsidRPr="00110D9A">
        <w:t xml:space="preserve">С английского </w:t>
      </w:r>
      <w:r w:rsidRPr="00321890">
        <w:rPr>
          <w:lang w:val="en-US"/>
        </w:rPr>
        <w:t>agile</w:t>
      </w:r>
      <w:r w:rsidRPr="00110D9A">
        <w:t xml:space="preserve"> переводится как «подвижный, быстрый, проворный», но в русской ИТ-лексике за этой группой методологий закрепилось определение «гибкие». </w:t>
      </w:r>
      <w:r w:rsidRPr="00321890">
        <w:rPr>
          <w:lang w:val="en-US"/>
        </w:rPr>
        <w:t>Agile</w:t>
      </w:r>
      <w:r w:rsidRPr="00110D9A">
        <w:t>-подход динамично организует</w:t>
      </w:r>
      <w:r w:rsidR="00FF7D0F">
        <w:t xml:space="preserve"> </w:t>
      </w:r>
      <w:r w:rsidRPr="00110D9A">
        <w:t>программирование, постоянно адаптируя проект к новым обстоятельствам и требованиям</w:t>
      </w:r>
      <w:r w:rsidR="00FF7D0F">
        <w:t xml:space="preserve"> </w:t>
      </w:r>
      <w:r w:rsidR="009047A3">
        <w:t xml:space="preserve">[2, </w:t>
      </w:r>
      <w:r w:rsidR="00FF7D0F">
        <w:t>с.26</w:t>
      </w:r>
      <w:r w:rsidR="00FF7D0F" w:rsidRPr="0014613F">
        <w:t>]</w:t>
      </w:r>
      <w:r w:rsidR="00FF7D0F">
        <w:t>.</w:t>
      </w:r>
    </w:p>
    <w:p w14:paraId="73BE7C51" w14:textId="4CBD936A" w:rsidR="00321890" w:rsidRDefault="00321890" w:rsidP="00321890">
      <w:r w:rsidRPr="00110D9A">
        <w:t>Разработка проходит через ряд циклов — итераций. Каждая итерация — это фактически отдельный проект, где разрабатываются фрагменты программы, улучшается функциональность, добавляются новые возможности</w:t>
      </w:r>
      <w:r w:rsidR="00EF3838" w:rsidRPr="00EF3838">
        <w:t xml:space="preserve"> (</w:t>
      </w:r>
      <w:r w:rsidR="00EF3838">
        <w:t xml:space="preserve">рис. </w:t>
      </w:r>
      <w:r w:rsidR="000F3EC4">
        <w:t>9</w:t>
      </w:r>
      <w:r w:rsidR="00EF3838" w:rsidRPr="00EF3838">
        <w:t>)</w:t>
      </w:r>
      <w:r w:rsidRPr="00110D9A">
        <w:t>.</w:t>
      </w:r>
    </w:p>
    <w:p w14:paraId="4C411B55" w14:textId="77777777" w:rsidR="00EF3838" w:rsidRDefault="00EF3838" w:rsidP="00EF383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337CFC8" wp14:editId="2F5DCF9C">
            <wp:extent cx="5586292" cy="1894126"/>
            <wp:effectExtent l="0" t="0" r="0" b="0"/>
            <wp:docPr id="14" name="Рисунок 1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53" b="5455"/>
                    <a:stretch/>
                  </pic:blipFill>
                  <pic:spPr bwMode="auto">
                    <a:xfrm>
                      <a:off x="0" y="0"/>
                      <a:ext cx="5615271" cy="190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DC61B" w14:textId="0A7881EE" w:rsidR="00EF3838" w:rsidRPr="00EF3838" w:rsidRDefault="00EF3838" w:rsidP="00EF3838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169F3">
        <w:rPr>
          <w:noProof/>
        </w:rPr>
        <w:t>9</w:t>
      </w:r>
      <w:r>
        <w:fldChar w:fldCharType="end"/>
      </w:r>
      <w:r>
        <w:t xml:space="preserve">. Пример </w:t>
      </w:r>
      <w:r>
        <w:rPr>
          <w:lang w:val="en-US"/>
        </w:rPr>
        <w:t>Agile</w:t>
      </w:r>
      <w:r w:rsidRPr="00E54D19">
        <w:t>-</w:t>
      </w:r>
      <w:r>
        <w:t>модели</w:t>
      </w:r>
    </w:p>
    <w:p w14:paraId="339F441E" w14:textId="77777777" w:rsidR="00EF3838" w:rsidRPr="00110D9A" w:rsidRDefault="00EF3838" w:rsidP="00321890"/>
    <w:p w14:paraId="65120E92" w14:textId="0496C96A" w:rsidR="00321890" w:rsidRPr="00110D9A" w:rsidRDefault="00321890" w:rsidP="00321890">
      <w:r w:rsidRPr="00110D9A">
        <w:t>Гибкая методология — это не алгоритм разработки, а набор идей</w:t>
      </w:r>
      <w:r w:rsidR="00FF7D0F">
        <w:t xml:space="preserve"> </w:t>
      </w:r>
      <w:r w:rsidRPr="00110D9A">
        <w:t>и принципов, на которых основаны конкретные практические решения. Можно считать это особой философией, которая зада</w:t>
      </w:r>
      <w:r w:rsidR="00FF7D0F">
        <w:t>ё</w:t>
      </w:r>
      <w:r w:rsidRPr="00110D9A">
        <w:t>т вектор,</w:t>
      </w:r>
      <w:r w:rsidR="00FF7D0F">
        <w:t xml:space="preserve"> </w:t>
      </w:r>
      <w:r w:rsidRPr="00110D9A">
        <w:t>а не предписывает действия</w:t>
      </w:r>
      <w:r w:rsidR="00212DC6">
        <w:t xml:space="preserve"> </w:t>
      </w:r>
      <w:r w:rsidR="009047A3">
        <w:t xml:space="preserve">[2, </w:t>
      </w:r>
      <w:r w:rsidR="00212DC6">
        <w:t>с.26</w:t>
      </w:r>
      <w:r w:rsidR="00212DC6" w:rsidRPr="0014613F">
        <w:t>]</w:t>
      </w:r>
      <w:r w:rsidR="00212DC6">
        <w:t>.</w:t>
      </w:r>
    </w:p>
    <w:p w14:paraId="58BCED58" w14:textId="3052434C" w:rsidR="00110D9A" w:rsidRDefault="00110D9A" w:rsidP="00110D9A">
      <w:r>
        <w:t xml:space="preserve">Четыре центральных идеи </w:t>
      </w:r>
      <w:proofErr w:type="spellStart"/>
      <w:r>
        <w:t>Agile</w:t>
      </w:r>
      <w:proofErr w:type="spellEnd"/>
      <w:r>
        <w:t xml:space="preserve"> </w:t>
      </w:r>
      <w:proofErr w:type="spellStart"/>
      <w:r>
        <w:t>Manifesto</w:t>
      </w:r>
      <w:proofErr w:type="spellEnd"/>
      <w:r>
        <w:t xml:space="preserve"> </w:t>
      </w:r>
      <w:r w:rsidR="00FF7D0F">
        <w:t xml:space="preserve">(рис. </w:t>
      </w:r>
      <w:r w:rsidR="000F3EC4">
        <w:t>10</w:t>
      </w:r>
      <w:r w:rsidR="00FF7D0F">
        <w:t>)</w:t>
      </w:r>
      <w:r>
        <w:t>:</w:t>
      </w:r>
    </w:p>
    <w:p w14:paraId="62EA3F81" w14:textId="2B7B0F01" w:rsidR="00110D9A" w:rsidRDefault="00110D9A" w:rsidP="00FF7D0F">
      <w:pPr>
        <w:numPr>
          <w:ilvl w:val="0"/>
          <w:numId w:val="48"/>
        </w:numPr>
      </w:pPr>
      <w:r>
        <w:t>люди и взаимодействие важнее, чем процессы и инструменты;</w:t>
      </w:r>
    </w:p>
    <w:p w14:paraId="4F931F57" w14:textId="26756D22" w:rsidR="00110D9A" w:rsidRDefault="00110D9A" w:rsidP="00FF7D0F">
      <w:pPr>
        <w:numPr>
          <w:ilvl w:val="0"/>
          <w:numId w:val="48"/>
        </w:numPr>
      </w:pPr>
      <w:r>
        <w:t>работающее ПО важнее, чем исчерпывающая документация;</w:t>
      </w:r>
    </w:p>
    <w:p w14:paraId="5A262086" w14:textId="6BDD0153" w:rsidR="00110D9A" w:rsidRDefault="00110D9A" w:rsidP="00FF7D0F">
      <w:pPr>
        <w:numPr>
          <w:ilvl w:val="0"/>
          <w:numId w:val="48"/>
        </w:numPr>
      </w:pPr>
      <w:r>
        <w:t>сотрудничество с заказчиком важнее, чем согласование условий контракта;</w:t>
      </w:r>
    </w:p>
    <w:p w14:paraId="03BA9F4F" w14:textId="405B5C16" w:rsidR="00110D9A" w:rsidRDefault="00110D9A" w:rsidP="00FF7D0F">
      <w:pPr>
        <w:numPr>
          <w:ilvl w:val="0"/>
          <w:numId w:val="48"/>
        </w:numPr>
      </w:pPr>
      <w:r>
        <w:t>готовность к изменениям важнее, чем следование первоначальному плану.</w:t>
      </w:r>
    </w:p>
    <w:p w14:paraId="6CED13C8" w14:textId="77777777" w:rsidR="00FF7D0F" w:rsidRDefault="00FF7D0F" w:rsidP="00FF7D0F">
      <w:pPr>
        <w:keepNext/>
        <w:ind w:firstLine="0"/>
        <w:jc w:val="center"/>
      </w:pPr>
      <w:r w:rsidRPr="00110D9A">
        <w:rPr>
          <w:noProof/>
          <w:lang w:val="en-US"/>
        </w:rPr>
        <w:drawing>
          <wp:inline distT="0" distB="0" distL="0" distR="0" wp14:anchorId="14C1ECE0" wp14:editId="3F7EC0CE">
            <wp:extent cx="2666352" cy="1796143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4867" cy="18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DFC8" w14:textId="4071CE11" w:rsidR="00FF7D0F" w:rsidRPr="000F3EC4" w:rsidRDefault="00FF7D0F" w:rsidP="00FF7D0F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169F3">
        <w:rPr>
          <w:noProof/>
        </w:rPr>
        <w:t>10</w:t>
      </w:r>
      <w:r>
        <w:fldChar w:fldCharType="end"/>
      </w:r>
      <w:r>
        <w:t xml:space="preserve">. </w:t>
      </w:r>
      <w:r w:rsidR="000F3EC4">
        <w:t xml:space="preserve">Сравнение </w:t>
      </w:r>
      <w:proofErr w:type="spellStart"/>
      <w:r w:rsidR="000F3EC4">
        <w:t>Agile</w:t>
      </w:r>
      <w:proofErr w:type="spellEnd"/>
      <w:r w:rsidR="000F3EC4">
        <w:t>- и каскадной моделей</w:t>
      </w:r>
    </w:p>
    <w:p w14:paraId="2701036C" w14:textId="77777777" w:rsidR="00FF7D0F" w:rsidRDefault="00FF7D0F" w:rsidP="00110D9A"/>
    <w:p w14:paraId="6A5E4BCE" w14:textId="0583A942" w:rsidR="00110D9A" w:rsidRDefault="00110D9A" w:rsidP="00110D9A">
      <w:r>
        <w:t xml:space="preserve">Принципы </w:t>
      </w:r>
      <w:proofErr w:type="spellStart"/>
      <w:r>
        <w:t>Agile</w:t>
      </w:r>
      <w:proofErr w:type="spellEnd"/>
      <w:r>
        <w:t>:</w:t>
      </w:r>
    </w:p>
    <w:p w14:paraId="42CAF84E" w14:textId="2FC87A8D" w:rsidR="00321890" w:rsidRPr="00110D9A" w:rsidRDefault="00110D9A" w:rsidP="004A7303">
      <w:pPr>
        <w:numPr>
          <w:ilvl w:val="0"/>
          <w:numId w:val="66"/>
        </w:numPr>
      </w:pPr>
      <w:r>
        <w:t>задача высшего приоритета — регулярно и как можно раньше</w:t>
      </w:r>
      <w:r w:rsidR="00FF7D0F">
        <w:t xml:space="preserve"> </w:t>
      </w:r>
      <w:r>
        <w:t>удовлетворять потребности заказчика, предоставляя ему программное обеспечение;</w:t>
      </w:r>
    </w:p>
    <w:p w14:paraId="719E0444" w14:textId="392EE6DA" w:rsidR="00110D9A" w:rsidRDefault="00110D9A" w:rsidP="004A7303">
      <w:pPr>
        <w:numPr>
          <w:ilvl w:val="0"/>
          <w:numId w:val="66"/>
        </w:numPr>
      </w:pPr>
      <w:r>
        <w:t>учитывать, что требования могут измениться на любом этапе</w:t>
      </w:r>
      <w:r w:rsidR="00FF7D0F">
        <w:t xml:space="preserve"> </w:t>
      </w:r>
      <w:r>
        <w:t>разработки</w:t>
      </w:r>
      <w:r w:rsidR="00FF7D0F">
        <w:t>;</w:t>
      </w:r>
      <w:r>
        <w:t xml:space="preserve"> </w:t>
      </w:r>
      <w:r w:rsidR="00FF7D0F">
        <w:t>е</w:t>
      </w:r>
      <w:r>
        <w:t>сли изменения быстро вносятся в проект, заказчик может получить конкурентные преимущества;</w:t>
      </w:r>
    </w:p>
    <w:p w14:paraId="56169698" w14:textId="575AFBA8" w:rsidR="00110D9A" w:rsidRDefault="00110D9A" w:rsidP="004A7303">
      <w:pPr>
        <w:numPr>
          <w:ilvl w:val="0"/>
          <w:numId w:val="66"/>
        </w:numPr>
      </w:pPr>
      <w:r>
        <w:t>выпускать версии готовой программы как можно чаще — с промежутком от двух недель до двух месяцев;</w:t>
      </w:r>
    </w:p>
    <w:p w14:paraId="3B9C22A8" w14:textId="58753A4A" w:rsidR="00110D9A" w:rsidRDefault="00110D9A" w:rsidP="004A7303">
      <w:pPr>
        <w:numPr>
          <w:ilvl w:val="0"/>
          <w:numId w:val="66"/>
        </w:numPr>
      </w:pPr>
      <w:r>
        <w:t>ежедневно вместе работать над проектом — разработчикам и заказчикам;</w:t>
      </w:r>
    </w:p>
    <w:p w14:paraId="0ABBDD68" w14:textId="244A160E" w:rsidR="00110D9A" w:rsidRDefault="00110D9A" w:rsidP="004A7303">
      <w:pPr>
        <w:numPr>
          <w:ilvl w:val="0"/>
          <w:numId w:val="66"/>
        </w:numPr>
      </w:pPr>
      <w:r>
        <w:t>поручить работу мотивированным профессионалам</w:t>
      </w:r>
      <w:r w:rsidR="00FF7D0F">
        <w:t>; о</w:t>
      </w:r>
      <w:r>
        <w:t>беспечить</w:t>
      </w:r>
      <w:r w:rsidR="00FF7D0F">
        <w:t xml:space="preserve"> </w:t>
      </w:r>
      <w:r>
        <w:t>поддержку и условия, довериться им, и работа будет сделана;</w:t>
      </w:r>
    </w:p>
    <w:p w14:paraId="642998B3" w14:textId="493CE383" w:rsidR="00110D9A" w:rsidRDefault="00110D9A" w:rsidP="004A7303">
      <w:pPr>
        <w:numPr>
          <w:ilvl w:val="0"/>
          <w:numId w:val="66"/>
        </w:numPr>
      </w:pPr>
      <w:r>
        <w:t>общаться напрямую — это самый эффективный способ взаимодействия внутри команды и вне е</w:t>
      </w:r>
      <w:r w:rsidR="00FF7D0F">
        <w:t>ё</w:t>
      </w:r>
      <w:r>
        <w:t>;</w:t>
      </w:r>
    </w:p>
    <w:p w14:paraId="2AD3F487" w14:textId="3FF0FCEB" w:rsidR="00110D9A" w:rsidRDefault="00110D9A" w:rsidP="004A7303">
      <w:pPr>
        <w:numPr>
          <w:ilvl w:val="0"/>
          <w:numId w:val="66"/>
        </w:numPr>
      </w:pPr>
      <w:r>
        <w:t>считать главным показателем прогресса работающий продукт;</w:t>
      </w:r>
    </w:p>
    <w:p w14:paraId="2058AF4B" w14:textId="1B23A588" w:rsidR="00110D9A" w:rsidRDefault="00110D9A" w:rsidP="004A7303">
      <w:pPr>
        <w:numPr>
          <w:ilvl w:val="0"/>
          <w:numId w:val="66"/>
        </w:numPr>
      </w:pPr>
      <w:r>
        <w:t>поддерживать постоянный ритм работы — касается и разработчиков, и заказчиков;</w:t>
      </w:r>
    </w:p>
    <w:p w14:paraId="05499855" w14:textId="419203EF" w:rsidR="00110D9A" w:rsidRDefault="00110D9A" w:rsidP="004A7303">
      <w:pPr>
        <w:numPr>
          <w:ilvl w:val="0"/>
          <w:numId w:val="66"/>
        </w:numPr>
      </w:pPr>
      <w:r>
        <w:t>уделять пристальное внимание техническому совершенству и качеству проектирования — это повышает гибкость проекта;</w:t>
      </w:r>
    </w:p>
    <w:p w14:paraId="73659E50" w14:textId="0467E763" w:rsidR="00110D9A" w:rsidRDefault="00110D9A" w:rsidP="004A7303">
      <w:pPr>
        <w:numPr>
          <w:ilvl w:val="0"/>
          <w:numId w:val="66"/>
        </w:numPr>
      </w:pPr>
      <w:r>
        <w:t>минимизировать лишнюю работу;</w:t>
      </w:r>
    </w:p>
    <w:p w14:paraId="1C774E10" w14:textId="19ADC423" w:rsidR="00110D9A" w:rsidRDefault="00110D9A" w:rsidP="004A7303">
      <w:pPr>
        <w:numPr>
          <w:ilvl w:val="0"/>
          <w:numId w:val="66"/>
        </w:numPr>
      </w:pPr>
      <w:r>
        <w:t>стремиться к самоорганизующейся команде — в ней рождаются наиболее эффективные и качественные решения;</w:t>
      </w:r>
    </w:p>
    <w:p w14:paraId="66FD575D" w14:textId="15F74D2C" w:rsidR="00321890" w:rsidRPr="00110D9A" w:rsidRDefault="00110D9A" w:rsidP="004A7303">
      <w:pPr>
        <w:numPr>
          <w:ilvl w:val="0"/>
          <w:numId w:val="66"/>
        </w:numPr>
      </w:pPr>
      <w:r>
        <w:t>всем участникам команды постоянно искать способы повышать</w:t>
      </w:r>
      <w:r w:rsidR="00FF7D0F">
        <w:t xml:space="preserve"> </w:t>
      </w:r>
      <w:r>
        <w:t>эффективность работы</w:t>
      </w:r>
      <w:r w:rsidR="00212DC6">
        <w:t xml:space="preserve"> </w:t>
      </w:r>
      <w:r w:rsidR="009047A3">
        <w:t xml:space="preserve">[2, </w:t>
      </w:r>
      <w:r w:rsidR="00212DC6">
        <w:t>с.27</w:t>
      </w:r>
      <w:r w:rsidR="00212DC6" w:rsidRPr="0014613F">
        <w:t>]</w:t>
      </w:r>
      <w:r w:rsidR="00212DC6">
        <w:t>.</w:t>
      </w:r>
    </w:p>
    <w:p w14:paraId="41073C4E" w14:textId="49C5CD59" w:rsidR="00321890" w:rsidRDefault="004B4AC4" w:rsidP="00321890">
      <w:r>
        <w:t>М</w:t>
      </w:r>
      <w:r w:rsidR="00321890">
        <w:t>ожно отметить следующие основные преимущества гибких методологий:</w:t>
      </w:r>
    </w:p>
    <w:p w14:paraId="4DA15D98" w14:textId="438D73B3" w:rsidR="00321890" w:rsidRDefault="00321890" w:rsidP="007E4115">
      <w:pPr>
        <w:numPr>
          <w:ilvl w:val="0"/>
          <w:numId w:val="45"/>
        </w:numPr>
      </w:pPr>
      <w:r>
        <w:t>программный продукт готов к использованию на самых ранних этапах его разработки, пусть и не с полной функциональностью;</w:t>
      </w:r>
    </w:p>
    <w:p w14:paraId="42906137" w14:textId="09C80B8D" w:rsidR="00321890" w:rsidRDefault="00321890" w:rsidP="007E4115">
      <w:pPr>
        <w:numPr>
          <w:ilvl w:val="0"/>
          <w:numId w:val="45"/>
        </w:numPr>
      </w:pPr>
      <w:r>
        <w:t>разработчики постоянно в контакте с заказчиком и пользователем и всегда знают, что именно требуется от программы, могут оперативно реагировать на новые потребности пользователя и пожелания к продукту;</w:t>
      </w:r>
    </w:p>
    <w:p w14:paraId="4F41168D" w14:textId="36FD7C29" w:rsidR="00321890" w:rsidRDefault="00321890" w:rsidP="007E4115">
      <w:pPr>
        <w:numPr>
          <w:ilvl w:val="0"/>
          <w:numId w:val="45"/>
        </w:numPr>
      </w:pPr>
      <w:r>
        <w:t>нет ж</w:t>
      </w:r>
      <w:r w:rsidR="007E4115">
        <w:t>ё</w:t>
      </w:r>
      <w:r>
        <w:t>стких рамок, поэтому программный продукт постоянно</w:t>
      </w:r>
      <w:r w:rsidR="007E4115">
        <w:t xml:space="preserve"> </w:t>
      </w:r>
      <w:r>
        <w:t>изменяется и улучшается, становится эффективнее и привлекательнее для пользователя;</w:t>
      </w:r>
    </w:p>
    <w:p w14:paraId="3623A867" w14:textId="13DFB933" w:rsidR="00321890" w:rsidRDefault="00321890" w:rsidP="007E4115">
      <w:pPr>
        <w:numPr>
          <w:ilvl w:val="0"/>
          <w:numId w:val="45"/>
        </w:numPr>
      </w:pPr>
      <w:r>
        <w:t>заказчик и пользователь в этой схеме выступают не столько как</w:t>
      </w:r>
      <w:r w:rsidR="007E4115">
        <w:t xml:space="preserve"> </w:t>
      </w:r>
      <w:r>
        <w:t>инвесторы, сколько как партн</w:t>
      </w:r>
      <w:r w:rsidR="007E4115">
        <w:t>ё</w:t>
      </w:r>
      <w:r>
        <w:t>ры и идейные вдохновители</w:t>
      </w:r>
      <w:r w:rsidR="00212DC6">
        <w:t xml:space="preserve"> </w:t>
      </w:r>
      <w:r w:rsidR="009047A3">
        <w:t xml:space="preserve">[2, </w:t>
      </w:r>
      <w:r w:rsidR="00212DC6">
        <w:t>с.39</w:t>
      </w:r>
      <w:r w:rsidR="00212DC6" w:rsidRPr="0014613F">
        <w:t>]</w:t>
      </w:r>
      <w:r>
        <w:t>.</w:t>
      </w:r>
    </w:p>
    <w:p w14:paraId="110051EF" w14:textId="55213F28" w:rsidR="00321890" w:rsidRDefault="00321890" w:rsidP="00321890">
      <w:r>
        <w:t>К недостаткам гибких методологий можно отнести:</w:t>
      </w:r>
    </w:p>
    <w:p w14:paraId="35C9CCB6" w14:textId="325105D4" w:rsidR="00321890" w:rsidRDefault="00321890" w:rsidP="001128CF">
      <w:pPr>
        <w:numPr>
          <w:ilvl w:val="0"/>
          <w:numId w:val="45"/>
        </w:numPr>
      </w:pPr>
      <w:r>
        <w:t>отсутствие уверенности в том, что программа когда-нибудь будет завершена, т</w:t>
      </w:r>
      <w:r w:rsidR="004A7303">
        <w:t xml:space="preserve">ак </w:t>
      </w:r>
      <w:r>
        <w:t>к</w:t>
      </w:r>
      <w:r w:rsidR="004A7303">
        <w:t>ак</w:t>
      </w:r>
      <w:r>
        <w:t xml:space="preserve"> после каждой итерации и у разработчика,</w:t>
      </w:r>
      <w:r w:rsidR="001128CF">
        <w:t xml:space="preserve"> </w:t>
      </w:r>
      <w:r>
        <w:t>и у пользователя будут возникать новые идеи, как сделать продукт ещ</w:t>
      </w:r>
      <w:r w:rsidR="001128CF">
        <w:t>ё</w:t>
      </w:r>
      <w:r>
        <w:t xml:space="preserve"> лучше, — разработка грозит растянуться на годы;</w:t>
      </w:r>
    </w:p>
    <w:p w14:paraId="5EC80143" w14:textId="74AEFA12" w:rsidR="00321890" w:rsidRDefault="00321890" w:rsidP="001128CF">
      <w:pPr>
        <w:numPr>
          <w:ilvl w:val="0"/>
          <w:numId w:val="45"/>
        </w:numPr>
      </w:pPr>
      <w:r>
        <w:t>большинство участников проекта со стороны пользователей могут на ранних этапах сформулировать множество требований</w:t>
      </w:r>
      <w:r w:rsidR="001128CF">
        <w:t xml:space="preserve"> </w:t>
      </w:r>
      <w:r>
        <w:t>к программе и будут ожидать, что все они будут реализованы</w:t>
      </w:r>
      <w:r w:rsidR="001128CF">
        <w:t xml:space="preserve"> </w:t>
      </w:r>
      <w:r>
        <w:t>в ближайших итерациях;</w:t>
      </w:r>
    </w:p>
    <w:p w14:paraId="2E974A21" w14:textId="46A06590" w:rsidR="00321890" w:rsidRDefault="00321890" w:rsidP="001128CF">
      <w:pPr>
        <w:numPr>
          <w:ilvl w:val="0"/>
          <w:numId w:val="45"/>
        </w:numPr>
      </w:pPr>
      <w:r>
        <w:t>строительство без чертежей — отсутствие генерального плана,</w:t>
      </w:r>
      <w:r w:rsidR="001128CF">
        <w:t xml:space="preserve"> </w:t>
      </w:r>
      <w:r>
        <w:t>концепции программы, единой структуры</w:t>
      </w:r>
      <w:r w:rsidR="001128CF">
        <w:t>;</w:t>
      </w:r>
    </w:p>
    <w:p w14:paraId="0F95622F" w14:textId="42E97A9B" w:rsidR="00321890" w:rsidRDefault="00321890" w:rsidP="001128CF">
      <w:pPr>
        <w:numPr>
          <w:ilvl w:val="0"/>
          <w:numId w:val="45"/>
        </w:numPr>
      </w:pPr>
      <w:r>
        <w:t xml:space="preserve">ритм работы в </w:t>
      </w:r>
      <w:proofErr w:type="spellStart"/>
      <w:r>
        <w:t>Agile</w:t>
      </w:r>
      <w:proofErr w:type="spellEnd"/>
      <w:r>
        <w:t xml:space="preserve"> очень напряженный, нововведения изобретаются на лету, реализовывать их надо быстро, реагировать моментально и действовать оперативно, нет времени взвешивать за и против</w:t>
      </w:r>
      <w:r w:rsidR="00212DC6">
        <w:t xml:space="preserve"> </w:t>
      </w:r>
      <w:r w:rsidR="009047A3">
        <w:t xml:space="preserve">[2, </w:t>
      </w:r>
      <w:r w:rsidR="00212DC6">
        <w:t>с.39</w:t>
      </w:r>
      <w:r w:rsidR="00212DC6" w:rsidRPr="0014613F">
        <w:t>]</w:t>
      </w:r>
      <w:r w:rsidR="00212DC6">
        <w:t>.</w:t>
      </w:r>
    </w:p>
    <w:p w14:paraId="70E46609" w14:textId="402C959E" w:rsidR="00321890" w:rsidRDefault="00321890" w:rsidP="00321890">
      <w:r>
        <w:t xml:space="preserve">Методологии класса </w:t>
      </w:r>
      <w:proofErr w:type="spellStart"/>
      <w:r>
        <w:t>Agile</w:t>
      </w:r>
      <w:proofErr w:type="spellEnd"/>
      <w:r>
        <w:t xml:space="preserve"> хорошо себя покажут, если</w:t>
      </w:r>
      <w:r w:rsidR="00212DC6">
        <w:t xml:space="preserve"> </w:t>
      </w:r>
      <w:r w:rsidR="009047A3">
        <w:t xml:space="preserve">[2, </w:t>
      </w:r>
      <w:r w:rsidR="00212DC6">
        <w:t>с.39</w:t>
      </w:r>
      <w:r w:rsidR="00212DC6" w:rsidRPr="0014613F">
        <w:t>]</w:t>
      </w:r>
      <w:r>
        <w:t>:</w:t>
      </w:r>
    </w:p>
    <w:p w14:paraId="5A507DC6" w14:textId="46AFC2D1" w:rsidR="00B80075" w:rsidRDefault="00321890" w:rsidP="004A7303">
      <w:pPr>
        <w:numPr>
          <w:ilvl w:val="0"/>
          <w:numId w:val="67"/>
        </w:numPr>
      </w:pPr>
      <w:r>
        <w:t>в команде работают опытные и квалифицированные специалисты, умеющие действовать сообща и помогать друг другу;</w:t>
      </w:r>
    </w:p>
    <w:p w14:paraId="29418207" w14:textId="1E2E5FCE" w:rsidR="00321890" w:rsidRPr="00321890" w:rsidRDefault="00321890" w:rsidP="004A7303">
      <w:pPr>
        <w:numPr>
          <w:ilvl w:val="0"/>
          <w:numId w:val="67"/>
        </w:numPr>
      </w:pPr>
      <w:r w:rsidRPr="00321890">
        <w:t>у заказчика нет ясного представления, как должна выглядеть</w:t>
      </w:r>
      <w:r w:rsidR="001128CF">
        <w:t xml:space="preserve"> </w:t>
      </w:r>
      <w:r w:rsidRPr="00321890">
        <w:t>программа, но он готов участвовать в совместной работе, чтобы развивать и улучшать продукт;</w:t>
      </w:r>
    </w:p>
    <w:p w14:paraId="51261ECF" w14:textId="3F98EEDF" w:rsidR="00321890" w:rsidRPr="00321890" w:rsidRDefault="00321890" w:rsidP="004A7303">
      <w:pPr>
        <w:numPr>
          <w:ilvl w:val="0"/>
          <w:numId w:val="67"/>
        </w:numPr>
      </w:pPr>
      <w:r w:rsidRPr="00321890">
        <w:t>сфера применения продукта постоянно меняется, часто возникают новые потребности и задачи;</w:t>
      </w:r>
    </w:p>
    <w:p w14:paraId="3E78C3FD" w14:textId="55F150FE" w:rsidR="00321890" w:rsidRPr="00321890" w:rsidRDefault="00321890" w:rsidP="004A7303">
      <w:pPr>
        <w:numPr>
          <w:ilvl w:val="0"/>
          <w:numId w:val="67"/>
        </w:numPr>
      </w:pPr>
      <w:r w:rsidRPr="00321890">
        <w:t>нет конкретных сроков, к которым продукт должен быть заверш</w:t>
      </w:r>
      <w:r w:rsidR="001128CF">
        <w:t>ё</w:t>
      </w:r>
      <w:r w:rsidRPr="00321890">
        <w:t>н, и ж</w:t>
      </w:r>
      <w:r w:rsidR="001128CF">
        <w:t>ё</w:t>
      </w:r>
      <w:r w:rsidRPr="00321890">
        <w:t>стких ограничений бюджета;</w:t>
      </w:r>
    </w:p>
    <w:p w14:paraId="38BBD942" w14:textId="24D4C26D" w:rsidR="00321890" w:rsidRPr="00321890" w:rsidRDefault="00321890" w:rsidP="004A7303">
      <w:pPr>
        <w:numPr>
          <w:ilvl w:val="0"/>
          <w:numId w:val="67"/>
        </w:numPr>
      </w:pPr>
      <w:r w:rsidRPr="00321890">
        <w:t>работоспособную программу необходимо получить как можно</w:t>
      </w:r>
      <w:r w:rsidR="001128CF">
        <w:t xml:space="preserve"> </w:t>
      </w:r>
      <w:r w:rsidRPr="00321890">
        <w:t>скорее.</w:t>
      </w:r>
    </w:p>
    <w:p w14:paraId="6A6C4111" w14:textId="77777777" w:rsidR="00110D9A" w:rsidRDefault="00110D9A" w:rsidP="00110D9A"/>
    <w:p w14:paraId="56091466" w14:textId="77777777" w:rsidR="00110D9A" w:rsidRPr="007471A9" w:rsidRDefault="00110D9A" w:rsidP="00110D9A">
      <w:pPr>
        <w:pStyle w:val="2"/>
        <w:rPr>
          <w:lang w:val="en-US"/>
        </w:rPr>
      </w:pPr>
      <w:bookmarkStart w:id="12" w:name="_Toc226935514"/>
      <w:r w:rsidRPr="007471A9">
        <w:t>Методология</w:t>
      </w:r>
      <w:r w:rsidRPr="007471A9">
        <w:rPr>
          <w:lang w:val="en-US"/>
        </w:rPr>
        <w:t xml:space="preserve"> Rational Unifi ed Process (RUP)</w:t>
      </w:r>
      <w:bookmarkEnd w:id="12"/>
    </w:p>
    <w:p w14:paraId="3560641F" w14:textId="5819E3DA" w:rsidR="00110D9A" w:rsidRDefault="00110D9A" w:rsidP="00110D9A">
      <w:r>
        <w:t xml:space="preserve">В 2001 г. вышла методология разработки от компании IBM, называющаяся </w:t>
      </w:r>
      <w:proofErr w:type="spellStart"/>
      <w:r>
        <w:t>Rational</w:t>
      </w:r>
      <w:proofErr w:type="spellEnd"/>
      <w:r>
        <w:t xml:space="preserve"> Unified Process (RUP), которая описывает, как эффективно использовать коммерчески проверенные подходы к разработке программного обеспечения. RUP обеспечивает членов команды руководящими принципами, шаблонами и инструментальными наставлениями, необходимыми для всей команды, чтобы в полной мере воспользоваться следующими практиками </w:t>
      </w:r>
      <w:r w:rsidR="009047A3">
        <w:t xml:space="preserve">[2, </w:t>
      </w:r>
      <w:r>
        <w:t>с.22</w:t>
      </w:r>
      <w:r w:rsidRPr="0014613F">
        <w:t>]</w:t>
      </w:r>
      <w:r>
        <w:t>:</w:t>
      </w:r>
    </w:p>
    <w:p w14:paraId="4DEDD5A6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разрабатывайте программное обеспечение итеративно;</w:t>
      </w:r>
    </w:p>
    <w:p w14:paraId="382A19B9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управляйте требованиями;</w:t>
      </w:r>
    </w:p>
    <w:p w14:paraId="42298E92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используйте компонентную архитектуру;</w:t>
      </w:r>
    </w:p>
    <w:p w14:paraId="4F4F5200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визуализируйте модель программы;</w:t>
      </w:r>
    </w:p>
    <w:p w14:paraId="3109B779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проверяйте качество программы;</w:t>
      </w:r>
    </w:p>
    <w:p w14:paraId="5CD05EE4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контролируйте изменения программы.</w:t>
      </w:r>
    </w:p>
    <w:p w14:paraId="40D54B09" w14:textId="5F053504" w:rsidR="00110D9A" w:rsidRDefault="00C87D7D" w:rsidP="00110D9A">
      <w:r>
        <w:t>В</w:t>
      </w:r>
      <w:r w:rsidR="00110D9A" w:rsidRPr="00B80075">
        <w:t>ключ</w:t>
      </w:r>
      <w:r>
        <w:t>ает</w:t>
      </w:r>
      <w:r w:rsidR="00110D9A" w:rsidRPr="00B80075">
        <w:t xml:space="preserve"> четыре фазы: начало, исследование, построение и внедрение. Каждая фаза может быть разбита на итерации, в результате которых выпускается версия для внутреннего или внешнего использования.</w:t>
      </w:r>
      <w:r w:rsidR="00110D9A">
        <w:t xml:space="preserve"> </w:t>
      </w:r>
      <w:r w:rsidR="00110D9A" w:rsidRPr="00B80075">
        <w:t>Прохождение через четыре основные фазы называется циклом разработки,</w:t>
      </w:r>
      <w:r w:rsidR="00110D9A">
        <w:t xml:space="preserve"> </w:t>
      </w:r>
      <w:r w:rsidR="00110D9A" w:rsidRPr="00B80075">
        <w:t>каждый цикл завершается генерацией версии системы. Если после этого</w:t>
      </w:r>
      <w:r w:rsidR="00110D9A">
        <w:t xml:space="preserve"> </w:t>
      </w:r>
      <w:r w:rsidR="00110D9A" w:rsidRPr="00B80075">
        <w:t xml:space="preserve">работа над проектом не прекращается, то полученный продукт снова минует те же фазы. Суть работы в рамках </w:t>
      </w:r>
      <w:r w:rsidR="00110D9A" w:rsidRPr="00B80075">
        <w:rPr>
          <w:lang w:val="en-US"/>
        </w:rPr>
        <w:t>RUP</w:t>
      </w:r>
      <w:r w:rsidR="00110D9A" w:rsidRPr="00B80075">
        <w:t xml:space="preserve"> — это</w:t>
      </w:r>
      <w:r w:rsidR="00110D9A">
        <w:t xml:space="preserve"> </w:t>
      </w:r>
      <w:r w:rsidR="00110D9A" w:rsidRPr="00B80075">
        <w:t xml:space="preserve">создание и сопровождение моделей на базе </w:t>
      </w:r>
      <w:r w:rsidR="00110D9A" w:rsidRPr="00B80075">
        <w:rPr>
          <w:lang w:val="en-US"/>
        </w:rPr>
        <w:t>UML</w:t>
      </w:r>
      <w:r w:rsidR="00110D9A">
        <w:t xml:space="preserve"> </w:t>
      </w:r>
      <w:r w:rsidR="009E6017">
        <w:t xml:space="preserve">[1, </w:t>
      </w:r>
      <w:r w:rsidR="00110D9A">
        <w:t>с.35</w:t>
      </w:r>
      <w:r w:rsidR="00110D9A" w:rsidRPr="00005051">
        <w:t>]</w:t>
      </w:r>
      <w:r w:rsidR="00110D9A">
        <w:t>.</w:t>
      </w:r>
    </w:p>
    <w:p w14:paraId="51AC7BEC" w14:textId="6587112D" w:rsidR="00110D9A" w:rsidRDefault="00110D9A" w:rsidP="00110D9A">
      <w:r>
        <w:t xml:space="preserve">Ядро RUP составляют следующие рабочие процессы (рис. </w:t>
      </w:r>
      <w:r w:rsidR="000F3EC4">
        <w:t>11</w:t>
      </w:r>
      <w:r>
        <w:t xml:space="preserve">), среди которых 6 процессов инжиниринга и 3 вспомогательных процесса </w:t>
      </w:r>
      <w:r w:rsidR="009047A3">
        <w:t xml:space="preserve">[2, </w:t>
      </w:r>
      <w:r>
        <w:t>с.23</w:t>
      </w:r>
      <w:r w:rsidRPr="0014613F">
        <w:t>]</w:t>
      </w:r>
      <w:r>
        <w:t>:</w:t>
      </w:r>
    </w:p>
    <w:p w14:paraId="611AFCE6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 xml:space="preserve">бизнес-моделирование (Business </w:t>
      </w:r>
      <w:proofErr w:type="spellStart"/>
      <w:r>
        <w:t>Modeling</w:t>
      </w:r>
      <w:proofErr w:type="spellEnd"/>
      <w:r>
        <w:t>);</w:t>
      </w:r>
    </w:p>
    <w:p w14:paraId="63650089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требования (</w:t>
      </w:r>
      <w:proofErr w:type="spellStart"/>
      <w:r>
        <w:t>Requirements</w:t>
      </w:r>
      <w:proofErr w:type="spellEnd"/>
      <w:r>
        <w:t>);</w:t>
      </w:r>
    </w:p>
    <w:p w14:paraId="34D260B6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анализ и дизайн (Analysis &amp; Design);</w:t>
      </w:r>
    </w:p>
    <w:p w14:paraId="05D4F0E6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реализация (</w:t>
      </w:r>
      <w:proofErr w:type="spellStart"/>
      <w:r>
        <w:t>Implementation</w:t>
      </w:r>
      <w:proofErr w:type="spellEnd"/>
      <w:r>
        <w:t>);</w:t>
      </w:r>
    </w:p>
    <w:p w14:paraId="552A65AB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тестирование (Test);</w:t>
      </w:r>
    </w:p>
    <w:p w14:paraId="568B4136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развёртывание (</w:t>
      </w:r>
      <w:proofErr w:type="spellStart"/>
      <w:r>
        <w:t>Deployment</w:t>
      </w:r>
      <w:proofErr w:type="spellEnd"/>
      <w:r>
        <w:t>);</w:t>
      </w:r>
    </w:p>
    <w:p w14:paraId="3751AAA1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управление проектами (Project Management);</w:t>
      </w:r>
    </w:p>
    <w:p w14:paraId="530BBF8C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конфигурация и изменение (Configuration &amp; Change);</w:t>
      </w:r>
    </w:p>
    <w:p w14:paraId="04C04EA1" w14:textId="77777777" w:rsidR="00110D9A" w:rsidRDefault="00110D9A" w:rsidP="00110D9A">
      <w:pPr>
        <w:numPr>
          <w:ilvl w:val="0"/>
          <w:numId w:val="41"/>
        </w:numPr>
        <w:ind w:left="0" w:firstLine="426"/>
      </w:pPr>
      <w:r>
        <w:t>управление (Management);</w:t>
      </w:r>
    </w:p>
    <w:p w14:paraId="60953820" w14:textId="77777777" w:rsidR="00110D9A" w:rsidRPr="00B80075" w:rsidRDefault="00110D9A" w:rsidP="00110D9A">
      <w:pPr>
        <w:numPr>
          <w:ilvl w:val="0"/>
          <w:numId w:val="41"/>
        </w:numPr>
        <w:ind w:left="0" w:firstLine="426"/>
      </w:pPr>
      <w:r>
        <w:t>среда (Environment).</w:t>
      </w:r>
    </w:p>
    <w:p w14:paraId="579701F5" w14:textId="77777777" w:rsidR="00110D9A" w:rsidRDefault="00110D9A" w:rsidP="00110D9A">
      <w:pPr>
        <w:keepNext/>
        <w:ind w:firstLine="0"/>
        <w:jc w:val="center"/>
      </w:pPr>
      <w:r w:rsidRPr="00ED529D">
        <w:rPr>
          <w:noProof/>
        </w:rPr>
        <w:drawing>
          <wp:inline distT="0" distB="0" distL="0" distR="0" wp14:anchorId="451CF317" wp14:editId="6A6CF677">
            <wp:extent cx="4255703" cy="2743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2476" b="1634"/>
                    <a:stretch/>
                  </pic:blipFill>
                  <pic:spPr bwMode="auto">
                    <a:xfrm>
                      <a:off x="0" y="0"/>
                      <a:ext cx="4301674" cy="2772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30824" w14:textId="30E99D8F" w:rsidR="00110D9A" w:rsidRPr="00ED529D" w:rsidRDefault="00110D9A" w:rsidP="00110D9A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169F3">
        <w:rPr>
          <w:noProof/>
        </w:rPr>
        <w:t>11</w:t>
      </w:r>
      <w:r>
        <w:fldChar w:fldCharType="end"/>
      </w:r>
      <w:r>
        <w:t xml:space="preserve">. Пример </w:t>
      </w:r>
      <w:r>
        <w:rPr>
          <w:lang w:val="en-US"/>
        </w:rPr>
        <w:t>RUP</w:t>
      </w:r>
      <w:r w:rsidRPr="000756E7">
        <w:t>-</w:t>
      </w:r>
      <w:r>
        <w:t>модели</w:t>
      </w:r>
    </w:p>
    <w:p w14:paraId="2B9C265B" w14:textId="77777777" w:rsidR="00B80075" w:rsidRPr="00B80075" w:rsidRDefault="00B80075" w:rsidP="00B80075"/>
    <w:p w14:paraId="68C579A0" w14:textId="5A0C7000" w:rsidR="00B80075" w:rsidRPr="007471A9" w:rsidRDefault="00B80075" w:rsidP="00EE10DA">
      <w:pPr>
        <w:pStyle w:val="2"/>
      </w:pPr>
      <w:bookmarkStart w:id="13" w:name="_Toc226935515"/>
      <w:r w:rsidRPr="007471A9">
        <w:t xml:space="preserve">Extreme </w:t>
      </w:r>
      <w:proofErr w:type="spellStart"/>
      <w:r w:rsidRPr="007471A9">
        <w:t>Programming</w:t>
      </w:r>
      <w:proofErr w:type="spellEnd"/>
      <w:r w:rsidRPr="007471A9">
        <w:t xml:space="preserve"> (XP)</w:t>
      </w:r>
      <w:bookmarkEnd w:id="13"/>
    </w:p>
    <w:p w14:paraId="422398EB" w14:textId="6438D9EE" w:rsidR="00AE3C72" w:rsidRDefault="00615D78" w:rsidP="00AE3C72">
      <w:r>
        <w:t>В</w:t>
      </w:r>
      <w:r w:rsidRPr="00AE3C72">
        <w:t xml:space="preserve"> 1996 г.</w:t>
      </w:r>
      <w:r>
        <w:t xml:space="preserve"> </w:t>
      </w:r>
      <w:r w:rsidRPr="00615D78">
        <w:t>Кент Бек</w:t>
      </w:r>
      <w:r>
        <w:t xml:space="preserve"> </w:t>
      </w:r>
      <w:r w:rsidRPr="00AE3C72">
        <w:t>сформирова</w:t>
      </w:r>
      <w:r>
        <w:t>л м</w:t>
      </w:r>
      <w:r w:rsidR="00AE3C72">
        <w:t>етодологи</w:t>
      </w:r>
      <w:r>
        <w:t>ю</w:t>
      </w:r>
      <w:r w:rsidR="00AE3C72">
        <w:t xml:space="preserve"> экстремального программирования</w:t>
      </w:r>
      <w:r>
        <w:t xml:space="preserve"> (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–</w:t>
      </w:r>
      <w:r w:rsidRPr="00615D78">
        <w:t xml:space="preserve"> </w:t>
      </w:r>
      <w:r>
        <w:rPr>
          <w:lang w:val="en-US"/>
        </w:rPr>
        <w:t>XP</w:t>
      </w:r>
      <w:r>
        <w:t>), которая была</w:t>
      </w:r>
      <w:r w:rsidR="00AE3C72">
        <w:t xml:space="preserve"> и ориентирована на разработку </w:t>
      </w:r>
      <w:r>
        <w:t>ИС</w:t>
      </w:r>
      <w:r w:rsidR="00AE3C72">
        <w:t xml:space="preserve"> группами малого и среднего размера в условиях неопределённых или быстро изменяющихся требований.</w:t>
      </w:r>
    </w:p>
    <w:p w14:paraId="040F1575" w14:textId="6F5DCF39" w:rsidR="00AE3C72" w:rsidRDefault="00AE3C72" w:rsidP="00AE3C72">
      <w:r>
        <w:t xml:space="preserve">В основе методологии лежит командная работа, эффективная коммуникация между заказчиком и исполнителем в течение всего проекта по разработке ИС, а разработка ведётся с использованием последовательно дорабатываемых прототипов, что приближает её к спиральной модели ЖЦ </w:t>
      </w:r>
      <w:r w:rsidR="009E6017">
        <w:t xml:space="preserve">[1, </w:t>
      </w:r>
      <w:r>
        <w:t>с.35</w:t>
      </w:r>
      <w:r w:rsidRPr="00005051">
        <w:t>]</w:t>
      </w:r>
      <w:r>
        <w:t>.</w:t>
      </w:r>
    </w:p>
    <w:p w14:paraId="6AAE4BD5" w14:textId="72F4C753" w:rsidR="00AE3C72" w:rsidRDefault="00AE3C72" w:rsidP="00AE3C72">
      <w:r>
        <w:t>Практики XP следующие</w:t>
      </w:r>
      <w:r w:rsidR="002A79EA">
        <w:t xml:space="preserve"> (рис. </w:t>
      </w:r>
      <w:r w:rsidR="00B86EA3">
        <w:t>12</w:t>
      </w:r>
      <w:r w:rsidR="002A79EA">
        <w:t>)</w:t>
      </w:r>
      <w:r>
        <w:t>:</w:t>
      </w:r>
    </w:p>
    <w:p w14:paraId="3BA009C3" w14:textId="1858CC29" w:rsidR="00AE3C72" w:rsidRDefault="00AE3C72" w:rsidP="00AE3C72">
      <w:pPr>
        <w:numPr>
          <w:ilvl w:val="0"/>
          <w:numId w:val="42"/>
        </w:numPr>
        <w:tabs>
          <w:tab w:val="left" w:pos="851"/>
        </w:tabs>
        <w:ind w:left="0" w:firstLine="426"/>
      </w:pPr>
      <w:r>
        <w:t>планирование;</w:t>
      </w:r>
    </w:p>
    <w:p w14:paraId="7FDB0105" w14:textId="04AA06A1" w:rsidR="00B80075" w:rsidRDefault="00AE3C72" w:rsidP="00AE3C72">
      <w:pPr>
        <w:numPr>
          <w:ilvl w:val="0"/>
          <w:numId w:val="42"/>
        </w:numPr>
        <w:tabs>
          <w:tab w:val="left" w:pos="851"/>
        </w:tabs>
        <w:ind w:left="0" w:firstLine="426"/>
      </w:pPr>
      <w:r>
        <w:t>тестирование;</w:t>
      </w:r>
    </w:p>
    <w:p w14:paraId="25639F76" w14:textId="09CD0FAE" w:rsidR="00AE3C72" w:rsidRDefault="00AE3C72" w:rsidP="00AE3C72">
      <w:pPr>
        <w:numPr>
          <w:ilvl w:val="0"/>
          <w:numId w:val="42"/>
        </w:numPr>
        <w:tabs>
          <w:tab w:val="left" w:pos="851"/>
        </w:tabs>
        <w:ind w:left="0" w:firstLine="426"/>
      </w:pPr>
      <w:r>
        <w:t>парное программирование;</w:t>
      </w:r>
    </w:p>
    <w:p w14:paraId="79E93167" w14:textId="1ADF3ABD" w:rsidR="00AE3C72" w:rsidRDefault="00AE3C72" w:rsidP="00AE3C72">
      <w:pPr>
        <w:numPr>
          <w:ilvl w:val="0"/>
          <w:numId w:val="42"/>
        </w:numPr>
        <w:tabs>
          <w:tab w:val="left" w:pos="851"/>
        </w:tabs>
        <w:ind w:left="0" w:firstLine="426"/>
      </w:pPr>
      <w:r>
        <w:t>рефакторинги;</w:t>
      </w:r>
    </w:p>
    <w:p w14:paraId="02193DD3" w14:textId="00DD24CE" w:rsidR="00AE3C72" w:rsidRDefault="00AE3C72" w:rsidP="00AE3C72">
      <w:pPr>
        <w:numPr>
          <w:ilvl w:val="0"/>
          <w:numId w:val="42"/>
        </w:numPr>
        <w:tabs>
          <w:tab w:val="left" w:pos="851"/>
        </w:tabs>
        <w:ind w:left="0" w:firstLine="426"/>
      </w:pPr>
      <w:r>
        <w:t>простой дизайн;</w:t>
      </w:r>
    </w:p>
    <w:p w14:paraId="1D656F71" w14:textId="3ED99288" w:rsidR="00AE3C72" w:rsidRDefault="00AE3C72" w:rsidP="00AE3C72">
      <w:pPr>
        <w:numPr>
          <w:ilvl w:val="0"/>
          <w:numId w:val="42"/>
        </w:numPr>
        <w:tabs>
          <w:tab w:val="left" w:pos="851"/>
        </w:tabs>
        <w:ind w:left="0" w:firstLine="426"/>
      </w:pPr>
      <w:r>
        <w:t>коллективное владение кодом;</w:t>
      </w:r>
    </w:p>
    <w:p w14:paraId="577106D6" w14:textId="3BD73EE1" w:rsidR="00AE3C72" w:rsidRDefault="00AE3C72" w:rsidP="00AE3C72">
      <w:pPr>
        <w:numPr>
          <w:ilvl w:val="0"/>
          <w:numId w:val="42"/>
        </w:numPr>
        <w:tabs>
          <w:tab w:val="left" w:pos="851"/>
        </w:tabs>
        <w:ind w:left="0" w:firstLine="426"/>
      </w:pPr>
      <w:r>
        <w:t>постоянные (непрерывные) интеграции кода;</w:t>
      </w:r>
    </w:p>
    <w:p w14:paraId="262026D8" w14:textId="4B940A04" w:rsidR="00AE3C72" w:rsidRDefault="00AE3C72" w:rsidP="00AE3C72">
      <w:pPr>
        <w:numPr>
          <w:ilvl w:val="0"/>
          <w:numId w:val="42"/>
        </w:numPr>
        <w:tabs>
          <w:tab w:val="left" w:pos="851"/>
        </w:tabs>
        <w:ind w:left="0" w:firstLine="426"/>
      </w:pPr>
      <w:r>
        <w:t>заказчик в команде;</w:t>
      </w:r>
    </w:p>
    <w:p w14:paraId="3A7F03E9" w14:textId="095111D9" w:rsidR="00AE3C72" w:rsidRDefault="00AE3C72" w:rsidP="00AE3C72">
      <w:pPr>
        <w:numPr>
          <w:ilvl w:val="0"/>
          <w:numId w:val="42"/>
        </w:numPr>
        <w:tabs>
          <w:tab w:val="left" w:pos="851"/>
        </w:tabs>
        <w:ind w:left="0" w:firstLine="426"/>
      </w:pPr>
      <w:r>
        <w:t>частые выпуски версий;</w:t>
      </w:r>
    </w:p>
    <w:p w14:paraId="35C5DA83" w14:textId="062675DF" w:rsidR="00AE3C72" w:rsidRDefault="00AE3C72" w:rsidP="00AE3C72">
      <w:pPr>
        <w:numPr>
          <w:ilvl w:val="0"/>
          <w:numId w:val="42"/>
        </w:numPr>
        <w:tabs>
          <w:tab w:val="left" w:pos="851"/>
        </w:tabs>
        <w:ind w:left="0" w:firstLine="426"/>
      </w:pPr>
      <w:r>
        <w:t>40‑часовая рабочая неделя;</w:t>
      </w:r>
    </w:p>
    <w:p w14:paraId="025C9767" w14:textId="0C849CCB" w:rsidR="00AE3C72" w:rsidRDefault="00AE3C72" w:rsidP="00AE3C72">
      <w:pPr>
        <w:numPr>
          <w:ilvl w:val="0"/>
          <w:numId w:val="42"/>
        </w:numPr>
        <w:tabs>
          <w:tab w:val="left" w:pos="851"/>
        </w:tabs>
        <w:ind w:left="0" w:firstLine="426"/>
      </w:pPr>
      <w:r>
        <w:t>стандарты кодирования;</w:t>
      </w:r>
    </w:p>
    <w:p w14:paraId="4EF01804" w14:textId="13D06056" w:rsidR="00AE3C72" w:rsidRDefault="00AE3C72" w:rsidP="00AE3C72">
      <w:pPr>
        <w:numPr>
          <w:ilvl w:val="0"/>
          <w:numId w:val="42"/>
        </w:numPr>
        <w:tabs>
          <w:tab w:val="left" w:pos="851"/>
        </w:tabs>
        <w:ind w:left="0" w:firstLine="426"/>
      </w:pPr>
      <w:r>
        <w:t>метафора системы.</w:t>
      </w:r>
    </w:p>
    <w:p w14:paraId="4950911B" w14:textId="77777777" w:rsidR="00C464D5" w:rsidRDefault="00C464D5" w:rsidP="0074701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554C2DA" wp14:editId="5B1B31EE">
            <wp:extent cx="5094515" cy="2808650"/>
            <wp:effectExtent l="0" t="0" r="0" b="0"/>
            <wp:docPr id="12" name="Рисунок 1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1" t="5240" r="1872" b="1787"/>
                    <a:stretch/>
                  </pic:blipFill>
                  <pic:spPr bwMode="auto">
                    <a:xfrm>
                      <a:off x="0" y="0"/>
                      <a:ext cx="5237083" cy="288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752A3" w14:textId="24D7EC82" w:rsidR="00B80075" w:rsidRPr="00C464D5" w:rsidRDefault="00C464D5" w:rsidP="0074701E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169F3">
        <w:rPr>
          <w:noProof/>
        </w:rPr>
        <w:t>12</w:t>
      </w:r>
      <w:r>
        <w:fldChar w:fldCharType="end"/>
      </w:r>
      <w:r>
        <w:t xml:space="preserve">. Пример </w:t>
      </w:r>
      <w:r>
        <w:rPr>
          <w:lang w:val="en-US"/>
        </w:rPr>
        <w:t>XP</w:t>
      </w:r>
      <w:r w:rsidRPr="00E54D19">
        <w:t>-</w:t>
      </w:r>
      <w:r>
        <w:t>модели</w:t>
      </w:r>
    </w:p>
    <w:p w14:paraId="0DB363AE" w14:textId="77777777" w:rsidR="00AC568D" w:rsidRDefault="00AC568D" w:rsidP="009130D9"/>
    <w:p w14:paraId="3BB089A7" w14:textId="6BC1FDEE" w:rsidR="00C464D5" w:rsidRDefault="00C464D5" w:rsidP="00C464D5">
      <w:r>
        <w:t>Преимущества экстремального программирования имеют смысл, когда команда полноценно использует хотя бы одну из практик XP:</w:t>
      </w:r>
    </w:p>
    <w:p w14:paraId="7E9D988A" w14:textId="51DC2CBE" w:rsidR="00C464D5" w:rsidRDefault="00C464D5" w:rsidP="0074701E">
      <w:pPr>
        <w:numPr>
          <w:ilvl w:val="0"/>
          <w:numId w:val="50"/>
        </w:numPr>
      </w:pPr>
      <w:r>
        <w:t>заказчик получает именно тот продукт, который ему нужен, даже если в начале разработки сам точно не представляет его конечный вид;</w:t>
      </w:r>
    </w:p>
    <w:p w14:paraId="7EF1F445" w14:textId="11835B95" w:rsidR="00C464D5" w:rsidRDefault="00C464D5" w:rsidP="0074701E">
      <w:pPr>
        <w:numPr>
          <w:ilvl w:val="0"/>
          <w:numId w:val="50"/>
        </w:numPr>
      </w:pPr>
      <w:r>
        <w:t>команда быстро вносит изменения в код и добавляет новую функциональность за счёт простого дизайна кода, частого планирования и релизов;</w:t>
      </w:r>
    </w:p>
    <w:p w14:paraId="2334EAF0" w14:textId="60F1098C" w:rsidR="00C464D5" w:rsidRDefault="00C464D5" w:rsidP="0074701E">
      <w:pPr>
        <w:numPr>
          <w:ilvl w:val="0"/>
          <w:numId w:val="50"/>
        </w:numPr>
      </w:pPr>
      <w:r>
        <w:t>код всегда работает за счёт постоянного тестирования и непрерывной интеграции;</w:t>
      </w:r>
    </w:p>
    <w:p w14:paraId="4025B402" w14:textId="72333D1F" w:rsidR="00C464D5" w:rsidRDefault="00C464D5" w:rsidP="0074701E">
      <w:pPr>
        <w:numPr>
          <w:ilvl w:val="0"/>
          <w:numId w:val="50"/>
        </w:numPr>
      </w:pPr>
      <w:r>
        <w:t>команда легко поддерживает код, т</w:t>
      </w:r>
      <w:r w:rsidR="002569A8">
        <w:t xml:space="preserve">ак </w:t>
      </w:r>
      <w:r>
        <w:t>к</w:t>
      </w:r>
      <w:r w:rsidR="002569A8">
        <w:t>ак</w:t>
      </w:r>
      <w:r>
        <w:t xml:space="preserve"> он написан по единому стандарту и постоянно</w:t>
      </w:r>
      <w:r w:rsidR="002569A8">
        <w:t xml:space="preserve"> переписывается</w:t>
      </w:r>
      <w:r>
        <w:t>;</w:t>
      </w:r>
    </w:p>
    <w:p w14:paraId="01777AC3" w14:textId="4F44EC72" w:rsidR="00C464D5" w:rsidRDefault="00C464D5" w:rsidP="0074701E">
      <w:pPr>
        <w:numPr>
          <w:ilvl w:val="0"/>
          <w:numId w:val="50"/>
        </w:numPr>
      </w:pPr>
      <w:r>
        <w:t>быстрый темп разработки за счёт парного программирования, отсутствия переработок, присутствия заказчика в команде;</w:t>
      </w:r>
    </w:p>
    <w:p w14:paraId="5FAD29A2" w14:textId="222FB944" w:rsidR="00C464D5" w:rsidRDefault="00C464D5" w:rsidP="0074701E">
      <w:pPr>
        <w:numPr>
          <w:ilvl w:val="0"/>
          <w:numId w:val="50"/>
        </w:numPr>
      </w:pPr>
      <w:r>
        <w:t>высокое качество кода;</w:t>
      </w:r>
    </w:p>
    <w:p w14:paraId="11231ECC" w14:textId="60136640" w:rsidR="00C464D5" w:rsidRDefault="00C464D5" w:rsidP="0074701E">
      <w:pPr>
        <w:numPr>
          <w:ilvl w:val="0"/>
          <w:numId w:val="50"/>
        </w:numPr>
      </w:pPr>
      <w:r>
        <w:t>снижаются риски, связанные с разработкой, т.к. ответственность за проект распределяется равномерно и уход/приход члена команды не разрушит процесс</w:t>
      </w:r>
      <w:r w:rsidR="00020ECA">
        <w:t>;</w:t>
      </w:r>
    </w:p>
    <w:p w14:paraId="0C1857DA" w14:textId="34ABA39F" w:rsidR="00C464D5" w:rsidRDefault="00C464D5" w:rsidP="0074701E">
      <w:pPr>
        <w:numPr>
          <w:ilvl w:val="0"/>
          <w:numId w:val="50"/>
        </w:numPr>
      </w:pPr>
      <w:r>
        <w:t>затраты на разработку ниже, так как команда ориентирована на код, а не на документацию и собрания</w:t>
      </w:r>
      <w:r w:rsidR="00020ECA">
        <w:t xml:space="preserve"> </w:t>
      </w:r>
      <w:r w:rsidR="00C267FF">
        <w:t>[13]</w:t>
      </w:r>
      <w:r w:rsidR="00020ECA">
        <w:t>.</w:t>
      </w:r>
    </w:p>
    <w:p w14:paraId="0FBDEEC4" w14:textId="3F5FF504" w:rsidR="00C464D5" w:rsidRDefault="00C464D5" w:rsidP="00C464D5">
      <w:r>
        <w:t>Несмотря на все плюсы, XP не всегда работает и имеет ряд слабых мест:</w:t>
      </w:r>
    </w:p>
    <w:p w14:paraId="047D9FC3" w14:textId="5F47793C" w:rsidR="00C464D5" w:rsidRDefault="00C464D5" w:rsidP="00C464D5">
      <w:pPr>
        <w:numPr>
          <w:ilvl w:val="0"/>
          <w:numId w:val="49"/>
        </w:numPr>
      </w:pPr>
      <w:r>
        <w:t>успех проекта зависит от вовлеченности заказчика, которой не так просто добиться;</w:t>
      </w:r>
    </w:p>
    <w:p w14:paraId="6266A50C" w14:textId="5402EA62" w:rsidR="00C464D5" w:rsidRDefault="00C464D5" w:rsidP="00C464D5">
      <w:pPr>
        <w:numPr>
          <w:ilvl w:val="0"/>
          <w:numId w:val="49"/>
        </w:numPr>
      </w:pPr>
      <w:r>
        <w:t>трудно предугадать затраты времени на проект, т.к. в начале никто не знает полного списка требований;</w:t>
      </w:r>
    </w:p>
    <w:p w14:paraId="16D6B9D1" w14:textId="0E04D71B" w:rsidR="00C464D5" w:rsidRDefault="00C464D5" w:rsidP="00C464D5">
      <w:pPr>
        <w:numPr>
          <w:ilvl w:val="0"/>
          <w:numId w:val="49"/>
        </w:numPr>
      </w:pPr>
      <w:r>
        <w:t xml:space="preserve">успех XP сильно зависит от уровня программистов, методология работает только с </w:t>
      </w:r>
      <w:proofErr w:type="spellStart"/>
      <w:r>
        <w:t>senior</w:t>
      </w:r>
      <w:proofErr w:type="spellEnd"/>
      <w:r w:rsidR="002569A8">
        <w:t>-</w:t>
      </w:r>
      <w:r>
        <w:t>специалистами;</w:t>
      </w:r>
    </w:p>
    <w:p w14:paraId="46A35573" w14:textId="3CEAC673" w:rsidR="00C464D5" w:rsidRDefault="00C464D5" w:rsidP="00C464D5">
      <w:pPr>
        <w:numPr>
          <w:ilvl w:val="0"/>
          <w:numId w:val="49"/>
        </w:numPr>
      </w:pPr>
      <w:r>
        <w:t>менеджмент негативно относится к парному программированию, не понимая, почему он должен оплачивать двух программистов вместо одного;</w:t>
      </w:r>
    </w:p>
    <w:p w14:paraId="03120468" w14:textId="15CBF349" w:rsidR="00C464D5" w:rsidRDefault="00C464D5" w:rsidP="00C464D5">
      <w:pPr>
        <w:numPr>
          <w:ilvl w:val="0"/>
          <w:numId w:val="49"/>
        </w:numPr>
      </w:pPr>
      <w:r>
        <w:t>регулярные встречи с программистами дорого обходятся заказчикам;</w:t>
      </w:r>
    </w:p>
    <w:p w14:paraId="653FC546" w14:textId="4C40F243" w:rsidR="00C464D5" w:rsidRDefault="00C464D5" w:rsidP="00C464D5">
      <w:pPr>
        <w:numPr>
          <w:ilvl w:val="0"/>
          <w:numId w:val="49"/>
        </w:numPr>
      </w:pPr>
      <w:r>
        <w:t>требует слишком сильных культурных изменений, чтобы не контролировать каждую задачу;</w:t>
      </w:r>
    </w:p>
    <w:p w14:paraId="5A7FF0D0" w14:textId="729ADDC3" w:rsidR="00C464D5" w:rsidRDefault="00C464D5" w:rsidP="00C464D5">
      <w:pPr>
        <w:numPr>
          <w:ilvl w:val="0"/>
          <w:numId w:val="49"/>
        </w:numPr>
      </w:pPr>
      <w:r>
        <w:t>из-за недостатка структуры и документации не подходит для крупных проектов;</w:t>
      </w:r>
    </w:p>
    <w:p w14:paraId="16B95AFD" w14:textId="16B20B78" w:rsidR="00C464D5" w:rsidRDefault="00C464D5" w:rsidP="00C464D5">
      <w:pPr>
        <w:numPr>
          <w:ilvl w:val="0"/>
          <w:numId w:val="49"/>
        </w:numPr>
      </w:pPr>
      <w:r>
        <w:t>так как гибкие методологии функционально-ориентированные, нефункциональные требования к качеству продукта сложно описать в виде пользовательских историй</w:t>
      </w:r>
      <w:r w:rsidR="00020ECA">
        <w:t xml:space="preserve"> </w:t>
      </w:r>
      <w:r w:rsidR="00C267FF">
        <w:t>[13]</w:t>
      </w:r>
      <w:r w:rsidR="00020ECA">
        <w:t>.</w:t>
      </w:r>
    </w:p>
    <w:p w14:paraId="4EBF2934" w14:textId="77777777" w:rsidR="00ED37DD" w:rsidRPr="00ED37DD" w:rsidRDefault="00ED37DD" w:rsidP="00ED37DD"/>
    <w:p w14:paraId="6834E942" w14:textId="5F1B1F82" w:rsidR="00EA606A" w:rsidRPr="00B93358" w:rsidRDefault="00EA606A" w:rsidP="00EE10DA">
      <w:pPr>
        <w:pStyle w:val="2"/>
      </w:pPr>
      <w:bookmarkStart w:id="14" w:name="_Toc226935516"/>
      <w:proofErr w:type="spellStart"/>
      <w:r w:rsidRPr="00B93358">
        <w:t>DevOps</w:t>
      </w:r>
      <w:proofErr w:type="spellEnd"/>
      <w:r w:rsidRPr="00B93358">
        <w:t xml:space="preserve">- и </w:t>
      </w:r>
      <w:proofErr w:type="spellStart"/>
      <w:r w:rsidRPr="00B93358">
        <w:rPr>
          <w:lang w:val="en-US"/>
        </w:rPr>
        <w:t>DevSecOps</w:t>
      </w:r>
      <w:proofErr w:type="spellEnd"/>
      <w:r w:rsidRPr="00B93358">
        <w:rPr>
          <w:lang w:val="en-US"/>
        </w:rPr>
        <w:t>-</w:t>
      </w:r>
      <w:r w:rsidRPr="00B93358">
        <w:t>модели</w:t>
      </w:r>
      <w:bookmarkEnd w:id="14"/>
    </w:p>
    <w:p w14:paraId="0778396E" w14:textId="524C9524" w:rsidR="00E54D19" w:rsidRPr="00E54D19" w:rsidRDefault="00184033" w:rsidP="00E54D19">
      <w:proofErr w:type="spellStart"/>
      <w:r w:rsidRPr="00184033">
        <w:t>DevOps</w:t>
      </w:r>
      <w:proofErr w:type="spellEnd"/>
      <w:r w:rsidRPr="00184033">
        <w:t xml:space="preserve"> (Development </w:t>
      </w:r>
      <w:proofErr w:type="spellStart"/>
      <w:r w:rsidRPr="00184033">
        <w:t>Operation</w:t>
      </w:r>
      <w:proofErr w:type="spellEnd"/>
      <w:r w:rsidRPr="00184033">
        <w:t xml:space="preserve">) — методология активного взаимодействия специалистов по разработке со специалистами по обслуживанию и взаимная интеграция их рабочих процессов друг в друга для обеспечения непрерывного качества продукта </w:t>
      </w:r>
      <w:r w:rsidR="002125A6">
        <w:t>[6</w:t>
      </w:r>
      <w:r w:rsidRPr="00184033">
        <w:t>] (</w:t>
      </w:r>
      <w:r>
        <w:t>непрерывного жизненного цикла ИС</w:t>
      </w:r>
      <w:r w:rsidRPr="00184033">
        <w:t>)</w:t>
      </w:r>
      <w:r w:rsidR="005061BD" w:rsidRPr="005061BD">
        <w:t xml:space="preserve"> (</w:t>
      </w:r>
      <w:r w:rsidR="005061BD">
        <w:t>рис. 13</w:t>
      </w:r>
      <w:r w:rsidR="005061BD" w:rsidRPr="005061BD">
        <w:t>)</w:t>
      </w:r>
      <w:r w:rsidRPr="00184033">
        <w:t xml:space="preserve">. </w:t>
      </w:r>
      <w:r w:rsidR="00CE61A7">
        <w:t xml:space="preserve">Ввёл термин </w:t>
      </w:r>
      <w:r w:rsidR="00CE61A7" w:rsidRPr="00CE61A7">
        <w:t xml:space="preserve">Патрик </w:t>
      </w:r>
      <w:proofErr w:type="spellStart"/>
      <w:r w:rsidR="00CE61A7" w:rsidRPr="00CE61A7">
        <w:t>Дебуа</w:t>
      </w:r>
      <w:proofErr w:type="spellEnd"/>
      <w:r>
        <w:t xml:space="preserve"> в </w:t>
      </w:r>
      <w:r w:rsidRPr="00CE61A7">
        <w:t>2009 г</w:t>
      </w:r>
      <w:r>
        <w:t>оду</w:t>
      </w:r>
      <w:r w:rsidR="00CE61A7">
        <w:t>.</w:t>
      </w:r>
    </w:p>
    <w:p w14:paraId="11591570" w14:textId="512C5F71" w:rsidR="00E54D19" w:rsidRDefault="00E54D19" w:rsidP="00EA606A">
      <w:r w:rsidRPr="00E54D19">
        <w:t>Основная цель — ускорить выпуск продуктов, автоматизировать процессы</w:t>
      </w:r>
      <w:r w:rsidR="00497CBD">
        <w:t xml:space="preserve"> </w:t>
      </w:r>
      <w:r w:rsidR="00497CBD" w:rsidRPr="00497CBD">
        <w:t>разв</w:t>
      </w:r>
      <w:r w:rsidR="00497CBD">
        <w:t>ё</w:t>
      </w:r>
      <w:r w:rsidR="00497CBD" w:rsidRPr="00497CBD">
        <w:t>ртывани</w:t>
      </w:r>
      <w:r w:rsidR="00497CBD">
        <w:t>я</w:t>
      </w:r>
      <w:r w:rsidR="00497CBD" w:rsidRPr="00497CBD">
        <w:t xml:space="preserve"> и интеграци</w:t>
      </w:r>
      <w:r w:rsidR="00497CBD">
        <w:t>и</w:t>
      </w:r>
      <w:r w:rsidR="009A466D" w:rsidRPr="009A466D">
        <w:t xml:space="preserve"> (</w:t>
      </w:r>
      <w:r w:rsidR="009A466D">
        <w:rPr>
          <w:lang w:val="en-US"/>
        </w:rPr>
        <w:t>CI</w:t>
      </w:r>
      <w:r w:rsidR="009A466D" w:rsidRPr="009A466D">
        <w:t>/</w:t>
      </w:r>
      <w:r w:rsidR="009A466D">
        <w:rPr>
          <w:lang w:val="en-US"/>
        </w:rPr>
        <w:t>CD</w:t>
      </w:r>
      <w:r w:rsidR="009A466D" w:rsidRPr="009A466D">
        <w:t>)</w:t>
      </w:r>
      <w:r w:rsidRPr="00E54D19">
        <w:t xml:space="preserve"> и улучшить взаимодействие команд</w:t>
      </w:r>
      <w:r w:rsidR="009A466D" w:rsidRPr="009A466D">
        <w:t xml:space="preserve"> </w:t>
      </w:r>
      <w:r w:rsidR="00C267FF">
        <w:t>[14]</w:t>
      </w:r>
      <w:r w:rsidRPr="00E54D19">
        <w:t>.</w:t>
      </w:r>
    </w:p>
    <w:p w14:paraId="11EDA6BF" w14:textId="3F2041B5" w:rsidR="00497CBD" w:rsidRDefault="00497CBD" w:rsidP="00497CBD">
      <w:proofErr w:type="spellStart"/>
      <w:r w:rsidRPr="00E54D19">
        <w:rPr>
          <w:lang w:val="en-US"/>
        </w:rPr>
        <w:t>DevSecOps</w:t>
      </w:r>
      <w:proofErr w:type="spellEnd"/>
      <w:r w:rsidRPr="00E54D19">
        <w:t xml:space="preserve"> – развитие концепции </w:t>
      </w:r>
      <w:r w:rsidRPr="00E54D19">
        <w:rPr>
          <w:lang w:val="en-US"/>
        </w:rPr>
        <w:t>DevOps</w:t>
      </w:r>
      <w:r w:rsidRPr="00E54D19">
        <w:t>, где помимо автоматизации затрагиваются вопросы обеспечения качества и надёжности кода</w:t>
      </w:r>
      <w:r w:rsidR="00BE4F8D">
        <w:t xml:space="preserve"> (</w:t>
      </w:r>
      <w:r w:rsidR="00BE4F8D" w:rsidRPr="00BE4F8D">
        <w:t>Security</w:t>
      </w:r>
      <w:r w:rsidR="00BE4F8D">
        <w:t>)</w:t>
      </w:r>
      <w:r w:rsidR="009A466D" w:rsidRPr="009A466D">
        <w:t xml:space="preserve"> </w:t>
      </w:r>
      <w:r w:rsidR="00C267FF">
        <w:t>[14]</w:t>
      </w:r>
      <w:r w:rsidRPr="00E54D19">
        <w:t>.</w:t>
      </w:r>
    </w:p>
    <w:p w14:paraId="6039DF3B" w14:textId="6AAADC3B" w:rsidR="009130D9" w:rsidRDefault="009B6918" w:rsidP="009130D9">
      <w:pPr>
        <w:keepNext/>
        <w:ind w:firstLine="0"/>
        <w:jc w:val="center"/>
      </w:pPr>
      <w:bookmarkStart w:id="15" w:name="_Hlk224481342"/>
      <w:r>
        <w:rPr>
          <w:noProof/>
        </w:rPr>
        <w:drawing>
          <wp:inline distT="0" distB="0" distL="0" distR="0" wp14:anchorId="10C21D91" wp14:editId="51B0CB7F">
            <wp:extent cx="4335780" cy="2347929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1" t="12520" r="45131" b="10274"/>
                    <a:stretch/>
                  </pic:blipFill>
                  <pic:spPr bwMode="auto">
                    <a:xfrm>
                      <a:off x="0" y="0"/>
                      <a:ext cx="4422775" cy="239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B6FD2" w14:textId="75600220" w:rsidR="009130D9" w:rsidRPr="009130D9" w:rsidRDefault="009130D9" w:rsidP="009130D9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169F3">
        <w:rPr>
          <w:noProof/>
        </w:rPr>
        <w:t>13</w:t>
      </w:r>
      <w:r>
        <w:fldChar w:fldCharType="end"/>
      </w:r>
      <w:r w:rsidRPr="00184033">
        <w:t>.</w:t>
      </w:r>
      <w:r>
        <w:t xml:space="preserve"> Пример </w:t>
      </w:r>
      <w:proofErr w:type="spellStart"/>
      <w:r w:rsidRPr="009130D9">
        <w:t>DevSecOps</w:t>
      </w:r>
      <w:proofErr w:type="spellEnd"/>
      <w:r w:rsidRPr="009130D9">
        <w:t>-модели</w:t>
      </w:r>
    </w:p>
    <w:bookmarkEnd w:id="15"/>
    <w:p w14:paraId="1D452C20" w14:textId="77777777" w:rsidR="009130D9" w:rsidRDefault="009130D9" w:rsidP="00EA606A"/>
    <w:p w14:paraId="24C798D9" w14:textId="47C3CD52" w:rsidR="00497CBD" w:rsidRDefault="00497CBD" w:rsidP="00497CBD">
      <w:bookmarkStart w:id="16" w:name="_Hlk224480969"/>
      <w:r>
        <w:t xml:space="preserve">Методология </w:t>
      </w:r>
      <w:proofErr w:type="spellStart"/>
      <w:r>
        <w:t>DevOps</w:t>
      </w:r>
      <w:proofErr w:type="spellEnd"/>
      <w:r>
        <w:t xml:space="preserve"> включает в себя</w:t>
      </w:r>
      <w:r w:rsidR="009A466D" w:rsidRPr="009A466D">
        <w:t xml:space="preserve"> </w:t>
      </w:r>
      <w:r w:rsidR="00C267FF">
        <w:t>[14]</w:t>
      </w:r>
      <w:r>
        <w:t>:</w:t>
      </w:r>
    </w:p>
    <w:p w14:paraId="58287150" w14:textId="6CF4609B" w:rsidR="00497CBD" w:rsidRDefault="00497CBD" w:rsidP="00497CBD">
      <w:pPr>
        <w:numPr>
          <w:ilvl w:val="0"/>
          <w:numId w:val="56"/>
        </w:numPr>
        <w:ind w:left="0" w:firstLine="426"/>
      </w:pPr>
      <w:r>
        <w:t>непрерывную интеграцию</w:t>
      </w:r>
      <w:r w:rsidRPr="00497CBD">
        <w:t xml:space="preserve"> (CI </w:t>
      </w:r>
      <w:r>
        <w:t>–</w:t>
      </w:r>
      <w:r w:rsidRPr="00497CBD">
        <w:t xml:space="preserve"> </w:t>
      </w:r>
      <w:proofErr w:type="spellStart"/>
      <w:r w:rsidRPr="00497CBD">
        <w:t>Continuous</w:t>
      </w:r>
      <w:proofErr w:type="spellEnd"/>
      <w:r w:rsidRPr="00497CBD">
        <w:t xml:space="preserve"> </w:t>
      </w:r>
      <w:proofErr w:type="spellStart"/>
      <w:r w:rsidRPr="00497CBD">
        <w:t>Integration</w:t>
      </w:r>
      <w:proofErr w:type="spellEnd"/>
      <w:r w:rsidRPr="00497CBD">
        <w:t>)</w:t>
      </w:r>
      <w:r>
        <w:t>, в которой происходит кодирование</w:t>
      </w:r>
      <w:r w:rsidR="00E76F59" w:rsidRPr="00E76F59">
        <w:t>, при котор</w:t>
      </w:r>
      <w:r w:rsidR="00E76F59">
        <w:t>ом</w:t>
      </w:r>
      <w:r w:rsidR="00E76F59" w:rsidRPr="00E76F59">
        <w:t xml:space="preserve"> в код вносятся небольшие изменения с частыми </w:t>
      </w:r>
      <w:r w:rsidR="00E76F59">
        <w:t>фиксациями</w:t>
      </w:r>
      <w:r>
        <w:t>, сборка, интеграция и тестирование.</w:t>
      </w:r>
    </w:p>
    <w:p w14:paraId="228FF8E2" w14:textId="32CEB027" w:rsidR="00497CBD" w:rsidRDefault="00497CBD" w:rsidP="00497CBD">
      <w:pPr>
        <w:numPr>
          <w:ilvl w:val="0"/>
          <w:numId w:val="56"/>
        </w:numPr>
        <w:ind w:left="0" w:firstLine="426"/>
      </w:pPr>
      <w:r>
        <w:t>непрерывную поставку</w:t>
      </w:r>
      <w:r w:rsidRPr="00497CBD">
        <w:t xml:space="preserve"> (CD – </w:t>
      </w:r>
      <w:proofErr w:type="spellStart"/>
      <w:r w:rsidRPr="00497CBD">
        <w:t>Continuous</w:t>
      </w:r>
      <w:proofErr w:type="spellEnd"/>
      <w:r w:rsidRPr="00497CBD">
        <w:t xml:space="preserve"> Delivery)</w:t>
      </w:r>
      <w:r>
        <w:t>, которая включает в себя непрерывную интеграцию, но в основном фокусируется на выпусках продукта.</w:t>
      </w:r>
    </w:p>
    <w:p w14:paraId="2EE56D7D" w14:textId="251A74EF" w:rsidR="00497CBD" w:rsidRDefault="00497CBD" w:rsidP="00497CBD">
      <w:pPr>
        <w:numPr>
          <w:ilvl w:val="0"/>
          <w:numId w:val="56"/>
        </w:numPr>
        <w:ind w:left="0" w:firstLine="426"/>
      </w:pPr>
      <w:r>
        <w:t>непрерывное развёртывание</w:t>
      </w:r>
      <w:r w:rsidRPr="00497CBD">
        <w:t xml:space="preserve"> (CD </w:t>
      </w:r>
      <w:r>
        <w:t>–</w:t>
      </w:r>
      <w:r w:rsidRPr="00497CBD">
        <w:t xml:space="preserve"> </w:t>
      </w:r>
      <w:proofErr w:type="spellStart"/>
      <w:r w:rsidRPr="00497CBD">
        <w:t>Continuous</w:t>
      </w:r>
      <w:proofErr w:type="spellEnd"/>
      <w:r w:rsidRPr="00497CBD">
        <w:t xml:space="preserve"> </w:t>
      </w:r>
      <w:proofErr w:type="spellStart"/>
      <w:r w:rsidRPr="00497CBD">
        <w:t>Deployment</w:t>
      </w:r>
      <w:proofErr w:type="spellEnd"/>
      <w:r w:rsidRPr="00497CBD">
        <w:t>)</w:t>
      </w:r>
      <w:r>
        <w:t>, которое направлено на автоматизацию выпусков проектов.</w:t>
      </w:r>
    </w:p>
    <w:p w14:paraId="5E895EC6" w14:textId="06B8E987" w:rsidR="00EA606A" w:rsidRDefault="00497CBD" w:rsidP="00EA606A">
      <w:r>
        <w:t xml:space="preserve">Практика </w:t>
      </w:r>
      <w:r w:rsidRPr="00497CBD">
        <w:t>CI/CD также относится и к</w:t>
      </w:r>
      <w:r w:rsidR="00C87D7D">
        <w:t xml:space="preserve"> </w:t>
      </w:r>
      <w:proofErr w:type="spellStart"/>
      <w:r w:rsidR="00C87D7D" w:rsidRPr="00C87D7D">
        <w:t>Agile</w:t>
      </w:r>
      <w:proofErr w:type="spellEnd"/>
      <w:r w:rsidR="00C87D7D" w:rsidRPr="00C87D7D">
        <w:t>-практикам</w:t>
      </w:r>
      <w:r w:rsidRPr="00497CBD">
        <w:t>: автоматизация раз</w:t>
      </w:r>
      <w:r>
        <w:t>вё</w:t>
      </w:r>
      <w:r w:rsidRPr="00497CBD">
        <w:t>ртывания позволяет разработчикам сосредоточиться на реализации бизнес-требований, на качестве кода и безопасности.</w:t>
      </w:r>
    </w:p>
    <w:p w14:paraId="7C9F2C50" w14:textId="173CF253" w:rsidR="00B6618F" w:rsidRDefault="00B6618F" w:rsidP="00B6618F">
      <w:r>
        <w:t xml:space="preserve">Основная цель правил, описанных в </w:t>
      </w:r>
      <w:proofErr w:type="spellStart"/>
      <w:r>
        <w:t>DevSecOps</w:t>
      </w:r>
      <w:proofErr w:type="spellEnd"/>
      <w:r>
        <w:t xml:space="preserve"> </w:t>
      </w:r>
      <w:proofErr w:type="spellStart"/>
      <w:r>
        <w:t>Guideline</w:t>
      </w:r>
      <w:proofErr w:type="spellEnd"/>
      <w:r>
        <w:t>, — обеспечить безопасность</w:t>
      </w:r>
      <w:r w:rsidR="00E558A2">
        <w:t xml:space="preserve"> </w:t>
      </w:r>
      <w:r w:rsidR="00226261">
        <w:t>[15]</w:t>
      </w:r>
      <w:r>
        <w:t>:</w:t>
      </w:r>
    </w:p>
    <w:p w14:paraId="0173FBAB" w14:textId="3B7416D4" w:rsidR="00B6618F" w:rsidRPr="00B6618F" w:rsidRDefault="00B6618F" w:rsidP="00B6618F">
      <w:pPr>
        <w:numPr>
          <w:ilvl w:val="0"/>
          <w:numId w:val="57"/>
        </w:numPr>
      </w:pPr>
      <w:r>
        <w:t>кода</w:t>
      </w:r>
      <w:r w:rsidRPr="00B6618F">
        <w:rPr>
          <w:lang w:val="en-US"/>
        </w:rPr>
        <w:t xml:space="preserve"> (Custom Code Security)</w:t>
      </w:r>
      <w:r>
        <w:t>;</w:t>
      </w:r>
    </w:p>
    <w:p w14:paraId="598A734F" w14:textId="39320E73" w:rsidR="00B6618F" w:rsidRPr="00B6618F" w:rsidRDefault="00B6618F" w:rsidP="00B6618F">
      <w:pPr>
        <w:numPr>
          <w:ilvl w:val="0"/>
          <w:numId w:val="57"/>
        </w:numPr>
        <w:rPr>
          <w:lang w:val="en-US"/>
        </w:rPr>
      </w:pPr>
      <w:r>
        <w:t>цепочки</w:t>
      </w:r>
      <w:r w:rsidRPr="00B6618F">
        <w:rPr>
          <w:lang w:val="en-US"/>
        </w:rPr>
        <w:t xml:space="preserve"> </w:t>
      </w:r>
      <w:r>
        <w:t>поставок</w:t>
      </w:r>
      <w:r w:rsidRPr="00B6618F">
        <w:rPr>
          <w:lang w:val="en-US"/>
        </w:rPr>
        <w:t xml:space="preserve"> (Supply Chain Security);</w:t>
      </w:r>
    </w:p>
    <w:p w14:paraId="2F7693A4" w14:textId="77777777" w:rsidR="00B6618F" w:rsidRDefault="00B6618F" w:rsidP="00B6618F">
      <w:pPr>
        <w:numPr>
          <w:ilvl w:val="0"/>
          <w:numId w:val="57"/>
        </w:numPr>
      </w:pPr>
      <w:r>
        <w:t>среды исполнения (</w:t>
      </w:r>
      <w:proofErr w:type="spellStart"/>
      <w:r>
        <w:t>Runtime</w:t>
      </w:r>
      <w:proofErr w:type="spellEnd"/>
      <w:r>
        <w:t xml:space="preserve"> Protection).</w:t>
      </w:r>
    </w:p>
    <w:p w14:paraId="7CEC336F" w14:textId="7C585000" w:rsidR="00B6618F" w:rsidRDefault="00B6618F" w:rsidP="00B6618F">
      <w:r>
        <w:t>При этом на каждой стадии нужны свои меры и подходы</w:t>
      </w:r>
      <w:r w:rsidR="00E558A2" w:rsidRPr="00E558A2">
        <w:t xml:space="preserve"> </w:t>
      </w:r>
      <w:r w:rsidR="00226261">
        <w:t>[15]</w:t>
      </w:r>
      <w:r>
        <w:t>:</w:t>
      </w:r>
    </w:p>
    <w:p w14:paraId="5E9EB6B4" w14:textId="15B0B4A2" w:rsidR="00B6618F" w:rsidRDefault="00B6618F" w:rsidP="00B6618F">
      <w:pPr>
        <w:numPr>
          <w:ilvl w:val="0"/>
          <w:numId w:val="57"/>
        </w:numPr>
      </w:pPr>
      <w:proofErr w:type="spellStart"/>
      <w:r>
        <w:t>Init</w:t>
      </w:r>
      <w:proofErr w:type="spellEnd"/>
      <w:r>
        <w:t xml:space="preserve"> (стадия инициализации) –</w:t>
      </w:r>
      <w:r w:rsidRPr="00B6618F">
        <w:t xml:space="preserve"> нет кода, </w:t>
      </w:r>
      <w:r>
        <w:t>но есть</w:t>
      </w:r>
      <w:r w:rsidRPr="00B6618F">
        <w:t xml:space="preserve"> идея будущего продукта</w:t>
      </w:r>
      <w:r>
        <w:t>;</w:t>
      </w:r>
    </w:p>
    <w:p w14:paraId="09D3FAE6" w14:textId="648CDD64" w:rsidR="00B6618F" w:rsidRPr="00B6618F" w:rsidRDefault="00B6618F" w:rsidP="00B6618F">
      <w:pPr>
        <w:numPr>
          <w:ilvl w:val="0"/>
          <w:numId w:val="57"/>
        </w:numPr>
      </w:pPr>
      <w:r w:rsidRPr="00B6618F">
        <w:rPr>
          <w:lang w:val="en-US"/>
        </w:rPr>
        <w:t>Pre</w:t>
      </w:r>
      <w:r w:rsidRPr="00B6618F">
        <w:t>-</w:t>
      </w:r>
      <w:r w:rsidRPr="00B6618F">
        <w:rPr>
          <w:lang w:val="en-US"/>
        </w:rPr>
        <w:t>commit</w:t>
      </w:r>
      <w:r>
        <w:t xml:space="preserve"> – </w:t>
      </w:r>
      <w:r w:rsidRPr="00B6618F">
        <w:t>провер</w:t>
      </w:r>
      <w:r>
        <w:t>ка</w:t>
      </w:r>
      <w:r w:rsidRPr="00B6618F">
        <w:t xml:space="preserve"> безопасност</w:t>
      </w:r>
      <w:r>
        <w:t>и</w:t>
      </w:r>
      <w:r w:rsidRPr="00B6618F">
        <w:t xml:space="preserve"> на стадии, когда код написан, но ещ</w:t>
      </w:r>
      <w:r>
        <w:t>ё</w:t>
      </w:r>
      <w:r w:rsidRPr="00B6618F">
        <w:t xml:space="preserve"> не попал в систему контроля версий</w:t>
      </w:r>
      <w:r>
        <w:t>;</w:t>
      </w:r>
    </w:p>
    <w:p w14:paraId="244D056D" w14:textId="3EFDD65F" w:rsidR="00B6618F" w:rsidRPr="00B6618F" w:rsidRDefault="00B6618F" w:rsidP="00B6618F">
      <w:pPr>
        <w:numPr>
          <w:ilvl w:val="0"/>
          <w:numId w:val="57"/>
        </w:numPr>
      </w:pPr>
      <w:r w:rsidRPr="00B6618F">
        <w:rPr>
          <w:lang w:val="en-US"/>
        </w:rPr>
        <w:t>Commit</w:t>
      </w:r>
      <w:r>
        <w:t xml:space="preserve"> (</w:t>
      </w:r>
      <w:r w:rsidRPr="00B6618F">
        <w:rPr>
          <w:lang w:val="en-US"/>
        </w:rPr>
        <w:t>CI</w:t>
      </w:r>
      <w:r>
        <w:t xml:space="preserve">) – </w:t>
      </w:r>
      <w:r w:rsidRPr="00B6618F">
        <w:t>код становится доступным для пользователей (даже если репозиторий закрыт и доступ к коду есть у ограниченного количества людей)</w:t>
      </w:r>
      <w:r>
        <w:t>;</w:t>
      </w:r>
    </w:p>
    <w:p w14:paraId="39D5DF18" w14:textId="4BE10469" w:rsidR="00B6618F" w:rsidRPr="0069536F" w:rsidRDefault="00B6618F" w:rsidP="00B6618F">
      <w:pPr>
        <w:numPr>
          <w:ilvl w:val="0"/>
          <w:numId w:val="57"/>
        </w:numPr>
      </w:pPr>
      <w:r>
        <w:t>С</w:t>
      </w:r>
      <w:proofErr w:type="spellStart"/>
      <w:r w:rsidRPr="00B6618F">
        <w:rPr>
          <w:lang w:val="en-US"/>
        </w:rPr>
        <w:t>ontinuous</w:t>
      </w:r>
      <w:proofErr w:type="spellEnd"/>
      <w:r w:rsidRPr="0069536F">
        <w:t>-</w:t>
      </w:r>
      <w:r w:rsidRPr="00B6618F">
        <w:rPr>
          <w:lang w:val="en-US"/>
        </w:rPr>
        <w:t>Delivery</w:t>
      </w:r>
      <w:r>
        <w:t xml:space="preserve"> (</w:t>
      </w:r>
      <w:r w:rsidRPr="00B6618F">
        <w:rPr>
          <w:lang w:val="en-US"/>
        </w:rPr>
        <w:t>CD</w:t>
      </w:r>
      <w:r>
        <w:t>)</w:t>
      </w:r>
      <w:r w:rsidR="0069536F">
        <w:t xml:space="preserve"> – </w:t>
      </w:r>
      <w:r w:rsidR="0069536F" w:rsidRPr="0069536F">
        <w:t>построение безопасной конфигурации API</w:t>
      </w:r>
      <w:r w:rsidRPr="0069536F">
        <w:t>;</w:t>
      </w:r>
    </w:p>
    <w:p w14:paraId="5CDC73E8" w14:textId="5B0D3DD2" w:rsidR="00B6618F" w:rsidRPr="0069536F" w:rsidRDefault="00B6618F" w:rsidP="00B6618F">
      <w:pPr>
        <w:numPr>
          <w:ilvl w:val="0"/>
          <w:numId w:val="57"/>
        </w:numPr>
      </w:pPr>
      <w:r w:rsidRPr="00B6618F">
        <w:rPr>
          <w:lang w:val="en-US"/>
        </w:rPr>
        <w:t>Deploy</w:t>
      </w:r>
      <w:r w:rsidRPr="0069536F">
        <w:t>-</w:t>
      </w:r>
      <w:r w:rsidRPr="00B6618F">
        <w:rPr>
          <w:lang w:val="en-US"/>
        </w:rPr>
        <w:t>CD</w:t>
      </w:r>
      <w:r w:rsidRPr="0069536F">
        <w:t>-</w:t>
      </w:r>
      <w:proofErr w:type="spellStart"/>
      <w:r w:rsidRPr="00B6618F">
        <w:rPr>
          <w:lang w:val="en-US"/>
        </w:rPr>
        <w:t>Colive</w:t>
      </w:r>
      <w:proofErr w:type="spellEnd"/>
      <w:r w:rsidR="0069536F">
        <w:t xml:space="preserve"> – </w:t>
      </w:r>
      <w:r w:rsidR="00E558A2" w:rsidRPr="00E558A2">
        <w:t xml:space="preserve">организация надёжного хранения ключей и сертификатов и безопасности приложения с точки зрения </w:t>
      </w:r>
      <w:proofErr w:type="spellStart"/>
      <w:r w:rsidR="00E558A2" w:rsidRPr="00E558A2">
        <w:t>Cloud</w:t>
      </w:r>
      <w:proofErr w:type="spellEnd"/>
      <w:r w:rsidR="00E558A2" w:rsidRPr="00E558A2">
        <w:t>-</w:t>
      </w:r>
      <w:proofErr w:type="spellStart"/>
      <w:r w:rsidR="00E558A2" w:rsidRPr="00E558A2">
        <w:t>Native</w:t>
      </w:r>
      <w:proofErr w:type="spellEnd"/>
      <w:r w:rsidR="00E558A2" w:rsidRPr="00E558A2">
        <w:t>-подхода</w:t>
      </w:r>
      <w:r w:rsidRPr="0069536F">
        <w:t>;</w:t>
      </w:r>
    </w:p>
    <w:p w14:paraId="10578378" w14:textId="773FE984" w:rsidR="00B6618F" w:rsidRPr="0069536F" w:rsidRDefault="00B6618F" w:rsidP="00B6618F">
      <w:pPr>
        <w:numPr>
          <w:ilvl w:val="0"/>
          <w:numId w:val="57"/>
        </w:numPr>
      </w:pPr>
      <w:r w:rsidRPr="00B6618F">
        <w:rPr>
          <w:lang w:val="en-US"/>
        </w:rPr>
        <w:t>Operation</w:t>
      </w:r>
      <w:r w:rsidR="00E558A2">
        <w:t xml:space="preserve"> (</w:t>
      </w:r>
      <w:proofErr w:type="spellStart"/>
      <w:r w:rsidR="00E558A2" w:rsidRPr="00E558A2">
        <w:t>Runtime</w:t>
      </w:r>
      <w:proofErr w:type="spellEnd"/>
      <w:r w:rsidR="00E558A2">
        <w:t>)</w:t>
      </w:r>
      <w:r w:rsidR="0069536F">
        <w:t xml:space="preserve"> –</w:t>
      </w:r>
      <w:r w:rsidR="00E558A2">
        <w:t>тестирование, логирование, мониторинг</w:t>
      </w:r>
      <w:r w:rsidRPr="0069536F">
        <w:t>;</w:t>
      </w:r>
    </w:p>
    <w:p w14:paraId="1DFB823B" w14:textId="4C51C6D4" w:rsidR="00311E91" w:rsidRPr="0069536F" w:rsidRDefault="00B6618F" w:rsidP="00B6618F">
      <w:pPr>
        <w:numPr>
          <w:ilvl w:val="0"/>
          <w:numId w:val="57"/>
        </w:numPr>
      </w:pPr>
      <w:r w:rsidRPr="00B6618F">
        <w:rPr>
          <w:lang w:val="en-US"/>
        </w:rPr>
        <w:t>Governance</w:t>
      </w:r>
      <w:r w:rsidRPr="0069536F">
        <w:t xml:space="preserve"> (</w:t>
      </w:r>
      <w:r>
        <w:t>стадия</w:t>
      </w:r>
      <w:r w:rsidRPr="0069536F">
        <w:t xml:space="preserve"> </w:t>
      </w:r>
      <w:r>
        <w:t>управления</w:t>
      </w:r>
      <w:r w:rsidRPr="0069536F">
        <w:t>)</w:t>
      </w:r>
      <w:r w:rsidR="0069536F">
        <w:t xml:space="preserve"> – практики процессного управления (регламентируются организацией-разработчиком)</w:t>
      </w:r>
      <w:r w:rsidRPr="0069536F">
        <w:t>.</w:t>
      </w:r>
    </w:p>
    <w:p w14:paraId="49E695F8" w14:textId="5DED1266" w:rsidR="009A466D" w:rsidRDefault="009A466D" w:rsidP="00EA606A">
      <w:r>
        <w:t>Достоинства</w:t>
      </w:r>
      <w:r w:rsidR="00E558A2">
        <w:rPr>
          <w:lang w:val="en-US"/>
        </w:rPr>
        <w:t xml:space="preserve"> </w:t>
      </w:r>
      <w:r w:rsidR="00226261">
        <w:rPr>
          <w:lang w:val="en-US"/>
        </w:rPr>
        <w:t>[15]</w:t>
      </w:r>
      <w:r>
        <w:t>:</w:t>
      </w:r>
    </w:p>
    <w:p w14:paraId="20A658E6" w14:textId="77777777" w:rsidR="00B93358" w:rsidRDefault="00B93358" w:rsidP="00B93358">
      <w:pPr>
        <w:numPr>
          <w:ilvl w:val="0"/>
          <w:numId w:val="56"/>
        </w:numPr>
        <w:ind w:left="0" w:firstLine="426"/>
      </w:pPr>
      <w:r>
        <w:t>обнаружение проблем безопасности происходит уже на этапе написания кода, а не после развёртывания, например, инструменты статического анализа кода (SAST) могут автоматически выявить SQL-инъекцию в новой функции поиска до того, как она попадёт в тестовую среду;</w:t>
      </w:r>
    </w:p>
    <w:p w14:paraId="2EAA0826" w14:textId="77777777" w:rsidR="00B93358" w:rsidRDefault="00B93358" w:rsidP="00B93358">
      <w:pPr>
        <w:numPr>
          <w:ilvl w:val="0"/>
          <w:numId w:val="56"/>
        </w:numPr>
        <w:ind w:left="0" w:firstLine="426"/>
      </w:pPr>
      <w:r>
        <w:t>благодаря регулярным автоматизированным проверкам команда избегает неожиданных проблем перед релизом;</w:t>
      </w:r>
    </w:p>
    <w:p w14:paraId="16A88EA2" w14:textId="77777777" w:rsidR="00B93358" w:rsidRDefault="00B93358" w:rsidP="00B93358">
      <w:pPr>
        <w:numPr>
          <w:ilvl w:val="0"/>
          <w:numId w:val="56"/>
        </w:numPr>
        <w:ind w:left="0" w:firstLine="426"/>
      </w:pPr>
      <w:r>
        <w:t xml:space="preserve">секреты, такие как API-ключи, пароли и сертификаты, часто оказываются в коде или логах, — </w:t>
      </w:r>
      <w:proofErr w:type="spellStart"/>
      <w:r>
        <w:t>DevSecOps</w:t>
      </w:r>
      <w:proofErr w:type="spellEnd"/>
      <w:r>
        <w:t xml:space="preserve"> помогает предотвращать их утечки;</w:t>
      </w:r>
    </w:p>
    <w:p w14:paraId="5EA0ACD7" w14:textId="77777777" w:rsidR="00B93358" w:rsidRDefault="00B93358" w:rsidP="00B93358">
      <w:pPr>
        <w:numPr>
          <w:ilvl w:val="0"/>
          <w:numId w:val="56"/>
        </w:numPr>
        <w:ind w:left="0" w:firstLine="426"/>
      </w:pPr>
      <w:r>
        <w:t>автоматизированные проверки помогают выполнить стандарты PCI DSS, ISO 27001, NIST и другие без дополнительных задержек;</w:t>
      </w:r>
    </w:p>
    <w:p w14:paraId="04EB1C14" w14:textId="77777777" w:rsidR="00B93358" w:rsidRDefault="00B93358" w:rsidP="00B93358">
      <w:pPr>
        <w:numPr>
          <w:ilvl w:val="0"/>
          <w:numId w:val="56"/>
        </w:numPr>
        <w:ind w:left="0" w:firstLine="426"/>
      </w:pPr>
      <w:r>
        <w:t>автоматическое сканирование, контроль конфигураций и управление уязвимостями снижают нагрузку на разработчиков и команды безопасности;</w:t>
      </w:r>
    </w:p>
    <w:p w14:paraId="578EA2D6" w14:textId="5B3D07A6" w:rsidR="009A466D" w:rsidRDefault="00B93358" w:rsidP="00B93358">
      <w:pPr>
        <w:numPr>
          <w:ilvl w:val="0"/>
          <w:numId w:val="56"/>
        </w:numPr>
        <w:ind w:left="0" w:firstLine="426"/>
      </w:pPr>
      <w:r>
        <w:t xml:space="preserve">при традиционном подходе специалисты по безопасности изолированы от остальных команд и подключаются лишь на поздних стадиях работы над продуктом, а </w:t>
      </w:r>
      <w:proofErr w:type="spellStart"/>
      <w:r>
        <w:t>DevSecOps</w:t>
      </w:r>
      <w:proofErr w:type="spellEnd"/>
      <w:r>
        <w:t>, объединяя сотрудников различных департаментов, устраняет этот барьер и уменьшает риск конфликтов, которые часто возникают, если проверка безопасности происходит в финале</w:t>
      </w:r>
      <w:r w:rsidR="00C34A89">
        <w:t xml:space="preserve"> разработки</w:t>
      </w:r>
      <w:r>
        <w:t>.</w:t>
      </w:r>
    </w:p>
    <w:p w14:paraId="18EEF221" w14:textId="57F71B4C" w:rsidR="009130D9" w:rsidRPr="009A466D" w:rsidRDefault="009A466D" w:rsidP="00EA606A">
      <w:r>
        <w:t>Недостатки</w:t>
      </w:r>
      <w:r w:rsidR="00E558A2">
        <w:rPr>
          <w:lang w:val="en-US"/>
        </w:rPr>
        <w:t xml:space="preserve"> </w:t>
      </w:r>
      <w:r w:rsidR="00226261">
        <w:rPr>
          <w:lang w:val="en-US"/>
        </w:rPr>
        <w:t>[15]</w:t>
      </w:r>
      <w:r>
        <w:t>:</w:t>
      </w:r>
    </w:p>
    <w:p w14:paraId="35D8E24E" w14:textId="77777777" w:rsidR="00B93358" w:rsidRDefault="00B93358" w:rsidP="00B93358">
      <w:pPr>
        <w:numPr>
          <w:ilvl w:val="0"/>
          <w:numId w:val="56"/>
        </w:numPr>
        <w:ind w:left="0" w:firstLine="426"/>
      </w:pPr>
      <w:r>
        <w:t>и</w:t>
      </w:r>
      <w:r w:rsidRPr="00B93358">
        <w:t>нструменты анализа безопасности (</w:t>
      </w:r>
      <w:r w:rsidRPr="00B93358">
        <w:rPr>
          <w:lang w:val="en-US"/>
        </w:rPr>
        <w:t>SAST</w:t>
      </w:r>
      <w:r w:rsidRPr="00B93358">
        <w:t xml:space="preserve">, </w:t>
      </w:r>
      <w:r w:rsidRPr="00B93358">
        <w:rPr>
          <w:lang w:val="en-US"/>
        </w:rPr>
        <w:t>DAST</w:t>
      </w:r>
      <w:r w:rsidRPr="00B93358">
        <w:t xml:space="preserve">, </w:t>
      </w:r>
      <w:r w:rsidRPr="00B93358">
        <w:rPr>
          <w:lang w:val="en-US"/>
        </w:rPr>
        <w:t>SCA</w:t>
      </w:r>
      <w:r w:rsidRPr="00B93358">
        <w:t xml:space="preserve">) могут значительно увеличивать время выполнения </w:t>
      </w:r>
      <w:r w:rsidRPr="00B93358">
        <w:rPr>
          <w:lang w:val="en-US"/>
        </w:rPr>
        <w:t>CI</w:t>
      </w:r>
      <w:r w:rsidRPr="00B93358">
        <w:t>/</w:t>
      </w:r>
      <w:r w:rsidRPr="00B93358">
        <w:rPr>
          <w:lang w:val="en-US"/>
        </w:rPr>
        <w:t>CD</w:t>
      </w:r>
      <w:r w:rsidRPr="00B93358">
        <w:t>-</w:t>
      </w:r>
      <w:proofErr w:type="spellStart"/>
      <w:r w:rsidRPr="00B93358">
        <w:t>пайплайнов</w:t>
      </w:r>
      <w:proofErr w:type="spellEnd"/>
      <w:r>
        <w:t>;</w:t>
      </w:r>
    </w:p>
    <w:p w14:paraId="3565E6B7" w14:textId="77777777" w:rsidR="00B93358" w:rsidRDefault="00B93358" w:rsidP="00B93358">
      <w:pPr>
        <w:numPr>
          <w:ilvl w:val="0"/>
          <w:numId w:val="56"/>
        </w:numPr>
        <w:ind w:left="0" w:firstLine="426"/>
      </w:pPr>
      <w:r>
        <w:t>е</w:t>
      </w:r>
      <w:r w:rsidRPr="00B93358">
        <w:t xml:space="preserve">сли система безопасности генерирует слишком много </w:t>
      </w:r>
      <w:r w:rsidRPr="00B93358">
        <w:rPr>
          <w:lang w:val="en-US"/>
        </w:rPr>
        <w:t>false</w:t>
      </w:r>
      <w:r w:rsidRPr="00B93358">
        <w:t xml:space="preserve"> </w:t>
      </w:r>
      <w:r w:rsidRPr="00B93358">
        <w:rPr>
          <w:lang w:val="en-US"/>
        </w:rPr>
        <w:t>positives</w:t>
      </w:r>
      <w:r w:rsidRPr="00B93358">
        <w:t>, это снижает доверие к ней и перегружает разработчиков</w:t>
      </w:r>
      <w:r>
        <w:t>;</w:t>
      </w:r>
    </w:p>
    <w:p w14:paraId="3EEB41FD" w14:textId="77777777" w:rsidR="00B93358" w:rsidRDefault="00B93358" w:rsidP="00B93358">
      <w:pPr>
        <w:numPr>
          <w:ilvl w:val="0"/>
          <w:numId w:val="56"/>
        </w:numPr>
        <w:ind w:left="0" w:firstLine="426"/>
      </w:pPr>
      <w:r>
        <w:t>н</w:t>
      </w:r>
      <w:r w:rsidRPr="00B93358">
        <w:t>е все системы (</w:t>
      </w:r>
      <w:r w:rsidRPr="00B93358">
        <w:rPr>
          <w:lang w:val="en-US"/>
        </w:rPr>
        <w:t>Jenkins</w:t>
      </w:r>
      <w:r w:rsidRPr="00B93358">
        <w:t xml:space="preserve">, </w:t>
      </w:r>
      <w:r w:rsidRPr="00B93358">
        <w:rPr>
          <w:lang w:val="en-US"/>
        </w:rPr>
        <w:t>GitLab</w:t>
      </w:r>
      <w:r w:rsidRPr="00B93358">
        <w:t xml:space="preserve"> </w:t>
      </w:r>
      <w:r w:rsidRPr="00B93358">
        <w:rPr>
          <w:lang w:val="en-US"/>
        </w:rPr>
        <w:t>CI</w:t>
      </w:r>
      <w:r w:rsidRPr="00B93358">
        <w:t>/</w:t>
      </w:r>
      <w:r w:rsidRPr="00B93358">
        <w:rPr>
          <w:lang w:val="en-US"/>
        </w:rPr>
        <w:t>CD</w:t>
      </w:r>
      <w:r w:rsidRPr="00B93358">
        <w:t xml:space="preserve">, </w:t>
      </w:r>
      <w:r w:rsidRPr="00B93358">
        <w:rPr>
          <w:lang w:val="en-US"/>
        </w:rPr>
        <w:t>GitHub</w:t>
      </w:r>
      <w:r w:rsidRPr="00B93358">
        <w:t xml:space="preserve"> </w:t>
      </w:r>
      <w:r w:rsidRPr="00B93358">
        <w:rPr>
          <w:lang w:val="en-US"/>
        </w:rPr>
        <w:t>Actions</w:t>
      </w:r>
      <w:r w:rsidRPr="00B93358">
        <w:t>) легко поддерживают интеграцию инструментов безопасности</w:t>
      </w:r>
      <w:r>
        <w:t>;</w:t>
      </w:r>
    </w:p>
    <w:p w14:paraId="1C93AC7B" w14:textId="77777777" w:rsidR="00B93358" w:rsidRDefault="00B93358" w:rsidP="00B93358">
      <w:pPr>
        <w:numPr>
          <w:ilvl w:val="0"/>
          <w:numId w:val="56"/>
        </w:numPr>
        <w:ind w:left="0" w:firstLine="426"/>
      </w:pPr>
      <w:proofErr w:type="spellStart"/>
      <w:r w:rsidRPr="00B93358">
        <w:rPr>
          <w:lang w:val="en-US"/>
        </w:rPr>
        <w:t>DevSecOps</w:t>
      </w:r>
      <w:proofErr w:type="spellEnd"/>
      <w:r w:rsidRPr="00B93358">
        <w:t xml:space="preserve"> требует глубоких знаний в области как разработки, так и безопасности, что может тормозить процесс внедрения</w:t>
      </w:r>
      <w:r>
        <w:t>;</w:t>
      </w:r>
    </w:p>
    <w:p w14:paraId="61472B39" w14:textId="5908A412" w:rsidR="00B93358" w:rsidRPr="00B93358" w:rsidRDefault="00B93358" w:rsidP="00B93358">
      <w:pPr>
        <w:numPr>
          <w:ilvl w:val="0"/>
          <w:numId w:val="56"/>
        </w:numPr>
        <w:ind w:left="0" w:firstLine="426"/>
      </w:pPr>
      <w:r>
        <w:t>м</w:t>
      </w:r>
      <w:r w:rsidRPr="00B93358">
        <w:t>ногие организации придерживаются старых методик, где проверки безопасности стартуют только на заключительных этапах разработки, что создаёт дополнительные риски и замедляет процесс</w:t>
      </w:r>
      <w:r>
        <w:t>.</w:t>
      </w:r>
    </w:p>
    <w:bookmarkEnd w:id="16"/>
    <w:p w14:paraId="378263D5" w14:textId="77777777" w:rsidR="009A466D" w:rsidRPr="00B93358" w:rsidRDefault="009A466D" w:rsidP="00EA606A"/>
    <w:p w14:paraId="4D9CB9E9" w14:textId="045C6900" w:rsidR="00EE10DA" w:rsidRPr="007952E1" w:rsidRDefault="00EE10DA" w:rsidP="00EE10DA">
      <w:pPr>
        <w:pStyle w:val="2"/>
      </w:pPr>
      <w:bookmarkStart w:id="17" w:name="_Toc226935517"/>
      <w:r w:rsidRPr="007952E1">
        <w:t>Выбор модели жизненного цикла</w:t>
      </w:r>
      <w:bookmarkEnd w:id="17"/>
    </w:p>
    <w:p w14:paraId="63211315" w14:textId="3556ABC2" w:rsidR="00DE1CA0" w:rsidRDefault="00DE1CA0" w:rsidP="007136A9">
      <w:pPr>
        <w:ind w:firstLine="426"/>
      </w:pPr>
      <w:r>
        <w:t>Пр</w:t>
      </w:r>
      <w:r w:rsidR="007136A9">
        <w:t>оведено сравнение</w:t>
      </w:r>
      <w:r>
        <w:t xml:space="preserve"> достоинств</w:t>
      </w:r>
      <w:r w:rsidR="007136A9">
        <w:t xml:space="preserve"> </w:t>
      </w:r>
      <w:r>
        <w:t>и недостатк</w:t>
      </w:r>
      <w:r w:rsidR="007136A9">
        <w:t>ов</w:t>
      </w:r>
      <w:r>
        <w:t xml:space="preserve"> </w:t>
      </w:r>
      <w:r w:rsidR="007136A9">
        <w:t xml:space="preserve">вышеописанных </w:t>
      </w:r>
      <w:r>
        <w:t xml:space="preserve">моделей </w:t>
      </w:r>
      <w:r w:rsidR="007136A9">
        <w:t xml:space="preserve">жизненного цикла информационной системы </w:t>
      </w:r>
      <w:r>
        <w:t>(табл.</w:t>
      </w:r>
      <w:r w:rsidR="007136A9">
        <w:t xml:space="preserve"> </w:t>
      </w:r>
      <w:r w:rsidR="001D0B75">
        <w:t>1</w:t>
      </w:r>
      <w:r>
        <w:t>)</w:t>
      </w:r>
      <w:r w:rsidR="008F76C1">
        <w:t>, где 1 – это самый низкий показатель (недостаток), а 5 – самый высокий показатель (преимущество)</w:t>
      </w:r>
      <w:r>
        <w:t>.</w:t>
      </w:r>
    </w:p>
    <w:p w14:paraId="3EBE64A2" w14:textId="122486FA" w:rsidR="00DE1CA0" w:rsidRDefault="00DE1CA0" w:rsidP="007136A9">
      <w:pPr>
        <w:ind w:firstLine="0"/>
        <w:jc w:val="right"/>
      </w:pPr>
      <w:r>
        <w:t xml:space="preserve">Таблица </w:t>
      </w:r>
      <w:r w:rsidR="001D0B75">
        <w:t>1</w:t>
      </w:r>
    </w:p>
    <w:p w14:paraId="29277BF6" w14:textId="77777777" w:rsidR="00DE1CA0" w:rsidRDefault="00DE1CA0" w:rsidP="007136A9">
      <w:pPr>
        <w:jc w:val="center"/>
      </w:pPr>
      <w:r>
        <w:t>Сравнение моделей ЖЦ ИС</w:t>
      </w:r>
    </w:p>
    <w:tbl>
      <w:tblPr>
        <w:tblW w:w="96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276"/>
        <w:gridCol w:w="1559"/>
        <w:gridCol w:w="2126"/>
        <w:gridCol w:w="1418"/>
        <w:gridCol w:w="1417"/>
      </w:tblGrid>
      <w:tr w:rsidR="007952E1" w:rsidRPr="000E25EA" w14:paraId="16E19335" w14:textId="7B2D7BBC" w:rsidTr="007952E1">
        <w:trPr>
          <w:trHeight w:val="576"/>
        </w:trPr>
        <w:tc>
          <w:tcPr>
            <w:tcW w:w="1835" w:type="dxa"/>
            <w:shd w:val="clear" w:color="auto" w:fill="auto"/>
            <w:vAlign w:val="center"/>
          </w:tcPr>
          <w:p w14:paraId="6ACB4F6D" w14:textId="77777777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D94CEB">
              <w:rPr>
                <w:sz w:val="24"/>
                <w:szCs w:val="24"/>
              </w:rPr>
              <w:t>Модель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B2F83E" w14:textId="77777777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D94CEB">
              <w:rPr>
                <w:sz w:val="24"/>
                <w:szCs w:val="24"/>
              </w:rPr>
              <w:t>Гибкость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156100" w14:textId="77777777" w:rsidR="007952E1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8F76C1">
              <w:rPr>
                <w:sz w:val="24"/>
                <w:szCs w:val="24"/>
              </w:rPr>
              <w:t>правление</w:t>
            </w:r>
          </w:p>
          <w:p w14:paraId="7D2F2692" w14:textId="6C2463CB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8F76C1">
              <w:rPr>
                <w:sz w:val="24"/>
                <w:szCs w:val="24"/>
              </w:rPr>
              <w:t>рисками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DB546F8" w14:textId="353DEFA5" w:rsidR="007952E1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D94CEB">
              <w:rPr>
                <w:sz w:val="24"/>
                <w:szCs w:val="24"/>
              </w:rPr>
              <w:t>Стоимость</w:t>
            </w:r>
            <w:r>
              <w:rPr>
                <w:sz w:val="24"/>
                <w:szCs w:val="24"/>
              </w:rPr>
              <w:t xml:space="preserve"> одного</w:t>
            </w:r>
          </w:p>
          <w:p w14:paraId="14E7ACEC" w14:textId="7E704CC4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цикла для </w:t>
            </w:r>
            <w:r w:rsidRPr="008F76C1">
              <w:rPr>
                <w:sz w:val="24"/>
                <w:szCs w:val="24"/>
              </w:rPr>
              <w:t>MVP</w:t>
            </w:r>
          </w:p>
        </w:tc>
        <w:tc>
          <w:tcPr>
            <w:tcW w:w="1418" w:type="dxa"/>
            <w:vAlign w:val="center"/>
          </w:tcPr>
          <w:p w14:paraId="2F87EB94" w14:textId="77777777" w:rsidR="007952E1" w:rsidRDefault="007952E1" w:rsidP="007952E1">
            <w:pPr>
              <w:ind w:firstLine="22"/>
              <w:jc w:val="center"/>
              <w:rPr>
                <w:sz w:val="24"/>
                <w:szCs w:val="24"/>
              </w:rPr>
            </w:pPr>
            <w:r w:rsidRPr="007952E1">
              <w:rPr>
                <w:sz w:val="24"/>
                <w:szCs w:val="24"/>
              </w:rPr>
              <w:t>Сложность</w:t>
            </w:r>
          </w:p>
          <w:p w14:paraId="51422C71" w14:textId="5395A92C" w:rsidR="007952E1" w:rsidRDefault="007952E1" w:rsidP="007952E1">
            <w:pPr>
              <w:ind w:firstLine="22"/>
              <w:jc w:val="center"/>
              <w:rPr>
                <w:sz w:val="24"/>
                <w:szCs w:val="24"/>
              </w:rPr>
            </w:pPr>
            <w:r w:rsidRPr="007952E1">
              <w:rPr>
                <w:sz w:val="24"/>
                <w:szCs w:val="24"/>
              </w:rPr>
              <w:t>управления</w:t>
            </w:r>
          </w:p>
        </w:tc>
        <w:tc>
          <w:tcPr>
            <w:tcW w:w="1417" w:type="dxa"/>
            <w:vAlign w:val="center"/>
          </w:tcPr>
          <w:p w14:paraId="64EF4410" w14:textId="0F6C854A" w:rsidR="007952E1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Участие</w:t>
            </w:r>
          </w:p>
          <w:p w14:paraId="1AF0D49C" w14:textId="5AE38196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8F76C1">
              <w:rPr>
                <w:sz w:val="24"/>
                <w:szCs w:val="24"/>
              </w:rPr>
              <w:t>заказчика</w:t>
            </w:r>
          </w:p>
        </w:tc>
      </w:tr>
      <w:tr w:rsidR="007952E1" w:rsidRPr="000E25EA" w14:paraId="7933C071" w14:textId="24191B26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66D917F1" w14:textId="7B0BD7D0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0007E7">
              <w:rPr>
                <w:sz w:val="24"/>
                <w:szCs w:val="24"/>
              </w:rPr>
              <w:t>Стихийная</w:t>
            </w:r>
          </w:p>
        </w:tc>
        <w:tc>
          <w:tcPr>
            <w:tcW w:w="1276" w:type="dxa"/>
            <w:shd w:val="clear" w:color="auto" w:fill="auto"/>
          </w:tcPr>
          <w:p w14:paraId="31786187" w14:textId="0436F496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00884097" w14:textId="720587E6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14:paraId="06229ED3" w14:textId="241F4AE9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D49432E" w14:textId="32EDF51E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233364D" w14:textId="72AFCC9B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7952E1" w:rsidRPr="000E25EA" w14:paraId="28D8FEFC" w14:textId="31B71C56" w:rsidTr="007952E1">
        <w:trPr>
          <w:trHeight w:val="300"/>
        </w:trPr>
        <w:tc>
          <w:tcPr>
            <w:tcW w:w="1835" w:type="dxa"/>
            <w:shd w:val="clear" w:color="auto" w:fill="auto"/>
          </w:tcPr>
          <w:p w14:paraId="516AB8CD" w14:textId="36F6A4AC" w:rsidR="007952E1" w:rsidRPr="000007E7" w:rsidRDefault="007952E1" w:rsidP="007136A9">
            <w:pPr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Каскадная</w:t>
            </w:r>
          </w:p>
        </w:tc>
        <w:tc>
          <w:tcPr>
            <w:tcW w:w="1276" w:type="dxa"/>
            <w:shd w:val="clear" w:color="auto" w:fill="auto"/>
          </w:tcPr>
          <w:p w14:paraId="064073E8" w14:textId="4B51DC3C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14:paraId="4E95E931" w14:textId="593B7365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26" w:type="dxa"/>
            <w:shd w:val="clear" w:color="auto" w:fill="auto"/>
          </w:tcPr>
          <w:p w14:paraId="681FD91C" w14:textId="5F898870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311158CF" w14:textId="6DE1601B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58C6EC87" w14:textId="5EA312B3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952E1" w:rsidRPr="000E25EA" w14:paraId="6628CC5B" w14:textId="626CD65A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27BACE08" w14:textId="7E4D49F2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Инкрементная</w:t>
            </w:r>
          </w:p>
        </w:tc>
        <w:tc>
          <w:tcPr>
            <w:tcW w:w="1276" w:type="dxa"/>
            <w:shd w:val="clear" w:color="auto" w:fill="auto"/>
          </w:tcPr>
          <w:p w14:paraId="447EE37F" w14:textId="1E7AB70D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4635035C" w14:textId="58C6D8CF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14:paraId="7ACEAF52" w14:textId="3A440894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7A15E7A5" w14:textId="7A30CE56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04681656" w14:textId="0188D9BD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7952E1" w:rsidRPr="000E25EA" w14:paraId="6B45CBAB" w14:textId="282D9A57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4634AABB" w14:textId="76597E14" w:rsidR="007952E1" w:rsidRPr="000007E7" w:rsidRDefault="007952E1" w:rsidP="007136A9">
            <w:pPr>
              <w:ind w:firstLine="22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Спиральная</w:t>
            </w:r>
          </w:p>
        </w:tc>
        <w:tc>
          <w:tcPr>
            <w:tcW w:w="1276" w:type="dxa"/>
            <w:shd w:val="clear" w:color="auto" w:fill="auto"/>
          </w:tcPr>
          <w:p w14:paraId="6D86A272" w14:textId="64CD2B9D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6414C629" w14:textId="62B49586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26" w:type="dxa"/>
            <w:shd w:val="clear" w:color="auto" w:fill="auto"/>
          </w:tcPr>
          <w:p w14:paraId="0C030790" w14:textId="5F09F213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71D291B5" w14:textId="3D68B40D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7886BED0" w14:textId="3564A9CB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7952E1" w:rsidRPr="000E25EA" w14:paraId="427C7035" w14:textId="64532F24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6FA34D57" w14:textId="6246C312" w:rsidR="007952E1" w:rsidRPr="000007E7" w:rsidRDefault="007952E1" w:rsidP="007136A9">
            <w:pPr>
              <w:ind w:firstLine="22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1276" w:type="dxa"/>
            <w:shd w:val="clear" w:color="auto" w:fill="auto"/>
          </w:tcPr>
          <w:p w14:paraId="66DAE3EF" w14:textId="2E0F0139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14:paraId="16B85826" w14:textId="28D4F39B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14:paraId="391A56B0" w14:textId="1B98BAB7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6CC5E718" w14:textId="0BDFC646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66446266" w14:textId="362CB91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952E1" w:rsidRPr="000E25EA" w14:paraId="5C6D307F" w14:textId="687FD997" w:rsidTr="007952E1">
        <w:trPr>
          <w:trHeight w:val="300"/>
        </w:trPr>
        <w:tc>
          <w:tcPr>
            <w:tcW w:w="1835" w:type="dxa"/>
            <w:shd w:val="clear" w:color="auto" w:fill="auto"/>
          </w:tcPr>
          <w:p w14:paraId="3AE98C07" w14:textId="24408960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0007E7">
              <w:rPr>
                <w:sz w:val="24"/>
                <w:szCs w:val="24"/>
              </w:rPr>
              <w:t>RAD</w:t>
            </w:r>
          </w:p>
        </w:tc>
        <w:tc>
          <w:tcPr>
            <w:tcW w:w="1276" w:type="dxa"/>
            <w:shd w:val="clear" w:color="auto" w:fill="auto"/>
          </w:tcPr>
          <w:p w14:paraId="2CADBC2A" w14:textId="10AEC3B9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14:paraId="327696B0" w14:textId="5BB4C52D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14:paraId="0A7F9B15" w14:textId="4D3FC2F7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41A97295" w14:textId="22C61039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0BCB5D56" w14:textId="7F3F7CF3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7952E1" w:rsidRPr="000E25EA" w14:paraId="55A633C0" w14:textId="13C859CD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63EA56FE" w14:textId="74C7713E" w:rsidR="007952E1" w:rsidRPr="000007E7" w:rsidRDefault="007952E1" w:rsidP="007136A9">
            <w:pPr>
              <w:ind w:firstLine="22"/>
              <w:rPr>
                <w:sz w:val="24"/>
                <w:szCs w:val="24"/>
                <w:lang w:val="en-US"/>
              </w:rPr>
            </w:pPr>
            <w:proofErr w:type="spellStart"/>
            <w:r w:rsidRPr="000007E7">
              <w:rPr>
                <w:sz w:val="24"/>
                <w:szCs w:val="24"/>
              </w:rPr>
              <w:t>Agil</w:t>
            </w:r>
            <w:proofErr w:type="spellEnd"/>
            <w:r>
              <w:rPr>
                <w:sz w:val="24"/>
                <w:szCs w:val="24"/>
                <w:lang w:val="en-US"/>
              </w:rPr>
              <w:t>e</w:t>
            </w:r>
          </w:p>
        </w:tc>
        <w:tc>
          <w:tcPr>
            <w:tcW w:w="1276" w:type="dxa"/>
            <w:shd w:val="clear" w:color="auto" w:fill="auto"/>
          </w:tcPr>
          <w:p w14:paraId="30184CD4" w14:textId="1B9745C9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61F52F85" w14:textId="40FD272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14:paraId="162CF456" w14:textId="22275852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66D5C001" w14:textId="2369154E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0829D1BC" w14:textId="1C9DA528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7952E1" w:rsidRPr="000E25EA" w14:paraId="3C02D486" w14:textId="475FDEFB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641C228B" w14:textId="4CD9A752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0007E7">
              <w:rPr>
                <w:sz w:val="24"/>
                <w:szCs w:val="24"/>
              </w:rPr>
              <w:t>RUP</w:t>
            </w:r>
          </w:p>
        </w:tc>
        <w:tc>
          <w:tcPr>
            <w:tcW w:w="1276" w:type="dxa"/>
            <w:shd w:val="clear" w:color="auto" w:fill="auto"/>
          </w:tcPr>
          <w:p w14:paraId="26660783" w14:textId="155CDEA1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0F49230D" w14:textId="4AD44B9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14:paraId="03D275EE" w14:textId="5A740C6B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14:paraId="29DA1722" w14:textId="11630677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3FA1A2D" w14:textId="3133C35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7952E1" w:rsidRPr="000E25EA" w14:paraId="4F75B9C9" w14:textId="6CCB05C3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539FE0D6" w14:textId="4EC51F68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0007E7">
              <w:rPr>
                <w:sz w:val="24"/>
                <w:szCs w:val="24"/>
              </w:rPr>
              <w:t>XP</w:t>
            </w:r>
          </w:p>
        </w:tc>
        <w:tc>
          <w:tcPr>
            <w:tcW w:w="1276" w:type="dxa"/>
            <w:shd w:val="clear" w:color="auto" w:fill="auto"/>
          </w:tcPr>
          <w:p w14:paraId="37814883" w14:textId="26D57937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2F564533" w14:textId="4D652883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14:paraId="1BA97838" w14:textId="310D3B6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1FB9C522" w14:textId="1EFBAE64" w:rsidR="007952E1" w:rsidRDefault="007952E1" w:rsidP="007952E1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43A90CBD" w14:textId="2EB6391C" w:rsidR="007952E1" w:rsidRPr="00D94CEB" w:rsidRDefault="007952E1" w:rsidP="007952E1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7952E1" w:rsidRPr="000E25EA" w14:paraId="473FED25" w14:textId="475A9516" w:rsidTr="007952E1">
        <w:trPr>
          <w:trHeight w:val="300"/>
        </w:trPr>
        <w:tc>
          <w:tcPr>
            <w:tcW w:w="1835" w:type="dxa"/>
            <w:shd w:val="clear" w:color="auto" w:fill="auto"/>
          </w:tcPr>
          <w:p w14:paraId="72652BC2" w14:textId="50332337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proofErr w:type="spellStart"/>
            <w:r w:rsidRPr="0017780D">
              <w:rPr>
                <w:sz w:val="24"/>
                <w:szCs w:val="24"/>
              </w:rPr>
              <w:t>DevSecOps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2E4CA637" w14:textId="66980BB2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14:paraId="26D788C2" w14:textId="3CD01410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26" w:type="dxa"/>
            <w:shd w:val="clear" w:color="auto" w:fill="auto"/>
          </w:tcPr>
          <w:p w14:paraId="35A648B4" w14:textId="63AD237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238A0F38" w14:textId="385DFDC8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79165271" w14:textId="34CC7AA6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 w14:paraId="620767E5" w14:textId="77777777" w:rsidR="00DE1CA0" w:rsidRDefault="00DE1CA0" w:rsidP="007136A9"/>
    <w:p w14:paraId="257833B4" w14:textId="5C116B31" w:rsidR="00A05931" w:rsidRPr="0003197F" w:rsidRDefault="00555059" w:rsidP="00EE10DA">
      <w:r>
        <w:t>Б</w:t>
      </w:r>
      <w:r w:rsidR="00193562">
        <w:t xml:space="preserve">ыло принято решение использовать </w:t>
      </w:r>
      <w:proofErr w:type="spellStart"/>
      <w:r w:rsidR="00992CAE" w:rsidRPr="00992CAE">
        <w:t>DevSecOps</w:t>
      </w:r>
      <w:proofErr w:type="spellEnd"/>
      <w:r w:rsidR="00992CAE">
        <w:t>-</w:t>
      </w:r>
      <w:r w:rsidR="00193562">
        <w:t>модель жизненного цикла</w:t>
      </w:r>
      <w:r w:rsidR="007136A9">
        <w:t>, так как предлагает быстрое прототипирование</w:t>
      </w:r>
      <w:r w:rsidR="00A05931">
        <w:t xml:space="preserve">, </w:t>
      </w:r>
      <w:r w:rsidR="005C5CD7">
        <w:t>бесконечное повторение циклов разработки и развёртывания</w:t>
      </w:r>
      <w:r w:rsidR="00A05931">
        <w:t xml:space="preserve"> (</w:t>
      </w:r>
      <w:r w:rsidR="00C34A89">
        <w:t>последние</w:t>
      </w:r>
      <w:r w:rsidR="00A05931">
        <w:t>, в свою очередь, заранее настроены и выполняются автоматически</w:t>
      </w:r>
      <w:r w:rsidR="00C34A89">
        <w:t xml:space="preserve"> при каждом коммите в главную ветку системы контроля версий</w:t>
      </w:r>
      <w:r w:rsidR="00A05931">
        <w:t>)</w:t>
      </w:r>
      <w:r>
        <w:t xml:space="preserve">, </w:t>
      </w:r>
      <w:r w:rsidR="00A05931">
        <w:t>приемлемую степень</w:t>
      </w:r>
      <w:r>
        <w:t xml:space="preserve"> </w:t>
      </w:r>
      <w:r w:rsidR="007136A9">
        <w:t>вовлечённост</w:t>
      </w:r>
      <w:r w:rsidR="00A05931">
        <w:t>и</w:t>
      </w:r>
      <w:r w:rsidR="007136A9">
        <w:t xml:space="preserve"> заказчика и</w:t>
      </w:r>
      <w:r w:rsidR="00C34A89">
        <w:t>, возможно,</w:t>
      </w:r>
      <w:r w:rsidR="007136A9">
        <w:t xml:space="preserve"> </w:t>
      </w:r>
      <w:r w:rsidR="005C5CD7">
        <w:t>будущих</w:t>
      </w:r>
      <w:r w:rsidR="007136A9">
        <w:t xml:space="preserve"> пользователей, позволяя сконцентрироваться на разработке ПО короткими спринтами</w:t>
      </w:r>
      <w:r w:rsidR="00C34A89">
        <w:t xml:space="preserve"> и практически ежедневными выпусками</w:t>
      </w:r>
      <w:r w:rsidR="00A05931">
        <w:t>.</w:t>
      </w:r>
      <w:r w:rsidR="0003197F">
        <w:t xml:space="preserve"> </w:t>
      </w:r>
      <w:bookmarkStart w:id="18" w:name="_Hlk224480868"/>
      <w:r w:rsidR="0003197F">
        <w:t xml:space="preserve">Также уделяется много внимания безопасности при написании кода: статические анализаторы, вроде </w:t>
      </w:r>
      <w:r w:rsidR="0003197F">
        <w:rPr>
          <w:lang w:val="en-US"/>
        </w:rPr>
        <w:t>SonarQube</w:t>
      </w:r>
      <w:r w:rsidR="0003197F">
        <w:t>, сканируют код на предмет уязвимых шаблонов и ошибок интерфейса между модулями ПО, чего обычный компилятор языка высокого уровня может не делать.</w:t>
      </w:r>
      <w:bookmarkEnd w:id="18"/>
    </w:p>
    <w:p w14:paraId="55C7C474" w14:textId="22D3769D" w:rsidR="00EE10DA" w:rsidRDefault="0068253F" w:rsidP="00EE10DA">
      <w:r>
        <w:t>При этом</w:t>
      </w:r>
      <w:r w:rsidR="007136A9">
        <w:t xml:space="preserve"> </w:t>
      </w:r>
      <w:r>
        <w:t>за</w:t>
      </w:r>
      <w:r w:rsidR="007136A9">
        <w:t xml:space="preserve"> </w:t>
      </w:r>
      <w:r>
        <w:t>сборку и тестирование итогового приложения отвечают автоматизированные системы (например,</w:t>
      </w:r>
      <w:r w:rsidR="002569A8">
        <w:t xml:space="preserve"> агенты </w:t>
      </w:r>
      <w:r w:rsidR="002569A8">
        <w:rPr>
          <w:lang w:val="en-US"/>
        </w:rPr>
        <w:t>CI</w:t>
      </w:r>
      <w:r w:rsidR="002569A8" w:rsidRPr="002569A8">
        <w:t>/</w:t>
      </w:r>
      <w:r w:rsidR="002569A8">
        <w:rPr>
          <w:lang w:val="en-US"/>
        </w:rPr>
        <w:t>CD</w:t>
      </w:r>
      <w:r w:rsidR="002569A8" w:rsidRPr="002569A8">
        <w:t xml:space="preserve"> </w:t>
      </w:r>
      <w:proofErr w:type="spellStart"/>
      <w:r w:rsidR="002569A8">
        <w:rPr>
          <w:lang w:val="en-US"/>
        </w:rPr>
        <w:t>GitFlic</w:t>
      </w:r>
      <w:proofErr w:type="spellEnd"/>
      <w:r>
        <w:t xml:space="preserve">), один раз написав правила для </w:t>
      </w:r>
      <w:r w:rsidR="006F1FC0">
        <w:t xml:space="preserve">них </w:t>
      </w:r>
      <w:r>
        <w:t>в специализированных конфигурационных файлах</w:t>
      </w:r>
      <w:r w:rsidR="004E4AC8">
        <w:t xml:space="preserve"> (инфраструктура как код)</w:t>
      </w:r>
      <w:r>
        <w:t>.</w:t>
      </w:r>
    </w:p>
    <w:p w14:paraId="71450F45" w14:textId="77777777" w:rsidR="004E4AC8" w:rsidRPr="00EE10DA" w:rsidRDefault="004E4AC8" w:rsidP="00EE10DA"/>
    <w:p w14:paraId="155414C1" w14:textId="77777777" w:rsidR="002F7378" w:rsidRDefault="002F7378" w:rsidP="009375B6"/>
    <w:p w14:paraId="55ACFA5E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80DC236" w14:textId="45118A53" w:rsidR="00627F32" w:rsidRPr="004E4AC8" w:rsidRDefault="00F63530" w:rsidP="00C3779A">
      <w:pPr>
        <w:pStyle w:val="1"/>
      </w:pPr>
      <w:bookmarkStart w:id="19" w:name="_Toc226935518"/>
      <w:r w:rsidRPr="004E4AC8">
        <w:t>Этапы жизненного цикла информационной системы «</w:t>
      </w:r>
      <w:proofErr w:type="spellStart"/>
      <w:r w:rsidR="004E4AC8" w:rsidRPr="004E4AC8">
        <w:rPr>
          <w:lang w:val="en-US"/>
        </w:rPr>
        <w:t>DevSecOps</w:t>
      </w:r>
      <w:proofErr w:type="spellEnd"/>
      <w:r w:rsidRPr="004E4AC8">
        <w:t>»</w:t>
      </w:r>
      <w:bookmarkEnd w:id="19"/>
    </w:p>
    <w:p w14:paraId="33C61F45" w14:textId="39252EA9" w:rsidR="004E4AC8" w:rsidRDefault="004E4AC8" w:rsidP="004E4AC8">
      <w:bookmarkStart w:id="20" w:name="_Toc212903538"/>
      <w:proofErr w:type="spellStart"/>
      <w:r>
        <w:rPr>
          <w:lang w:val="en-US"/>
        </w:rPr>
        <w:t>DevSecOps</w:t>
      </w:r>
      <w:proofErr w:type="spellEnd"/>
      <w:r w:rsidRPr="004E4AC8">
        <w:t>-</w:t>
      </w:r>
      <w:r>
        <w:t>модель ЖЦПО включает следующие этапы разработки:</w:t>
      </w:r>
    </w:p>
    <w:p w14:paraId="52AA70E8" w14:textId="6C53C6C9" w:rsidR="004E4AC8" w:rsidRDefault="00033973" w:rsidP="004E4AC8">
      <w:pPr>
        <w:numPr>
          <w:ilvl w:val="0"/>
          <w:numId w:val="68"/>
        </w:numPr>
      </w:pPr>
      <w:r>
        <w:t xml:space="preserve">планирование </w:t>
      </w:r>
      <w:r w:rsidR="004E4AC8">
        <w:t>п</w:t>
      </w:r>
      <w:r w:rsidR="004E4AC8" w:rsidRPr="00D676E6">
        <w:t>роектирование (Plan &amp; Design)</w:t>
      </w:r>
      <w:r w:rsidR="004E4AC8">
        <w:t>:</w:t>
      </w:r>
    </w:p>
    <w:p w14:paraId="6FBA6220" w14:textId="06E9D63F" w:rsidR="004E4AC8" w:rsidRDefault="004E4AC8" w:rsidP="004E4AC8">
      <w:pPr>
        <w:numPr>
          <w:ilvl w:val="0"/>
          <w:numId w:val="69"/>
        </w:numPr>
      </w:pPr>
      <w:r>
        <w:t>а</w:t>
      </w:r>
      <w:r w:rsidRPr="00D676E6">
        <w:t>нализ угроз для модели данных (</w:t>
      </w:r>
      <w:proofErr w:type="spellStart"/>
      <w:r w:rsidRPr="00D676E6">
        <w:t>Threat</w:t>
      </w:r>
      <w:proofErr w:type="spellEnd"/>
      <w:r w:rsidRPr="00D676E6">
        <w:t xml:space="preserve"> </w:t>
      </w:r>
      <w:proofErr w:type="spellStart"/>
      <w:r w:rsidRPr="00D676E6">
        <w:t>Modeling</w:t>
      </w:r>
      <w:proofErr w:type="spellEnd"/>
      <w:r w:rsidR="00D02D29">
        <w:t>: кто имеет возможность менять доменную область?</w:t>
      </w:r>
      <w:r w:rsidRPr="00D676E6">
        <w:t>)</w:t>
      </w:r>
      <w:r>
        <w:t>;</w:t>
      </w:r>
    </w:p>
    <w:p w14:paraId="67F53EC2" w14:textId="4DB31C06" w:rsidR="00EA6BC7" w:rsidRDefault="00EA6BC7" w:rsidP="004E4AC8">
      <w:pPr>
        <w:numPr>
          <w:ilvl w:val="0"/>
          <w:numId w:val="69"/>
        </w:numPr>
      </w:pPr>
      <w:r>
        <w:t>ф</w:t>
      </w:r>
      <w:r w:rsidRPr="00EA6BC7">
        <w:t>ормирование требований к шифрованию данных «в покое» (</w:t>
      </w:r>
      <w:proofErr w:type="spellStart"/>
      <w:r w:rsidRPr="00EA6BC7">
        <w:t>at</w:t>
      </w:r>
      <w:proofErr w:type="spellEnd"/>
      <w:r w:rsidRPr="00EA6BC7">
        <w:t xml:space="preserve"> </w:t>
      </w:r>
      <w:proofErr w:type="spellStart"/>
      <w:r w:rsidRPr="00EA6BC7">
        <w:t>rest</w:t>
      </w:r>
      <w:proofErr w:type="spellEnd"/>
      <w:r w:rsidRPr="00EA6BC7">
        <w:t>) и при передаче (</w:t>
      </w:r>
      <w:proofErr w:type="spellStart"/>
      <w:r w:rsidRPr="00EA6BC7">
        <w:t>in</w:t>
      </w:r>
      <w:proofErr w:type="spellEnd"/>
      <w:r w:rsidRPr="00EA6BC7">
        <w:t xml:space="preserve"> </w:t>
      </w:r>
      <w:proofErr w:type="spellStart"/>
      <w:r w:rsidRPr="00EA6BC7">
        <w:t>transit</w:t>
      </w:r>
      <w:proofErr w:type="spellEnd"/>
      <w:r w:rsidRPr="00EA6BC7">
        <w:t>)</w:t>
      </w:r>
      <w:r>
        <w:t xml:space="preserve"> (</w:t>
      </w:r>
      <w:r w:rsidRPr="00EA6BC7">
        <w:t xml:space="preserve">Security </w:t>
      </w:r>
      <w:proofErr w:type="spellStart"/>
      <w:r w:rsidRPr="00EA6BC7">
        <w:t>Requirements</w:t>
      </w:r>
      <w:proofErr w:type="spellEnd"/>
      <w:r>
        <w:t>);</w:t>
      </w:r>
    </w:p>
    <w:p w14:paraId="2AB76C77" w14:textId="745E6595" w:rsidR="00B63389" w:rsidRPr="00EA6BC7" w:rsidRDefault="00033973" w:rsidP="00B63389">
      <w:pPr>
        <w:numPr>
          <w:ilvl w:val="0"/>
          <w:numId w:val="68"/>
        </w:numPr>
      </w:pPr>
      <w:r>
        <w:t>р</w:t>
      </w:r>
      <w:r w:rsidRPr="00033973">
        <w:t>азработка и описание сущностей</w:t>
      </w:r>
      <w:r>
        <w:t>:</w:t>
      </w:r>
    </w:p>
    <w:p w14:paraId="59C8D9D6" w14:textId="62B52852" w:rsidR="00B63389" w:rsidRDefault="00B63389" w:rsidP="00B63389">
      <w:pPr>
        <w:numPr>
          <w:ilvl w:val="0"/>
          <w:numId w:val="70"/>
        </w:numPr>
      </w:pPr>
      <w:r>
        <w:t>поиск секретов в системе контроля версий (</w:t>
      </w:r>
      <w:proofErr w:type="spellStart"/>
      <w:r w:rsidR="00A13B18" w:rsidRPr="00A13B18">
        <w:t>Linting</w:t>
      </w:r>
      <w:proofErr w:type="spellEnd"/>
      <w:r w:rsidR="00A13B18" w:rsidRPr="00A13B18">
        <w:t xml:space="preserve"> &amp;</w:t>
      </w:r>
      <w:r w:rsidR="00A13B18">
        <w:t xml:space="preserve"> </w:t>
      </w:r>
      <w:proofErr w:type="spellStart"/>
      <w:r w:rsidRPr="00EA6BC7">
        <w:t>Pre-commit</w:t>
      </w:r>
      <w:proofErr w:type="spellEnd"/>
      <w:r w:rsidRPr="00EA6BC7">
        <w:t xml:space="preserve"> </w:t>
      </w:r>
      <w:proofErr w:type="spellStart"/>
      <w:r w:rsidRPr="00EA6BC7">
        <w:t>Hooks</w:t>
      </w:r>
      <w:proofErr w:type="spellEnd"/>
      <w:r>
        <w:t>);</w:t>
      </w:r>
    </w:p>
    <w:p w14:paraId="2FBA805A" w14:textId="77777777" w:rsidR="00B63389" w:rsidRDefault="00B63389" w:rsidP="00B63389">
      <w:pPr>
        <w:numPr>
          <w:ilvl w:val="0"/>
          <w:numId w:val="70"/>
        </w:numPr>
      </w:pPr>
      <w:r>
        <w:t>п</w:t>
      </w:r>
      <w:r w:rsidRPr="00EA6BC7">
        <w:t>роверка зависимостей серверной части и UI-фреймворков на уязвимости (</w:t>
      </w:r>
      <w:r w:rsidRPr="000E21A2">
        <w:rPr>
          <w:lang w:val="en-US"/>
        </w:rPr>
        <w:t>SCA</w:t>
      </w:r>
      <w:r w:rsidRPr="00EA6BC7">
        <w:t xml:space="preserve">, </w:t>
      </w:r>
      <w:r w:rsidRPr="000E21A2">
        <w:rPr>
          <w:lang w:val="en-US"/>
        </w:rPr>
        <w:t>Software</w:t>
      </w:r>
      <w:r w:rsidRPr="00EA6BC7">
        <w:t xml:space="preserve"> </w:t>
      </w:r>
      <w:r w:rsidRPr="000E21A2">
        <w:rPr>
          <w:lang w:val="en-US"/>
        </w:rPr>
        <w:t>Composition</w:t>
      </w:r>
      <w:r w:rsidRPr="00EA6BC7">
        <w:t xml:space="preserve"> </w:t>
      </w:r>
      <w:r w:rsidRPr="000E21A2">
        <w:rPr>
          <w:lang w:val="en-US"/>
        </w:rPr>
        <w:t>Analysis</w:t>
      </w:r>
      <w:r w:rsidRPr="00EA6BC7">
        <w:t>);</w:t>
      </w:r>
    </w:p>
    <w:p w14:paraId="264D75FE" w14:textId="33227168" w:rsidR="00481923" w:rsidRDefault="00481923" w:rsidP="00481923">
      <w:pPr>
        <w:numPr>
          <w:ilvl w:val="0"/>
          <w:numId w:val="70"/>
        </w:numPr>
      </w:pPr>
      <w:r>
        <w:t>о</w:t>
      </w:r>
      <w:r w:rsidRPr="00D676E6">
        <w:t>пределение правил доступа и ограничений на уровне дизайна</w:t>
      </w:r>
      <w:r>
        <w:t xml:space="preserve"> программного обеспечения (</w:t>
      </w:r>
      <w:proofErr w:type="spellStart"/>
      <w:r w:rsidRPr="00D676E6">
        <w:t>PaC</w:t>
      </w:r>
      <w:proofErr w:type="spellEnd"/>
      <w:r>
        <w:t xml:space="preserve">, </w:t>
      </w:r>
      <w:proofErr w:type="spellStart"/>
      <w:r w:rsidRPr="00481923">
        <w:t>Schema</w:t>
      </w:r>
      <w:proofErr w:type="spellEnd"/>
      <w:r>
        <w:t xml:space="preserve"> </w:t>
      </w:r>
      <w:r w:rsidRPr="00D676E6">
        <w:t xml:space="preserve">Policy </w:t>
      </w:r>
      <w:proofErr w:type="spellStart"/>
      <w:r w:rsidRPr="00D676E6">
        <w:t>as</w:t>
      </w:r>
      <w:proofErr w:type="spellEnd"/>
      <w:r w:rsidRPr="00D676E6">
        <w:t xml:space="preserve"> Code</w:t>
      </w:r>
      <w:r>
        <w:t>, «п</w:t>
      </w:r>
      <w:r w:rsidRPr="00D676E6">
        <w:t>олитика как код</w:t>
      </w:r>
      <w:r>
        <w:t>»);</w:t>
      </w:r>
    </w:p>
    <w:p w14:paraId="025A371A" w14:textId="062211FE" w:rsidR="004E4AC8" w:rsidRDefault="00033973" w:rsidP="004E4AC8">
      <w:pPr>
        <w:numPr>
          <w:ilvl w:val="0"/>
          <w:numId w:val="68"/>
        </w:numPr>
      </w:pPr>
      <w:r>
        <w:t>сборка и проверка артефактов</w:t>
      </w:r>
      <w:r w:rsidRPr="00033973">
        <w:t xml:space="preserve"> </w:t>
      </w:r>
      <w:r w:rsidR="004E4AC8">
        <w:t>(</w:t>
      </w:r>
      <w:proofErr w:type="spellStart"/>
      <w:r w:rsidR="004E4AC8">
        <w:t>Build</w:t>
      </w:r>
      <w:proofErr w:type="spellEnd"/>
      <w:r w:rsidR="004E4AC8">
        <w:t>):</w:t>
      </w:r>
    </w:p>
    <w:p w14:paraId="107EA506" w14:textId="5E6C1397" w:rsidR="00481923" w:rsidRDefault="00481923" w:rsidP="004E4AC8">
      <w:pPr>
        <w:numPr>
          <w:ilvl w:val="0"/>
          <w:numId w:val="70"/>
        </w:numPr>
      </w:pPr>
      <w:r w:rsidRPr="00481923">
        <w:t>Unit-тесты логики генерации</w:t>
      </w:r>
      <w:r>
        <w:t xml:space="preserve"> структур данных и методов обработки;</w:t>
      </w:r>
    </w:p>
    <w:p w14:paraId="227BCA87" w14:textId="1EE6025C" w:rsidR="00A13B18" w:rsidRPr="000E21A2" w:rsidRDefault="00A13B18" w:rsidP="00A13B18">
      <w:pPr>
        <w:numPr>
          <w:ilvl w:val="0"/>
          <w:numId w:val="70"/>
        </w:numPr>
      </w:pPr>
      <w:r>
        <w:t>проверка кода интерфейса клиентской и серверной частей на уязвимости (</w:t>
      </w:r>
      <w:r w:rsidRPr="00D676E6">
        <w:t>SAST</w:t>
      </w:r>
      <w:r>
        <w:t xml:space="preserve">, </w:t>
      </w:r>
      <w:proofErr w:type="spellStart"/>
      <w:r w:rsidRPr="00D676E6">
        <w:t>Static</w:t>
      </w:r>
      <w:proofErr w:type="spellEnd"/>
      <w:r w:rsidRPr="00D676E6">
        <w:t xml:space="preserve"> Analysis</w:t>
      </w:r>
      <w:r>
        <w:t xml:space="preserve">, «статический анализ», например, </w:t>
      </w:r>
      <w:proofErr w:type="spellStart"/>
      <w:r w:rsidRPr="006A42D5">
        <w:t>SonarQube</w:t>
      </w:r>
      <w:proofErr w:type="spellEnd"/>
      <w:r>
        <w:t>);</w:t>
      </w:r>
    </w:p>
    <w:p w14:paraId="32C054D7" w14:textId="179A5722" w:rsidR="00EA6BC7" w:rsidRDefault="004E4AC8" w:rsidP="00EA6BC7">
      <w:pPr>
        <w:numPr>
          <w:ilvl w:val="0"/>
          <w:numId w:val="68"/>
        </w:numPr>
      </w:pPr>
      <w:r>
        <w:t>тестирование (Test):</w:t>
      </w:r>
    </w:p>
    <w:p w14:paraId="5904C0C2" w14:textId="5631F5EF" w:rsidR="004E4AC8" w:rsidRDefault="00EA6BC7" w:rsidP="004E4AC8">
      <w:pPr>
        <w:numPr>
          <w:ilvl w:val="0"/>
          <w:numId w:val="71"/>
        </w:numPr>
      </w:pPr>
      <w:r>
        <w:t>с</w:t>
      </w:r>
      <w:r w:rsidRPr="00EA6BC7">
        <w:t xml:space="preserve">канирование запущенного API сервера на типичные уязвимости </w:t>
      </w:r>
      <w:r w:rsidR="00AF32B2">
        <w:t>из «</w:t>
      </w:r>
      <w:r w:rsidRPr="00EA6BC7">
        <w:t>OWASP Top 10</w:t>
      </w:r>
      <w:r w:rsidR="00AF32B2">
        <w:t>»</w:t>
      </w:r>
      <w:r w:rsidR="004E4AC8" w:rsidRPr="000E21A2">
        <w:t xml:space="preserve"> (DAST</w:t>
      </w:r>
      <w:r w:rsidR="004E4AC8">
        <w:t xml:space="preserve">, </w:t>
      </w:r>
      <w:r w:rsidR="004E4AC8" w:rsidRPr="000E21A2">
        <w:t>Dynamic Analysis)</w:t>
      </w:r>
      <w:r w:rsidR="004E4AC8">
        <w:t>;</w:t>
      </w:r>
    </w:p>
    <w:p w14:paraId="79B59319" w14:textId="68763E76" w:rsidR="00EA6BC7" w:rsidRDefault="00EA6BC7" w:rsidP="004E4AC8">
      <w:pPr>
        <w:numPr>
          <w:ilvl w:val="0"/>
          <w:numId w:val="71"/>
        </w:numPr>
      </w:pPr>
      <w:r>
        <w:t>п</w:t>
      </w:r>
      <w:r w:rsidRPr="00EA6BC7">
        <w:t>роверка того, что автоматическое разв</w:t>
      </w:r>
      <w:r>
        <w:t>ё</w:t>
      </w:r>
      <w:r w:rsidRPr="00EA6BC7">
        <w:t xml:space="preserve">ртывание </w:t>
      </w:r>
      <w:r>
        <w:t>базы данных</w:t>
      </w:r>
      <w:r w:rsidRPr="00EA6BC7">
        <w:t xml:space="preserve"> не сбрасывает настройки прав доступа</w:t>
      </w:r>
      <w:r>
        <w:t xml:space="preserve"> (</w:t>
      </w:r>
      <w:r w:rsidRPr="00EA6BC7">
        <w:t xml:space="preserve">Database </w:t>
      </w:r>
      <w:proofErr w:type="spellStart"/>
      <w:r w:rsidRPr="00EA6BC7">
        <w:t>Migration</w:t>
      </w:r>
      <w:proofErr w:type="spellEnd"/>
      <w:r w:rsidRPr="00EA6BC7">
        <w:t xml:space="preserve"> </w:t>
      </w:r>
      <w:proofErr w:type="spellStart"/>
      <w:r w:rsidRPr="00EA6BC7">
        <w:t>Testing</w:t>
      </w:r>
      <w:proofErr w:type="spellEnd"/>
      <w:r>
        <w:t>);</w:t>
      </w:r>
    </w:p>
    <w:p w14:paraId="583E17F3" w14:textId="77777777" w:rsidR="004E4AC8" w:rsidRDefault="004E4AC8" w:rsidP="004E4AC8">
      <w:pPr>
        <w:numPr>
          <w:ilvl w:val="0"/>
          <w:numId w:val="71"/>
        </w:numPr>
      </w:pPr>
      <w:r>
        <w:t>подача некорректных данных в систему управления сущностями для выявления ошибок преобразований в доменные сущности (</w:t>
      </w:r>
      <w:proofErr w:type="spellStart"/>
      <w:r w:rsidRPr="00CA1C9A">
        <w:t>Fuzz</w:t>
      </w:r>
      <w:proofErr w:type="spellEnd"/>
      <w:r w:rsidRPr="00CA1C9A">
        <w:t xml:space="preserve"> </w:t>
      </w:r>
      <w:proofErr w:type="spellStart"/>
      <w:r w:rsidRPr="00CA1C9A">
        <w:t>Testing</w:t>
      </w:r>
      <w:proofErr w:type="spellEnd"/>
      <w:r>
        <w:t>);</w:t>
      </w:r>
    </w:p>
    <w:p w14:paraId="6129B944" w14:textId="333BC989" w:rsidR="004E4AC8" w:rsidRPr="00CA1C9A" w:rsidRDefault="004E4AC8" w:rsidP="004E4AC8">
      <w:pPr>
        <w:numPr>
          <w:ilvl w:val="0"/>
          <w:numId w:val="68"/>
        </w:numPr>
      </w:pPr>
      <w:r>
        <w:t>развёртывание</w:t>
      </w:r>
      <w:r w:rsidRPr="00D95055">
        <w:t xml:space="preserve"> </w:t>
      </w:r>
      <w:r w:rsidR="00D95055">
        <w:t xml:space="preserve">и внедрение </w:t>
      </w:r>
      <w:r w:rsidRPr="00D95055">
        <w:t>(</w:t>
      </w:r>
      <w:r w:rsidRPr="00D676E6">
        <w:rPr>
          <w:lang w:val="en-US"/>
        </w:rPr>
        <w:t>Release</w:t>
      </w:r>
      <w:r w:rsidRPr="00D95055">
        <w:t xml:space="preserve"> &amp; </w:t>
      </w:r>
      <w:r w:rsidRPr="00D676E6">
        <w:rPr>
          <w:lang w:val="en-US"/>
        </w:rPr>
        <w:t>Deploy</w:t>
      </w:r>
      <w:r w:rsidRPr="00D95055">
        <w:t>)</w:t>
      </w:r>
      <w:r>
        <w:t>:</w:t>
      </w:r>
    </w:p>
    <w:p w14:paraId="0DF9B824" w14:textId="58CEBBCE" w:rsidR="00AF32B2" w:rsidRDefault="00AF32B2" w:rsidP="004E4AC8">
      <w:pPr>
        <w:numPr>
          <w:ilvl w:val="0"/>
          <w:numId w:val="72"/>
        </w:numPr>
      </w:pPr>
      <w:r>
        <w:t>и</w:t>
      </w:r>
      <w:r w:rsidRPr="00AF32B2">
        <w:t xml:space="preserve">спользование хранилищ (например, </w:t>
      </w:r>
      <w:proofErr w:type="spellStart"/>
      <w:r w:rsidRPr="00AF32B2">
        <w:t>HashiCorp</w:t>
      </w:r>
      <w:proofErr w:type="spellEnd"/>
      <w:r w:rsidRPr="00AF32B2">
        <w:t xml:space="preserve"> </w:t>
      </w:r>
      <w:proofErr w:type="spellStart"/>
      <w:r w:rsidRPr="00AF32B2">
        <w:t>Vault</w:t>
      </w:r>
      <w:proofErr w:type="spellEnd"/>
      <w:r w:rsidRPr="00AF32B2">
        <w:t>) вместо конфигурационных файлов</w:t>
      </w:r>
      <w:r>
        <w:t xml:space="preserve"> (</w:t>
      </w:r>
      <w:proofErr w:type="spellStart"/>
      <w:r w:rsidRPr="00AF32B2">
        <w:t>Secrets</w:t>
      </w:r>
      <w:proofErr w:type="spellEnd"/>
      <w:r w:rsidRPr="00AF32B2">
        <w:t xml:space="preserve"> Management</w:t>
      </w:r>
      <w:r>
        <w:t>);</w:t>
      </w:r>
    </w:p>
    <w:p w14:paraId="18B54670" w14:textId="695E13A9" w:rsidR="004E4AC8" w:rsidRDefault="004E4AC8" w:rsidP="004E4AC8">
      <w:pPr>
        <w:numPr>
          <w:ilvl w:val="0"/>
          <w:numId w:val="72"/>
        </w:numPr>
      </w:pPr>
      <w:r>
        <w:t>проверка</w:t>
      </w:r>
      <w:r w:rsidRPr="00CA1C9A">
        <w:t xml:space="preserve"> </w:t>
      </w:r>
      <w:r>
        <w:t>конфигураций</w:t>
      </w:r>
      <w:r w:rsidR="00AF32B2">
        <w:t xml:space="preserve"> клиентского и серверного приложений</w:t>
      </w:r>
      <w:r w:rsidRPr="00CA1C9A">
        <w:t xml:space="preserve"> </w:t>
      </w:r>
      <w:r>
        <w:t>перед</w:t>
      </w:r>
      <w:r w:rsidRPr="00CA1C9A">
        <w:t xml:space="preserve"> </w:t>
      </w:r>
      <w:r>
        <w:t>выгрузкой на целевой сервер</w:t>
      </w:r>
      <w:r w:rsidR="00AF32B2">
        <w:t xml:space="preserve"> </w:t>
      </w:r>
      <w:r w:rsidRPr="00CA1C9A">
        <w:t>(</w:t>
      </w:r>
      <w:r w:rsidRPr="00CA1C9A">
        <w:rPr>
          <w:lang w:val="en-US"/>
        </w:rPr>
        <w:t>Infrastructure</w:t>
      </w:r>
      <w:r w:rsidRPr="00CA1C9A">
        <w:t xml:space="preserve"> </w:t>
      </w:r>
      <w:r w:rsidRPr="00CA1C9A">
        <w:rPr>
          <w:lang w:val="en-US"/>
        </w:rPr>
        <w:t>as</w:t>
      </w:r>
      <w:r w:rsidRPr="00CA1C9A">
        <w:t xml:space="preserve"> </w:t>
      </w:r>
      <w:r w:rsidRPr="00CA1C9A">
        <w:rPr>
          <w:lang w:val="en-US"/>
        </w:rPr>
        <w:t>Code</w:t>
      </w:r>
      <w:r w:rsidRPr="00CA1C9A">
        <w:t xml:space="preserve"> </w:t>
      </w:r>
      <w:r w:rsidRPr="00CA1C9A">
        <w:rPr>
          <w:lang w:val="en-US"/>
        </w:rPr>
        <w:t>Scanning</w:t>
      </w:r>
      <w:r w:rsidR="00AF32B2">
        <w:t xml:space="preserve">, </w:t>
      </w:r>
      <w:r w:rsidR="00AF32B2" w:rsidRPr="00AF32B2">
        <w:t xml:space="preserve">CIS </w:t>
      </w:r>
      <w:proofErr w:type="spellStart"/>
      <w:r w:rsidR="00AF32B2" w:rsidRPr="00AF32B2">
        <w:t>Benchmarks</w:t>
      </w:r>
      <w:proofErr w:type="spellEnd"/>
      <w:r w:rsidRPr="00CA1C9A">
        <w:t>)</w:t>
      </w:r>
      <w:r>
        <w:t>;</w:t>
      </w:r>
    </w:p>
    <w:p w14:paraId="7D5BFD44" w14:textId="77777777" w:rsidR="004E4AC8" w:rsidRDefault="004E4AC8" w:rsidP="004E4AC8">
      <w:pPr>
        <w:numPr>
          <w:ilvl w:val="0"/>
          <w:numId w:val="72"/>
        </w:numPr>
      </w:pPr>
      <w:r>
        <w:t>фиксация изменений доверенными лицами с проверкой подписи криптографическим ключом (</w:t>
      </w:r>
      <w:proofErr w:type="spellStart"/>
      <w:r w:rsidRPr="00CA1C9A">
        <w:t>Signed</w:t>
      </w:r>
      <w:proofErr w:type="spellEnd"/>
      <w:r w:rsidRPr="00CA1C9A">
        <w:t xml:space="preserve"> </w:t>
      </w:r>
      <w:proofErr w:type="spellStart"/>
      <w:r w:rsidRPr="00CA1C9A">
        <w:t>Commits</w:t>
      </w:r>
      <w:proofErr w:type="spellEnd"/>
      <w:r>
        <w:t>);</w:t>
      </w:r>
    </w:p>
    <w:p w14:paraId="1931A3B0" w14:textId="32F64586" w:rsidR="00AF32B2" w:rsidRDefault="00AF32B2" w:rsidP="004E4AC8">
      <w:pPr>
        <w:numPr>
          <w:ilvl w:val="0"/>
          <w:numId w:val="72"/>
        </w:numPr>
      </w:pPr>
      <w:r>
        <w:t>п</w:t>
      </w:r>
      <w:r w:rsidRPr="00AF32B2">
        <w:t xml:space="preserve">ринцип неизменяемости </w:t>
      </w:r>
      <w:r>
        <w:t>кода и конфигураций</w:t>
      </w:r>
      <w:r w:rsidRPr="00AF32B2">
        <w:t xml:space="preserve"> после </w:t>
      </w:r>
      <w:r>
        <w:t>развёртывания (</w:t>
      </w:r>
      <w:proofErr w:type="spellStart"/>
      <w:r w:rsidRPr="00AF32B2">
        <w:t>Immutable</w:t>
      </w:r>
      <w:proofErr w:type="spellEnd"/>
      <w:r w:rsidRPr="00AF32B2">
        <w:t xml:space="preserve"> Infrastructure</w:t>
      </w:r>
      <w:r>
        <w:t>)</w:t>
      </w:r>
      <w:r w:rsidRPr="00AF32B2">
        <w:t>.</w:t>
      </w:r>
    </w:p>
    <w:p w14:paraId="4D101DF3" w14:textId="534B33BC" w:rsidR="004E4AC8" w:rsidRDefault="004E4AC8" w:rsidP="004E4AC8">
      <w:pPr>
        <w:numPr>
          <w:ilvl w:val="0"/>
          <w:numId w:val="68"/>
        </w:numPr>
      </w:pPr>
      <w:r>
        <w:t>эксплуатация</w:t>
      </w:r>
      <w:r w:rsidRPr="00DF0932">
        <w:t xml:space="preserve"> </w:t>
      </w:r>
      <w:r w:rsidR="00481923">
        <w:t xml:space="preserve">и мониторинг </w:t>
      </w:r>
      <w:r>
        <w:t>(</w:t>
      </w:r>
      <w:proofErr w:type="spellStart"/>
      <w:r>
        <w:t>Operate</w:t>
      </w:r>
      <w:proofErr w:type="spellEnd"/>
      <w:r>
        <w:t xml:space="preserve"> &amp; Monitor):</w:t>
      </w:r>
    </w:p>
    <w:p w14:paraId="7E59E40A" w14:textId="686033E1" w:rsidR="004E4AC8" w:rsidRDefault="004E4AC8" w:rsidP="004E4AC8">
      <w:pPr>
        <w:numPr>
          <w:ilvl w:val="0"/>
          <w:numId w:val="73"/>
        </w:numPr>
      </w:pPr>
      <w:r>
        <w:t>мониторинг попыток несанкционированного изменения структур данных (</w:t>
      </w:r>
      <w:proofErr w:type="spellStart"/>
      <w:r>
        <w:t>Runtime</w:t>
      </w:r>
      <w:proofErr w:type="spellEnd"/>
      <w:r>
        <w:t xml:space="preserve"> Protection);</w:t>
      </w:r>
    </w:p>
    <w:p w14:paraId="6C96E32E" w14:textId="49721C8C" w:rsidR="00AF32B2" w:rsidRDefault="00AF32B2" w:rsidP="004E4AC8">
      <w:pPr>
        <w:numPr>
          <w:ilvl w:val="0"/>
          <w:numId w:val="73"/>
        </w:numPr>
      </w:pPr>
      <w:r>
        <w:t>л</w:t>
      </w:r>
      <w:r w:rsidRPr="00AF32B2">
        <w:t xml:space="preserve">огирование всех изменений в определениях сущностей и структуре </w:t>
      </w:r>
      <w:r>
        <w:t>базы данных (</w:t>
      </w:r>
      <w:proofErr w:type="spellStart"/>
      <w:r w:rsidRPr="00AF32B2">
        <w:t>Audit</w:t>
      </w:r>
      <w:proofErr w:type="spellEnd"/>
      <w:r w:rsidRPr="00AF32B2">
        <w:t xml:space="preserve"> </w:t>
      </w:r>
      <w:proofErr w:type="spellStart"/>
      <w:r w:rsidRPr="00AF32B2">
        <w:t>Logging</w:t>
      </w:r>
      <w:proofErr w:type="spellEnd"/>
      <w:r>
        <w:t>);</w:t>
      </w:r>
    </w:p>
    <w:p w14:paraId="439027F0" w14:textId="24352A26" w:rsidR="00AF32B2" w:rsidRDefault="00AF32B2" w:rsidP="004E4AC8">
      <w:pPr>
        <w:numPr>
          <w:ilvl w:val="0"/>
          <w:numId w:val="73"/>
        </w:numPr>
      </w:pPr>
      <w:r>
        <w:t>о</w:t>
      </w:r>
      <w:r w:rsidRPr="00AF32B2">
        <w:t xml:space="preserve">тслеживание расхождений между эталонной моделью данных и реальным состоянием </w:t>
      </w:r>
      <w:r>
        <w:t>базы данных (</w:t>
      </w:r>
      <w:proofErr w:type="spellStart"/>
      <w:r w:rsidRPr="00AF32B2">
        <w:t>Drift</w:t>
      </w:r>
      <w:proofErr w:type="spellEnd"/>
      <w:r w:rsidRPr="00AF32B2">
        <w:t xml:space="preserve"> </w:t>
      </w:r>
      <w:proofErr w:type="spellStart"/>
      <w:r w:rsidRPr="00AF32B2">
        <w:t>Detection</w:t>
      </w:r>
      <w:proofErr w:type="spellEnd"/>
      <w:r>
        <w:t>);</w:t>
      </w:r>
    </w:p>
    <w:p w14:paraId="7641CC56" w14:textId="70C5FABF" w:rsidR="00AF32B2" w:rsidRDefault="00AF32B2" w:rsidP="004E4AC8">
      <w:pPr>
        <w:numPr>
          <w:ilvl w:val="0"/>
          <w:numId w:val="73"/>
        </w:numPr>
      </w:pPr>
      <w:r>
        <w:t>м</w:t>
      </w:r>
      <w:r w:rsidRPr="00AF32B2">
        <w:t>ониторинг подозрительной активности между клиентом и сервером</w:t>
      </w:r>
      <w:r>
        <w:t xml:space="preserve"> (</w:t>
      </w:r>
      <w:r w:rsidRPr="00AF32B2">
        <w:t xml:space="preserve">SIEM </w:t>
      </w:r>
      <w:proofErr w:type="spellStart"/>
      <w:r w:rsidRPr="00AF32B2">
        <w:t>Integration</w:t>
      </w:r>
      <w:proofErr w:type="spellEnd"/>
      <w:r>
        <w:t>)</w:t>
      </w:r>
      <w:r w:rsidRPr="00AF32B2">
        <w:t>.</w:t>
      </w:r>
    </w:p>
    <w:p w14:paraId="7DE776D1" w14:textId="77777777" w:rsidR="004E4AC8" w:rsidRPr="00C14440" w:rsidRDefault="004E4AC8" w:rsidP="00114AFE"/>
    <w:p w14:paraId="069D30EF" w14:textId="3B19E988" w:rsidR="00AA6678" w:rsidRPr="006620E2" w:rsidRDefault="00114AFE" w:rsidP="00AC67EE">
      <w:pPr>
        <w:pStyle w:val="2"/>
      </w:pPr>
      <w:bookmarkStart w:id="21" w:name="_Toc226935519"/>
      <w:bookmarkEnd w:id="20"/>
      <w:r w:rsidRPr="006620E2">
        <w:t>Этап «</w:t>
      </w:r>
      <w:r w:rsidR="00033973" w:rsidRPr="006620E2">
        <w:t>Планирование проектирование</w:t>
      </w:r>
      <w:r w:rsidRPr="006620E2">
        <w:t>»</w:t>
      </w:r>
      <w:r w:rsidR="00244E56" w:rsidRPr="006620E2">
        <w:t xml:space="preserve"> (</w:t>
      </w:r>
      <w:r w:rsidR="00EA3218" w:rsidRPr="006620E2">
        <w:t>1</w:t>
      </w:r>
      <w:r w:rsidR="00244E56" w:rsidRPr="006620E2">
        <w:t xml:space="preserve"> недел</w:t>
      </w:r>
      <w:r w:rsidR="00EA3218" w:rsidRPr="006620E2">
        <w:t>я</w:t>
      </w:r>
      <w:r w:rsidR="00244E56" w:rsidRPr="006620E2">
        <w:t>)</w:t>
      </w:r>
      <w:bookmarkEnd w:id="21"/>
    </w:p>
    <w:p w14:paraId="20985D34" w14:textId="7C098EF8" w:rsidR="00E71119" w:rsidRPr="006620E2" w:rsidRDefault="003169F3" w:rsidP="00E71119">
      <w:r w:rsidRPr="006620E2">
        <w:t>Необходимо определиться с потребностями</w:t>
      </w:r>
      <w:r>
        <w:t xml:space="preserve"> заказчика</w:t>
      </w:r>
      <w:r w:rsidR="006620E2" w:rsidRPr="006620E2">
        <w:t xml:space="preserve">, </w:t>
      </w:r>
      <w:r>
        <w:t>выделить точки взаимодействия с конечным пользователем, кто будет администратором БД, и кто будет иметь возможность менять схему отношений</w:t>
      </w:r>
      <w:r w:rsidR="006620E2" w:rsidRPr="006620E2">
        <w:t xml:space="preserve"> </w:t>
      </w:r>
      <w:r w:rsidR="006620E2">
        <w:t>БД</w:t>
      </w:r>
      <w:r>
        <w:t>. Итогов</w:t>
      </w:r>
      <w:r w:rsidR="006620E2">
        <w:t xml:space="preserve">ая система </w:t>
      </w:r>
      <w:r>
        <w:t>должн</w:t>
      </w:r>
      <w:r w:rsidR="006620E2">
        <w:t>а</w:t>
      </w:r>
      <w:r>
        <w:t xml:space="preserve"> включать функционал, необходимый для генератора </w:t>
      </w:r>
      <w:r w:rsidR="006620E2">
        <w:t xml:space="preserve">сценариев </w:t>
      </w:r>
      <w:r w:rsidR="006620E2">
        <w:rPr>
          <w:lang w:val="en-US"/>
        </w:rPr>
        <w:t>VR</w:t>
      </w:r>
      <w:r w:rsidR="006620E2" w:rsidRPr="006620E2">
        <w:t>-</w:t>
      </w:r>
      <w:r>
        <w:t>тренажёра</w:t>
      </w:r>
      <w:r w:rsidR="006620E2" w:rsidRPr="006620E2">
        <w:t>.</w:t>
      </w:r>
    </w:p>
    <w:p w14:paraId="402B5436" w14:textId="5C83780B" w:rsidR="001355A3" w:rsidRDefault="001355A3" w:rsidP="000F0A3E">
      <w:r w:rsidRPr="001355A3">
        <w:t>В случае попадания на этот этап перед выпуском «мажорной» версии</w:t>
      </w:r>
      <w:r w:rsidR="000F0A3E">
        <w:t>, то есть версии продукта формата «</w:t>
      </w:r>
      <w:r w:rsidR="000F0A3E">
        <w:rPr>
          <w:lang w:val="en-US"/>
        </w:rPr>
        <w:t>X</w:t>
      </w:r>
      <w:r w:rsidR="000F0A3E" w:rsidRPr="003F7FC7">
        <w:t>.</w:t>
      </w:r>
      <w:r w:rsidR="000F0A3E">
        <w:rPr>
          <w:lang w:val="en-US"/>
        </w:rPr>
        <w:t>Y</w:t>
      </w:r>
      <w:r w:rsidR="000F0A3E" w:rsidRPr="003F7FC7">
        <w:t>.</w:t>
      </w:r>
      <w:r w:rsidR="000F0A3E">
        <w:rPr>
          <w:lang w:val="en-US"/>
        </w:rPr>
        <w:t>Z</w:t>
      </w:r>
      <w:r w:rsidR="000F0A3E">
        <w:t>», где</w:t>
      </w:r>
      <w:r w:rsidR="000F0A3E" w:rsidRPr="003F7FC7">
        <w:t xml:space="preserve"> </w:t>
      </w:r>
      <w:r w:rsidR="000F0A3E">
        <w:rPr>
          <w:lang w:val="en-US"/>
        </w:rPr>
        <w:t>X</w:t>
      </w:r>
      <w:r w:rsidR="000F0A3E">
        <w:t xml:space="preserve"> увеличивается на 1 и обнуляет </w:t>
      </w:r>
      <w:r w:rsidR="000F0A3E">
        <w:rPr>
          <w:lang w:val="en-US"/>
        </w:rPr>
        <w:t>Y</w:t>
      </w:r>
      <w:r w:rsidR="000F0A3E" w:rsidRPr="003F7FC7">
        <w:t xml:space="preserve"> </w:t>
      </w:r>
      <w:r w:rsidR="000F0A3E">
        <w:t xml:space="preserve">и </w:t>
      </w:r>
      <w:r w:rsidR="000F0A3E">
        <w:rPr>
          <w:lang w:val="en-US"/>
        </w:rPr>
        <w:t>Z</w:t>
      </w:r>
      <w:r w:rsidR="000F0A3E">
        <w:t>,</w:t>
      </w:r>
      <w:r w:rsidRPr="001355A3">
        <w:t xml:space="preserve"> необходимо провести тестирование системы фокус-группой из потенциальных пользователей для выявления предпочтений к пользовательскому интерфейсу и найденным ошибкам в процессе использования предвыпускных версий.</w:t>
      </w:r>
    </w:p>
    <w:p w14:paraId="13B7F186" w14:textId="77777777" w:rsidR="00114AFE" w:rsidRPr="00C14440" w:rsidRDefault="00114AFE" w:rsidP="00114AFE"/>
    <w:p w14:paraId="0C28503E" w14:textId="38376B92" w:rsidR="00E71119" w:rsidRPr="00032737" w:rsidRDefault="00E71119" w:rsidP="00E71119">
      <w:pPr>
        <w:pStyle w:val="2"/>
        <w:rPr>
          <w:highlight w:val="yellow"/>
        </w:rPr>
      </w:pPr>
      <w:bookmarkStart w:id="22" w:name="_Toc226935520"/>
      <w:r w:rsidRPr="00032737">
        <w:rPr>
          <w:highlight w:val="yellow"/>
        </w:rPr>
        <w:t>Этап «</w:t>
      </w:r>
      <w:r w:rsidR="00033973" w:rsidRPr="00032737">
        <w:rPr>
          <w:highlight w:val="yellow"/>
        </w:rPr>
        <w:t>Разработка и описание сущностей</w:t>
      </w:r>
      <w:r w:rsidRPr="00032737">
        <w:rPr>
          <w:highlight w:val="yellow"/>
        </w:rPr>
        <w:t>»</w:t>
      </w:r>
      <w:r w:rsidR="00EA3218" w:rsidRPr="00032737">
        <w:rPr>
          <w:highlight w:val="yellow"/>
        </w:rPr>
        <w:t xml:space="preserve"> (2 недели)</w:t>
      </w:r>
      <w:r w:rsidR="00032737" w:rsidRPr="00032737">
        <w:rPr>
          <w:highlight w:val="yellow"/>
        </w:rPr>
        <w:t xml:space="preserve"> (0.5)</w:t>
      </w:r>
      <w:bookmarkEnd w:id="22"/>
    </w:p>
    <w:p w14:paraId="5460F018" w14:textId="41807C37" w:rsidR="00114AFE" w:rsidRDefault="00114AFE" w:rsidP="00114AFE">
      <w:r>
        <w:t xml:space="preserve">На </w:t>
      </w:r>
      <w:r w:rsidR="00012781">
        <w:t xml:space="preserve">этом </w:t>
      </w:r>
      <w:r>
        <w:t xml:space="preserve">этапе необходимо спроектировать </w:t>
      </w:r>
      <w:r w:rsidR="00CE0BB0">
        <w:t xml:space="preserve">БД для хранения информации </w:t>
      </w:r>
      <w:r w:rsidR="0092340B">
        <w:t>согласно описанию предметной области в пункте 1</w:t>
      </w:r>
      <w:r>
        <w:t xml:space="preserve">. Для проектирования </w:t>
      </w:r>
      <w:r w:rsidR="008C14FE">
        <w:t>БД</w:t>
      </w:r>
      <w:r>
        <w:t xml:space="preserve"> </w:t>
      </w:r>
      <w:r w:rsidR="00EC4F88">
        <w:t>можно</w:t>
      </w:r>
      <w:r>
        <w:t xml:space="preserve"> использ</w:t>
      </w:r>
      <w:r w:rsidR="00EC4F88">
        <w:t>овать</w:t>
      </w:r>
      <w:r>
        <w:t xml:space="preserve"> специализированные </w:t>
      </w:r>
      <w:r>
        <w:rPr>
          <w:lang w:val="en-US"/>
        </w:rPr>
        <w:t>CASE</w:t>
      </w:r>
      <w:r w:rsidRPr="00935C39">
        <w:t>-</w:t>
      </w:r>
      <w:r>
        <w:t>средства.</w:t>
      </w:r>
    </w:p>
    <w:p w14:paraId="7FD974C0" w14:textId="3C668219" w:rsidR="00114AFE" w:rsidRPr="000F0A3E" w:rsidRDefault="00114AFE" w:rsidP="00114AFE">
      <w:r w:rsidRPr="00114AFE">
        <w:rPr>
          <w:lang w:val="en-US"/>
        </w:rPr>
        <w:t>CASE</w:t>
      </w:r>
      <w:r w:rsidRPr="00114AFE">
        <w:t>-технологии</w:t>
      </w:r>
      <w:r w:rsidR="008C14FE">
        <w:t xml:space="preserve"> (</w:t>
      </w:r>
      <w:r w:rsidR="008C14FE" w:rsidRPr="008C14FE">
        <w:t>Computer-</w:t>
      </w:r>
      <w:proofErr w:type="spellStart"/>
      <w:r w:rsidR="008C14FE" w:rsidRPr="008C14FE">
        <w:t>Aided</w:t>
      </w:r>
      <w:proofErr w:type="spellEnd"/>
      <w:r w:rsidR="008C14FE" w:rsidRPr="008C14FE">
        <w:t xml:space="preserve"> Software Engineering</w:t>
      </w:r>
      <w:r w:rsidR="008C14FE">
        <w:t>)</w:t>
      </w:r>
      <w:r w:rsidRPr="00114AFE">
        <w:t xml:space="preserve"> представляют собой совокупность методологий анализа,</w:t>
      </w:r>
      <w:r>
        <w:t xml:space="preserve"> </w:t>
      </w:r>
      <w:r w:rsidRPr="00114AFE">
        <w:t>проектирования, разработки и сопровождения сложных программных систем, основанных как на</w:t>
      </w:r>
      <w:r>
        <w:t xml:space="preserve"> структурном, так и на объектном подходах, которые поддерживаются комплексом взаимосвязанных средств автоматизации. В основе любой CASE-технологии лежит парадигма/методология/</w:t>
      </w:r>
      <w:r w:rsidR="00EC4F88">
        <w:t>метод/</w:t>
      </w:r>
      <w:r>
        <w:t>нотация/</w:t>
      </w:r>
      <w:r w:rsidRPr="000F0A3E">
        <w:t xml:space="preserve">средство </w:t>
      </w:r>
      <w:r w:rsidR="00B03E16" w:rsidRPr="000F0A3E">
        <w:t xml:space="preserve">[5, </w:t>
      </w:r>
      <w:r w:rsidR="00D143DE" w:rsidRPr="000F0A3E">
        <w:t>с.</w:t>
      </w:r>
      <w:r w:rsidRPr="000F0A3E">
        <w:t>25].</w:t>
      </w:r>
    </w:p>
    <w:p w14:paraId="2B0E4530" w14:textId="15BEAB52" w:rsidR="008C14FE" w:rsidRPr="000F0A3E" w:rsidRDefault="008C14FE" w:rsidP="008C14FE">
      <w:r w:rsidRPr="000F0A3E">
        <w:t xml:space="preserve">Методология строится на базе некоторого подхода и определяет шаги работы, их последовательность, а также правила распределения и назначения методов. Метод определяет выполнение шага работы </w:t>
      </w:r>
      <w:r w:rsidR="00B03E16" w:rsidRPr="000F0A3E">
        <w:t xml:space="preserve">[5, </w:t>
      </w:r>
      <w:r w:rsidR="00D143DE" w:rsidRPr="000F0A3E">
        <w:t>с.</w:t>
      </w:r>
      <w:r w:rsidRPr="000F0A3E">
        <w:t>25].</w:t>
      </w:r>
    </w:p>
    <w:p w14:paraId="163B9931" w14:textId="66A55DDC" w:rsidR="008C14FE" w:rsidRPr="00AC616A" w:rsidRDefault="008C14FE" w:rsidP="008C14FE">
      <w:r w:rsidRPr="000F0A3E">
        <w:t>Нотацие</w:t>
      </w:r>
      <w:r>
        <w:t xml:space="preserve">й </w:t>
      </w:r>
      <w:r w:rsidRPr="00AC616A">
        <w:t>называют систему обозначений, используемых для описания некоторого класса моделей. Нотации бывают графические (предоставление моделей в виде графов, диаграмм, таблиц, схем и т. п.) и текстовые (описания моделей на формальных и естественных языках). В CASE-технологиях нотации используют для описания структуры проектируемой системы, элементов данных, этапов обработки и т</w:t>
      </w:r>
      <w:r w:rsidR="00597D22" w:rsidRPr="00AC616A">
        <w:t>ому</w:t>
      </w:r>
      <w:r w:rsidRPr="00AC616A">
        <w:t xml:space="preserve"> п</w:t>
      </w:r>
      <w:r w:rsidR="00597D22" w:rsidRPr="00AC616A">
        <w:t xml:space="preserve">одобное </w:t>
      </w:r>
      <w:r w:rsidR="00B03E16" w:rsidRPr="00AC616A">
        <w:t xml:space="preserve">[5, </w:t>
      </w:r>
      <w:r w:rsidR="00D143DE" w:rsidRPr="00AC616A">
        <w:t>с.</w:t>
      </w:r>
      <w:r w:rsidR="00597D22" w:rsidRPr="00AC616A">
        <w:t>25].</w:t>
      </w:r>
    </w:p>
    <w:p w14:paraId="4B32784D" w14:textId="04538B3A" w:rsidR="008C14FE" w:rsidRPr="00AC616A" w:rsidRDefault="008C14FE" w:rsidP="008C14FE">
      <w:r w:rsidRPr="00AC616A">
        <w:t>Средства – инструментарий для поддержки методов: средства создания и редактирования графического проекта, организации проекта в виде иерархии уровней абстракции, а также проверки соответствия компонентов разных уровней. Различают</w:t>
      </w:r>
      <w:r w:rsidR="00597D22" w:rsidRPr="00AC616A">
        <w:t xml:space="preserve"> четыре поколения </w:t>
      </w:r>
      <w:r w:rsidR="00597D22" w:rsidRPr="00AC616A">
        <w:rPr>
          <w:lang w:val="en-US"/>
        </w:rPr>
        <w:t>CASE</w:t>
      </w:r>
      <w:r w:rsidR="00597D22" w:rsidRPr="00AC616A">
        <w:t>-средств</w:t>
      </w:r>
      <w:r w:rsidRPr="00AC616A">
        <w:t>:</w:t>
      </w:r>
    </w:p>
    <w:p w14:paraId="64A7C69D" w14:textId="594E1142" w:rsidR="008C14FE" w:rsidRPr="00AC616A" w:rsidRDefault="008C14FE" w:rsidP="00597D22">
      <w:pPr>
        <w:numPr>
          <w:ilvl w:val="0"/>
          <w:numId w:val="34"/>
        </w:numPr>
        <w:ind w:left="0" w:firstLine="426"/>
      </w:pPr>
      <w:r w:rsidRPr="00AC616A">
        <w:t>CASE-средства анализа требований, проектирования спецификаций и структуры, редактирования интерфейсов</w:t>
      </w:r>
      <w:r w:rsidR="00597D22" w:rsidRPr="00AC616A">
        <w:t xml:space="preserve"> </w:t>
      </w:r>
      <w:r w:rsidR="00B03E16" w:rsidRPr="00AC616A">
        <w:t xml:space="preserve">[5, </w:t>
      </w:r>
      <w:r w:rsidR="00D143DE" w:rsidRPr="00AC616A">
        <w:t>с.</w:t>
      </w:r>
      <w:r w:rsidR="00597D22" w:rsidRPr="00AC616A">
        <w:t>25]</w:t>
      </w:r>
      <w:r w:rsidRPr="00AC616A">
        <w:t xml:space="preserve"> (CASE-I, 1980-е годы), которые </w:t>
      </w:r>
      <w:r w:rsidR="00597D22" w:rsidRPr="00AC616A">
        <w:t>в</w:t>
      </w:r>
      <w:r w:rsidRPr="00AC616A">
        <w:t>ключали инструменты для создания диаграмм потоков данных (DFD) и ER-диаграмм («сущность-связь»)</w:t>
      </w:r>
      <w:r w:rsidR="00597D22" w:rsidRPr="00AC616A">
        <w:t xml:space="preserve">: </w:t>
      </w:r>
      <w:proofErr w:type="spellStart"/>
      <w:r w:rsidR="00597D22" w:rsidRPr="00AC616A">
        <w:t>CASE.Аналитик</w:t>
      </w:r>
      <w:proofErr w:type="spellEnd"/>
      <w:r w:rsidR="00597D22" w:rsidRPr="00AC616A">
        <w:t xml:space="preserve"> (отечественное), </w:t>
      </w:r>
      <w:proofErr w:type="spellStart"/>
      <w:r w:rsidR="00597D22" w:rsidRPr="00AC616A">
        <w:t>Excelerator</w:t>
      </w:r>
      <w:proofErr w:type="spellEnd"/>
      <w:r w:rsidRPr="00AC616A">
        <w:t>;</w:t>
      </w:r>
    </w:p>
    <w:p w14:paraId="4C672EC0" w14:textId="4609BAEC" w:rsidR="00501F1B" w:rsidRPr="00AC616A" w:rsidRDefault="008C14FE" w:rsidP="00501F1B">
      <w:pPr>
        <w:numPr>
          <w:ilvl w:val="0"/>
          <w:numId w:val="34"/>
        </w:numPr>
        <w:ind w:left="0" w:firstLine="426"/>
      </w:pPr>
      <w:r w:rsidRPr="00AC616A">
        <w:t xml:space="preserve">CASE-средства генерации исходных текстов и реализации интегрированного окружения поддержки полного жизненного цикла разработки программного обеспечения </w:t>
      </w:r>
      <w:r w:rsidR="00B03E16" w:rsidRPr="00AC616A">
        <w:t xml:space="preserve">[5, </w:t>
      </w:r>
      <w:r w:rsidR="00D143DE" w:rsidRPr="00AC616A">
        <w:t>с.</w:t>
      </w:r>
      <w:r w:rsidR="00597D22" w:rsidRPr="00AC616A">
        <w:t xml:space="preserve">25] </w:t>
      </w:r>
      <w:r w:rsidRPr="00AC616A">
        <w:t>(CASE-II</w:t>
      </w:r>
      <w:r w:rsidR="00597D22" w:rsidRPr="00AC616A">
        <w:t>, начало 1990-х</w:t>
      </w:r>
      <w:r w:rsidRPr="00AC616A">
        <w:t>)</w:t>
      </w:r>
      <w:r w:rsidR="00597D22" w:rsidRPr="00AC616A">
        <w:t xml:space="preserve">, в которых появилась поддержка конкретных методологий разработки и интеллектуальная помощь в компоновке диаграмм и введена интеграция со средами реализации (например, генерация схем БД или шаблонов кода): линейки </w:t>
      </w:r>
      <w:proofErr w:type="spellStart"/>
      <w:r w:rsidR="00597D22" w:rsidRPr="00AC616A">
        <w:t>Telelogic</w:t>
      </w:r>
      <w:proofErr w:type="spellEnd"/>
      <w:r w:rsidR="00597D22" w:rsidRPr="00AC616A">
        <w:t xml:space="preserve">, </w:t>
      </w:r>
      <w:proofErr w:type="spellStart"/>
      <w:r w:rsidR="00597D22" w:rsidRPr="00AC616A">
        <w:t>AllFusion</w:t>
      </w:r>
      <w:proofErr w:type="spellEnd"/>
      <w:r w:rsidR="00597D22" w:rsidRPr="00AC616A">
        <w:t xml:space="preserve"> (</w:t>
      </w:r>
      <w:proofErr w:type="spellStart"/>
      <w:r w:rsidR="00597D22" w:rsidRPr="00AC616A">
        <w:t>BPwin</w:t>
      </w:r>
      <w:proofErr w:type="spellEnd"/>
      <w:r w:rsidR="00597D22" w:rsidRPr="00AC616A">
        <w:t>/ERwin);</w:t>
      </w:r>
    </w:p>
    <w:p w14:paraId="5549C833" w14:textId="77777777" w:rsidR="00EC4F88" w:rsidRDefault="00501F1B" w:rsidP="00EC4F88">
      <w:pPr>
        <w:numPr>
          <w:ilvl w:val="0"/>
          <w:numId w:val="34"/>
        </w:numPr>
        <w:ind w:left="0" w:firstLine="426"/>
      </w:pPr>
      <w:r w:rsidRPr="00501F1B">
        <w:t>CASE-средства</w:t>
      </w:r>
      <w:r>
        <w:t xml:space="preserve"> объектно-ориентированного проектирования (ООП) и комплексной поддержки жизненного цикла (</w:t>
      </w:r>
      <w:r>
        <w:rPr>
          <w:lang w:val="en-US"/>
        </w:rPr>
        <w:t>CASE</w:t>
      </w:r>
      <w:r w:rsidRPr="00501F1B">
        <w:t xml:space="preserve">- </w:t>
      </w:r>
      <w:r>
        <w:t>III</w:t>
      </w:r>
      <w:r w:rsidRPr="00501F1B">
        <w:t>, середина 1990-х–2000-е</w:t>
      </w:r>
      <w:r>
        <w:t xml:space="preserve">), включающие стандартизацию на базе языка UML и предлагающие </w:t>
      </w:r>
      <w:proofErr w:type="spellStart"/>
      <w:r>
        <w:t>версионный</w:t>
      </w:r>
      <w:proofErr w:type="spellEnd"/>
      <w:r>
        <w:t xml:space="preserve"> контроль с глубокой интеграцией с другими средствами разработки:</w:t>
      </w:r>
      <w:r w:rsidRPr="00501F1B">
        <w:t xml:space="preserve"> </w:t>
      </w:r>
      <w:r w:rsidRPr="00501F1B">
        <w:rPr>
          <w:lang w:val="en-US"/>
        </w:rPr>
        <w:t>IBM</w:t>
      </w:r>
      <w:r w:rsidRPr="00501F1B">
        <w:t xml:space="preserve"> </w:t>
      </w:r>
      <w:r w:rsidRPr="00501F1B">
        <w:rPr>
          <w:lang w:val="en-US"/>
        </w:rPr>
        <w:t>Rational</w:t>
      </w:r>
      <w:r w:rsidRPr="00501F1B">
        <w:t xml:space="preserve"> </w:t>
      </w:r>
      <w:r w:rsidRPr="00501F1B">
        <w:rPr>
          <w:lang w:val="en-US"/>
        </w:rPr>
        <w:t>Rose</w:t>
      </w:r>
      <w:r w:rsidRPr="00501F1B">
        <w:t xml:space="preserve">, </w:t>
      </w:r>
      <w:r w:rsidRPr="00501F1B">
        <w:rPr>
          <w:lang w:val="en-US"/>
        </w:rPr>
        <w:t>Oracle</w:t>
      </w:r>
      <w:r w:rsidRPr="00501F1B">
        <w:t xml:space="preserve"> </w:t>
      </w:r>
      <w:r w:rsidRPr="00501F1B">
        <w:rPr>
          <w:lang w:val="en-US"/>
        </w:rPr>
        <w:t>Designer</w:t>
      </w:r>
      <w:r>
        <w:t>;</w:t>
      </w:r>
    </w:p>
    <w:p w14:paraId="0F481718" w14:textId="5125BF16" w:rsidR="008C14FE" w:rsidRPr="00501F1B" w:rsidRDefault="00501F1B" w:rsidP="00EC4F88">
      <w:pPr>
        <w:numPr>
          <w:ilvl w:val="0"/>
          <w:numId w:val="34"/>
        </w:numPr>
        <w:ind w:left="0" w:firstLine="426"/>
      </w:pPr>
      <w:r w:rsidRPr="00501F1B">
        <w:t>CASE-средства</w:t>
      </w:r>
      <w:r>
        <w:t>, использующие о</w:t>
      </w:r>
      <w:r w:rsidRPr="00501F1B">
        <w:t>блачные технологии</w:t>
      </w:r>
      <w:r w:rsidR="00EC4F88">
        <w:t xml:space="preserve"> для</w:t>
      </w:r>
      <w:r w:rsidRPr="00501F1B">
        <w:t xml:space="preserve"> совместн</w:t>
      </w:r>
      <w:r w:rsidR="00EC4F88">
        <w:t>ой</w:t>
      </w:r>
      <w:r w:rsidRPr="00501F1B">
        <w:t xml:space="preserve"> работ</w:t>
      </w:r>
      <w:r w:rsidR="00EC4F88">
        <w:t xml:space="preserve">ы, искусственный интеллект и машинное обучение для автоматизации рутинных задач: Enterprise-платформы с поддержкой </w:t>
      </w:r>
      <w:proofErr w:type="spellStart"/>
      <w:r w:rsidR="00EC4F88">
        <w:t>DevOps</w:t>
      </w:r>
      <w:proofErr w:type="spellEnd"/>
      <w:r w:rsidR="00EC4F88">
        <w:t xml:space="preserve"> и AI-ассистентов.</w:t>
      </w:r>
    </w:p>
    <w:p w14:paraId="5C66D966" w14:textId="341B65FC" w:rsidR="00C01DE3" w:rsidRPr="00C01DE3" w:rsidRDefault="00C01DE3" w:rsidP="00C01DE3">
      <w:r>
        <w:t xml:space="preserve">Было выбрано </w:t>
      </w:r>
      <w:r>
        <w:rPr>
          <w:lang w:val="en-US"/>
        </w:rPr>
        <w:t>CASE</w:t>
      </w:r>
      <w:r>
        <w:t xml:space="preserve">-средство </w:t>
      </w:r>
      <w:r w:rsidRPr="00E951FF">
        <w:t>ERwin</w:t>
      </w:r>
      <w:r>
        <w:t>. Первым преимуществом является использование формируемый средством документов, на основании которых производится проектирование</w:t>
      </w:r>
      <w:r w:rsidR="00EC4F88">
        <w:t xml:space="preserve"> </w:t>
      </w:r>
      <w:r>
        <w:t>БД и приложений, обеспечивающих доступ к БД. На основании этих документов производится формулирование системных требований к проектируемой БД</w:t>
      </w:r>
      <w:r w:rsidRPr="00C01DE3">
        <w:t xml:space="preserve"> </w:t>
      </w:r>
      <w:r w:rsidR="00B32467">
        <w:t xml:space="preserve">[8, </w:t>
      </w:r>
      <w:r w:rsidR="00D143DE">
        <w:t>с.</w:t>
      </w:r>
      <w:r w:rsidRPr="00C01DE3">
        <w:t>66].</w:t>
      </w:r>
    </w:p>
    <w:p w14:paraId="70AF077A" w14:textId="7ABB21D8" w:rsidR="00C01DE3" w:rsidRPr="00C01DE3" w:rsidRDefault="00C01DE3" w:rsidP="00C01DE3">
      <w:r>
        <w:t>Вторым преимуществом является возможность создания диаграмм структуры БД, позволяющих автоматически решать вопросы, связанные с сохранением её целостности</w:t>
      </w:r>
      <w:r w:rsidRPr="00C01DE3">
        <w:t xml:space="preserve"> </w:t>
      </w:r>
      <w:r w:rsidR="00B32467">
        <w:t xml:space="preserve">[8, </w:t>
      </w:r>
      <w:r w:rsidR="00D143DE">
        <w:t>с.</w:t>
      </w:r>
      <w:r w:rsidRPr="00C01DE3">
        <w:t>66].</w:t>
      </w:r>
    </w:p>
    <w:p w14:paraId="7708E4FD" w14:textId="5A4162D5" w:rsidR="00C01DE3" w:rsidRDefault="00C01DE3" w:rsidP="00C01DE3">
      <w:r>
        <w:t>Третье преимущество заключается в независимости логической модели</w:t>
      </w:r>
      <w:r w:rsidRPr="00C01DE3">
        <w:t xml:space="preserve"> </w:t>
      </w:r>
      <w:r>
        <w:t>от используемой СУБД, что позволяет применять универсальные методы</w:t>
      </w:r>
      <w:r w:rsidRPr="00C01DE3">
        <w:t xml:space="preserve"> </w:t>
      </w:r>
      <w:r>
        <w:t>для е</w:t>
      </w:r>
      <w:r w:rsidR="00CE0BB0">
        <w:t>ё</w:t>
      </w:r>
      <w:r>
        <w:t xml:space="preserve"> экспорта в конкретные СУБД</w:t>
      </w:r>
      <w:r w:rsidR="00CE0BB0">
        <w:t xml:space="preserve"> </w:t>
      </w:r>
      <w:r w:rsidR="00B32467">
        <w:t xml:space="preserve">[8, </w:t>
      </w:r>
      <w:r w:rsidR="00D143DE">
        <w:t>с.</w:t>
      </w:r>
      <w:r w:rsidR="00CE0BB0" w:rsidRPr="00C01DE3">
        <w:t>66].</w:t>
      </w:r>
    </w:p>
    <w:p w14:paraId="4BC73CC0" w14:textId="6343569D" w:rsidR="00C01DE3" w:rsidRDefault="00C01DE3" w:rsidP="00C01DE3">
      <w:r>
        <w:t>Кроме того, ER</w:t>
      </w:r>
      <w:r>
        <w:rPr>
          <w:lang w:val="en-US"/>
        </w:rPr>
        <w:t>w</w:t>
      </w:r>
      <w:r w:rsidR="00CE0BB0">
        <w:rPr>
          <w:lang w:val="en-US"/>
        </w:rPr>
        <w:t>in</w:t>
      </w:r>
      <w:r>
        <w:t xml:space="preserve"> предоставляет возможность формирования отчётов, отра</w:t>
      </w:r>
      <w:r w:rsidR="00CE0BB0">
        <w:t>ж</w:t>
      </w:r>
      <w:r>
        <w:t>ающих текущее состояние процесса проектирования БД</w:t>
      </w:r>
      <w:r w:rsidR="00CE0BB0">
        <w:t xml:space="preserve"> </w:t>
      </w:r>
      <w:r w:rsidR="00B32467">
        <w:t xml:space="preserve">[8, </w:t>
      </w:r>
      <w:r w:rsidR="00D143DE">
        <w:t>с.</w:t>
      </w:r>
      <w:r w:rsidR="00CE0BB0" w:rsidRPr="00C01DE3">
        <w:t>66].</w:t>
      </w:r>
    </w:p>
    <w:p w14:paraId="3D11BA5F" w14:textId="2B6E6D9B" w:rsidR="00012781" w:rsidRDefault="00012781" w:rsidP="00C01DE3">
      <w:r>
        <w:t xml:space="preserve">В ходе первой итерации была составлена следующая </w:t>
      </w:r>
      <w:r w:rsidR="00CA7D73">
        <w:rPr>
          <w:lang w:val="en-US"/>
        </w:rPr>
        <w:t>ER</w:t>
      </w:r>
      <w:r w:rsidR="00CA7D73" w:rsidRPr="00CA7D73">
        <w:t>-</w:t>
      </w:r>
      <w:r w:rsidR="00CA7D73">
        <w:t xml:space="preserve">диаграмма с помощью программы </w:t>
      </w:r>
      <w:r w:rsidR="00CA7D73">
        <w:rPr>
          <w:lang w:val="en-US"/>
        </w:rPr>
        <w:t>ERwin</w:t>
      </w:r>
      <w:r w:rsidR="00CA7D73" w:rsidRPr="00CA7D73">
        <w:t xml:space="preserve"> (</w:t>
      </w:r>
      <w:r w:rsidR="00CA7D73">
        <w:t xml:space="preserve">рис. </w:t>
      </w:r>
      <w:r w:rsidR="006620E2">
        <w:t>14</w:t>
      </w:r>
      <w:r w:rsidR="00CA7D73">
        <w:t>).</w:t>
      </w:r>
    </w:p>
    <w:p w14:paraId="08815CE1" w14:textId="68B80C06" w:rsidR="003169F3" w:rsidRDefault="00032737" w:rsidP="003169F3">
      <w:pPr>
        <w:keepNext/>
        <w:ind w:firstLine="0"/>
        <w:jc w:val="center"/>
      </w:pPr>
      <w:r w:rsidRPr="00032737">
        <w:drawing>
          <wp:inline distT="0" distB="0" distL="0" distR="0" wp14:anchorId="77B23EB5" wp14:editId="684F1F83">
            <wp:extent cx="6120130" cy="38836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281E" w14:textId="368994B8" w:rsidR="00CA7D73" w:rsidRPr="003169F3" w:rsidRDefault="003169F3" w:rsidP="003169F3">
      <w:pPr>
        <w:pStyle w:val="af9"/>
      </w:pPr>
      <w:r w:rsidRPr="00032737">
        <w:rPr>
          <w:highlight w:val="yellow"/>
        </w:rPr>
        <w:t xml:space="preserve">Рис. </w:t>
      </w:r>
      <w:r w:rsidRPr="00032737">
        <w:rPr>
          <w:highlight w:val="yellow"/>
        </w:rPr>
        <w:fldChar w:fldCharType="begin"/>
      </w:r>
      <w:r w:rsidRPr="00032737">
        <w:rPr>
          <w:highlight w:val="yellow"/>
        </w:rPr>
        <w:instrText xml:space="preserve"> SEQ Рис. \* ARABIC </w:instrText>
      </w:r>
      <w:r w:rsidRPr="00032737">
        <w:rPr>
          <w:highlight w:val="yellow"/>
        </w:rPr>
        <w:fldChar w:fldCharType="separate"/>
      </w:r>
      <w:r w:rsidRPr="00032737">
        <w:rPr>
          <w:noProof/>
          <w:highlight w:val="yellow"/>
        </w:rPr>
        <w:t>14</w:t>
      </w:r>
      <w:r w:rsidRPr="00032737">
        <w:rPr>
          <w:highlight w:val="yellow"/>
        </w:rPr>
        <w:fldChar w:fldCharType="end"/>
      </w:r>
      <w:r w:rsidRPr="00032737">
        <w:rPr>
          <w:highlight w:val="yellow"/>
        </w:rPr>
        <w:t xml:space="preserve">. </w:t>
      </w:r>
      <w:r w:rsidRPr="00032737">
        <w:rPr>
          <w:highlight w:val="yellow"/>
          <w:lang w:val="en-US"/>
        </w:rPr>
        <w:t>ER</w:t>
      </w:r>
      <w:r w:rsidRPr="00032737">
        <w:rPr>
          <w:highlight w:val="yellow"/>
        </w:rPr>
        <w:t>-диаграмма предметной области</w:t>
      </w:r>
    </w:p>
    <w:p w14:paraId="48E03340" w14:textId="77777777" w:rsidR="003169F3" w:rsidRDefault="003169F3" w:rsidP="00C01DE3"/>
    <w:p w14:paraId="0E185035" w14:textId="5902D4C8" w:rsidR="00477B12" w:rsidRDefault="00477B12" w:rsidP="00C01DE3">
      <w:r w:rsidRPr="00477B12">
        <w:rPr>
          <w:highlight w:val="yellow"/>
        </w:rPr>
        <w:t>Описание сущностей Таблица</w:t>
      </w:r>
    </w:p>
    <w:p w14:paraId="3812C57E" w14:textId="77777777" w:rsidR="00477B12" w:rsidRDefault="00477B12" w:rsidP="00C01DE3"/>
    <w:p w14:paraId="72A9C80D" w14:textId="77777777" w:rsidR="00D11B63" w:rsidRPr="00F67BA1" w:rsidRDefault="00D11B63" w:rsidP="00D11B63">
      <w:r w:rsidRPr="006620E2">
        <w:t xml:space="preserve">Наиболее популярным и простым решением для хранения и непрерывного доступа к структурированным данным является реляционная БД, в частности один и её поставщиков: </w:t>
      </w:r>
      <w:r w:rsidRPr="006620E2">
        <w:rPr>
          <w:lang w:val="en-US"/>
        </w:rPr>
        <w:t>PostgreSQL</w:t>
      </w:r>
      <w:r w:rsidRPr="006620E2">
        <w:t>.</w:t>
      </w:r>
    </w:p>
    <w:p w14:paraId="3BA93A32" w14:textId="0B4FC106" w:rsidR="008303C2" w:rsidRDefault="00CA7D73" w:rsidP="009375B6">
      <w:r>
        <w:t>В случае повторного попадания на этот этап необходимо определиться с новыми сущностями предметной области и их связями с текущей логической моделью.</w:t>
      </w:r>
      <w:r w:rsidR="004471F7">
        <w:t xml:space="preserve"> </w:t>
      </w:r>
      <w:r w:rsidR="004471F7" w:rsidRPr="004471F7">
        <w:t>Если новые объекты имеют ассоциации с существующими</w:t>
      </w:r>
      <w:r w:rsidR="004471F7">
        <w:t xml:space="preserve"> (и не могут быть дублированы средствами синхронизации)</w:t>
      </w:r>
      <w:r w:rsidR="004471F7" w:rsidRPr="004471F7">
        <w:t xml:space="preserve"> или требуют переопределения текущей структуры, следует </w:t>
      </w:r>
      <w:r w:rsidR="004471F7">
        <w:t>использовать</w:t>
      </w:r>
      <w:r w:rsidR="004471F7" w:rsidRPr="004471F7">
        <w:t xml:space="preserve"> процедуру миграции базы данных</w:t>
      </w:r>
      <w:r w:rsidR="00C87A16">
        <w:t xml:space="preserve"> соответствующими инструментами</w:t>
      </w:r>
      <w:r w:rsidR="004471F7" w:rsidRPr="004471F7">
        <w:t xml:space="preserve"> для приведения схемы отношений в соответствие с новыми требованиями. В случае, если новые бизнес-сущности автономны и не затрагивают сложившуюся логику, целесообразно рассмотреть декомпозицию системы и вынос </w:t>
      </w:r>
      <w:r w:rsidR="0051020A">
        <w:t>её</w:t>
      </w:r>
      <w:r w:rsidR="004471F7" w:rsidRPr="004471F7">
        <w:t xml:space="preserve"> функционала в отдельный </w:t>
      </w:r>
      <w:proofErr w:type="spellStart"/>
      <w:r w:rsidR="004471F7" w:rsidRPr="004471F7">
        <w:t>микросервис</w:t>
      </w:r>
      <w:proofErr w:type="spellEnd"/>
      <w:r w:rsidR="004471F7" w:rsidRPr="004471F7">
        <w:t>.</w:t>
      </w:r>
    </w:p>
    <w:p w14:paraId="73D57ED9" w14:textId="7D3C5BAA" w:rsidR="00D11B63" w:rsidRPr="00D11B63" w:rsidRDefault="00D11B63" w:rsidP="009375B6">
      <w:r>
        <w:t xml:space="preserve">В случае, если </w:t>
      </w:r>
      <w:r>
        <w:rPr>
          <w:lang w:val="en-US"/>
        </w:rPr>
        <w:t>PostgreSQL</w:t>
      </w:r>
      <w:r>
        <w:t xml:space="preserve"> не станет справляться с возросшей нагрузкой (имеются проблемы при </w:t>
      </w:r>
      <w:r w:rsidR="006620E2">
        <w:t xml:space="preserve">суммарном </w:t>
      </w:r>
      <w:r>
        <w:t xml:space="preserve">размере </w:t>
      </w:r>
      <w:r w:rsidR="006620E2">
        <w:t xml:space="preserve">хранимых данных </w:t>
      </w:r>
      <w:r>
        <w:t>больше 1Тб), необходимо рассмотреть переход к другому поставщику БД.</w:t>
      </w:r>
    </w:p>
    <w:p w14:paraId="1C462BDA" w14:textId="77777777" w:rsidR="004471F7" w:rsidRDefault="004471F7" w:rsidP="009375B6"/>
    <w:p w14:paraId="44428514" w14:textId="25673870" w:rsidR="00C01DE3" w:rsidRDefault="00C01DE3" w:rsidP="00C01DE3">
      <w:pPr>
        <w:pStyle w:val="2"/>
      </w:pPr>
      <w:bookmarkStart w:id="23" w:name="_Toc226935521"/>
      <w:r>
        <w:t>Этап «</w:t>
      </w:r>
      <w:r w:rsidR="00D95055">
        <w:t>С</w:t>
      </w:r>
      <w:r w:rsidR="00D95055" w:rsidRPr="00D95055">
        <w:t>борка и проверка артефактов</w:t>
      </w:r>
      <w:r>
        <w:t>»</w:t>
      </w:r>
      <w:r w:rsidR="00EA3218">
        <w:t xml:space="preserve"> (половина дня)</w:t>
      </w:r>
      <w:bookmarkEnd w:id="23"/>
    </w:p>
    <w:p w14:paraId="2F9E644E" w14:textId="2196B8AB" w:rsidR="0051020A" w:rsidRPr="0051020A" w:rsidRDefault="0062599B" w:rsidP="0051020A">
      <w:r>
        <w:t xml:space="preserve">За сборку итоговой </w:t>
      </w:r>
      <w:r w:rsidRPr="00976040">
        <w:t xml:space="preserve">информационной системы отвечает </w:t>
      </w:r>
      <w:r w:rsidR="00976040">
        <w:t xml:space="preserve">хостинг системы контроля версий </w:t>
      </w:r>
      <w:proofErr w:type="spellStart"/>
      <w:r w:rsidR="0051020A" w:rsidRPr="0051020A">
        <w:rPr>
          <w:lang w:val="en-US"/>
        </w:rPr>
        <w:t>GitFlic</w:t>
      </w:r>
      <w:proofErr w:type="spellEnd"/>
      <w:r w:rsidR="0051020A" w:rsidRPr="0051020A">
        <w:t xml:space="preserve"> – это российская облачная платформа для работы с кодом, основанная на системе контроля версий </w:t>
      </w:r>
      <w:r w:rsidR="0051020A" w:rsidRPr="0051020A">
        <w:rPr>
          <w:lang w:val="en-US"/>
        </w:rPr>
        <w:t>Git</w:t>
      </w:r>
      <w:r w:rsidR="0051020A" w:rsidRPr="0051020A">
        <w:t>. Это первая в России полностью самостоятельная реализация сервиса для хранения репозиториев с исходным кодом [</w:t>
      </w:r>
      <w:r w:rsidR="00C33E90">
        <w:t>16</w:t>
      </w:r>
      <w:r w:rsidR="0051020A" w:rsidRPr="0051020A">
        <w:t>].</w:t>
      </w:r>
    </w:p>
    <w:p w14:paraId="4D422817" w14:textId="688D61A4" w:rsidR="004204FA" w:rsidRDefault="0051020A" w:rsidP="0051020A">
      <w:r w:rsidRPr="0051020A">
        <w:t>Имеется возможность локального развёртывания, что позволяет соблюдать корпоративную тайну и использовать собственных агентов-</w:t>
      </w:r>
      <w:r w:rsidRPr="0051020A">
        <w:rPr>
          <w:lang w:val="en-US"/>
        </w:rPr>
        <w:t>CI</w:t>
      </w:r>
      <w:r w:rsidR="004204FA">
        <w:t>/</w:t>
      </w:r>
      <w:r w:rsidRPr="0051020A">
        <w:rPr>
          <w:lang w:val="en-US"/>
        </w:rPr>
        <w:t>CD</w:t>
      </w:r>
      <w:r w:rsidRPr="0051020A">
        <w:t>.</w:t>
      </w:r>
      <w:r w:rsidR="006620E2">
        <w:t xml:space="preserve"> </w:t>
      </w:r>
      <w:r w:rsidR="004204FA">
        <w:t>Для обеспечения сборки написан так называемый «</w:t>
      </w:r>
      <w:proofErr w:type="spellStart"/>
      <w:r w:rsidR="004204FA">
        <w:t>пайплайн</w:t>
      </w:r>
      <w:proofErr w:type="spellEnd"/>
      <w:r w:rsidR="004204FA">
        <w:t>», описывающий этапы и правила сборки итогового артефакта, его тестирование и выгрузку.</w:t>
      </w:r>
    </w:p>
    <w:p w14:paraId="5A75AC91" w14:textId="74303415" w:rsidR="004204FA" w:rsidRPr="006620E2" w:rsidRDefault="004204FA" w:rsidP="0051020A">
      <w:r>
        <w:t xml:space="preserve">На первом витке жизненного цикла помимо развёртывания локального </w:t>
      </w:r>
      <w:proofErr w:type="spellStart"/>
      <w:r>
        <w:rPr>
          <w:lang w:val="en-US"/>
        </w:rPr>
        <w:t>GitFlic</w:t>
      </w:r>
      <w:proofErr w:type="spellEnd"/>
      <w:r>
        <w:t xml:space="preserve"> необходимо развернуть для него так называемый «</w:t>
      </w:r>
      <w:proofErr w:type="spellStart"/>
      <w:r>
        <w:t>раннер</w:t>
      </w:r>
      <w:proofErr w:type="spellEnd"/>
      <w:r>
        <w:t>» (</w:t>
      </w:r>
      <w:r>
        <w:rPr>
          <w:lang w:val="en-US"/>
        </w:rPr>
        <w:t>runner</w:t>
      </w:r>
      <w:r>
        <w:t>)</w:t>
      </w:r>
      <w:r w:rsidRPr="004204FA">
        <w:t>.</w:t>
      </w:r>
      <w:r w:rsidR="006620E2">
        <w:t xml:space="preserve"> </w:t>
      </w:r>
      <w:r>
        <w:t xml:space="preserve">Удобнее всего это делать с помощью </w:t>
      </w:r>
      <w:r>
        <w:rPr>
          <w:lang w:val="en-US"/>
        </w:rPr>
        <w:t>Docker</w:t>
      </w:r>
      <w:r w:rsidRPr="006620E2">
        <w:t>.</w:t>
      </w:r>
    </w:p>
    <w:p w14:paraId="48D4D461" w14:textId="5FBDF1B1" w:rsidR="004204FA" w:rsidRPr="00C33E90" w:rsidRDefault="004204FA" w:rsidP="0051020A">
      <w:r>
        <w:t xml:space="preserve">Проект будет содержать необходимые для сборки </w:t>
      </w:r>
      <w:proofErr w:type="spellStart"/>
      <w:r>
        <w:rPr>
          <w:lang w:val="en-US"/>
        </w:rPr>
        <w:t>Dockerfile</w:t>
      </w:r>
      <w:proofErr w:type="spellEnd"/>
      <w:r w:rsidRPr="004204FA">
        <w:t xml:space="preserve"> </w:t>
      </w:r>
      <w:r>
        <w:t xml:space="preserve">и </w:t>
      </w:r>
      <w:proofErr w:type="gramStart"/>
      <w:r>
        <w:rPr>
          <w:lang w:val="en-US"/>
        </w:rPr>
        <w:t>compose</w:t>
      </w:r>
      <w:r w:rsidRPr="004204FA">
        <w:t>.</w:t>
      </w:r>
      <w:proofErr w:type="spellStart"/>
      <w:r>
        <w:rPr>
          <w:lang w:val="en-US"/>
        </w:rPr>
        <w:t>yaml</w:t>
      </w:r>
      <w:proofErr w:type="spellEnd"/>
      <w:proofErr w:type="gramEnd"/>
      <w:r w:rsidRPr="004204FA">
        <w:t xml:space="preserve">, </w:t>
      </w:r>
      <w:r>
        <w:t>описывающие этапы сборки</w:t>
      </w:r>
      <w:r w:rsidR="000E4954">
        <w:t xml:space="preserve">. Так как на предприятии отсутствует доступ к сети Интернет, необходимые зависимости и образы должны быть заранее установлены на хост-машину с установленным пакетом </w:t>
      </w:r>
      <w:r w:rsidR="000E4954">
        <w:rPr>
          <w:lang w:val="en-US"/>
        </w:rPr>
        <w:t>docker</w:t>
      </w:r>
      <w:r w:rsidR="000E4954" w:rsidRPr="000E4954">
        <w:t>.</w:t>
      </w:r>
    </w:p>
    <w:p w14:paraId="088F5A28" w14:textId="72A49AFE" w:rsidR="000E4954" w:rsidRPr="000E4954" w:rsidRDefault="000E4954" w:rsidP="0051020A">
      <w:r>
        <w:t>На следующих витках по необходимости нужно пересматривать и обновлять версии пакетов и образов для сборки.</w:t>
      </w:r>
    </w:p>
    <w:p w14:paraId="6B9998EE" w14:textId="77777777" w:rsidR="00244E56" w:rsidRDefault="00244E56" w:rsidP="009375B6"/>
    <w:p w14:paraId="6663F9AD" w14:textId="55A6E49B" w:rsidR="00C01DE3" w:rsidRDefault="00C01DE3" w:rsidP="00C01DE3">
      <w:pPr>
        <w:pStyle w:val="2"/>
      </w:pPr>
      <w:bookmarkStart w:id="24" w:name="_Toc226935522"/>
      <w:r>
        <w:t>Этап «</w:t>
      </w:r>
      <w:r w:rsidR="00E71119">
        <w:t>Тестирование</w:t>
      </w:r>
      <w:r>
        <w:t>»</w:t>
      </w:r>
      <w:r w:rsidR="00244E56">
        <w:t xml:space="preserve"> (</w:t>
      </w:r>
      <w:r w:rsidR="00EA3218">
        <w:t>половина дня</w:t>
      </w:r>
      <w:r w:rsidR="00244E56">
        <w:t>)</w:t>
      </w:r>
      <w:bookmarkEnd w:id="24"/>
    </w:p>
    <w:p w14:paraId="3A5119DC" w14:textId="1F3720E6" w:rsidR="0062599B" w:rsidRPr="006620E2" w:rsidRDefault="003741EA" w:rsidP="006620E2">
      <w:r>
        <w:t>За тестирование так же отвечает</w:t>
      </w:r>
      <w:r w:rsidR="00976040">
        <w:t xml:space="preserve"> </w:t>
      </w:r>
      <w:proofErr w:type="spellStart"/>
      <w:r>
        <w:rPr>
          <w:lang w:val="en-US"/>
        </w:rPr>
        <w:t>GitFlic</w:t>
      </w:r>
      <w:proofErr w:type="spellEnd"/>
      <w:r w:rsidRPr="003741EA">
        <w:t xml:space="preserve"> </w:t>
      </w:r>
      <w:r>
        <w:t xml:space="preserve">на </w:t>
      </w:r>
      <w:r w:rsidRPr="006620E2">
        <w:t>этапе «</w:t>
      </w:r>
      <w:r w:rsidR="006620E2" w:rsidRPr="006620E2">
        <w:t>Сборки и проверки артефактов</w:t>
      </w:r>
      <w:r w:rsidRPr="006620E2">
        <w:t>»</w:t>
      </w:r>
      <w:r w:rsidR="006620E2">
        <w:t xml:space="preserve"> во время</w:t>
      </w:r>
      <w:r w:rsidRPr="006620E2">
        <w:t xml:space="preserve"> исполнения</w:t>
      </w:r>
      <w:r>
        <w:t xml:space="preserve"> </w:t>
      </w:r>
      <w:r w:rsidR="00976040">
        <w:rPr>
          <w:lang w:val="en-US"/>
        </w:rPr>
        <w:t>CI</w:t>
      </w:r>
      <w:r w:rsidR="00976040" w:rsidRPr="00976040">
        <w:t>/</w:t>
      </w:r>
      <w:r w:rsidR="00976040">
        <w:rPr>
          <w:lang w:val="en-US"/>
        </w:rPr>
        <w:t>CD</w:t>
      </w:r>
      <w:r w:rsidR="00976040" w:rsidRPr="00976040">
        <w:t xml:space="preserve"> </w:t>
      </w:r>
      <w:r w:rsidR="00976040">
        <w:t>конвейера. Тестирование включает</w:t>
      </w:r>
      <w:r w:rsidR="006620E2" w:rsidRPr="006620E2">
        <w:t xml:space="preserve"> </w:t>
      </w:r>
      <w:r w:rsidR="001D1420">
        <w:t>проверк</w:t>
      </w:r>
      <w:r w:rsidR="006620E2">
        <w:t>у</w:t>
      </w:r>
      <w:r w:rsidR="001D1420">
        <w:t xml:space="preserve"> </w:t>
      </w:r>
      <w:r w:rsidR="003F7FC7">
        <w:t xml:space="preserve">статическим анализатором </w:t>
      </w:r>
      <w:r w:rsidR="003F7FC7" w:rsidRPr="006620E2">
        <w:t>(</w:t>
      </w:r>
      <w:r w:rsidR="006620E2">
        <w:rPr>
          <w:lang w:val="en-US"/>
        </w:rPr>
        <w:t>SonarQube</w:t>
      </w:r>
      <w:r w:rsidR="003F7FC7" w:rsidRPr="006620E2">
        <w:t>)</w:t>
      </w:r>
      <w:r w:rsidR="006620E2">
        <w:t xml:space="preserve"> и </w:t>
      </w:r>
      <w:r w:rsidR="003F7FC7">
        <w:t>запуск тестов приложени</w:t>
      </w:r>
      <w:r w:rsidR="006620E2">
        <w:t>я</w:t>
      </w:r>
      <w:r w:rsidR="0062599B">
        <w:t>;</w:t>
      </w:r>
    </w:p>
    <w:p w14:paraId="03AC330E" w14:textId="4C3532FF" w:rsidR="003F7FC7" w:rsidRDefault="003F7FC7" w:rsidP="009375B6">
      <w:r>
        <w:t>Мероприятия ручного тестирования проводятся перед выпуском «мажорной» версии продукта</w:t>
      </w:r>
      <w:r w:rsidR="000F0A3E">
        <w:t xml:space="preserve">. </w:t>
      </w:r>
      <w:r>
        <w:t>Протестированное приложение помечается тегом «</w:t>
      </w:r>
      <w:r>
        <w:rPr>
          <w:lang w:val="en-US"/>
        </w:rPr>
        <w:t>X</w:t>
      </w:r>
      <w:r w:rsidRPr="003F7FC7">
        <w:t>.</w:t>
      </w:r>
      <w:r>
        <w:rPr>
          <w:lang w:val="en-US"/>
        </w:rPr>
        <w:t>Y</w:t>
      </w:r>
      <w:r w:rsidRPr="003F7FC7">
        <w:t>.</w:t>
      </w:r>
      <w:r>
        <w:rPr>
          <w:lang w:val="en-US"/>
        </w:rPr>
        <w:t>Z</w:t>
      </w:r>
      <w:r>
        <w:t>»</w:t>
      </w:r>
      <w:r w:rsidR="0048228F">
        <w:t xml:space="preserve">, причём </w:t>
      </w:r>
      <w:r w:rsidR="0048228F" w:rsidRPr="0048228F">
        <w:t xml:space="preserve">порядковый номер </w:t>
      </w:r>
      <w:r w:rsidR="0048228F">
        <w:t>будет</w:t>
      </w:r>
      <w:r w:rsidR="0048228F" w:rsidRPr="0048228F">
        <w:t xml:space="preserve"> старше версии предыдущего приложения</w:t>
      </w:r>
      <w:r w:rsidR="0048228F">
        <w:t xml:space="preserve">, и выгружается в </w:t>
      </w:r>
      <w:proofErr w:type="spellStart"/>
      <w:r w:rsidR="0048228F">
        <w:rPr>
          <w:lang w:val="en-US"/>
        </w:rPr>
        <w:t>GitFlic</w:t>
      </w:r>
      <w:proofErr w:type="spellEnd"/>
      <w:r w:rsidR="0048228F" w:rsidRPr="0048228F">
        <w:t xml:space="preserve"> </w:t>
      </w:r>
      <w:r w:rsidR="0048228F">
        <w:t xml:space="preserve">в раздел релизов </w:t>
      </w:r>
      <w:r w:rsidRPr="003F7FC7">
        <w:t>(законченных версий продукта)</w:t>
      </w:r>
    </w:p>
    <w:p w14:paraId="1B5AC2CD" w14:textId="77777777" w:rsidR="003F7FC7" w:rsidRDefault="003F7FC7" w:rsidP="009375B6"/>
    <w:p w14:paraId="5EDC4F3A" w14:textId="32A9BA93" w:rsidR="00E71119" w:rsidRDefault="00E71119" w:rsidP="00E71119">
      <w:pPr>
        <w:pStyle w:val="2"/>
      </w:pPr>
      <w:bookmarkStart w:id="25" w:name="_Toc226935523"/>
      <w:r>
        <w:t>Этап «</w:t>
      </w:r>
      <w:r w:rsidR="00D95055">
        <w:t>Р</w:t>
      </w:r>
      <w:r w:rsidR="00D95055" w:rsidRPr="00D95055">
        <w:t>азвёртывание и внедрение</w:t>
      </w:r>
      <w:r>
        <w:t>»</w:t>
      </w:r>
      <w:r w:rsidR="00EA3218">
        <w:t xml:space="preserve"> (1 день)</w:t>
      </w:r>
      <w:bookmarkEnd w:id="25"/>
    </w:p>
    <w:p w14:paraId="0EB4FD67" w14:textId="6A15BD16" w:rsidR="00976040" w:rsidRDefault="008A7288" w:rsidP="00976040">
      <w:r>
        <w:t>Для внедрения в эксплуатацию</w:t>
      </w:r>
      <w:r w:rsidR="00976040">
        <w:t xml:space="preserve"> клиентского приложения</w:t>
      </w:r>
      <w:r>
        <w:t xml:space="preserve"> необходимо пройти в раздел релизов </w:t>
      </w:r>
      <w:r w:rsidR="00976040">
        <w:t xml:space="preserve">клиентского </w:t>
      </w:r>
      <w:r w:rsidR="003741EA">
        <w:t xml:space="preserve">репозитория на </w:t>
      </w:r>
      <w:proofErr w:type="spellStart"/>
      <w:r w:rsidR="003741EA">
        <w:rPr>
          <w:lang w:val="en-US"/>
        </w:rPr>
        <w:t>GitFlic</w:t>
      </w:r>
      <w:proofErr w:type="spellEnd"/>
      <w:r w:rsidR="003741EA">
        <w:t>, скачать архив с единственным исполняемым файлом</w:t>
      </w:r>
      <w:r w:rsidR="00976040">
        <w:t>, распаковать.</w:t>
      </w:r>
    </w:p>
    <w:p w14:paraId="3764375D" w14:textId="5D57C42C" w:rsidR="001D1420" w:rsidRPr="00FF4BD9" w:rsidRDefault="00976040" w:rsidP="001D1420">
      <w:r>
        <w:t>Для внедрения в эксплуатацию серверного приложения необходимо</w:t>
      </w:r>
      <w:r w:rsidR="001D1420">
        <w:t xml:space="preserve"> </w:t>
      </w:r>
      <w:r w:rsidR="00FF4BD9">
        <w:t xml:space="preserve">сделать фиксацию изменений со специальным </w:t>
      </w:r>
      <w:r w:rsidR="001D1420" w:rsidRPr="00976040">
        <w:t>&lt;</w:t>
      </w:r>
      <w:r w:rsidR="001D1420">
        <w:rPr>
          <w:lang w:val="en-US"/>
        </w:rPr>
        <w:t>tag</w:t>
      </w:r>
      <w:r w:rsidR="001D1420" w:rsidRPr="00976040">
        <w:t>&gt;</w:t>
      </w:r>
      <w:r w:rsidR="001D1420">
        <w:t>: последовательность формата «</w:t>
      </w:r>
      <w:r w:rsidR="001D1420">
        <w:rPr>
          <w:lang w:val="en-US"/>
        </w:rPr>
        <w:t>X</w:t>
      </w:r>
      <w:r w:rsidR="001D1420" w:rsidRPr="001D1420">
        <w:t>.</w:t>
      </w:r>
      <w:r w:rsidR="0048228F">
        <w:rPr>
          <w:lang w:val="en-US"/>
        </w:rPr>
        <w:t>Y</w:t>
      </w:r>
      <w:r w:rsidR="001D1420" w:rsidRPr="001D1420">
        <w:t>.</w:t>
      </w:r>
      <w:r w:rsidR="0048228F">
        <w:rPr>
          <w:lang w:val="en-US"/>
        </w:rPr>
        <w:t>Z</w:t>
      </w:r>
      <w:r w:rsidR="001D1420">
        <w:t>».</w:t>
      </w:r>
      <w:r w:rsidR="00FF4BD9">
        <w:t xml:space="preserve"> Конвейер </w:t>
      </w:r>
      <w:proofErr w:type="spellStart"/>
      <w:r w:rsidR="00FF4BD9">
        <w:rPr>
          <w:lang w:val="en-US"/>
        </w:rPr>
        <w:t>GitFlic</w:t>
      </w:r>
      <w:proofErr w:type="spellEnd"/>
      <w:r w:rsidR="00FF4BD9" w:rsidRPr="00FF4BD9">
        <w:t xml:space="preserve"> </w:t>
      </w:r>
      <w:r w:rsidR="00FF4BD9">
        <w:t>самостоятельно остановит работающее серверное приложение и запустит новую версию.</w:t>
      </w:r>
    </w:p>
    <w:p w14:paraId="3E113822" w14:textId="4981ED9F" w:rsidR="008A7288" w:rsidRDefault="008A7288" w:rsidP="00D95055"/>
    <w:p w14:paraId="49E861F2" w14:textId="70C379A0" w:rsidR="00D95055" w:rsidRDefault="00D95055" w:rsidP="00D95055">
      <w:pPr>
        <w:pStyle w:val="2"/>
      </w:pPr>
      <w:bookmarkStart w:id="26" w:name="_Toc226935524"/>
      <w:r>
        <w:t>Этап «Э</w:t>
      </w:r>
      <w:r w:rsidRPr="00D95055">
        <w:t>ксплуатация и мониторинг</w:t>
      </w:r>
      <w:r>
        <w:t>»</w:t>
      </w:r>
      <w:r w:rsidR="00EA3218">
        <w:t xml:space="preserve"> (до нового витка или изъятия)</w:t>
      </w:r>
      <w:bookmarkEnd w:id="26"/>
    </w:p>
    <w:p w14:paraId="4C035B10" w14:textId="7D1A77A1" w:rsidR="0062599B" w:rsidRPr="00FF4BD9" w:rsidRDefault="00EA3218" w:rsidP="0062599B">
      <w:r>
        <w:t xml:space="preserve">Эксплуатация ПО представляет собой </w:t>
      </w:r>
      <w:r w:rsidR="00F84DAE">
        <w:t>заполнение таблицы возможных действий (поведения) персонала</w:t>
      </w:r>
      <w:r w:rsidR="00FF4BD9">
        <w:t xml:space="preserve"> согласно </w:t>
      </w:r>
      <w:r w:rsidR="00FF4BD9">
        <w:rPr>
          <w:lang w:val="en-US"/>
        </w:rPr>
        <w:t>ER</w:t>
      </w:r>
      <w:r w:rsidR="00FF4BD9" w:rsidRPr="00FF4BD9">
        <w:t>-</w:t>
      </w:r>
      <w:r w:rsidR="00FF4BD9">
        <w:t>диаграммы (см. рис. 14).</w:t>
      </w:r>
    </w:p>
    <w:p w14:paraId="79E9AC99" w14:textId="2D630C0F" w:rsidR="005B5D5A" w:rsidRPr="00635FD7" w:rsidRDefault="00F84DAE" w:rsidP="00F84DAE">
      <w:r w:rsidRPr="00635FD7">
        <w:t xml:space="preserve">На первом витке программа представляет собой систему, </w:t>
      </w:r>
      <w:r w:rsidR="005B5D5A" w:rsidRPr="00635FD7">
        <w:t>для</w:t>
      </w:r>
      <w:r w:rsidRPr="00635FD7">
        <w:t xml:space="preserve"> которой</w:t>
      </w:r>
      <w:r w:rsidR="005B5D5A" w:rsidRPr="00635FD7">
        <w:t xml:space="preserve"> созданы приложение и для неё </w:t>
      </w:r>
      <w:r w:rsidR="00FA1D44">
        <w:t>БД</w:t>
      </w:r>
      <w:r w:rsidR="005B5D5A" w:rsidRPr="00635FD7">
        <w:t xml:space="preserve"> из четырёх таблиц:</w:t>
      </w:r>
    </w:p>
    <w:p w14:paraId="5E0AC80E" w14:textId="45A435A3" w:rsidR="005B5D5A" w:rsidRPr="00635FD7" w:rsidRDefault="005B5D5A" w:rsidP="005B5D5A">
      <w:pPr>
        <w:numPr>
          <w:ilvl w:val="0"/>
          <w:numId w:val="81"/>
        </w:numPr>
      </w:pPr>
      <w:r w:rsidRPr="00635FD7">
        <w:t>Действия;</w:t>
      </w:r>
    </w:p>
    <w:p w14:paraId="42A4D83B" w14:textId="61439A61" w:rsidR="005B5D5A" w:rsidRPr="00635FD7" w:rsidRDefault="00635FD7" w:rsidP="005B5D5A">
      <w:pPr>
        <w:numPr>
          <w:ilvl w:val="0"/>
          <w:numId w:val="81"/>
        </w:numPr>
      </w:pPr>
      <w:r w:rsidRPr="00635FD7">
        <w:t>Сценарии;</w:t>
      </w:r>
    </w:p>
    <w:p w14:paraId="540A92A7" w14:textId="558C85C5" w:rsidR="005B5D5A" w:rsidRPr="00635FD7" w:rsidRDefault="00635FD7" w:rsidP="005B5D5A">
      <w:pPr>
        <w:numPr>
          <w:ilvl w:val="0"/>
          <w:numId w:val="81"/>
        </w:numPr>
      </w:pPr>
      <w:proofErr w:type="spellStart"/>
      <w:r w:rsidRPr="00635FD7">
        <w:t>СценарииДействия</w:t>
      </w:r>
      <w:proofErr w:type="spellEnd"/>
      <w:r w:rsidRPr="00635FD7">
        <w:t xml:space="preserve"> (связующая таблица отношения многие-ко-многим);</w:t>
      </w:r>
    </w:p>
    <w:p w14:paraId="02D20703" w14:textId="3319746C" w:rsidR="005B5D5A" w:rsidRPr="00635FD7" w:rsidRDefault="00635FD7" w:rsidP="005B5D5A">
      <w:pPr>
        <w:numPr>
          <w:ilvl w:val="0"/>
          <w:numId w:val="81"/>
        </w:numPr>
      </w:pPr>
      <w:r w:rsidRPr="00635FD7">
        <w:t>Сессии.</w:t>
      </w:r>
    </w:p>
    <w:p w14:paraId="78824F9C" w14:textId="4E829293" w:rsidR="005B5D5A" w:rsidRDefault="005B5D5A" w:rsidP="00F84DAE">
      <w:r w:rsidRPr="00635FD7">
        <w:t>В приложении</w:t>
      </w:r>
      <w:r w:rsidR="00F84DAE" w:rsidRPr="003178E2">
        <w:t xml:space="preserve"> </w:t>
      </w:r>
      <w:r w:rsidR="00F84DAE" w:rsidRPr="006620E2">
        <w:t xml:space="preserve">реализованы </w:t>
      </w:r>
      <w:r w:rsidR="00F84DAE" w:rsidRPr="006620E2">
        <w:rPr>
          <w:lang w:val="en-US"/>
        </w:rPr>
        <w:t>CRUD</w:t>
      </w:r>
      <w:r w:rsidR="00F84DAE" w:rsidRPr="006620E2">
        <w:t xml:space="preserve">-операции </w:t>
      </w:r>
      <w:r w:rsidR="003178E2" w:rsidRPr="006620E2">
        <w:t xml:space="preserve">над </w:t>
      </w:r>
      <w:r w:rsidR="003178E2" w:rsidRPr="00635FD7">
        <w:t>одной сущностью предметной области</w:t>
      </w:r>
      <w:r w:rsidRPr="00635FD7">
        <w:t xml:space="preserve">: таблицей Действий. </w:t>
      </w:r>
      <w:r w:rsidR="00F84DAE" w:rsidRPr="00635FD7">
        <w:t>При запуске программы отправляет</w:t>
      </w:r>
      <w:r w:rsidR="003178E2" w:rsidRPr="00635FD7">
        <w:t>ся</w:t>
      </w:r>
      <w:r w:rsidR="00F84DAE" w:rsidRPr="00635FD7">
        <w:t xml:space="preserve"> запрос на сервер </w:t>
      </w:r>
      <w:r w:rsidR="00FA1D44">
        <w:t>БД</w:t>
      </w:r>
      <w:r w:rsidR="00F84DAE" w:rsidRPr="00635FD7">
        <w:t xml:space="preserve"> для получения всех доступных </w:t>
      </w:r>
      <w:r w:rsidRPr="00635FD7">
        <w:t>Д</w:t>
      </w:r>
      <w:r w:rsidR="00F84DAE" w:rsidRPr="00635FD7">
        <w:t>ействий</w:t>
      </w:r>
      <w:r w:rsidR="000E7534" w:rsidRPr="00635FD7">
        <w:t>, после чего в главном рабочем окне появится этот список</w:t>
      </w:r>
      <w:r w:rsidR="00F84DAE" w:rsidRPr="00635FD7">
        <w:t>.</w:t>
      </w:r>
      <w:r w:rsidR="00FA1D44">
        <w:t xml:space="preserve"> Реализована возможность копирования содержимого исходной электронной таблицы в БД и наоборот.</w:t>
      </w:r>
    </w:p>
    <w:p w14:paraId="7698803A" w14:textId="409A7852" w:rsidR="003178E2" w:rsidRPr="006620E2" w:rsidRDefault="00635FD7" w:rsidP="00F84DAE">
      <w:r w:rsidRPr="000E7534">
        <w:t xml:space="preserve">В серверном приложении доступны </w:t>
      </w:r>
      <w:r w:rsidRPr="000E7534">
        <w:rPr>
          <w:lang w:val="en-US"/>
        </w:rPr>
        <w:t>CRUD</w:t>
      </w:r>
      <w:r w:rsidRPr="000E7534">
        <w:t xml:space="preserve">-операции </w:t>
      </w:r>
      <w:r>
        <w:t>для всех таблиц,</w:t>
      </w:r>
      <w:r w:rsidR="00F84DAE">
        <w:t xml:space="preserve"> </w:t>
      </w:r>
      <w:r>
        <w:t xml:space="preserve">в клиентской </w:t>
      </w:r>
      <w:r w:rsidR="00F84DAE">
        <w:t xml:space="preserve">программе </w:t>
      </w:r>
      <w:r w:rsidR="00F84DAE" w:rsidRPr="006620E2">
        <w:t>доступн</w:t>
      </w:r>
      <w:r>
        <w:t>о</w:t>
      </w:r>
      <w:r w:rsidR="003178E2" w:rsidRPr="006620E2">
        <w:t>:</w:t>
      </w:r>
    </w:p>
    <w:p w14:paraId="1BE14C6F" w14:textId="2B108D57" w:rsidR="00F84DAE" w:rsidRDefault="00F84DAE" w:rsidP="003178E2">
      <w:pPr>
        <w:numPr>
          <w:ilvl w:val="0"/>
          <w:numId w:val="80"/>
        </w:numPr>
      </w:pPr>
      <w:r w:rsidRPr="006620E2">
        <w:t xml:space="preserve">создание нового </w:t>
      </w:r>
      <w:r w:rsidR="003178E2" w:rsidRPr="006620E2">
        <w:t>Д</w:t>
      </w:r>
      <w:r w:rsidRPr="006620E2">
        <w:t>ействия</w:t>
      </w:r>
      <w:r w:rsidR="003178E2" w:rsidRPr="006620E2">
        <w:t>, где перед отправкой запроса в базу данных сервер провалидирует (проверит</w:t>
      </w:r>
      <w:r w:rsidR="003178E2">
        <w:t xml:space="preserve"> корректность) вводимых данных и при успешной валидации вернёт актуальный список действий;</w:t>
      </w:r>
    </w:p>
    <w:p w14:paraId="55EDCAC8" w14:textId="36141D05" w:rsidR="00F84DAE" w:rsidRDefault="005B5D5A" w:rsidP="003178E2">
      <w:pPr>
        <w:numPr>
          <w:ilvl w:val="0"/>
          <w:numId w:val="80"/>
        </w:numPr>
      </w:pPr>
      <w:r>
        <w:t>получение</w:t>
      </w:r>
      <w:r w:rsidR="00F84DAE">
        <w:t xml:space="preserve"> спис</w:t>
      </w:r>
      <w:r w:rsidR="003178E2">
        <w:t>ка</w:t>
      </w:r>
      <w:r w:rsidR="00F84DAE">
        <w:t xml:space="preserve"> доступных действий;</w:t>
      </w:r>
    </w:p>
    <w:p w14:paraId="60D18311" w14:textId="479AB4BC" w:rsidR="003178E2" w:rsidRPr="00635FD7" w:rsidRDefault="005B5D5A" w:rsidP="003178E2">
      <w:pPr>
        <w:numPr>
          <w:ilvl w:val="0"/>
          <w:numId w:val="80"/>
        </w:numPr>
      </w:pPr>
      <w:r w:rsidRPr="00635FD7">
        <w:t>изменение содержимого конкретной записи в таблице Действий;</w:t>
      </w:r>
    </w:p>
    <w:p w14:paraId="1B894903" w14:textId="1EA4E6D0" w:rsidR="0062599B" w:rsidRPr="000E7534" w:rsidRDefault="005B5D5A" w:rsidP="00635FD7">
      <w:pPr>
        <w:numPr>
          <w:ilvl w:val="0"/>
          <w:numId w:val="80"/>
        </w:numPr>
      </w:pPr>
      <w:r w:rsidRPr="00635FD7">
        <w:t>удаление доступного Действия, причём не реализовано каскадное удаление: если Действие</w:t>
      </w:r>
      <w:r w:rsidR="000E7534" w:rsidRPr="00635FD7">
        <w:t xml:space="preserve"> участвует в каком-либо Сценарии, а пользователь</w:t>
      </w:r>
      <w:r w:rsidR="000E7534">
        <w:t xml:space="preserve"> пытается его удалить, то приложение уведомит о наличии связи и не даст удалить связанную запись</w:t>
      </w:r>
      <w:r w:rsidR="00635FD7">
        <w:t>.</w:t>
      </w:r>
    </w:p>
    <w:p w14:paraId="54FBAB57" w14:textId="5A362940" w:rsidR="002632AE" w:rsidRDefault="002632AE" w:rsidP="002632AE">
      <w:r>
        <w:t xml:space="preserve">Средства мониторинга и логирования внедрены не были. Данные процессы являются частью </w:t>
      </w:r>
      <w:proofErr w:type="spellStart"/>
      <w:r>
        <w:t>DevSecOps</w:t>
      </w:r>
      <w:proofErr w:type="spellEnd"/>
      <w:r>
        <w:t xml:space="preserve">-модели и реализуются специализированными инструментами (такими, как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, ELK </w:t>
      </w:r>
      <w:proofErr w:type="spellStart"/>
      <w:r>
        <w:t>Stack</w:t>
      </w:r>
      <w:proofErr w:type="spellEnd"/>
      <w:r>
        <w:t xml:space="preserve"> или </w:t>
      </w:r>
      <w:proofErr w:type="spellStart"/>
      <w:r>
        <w:t>Zabbix</w:t>
      </w:r>
      <w:proofErr w:type="spellEnd"/>
      <w:r>
        <w:t xml:space="preserve">) в рамках критической </w:t>
      </w:r>
      <w:r w:rsidR="001D6503">
        <w:t xml:space="preserve">информационной </w:t>
      </w:r>
      <w:r>
        <w:t>инфраструктуры. Они необходимы для управления нагрузкой</w:t>
      </w:r>
      <w:r w:rsidR="00635FD7">
        <w:t xml:space="preserve"> и </w:t>
      </w:r>
      <w:r>
        <w:t xml:space="preserve">контроля пользовательских сессий, </w:t>
      </w:r>
      <w:r w:rsidR="001D6503">
        <w:t>что</w:t>
      </w:r>
      <w:r>
        <w:t xml:space="preserve"> на текущем этапе разработки не предусмотрено.</w:t>
      </w:r>
    </w:p>
    <w:p w14:paraId="011A70B9" w14:textId="023DFA02" w:rsidR="002F7378" w:rsidRDefault="002632AE" w:rsidP="009375B6">
      <w:r>
        <w:t xml:space="preserve">В случае масштабирования информационной системы и </w:t>
      </w:r>
      <w:r w:rsidR="001D6503">
        <w:t>запуска</w:t>
      </w:r>
      <w:r>
        <w:t xml:space="preserve"> н</w:t>
      </w:r>
      <w:r w:rsidR="001D6503">
        <w:t>овых</w:t>
      </w:r>
      <w:r>
        <w:t xml:space="preserve"> </w:t>
      </w:r>
      <w:r w:rsidR="001D6503">
        <w:t>витков</w:t>
      </w:r>
      <w:r>
        <w:t xml:space="preserve"> жизненного цикла необходимо провести ревизию требований к отказоустойчивости. Внедрение централизованного сбора логов и метрик станет обязательным условием для обеспечения наблюдаемости и соответствия стандартам безопасности при работе с высоконагруженными узлами.</w:t>
      </w:r>
    </w:p>
    <w:p w14:paraId="6E6328F8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D27A209" w14:textId="77777777" w:rsidR="002F7378" w:rsidRDefault="00627F32" w:rsidP="00AC34A1">
      <w:pPr>
        <w:pStyle w:val="1"/>
        <w:numPr>
          <w:ilvl w:val="0"/>
          <w:numId w:val="0"/>
        </w:numPr>
      </w:pPr>
      <w:bookmarkStart w:id="27" w:name="_Toc226935525"/>
      <w:r w:rsidRPr="00FD7A82">
        <w:t>Заключение</w:t>
      </w:r>
      <w:bookmarkEnd w:id="27"/>
    </w:p>
    <w:p w14:paraId="17FDA09C" w14:textId="5B2B2B63" w:rsidR="00556946" w:rsidRDefault="00556946" w:rsidP="000B7A6D">
      <w:r w:rsidRPr="00556946">
        <w:t xml:space="preserve">В </w:t>
      </w:r>
      <w:r>
        <w:t>ходе реализации</w:t>
      </w:r>
      <w:r w:rsidRPr="00556946">
        <w:t xml:space="preserve"> проекта была разработана система управления</w:t>
      </w:r>
      <w:r>
        <w:t xml:space="preserve"> </w:t>
      </w:r>
      <w:r w:rsidR="000B7A6D">
        <w:t>данными сценариев</w:t>
      </w:r>
      <w:r w:rsidR="00B544D1">
        <w:t xml:space="preserve"> информационной системы </w:t>
      </w:r>
      <w:r w:rsidR="000B7A6D">
        <w:t>«Интеллектуальный VR-тренажёр операторов аппаратов химических производств: система обработки и генерации сценариев»</w:t>
      </w:r>
      <w:r w:rsidR="00E75111">
        <w:t xml:space="preserve"> </w:t>
      </w:r>
      <w:r w:rsidR="00800D1D">
        <w:t xml:space="preserve">для </w:t>
      </w:r>
      <w:r w:rsidR="00800D1D" w:rsidRPr="00800D1D">
        <w:t>отдел</w:t>
      </w:r>
      <w:r w:rsidR="00800D1D">
        <w:t>а</w:t>
      </w:r>
      <w:r w:rsidR="00800D1D" w:rsidRPr="00800D1D">
        <w:t xml:space="preserve"> 3D-визуализации и аддитивных технологий </w:t>
      </w:r>
      <w:r w:rsidR="00E75111" w:rsidRPr="00E75111">
        <w:t>АО «НИУИФ им. профессора Я.В. Самойлова»</w:t>
      </w:r>
      <w:r w:rsidR="000B7A6D">
        <w:t>.</w:t>
      </w:r>
    </w:p>
    <w:p w14:paraId="54962CAD" w14:textId="0C42C11A" w:rsidR="00B544D1" w:rsidRDefault="00B544D1" w:rsidP="00AC34A1">
      <w:r>
        <w:t>Был</w:t>
      </w:r>
      <w:r w:rsidR="00004C6D">
        <w:t>и</w:t>
      </w:r>
      <w:r>
        <w:t xml:space="preserve"> выявлен</w:t>
      </w:r>
      <w:r w:rsidR="00004C6D">
        <w:t>ы</w:t>
      </w:r>
      <w:r>
        <w:t xml:space="preserve"> проблем</w:t>
      </w:r>
      <w:r w:rsidR="00004C6D">
        <w:t xml:space="preserve">ы </w:t>
      </w:r>
      <w:r w:rsidR="00004C6D" w:rsidRPr="00004C6D">
        <w:t xml:space="preserve">избыточности, дублирования и рутинности поиска и обработки </w:t>
      </w:r>
      <w:r w:rsidR="00004C6D">
        <w:t>действий</w:t>
      </w:r>
      <w:r w:rsidR="00004C6D" w:rsidRPr="00004C6D">
        <w:t>, недостаточной безопасностью конфиденциальной информации и ограниченной масштабируемость</w:t>
      </w:r>
      <w:r w:rsidR="00004C6D">
        <w:t>ю</w:t>
      </w:r>
      <w:r w:rsidR="000B7A6D">
        <w:t xml:space="preserve"> при разработке сценариев</w:t>
      </w:r>
      <w:r w:rsidR="00004C6D">
        <w:t xml:space="preserve">. Причиной стало использование электронных таблиц с поддержкой макросов для хранения и обработки </w:t>
      </w:r>
      <w:r w:rsidR="00800D1D">
        <w:t xml:space="preserve">действий и </w:t>
      </w:r>
      <w:r w:rsidR="00004C6D">
        <w:t>дерев</w:t>
      </w:r>
      <w:r w:rsidR="00800D1D">
        <w:t>ьев</w:t>
      </w:r>
      <w:r w:rsidR="00004C6D">
        <w:t xml:space="preserve"> решений</w:t>
      </w:r>
      <w:r w:rsidR="00800D1D">
        <w:t xml:space="preserve"> при разработке сценариев</w:t>
      </w:r>
      <w:r>
        <w:t>.</w:t>
      </w:r>
    </w:p>
    <w:p w14:paraId="51C36A3B" w14:textId="4F919FA1" w:rsidR="00556946" w:rsidRPr="00556946" w:rsidRDefault="00627F32" w:rsidP="00556946">
      <w:r w:rsidRPr="00770DC0">
        <w:t>На этапе проектирования был проведён анализ предметной области, определены основные элементы системы и установлены связи между ними</w:t>
      </w:r>
      <w:r w:rsidR="00556946">
        <w:t xml:space="preserve">. Изучены понятие жизненного цикла информационной системы, </w:t>
      </w:r>
      <w:r w:rsidR="00004C6D">
        <w:t xml:space="preserve">описаны </w:t>
      </w:r>
      <w:r w:rsidR="00556946">
        <w:t xml:space="preserve">десять существующих моделей жизненного цикла и их стадии, проведена сравнительная характеристика моделей. </w:t>
      </w:r>
      <w:r w:rsidR="008400C5">
        <w:t>Была в</w:t>
      </w:r>
      <w:r w:rsidR="00556946">
        <w:t xml:space="preserve">ыбрана </w:t>
      </w:r>
      <w:proofErr w:type="spellStart"/>
      <w:r w:rsidR="00556946">
        <w:rPr>
          <w:lang w:val="en-US"/>
        </w:rPr>
        <w:t>DevSecOps</w:t>
      </w:r>
      <w:proofErr w:type="spellEnd"/>
      <w:r w:rsidR="00556946">
        <w:t xml:space="preserve">-модель </w:t>
      </w:r>
      <w:r w:rsidR="00004C6D">
        <w:t xml:space="preserve">по </w:t>
      </w:r>
      <w:r w:rsidR="000B7A6D">
        <w:t xml:space="preserve">причине </w:t>
      </w:r>
      <w:r w:rsidR="000B7A6D" w:rsidRPr="000B7A6D">
        <w:t>быстро</w:t>
      </w:r>
      <w:r w:rsidR="000B7A6D">
        <w:t>го</w:t>
      </w:r>
      <w:r w:rsidR="000B7A6D" w:rsidRPr="000B7A6D">
        <w:t xml:space="preserve"> прототипировани</w:t>
      </w:r>
      <w:r w:rsidR="000B7A6D">
        <w:t xml:space="preserve">я, автоматизированного </w:t>
      </w:r>
      <w:r w:rsidR="000B7A6D" w:rsidRPr="000B7A6D">
        <w:t>развёртывания</w:t>
      </w:r>
      <w:r w:rsidR="000B7A6D">
        <w:t xml:space="preserve"> и </w:t>
      </w:r>
      <w:r w:rsidR="000B7A6D" w:rsidRPr="000B7A6D">
        <w:t>приемлем</w:t>
      </w:r>
      <w:r w:rsidR="000B7A6D">
        <w:t>ой</w:t>
      </w:r>
      <w:r w:rsidR="000B7A6D" w:rsidRPr="000B7A6D">
        <w:t xml:space="preserve"> степен</w:t>
      </w:r>
      <w:r w:rsidR="000B7A6D">
        <w:t>и</w:t>
      </w:r>
      <w:r w:rsidR="000B7A6D" w:rsidRPr="000B7A6D">
        <w:t xml:space="preserve"> вовлечённости заказчика</w:t>
      </w:r>
      <w:r w:rsidR="008400C5">
        <w:t>.</w:t>
      </w:r>
    </w:p>
    <w:p w14:paraId="4DA2D57E" w14:textId="77777777" w:rsidR="00FA1D44" w:rsidRDefault="00627F32" w:rsidP="0091196C">
      <w:r w:rsidRPr="00770DC0">
        <w:t>На</w:t>
      </w:r>
      <w:r w:rsidR="008400C5">
        <w:t xml:space="preserve"> этапе</w:t>
      </w:r>
      <w:r w:rsidRPr="00770DC0">
        <w:t xml:space="preserve"> </w:t>
      </w:r>
      <w:r w:rsidR="00800D1D">
        <w:t>«</w:t>
      </w:r>
      <w:r w:rsidR="00800D1D" w:rsidRPr="00800D1D">
        <w:t>Разработк</w:t>
      </w:r>
      <w:r w:rsidR="00800D1D">
        <w:t>и</w:t>
      </w:r>
      <w:r w:rsidR="00800D1D" w:rsidRPr="00800D1D">
        <w:t xml:space="preserve"> и описани</w:t>
      </w:r>
      <w:r w:rsidR="00800D1D">
        <w:t>я</w:t>
      </w:r>
      <w:r w:rsidR="00800D1D" w:rsidRPr="00800D1D">
        <w:t xml:space="preserve"> сущностей</w:t>
      </w:r>
      <w:r w:rsidR="00800D1D">
        <w:t>»</w:t>
      </w:r>
      <w:r w:rsidR="000B7A6D">
        <w:t xml:space="preserve"> жизненного цикла</w:t>
      </w:r>
      <w:r w:rsidRPr="00770DC0">
        <w:t xml:space="preserve"> была создана ER-диаграмма. По логической модели</w:t>
      </w:r>
      <w:r w:rsidR="008400C5">
        <w:t xml:space="preserve"> была</w:t>
      </w:r>
      <w:r w:rsidRPr="00770DC0">
        <w:t xml:space="preserve"> создана</w:t>
      </w:r>
      <w:r w:rsidR="008400C5">
        <w:t xml:space="preserve"> </w:t>
      </w:r>
      <w:r w:rsidRPr="00770DC0">
        <w:t>база данных</w:t>
      </w:r>
      <w:r w:rsidR="00296E3E">
        <w:t xml:space="preserve"> </w:t>
      </w:r>
      <w:r w:rsidR="00296E3E">
        <w:rPr>
          <w:lang w:val="en-US"/>
        </w:rPr>
        <w:t>PostgreSQL</w:t>
      </w:r>
      <w:r w:rsidR="00296E3E" w:rsidRPr="00296E3E">
        <w:t>.</w:t>
      </w:r>
    </w:p>
    <w:p w14:paraId="6D5E446E" w14:textId="77777777" w:rsidR="00FA1D44" w:rsidRDefault="00296E3E" w:rsidP="0091196C">
      <w:r>
        <w:t>Разработано</w:t>
      </w:r>
      <w:r w:rsidR="0044798E">
        <w:t xml:space="preserve"> серверное приложение для взаимодействия с </w:t>
      </w:r>
      <w:r>
        <w:t>базой данных</w:t>
      </w:r>
      <w:r w:rsidR="0044798E">
        <w:t xml:space="preserve"> </w:t>
      </w:r>
      <w:r w:rsidR="0044798E" w:rsidRPr="008400C5">
        <w:t>на языке высокого у</w:t>
      </w:r>
      <w:r w:rsidR="0044798E" w:rsidRPr="0044798E">
        <w:t xml:space="preserve">ровня </w:t>
      </w:r>
      <w:r w:rsidR="0091196C">
        <w:rPr>
          <w:lang w:val="en-US"/>
        </w:rPr>
        <w:t>C</w:t>
      </w:r>
      <w:r w:rsidR="0091196C" w:rsidRPr="0091196C">
        <w:t>#</w:t>
      </w:r>
      <w:r w:rsidR="0044798E">
        <w:t xml:space="preserve"> с использованием </w:t>
      </w:r>
      <w:r w:rsidR="0044798E" w:rsidRPr="0044798E">
        <w:t>фреймвор</w:t>
      </w:r>
      <w:r w:rsidR="0044798E">
        <w:t xml:space="preserve">ков </w:t>
      </w:r>
      <w:r w:rsidR="0091196C" w:rsidRPr="0091196C">
        <w:rPr>
          <w:lang w:val="en-US"/>
        </w:rPr>
        <w:t>ASP</w:t>
      </w:r>
      <w:r w:rsidR="0091196C" w:rsidRPr="0091196C">
        <w:t xml:space="preserve"> .</w:t>
      </w:r>
      <w:r w:rsidR="0091196C" w:rsidRPr="0091196C">
        <w:rPr>
          <w:lang w:val="en-US"/>
        </w:rPr>
        <w:t>NET</w:t>
      </w:r>
      <w:r w:rsidR="0091196C" w:rsidRPr="0091196C">
        <w:t xml:space="preserve"> </w:t>
      </w:r>
      <w:r w:rsidR="0091196C" w:rsidRPr="0091196C">
        <w:rPr>
          <w:lang w:val="en-US"/>
        </w:rPr>
        <w:t>Core</w:t>
      </w:r>
      <w:r w:rsidR="0091196C" w:rsidRPr="0091196C">
        <w:t xml:space="preserve"> и </w:t>
      </w:r>
      <w:r w:rsidR="0091196C" w:rsidRPr="0091196C">
        <w:rPr>
          <w:lang w:val="en-US"/>
        </w:rPr>
        <w:t>Entity</w:t>
      </w:r>
      <w:r w:rsidR="0091196C" w:rsidRPr="0091196C">
        <w:t xml:space="preserve"> </w:t>
      </w:r>
      <w:r w:rsidR="0091196C" w:rsidRPr="0091196C">
        <w:rPr>
          <w:lang w:val="en-US"/>
        </w:rPr>
        <w:t>Framework</w:t>
      </w:r>
      <w:r w:rsidR="0091196C" w:rsidRPr="0091196C">
        <w:t xml:space="preserve"> </w:t>
      </w:r>
      <w:r w:rsidR="0091196C" w:rsidRPr="0091196C">
        <w:rPr>
          <w:lang w:val="en-US"/>
        </w:rPr>
        <w:t>Core</w:t>
      </w:r>
      <w:r w:rsidRPr="0091196C">
        <w:t>.</w:t>
      </w:r>
    </w:p>
    <w:p w14:paraId="0A91AE1F" w14:textId="7EAFB1D1" w:rsidR="00627F32" w:rsidRPr="00770DC0" w:rsidRDefault="00296E3E" w:rsidP="00FA1D44">
      <w:r w:rsidRPr="0091196C">
        <w:t>Р</w:t>
      </w:r>
      <w:r w:rsidR="008400C5" w:rsidRPr="0091196C">
        <w:t xml:space="preserve">азработано </w:t>
      </w:r>
      <w:r w:rsidR="0044798E" w:rsidRPr="0091196C">
        <w:t xml:space="preserve">клиентское </w:t>
      </w:r>
      <w:r w:rsidR="008400C5" w:rsidRPr="0091196C">
        <w:t xml:space="preserve">приложение на языке высокого уровня </w:t>
      </w:r>
      <w:r w:rsidR="000B7A6D" w:rsidRPr="0091196C">
        <w:rPr>
          <w:lang w:val="en-US"/>
        </w:rPr>
        <w:t>C</w:t>
      </w:r>
      <w:r w:rsidR="000B7A6D" w:rsidRPr="0091196C">
        <w:t>#</w:t>
      </w:r>
      <w:r w:rsidR="008400C5" w:rsidRPr="0091196C">
        <w:t xml:space="preserve"> с использованием фреймворк</w:t>
      </w:r>
      <w:r w:rsidR="0044798E" w:rsidRPr="0091196C">
        <w:t>а</w:t>
      </w:r>
      <w:r w:rsidR="008400C5" w:rsidRPr="0091196C">
        <w:t xml:space="preserve"> </w:t>
      </w:r>
      <w:r w:rsidR="000B7A6D" w:rsidRPr="0091196C">
        <w:rPr>
          <w:lang w:val="en-US"/>
        </w:rPr>
        <w:t>WPF</w:t>
      </w:r>
      <w:r w:rsidR="008400C5" w:rsidRPr="0091196C">
        <w:t xml:space="preserve">, которое обеспечивает пользователю </w:t>
      </w:r>
      <w:r w:rsidR="0091196C" w:rsidRPr="0091196C">
        <w:t xml:space="preserve">CRUD-операции над сущностью </w:t>
      </w:r>
      <w:r w:rsidR="0091196C">
        <w:t>Д</w:t>
      </w:r>
      <w:r w:rsidR="0091196C" w:rsidRPr="0091196C">
        <w:t>ействий</w:t>
      </w:r>
      <w:r w:rsidR="0091196C">
        <w:t>.</w:t>
      </w:r>
      <w:r w:rsidR="00FA1D44">
        <w:t xml:space="preserve"> Реализована возможность копирования содержимого исходной электронной таблицы в базу данных и содержимого базы данных в формат электронной таблицы.</w:t>
      </w:r>
    </w:p>
    <w:p w14:paraId="11D18CCB" w14:textId="5CEE4A92" w:rsidR="002F7378" w:rsidRPr="00770DC0" w:rsidRDefault="008400C5" w:rsidP="00AC34A1">
      <w:r>
        <w:t xml:space="preserve">На данный момент система проходит </w:t>
      </w:r>
      <w:r w:rsidR="00E75111">
        <w:t xml:space="preserve">оценку удобства использования </w:t>
      </w:r>
      <w:r w:rsidR="00800D1D">
        <w:t xml:space="preserve">фокус-группой из </w:t>
      </w:r>
      <w:r w:rsidR="00E75111">
        <w:t>сотрудник</w:t>
      </w:r>
      <w:r w:rsidR="00800D1D">
        <w:t xml:space="preserve">ов </w:t>
      </w:r>
      <w:r w:rsidR="00800D1D" w:rsidRPr="00800D1D">
        <w:t>отдела 3D-визуализации и аддитивных технологий</w:t>
      </w:r>
      <w:r w:rsidR="00E75111">
        <w:t xml:space="preserve"> </w:t>
      </w:r>
      <w:r w:rsidR="00E75111" w:rsidRPr="00E75111">
        <w:t>компании АО «НИУИФ»</w:t>
      </w:r>
      <w:r w:rsidR="00E75111">
        <w:t>.</w:t>
      </w:r>
    </w:p>
    <w:p w14:paraId="2F12FDB2" w14:textId="77777777" w:rsidR="00627F32" w:rsidRPr="00770DC0" w:rsidRDefault="00627F32" w:rsidP="00AC34A1"/>
    <w:p w14:paraId="069B671D" w14:textId="77777777" w:rsidR="002F7378" w:rsidRPr="00770DC0" w:rsidRDefault="002F7378" w:rsidP="00AC34A1"/>
    <w:p w14:paraId="12CF8806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3EA20268" w14:textId="77777777" w:rsidR="00627F32" w:rsidRDefault="00627F32" w:rsidP="00AC34A1">
      <w:pPr>
        <w:pStyle w:val="1"/>
        <w:numPr>
          <w:ilvl w:val="0"/>
          <w:numId w:val="0"/>
        </w:numPr>
      </w:pPr>
      <w:bookmarkStart w:id="28" w:name="_Toc226935526"/>
      <w:r w:rsidRPr="00627F32">
        <w:t>Список литературы</w:t>
      </w:r>
      <w:bookmarkEnd w:id="28"/>
    </w:p>
    <w:p w14:paraId="23F2D7A9" w14:textId="0C0C4A39" w:rsidR="008F49F0" w:rsidRDefault="008F49F0" w:rsidP="008F49F0">
      <w:pPr>
        <w:numPr>
          <w:ilvl w:val="0"/>
          <w:numId w:val="15"/>
        </w:numPr>
        <w:tabs>
          <w:tab w:val="left" w:pos="993"/>
        </w:tabs>
        <w:ind w:firstLine="426"/>
      </w:pPr>
      <w:r>
        <w:t xml:space="preserve">Берг, </w:t>
      </w:r>
      <w:r w:rsidRPr="003C09DE">
        <w:t>Дмитрий Борисович</w:t>
      </w:r>
      <w:r>
        <w:t xml:space="preserve">. Модели жизненного </w:t>
      </w:r>
      <w:proofErr w:type="gramStart"/>
      <w:r>
        <w:t>цикла :</w:t>
      </w:r>
      <w:proofErr w:type="gramEnd"/>
      <w:r>
        <w:t xml:space="preserve"> учеб</w:t>
      </w:r>
      <w:r w:rsidR="006B7081">
        <w:t>ное</w:t>
      </w:r>
      <w:r>
        <w:t xml:space="preserve"> пособие / Д. Б. Берг, Е. А. Ульянова, П. В. Добряк. — </w:t>
      </w:r>
      <w:proofErr w:type="gramStart"/>
      <w:r>
        <w:t>Екатеринбург :</w:t>
      </w:r>
      <w:proofErr w:type="gramEnd"/>
      <w:r>
        <w:t xml:space="preserve"> Изд-во Урал. ун-та, 2014. — 74</w:t>
      </w:r>
      <w:r w:rsidRPr="00700BB7">
        <w:t xml:space="preserve"> </w:t>
      </w:r>
      <w:r>
        <w:t>с.</w:t>
      </w:r>
    </w:p>
    <w:p w14:paraId="54ED86E1" w14:textId="4125B0D6" w:rsidR="008F49F0" w:rsidRDefault="008F49F0" w:rsidP="008F49F0">
      <w:pPr>
        <w:numPr>
          <w:ilvl w:val="0"/>
          <w:numId w:val="15"/>
        </w:numPr>
        <w:tabs>
          <w:tab w:val="left" w:pos="993"/>
        </w:tabs>
        <w:ind w:firstLine="426"/>
      </w:pPr>
      <w:r w:rsidRPr="003C09DE">
        <w:t xml:space="preserve">Берг, Дмитрий Борисович. Управление жизненным циклом информационных </w:t>
      </w:r>
      <w:proofErr w:type="gramStart"/>
      <w:r w:rsidRPr="003C09DE">
        <w:t>систем :</w:t>
      </w:r>
      <w:proofErr w:type="gramEnd"/>
      <w:r w:rsidRPr="003C09DE">
        <w:t xml:space="preserve"> учебное пособие / Д.Б. Берг, О.М. Зверева, А.Ю. Вишнякова ; М-во науки и высшего образования РФ. — </w:t>
      </w:r>
      <w:proofErr w:type="gramStart"/>
      <w:r w:rsidRPr="003C09DE">
        <w:t>Екатеринбург :</w:t>
      </w:r>
      <w:proofErr w:type="gramEnd"/>
      <w:r w:rsidRPr="003C09DE">
        <w:t xml:space="preserve"> Изд-во Урал. ун-та, 2022.— 94 с.</w:t>
      </w:r>
    </w:p>
    <w:p w14:paraId="2A06761A" w14:textId="44BDB896" w:rsidR="008F49F0" w:rsidRDefault="008F49F0" w:rsidP="008F49F0">
      <w:pPr>
        <w:numPr>
          <w:ilvl w:val="0"/>
          <w:numId w:val="15"/>
        </w:numPr>
      </w:pPr>
      <w:r w:rsidRPr="00782061">
        <w:t xml:space="preserve">Девяткин, Д. А. Построение ансамблей деревьев решений с использованием линейных и нелинейных </w:t>
      </w:r>
      <w:proofErr w:type="gramStart"/>
      <w:r w:rsidRPr="00782061">
        <w:t>разделителей :</w:t>
      </w:r>
      <w:proofErr w:type="gramEnd"/>
      <w:r w:rsidRPr="00782061">
        <w:t xml:space="preserve"> </w:t>
      </w:r>
      <w:proofErr w:type="spellStart"/>
      <w:r w:rsidRPr="00782061">
        <w:t>дис</w:t>
      </w:r>
      <w:proofErr w:type="spellEnd"/>
      <w:r w:rsidRPr="00782061">
        <w:t xml:space="preserve">. на соискание учёной степени канд. физ.-мат. наук : 2.3.5 / Девяткин Дмитрий Алексеевич ; науч. рук. А. М. </w:t>
      </w:r>
      <w:proofErr w:type="gramStart"/>
      <w:r w:rsidRPr="00782061">
        <w:t>Коновалов ;</w:t>
      </w:r>
      <w:proofErr w:type="gramEnd"/>
      <w:r w:rsidRPr="00782061">
        <w:t xml:space="preserve"> Институт системного программирования им. В. П. Иванникова Рос. акад. наук. — Москва, 2022. — 115 с. — URL: https://www.ispras.ru/dcouncil/docs/diss/2022/devjatkin/dissertacija-devjatkin.pdf (дата обращения: 16.03.2026). — </w:t>
      </w:r>
      <w:proofErr w:type="gramStart"/>
      <w:r w:rsidRPr="00782061">
        <w:t>Текст :</w:t>
      </w:r>
      <w:proofErr w:type="gramEnd"/>
      <w:r w:rsidRPr="00782061">
        <w:t xml:space="preserve"> электронный</w:t>
      </w:r>
      <w:r w:rsidR="00576E35">
        <w:t>.</w:t>
      </w:r>
    </w:p>
    <w:p w14:paraId="7DD29AC5" w14:textId="4E6754BD" w:rsidR="00700BB7" w:rsidRPr="00782061" w:rsidRDefault="004B33A7" w:rsidP="00700BB7">
      <w:pPr>
        <w:numPr>
          <w:ilvl w:val="0"/>
          <w:numId w:val="15"/>
        </w:numPr>
        <w:tabs>
          <w:tab w:val="left" w:pos="993"/>
        </w:tabs>
        <w:ind w:firstLine="426"/>
      </w:pPr>
      <w:r>
        <w:t>Е</w:t>
      </w:r>
      <w:r w:rsidRPr="004B33A7">
        <w:t>ршов, Е</w:t>
      </w:r>
      <w:r w:rsidR="006B7081">
        <w:t>.</w:t>
      </w:r>
      <w:r w:rsidR="002C459B">
        <w:t xml:space="preserve"> </w:t>
      </w:r>
      <w:r w:rsidRPr="004B33A7">
        <w:t>В. Методика и организация самостоятельной работы студентов: учебно-методическое пособие // Е.В. Ершов</w:t>
      </w:r>
      <w:r w:rsidR="006B7081" w:rsidRPr="006B7081">
        <w:t xml:space="preserve"> [и др.].</w:t>
      </w:r>
      <w:r w:rsidR="006B7081">
        <w:t xml:space="preserve"> </w:t>
      </w:r>
      <w:r w:rsidRPr="004B33A7">
        <w:t xml:space="preserve">– </w:t>
      </w:r>
      <w:proofErr w:type="gramStart"/>
      <w:r w:rsidR="006B7081" w:rsidRPr="006B7081">
        <w:t>Череповец :</w:t>
      </w:r>
      <w:proofErr w:type="gramEnd"/>
      <w:r w:rsidR="006B7081">
        <w:t xml:space="preserve"> </w:t>
      </w:r>
      <w:r w:rsidRPr="004B33A7">
        <w:t>ФГБОУ ВПО «Череповецкий государственный университет», 2015. – 243 с.</w:t>
      </w:r>
    </w:p>
    <w:p w14:paraId="572C1406" w14:textId="562D07F7" w:rsidR="008F49F0" w:rsidRDefault="008F49F0" w:rsidP="008F49F0">
      <w:pPr>
        <w:numPr>
          <w:ilvl w:val="0"/>
          <w:numId w:val="15"/>
        </w:numPr>
        <w:tabs>
          <w:tab w:val="left" w:pos="993"/>
        </w:tabs>
        <w:ind w:firstLine="426"/>
      </w:pPr>
      <w:r w:rsidRPr="00341DC0">
        <w:t>Иванова Г.</w:t>
      </w:r>
      <w:r w:rsidR="0083596F">
        <w:t xml:space="preserve"> </w:t>
      </w:r>
      <w:r w:rsidRPr="00341DC0">
        <w:t>С. Технология программирования: Учебник для вузов. - М.: Изд-во МГТУ им. Н.Э. Баумана, 2002. - 320 с.: ил. (Сер. Информатика в техническом университете.)</w:t>
      </w:r>
    </w:p>
    <w:p w14:paraId="59D56AD5" w14:textId="68C70868" w:rsidR="00700BB7" w:rsidRDefault="00700BB7" w:rsidP="00700BB7">
      <w:pPr>
        <w:numPr>
          <w:ilvl w:val="0"/>
          <w:numId w:val="15"/>
        </w:numPr>
        <w:tabs>
          <w:tab w:val="left" w:pos="993"/>
        </w:tabs>
        <w:ind w:firstLine="426"/>
      </w:pPr>
      <w:r w:rsidRPr="00700BB7">
        <w:t xml:space="preserve">Куликов, С. C. Реляционные базы данных в </w:t>
      </w:r>
      <w:proofErr w:type="gramStart"/>
      <w:r w:rsidRPr="00700BB7">
        <w:t>примерах :</w:t>
      </w:r>
      <w:proofErr w:type="gramEnd"/>
      <w:r w:rsidRPr="00700BB7">
        <w:t xml:space="preserve"> практическое пособие для программистов и тестировщиков / С. С. Куликов. — Минск: Четыре четверти, 2020. — 424 с.</w:t>
      </w:r>
    </w:p>
    <w:p w14:paraId="6D498FCA" w14:textId="339E2C9E" w:rsidR="00425D9D" w:rsidRDefault="00425D9D" w:rsidP="00425D9D">
      <w:pPr>
        <w:numPr>
          <w:ilvl w:val="0"/>
          <w:numId w:val="15"/>
        </w:numPr>
        <w:tabs>
          <w:tab w:val="left" w:pos="993"/>
        </w:tabs>
      </w:pPr>
      <w:r w:rsidRPr="006A73AA">
        <w:t>Семенченко Р. Д. Сценарии обучения в обучающих тренаж</w:t>
      </w:r>
      <w:r>
        <w:t>ё</w:t>
      </w:r>
      <w:r w:rsidRPr="006A73AA">
        <w:t>рах // Наука и современность. 2016. №44.</w:t>
      </w:r>
      <w:r>
        <w:t xml:space="preserve"> </w:t>
      </w:r>
      <w:r w:rsidRPr="0074701E">
        <w:t>– Электронный ресурс. – URL: «</w:t>
      </w:r>
      <w:r w:rsidRPr="006A73AA">
        <w:t>https://cyberleninka.ru/article/n/stsenarii-obucheniya-v-obuchayuschih-trenazherah</w:t>
      </w:r>
      <w:r>
        <w:t>».</w:t>
      </w:r>
      <w:r w:rsidRPr="006A73AA">
        <w:t xml:space="preserve"> (</w:t>
      </w:r>
      <w:r>
        <w:t>Д</w:t>
      </w:r>
      <w:r w:rsidRPr="006A73AA">
        <w:t>ата обращения: 10.03.2026).</w:t>
      </w:r>
    </w:p>
    <w:p w14:paraId="0DDB10F4" w14:textId="41B27DCD" w:rsidR="0020205C" w:rsidRDefault="008A01A6" w:rsidP="0020205C">
      <w:pPr>
        <w:numPr>
          <w:ilvl w:val="0"/>
          <w:numId w:val="15"/>
        </w:numPr>
        <w:tabs>
          <w:tab w:val="left" w:pos="993"/>
        </w:tabs>
        <w:ind w:firstLine="426"/>
      </w:pPr>
      <w:r>
        <w:t>Федотова Д.Э., Семенов Ю.Д., Чижик К.Н. CASE-технологии: Практикум. - М.: Горячая линия-Телеком, 2005.-160 с: ил.</w:t>
      </w:r>
    </w:p>
    <w:p w14:paraId="66561F7D" w14:textId="5F1E6F81" w:rsidR="00D96E43" w:rsidRPr="00B32467" w:rsidRDefault="00D96E43" w:rsidP="00D96E43">
      <w:pPr>
        <w:numPr>
          <w:ilvl w:val="0"/>
          <w:numId w:val="15"/>
        </w:numPr>
        <w:tabs>
          <w:tab w:val="left" w:pos="993"/>
        </w:tabs>
        <w:ind w:firstLine="426"/>
      </w:pPr>
      <w:r w:rsidRPr="00B32467">
        <w:t xml:space="preserve">АО «НИУИФ им. профессора Я.В. Самойлова» | Специализация, адрес, телефоны – Электронный ресурс. – URL: «https://www.phosagro.ru/about/ </w:t>
      </w:r>
      <w:proofErr w:type="spellStart"/>
      <w:r w:rsidRPr="00B32467">
        <w:t>holding_niuif</w:t>
      </w:r>
      <w:proofErr w:type="spellEnd"/>
      <w:r w:rsidRPr="00B32467">
        <w:t>/». (Дата обращения: 26.02.2026).</w:t>
      </w:r>
    </w:p>
    <w:p w14:paraId="257E82D5" w14:textId="180BDA35" w:rsidR="006B7081" w:rsidRDefault="006B7081" w:rsidP="006B7081">
      <w:pPr>
        <w:numPr>
          <w:ilvl w:val="0"/>
          <w:numId w:val="15"/>
        </w:numPr>
        <w:tabs>
          <w:tab w:val="left" w:pos="993"/>
        </w:tabs>
      </w:pPr>
      <w:r>
        <w:t xml:space="preserve">Что такое дерево решений и где его используют? / </w:t>
      </w:r>
      <w:proofErr w:type="spellStart"/>
      <w:r>
        <w:t>Хабр</w:t>
      </w:r>
      <w:proofErr w:type="spellEnd"/>
      <w:r>
        <w:t xml:space="preserve"> </w:t>
      </w:r>
      <w:r w:rsidRPr="0074701E">
        <w:t xml:space="preserve">– Электронный ресурс. </w:t>
      </w:r>
      <w:r w:rsidRPr="00624ED4">
        <w:rPr>
          <w:color w:val="auto"/>
        </w:rPr>
        <w:t>– URL: «</w:t>
      </w:r>
      <w:hyperlink r:id="rId26" w:history="1">
        <w:r w:rsidRPr="00624ED4">
          <w:rPr>
            <w:rStyle w:val="a6"/>
            <w:color w:val="auto"/>
            <w:u w:val="none"/>
          </w:rPr>
          <w:t>https://habr.com/ru/companies/productstar/articles/523044/</w:t>
        </w:r>
      </w:hyperlink>
      <w:r w:rsidRPr="00624ED4">
        <w:t>»</w:t>
      </w:r>
      <w:r>
        <w:t>.</w:t>
      </w:r>
      <w:r w:rsidRPr="00624ED4">
        <w:t xml:space="preserve"> (Дата обращения: </w:t>
      </w:r>
      <w:r>
        <w:t>10</w:t>
      </w:r>
      <w:r w:rsidRPr="00624ED4">
        <w:t>.0</w:t>
      </w:r>
      <w:r>
        <w:t>3</w:t>
      </w:r>
      <w:r w:rsidRPr="00624ED4">
        <w:t>.2026).</w:t>
      </w:r>
    </w:p>
    <w:p w14:paraId="3B63D3D3" w14:textId="0AA70A0E" w:rsidR="00B9178B" w:rsidRDefault="0020205C" w:rsidP="00D96E43">
      <w:pPr>
        <w:numPr>
          <w:ilvl w:val="0"/>
          <w:numId w:val="15"/>
        </w:numPr>
        <w:tabs>
          <w:tab w:val="left" w:pos="993"/>
        </w:tabs>
        <w:ind w:firstLine="426"/>
      </w:pPr>
      <w:r>
        <w:t xml:space="preserve">Модель «Code &amp; </w:t>
      </w:r>
      <w:proofErr w:type="spellStart"/>
      <w:r>
        <w:t>Fix</w:t>
      </w:r>
      <w:proofErr w:type="spellEnd"/>
      <w:r>
        <w:t xml:space="preserve">» </w:t>
      </w:r>
      <w:r w:rsidRPr="002300F6">
        <w:t>– Электронный ресурс. – URL: «</w:t>
      </w:r>
      <w:r>
        <w:t>https://studfile.net/preview/16493243/page:3/</w:t>
      </w:r>
      <w:bookmarkStart w:id="29" w:name="_Hlk222987631"/>
      <w:r w:rsidR="00F00878" w:rsidRPr="002300F6">
        <w:t>».</w:t>
      </w:r>
      <w:r w:rsidR="001F476C">
        <w:t xml:space="preserve"> (</w:t>
      </w:r>
      <w:r w:rsidRPr="0074701E">
        <w:t xml:space="preserve">Дата обращения: </w:t>
      </w:r>
      <w:r>
        <w:t>27.02.2026</w:t>
      </w:r>
      <w:r w:rsidR="001F476C">
        <w:t>).</w:t>
      </w:r>
      <w:bookmarkEnd w:id="29"/>
    </w:p>
    <w:p w14:paraId="6DA5832C" w14:textId="266CB6B8" w:rsidR="000E2661" w:rsidRPr="00B9178B" w:rsidRDefault="000E2661" w:rsidP="000E2661">
      <w:pPr>
        <w:numPr>
          <w:ilvl w:val="0"/>
          <w:numId w:val="15"/>
        </w:numPr>
        <w:tabs>
          <w:tab w:val="left" w:pos="993"/>
        </w:tabs>
        <w:ind w:firstLine="426"/>
      </w:pPr>
      <w:r>
        <w:t xml:space="preserve">Быстрая разработка приложений </w:t>
      </w:r>
      <w:proofErr w:type="spellStart"/>
      <w:r>
        <w:t>rad</w:t>
      </w:r>
      <w:proofErr w:type="spellEnd"/>
      <w:r>
        <w:t xml:space="preserve"> преимущества, недостатки, область применения </w:t>
      </w:r>
      <w:r w:rsidRPr="000E2661">
        <w:t>– Электронный ресурс. – URL: «</w:t>
      </w:r>
      <w:r>
        <w:t xml:space="preserve">https://studfile.net/preview/3240755/page:4/» </w:t>
      </w:r>
      <w:r w:rsidRPr="0074701E">
        <w:t xml:space="preserve">(Дата обращения: </w:t>
      </w:r>
      <w:r>
        <w:t>27.02.2026</w:t>
      </w:r>
      <w:r w:rsidRPr="0074701E">
        <w:t>)</w:t>
      </w:r>
      <w:r w:rsidR="00C267FF" w:rsidRPr="00C267FF">
        <w:t>.</w:t>
      </w:r>
    </w:p>
    <w:p w14:paraId="4C7C5E81" w14:textId="78ABC5D7" w:rsidR="007D2404" w:rsidRDefault="0074701E" w:rsidP="007D2404">
      <w:pPr>
        <w:numPr>
          <w:ilvl w:val="0"/>
          <w:numId w:val="15"/>
        </w:numPr>
        <w:tabs>
          <w:tab w:val="left" w:pos="993"/>
        </w:tabs>
        <w:ind w:firstLine="426"/>
      </w:pPr>
      <w:r>
        <w:t xml:space="preserve">Экстремальное программирование (XP) не для слабонервных </w:t>
      </w:r>
      <w:r w:rsidRPr="0074701E">
        <w:t>– Электронный ресурс. – URL: «</w:t>
      </w:r>
      <w:r>
        <w:t xml:space="preserve">https://worksection.com/blog/extreme-programming.html» </w:t>
      </w:r>
      <w:r w:rsidRPr="0074701E">
        <w:t xml:space="preserve">(Дата обращения: </w:t>
      </w:r>
      <w:r>
        <w:t>27.02.2026</w:t>
      </w:r>
      <w:r w:rsidRPr="0074701E">
        <w:t>).</w:t>
      </w:r>
    </w:p>
    <w:p w14:paraId="5A5A0FF2" w14:textId="4F31C885" w:rsidR="00E558A2" w:rsidRPr="00E558A2" w:rsidRDefault="007D2404" w:rsidP="00E558A2">
      <w:pPr>
        <w:numPr>
          <w:ilvl w:val="0"/>
          <w:numId w:val="15"/>
        </w:numPr>
        <w:tabs>
          <w:tab w:val="left" w:pos="993"/>
        </w:tabs>
        <w:ind w:firstLine="426"/>
      </w:pPr>
      <w:r>
        <w:t xml:space="preserve">Какая разница между </w:t>
      </w:r>
      <w:proofErr w:type="spellStart"/>
      <w:r>
        <w:t>DevOps</w:t>
      </w:r>
      <w:proofErr w:type="spellEnd"/>
      <w:r>
        <w:t xml:space="preserve"> и </w:t>
      </w:r>
      <w:proofErr w:type="spellStart"/>
      <w:r>
        <w:t>DevSecOps</w:t>
      </w:r>
      <w:proofErr w:type="spellEnd"/>
      <w:r>
        <w:t xml:space="preserve">? </w:t>
      </w:r>
      <w:r w:rsidRPr="0074701E">
        <w:t>– Электронный ресурс. – URL: «</w:t>
      </w:r>
      <w:r>
        <w:t xml:space="preserve">https://pvs-studio.ru/ru/blog/posts/0710/» </w:t>
      </w:r>
      <w:r w:rsidRPr="0074701E">
        <w:t xml:space="preserve">(Дата обращения: </w:t>
      </w:r>
      <w:r>
        <w:t>28.02.2026</w:t>
      </w:r>
      <w:r w:rsidRPr="0074701E">
        <w:t>).</w:t>
      </w:r>
    </w:p>
    <w:p w14:paraId="393A771C" w14:textId="7028216E" w:rsidR="002864E6" w:rsidRDefault="00E558A2" w:rsidP="00041E4C">
      <w:pPr>
        <w:numPr>
          <w:ilvl w:val="0"/>
          <w:numId w:val="15"/>
        </w:numPr>
        <w:tabs>
          <w:tab w:val="left" w:pos="993"/>
        </w:tabs>
        <w:ind w:firstLine="426"/>
      </w:pPr>
      <w:bookmarkStart w:id="30" w:name="_Hlk224481019"/>
      <w:r>
        <w:t xml:space="preserve">Знакомство с </w:t>
      </w:r>
      <w:proofErr w:type="spellStart"/>
      <w:r>
        <w:t>DevSecOps</w:t>
      </w:r>
      <w:proofErr w:type="spellEnd"/>
      <w:r>
        <w:t xml:space="preserve"> </w:t>
      </w:r>
      <w:proofErr w:type="spellStart"/>
      <w:r>
        <w:t>Guideline</w:t>
      </w:r>
      <w:proofErr w:type="spellEnd"/>
      <w:r>
        <w:t xml:space="preserve">: правила организации безопасной разработки на уровне процессов / </w:t>
      </w:r>
      <w:proofErr w:type="spellStart"/>
      <w:r>
        <w:t>Хабр</w:t>
      </w:r>
      <w:proofErr w:type="spellEnd"/>
      <w:r w:rsidRPr="00E558A2">
        <w:t xml:space="preserve"> </w:t>
      </w:r>
      <w:r w:rsidRPr="0074701E">
        <w:t>– Электронный ресурс. – URL: «</w:t>
      </w:r>
      <w:r>
        <w:t xml:space="preserve">https://habr.com/ru/companies/vk/articles/794164/» </w:t>
      </w:r>
      <w:r w:rsidRPr="0074701E">
        <w:t xml:space="preserve">(Дата обращения: </w:t>
      </w:r>
      <w:r>
        <w:t>28.02.2026</w:t>
      </w:r>
      <w:r w:rsidRPr="0074701E">
        <w:t>).</w:t>
      </w:r>
      <w:bookmarkEnd w:id="30"/>
    </w:p>
    <w:p w14:paraId="68A78D54" w14:textId="6D2ED6D8" w:rsidR="00C33E90" w:rsidRDefault="00C33E90" w:rsidP="003A75F8">
      <w:pPr>
        <w:numPr>
          <w:ilvl w:val="0"/>
          <w:numId w:val="15"/>
        </w:numPr>
      </w:pPr>
      <w:r w:rsidRPr="00C33E90">
        <w:t xml:space="preserve">Облачный сервис хранения репозиториев исходного кода </w:t>
      </w:r>
      <w:proofErr w:type="spellStart"/>
      <w:r w:rsidRPr="00C33E90">
        <w:t>GitFlic</w:t>
      </w:r>
      <w:proofErr w:type="spellEnd"/>
      <w:r w:rsidRPr="00C33E90">
        <w:t xml:space="preserve"> – Электронный ресурс. – URL: «https://gitflic.ru/» (Дата обращения: 28.02.2026).</w:t>
      </w:r>
    </w:p>
    <w:p w14:paraId="0A9CEA16" w14:textId="77777777" w:rsidR="00627F32" w:rsidRDefault="00627F32" w:rsidP="00471AE9"/>
    <w:p w14:paraId="40CCF481" w14:textId="77777777" w:rsidR="00627F32" w:rsidRDefault="00627F32" w:rsidP="00471AE9"/>
    <w:p w14:paraId="11CCE0A4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7BD2BD01" w14:textId="77777777" w:rsidR="00627F32" w:rsidRDefault="00627F32" w:rsidP="00471AE9">
      <w:pPr>
        <w:pStyle w:val="a0"/>
      </w:pPr>
      <w:bookmarkStart w:id="31" w:name="_Toc226935527"/>
      <w:bookmarkEnd w:id="31"/>
    </w:p>
    <w:p w14:paraId="5EA9CFDD" w14:textId="77777777" w:rsidR="00030F1E" w:rsidRPr="00421220" w:rsidRDefault="00030F1E" w:rsidP="00E066B4">
      <w:pPr>
        <w:ind w:firstLine="0"/>
        <w:jc w:val="center"/>
      </w:pPr>
      <w:r w:rsidRPr="00421220">
        <w:t>МИНОБРНАУКИ РОССИИ</w:t>
      </w:r>
    </w:p>
    <w:p w14:paraId="33983EE8" w14:textId="77777777" w:rsidR="00030F1E" w:rsidRPr="00421220" w:rsidRDefault="00030F1E" w:rsidP="00E066B4">
      <w:pPr>
        <w:ind w:firstLine="0"/>
        <w:jc w:val="center"/>
      </w:pPr>
      <w:r w:rsidRPr="00421220">
        <w:t>Федеральное государственное бюджетное</w:t>
      </w:r>
    </w:p>
    <w:p w14:paraId="72B21A27" w14:textId="77777777" w:rsidR="00030F1E" w:rsidRPr="00421220" w:rsidRDefault="00030F1E" w:rsidP="00E066B4">
      <w:pPr>
        <w:ind w:firstLine="0"/>
        <w:jc w:val="center"/>
      </w:pPr>
      <w:r w:rsidRPr="00421220">
        <w:t>образовательное учреждение высшего образования</w:t>
      </w:r>
    </w:p>
    <w:p w14:paraId="35A23C23" w14:textId="77777777" w:rsidR="00030F1E" w:rsidRPr="006464CE" w:rsidRDefault="00030F1E" w:rsidP="00E066B4">
      <w:pPr>
        <w:ind w:firstLine="0"/>
        <w:jc w:val="center"/>
      </w:pPr>
      <w:r w:rsidRPr="006464CE">
        <w:t>«ЧЕРЕПОВЕЦКИЙ ГОСУДАРСТВЕННЫЙ УНИВЕРСИТЕТ»</w:t>
      </w:r>
    </w:p>
    <w:p w14:paraId="2BE9C8D5" w14:textId="77777777" w:rsidR="00030F1E" w:rsidRPr="006464CE" w:rsidRDefault="00030F1E" w:rsidP="00471AE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30F1E" w:rsidRPr="006464CE" w14:paraId="6862CAD2" w14:textId="77777777" w:rsidTr="00E066B4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CA5D1C" w14:textId="77777777" w:rsidR="00030F1E" w:rsidRPr="006464CE" w:rsidRDefault="00030F1E" w:rsidP="00E066B4">
            <w:pPr>
              <w:ind w:firstLine="0"/>
              <w:jc w:val="center"/>
              <w:rPr>
                <w:i/>
                <w:color w:val="auto"/>
                <w:sz w:val="28"/>
                <w:szCs w:val="28"/>
                <w:vertAlign w:val="superscript"/>
              </w:rPr>
            </w:pPr>
            <w:r w:rsidRPr="006464CE">
              <w:rPr>
                <w:sz w:val="28"/>
                <w:szCs w:val="28"/>
              </w:rPr>
              <w:t>Институт информационных технологий</w:t>
            </w:r>
          </w:p>
        </w:tc>
      </w:tr>
      <w:tr w:rsidR="00030F1E" w:rsidRPr="006464CE" w14:paraId="2985C21A" w14:textId="77777777" w:rsidTr="00E066B4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10BB75A" w14:textId="77777777" w:rsidR="00030F1E" w:rsidRPr="006464CE" w:rsidRDefault="00030F1E" w:rsidP="00E066B4">
            <w:pPr>
              <w:spacing w:line="360" w:lineRule="auto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464CE">
              <w:rPr>
                <w:i/>
                <w:iCs/>
                <w:sz w:val="24"/>
                <w:szCs w:val="24"/>
              </w:rPr>
              <w:t>наименование института (факультета)</w:t>
            </w:r>
          </w:p>
        </w:tc>
      </w:tr>
      <w:tr w:rsidR="00030F1E" w:rsidRPr="006464CE" w14:paraId="012600F8" w14:textId="77777777" w:rsidTr="00E066B4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742116" w14:textId="77777777" w:rsidR="00030F1E" w:rsidRPr="006464CE" w:rsidRDefault="00793633" w:rsidP="00E066B4">
            <w:pPr>
              <w:ind w:firstLine="0"/>
              <w:jc w:val="center"/>
              <w:rPr>
                <w:iCs/>
                <w:color w:val="000000"/>
                <w:sz w:val="28"/>
                <w:szCs w:val="28"/>
              </w:rPr>
            </w:pPr>
            <w:r w:rsidRPr="00793633">
              <w:rPr>
                <w:sz w:val="28"/>
                <w:szCs w:val="28"/>
              </w:rPr>
              <w:t>Математического и программного обеспечения</w:t>
            </w:r>
            <w:r w:rsidR="00030F1E" w:rsidRPr="006464CE">
              <w:rPr>
                <w:sz w:val="28"/>
                <w:szCs w:val="28"/>
              </w:rPr>
              <w:t xml:space="preserve"> ЭВМ</w:t>
            </w:r>
          </w:p>
        </w:tc>
      </w:tr>
      <w:tr w:rsidR="00030F1E" w14:paraId="56153088" w14:textId="77777777" w:rsidTr="00E066B4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9FFD182" w14:textId="77777777" w:rsidR="00030F1E" w:rsidRPr="00E066B4" w:rsidRDefault="00030F1E" w:rsidP="00E066B4">
            <w:pPr>
              <w:spacing w:line="360" w:lineRule="auto"/>
              <w:ind w:firstLine="0"/>
              <w:jc w:val="center"/>
              <w:rPr>
                <w:i/>
                <w:iCs/>
                <w:color w:val="auto"/>
                <w:sz w:val="24"/>
                <w:szCs w:val="24"/>
              </w:rPr>
            </w:pPr>
            <w:r w:rsidRPr="006464CE">
              <w:rPr>
                <w:i/>
                <w:iCs/>
                <w:sz w:val="24"/>
                <w:szCs w:val="24"/>
              </w:rPr>
              <w:t>наименование кафедры</w:t>
            </w:r>
          </w:p>
        </w:tc>
      </w:tr>
      <w:tr w:rsidR="00030F1E" w14:paraId="73576AEA" w14:textId="77777777" w:rsidTr="00E066B4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F3C19D" w14:textId="4D2811AF" w:rsidR="00030F1E" w:rsidRPr="00E066B4" w:rsidRDefault="00317A7A" w:rsidP="00E066B4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систем управления данными</w:t>
            </w:r>
          </w:p>
        </w:tc>
      </w:tr>
      <w:tr w:rsidR="00030F1E" w14:paraId="4BFE1B7C" w14:textId="77777777" w:rsidTr="00E066B4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BAD8CC3" w14:textId="4447871F" w:rsidR="00030F1E" w:rsidRPr="00E066B4" w:rsidRDefault="00030F1E" w:rsidP="00E066B4">
            <w:pPr>
              <w:ind w:firstLine="0"/>
              <w:jc w:val="center"/>
              <w:rPr>
                <w:i/>
                <w:iCs/>
                <w:color w:val="000000"/>
                <w:sz w:val="24"/>
                <w:szCs w:val="24"/>
                <w:highlight w:val="yellow"/>
              </w:rPr>
            </w:pPr>
            <w:r w:rsidRPr="005752DF">
              <w:rPr>
                <w:i/>
                <w:iCs/>
                <w:sz w:val="24"/>
                <w:szCs w:val="24"/>
              </w:rPr>
              <w:t>наименовани</w:t>
            </w:r>
            <w:r w:rsidRPr="009F210F">
              <w:rPr>
                <w:i/>
                <w:iCs/>
                <w:sz w:val="24"/>
                <w:szCs w:val="24"/>
              </w:rPr>
              <w:t xml:space="preserve">е </w:t>
            </w:r>
            <w:r w:rsidR="00280A30" w:rsidRPr="009F210F">
              <w:rPr>
                <w:i/>
                <w:iCs/>
                <w:sz w:val="24"/>
                <w:szCs w:val="24"/>
              </w:rPr>
              <w:t>модуля</w:t>
            </w:r>
            <w:r w:rsidRPr="009F210F">
              <w:rPr>
                <w:i/>
                <w:iCs/>
                <w:sz w:val="24"/>
                <w:szCs w:val="24"/>
              </w:rPr>
              <w:t xml:space="preserve"> в соответствии</w:t>
            </w:r>
            <w:r w:rsidRPr="005752DF">
              <w:rPr>
                <w:i/>
                <w:iCs/>
                <w:sz w:val="24"/>
                <w:szCs w:val="24"/>
              </w:rPr>
              <w:t xml:space="preserve"> с учебным планом</w:t>
            </w:r>
          </w:p>
        </w:tc>
      </w:tr>
    </w:tbl>
    <w:p w14:paraId="6E714D9E" w14:textId="77777777" w:rsidR="00030F1E" w:rsidRDefault="00030F1E" w:rsidP="00471AE9"/>
    <w:p w14:paraId="41B272E6" w14:textId="77777777" w:rsidR="00AF555B" w:rsidRPr="00A66844" w:rsidRDefault="00AF555B" w:rsidP="00471AE9"/>
    <w:p w14:paraId="0BBBA3FB" w14:textId="77777777" w:rsidR="00030F1E" w:rsidRPr="006464CE" w:rsidRDefault="00030F1E" w:rsidP="00C14C68">
      <w:pPr>
        <w:ind w:firstLine="0"/>
        <w:jc w:val="right"/>
      </w:pPr>
      <w:r w:rsidRPr="006464CE">
        <w:t>УТВЕРЖДАЮ</w:t>
      </w:r>
    </w:p>
    <w:p w14:paraId="388E9825" w14:textId="77777777" w:rsidR="00C14C68" w:rsidRPr="006464CE" w:rsidRDefault="00030F1E" w:rsidP="00C14C68">
      <w:pPr>
        <w:ind w:firstLine="0"/>
        <w:jc w:val="right"/>
      </w:pPr>
      <w:r w:rsidRPr="006464CE">
        <w:t>Зав. кафедрой МПО ЭВМ,</w:t>
      </w:r>
    </w:p>
    <w:p w14:paraId="516F939D" w14:textId="77777777" w:rsidR="001B21AA" w:rsidRPr="006464CE" w:rsidRDefault="00030F1E" w:rsidP="00C14C68">
      <w:pPr>
        <w:ind w:firstLine="0"/>
        <w:jc w:val="right"/>
      </w:pPr>
      <w:r w:rsidRPr="006464CE">
        <w:t>д.т.н., профессор __________ Ершов Е.В.</w:t>
      </w:r>
    </w:p>
    <w:p w14:paraId="407ED583" w14:textId="77777777" w:rsidR="00030F1E" w:rsidRPr="00A66844" w:rsidRDefault="00030F1E" w:rsidP="00C14C68">
      <w:pPr>
        <w:ind w:firstLine="0"/>
        <w:jc w:val="right"/>
      </w:pPr>
      <w:r w:rsidRPr="006464CE">
        <w:t>«___» _____________ 20</w:t>
      </w:r>
      <w:r w:rsidR="00EE1EE2" w:rsidRPr="006464CE">
        <w:t>26</w:t>
      </w:r>
      <w:r w:rsidRPr="006464CE">
        <w:t xml:space="preserve"> г.</w:t>
      </w:r>
    </w:p>
    <w:p w14:paraId="5CD1D682" w14:textId="77777777" w:rsidR="00EE1EE2" w:rsidRDefault="00EE1EE2" w:rsidP="00471AE9"/>
    <w:p w14:paraId="6333DFDE" w14:textId="77777777" w:rsidR="00AF555B" w:rsidRDefault="00AF555B" w:rsidP="00471AE9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6"/>
        <w:gridCol w:w="4230"/>
      </w:tblGrid>
      <w:tr w:rsidR="00EE1EE2" w14:paraId="3AAF27E1" w14:textId="77777777" w:rsidTr="00917A1B">
        <w:tc>
          <w:tcPr>
            <w:tcW w:w="9628" w:type="dxa"/>
            <w:gridSpan w:val="3"/>
          </w:tcPr>
          <w:p w14:paraId="721BFA73" w14:textId="77777777" w:rsidR="0054453A" w:rsidRPr="009C0904" w:rsidRDefault="0054453A" w:rsidP="00E066B4">
            <w:pPr>
              <w:ind w:firstLine="0"/>
              <w:jc w:val="center"/>
              <w:rPr>
                <w:sz w:val="28"/>
                <w:szCs w:val="28"/>
                <w:highlight w:val="green"/>
              </w:rPr>
            </w:pPr>
            <w:r w:rsidRPr="009C0904">
              <w:rPr>
                <w:sz w:val="28"/>
                <w:szCs w:val="28"/>
                <w:highlight w:val="green"/>
              </w:rPr>
              <w:t>Проектирование информационной системы</w:t>
            </w:r>
          </w:p>
          <w:p w14:paraId="7C200BF2" w14:textId="77777777" w:rsidR="00726801" w:rsidRPr="009C0904" w:rsidRDefault="00726801" w:rsidP="00E066B4">
            <w:pPr>
              <w:ind w:firstLine="0"/>
              <w:jc w:val="center"/>
              <w:rPr>
                <w:sz w:val="28"/>
                <w:szCs w:val="28"/>
                <w:highlight w:val="green"/>
              </w:rPr>
            </w:pPr>
            <w:r w:rsidRPr="009C0904">
              <w:rPr>
                <w:sz w:val="28"/>
                <w:szCs w:val="28"/>
                <w:highlight w:val="green"/>
              </w:rPr>
              <w:t>«Интеллектуальный VR-тренажёр операторов аппаратов</w:t>
            </w:r>
          </w:p>
          <w:p w14:paraId="791F23D9" w14:textId="1BF26345" w:rsidR="00EE1EE2" w:rsidRPr="009C0904" w:rsidRDefault="00726801" w:rsidP="00E066B4">
            <w:pPr>
              <w:ind w:firstLine="0"/>
              <w:jc w:val="center"/>
              <w:rPr>
                <w:sz w:val="28"/>
                <w:szCs w:val="28"/>
                <w:highlight w:val="green"/>
              </w:rPr>
            </w:pPr>
            <w:r w:rsidRPr="009C0904">
              <w:rPr>
                <w:sz w:val="28"/>
                <w:szCs w:val="28"/>
                <w:highlight w:val="green"/>
              </w:rPr>
              <w:t>химических производств: система обработки и генерации сценариев</w:t>
            </w:r>
            <w:r w:rsidR="0054453A" w:rsidRPr="009C0904">
              <w:rPr>
                <w:sz w:val="28"/>
                <w:szCs w:val="28"/>
                <w:highlight w:val="green"/>
              </w:rPr>
              <w:t>»</w:t>
            </w:r>
          </w:p>
        </w:tc>
      </w:tr>
      <w:tr w:rsidR="00EE1EE2" w:rsidRPr="00AF555B" w14:paraId="607CD017" w14:textId="77777777" w:rsidTr="00917A1B">
        <w:tc>
          <w:tcPr>
            <w:tcW w:w="9628" w:type="dxa"/>
            <w:gridSpan w:val="3"/>
          </w:tcPr>
          <w:p w14:paraId="6C99B9E1" w14:textId="77777777" w:rsidR="00EE1EE2" w:rsidRPr="00AF555B" w:rsidRDefault="00EE1EE2" w:rsidP="00E066B4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EE1EE2" w:rsidRPr="00AF555B" w14:paraId="77C802EE" w14:textId="77777777" w:rsidTr="00917A1B">
        <w:tc>
          <w:tcPr>
            <w:tcW w:w="9628" w:type="dxa"/>
            <w:gridSpan w:val="3"/>
          </w:tcPr>
          <w:p w14:paraId="2F47FD2A" w14:textId="4DEA2AF6" w:rsidR="00EE1EE2" w:rsidRPr="00AF555B" w:rsidRDefault="00EE1EE2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AF555B">
              <w:rPr>
                <w:sz w:val="28"/>
                <w:szCs w:val="28"/>
              </w:rPr>
              <w:t>Техническое задание на курсов</w:t>
            </w:r>
            <w:r w:rsidR="009F210F" w:rsidRPr="00AF555B">
              <w:rPr>
                <w:sz w:val="28"/>
                <w:szCs w:val="28"/>
              </w:rPr>
              <w:t xml:space="preserve">ой </w:t>
            </w:r>
            <w:r w:rsidR="009A7EDF" w:rsidRPr="00AF555B">
              <w:rPr>
                <w:sz w:val="28"/>
                <w:szCs w:val="28"/>
              </w:rPr>
              <w:t>проект</w:t>
            </w:r>
          </w:p>
        </w:tc>
      </w:tr>
      <w:tr w:rsidR="00917A1B" w14:paraId="229CF005" w14:textId="77777777" w:rsidTr="00917A1B">
        <w:tc>
          <w:tcPr>
            <w:tcW w:w="4962" w:type="dxa"/>
          </w:tcPr>
          <w:p w14:paraId="4F255A06" w14:textId="77777777" w:rsidR="00917A1B" w:rsidRPr="00E066B4" w:rsidRDefault="00917A1B" w:rsidP="00E066B4">
            <w:pPr>
              <w:ind w:firstLine="0"/>
              <w:jc w:val="right"/>
              <w:rPr>
                <w:sz w:val="28"/>
                <w:szCs w:val="28"/>
              </w:rPr>
            </w:pPr>
            <w:r w:rsidRPr="00E066B4">
              <w:rPr>
                <w:sz w:val="28"/>
                <w:szCs w:val="28"/>
              </w:rPr>
              <w:t>Листов</w:t>
            </w:r>
          </w:p>
        </w:tc>
        <w:tc>
          <w:tcPr>
            <w:tcW w:w="436" w:type="dxa"/>
            <w:tcBorders>
              <w:bottom w:val="single" w:sz="4" w:space="0" w:color="auto"/>
            </w:tcBorders>
          </w:tcPr>
          <w:p w14:paraId="66FB71DE" w14:textId="6AC6535E" w:rsidR="00917A1B" w:rsidRPr="00E066B4" w:rsidRDefault="001C12F0" w:rsidP="00E066B4">
            <w:pPr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1C12F0">
              <w:rPr>
                <w:sz w:val="28"/>
                <w:szCs w:val="28"/>
              </w:rPr>
              <w:t>6</w:t>
            </w:r>
          </w:p>
        </w:tc>
        <w:tc>
          <w:tcPr>
            <w:tcW w:w="4230" w:type="dxa"/>
          </w:tcPr>
          <w:p w14:paraId="574C3BBF" w14:textId="77777777" w:rsidR="00917A1B" w:rsidRPr="00E066B4" w:rsidRDefault="00917A1B" w:rsidP="00E066B4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</w:tbl>
    <w:p w14:paraId="79B0BD4A" w14:textId="77777777" w:rsidR="00030F1E" w:rsidRDefault="00030F1E" w:rsidP="00471AE9"/>
    <w:p w14:paraId="0C645467" w14:textId="77777777" w:rsidR="00AF555B" w:rsidRDefault="00AF555B" w:rsidP="00471AE9"/>
    <w:p w14:paraId="194EDB9A" w14:textId="77777777" w:rsidR="00AF555B" w:rsidRPr="001924D9" w:rsidRDefault="00AF555B" w:rsidP="00471AE9"/>
    <w:p w14:paraId="0C5AB90C" w14:textId="77777777" w:rsidR="00030F1E" w:rsidRPr="001924D9" w:rsidRDefault="00030F1E" w:rsidP="00471AE9"/>
    <w:tbl>
      <w:tblPr>
        <w:tblStyle w:val="af1"/>
        <w:tblW w:w="467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975"/>
      </w:tblGrid>
      <w:tr w:rsidR="00030F1E" w:rsidRPr="00A66844" w14:paraId="0C6722DD" w14:textId="77777777" w:rsidTr="00985806">
        <w:trPr>
          <w:jc w:val="right"/>
        </w:trPr>
        <w:tc>
          <w:tcPr>
            <w:tcW w:w="1701" w:type="dxa"/>
            <w:hideMark/>
          </w:tcPr>
          <w:p w14:paraId="0F79A9E6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  <w:r w:rsidRPr="00E066B4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9779A4C" w14:textId="11763A83" w:rsidR="00030F1E" w:rsidRPr="00E066B4" w:rsidRDefault="009F210F" w:rsidP="00E066B4">
            <w:pPr>
              <w:ind w:firstLine="0"/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9F210F">
              <w:rPr>
                <w:sz w:val="28"/>
                <w:szCs w:val="28"/>
              </w:rPr>
              <w:t>Селяничев О</w:t>
            </w:r>
            <w:r>
              <w:rPr>
                <w:sz w:val="28"/>
                <w:szCs w:val="28"/>
              </w:rPr>
              <w:t>.</w:t>
            </w:r>
            <w:r w:rsidRPr="009F210F">
              <w:rPr>
                <w:sz w:val="28"/>
                <w:szCs w:val="28"/>
              </w:rPr>
              <w:t>Л</w:t>
            </w:r>
            <w:r>
              <w:rPr>
                <w:sz w:val="28"/>
                <w:szCs w:val="28"/>
              </w:rPr>
              <w:t>.</w:t>
            </w:r>
          </w:p>
        </w:tc>
      </w:tr>
      <w:tr w:rsidR="00030F1E" w:rsidRPr="00A66844" w14:paraId="06F75EDC" w14:textId="77777777" w:rsidTr="00985806">
        <w:trPr>
          <w:jc w:val="right"/>
        </w:trPr>
        <w:tc>
          <w:tcPr>
            <w:tcW w:w="1701" w:type="dxa"/>
          </w:tcPr>
          <w:p w14:paraId="6BB1362C" w14:textId="77777777" w:rsidR="00030F1E" w:rsidRPr="00E066B4" w:rsidRDefault="00030F1E" w:rsidP="00E066B4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78378A" w14:textId="77777777" w:rsidR="00030F1E" w:rsidRPr="00E066B4" w:rsidRDefault="00030F1E" w:rsidP="00E066B4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E066B4">
              <w:rPr>
                <w:i/>
                <w:iCs/>
                <w:sz w:val="20"/>
                <w:szCs w:val="20"/>
              </w:rPr>
              <w:t>Ф.И.О</w:t>
            </w:r>
            <w:r w:rsidRPr="00E066B4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E066B4">
              <w:rPr>
                <w:i/>
                <w:iCs/>
                <w:sz w:val="20"/>
                <w:szCs w:val="20"/>
              </w:rPr>
              <w:t>преподавателя</w:t>
            </w:r>
          </w:p>
        </w:tc>
      </w:tr>
      <w:tr w:rsidR="00030F1E" w:rsidRPr="00A66844" w14:paraId="40E150BB" w14:textId="77777777" w:rsidTr="00985806">
        <w:trPr>
          <w:jc w:val="right"/>
        </w:trPr>
        <w:tc>
          <w:tcPr>
            <w:tcW w:w="1701" w:type="dxa"/>
            <w:hideMark/>
          </w:tcPr>
          <w:p w14:paraId="5AFEDA76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  <w:r w:rsidRPr="00E066B4">
              <w:rPr>
                <w:sz w:val="24"/>
                <w:szCs w:val="24"/>
              </w:rPr>
              <w:t>Исполнитель</w:t>
            </w:r>
          </w:p>
        </w:tc>
        <w:tc>
          <w:tcPr>
            <w:tcW w:w="2975" w:type="dxa"/>
          </w:tcPr>
          <w:p w14:paraId="7E0FD813" w14:textId="77777777" w:rsidR="00030F1E" w:rsidRPr="00E066B4" w:rsidRDefault="00030F1E" w:rsidP="00E066B4">
            <w:pPr>
              <w:ind w:firstLine="0"/>
              <w:rPr>
                <w:sz w:val="28"/>
                <w:szCs w:val="28"/>
                <w:lang w:val="en-US"/>
              </w:rPr>
            </w:pPr>
          </w:p>
        </w:tc>
      </w:tr>
      <w:tr w:rsidR="00030F1E" w:rsidRPr="00A66844" w14:paraId="0B412BE6" w14:textId="77777777" w:rsidTr="00985806">
        <w:trPr>
          <w:jc w:val="right"/>
        </w:trPr>
        <w:tc>
          <w:tcPr>
            <w:tcW w:w="1701" w:type="dxa"/>
            <w:hideMark/>
          </w:tcPr>
          <w:p w14:paraId="1EE2EB47" w14:textId="77777777" w:rsidR="00030F1E" w:rsidRPr="00E066B4" w:rsidRDefault="00030F1E" w:rsidP="00E066B4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 w:rsidRPr="00E066B4">
              <w:rPr>
                <w:sz w:val="24"/>
                <w:szCs w:val="24"/>
              </w:rPr>
              <w:t>студент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68D85D" w14:textId="5CE39162" w:rsidR="00030F1E" w:rsidRPr="009F210F" w:rsidRDefault="009F210F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9F210F">
              <w:rPr>
                <w:sz w:val="28"/>
                <w:szCs w:val="28"/>
              </w:rPr>
              <w:t>1ПИб-02-1оп-22</w:t>
            </w:r>
          </w:p>
        </w:tc>
      </w:tr>
      <w:tr w:rsidR="00030F1E" w:rsidRPr="00A66844" w14:paraId="6797C535" w14:textId="77777777" w:rsidTr="00985806">
        <w:trPr>
          <w:jc w:val="right"/>
        </w:trPr>
        <w:tc>
          <w:tcPr>
            <w:tcW w:w="1701" w:type="dxa"/>
          </w:tcPr>
          <w:p w14:paraId="5E3DCE4D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205634" w14:textId="77777777" w:rsidR="00030F1E" w:rsidRPr="00E066B4" w:rsidRDefault="00030F1E" w:rsidP="00E066B4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E066B4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030F1E" w:rsidRPr="00A66844" w14:paraId="15F4515E" w14:textId="77777777" w:rsidTr="00985806">
        <w:trPr>
          <w:jc w:val="right"/>
        </w:trPr>
        <w:tc>
          <w:tcPr>
            <w:tcW w:w="1701" w:type="dxa"/>
          </w:tcPr>
          <w:p w14:paraId="4475648F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69FA7C6" w14:textId="21F505EE" w:rsidR="00030F1E" w:rsidRPr="00E066B4" w:rsidRDefault="009F210F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9F210F">
              <w:rPr>
                <w:sz w:val="28"/>
                <w:szCs w:val="28"/>
              </w:rPr>
              <w:t>Микуцких Г</w:t>
            </w:r>
            <w:r>
              <w:rPr>
                <w:sz w:val="28"/>
                <w:szCs w:val="28"/>
              </w:rPr>
              <w:t>.</w:t>
            </w:r>
            <w:r w:rsidRPr="009F210F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.</w:t>
            </w:r>
          </w:p>
        </w:tc>
      </w:tr>
      <w:tr w:rsidR="00030F1E" w:rsidRPr="00A66844" w14:paraId="13175FA7" w14:textId="77777777" w:rsidTr="00985806">
        <w:trPr>
          <w:jc w:val="right"/>
        </w:trPr>
        <w:tc>
          <w:tcPr>
            <w:tcW w:w="1701" w:type="dxa"/>
          </w:tcPr>
          <w:p w14:paraId="58E22EFB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3136FC" w14:textId="77777777" w:rsidR="00030F1E" w:rsidRPr="00E066B4" w:rsidRDefault="00030F1E" w:rsidP="00E066B4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E066B4">
              <w:rPr>
                <w:i/>
                <w:iCs/>
                <w:sz w:val="20"/>
                <w:szCs w:val="20"/>
              </w:rPr>
              <w:t>Фамилия</w:t>
            </w:r>
            <w:r w:rsidRPr="00E066B4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E066B4">
              <w:rPr>
                <w:i/>
                <w:iCs/>
                <w:sz w:val="20"/>
                <w:szCs w:val="20"/>
              </w:rPr>
              <w:t>имя</w:t>
            </w:r>
            <w:r w:rsidRPr="00E066B4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E066B4">
              <w:rPr>
                <w:i/>
                <w:iCs/>
                <w:sz w:val="20"/>
                <w:szCs w:val="20"/>
              </w:rPr>
              <w:t>отчество</w:t>
            </w:r>
          </w:p>
        </w:tc>
      </w:tr>
    </w:tbl>
    <w:p w14:paraId="02BD581F" w14:textId="77777777" w:rsidR="00030F1E" w:rsidRPr="001924D9" w:rsidRDefault="00030F1E" w:rsidP="00471AE9"/>
    <w:p w14:paraId="1D2DC891" w14:textId="77777777" w:rsidR="00EC36B7" w:rsidRDefault="00EC36B7" w:rsidP="00471AE9"/>
    <w:p w14:paraId="402B6370" w14:textId="77777777" w:rsidR="00AF555B" w:rsidRDefault="00AF555B" w:rsidP="00471AE9"/>
    <w:p w14:paraId="1F809F97" w14:textId="77777777" w:rsidR="00AF555B" w:rsidRDefault="00AF555B" w:rsidP="00471AE9"/>
    <w:p w14:paraId="00743553" w14:textId="77777777" w:rsidR="00EC36B7" w:rsidRPr="001924D9" w:rsidRDefault="00EC36B7" w:rsidP="00471AE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776"/>
        <w:gridCol w:w="4748"/>
      </w:tblGrid>
      <w:tr w:rsidR="00EC36B7" w14:paraId="7B7B1D37" w14:textId="77777777" w:rsidTr="00EC36B7"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052E720B" w14:textId="77777777" w:rsidR="00EC36B7" w:rsidRPr="00E066B4" w:rsidRDefault="00EC36B7" w:rsidP="00E066B4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774" w:type="dxa"/>
            <w:tcBorders>
              <w:top w:val="nil"/>
              <w:left w:val="nil"/>
              <w:right w:val="nil"/>
            </w:tcBorders>
          </w:tcPr>
          <w:p w14:paraId="61D9CF03" w14:textId="77777777" w:rsidR="00EC36B7" w:rsidRPr="006464CE" w:rsidRDefault="00EC36B7" w:rsidP="00E066B4">
            <w:pPr>
              <w:ind w:firstLine="0"/>
              <w:rPr>
                <w:sz w:val="28"/>
                <w:szCs w:val="28"/>
              </w:rPr>
            </w:pPr>
            <w:r w:rsidRPr="006464CE">
              <w:rPr>
                <w:sz w:val="28"/>
                <w:szCs w:val="28"/>
              </w:rPr>
              <w:t>2026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14:paraId="7BE78235" w14:textId="77777777" w:rsidR="00EC36B7" w:rsidRPr="00E066B4" w:rsidRDefault="00EC36B7" w:rsidP="00E066B4">
            <w:pPr>
              <w:ind w:firstLine="0"/>
              <w:rPr>
                <w:sz w:val="28"/>
                <w:szCs w:val="28"/>
              </w:rPr>
            </w:pPr>
            <w:r w:rsidRPr="006464CE">
              <w:rPr>
                <w:sz w:val="28"/>
                <w:szCs w:val="28"/>
              </w:rPr>
              <w:t>год</w:t>
            </w:r>
          </w:p>
        </w:tc>
      </w:tr>
    </w:tbl>
    <w:p w14:paraId="3D1CD1D3" w14:textId="77777777" w:rsidR="00030F1E" w:rsidRDefault="00030F1E" w:rsidP="00471AE9"/>
    <w:p w14:paraId="15AA5576" w14:textId="77777777" w:rsidR="00030F1E" w:rsidRDefault="00030F1E" w:rsidP="00471AE9">
      <w:pPr>
        <w:sectPr w:rsidR="00030F1E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29D401F" w14:textId="77777777" w:rsidR="00BC14BC" w:rsidRPr="00A66844" w:rsidRDefault="00BC14BC" w:rsidP="006A746D">
      <w:pPr>
        <w:pStyle w:val="a1"/>
        <w:numPr>
          <w:ilvl w:val="0"/>
          <w:numId w:val="0"/>
        </w:numPr>
        <w:ind w:firstLine="426"/>
      </w:pPr>
      <w:r w:rsidRPr="00A66844">
        <w:t>Введение</w:t>
      </w:r>
    </w:p>
    <w:p w14:paraId="0EE319FA" w14:textId="6F4B3829" w:rsidR="00726801" w:rsidRDefault="008840B4" w:rsidP="00726801">
      <w:r w:rsidRPr="008840B4">
        <w:t>Отдел 3D-визуализации и аддитивных технологий</w:t>
      </w:r>
      <w:r w:rsidR="00726801" w:rsidRPr="008840B4">
        <w:t xml:space="preserve"> АО «НИУИФ им. профессора Я.В. Самойлова» сталкивается с необходимостью оптимизации процессов создания сценариев</w:t>
      </w:r>
      <w:r w:rsidR="00726801">
        <w:t xml:space="preserve"> для</w:t>
      </w:r>
      <w:r w:rsidR="00726801" w:rsidRPr="008212FE">
        <w:t xml:space="preserve"> </w:t>
      </w:r>
      <w:r w:rsidR="00726801">
        <w:t xml:space="preserve">своих </w:t>
      </w:r>
      <w:r w:rsidR="00726801">
        <w:rPr>
          <w:lang w:val="en-US"/>
        </w:rPr>
        <w:t>VR</w:t>
      </w:r>
      <w:r w:rsidR="00726801" w:rsidRPr="00463B46">
        <w:t>-</w:t>
      </w:r>
      <w:r w:rsidR="00726801">
        <w:t>тренажёров.</w:t>
      </w:r>
    </w:p>
    <w:p w14:paraId="76BB398C" w14:textId="14E2E738" w:rsidR="00726801" w:rsidRDefault="00726801" w:rsidP="00726801">
      <w:r>
        <w:t>Данные для создания сценариев располагаются в электронных таблицах и требует ручного управления и организации. Специализированная система управления данными позволит автоматизировать процессы создания отдельных этапов в сценарии, самого сценария и проследит за корректностью вводимых данных.</w:t>
      </w:r>
    </w:p>
    <w:p w14:paraId="39683FE5" w14:textId="64604703" w:rsidR="00726801" w:rsidRPr="008212FE" w:rsidRDefault="00726801" w:rsidP="00726801">
      <w:r>
        <w:t>Таким образом, целью разработки является создание системы управления данными, которая структурирует хранение информации для создания сценариев и обеспечит к ним непрерывный доступ.</w:t>
      </w:r>
    </w:p>
    <w:p w14:paraId="1392D39A" w14:textId="77777777" w:rsidR="00BC14BC" w:rsidRPr="00180705" w:rsidRDefault="00BC14BC" w:rsidP="00471AE9"/>
    <w:p w14:paraId="02CC84AE" w14:textId="77777777" w:rsidR="00BC14BC" w:rsidRPr="00103001" w:rsidRDefault="00BC14BC" w:rsidP="006A746D">
      <w:pPr>
        <w:pStyle w:val="a1"/>
      </w:pPr>
      <w:r w:rsidRPr="00103001">
        <w:t>Основания для разработки</w:t>
      </w:r>
    </w:p>
    <w:p w14:paraId="7B0AB07E" w14:textId="7F4F2C8D" w:rsidR="00BC14BC" w:rsidRPr="00D72070" w:rsidRDefault="00BC14BC" w:rsidP="00471AE9">
      <w:r w:rsidRPr="00180705">
        <w:t xml:space="preserve">Основанием для разработки является задание на </w:t>
      </w:r>
      <w:r w:rsidR="00946A73" w:rsidRPr="00D72070">
        <w:t>курсовой проект</w:t>
      </w:r>
      <w:r w:rsidRPr="00D72070">
        <w:t xml:space="preserve"> по </w:t>
      </w:r>
      <w:r w:rsidR="00946A73" w:rsidRPr="00D72070">
        <w:t>модулю</w:t>
      </w:r>
      <w:r w:rsidRPr="00D72070">
        <w:t xml:space="preserve"> «</w:t>
      </w:r>
      <w:r w:rsidR="00A46EFB" w:rsidRPr="00D72070">
        <w:t>Проектирование систем управления данными</w:t>
      </w:r>
      <w:r w:rsidRPr="00D72070">
        <w:t>», выданное на кафедре МПО ЭВМ ИИТ ЧГУ</w:t>
      </w:r>
      <w:r w:rsidR="004B33A7" w:rsidRPr="00D72070">
        <w:t xml:space="preserve">, по заказу </w:t>
      </w:r>
      <w:r w:rsidR="00D72070" w:rsidRPr="00D72070">
        <w:t xml:space="preserve">АО </w:t>
      </w:r>
      <w:r w:rsidR="004B33A7" w:rsidRPr="00D72070">
        <w:t>«</w:t>
      </w:r>
      <w:r w:rsidR="00D72070" w:rsidRPr="00D72070">
        <w:t>НИУИФ</w:t>
      </w:r>
      <w:r w:rsidR="004B33A7" w:rsidRPr="00D72070">
        <w:t>»</w:t>
      </w:r>
      <w:r w:rsidRPr="00D72070">
        <w:t xml:space="preserve">. </w:t>
      </w:r>
    </w:p>
    <w:p w14:paraId="6421D533" w14:textId="77777777" w:rsidR="00BC14BC" w:rsidRPr="00180705" w:rsidRDefault="00BC14BC" w:rsidP="00471AE9">
      <w:r w:rsidRPr="00D72070">
        <w:t xml:space="preserve">Дата утверждения: </w:t>
      </w:r>
      <w:r w:rsidR="00746967" w:rsidRPr="00D72070">
        <w:t>9 февраля</w:t>
      </w:r>
      <w:r w:rsidRPr="00D72070">
        <w:t xml:space="preserve"> 202</w:t>
      </w:r>
      <w:r w:rsidR="00BB4B37" w:rsidRPr="00D72070">
        <w:t>6</w:t>
      </w:r>
      <w:r w:rsidRPr="00D72070">
        <w:t xml:space="preserve"> года.</w:t>
      </w:r>
    </w:p>
    <w:p w14:paraId="00FCE703" w14:textId="378421CE" w:rsidR="00BC14BC" w:rsidRPr="00180705" w:rsidRDefault="00BC14BC" w:rsidP="00726801">
      <w:r w:rsidRPr="009C0904">
        <w:rPr>
          <w:highlight w:val="green"/>
        </w:rPr>
        <w:t xml:space="preserve">Наименование темы разработки: </w:t>
      </w:r>
      <w:r w:rsidR="00726801" w:rsidRPr="009C0904">
        <w:rPr>
          <w:highlight w:val="green"/>
        </w:rPr>
        <w:t>«Интеллектуальный VR-тренажёр операторов аппаратов химических производств: система обработки и генерации сценариев».</w:t>
      </w:r>
    </w:p>
    <w:p w14:paraId="01371DA2" w14:textId="77777777" w:rsidR="00BC14BC" w:rsidRPr="00180705" w:rsidRDefault="00BC14BC" w:rsidP="00471AE9"/>
    <w:p w14:paraId="3A788487" w14:textId="77777777" w:rsidR="00BC14BC" w:rsidRPr="00B34C73" w:rsidRDefault="00BC14BC" w:rsidP="006A746D">
      <w:pPr>
        <w:pStyle w:val="a1"/>
      </w:pPr>
      <w:r w:rsidRPr="00B34C73">
        <w:t>Назначение разработки</w:t>
      </w:r>
    </w:p>
    <w:p w14:paraId="1FE9E558" w14:textId="669E8BD4" w:rsidR="00BC14BC" w:rsidRDefault="00314E36" w:rsidP="00471AE9">
      <w:r w:rsidRPr="00314E36">
        <w:t>Разрабатываемое программное обеспечение</w:t>
      </w:r>
      <w:r w:rsidR="003E4E12">
        <w:t xml:space="preserve"> (ПО)</w:t>
      </w:r>
      <w:r w:rsidRPr="00314E36">
        <w:t xml:space="preserve"> будет использовано </w:t>
      </w:r>
      <w:r w:rsidR="003E4E12">
        <w:t>при</w:t>
      </w:r>
      <w:r>
        <w:t xml:space="preserve"> разработк</w:t>
      </w:r>
      <w:r w:rsidR="003E4E12">
        <w:t>е</w:t>
      </w:r>
      <w:r>
        <w:t xml:space="preserve"> этапов сценариев, тогда как сами сценарии будут создаваться другими системами, которым </w:t>
      </w:r>
      <w:r w:rsidR="003E4E12">
        <w:t>требуется</w:t>
      </w:r>
      <w:r w:rsidR="00B34C73">
        <w:t xml:space="preserve"> корректность данных.</w:t>
      </w:r>
    </w:p>
    <w:p w14:paraId="6CC0D237" w14:textId="77777777" w:rsidR="00314E36" w:rsidRPr="00A66844" w:rsidRDefault="00314E36" w:rsidP="00471AE9"/>
    <w:p w14:paraId="6B1017D0" w14:textId="77777777" w:rsidR="00BC14BC" w:rsidRPr="009561D9" w:rsidRDefault="00BC14BC" w:rsidP="006A746D">
      <w:pPr>
        <w:pStyle w:val="a1"/>
      </w:pPr>
      <w:r w:rsidRPr="00180705">
        <w:t>Требования</w:t>
      </w:r>
      <w:r w:rsidRPr="009561D9">
        <w:t xml:space="preserve"> к программе</w:t>
      </w:r>
    </w:p>
    <w:p w14:paraId="636E8544" w14:textId="0AE3B4CE" w:rsidR="00BC14BC" w:rsidRPr="00180705" w:rsidRDefault="00A46EFB" w:rsidP="00A46EFB">
      <w:pPr>
        <w:spacing w:line="360" w:lineRule="auto"/>
      </w:pPr>
      <w:bookmarkStart w:id="32" w:name="_Toc212903548"/>
      <w:r w:rsidRPr="007B5C70">
        <w:t xml:space="preserve">3.1. </w:t>
      </w:r>
      <w:r w:rsidR="00BC14BC" w:rsidRPr="007B5C70">
        <w:t>Требования к функциональным характеристика</w:t>
      </w:r>
      <w:bookmarkEnd w:id="32"/>
      <w:r w:rsidR="007B5C70" w:rsidRPr="007B5C70">
        <w:t>м</w:t>
      </w:r>
      <w:r w:rsidR="00E925B6" w:rsidRPr="007471A9">
        <w:rPr>
          <w:sz w:val="24"/>
          <w:szCs w:val="24"/>
          <w:highlight w:val="yellow"/>
        </w:rPr>
        <w:t xml:space="preserve"> </w:t>
      </w:r>
    </w:p>
    <w:p w14:paraId="57181C4B" w14:textId="7468297B" w:rsidR="004527F0" w:rsidRDefault="004527F0" w:rsidP="004527F0">
      <w:r>
        <w:t>Приложение должно состоять из двух частей: Управления и Базы данных.</w:t>
      </w:r>
    </w:p>
    <w:p w14:paraId="2698EFAD" w14:textId="53023FCA" w:rsidR="004527F0" w:rsidRDefault="004527F0" w:rsidP="004527F0">
      <w:r>
        <w:t>Управление должно обладать следующим функционалом:</w:t>
      </w:r>
    </w:p>
    <w:p w14:paraId="71DCAAF6" w14:textId="79658F40" w:rsidR="00191576" w:rsidRDefault="00191576" w:rsidP="00B606FC">
      <w:pPr>
        <w:numPr>
          <w:ilvl w:val="0"/>
          <w:numId w:val="58"/>
        </w:numPr>
        <w:ind w:left="0" w:firstLine="426"/>
      </w:pPr>
      <w:r w:rsidRPr="00191576">
        <w:t>способ взаимодействия с программой – мышь и клавиатура;</w:t>
      </w:r>
    </w:p>
    <w:p w14:paraId="32169839" w14:textId="6F96FE70" w:rsidR="00191576" w:rsidRPr="00E45208" w:rsidRDefault="00191576" w:rsidP="00B606FC">
      <w:pPr>
        <w:numPr>
          <w:ilvl w:val="0"/>
          <w:numId w:val="58"/>
        </w:numPr>
        <w:ind w:left="0" w:firstLine="426"/>
      </w:pPr>
      <w:r w:rsidRPr="00E45208">
        <w:t>результаты работы программы представляются в виде текста и таблиц;</w:t>
      </w:r>
    </w:p>
    <w:p w14:paraId="18D0E423" w14:textId="3FEBDA44" w:rsidR="00B606FC" w:rsidRDefault="00191576" w:rsidP="00B606FC">
      <w:pPr>
        <w:numPr>
          <w:ilvl w:val="0"/>
          <w:numId w:val="58"/>
        </w:numPr>
        <w:ind w:left="0" w:firstLine="426"/>
      </w:pPr>
      <w:r w:rsidRPr="00191576">
        <w:t>реализация CRUD-операций над содержимым базы данных;</w:t>
      </w:r>
    </w:p>
    <w:p w14:paraId="262F6C6A" w14:textId="77777777" w:rsidR="00B606FC" w:rsidRDefault="00B606FC" w:rsidP="00B606FC">
      <w:pPr>
        <w:numPr>
          <w:ilvl w:val="0"/>
          <w:numId w:val="58"/>
        </w:numPr>
        <w:ind w:left="0" w:firstLine="426"/>
      </w:pPr>
      <w:r>
        <w:t>возможность менять параметры строки подключения к</w:t>
      </w:r>
      <w:r w:rsidRPr="004527F0">
        <w:t xml:space="preserve"> базе данных</w:t>
      </w:r>
      <w:r>
        <w:t>;</w:t>
      </w:r>
    </w:p>
    <w:p w14:paraId="31E7C042" w14:textId="15AC6451" w:rsidR="00B606FC" w:rsidRPr="00313263" w:rsidRDefault="00191576" w:rsidP="00B606FC">
      <w:pPr>
        <w:numPr>
          <w:ilvl w:val="0"/>
          <w:numId w:val="58"/>
        </w:numPr>
        <w:ind w:left="0" w:firstLine="426"/>
      </w:pPr>
      <w:r w:rsidRPr="00313263">
        <w:t xml:space="preserve">требования к входным данным: </w:t>
      </w:r>
      <w:r w:rsidR="007B5C70" w:rsidRPr="00313263">
        <w:t>возможност</w:t>
      </w:r>
      <w:r w:rsidR="003E4E12" w:rsidRPr="00313263">
        <w:t>ь</w:t>
      </w:r>
      <w:r w:rsidR="007B5C70" w:rsidRPr="00313263">
        <w:t xml:space="preserve"> копирования содержимого </w:t>
      </w:r>
      <w:r w:rsidR="007B5C70" w:rsidRPr="00313263">
        <w:rPr>
          <w:lang w:eastAsia="ar-SA"/>
        </w:rPr>
        <w:t>исходной электронной таблицы в базу данных</w:t>
      </w:r>
      <w:r w:rsidR="003E4E12" w:rsidRPr="00313263">
        <w:rPr>
          <w:lang w:eastAsia="ar-SA"/>
        </w:rPr>
        <w:t xml:space="preserve"> и ввода с клавиатуры</w:t>
      </w:r>
      <w:r w:rsidRPr="00313263">
        <w:t>;</w:t>
      </w:r>
    </w:p>
    <w:p w14:paraId="11332484" w14:textId="7B3F14FE" w:rsidR="007B5C70" w:rsidRDefault="007B5C70" w:rsidP="00B606FC">
      <w:pPr>
        <w:numPr>
          <w:ilvl w:val="0"/>
          <w:numId w:val="58"/>
        </w:numPr>
        <w:ind w:left="0" w:firstLine="426"/>
      </w:pPr>
      <w:r>
        <w:t>требования к выходным данным: возможность копирования содержимого базы данных в формат электронной таблицы;</w:t>
      </w:r>
    </w:p>
    <w:p w14:paraId="3B5B08A5" w14:textId="5D3FF954" w:rsidR="00B34C73" w:rsidRDefault="004527F0" w:rsidP="007B5C70">
      <w:pPr>
        <w:numPr>
          <w:ilvl w:val="0"/>
          <w:numId w:val="58"/>
        </w:numPr>
        <w:ind w:left="0" w:firstLine="426"/>
      </w:pPr>
      <w:r>
        <w:t>в</w:t>
      </w:r>
      <w:r w:rsidRPr="004527F0">
        <w:t>изуализация спис</w:t>
      </w:r>
      <w:r w:rsidR="007B5C70">
        <w:t>ка</w:t>
      </w:r>
      <w:r w:rsidRPr="004527F0">
        <w:t xml:space="preserve"> все</w:t>
      </w:r>
      <w:r w:rsidR="007B5C70">
        <w:t xml:space="preserve">х доступных </w:t>
      </w:r>
      <w:r w:rsidR="00B34C73">
        <w:t>действий;</w:t>
      </w:r>
    </w:p>
    <w:p w14:paraId="397D8642" w14:textId="1289A80D" w:rsidR="004527F0" w:rsidRDefault="004527F0" w:rsidP="00B34C73">
      <w:pPr>
        <w:numPr>
          <w:ilvl w:val="0"/>
          <w:numId w:val="58"/>
        </w:numPr>
        <w:ind w:left="0" w:firstLine="426"/>
      </w:pPr>
      <w:r w:rsidRPr="004527F0">
        <w:t>вывод информаци</w:t>
      </w:r>
      <w:r w:rsidR="003E4E12">
        <w:t>и</w:t>
      </w:r>
      <w:r>
        <w:t xml:space="preserve"> об</w:t>
      </w:r>
      <w:r w:rsidR="00B34C73">
        <w:t xml:space="preserve"> использовании </w:t>
      </w:r>
      <w:r w:rsidR="003E4E12">
        <w:t xml:space="preserve">этапов </w:t>
      </w:r>
      <w:r w:rsidR="00B34C73">
        <w:t>в сценариях;</w:t>
      </w:r>
    </w:p>
    <w:p w14:paraId="195E209B" w14:textId="197B073C" w:rsidR="004527F0" w:rsidRDefault="004527F0" w:rsidP="00B606FC">
      <w:pPr>
        <w:numPr>
          <w:ilvl w:val="0"/>
          <w:numId w:val="58"/>
        </w:numPr>
        <w:ind w:left="0" w:firstLine="426"/>
      </w:pPr>
      <w:r>
        <w:t>п</w:t>
      </w:r>
      <w:r w:rsidRPr="004527F0">
        <w:t xml:space="preserve">оиск </w:t>
      </w:r>
      <w:r w:rsidR="00D9550C">
        <w:t xml:space="preserve">действий </w:t>
      </w:r>
      <w:r w:rsidRPr="004527F0">
        <w:t>по</w:t>
      </w:r>
      <w:r w:rsidR="00D9550C">
        <w:t xml:space="preserve"> его</w:t>
      </w:r>
      <w:r w:rsidRPr="004527F0">
        <w:t xml:space="preserve"> </w:t>
      </w:r>
      <w:r w:rsidR="00B34C73">
        <w:t>названию.</w:t>
      </w:r>
    </w:p>
    <w:p w14:paraId="29B5F6D7" w14:textId="77777777" w:rsidR="00327F1D" w:rsidRDefault="00B34C73" w:rsidP="00327F1D">
      <w:r>
        <w:t>Требовани</w:t>
      </w:r>
      <w:r w:rsidR="00327F1D">
        <w:t>е</w:t>
      </w:r>
      <w:r>
        <w:t xml:space="preserve"> к базе данных</w:t>
      </w:r>
      <w:r w:rsidR="00327F1D">
        <w:t>: б</w:t>
      </w:r>
      <w:r w:rsidR="00191576" w:rsidRPr="00191576">
        <w:t xml:space="preserve">аза данных должна иметь организованную </w:t>
      </w:r>
      <w:r w:rsidR="00191576" w:rsidRPr="00322EA0">
        <w:t>структуру</w:t>
      </w:r>
      <w:r w:rsidR="002F04AA">
        <w:t>, включающую</w:t>
      </w:r>
      <w:r w:rsidR="00327F1D">
        <w:t>:</w:t>
      </w:r>
    </w:p>
    <w:p w14:paraId="211E828B" w14:textId="77777777" w:rsidR="00327F1D" w:rsidRDefault="002F04AA" w:rsidP="00327F1D">
      <w:pPr>
        <w:numPr>
          <w:ilvl w:val="0"/>
          <w:numId w:val="79"/>
        </w:numPr>
      </w:pPr>
      <w:r>
        <w:t>историю пользовательских запросов на генерацию сценариев</w:t>
      </w:r>
      <w:r w:rsidR="00327F1D">
        <w:t>;</w:t>
      </w:r>
    </w:p>
    <w:p w14:paraId="755C5C48" w14:textId="2D595E7F" w:rsidR="00B606FC" w:rsidRPr="00322EA0" w:rsidRDefault="002F04AA" w:rsidP="00327F1D">
      <w:pPr>
        <w:numPr>
          <w:ilvl w:val="0"/>
          <w:numId w:val="79"/>
        </w:numPr>
      </w:pPr>
      <w:r>
        <w:t xml:space="preserve">действия </w:t>
      </w:r>
      <w:r w:rsidR="00327F1D">
        <w:t xml:space="preserve">сотрудников </w:t>
      </w:r>
      <w:r>
        <w:t>и сценарии</w:t>
      </w:r>
      <w:r w:rsidR="00191576" w:rsidRPr="00322EA0">
        <w:t>;</w:t>
      </w:r>
    </w:p>
    <w:p w14:paraId="2699A1AD" w14:textId="77777777" w:rsidR="008B5118" w:rsidRPr="00A66844" w:rsidRDefault="008B5118" w:rsidP="00471AE9"/>
    <w:p w14:paraId="6EDC214B" w14:textId="6D7A4D01" w:rsidR="00BC14BC" w:rsidRPr="00A66844" w:rsidRDefault="00A46EFB" w:rsidP="00A46EFB">
      <w:pPr>
        <w:spacing w:line="360" w:lineRule="auto"/>
      </w:pPr>
      <w:bookmarkStart w:id="33" w:name="_Toc212903549"/>
      <w:r w:rsidRPr="00103001">
        <w:t xml:space="preserve">3.2. </w:t>
      </w:r>
      <w:r w:rsidR="00BC14BC" w:rsidRPr="00103001">
        <w:t>Требования к надёжности</w:t>
      </w:r>
      <w:bookmarkEnd w:id="33"/>
    </w:p>
    <w:p w14:paraId="0DF623F9" w14:textId="77777777" w:rsidR="00BC14BC" w:rsidRPr="00A66844" w:rsidRDefault="00BC14BC" w:rsidP="00471AE9">
      <w:r w:rsidRPr="00A66844">
        <w:t>К программе предъявляются следующие требования надёжности:</w:t>
      </w:r>
    </w:p>
    <w:p w14:paraId="36CEC653" w14:textId="0D0FD0A9" w:rsidR="00AA475E" w:rsidRDefault="00BC14BC" w:rsidP="00471AE9">
      <w:pPr>
        <w:pStyle w:val="ab"/>
        <w:numPr>
          <w:ilvl w:val="0"/>
          <w:numId w:val="13"/>
        </w:numPr>
        <w:ind w:left="0" w:firstLine="426"/>
        <w:rPr>
          <w:lang w:eastAsia="ar-SA"/>
        </w:rPr>
      </w:pPr>
      <w:r w:rsidRPr="00A66844">
        <w:rPr>
          <w:lang w:eastAsia="ar-SA"/>
        </w:rPr>
        <w:t>обеспечивать целостность и согласованность</w:t>
      </w:r>
      <w:r w:rsidR="00103001">
        <w:rPr>
          <w:lang w:eastAsia="ar-SA"/>
        </w:rPr>
        <w:t xml:space="preserve"> базы данных при пользовательском вводе</w:t>
      </w:r>
      <w:r w:rsidRPr="00A66844">
        <w:rPr>
          <w:lang w:eastAsia="ar-SA"/>
        </w:rPr>
        <w:t>;</w:t>
      </w:r>
    </w:p>
    <w:p w14:paraId="7049DCCF" w14:textId="0C58AA1F" w:rsidR="00BD3961" w:rsidRPr="007B5C70" w:rsidRDefault="00BC14BC" w:rsidP="00BD3961">
      <w:pPr>
        <w:pStyle w:val="ab"/>
        <w:numPr>
          <w:ilvl w:val="0"/>
          <w:numId w:val="13"/>
        </w:numPr>
        <w:ind w:left="0" w:firstLine="426"/>
        <w:rPr>
          <w:lang w:eastAsia="ar-SA"/>
        </w:rPr>
      </w:pPr>
      <w:r w:rsidRPr="00A66844">
        <w:rPr>
          <w:lang w:eastAsia="ar-SA"/>
        </w:rPr>
        <w:t>предотвращать возможные конфликты и ошибки</w:t>
      </w:r>
      <w:r w:rsidR="002F04AA">
        <w:rPr>
          <w:lang w:eastAsia="ar-SA"/>
        </w:rPr>
        <w:t xml:space="preserve"> </w:t>
      </w:r>
      <w:r>
        <w:rPr>
          <w:lang w:eastAsia="ar-SA"/>
        </w:rPr>
        <w:t xml:space="preserve">в ходе </w:t>
      </w:r>
      <w:r w:rsidRPr="00104290">
        <w:rPr>
          <w:lang w:eastAsia="ar-SA"/>
        </w:rPr>
        <w:t>выполнения программы</w:t>
      </w:r>
      <w:r w:rsidR="00103001">
        <w:rPr>
          <w:lang w:eastAsia="ar-SA"/>
        </w:rPr>
        <w:t>, которые</w:t>
      </w:r>
      <w:r w:rsidRPr="00104290">
        <w:rPr>
          <w:lang w:eastAsia="ar-SA"/>
        </w:rPr>
        <w:t xml:space="preserve"> не должны влиять на состояние базы данных</w:t>
      </w:r>
      <w:r w:rsidR="00F65DDB">
        <w:rPr>
          <w:lang w:eastAsia="ar-SA"/>
        </w:rPr>
        <w:t>;</w:t>
      </w:r>
    </w:p>
    <w:p w14:paraId="1C89B5A5" w14:textId="1B5F6FD5" w:rsidR="007B5C70" w:rsidRDefault="007B5C70" w:rsidP="00BD3961">
      <w:pPr>
        <w:pStyle w:val="ab"/>
        <w:numPr>
          <w:ilvl w:val="0"/>
          <w:numId w:val="13"/>
        </w:numPr>
        <w:ind w:left="0" w:firstLine="426"/>
        <w:rPr>
          <w:lang w:eastAsia="ar-SA"/>
        </w:rPr>
      </w:pPr>
      <w:r>
        <w:rPr>
          <w:lang w:eastAsia="ar-SA"/>
        </w:rPr>
        <w:t>при переносе данных из исходной электронной таблицы программа не должна влиять на её содержимое;</w:t>
      </w:r>
    </w:p>
    <w:p w14:paraId="65ABE0E7" w14:textId="5EE048D1" w:rsidR="00BD3961" w:rsidRDefault="00BD3961" w:rsidP="00BD3961">
      <w:pPr>
        <w:pStyle w:val="ab"/>
        <w:numPr>
          <w:ilvl w:val="0"/>
          <w:numId w:val="13"/>
        </w:numPr>
        <w:ind w:left="0" w:firstLine="426"/>
        <w:rPr>
          <w:lang w:eastAsia="ar-SA"/>
        </w:rPr>
      </w:pPr>
      <w:r w:rsidRPr="00BD3961">
        <w:rPr>
          <w:lang w:eastAsia="ar-SA"/>
        </w:rPr>
        <w:t>визуальная часть должна масштабироваться под размеры экрана</w:t>
      </w:r>
      <w:r w:rsidR="00CF72E4">
        <w:rPr>
          <w:lang w:eastAsia="ar-SA"/>
        </w:rPr>
        <w:t>.</w:t>
      </w:r>
    </w:p>
    <w:p w14:paraId="268E3917" w14:textId="77777777" w:rsidR="00AA475E" w:rsidRDefault="00AA475E" w:rsidP="00471AE9">
      <w:pPr>
        <w:pStyle w:val="ab"/>
      </w:pPr>
      <w:bookmarkStart w:id="34" w:name="_Toc212903550"/>
    </w:p>
    <w:p w14:paraId="3930F4E8" w14:textId="786E7A0E" w:rsidR="00BC14BC" w:rsidRPr="00A66844" w:rsidRDefault="00A46EFB" w:rsidP="00A46EFB">
      <w:pPr>
        <w:spacing w:line="360" w:lineRule="auto"/>
      </w:pPr>
      <w:r w:rsidRPr="00103001">
        <w:t xml:space="preserve">3.3. </w:t>
      </w:r>
      <w:r w:rsidR="00BC14BC" w:rsidRPr="00103001">
        <w:t>Условия эксплуатации</w:t>
      </w:r>
      <w:bookmarkEnd w:id="34"/>
    </w:p>
    <w:p w14:paraId="2630420C" w14:textId="18C5341A" w:rsidR="00BC14BC" w:rsidRDefault="00BC14BC" w:rsidP="00471AE9">
      <w:r w:rsidRPr="00A66844">
        <w:t xml:space="preserve">Предъявляются с условиями эксплуатации </w:t>
      </w:r>
      <w:r w:rsidR="00D04B6B">
        <w:t>ПК в офисе</w:t>
      </w:r>
      <w:r>
        <w:t>, в частности:</w:t>
      </w:r>
    </w:p>
    <w:p w14:paraId="24629111" w14:textId="77777777" w:rsidR="00953944" w:rsidRDefault="00BC14BC" w:rsidP="00AA475E">
      <w:pPr>
        <w:numPr>
          <w:ilvl w:val="0"/>
          <w:numId w:val="21"/>
        </w:numPr>
        <w:ind w:left="0" w:firstLine="426"/>
      </w:pPr>
      <w:r w:rsidRPr="009561D9">
        <w:t>температура окружающей среды – +5-35 °С</w:t>
      </w:r>
      <w:r w:rsidR="00953944">
        <w:t>;</w:t>
      </w:r>
    </w:p>
    <w:p w14:paraId="5546DCE9" w14:textId="77777777" w:rsidR="00940191" w:rsidRDefault="00BC14BC" w:rsidP="00940191">
      <w:pPr>
        <w:numPr>
          <w:ilvl w:val="0"/>
          <w:numId w:val="21"/>
        </w:numPr>
        <w:ind w:left="0" w:firstLine="426"/>
      </w:pPr>
      <w:r w:rsidRPr="009561D9">
        <w:t>относительная влажность</w:t>
      </w:r>
      <w:r w:rsidR="00953944">
        <w:t xml:space="preserve"> помещения</w:t>
      </w:r>
      <w:r w:rsidRPr="009561D9">
        <w:t xml:space="preserve"> – (60±</w:t>
      </w:r>
      <w:proofErr w:type="gramStart"/>
      <w:r w:rsidRPr="009561D9">
        <w:t>20)%</w:t>
      </w:r>
      <w:proofErr w:type="gramEnd"/>
      <w:r w:rsidRPr="009561D9">
        <w:t>;</w:t>
      </w:r>
    </w:p>
    <w:p w14:paraId="07F6FBC9" w14:textId="32138B0F" w:rsidR="00940191" w:rsidRDefault="00940191" w:rsidP="00940191">
      <w:pPr>
        <w:numPr>
          <w:ilvl w:val="0"/>
          <w:numId w:val="21"/>
        </w:numPr>
        <w:ind w:left="0" w:firstLine="426"/>
      </w:pPr>
      <w:r w:rsidRPr="00940191">
        <w:t>уровень шума не превыша</w:t>
      </w:r>
      <w:r>
        <w:t>ет</w:t>
      </w:r>
      <w:r w:rsidRPr="00940191">
        <w:t xml:space="preserve"> 50 дБ;</w:t>
      </w:r>
    </w:p>
    <w:p w14:paraId="6D13EBB6" w14:textId="77777777" w:rsidR="00BC14BC" w:rsidRPr="00103001" w:rsidRDefault="00BC14BC" w:rsidP="00AA475E">
      <w:pPr>
        <w:numPr>
          <w:ilvl w:val="0"/>
          <w:numId w:val="21"/>
        </w:numPr>
        <w:ind w:left="0" w:firstLine="426"/>
      </w:pPr>
      <w:r w:rsidRPr="009561D9">
        <w:t>ПК размещён не ближе 1 метра от источников сильных электромагнитных излучений;</w:t>
      </w:r>
    </w:p>
    <w:p w14:paraId="4A949A10" w14:textId="5A207176" w:rsidR="00103001" w:rsidRPr="009561D9" w:rsidRDefault="00103001" w:rsidP="00AA475E">
      <w:pPr>
        <w:numPr>
          <w:ilvl w:val="0"/>
          <w:numId w:val="21"/>
        </w:numPr>
        <w:ind w:left="0" w:firstLine="426"/>
      </w:pPr>
      <w:r w:rsidRPr="00103001">
        <w:t>расстояние от окна до рабочего места — не менее 1 м;</w:t>
      </w:r>
    </w:p>
    <w:p w14:paraId="30468CAB" w14:textId="77777777" w:rsidR="00BC14BC" w:rsidRPr="009561D9" w:rsidRDefault="00BC14BC" w:rsidP="00AA475E">
      <w:pPr>
        <w:numPr>
          <w:ilvl w:val="0"/>
          <w:numId w:val="21"/>
        </w:numPr>
        <w:ind w:left="0" w:firstLine="426"/>
      </w:pPr>
      <w:r w:rsidRPr="009561D9">
        <w:t>электропитание от однофазной сети переменного тока напряжением (220±</w:t>
      </w:r>
      <w:proofErr w:type="gramStart"/>
      <w:r w:rsidRPr="009561D9">
        <w:t>20)В</w:t>
      </w:r>
      <w:proofErr w:type="gramEnd"/>
      <w:r w:rsidRPr="009561D9">
        <w:t xml:space="preserve"> и частотой 49–51 Гц;</w:t>
      </w:r>
    </w:p>
    <w:p w14:paraId="1D8F5729" w14:textId="77777777" w:rsidR="00BC14BC" w:rsidRDefault="00BC14BC" w:rsidP="00AA475E">
      <w:pPr>
        <w:numPr>
          <w:ilvl w:val="0"/>
          <w:numId w:val="21"/>
        </w:numPr>
        <w:ind w:left="0" w:firstLine="426"/>
      </w:pPr>
      <w:r w:rsidRPr="009561D9">
        <w:t>нет подключения к бесперебойному источнику питания</w:t>
      </w:r>
      <w:r w:rsidR="00513A03">
        <w:t>;</w:t>
      </w:r>
    </w:p>
    <w:p w14:paraId="7F346323" w14:textId="77777777" w:rsidR="00327F1D" w:rsidRDefault="008D7744" w:rsidP="00327F1D">
      <w:pPr>
        <w:numPr>
          <w:ilvl w:val="0"/>
          <w:numId w:val="21"/>
        </w:numPr>
        <w:ind w:left="0" w:firstLine="426"/>
      </w:pPr>
      <w:r w:rsidRPr="00103001">
        <w:t>выход в сеть Интернет: отсутствует</w:t>
      </w:r>
      <w:r w:rsidR="00327F1D">
        <w:t>;</w:t>
      </w:r>
    </w:p>
    <w:p w14:paraId="66CF22B7" w14:textId="0D4F0BF3" w:rsidR="00327F1D" w:rsidRPr="00327F1D" w:rsidRDefault="00327F1D" w:rsidP="00327F1D">
      <w:pPr>
        <w:numPr>
          <w:ilvl w:val="0"/>
          <w:numId w:val="21"/>
        </w:numPr>
        <w:ind w:left="0" w:firstLine="426"/>
      </w:pPr>
      <w:r w:rsidRPr="00327F1D">
        <w:t>база данных развёрнута локально и доступ к ней осуществляется по защищённому сетевому подключению.</w:t>
      </w:r>
    </w:p>
    <w:p w14:paraId="14F27115" w14:textId="77777777" w:rsidR="00103001" w:rsidRPr="00103001" w:rsidRDefault="00103001" w:rsidP="00103001">
      <w:pPr>
        <w:ind w:left="426" w:firstLine="0"/>
        <w:rPr>
          <w:highlight w:val="yellow"/>
        </w:rPr>
      </w:pPr>
    </w:p>
    <w:p w14:paraId="21BCEC71" w14:textId="393A9524" w:rsidR="00BC14BC" w:rsidRPr="00A66844" w:rsidRDefault="00A46EFB" w:rsidP="00A46EFB">
      <w:pPr>
        <w:spacing w:line="360" w:lineRule="auto"/>
      </w:pPr>
      <w:bookmarkStart w:id="35" w:name="_Toc212903551"/>
      <w:r>
        <w:t xml:space="preserve">3.4. </w:t>
      </w:r>
      <w:r w:rsidR="00BC14BC" w:rsidRPr="00CD2ABA">
        <w:t>Требования</w:t>
      </w:r>
      <w:r w:rsidR="00BC14BC" w:rsidRPr="00A66844">
        <w:t xml:space="preserve"> к составу и параметрам технических средств</w:t>
      </w:r>
      <w:bookmarkEnd w:id="35"/>
    </w:p>
    <w:p w14:paraId="67C76053" w14:textId="77777777" w:rsidR="00BC14BC" w:rsidRPr="00A66844" w:rsidRDefault="00BC14BC" w:rsidP="00471AE9">
      <w:pPr>
        <w:rPr>
          <w:lang w:eastAsia="ar-SA"/>
        </w:rPr>
      </w:pPr>
      <w:r w:rsidRPr="00A66844">
        <w:rPr>
          <w:lang w:eastAsia="ar-SA"/>
        </w:rPr>
        <w:t>ЭВМ должна соответствовать следующим</w:t>
      </w:r>
      <w:r w:rsidR="00953944">
        <w:rPr>
          <w:lang w:eastAsia="ar-SA"/>
        </w:rPr>
        <w:t xml:space="preserve"> минимальным</w:t>
      </w:r>
      <w:r w:rsidRPr="00A66844">
        <w:rPr>
          <w:lang w:eastAsia="ar-SA"/>
        </w:rPr>
        <w:t xml:space="preserve"> параметрам:</w:t>
      </w:r>
    </w:p>
    <w:p w14:paraId="66C72F9C" w14:textId="77777777" w:rsidR="00BC14BC" w:rsidRPr="004E2338" w:rsidRDefault="00BC14BC" w:rsidP="00AA475E">
      <w:pPr>
        <w:numPr>
          <w:ilvl w:val="0"/>
          <w:numId w:val="22"/>
        </w:numPr>
        <w:ind w:left="0" w:firstLine="426"/>
      </w:pPr>
      <w:r w:rsidRPr="004E2338">
        <w:t>64-разрядный (</w:t>
      </w:r>
      <w:r w:rsidRPr="004E2338">
        <w:rPr>
          <w:lang w:val="en-US"/>
        </w:rPr>
        <w:t>x</w:t>
      </w:r>
      <w:r w:rsidRPr="004E2338">
        <w:t>64) процессор с тактовой частотой 1 ГГц или выше;</w:t>
      </w:r>
    </w:p>
    <w:p w14:paraId="027A5D40" w14:textId="7771A3C8" w:rsidR="00BC14BC" w:rsidRPr="004E2338" w:rsidRDefault="00845F03" w:rsidP="00AA475E">
      <w:pPr>
        <w:numPr>
          <w:ilvl w:val="0"/>
          <w:numId w:val="22"/>
        </w:numPr>
        <w:ind w:left="0" w:firstLine="426"/>
      </w:pPr>
      <w:r>
        <w:t>16</w:t>
      </w:r>
      <w:r w:rsidR="00BC14BC" w:rsidRPr="004E2338">
        <w:t xml:space="preserve"> Г</w:t>
      </w:r>
      <w:r w:rsidR="00BC14BC">
        <w:t>б</w:t>
      </w:r>
      <w:r w:rsidR="00BC14BC" w:rsidRPr="004E2338">
        <w:t xml:space="preserve"> ОЗУ, </w:t>
      </w:r>
      <w:r w:rsidR="00BB06A1">
        <w:t>2</w:t>
      </w:r>
      <w:r w:rsidR="00D54BDC">
        <w:t>00</w:t>
      </w:r>
      <w:r w:rsidR="00BC14BC" w:rsidRPr="004E2338">
        <w:t xml:space="preserve"> Г</w:t>
      </w:r>
      <w:r w:rsidR="00BC14BC">
        <w:t>б</w:t>
      </w:r>
      <w:r w:rsidR="00BC14BC" w:rsidRPr="004E2338">
        <w:t xml:space="preserve"> свободного места на накопителе (</w:t>
      </w:r>
      <w:r w:rsidR="00BC14BC" w:rsidRPr="004E2338">
        <w:rPr>
          <w:lang w:val="en-US"/>
        </w:rPr>
        <w:t>HDD</w:t>
      </w:r>
      <w:r w:rsidR="00BC14BC" w:rsidRPr="004E2338">
        <w:t xml:space="preserve">, </w:t>
      </w:r>
      <w:r w:rsidR="00BC14BC" w:rsidRPr="004E2338">
        <w:rPr>
          <w:lang w:val="en-US"/>
        </w:rPr>
        <w:t>SSD</w:t>
      </w:r>
      <w:r w:rsidR="00BC14BC" w:rsidRPr="004E2338">
        <w:t>);</w:t>
      </w:r>
    </w:p>
    <w:p w14:paraId="2B58111B" w14:textId="45D59FE6" w:rsidR="00BC14BC" w:rsidRPr="004E2338" w:rsidRDefault="00BC14BC" w:rsidP="00AA475E">
      <w:pPr>
        <w:numPr>
          <w:ilvl w:val="0"/>
          <w:numId w:val="22"/>
        </w:numPr>
        <w:ind w:left="0" w:firstLine="426"/>
      </w:pPr>
      <w:r w:rsidRPr="004E2338">
        <w:t xml:space="preserve">графическое устройство </w:t>
      </w:r>
      <w:r w:rsidRPr="004E2338">
        <w:rPr>
          <w:lang w:val="en-US"/>
        </w:rPr>
        <w:t>DirectX</w:t>
      </w:r>
      <w:r w:rsidRPr="004E2338">
        <w:t xml:space="preserve"> 9 с драйвером </w:t>
      </w:r>
      <w:r w:rsidRPr="004E2338">
        <w:rPr>
          <w:lang w:val="en-US"/>
        </w:rPr>
        <w:t>WDDM</w:t>
      </w:r>
      <w:r w:rsidRPr="004E2338">
        <w:t xml:space="preserve"> 1.0 или</w:t>
      </w:r>
      <w:r w:rsidR="002B7DCC">
        <w:t xml:space="preserve"> новее</w:t>
      </w:r>
      <w:r w:rsidRPr="004E2338">
        <w:t>;</w:t>
      </w:r>
    </w:p>
    <w:p w14:paraId="6C94FCC5" w14:textId="77777777" w:rsidR="00BC14BC" w:rsidRDefault="00BC14BC" w:rsidP="00AA475E">
      <w:pPr>
        <w:numPr>
          <w:ilvl w:val="0"/>
          <w:numId w:val="22"/>
        </w:numPr>
        <w:ind w:left="0" w:firstLine="426"/>
      </w:pPr>
      <w:r w:rsidRPr="004E2338">
        <w:t>поддержка клавиатуры</w:t>
      </w:r>
      <w:r>
        <w:t xml:space="preserve"> и</w:t>
      </w:r>
      <w:r w:rsidRPr="004E2338">
        <w:t xml:space="preserve"> компьютерной мыши</w:t>
      </w:r>
      <w:r>
        <w:t>;</w:t>
      </w:r>
    </w:p>
    <w:p w14:paraId="2AB1F8BF" w14:textId="77777777" w:rsidR="00BC14BC" w:rsidRPr="004E2338" w:rsidRDefault="00BC14BC" w:rsidP="00AA475E">
      <w:pPr>
        <w:numPr>
          <w:ilvl w:val="0"/>
          <w:numId w:val="22"/>
        </w:numPr>
        <w:ind w:left="0" w:firstLine="426"/>
      </w:pPr>
      <w:r>
        <w:t xml:space="preserve">поддержка </w:t>
      </w:r>
      <w:r w:rsidRPr="004E2338">
        <w:t>монитора разрешением 1920×1080 пикселей.</w:t>
      </w:r>
    </w:p>
    <w:p w14:paraId="08A06F83" w14:textId="77777777" w:rsidR="00BC14BC" w:rsidRPr="00A66844" w:rsidRDefault="00BC14BC" w:rsidP="00471AE9"/>
    <w:p w14:paraId="0DE2A9F1" w14:textId="61EA3D6A" w:rsidR="00BC14BC" w:rsidRPr="00A66844" w:rsidRDefault="003A701E" w:rsidP="003A701E">
      <w:pPr>
        <w:spacing w:line="360" w:lineRule="auto"/>
      </w:pPr>
      <w:bookmarkStart w:id="36" w:name="_Toc212903552"/>
      <w:r w:rsidRPr="003D6992">
        <w:t xml:space="preserve">3.5. </w:t>
      </w:r>
      <w:r w:rsidR="00BC14BC" w:rsidRPr="003D6992">
        <w:t>Требования к информационной и программной совместимости</w:t>
      </w:r>
      <w:bookmarkEnd w:id="36"/>
    </w:p>
    <w:p w14:paraId="4B9E429D" w14:textId="293FCB27" w:rsidR="005F4B2B" w:rsidRDefault="00336F88" w:rsidP="00471AE9">
      <w:r>
        <w:t xml:space="preserve">ПО должно </w:t>
      </w:r>
      <w:r w:rsidRPr="00336F88">
        <w:t>корректно работать</w:t>
      </w:r>
      <w:r>
        <w:t xml:space="preserve"> на ЭВМ под управлением семейства </w:t>
      </w:r>
      <w:r w:rsidR="00D04B6B">
        <w:t>ОС</w:t>
      </w:r>
      <w:r>
        <w:t xml:space="preserve"> </w:t>
      </w:r>
      <w:r w:rsidR="00D54BDC">
        <w:rPr>
          <w:lang w:val="en-US"/>
        </w:rPr>
        <w:t>Windows</w:t>
      </w:r>
      <w:r w:rsidR="00D54BDC">
        <w:t xml:space="preserve"> версии 10 и младше</w:t>
      </w:r>
      <w:r w:rsidR="00D04B6B">
        <w:t xml:space="preserve"> и </w:t>
      </w:r>
      <w:r w:rsidR="00D04B6B">
        <w:rPr>
          <w:lang w:val="en-US"/>
        </w:rPr>
        <w:t>Astra</w:t>
      </w:r>
      <w:r w:rsidR="00D04B6B" w:rsidRPr="00D04B6B">
        <w:t xml:space="preserve"> </w:t>
      </w:r>
      <w:r w:rsidR="00D04B6B">
        <w:rPr>
          <w:lang w:val="en-US"/>
        </w:rPr>
        <w:t>Linux</w:t>
      </w:r>
      <w:r w:rsidR="00D54BDC">
        <w:t xml:space="preserve"> без сторонних установочных пакетов</w:t>
      </w:r>
      <w:r w:rsidR="00BC14BC" w:rsidRPr="00A66844">
        <w:t>.</w:t>
      </w:r>
    </w:p>
    <w:p w14:paraId="535EA100" w14:textId="77777777" w:rsidR="00BC14BC" w:rsidRPr="00A66844" w:rsidRDefault="00BC14BC" w:rsidP="00471AE9"/>
    <w:p w14:paraId="705363CD" w14:textId="22467D0D" w:rsidR="00BC14BC" w:rsidRPr="00A66844" w:rsidRDefault="003A701E" w:rsidP="003A701E">
      <w:pPr>
        <w:spacing w:line="360" w:lineRule="auto"/>
      </w:pPr>
      <w:bookmarkStart w:id="37" w:name="_Toc212903553"/>
      <w:r w:rsidRPr="00640CC8">
        <w:t xml:space="preserve">3.6. </w:t>
      </w:r>
      <w:r w:rsidR="00BC14BC" w:rsidRPr="00640CC8">
        <w:t>Требования к маркировке и упаковке</w:t>
      </w:r>
      <w:bookmarkEnd w:id="37"/>
    </w:p>
    <w:p w14:paraId="1E9ED5F8" w14:textId="5DD7BDEF" w:rsidR="003D6992" w:rsidRPr="003D6992" w:rsidRDefault="003D6992" w:rsidP="003D6992">
      <w:r w:rsidRPr="003D6992">
        <w:t>Архив с готовым к запуску ПО, документация и исходный код программы передаются через защищённый облачный сервис компании для проверки соответствия политикам информационной безопасности.</w:t>
      </w:r>
      <w:r w:rsidR="009C0904">
        <w:t xml:space="preserve"> Часть ПО разрабатывается в рамках внутреннего контура.</w:t>
      </w:r>
    </w:p>
    <w:p w14:paraId="115F05D8" w14:textId="77777777" w:rsidR="00BC14BC" w:rsidRPr="00A66844" w:rsidRDefault="00BC14BC" w:rsidP="00471AE9"/>
    <w:p w14:paraId="056FF8C1" w14:textId="34B6DBF6" w:rsidR="00BC14BC" w:rsidRPr="00A66844" w:rsidRDefault="003A701E" w:rsidP="003A701E">
      <w:pPr>
        <w:spacing w:line="360" w:lineRule="auto"/>
      </w:pPr>
      <w:bookmarkStart w:id="38" w:name="_Toc212903554"/>
      <w:r>
        <w:t xml:space="preserve">3.7. </w:t>
      </w:r>
      <w:r w:rsidR="00BC14BC" w:rsidRPr="00A66844">
        <w:t>Требования к транспортированию и хранению</w:t>
      </w:r>
      <w:bookmarkEnd w:id="38"/>
    </w:p>
    <w:p w14:paraId="33A6A9F4" w14:textId="77777777" w:rsidR="00BC14BC" w:rsidRDefault="00BC14BC" w:rsidP="00471AE9">
      <w:r w:rsidRPr="00A66844">
        <w:t>Всем пользователям запрещается осуществлять действия под видом оригинального ПО, нарушающие статью 273 «Создание, использование и распространение вредоносных компьютерных программ».</w:t>
      </w:r>
    </w:p>
    <w:p w14:paraId="6696133C" w14:textId="5DA5370D" w:rsidR="00640CC8" w:rsidRPr="00A66844" w:rsidRDefault="003F1C66" w:rsidP="003F1C66">
      <w:r>
        <w:t>Запрещается хранение дистрибутивов на незащищённых носителях информации и в открытых сетевых хранилищах, не обеспечивающих контроль доступа. Транспортировка ПО на съёмных носителях допускается только в зашифрованном виде при условии соблюдения политики информационной безопасности компании АО «НИУИФ». Любое размещение исходного кода или исполняемых файлов в открытом доступе (включая публичные репозитории и облачные сервисы) расценивается как нарушение режима коммерческой тайны</w:t>
      </w:r>
      <w:r w:rsidR="00845F03">
        <w:t>.</w:t>
      </w:r>
    </w:p>
    <w:p w14:paraId="1BD2C511" w14:textId="77777777" w:rsidR="00BC14BC" w:rsidRPr="00A66844" w:rsidRDefault="00BC14BC" w:rsidP="00471AE9"/>
    <w:p w14:paraId="7FDEE554" w14:textId="141688D7" w:rsidR="00BC14BC" w:rsidRPr="00A66844" w:rsidRDefault="003A701E" w:rsidP="003A701E">
      <w:pPr>
        <w:spacing w:line="360" w:lineRule="auto"/>
      </w:pPr>
      <w:bookmarkStart w:id="39" w:name="_Toc212903555"/>
      <w:r w:rsidRPr="00640CC8">
        <w:t xml:space="preserve">3.8. </w:t>
      </w:r>
      <w:r w:rsidR="00BC14BC" w:rsidRPr="00640CC8">
        <w:t>Специальные требования</w:t>
      </w:r>
      <w:bookmarkEnd w:id="39"/>
    </w:p>
    <w:p w14:paraId="0F54D4F9" w14:textId="002B7130" w:rsidR="00BC14BC" w:rsidRDefault="00084555" w:rsidP="00084555">
      <w:r>
        <w:t>Система должна функционировать без передачи данных за пределы защищённого контура предприятия. Все хранимые данные</w:t>
      </w:r>
      <w:r w:rsidR="00BF0918">
        <w:t xml:space="preserve">, </w:t>
      </w:r>
      <w:r w:rsidR="006B0907">
        <w:t>включая,</w:t>
      </w:r>
      <w:r w:rsidR="00BF0918">
        <w:t xml:space="preserve"> но не ограничиваясь, как </w:t>
      </w:r>
      <w:r>
        <w:t>база данных, индексы, кэш, экспортируемые временные файлы</w:t>
      </w:r>
      <w:r w:rsidR="00BF0918">
        <w:t>:</w:t>
      </w:r>
      <w:r>
        <w:t xml:space="preserve"> должны размещаться локально; при необходимости должен поддерживаться режим шифрования хранилища (на уровне </w:t>
      </w:r>
      <w:r w:rsidR="002C5952">
        <w:t>базы данных</w:t>
      </w:r>
      <w:r>
        <w:t xml:space="preserve"> или файловой системы) по требованиям предприятия.</w:t>
      </w:r>
    </w:p>
    <w:p w14:paraId="6AF30E56" w14:textId="77777777" w:rsidR="00084555" w:rsidRPr="00091207" w:rsidRDefault="00084555" w:rsidP="00084555"/>
    <w:p w14:paraId="447AFE91" w14:textId="77777777" w:rsidR="00BC14BC" w:rsidRPr="00A66844" w:rsidRDefault="00BC14BC" w:rsidP="006A746D">
      <w:pPr>
        <w:pStyle w:val="a1"/>
      </w:pPr>
      <w:r w:rsidRPr="00A66844">
        <w:t>Требование к программной документации</w:t>
      </w:r>
    </w:p>
    <w:p w14:paraId="3D84DDAA" w14:textId="65F35EA0" w:rsidR="00BC14BC" w:rsidRPr="00CD2ABA" w:rsidRDefault="003A701E" w:rsidP="003A701E">
      <w:pPr>
        <w:spacing w:line="360" w:lineRule="auto"/>
      </w:pPr>
      <w:r>
        <w:t xml:space="preserve">4.1. </w:t>
      </w:r>
      <w:r w:rsidR="00BC14BC" w:rsidRPr="00CD2ABA">
        <w:t>Содержание расчётно-пояснительной записки</w:t>
      </w:r>
    </w:p>
    <w:p w14:paraId="2D388632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Программная документация должна содержать расчётно-пояснительную записку, содержание которой:</w:t>
      </w:r>
    </w:p>
    <w:p w14:paraId="6C80F1EB" w14:textId="77777777" w:rsidR="00BC14BC" w:rsidRPr="00A66844" w:rsidRDefault="00BC14BC" w:rsidP="00471AE9">
      <w:r w:rsidRPr="00A66844">
        <w:t>Титульный лист</w:t>
      </w:r>
    </w:p>
    <w:p w14:paraId="29CDC8B2" w14:textId="77777777" w:rsidR="00BC14BC" w:rsidRPr="00A66844" w:rsidRDefault="00BC14BC" w:rsidP="00471AE9">
      <w:r w:rsidRPr="00A66844">
        <w:t>Оглавление</w:t>
      </w:r>
    </w:p>
    <w:p w14:paraId="5699261C" w14:textId="77777777" w:rsidR="00BC14BC" w:rsidRPr="00A66844" w:rsidRDefault="00BC14BC" w:rsidP="00471AE9">
      <w:r w:rsidRPr="00A66844">
        <w:t xml:space="preserve">Введение </w:t>
      </w:r>
    </w:p>
    <w:p w14:paraId="4C57EB05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1</w:t>
      </w:r>
      <w:r>
        <w:rPr>
          <w:rFonts w:eastAsia="Calibri"/>
          <w:lang w:eastAsia="ar-SA"/>
        </w:rPr>
        <w:t xml:space="preserve">. </w:t>
      </w:r>
      <w:r w:rsidRPr="00A66844">
        <w:rPr>
          <w:rFonts w:eastAsia="Calibri"/>
          <w:lang w:eastAsia="ar-SA"/>
        </w:rPr>
        <w:t>Описание предметной области</w:t>
      </w:r>
    </w:p>
    <w:p w14:paraId="63DFF967" w14:textId="5D629663" w:rsidR="00BC14BC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2.</w:t>
      </w:r>
      <w:r>
        <w:rPr>
          <w:rFonts w:eastAsia="Calibri"/>
          <w:lang w:eastAsia="ar-SA"/>
        </w:rPr>
        <w:t xml:space="preserve"> </w:t>
      </w:r>
      <w:r w:rsidR="0031513E" w:rsidRPr="0031513E">
        <w:rPr>
          <w:rFonts w:eastAsia="Calibri"/>
          <w:lang w:eastAsia="ar-SA"/>
        </w:rPr>
        <w:t>Выбор жизненного цикла информационной системы</w:t>
      </w:r>
    </w:p>
    <w:p w14:paraId="226FD569" w14:textId="0D79E4CA" w:rsidR="004064E1" w:rsidRPr="00A66844" w:rsidRDefault="004064E1" w:rsidP="00471AE9">
      <w:pPr>
        <w:rPr>
          <w:rFonts w:eastAsia="Calibri"/>
          <w:lang w:eastAsia="ar-SA"/>
        </w:rPr>
      </w:pPr>
      <w:r>
        <w:rPr>
          <w:rFonts w:eastAsia="Calibri"/>
          <w:lang w:eastAsia="ar-SA"/>
        </w:rPr>
        <w:t xml:space="preserve">3. </w:t>
      </w:r>
      <w:r w:rsidR="0031513E" w:rsidRPr="0031513E">
        <w:rPr>
          <w:rFonts w:eastAsia="Calibri"/>
          <w:lang w:eastAsia="ar-SA"/>
        </w:rPr>
        <w:t>Этапы жизненного цикла информационной системы</w:t>
      </w:r>
      <w:r w:rsidR="0031513E">
        <w:rPr>
          <w:rFonts w:eastAsia="Calibri"/>
          <w:lang w:eastAsia="ar-SA"/>
        </w:rPr>
        <w:t xml:space="preserve"> «модель»</w:t>
      </w:r>
    </w:p>
    <w:p w14:paraId="375AF3B0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Заключение</w:t>
      </w:r>
    </w:p>
    <w:p w14:paraId="374378E9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Список литературы</w:t>
      </w:r>
    </w:p>
    <w:p w14:paraId="3282518C" w14:textId="77777777" w:rsidR="00BC14BC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1. </w:t>
      </w:r>
      <w:r>
        <w:rPr>
          <w:rFonts w:eastAsia="Calibri"/>
          <w:lang w:eastAsia="ar-SA"/>
        </w:rPr>
        <w:t>Техническое задание</w:t>
      </w:r>
    </w:p>
    <w:p w14:paraId="4C7F259A" w14:textId="77777777" w:rsidR="00BC14BC" w:rsidRPr="00A66844" w:rsidRDefault="00BC14BC" w:rsidP="00471AE9">
      <w:pPr>
        <w:rPr>
          <w:rFonts w:eastAsia="Calibri"/>
          <w:lang w:eastAsia="ar-SA"/>
        </w:rPr>
      </w:pPr>
      <w:r>
        <w:rPr>
          <w:rFonts w:eastAsia="Calibri"/>
          <w:lang w:eastAsia="ar-SA"/>
        </w:rPr>
        <w:t xml:space="preserve">Приложение 2. </w:t>
      </w:r>
      <w:r w:rsidRPr="00A66844">
        <w:rPr>
          <w:rFonts w:eastAsia="Calibri"/>
          <w:lang w:eastAsia="ar-SA"/>
        </w:rPr>
        <w:t>Текст программы</w:t>
      </w:r>
    </w:p>
    <w:p w14:paraId="44D25232" w14:textId="77777777" w:rsidR="00BC14BC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</w:t>
      </w:r>
      <w:r>
        <w:rPr>
          <w:rFonts w:eastAsia="Calibri"/>
          <w:lang w:eastAsia="ar-SA"/>
        </w:rPr>
        <w:t>3</w:t>
      </w:r>
      <w:r w:rsidRPr="00A66844">
        <w:rPr>
          <w:rFonts w:eastAsia="Calibri"/>
          <w:lang w:eastAsia="ar-SA"/>
        </w:rPr>
        <w:t>. Руководство пользователя</w:t>
      </w:r>
    </w:p>
    <w:p w14:paraId="75BCE00E" w14:textId="77777777" w:rsidR="00BC14BC" w:rsidRPr="006D4FBA" w:rsidRDefault="00BC14BC" w:rsidP="00471AE9">
      <w:pPr>
        <w:rPr>
          <w:rFonts w:eastAsia="Calibri"/>
          <w:lang w:eastAsia="ar-SA"/>
        </w:rPr>
      </w:pPr>
    </w:p>
    <w:p w14:paraId="69EC7B75" w14:textId="6E6A3C40" w:rsidR="00BC14BC" w:rsidRPr="00A66844" w:rsidRDefault="003A701E" w:rsidP="003A701E">
      <w:pPr>
        <w:spacing w:line="360" w:lineRule="auto"/>
      </w:pPr>
      <w:r>
        <w:t xml:space="preserve">4.2. </w:t>
      </w:r>
      <w:r w:rsidR="00BC14BC" w:rsidRPr="00A66844">
        <w:t>Требования к оформлению</w:t>
      </w:r>
    </w:p>
    <w:p w14:paraId="304939CE" w14:textId="43ABAA4F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Элементы курсово</w:t>
      </w:r>
      <w:r w:rsidR="006B2EA5">
        <w:rPr>
          <w:rFonts w:eastAsia="Calibri"/>
          <w:lang w:eastAsia="ar-SA"/>
        </w:rPr>
        <w:t>го</w:t>
      </w:r>
      <w:r w:rsidRPr="00A66844">
        <w:rPr>
          <w:rFonts w:eastAsia="Calibri"/>
          <w:lang w:eastAsia="ar-SA"/>
        </w:rPr>
        <w:t xml:space="preserve"> </w:t>
      </w:r>
      <w:r w:rsidR="006B2EA5">
        <w:rPr>
          <w:rFonts w:eastAsia="Calibri"/>
          <w:lang w:eastAsia="ar-SA"/>
        </w:rPr>
        <w:t>проекта</w:t>
      </w:r>
      <w:r w:rsidRPr="00A66844">
        <w:rPr>
          <w:rFonts w:eastAsia="Calibri"/>
          <w:lang w:eastAsia="ar-SA"/>
        </w:rPr>
        <w:t xml:space="preserve"> оформл</w:t>
      </w:r>
      <w:r>
        <w:rPr>
          <w:rFonts w:eastAsia="Calibri"/>
          <w:lang w:eastAsia="ar-SA"/>
        </w:rPr>
        <w:t>я</w:t>
      </w:r>
      <w:r w:rsidR="006B2EA5">
        <w:rPr>
          <w:rFonts w:eastAsia="Calibri"/>
          <w:lang w:eastAsia="ar-SA"/>
        </w:rPr>
        <w:t>ю</w:t>
      </w:r>
      <w:r>
        <w:rPr>
          <w:rFonts w:eastAsia="Calibri"/>
          <w:lang w:eastAsia="ar-SA"/>
        </w:rPr>
        <w:t>тся</w:t>
      </w:r>
      <w:r w:rsidRPr="00A66844">
        <w:rPr>
          <w:rFonts w:eastAsia="Calibri"/>
          <w:lang w:eastAsia="ar-SA"/>
        </w:rPr>
        <w:t xml:space="preserve"> в соответствии с табл. П1.1.</w:t>
      </w:r>
    </w:p>
    <w:p w14:paraId="043B68CF" w14:textId="77777777" w:rsidR="00BC14BC" w:rsidRPr="00A66844" w:rsidRDefault="00BC14BC" w:rsidP="006A746D">
      <w:pPr>
        <w:ind w:firstLine="0"/>
        <w:jc w:val="righ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Таблица П1.1</w:t>
      </w:r>
    </w:p>
    <w:p w14:paraId="76307FEC" w14:textId="77777777" w:rsidR="00BC14BC" w:rsidRPr="00A66844" w:rsidRDefault="00BC14BC" w:rsidP="006A746D">
      <w:pPr>
        <w:ind w:firstLine="0"/>
        <w:jc w:val="center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Требования к оформлению</w:t>
      </w:r>
    </w:p>
    <w:tbl>
      <w:tblPr>
        <w:tblStyle w:val="12"/>
        <w:tblW w:w="9923" w:type="dxa"/>
        <w:tblInd w:w="-147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BC14BC" w:rsidRPr="00A66844" w14:paraId="1342C4F4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87FD0" w14:textId="77777777" w:rsidR="00BC14BC" w:rsidRPr="00253184" w:rsidRDefault="00BC14BC" w:rsidP="006A746D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Элемент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C2ACE" w14:textId="77777777" w:rsidR="00BC14BC" w:rsidRPr="00253184" w:rsidRDefault="00BC14BC" w:rsidP="006A746D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Требования</w:t>
            </w:r>
          </w:p>
        </w:tc>
      </w:tr>
      <w:tr w:rsidR="00BC14BC" w:rsidRPr="00A66844" w14:paraId="6AA48F1D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A8D40" w14:textId="77777777" w:rsidR="00BC14BC" w:rsidRPr="00253184" w:rsidRDefault="00BC14BC" w:rsidP="006A746D">
            <w:pPr>
              <w:ind w:firstLine="0"/>
            </w:pPr>
            <w:r w:rsidRPr="00253184">
              <w:t>Документ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98419" w14:textId="77777777" w:rsidR="00BC14BC" w:rsidRPr="00253184" w:rsidRDefault="00BC14BC" w:rsidP="006A746D">
            <w:pPr>
              <w:ind w:firstLine="0"/>
            </w:pPr>
            <w:r w:rsidRPr="00253184">
              <w:t>1. Печать на отдельных листах формата А4 (210х297 мм); оборотная сторона не заполняется; листы нумеруются. Печать возможна ч/б.</w:t>
            </w:r>
          </w:p>
          <w:p w14:paraId="062DA799" w14:textId="77777777" w:rsidR="00BC14BC" w:rsidRPr="00253184" w:rsidRDefault="00BC14BC" w:rsidP="006A746D">
            <w:pPr>
              <w:ind w:firstLine="0"/>
            </w:pPr>
            <w:r w:rsidRPr="00253184">
              <w:t xml:space="preserve">2. </w:t>
            </w:r>
            <w:r w:rsidRPr="00F846AC">
              <w:rPr>
                <w:highlight w:val="yellow"/>
              </w:rPr>
              <w:t>Файлы предъявляются на компакт-диске:</w:t>
            </w:r>
            <w:r w:rsidRPr="003A701E">
              <w:t xml:space="preserve"> РПЗ с ТЗ; программный код.</w:t>
            </w:r>
          </w:p>
          <w:p w14:paraId="20835D72" w14:textId="77777777" w:rsidR="00BC14BC" w:rsidRPr="00253184" w:rsidRDefault="00BC14BC" w:rsidP="006A746D">
            <w:pPr>
              <w:ind w:firstLine="0"/>
            </w:pPr>
            <w:r w:rsidRPr="00253184">
              <w:t>3</w:t>
            </w:r>
            <w:r w:rsidRPr="00EF1454">
              <w:t>. Листы и диск в конверте вложены</w:t>
            </w:r>
            <w:r w:rsidRPr="003A701E">
              <w:t xml:space="preserve"> в пластиковую папку скоросшивателя.</w:t>
            </w:r>
          </w:p>
        </w:tc>
      </w:tr>
      <w:tr w:rsidR="00BC14BC" w:rsidRPr="00A66844" w14:paraId="00A30544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4E49" w14:textId="77777777" w:rsidR="00BC14BC" w:rsidRPr="00253184" w:rsidRDefault="00BC14BC" w:rsidP="006A746D">
            <w:pPr>
              <w:ind w:firstLine="0"/>
            </w:pPr>
            <w:r w:rsidRPr="00253184">
              <w:t>Страницы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1EEF" w14:textId="77777777" w:rsidR="00BC14BC" w:rsidRPr="00253184" w:rsidRDefault="00BC14BC" w:rsidP="006A746D">
            <w:pPr>
              <w:ind w:firstLine="0"/>
            </w:pPr>
            <w:r w:rsidRPr="00253184">
              <w:t>1. Ориентация – книжная; отдельные страницы, при необходимости, альбомная.</w:t>
            </w:r>
          </w:p>
          <w:p w14:paraId="72429D8C" w14:textId="77777777" w:rsidR="00BC14BC" w:rsidRPr="00253184" w:rsidRDefault="00BC14BC" w:rsidP="006A746D">
            <w:pPr>
              <w:ind w:firstLine="0"/>
              <w:rPr>
                <w:color w:val="000000"/>
              </w:rPr>
            </w:pPr>
            <w:r w:rsidRPr="00253184">
              <w:t>2. Поля: верхнее, нижнее – по 2 см, левое – 3 см, правое – 1 см.</w:t>
            </w:r>
          </w:p>
        </w:tc>
      </w:tr>
      <w:tr w:rsidR="00BC14BC" w:rsidRPr="00A66844" w14:paraId="70C4488C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A97E" w14:textId="77777777" w:rsidR="00BC14BC" w:rsidRPr="00253184" w:rsidRDefault="00BC14BC" w:rsidP="006A746D">
            <w:pPr>
              <w:ind w:firstLine="0"/>
            </w:pPr>
            <w:r w:rsidRPr="00253184">
              <w:t>Абзацы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C0B8E" w14:textId="705C3603" w:rsidR="00BC14BC" w:rsidRPr="00253184" w:rsidRDefault="00BC14BC" w:rsidP="006A746D">
            <w:pPr>
              <w:ind w:firstLine="0"/>
            </w:pPr>
            <w:r w:rsidRPr="00F846AC">
              <w:t>Межстрочный интервал – 1.</w:t>
            </w:r>
            <w:r w:rsidR="003A701E">
              <w:t>0</w:t>
            </w:r>
            <w:r w:rsidRPr="00F846AC">
              <w:t>, перед и после абзаца – 0.</w:t>
            </w:r>
          </w:p>
        </w:tc>
      </w:tr>
      <w:tr w:rsidR="00BC14BC" w:rsidRPr="00A66844" w14:paraId="64BC4904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1221" w14:textId="77777777" w:rsidR="00BC14BC" w:rsidRPr="00253184" w:rsidRDefault="00BC14BC" w:rsidP="006A746D">
            <w:pPr>
              <w:ind w:firstLine="0"/>
            </w:pPr>
            <w:r w:rsidRPr="00253184">
              <w:t>Шрифты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4BCA" w14:textId="77777777" w:rsidR="00BC14BC" w:rsidRPr="00253184" w:rsidRDefault="00BC14BC" w:rsidP="006A746D">
            <w:pPr>
              <w:ind w:firstLine="0"/>
            </w:pPr>
            <w:r w:rsidRPr="00253184">
              <w:t xml:space="preserve">Кегль – 14. В таблицах шрифт 12. Шрифт программного кода – </w:t>
            </w:r>
            <w:r w:rsidRPr="003A701E">
              <w:t>8 (возможно в 2 колонки).</w:t>
            </w:r>
          </w:p>
        </w:tc>
      </w:tr>
      <w:tr w:rsidR="00BC14BC" w:rsidRPr="00A66844" w14:paraId="0FD814D0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06FB" w14:textId="77777777" w:rsidR="00BC14BC" w:rsidRPr="00253184" w:rsidRDefault="00BC14BC" w:rsidP="006A746D">
            <w:pPr>
              <w:ind w:firstLine="0"/>
            </w:pPr>
            <w:r w:rsidRPr="00253184">
              <w:t>Рисунки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8D93" w14:textId="77777777" w:rsidR="00BC14BC" w:rsidRPr="00253184" w:rsidRDefault="00BC14BC" w:rsidP="006A746D">
            <w:pPr>
              <w:ind w:firstLine="0"/>
            </w:pPr>
            <w:r w:rsidRPr="00253184">
              <w:t>Подписывается под ним по центру: Рис. Х. Название</w:t>
            </w:r>
          </w:p>
          <w:p w14:paraId="2715F155" w14:textId="77777777" w:rsidR="00BC14BC" w:rsidRPr="00253184" w:rsidRDefault="00BC14BC" w:rsidP="006A746D">
            <w:pPr>
              <w:ind w:firstLine="0"/>
            </w:pPr>
            <w:r w:rsidRPr="00253184">
              <w:t>В приложениях: Рис. П</w:t>
            </w:r>
            <w:r w:rsidRPr="00253184">
              <w:rPr>
                <w:lang w:val="en-US"/>
              </w:rPr>
              <w:t>X</w:t>
            </w:r>
            <w:r w:rsidRPr="00253184">
              <w:t>.</w:t>
            </w:r>
            <w:r w:rsidRPr="00253184">
              <w:rPr>
                <w:lang w:val="en-US"/>
              </w:rPr>
              <w:t>X</w:t>
            </w:r>
            <w:r w:rsidRPr="00253184">
              <w:t>. Название</w:t>
            </w:r>
          </w:p>
        </w:tc>
      </w:tr>
      <w:tr w:rsidR="00BC14BC" w:rsidRPr="00A66844" w14:paraId="0161ECB9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320C0" w14:textId="77777777" w:rsidR="00BC14BC" w:rsidRPr="00253184" w:rsidRDefault="00BC14BC" w:rsidP="006A746D">
            <w:pPr>
              <w:ind w:firstLine="0"/>
            </w:pPr>
            <w:r w:rsidRPr="00253184">
              <w:t>Таблицы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5C3F" w14:textId="77777777" w:rsidR="00BC14BC" w:rsidRPr="00253184" w:rsidRDefault="00BC14BC" w:rsidP="006A746D">
            <w:pPr>
              <w:ind w:firstLine="0"/>
            </w:pPr>
            <w:r w:rsidRPr="00253184">
              <w:t>1. Подписывается: над таблицей, выравнивание по правому: «Таблица Х».</w:t>
            </w:r>
          </w:p>
          <w:p w14:paraId="20DBD41A" w14:textId="77777777" w:rsidR="00BC14BC" w:rsidRPr="00253184" w:rsidRDefault="00BC14BC" w:rsidP="006A746D">
            <w:pPr>
              <w:ind w:firstLine="0"/>
            </w:pPr>
            <w:r w:rsidRPr="00253184">
              <w:t>2. В следующей строке по центру Название</w:t>
            </w:r>
          </w:p>
          <w:p w14:paraId="2C649C8C" w14:textId="77777777" w:rsidR="00BC14BC" w:rsidRPr="00253184" w:rsidRDefault="00BC14BC" w:rsidP="006A746D">
            <w:pPr>
              <w:ind w:firstLine="0"/>
            </w:pPr>
            <w:r w:rsidRPr="00253184">
              <w:t>3. Надписи в «шапке» (имена столбцов, полей) – по центру.</w:t>
            </w:r>
          </w:p>
          <w:p w14:paraId="2AD67C0E" w14:textId="77777777" w:rsidR="00BC14BC" w:rsidRPr="00253184" w:rsidRDefault="00BC14BC" w:rsidP="006A746D">
            <w:pPr>
              <w:ind w:firstLine="0"/>
            </w:pPr>
            <w:r w:rsidRPr="00253184">
              <w:t>4. 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24C31B33" w14:textId="77777777" w:rsidR="00BC14BC" w:rsidRPr="00A66844" w:rsidRDefault="00BC14BC" w:rsidP="00471AE9">
      <w:pPr>
        <w:rPr>
          <w:rFonts w:eastAsia="Calibri"/>
        </w:rPr>
      </w:pPr>
    </w:p>
    <w:p w14:paraId="6BF72A86" w14:textId="77777777" w:rsidR="00BC14BC" w:rsidRPr="00A66844" w:rsidRDefault="00BC14BC" w:rsidP="006A746D">
      <w:pPr>
        <w:pStyle w:val="a1"/>
      </w:pPr>
      <w:r w:rsidRPr="00A66844">
        <w:t>Стадии и этапы разработки</w:t>
      </w:r>
    </w:p>
    <w:p w14:paraId="04274876" w14:textId="5B0C5F7B" w:rsidR="00BC14BC" w:rsidRPr="00A66844" w:rsidRDefault="00BC14BC" w:rsidP="00471AE9">
      <w:r w:rsidRPr="00A66844">
        <w:t>Курсов</w:t>
      </w:r>
      <w:r w:rsidR="00D72070">
        <w:t>ой проект</w:t>
      </w:r>
      <w:r w:rsidRPr="00A66844">
        <w:t xml:space="preserve"> и программа будут разрабатываться в течение следующих этапов (табл. П1.2).</w:t>
      </w:r>
    </w:p>
    <w:p w14:paraId="721396C7" w14:textId="77777777" w:rsidR="00BC14BC" w:rsidRPr="00A66844" w:rsidRDefault="00BC14BC" w:rsidP="0092545F">
      <w:pPr>
        <w:ind w:firstLine="0"/>
        <w:jc w:val="right"/>
      </w:pPr>
      <w:r w:rsidRPr="006B0907">
        <w:t>Таблица П1.2</w:t>
      </w:r>
    </w:p>
    <w:p w14:paraId="748C4E2B" w14:textId="77777777" w:rsidR="00BC14BC" w:rsidRPr="00A66844" w:rsidRDefault="00BC14BC" w:rsidP="0092545F">
      <w:pPr>
        <w:ind w:firstLine="0"/>
        <w:jc w:val="center"/>
      </w:pPr>
      <w:r w:rsidRPr="00A66844"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21"/>
        <w:gridCol w:w="1502"/>
        <w:gridCol w:w="4326"/>
        <w:gridCol w:w="1479"/>
      </w:tblGrid>
      <w:tr w:rsidR="00BC14BC" w:rsidRPr="00A66844" w14:paraId="03308FB9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FCDD1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</w:t>
            </w:r>
          </w:p>
          <w:p w14:paraId="1EA7B10E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разработки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02FAB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137174D6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разработки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BF4B0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 выполнения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6A73B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</w:t>
            </w:r>
          </w:p>
          <w:p w14:paraId="7E4A4B1D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выполнении</w:t>
            </w:r>
          </w:p>
        </w:tc>
      </w:tr>
      <w:tr w:rsidR="00171F97" w:rsidRPr="00A66844" w14:paraId="597E30E7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97A0" w14:textId="69F59B76" w:rsidR="00171F97" w:rsidRPr="0074629B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 xml:space="preserve">Разработка технического задания, </w:t>
            </w:r>
            <w:r w:rsidR="0074629B">
              <w:rPr>
                <w:sz w:val="24"/>
                <w:szCs w:val="24"/>
              </w:rPr>
              <w:t>анализ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C9CA" w14:textId="77777777" w:rsidR="00171F97" w:rsidRPr="0074629B" w:rsidRDefault="00171F97" w:rsidP="00171F97">
            <w:pPr>
              <w:ind w:firstLine="0"/>
              <w:jc w:val="righ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>09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02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B1D2D" w14:textId="77777777" w:rsidR="00171F97" w:rsidRPr="0074629B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>Составлено техническое задание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3C8A" w14:textId="248B2EB0" w:rsidR="00171F97" w:rsidRPr="0074629B" w:rsidRDefault="00171F97" w:rsidP="00171F97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171F97" w:rsidRPr="00A66844" w14:paraId="6E463E4F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05A7" w14:textId="77777777" w:rsidR="00171F97" w:rsidRPr="001C5E84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Изучение предметной области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BB8C" w14:textId="30087F5B" w:rsidR="00171F97" w:rsidRPr="001C5E84" w:rsidRDefault="008C37B6" w:rsidP="00171F97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171F97">
              <w:rPr>
                <w:sz w:val="24"/>
                <w:szCs w:val="24"/>
              </w:rPr>
              <w:t>9</w:t>
            </w:r>
            <w:r w:rsidR="00171F97" w:rsidRPr="001C5E84">
              <w:rPr>
                <w:sz w:val="24"/>
                <w:szCs w:val="24"/>
              </w:rPr>
              <w:t>.0</w:t>
            </w:r>
            <w:r w:rsidR="00171F97">
              <w:rPr>
                <w:sz w:val="24"/>
                <w:szCs w:val="24"/>
              </w:rPr>
              <w:t>2</w:t>
            </w:r>
            <w:r w:rsidR="00171F97" w:rsidRPr="001C5E84">
              <w:rPr>
                <w:sz w:val="24"/>
                <w:szCs w:val="24"/>
              </w:rPr>
              <w:t>.2</w:t>
            </w:r>
            <w:r w:rsidR="00171F97">
              <w:rPr>
                <w:sz w:val="24"/>
                <w:szCs w:val="24"/>
              </w:rPr>
              <w:t>6</w:t>
            </w:r>
            <w:r w:rsidR="00171F97" w:rsidRPr="001C5E84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2</w:t>
            </w:r>
            <w:r w:rsidR="005715A5">
              <w:rPr>
                <w:sz w:val="24"/>
                <w:szCs w:val="24"/>
              </w:rPr>
              <w:t>8</w:t>
            </w:r>
            <w:r w:rsidR="00171F97" w:rsidRPr="001C5E84">
              <w:rPr>
                <w:sz w:val="24"/>
                <w:szCs w:val="24"/>
              </w:rPr>
              <w:t>.0</w:t>
            </w:r>
            <w:r w:rsidR="005715A5">
              <w:rPr>
                <w:sz w:val="24"/>
                <w:szCs w:val="24"/>
              </w:rPr>
              <w:t>3</w:t>
            </w:r>
            <w:r w:rsidR="00171F97" w:rsidRPr="001C5E84">
              <w:rPr>
                <w:sz w:val="24"/>
                <w:szCs w:val="24"/>
              </w:rPr>
              <w:t>.2</w:t>
            </w:r>
            <w:r w:rsidR="00171F97">
              <w:rPr>
                <w:sz w:val="24"/>
                <w:szCs w:val="24"/>
              </w:rPr>
              <w:t>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7C892" w14:textId="77777777" w:rsidR="00171F97" w:rsidRPr="001C5E84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Изучена проблема предметной области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534B" w14:textId="77777777" w:rsidR="00171F97" w:rsidRPr="001C5E84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493D2A86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CFCF" w14:textId="6F133C4E" w:rsidR="009B4907" w:rsidRPr="005715A5" w:rsidRDefault="008C37B6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П</w:t>
            </w:r>
            <w:r w:rsidR="009B4907" w:rsidRPr="005715A5">
              <w:rPr>
                <w:sz w:val="24"/>
                <w:szCs w:val="24"/>
              </w:rPr>
              <w:t>роектирование базы данных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B339C" w14:textId="594D398A" w:rsidR="009B4907" w:rsidRPr="005715A5" w:rsidRDefault="005715A5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16</w:t>
            </w:r>
            <w:r w:rsidR="00307089" w:rsidRPr="005715A5">
              <w:rPr>
                <w:sz w:val="24"/>
                <w:szCs w:val="24"/>
              </w:rPr>
              <w:t>.0</w:t>
            </w:r>
            <w:r w:rsidRPr="005715A5">
              <w:rPr>
                <w:sz w:val="24"/>
                <w:szCs w:val="24"/>
              </w:rPr>
              <w:t>2</w:t>
            </w:r>
            <w:r w:rsidR="00307089" w:rsidRPr="005715A5">
              <w:rPr>
                <w:sz w:val="24"/>
                <w:szCs w:val="24"/>
              </w:rPr>
              <w:t xml:space="preserve">.26 – </w:t>
            </w:r>
            <w:r w:rsidR="00725ADA" w:rsidRPr="005715A5">
              <w:rPr>
                <w:sz w:val="24"/>
                <w:szCs w:val="24"/>
              </w:rPr>
              <w:t>28.03.2026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A172" w14:textId="229E6B81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Определены основные сущности и их атрибуты, построены</w:t>
            </w:r>
            <w:r w:rsidR="00F6579C" w:rsidRPr="005715A5">
              <w:rPr>
                <w:sz w:val="24"/>
                <w:szCs w:val="24"/>
              </w:rPr>
              <w:t xml:space="preserve"> логические и физические</w:t>
            </w:r>
            <w:r w:rsidRPr="005715A5">
              <w:rPr>
                <w:sz w:val="24"/>
                <w:szCs w:val="24"/>
              </w:rPr>
              <w:t xml:space="preserve"> модели</w:t>
            </w:r>
            <w:r w:rsidR="00F6579C" w:rsidRPr="005715A5">
              <w:rPr>
                <w:sz w:val="24"/>
                <w:szCs w:val="24"/>
              </w:rPr>
              <w:t xml:space="preserve"> предметной области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9479C" w14:textId="77777777" w:rsidR="009B4907" w:rsidRPr="00307089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38E63695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4473" w14:textId="0465BED9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Реализация модулей </w:t>
            </w:r>
            <w:r w:rsidR="00640CC8" w:rsidRPr="005715A5">
              <w:rPr>
                <w:sz w:val="24"/>
                <w:szCs w:val="24"/>
              </w:rPr>
              <w:t>ИС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FCD96" w14:textId="0081F964" w:rsidR="009B4907" w:rsidRPr="005715A5" w:rsidRDefault="005715A5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16</w:t>
            </w:r>
            <w:r w:rsidR="00307089" w:rsidRPr="005715A5">
              <w:rPr>
                <w:sz w:val="24"/>
                <w:szCs w:val="24"/>
              </w:rPr>
              <w:t>.0</w:t>
            </w:r>
            <w:r w:rsidRPr="005715A5">
              <w:rPr>
                <w:sz w:val="24"/>
                <w:szCs w:val="24"/>
              </w:rPr>
              <w:t>2</w:t>
            </w:r>
            <w:r w:rsidR="00307089" w:rsidRPr="005715A5">
              <w:rPr>
                <w:sz w:val="24"/>
                <w:szCs w:val="24"/>
              </w:rPr>
              <w:t xml:space="preserve">.26 – </w:t>
            </w:r>
            <w:r w:rsidR="00EF1454">
              <w:rPr>
                <w:sz w:val="24"/>
                <w:szCs w:val="24"/>
              </w:rPr>
              <w:t>17</w:t>
            </w:r>
            <w:r w:rsidR="00307089" w:rsidRPr="005715A5">
              <w:rPr>
                <w:sz w:val="24"/>
                <w:szCs w:val="24"/>
              </w:rPr>
              <w:t>.0</w:t>
            </w:r>
            <w:r w:rsidRPr="005715A5">
              <w:rPr>
                <w:sz w:val="24"/>
                <w:szCs w:val="24"/>
              </w:rPr>
              <w:t>4</w:t>
            </w:r>
            <w:r w:rsidR="00307089" w:rsidRPr="005715A5">
              <w:rPr>
                <w:sz w:val="24"/>
                <w:szCs w:val="24"/>
              </w:rPr>
              <w:t>.26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DD37" w14:textId="5500BFF2" w:rsidR="009B4907" w:rsidRPr="005715A5" w:rsidRDefault="00307089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Базовые возможности </w:t>
            </w:r>
            <w:r w:rsidR="00343A96" w:rsidRPr="005715A5">
              <w:rPr>
                <w:sz w:val="24"/>
                <w:szCs w:val="24"/>
              </w:rPr>
              <w:t>ИС</w:t>
            </w:r>
            <w:r w:rsidRPr="005715A5">
              <w:rPr>
                <w:sz w:val="24"/>
                <w:szCs w:val="24"/>
              </w:rPr>
              <w:t xml:space="preserve"> реализованы, получен пользовательский интерфейс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6C21" w14:textId="77777777" w:rsidR="009B4907" w:rsidRPr="00307089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728979B3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DB84" w14:textId="77777777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Тестирование </w:t>
            </w:r>
            <w:r w:rsidR="00635357" w:rsidRPr="005715A5">
              <w:rPr>
                <w:sz w:val="24"/>
                <w:szCs w:val="24"/>
              </w:rPr>
              <w:t xml:space="preserve">и отладка </w:t>
            </w:r>
            <w:r w:rsidRPr="005715A5">
              <w:rPr>
                <w:sz w:val="24"/>
                <w:szCs w:val="24"/>
              </w:rPr>
              <w:t>ПО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41404" w14:textId="6659A472" w:rsidR="009B4907" w:rsidRPr="005715A5" w:rsidRDefault="008B1732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30.0</w:t>
            </w:r>
            <w:r w:rsidR="005715A5" w:rsidRPr="005715A5">
              <w:rPr>
                <w:sz w:val="24"/>
                <w:szCs w:val="24"/>
              </w:rPr>
              <w:t>3</w:t>
            </w:r>
            <w:r w:rsidRPr="005715A5">
              <w:rPr>
                <w:sz w:val="24"/>
                <w:szCs w:val="24"/>
              </w:rPr>
              <w:t>.26</w:t>
            </w:r>
            <w:r w:rsidR="00635357" w:rsidRPr="005715A5">
              <w:rPr>
                <w:sz w:val="24"/>
                <w:szCs w:val="24"/>
              </w:rPr>
              <w:t xml:space="preserve"> – </w:t>
            </w:r>
            <w:r w:rsidR="00EF1454">
              <w:rPr>
                <w:sz w:val="24"/>
                <w:szCs w:val="24"/>
              </w:rPr>
              <w:t>17</w:t>
            </w:r>
            <w:r w:rsidRPr="005715A5">
              <w:rPr>
                <w:sz w:val="24"/>
                <w:szCs w:val="24"/>
              </w:rPr>
              <w:t>.0</w:t>
            </w:r>
            <w:r w:rsidR="005715A5" w:rsidRPr="005715A5">
              <w:rPr>
                <w:sz w:val="24"/>
                <w:szCs w:val="24"/>
              </w:rPr>
              <w:t>4</w:t>
            </w:r>
            <w:r w:rsidRPr="005715A5">
              <w:rPr>
                <w:sz w:val="24"/>
                <w:szCs w:val="24"/>
              </w:rPr>
              <w:t>.26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DF14" w14:textId="77777777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Ошибки программы исправлены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E53F" w14:textId="77777777" w:rsidR="009B4907" w:rsidRPr="008C37B6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106F59EF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C3BC" w14:textId="77777777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Демонстрация </w:t>
            </w:r>
            <w:r w:rsidR="008B1732" w:rsidRPr="005715A5">
              <w:rPr>
                <w:sz w:val="24"/>
                <w:szCs w:val="24"/>
              </w:rPr>
              <w:t>системы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D8F1" w14:textId="1B6797E7" w:rsidR="009B4907" w:rsidRPr="005715A5" w:rsidRDefault="008B1732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30.0</w:t>
            </w:r>
            <w:r w:rsidR="005715A5" w:rsidRPr="005715A5">
              <w:rPr>
                <w:sz w:val="24"/>
                <w:szCs w:val="24"/>
              </w:rPr>
              <w:t>3</w:t>
            </w:r>
            <w:r w:rsidRPr="005715A5">
              <w:rPr>
                <w:sz w:val="24"/>
                <w:szCs w:val="24"/>
              </w:rPr>
              <w:t>.26</w:t>
            </w:r>
            <w:r w:rsidR="00635357" w:rsidRPr="005715A5">
              <w:rPr>
                <w:sz w:val="24"/>
                <w:szCs w:val="24"/>
              </w:rPr>
              <w:t xml:space="preserve"> – </w:t>
            </w:r>
            <w:r w:rsidR="00D94E6B">
              <w:rPr>
                <w:sz w:val="24"/>
                <w:szCs w:val="24"/>
              </w:rPr>
              <w:t>08</w:t>
            </w:r>
            <w:r w:rsidRPr="005715A5">
              <w:rPr>
                <w:sz w:val="24"/>
                <w:szCs w:val="24"/>
              </w:rPr>
              <w:t>.0</w:t>
            </w:r>
            <w:r w:rsidR="005715A5" w:rsidRPr="005715A5">
              <w:rPr>
                <w:sz w:val="24"/>
                <w:szCs w:val="24"/>
              </w:rPr>
              <w:t>4</w:t>
            </w:r>
            <w:r w:rsidRPr="005715A5">
              <w:rPr>
                <w:sz w:val="24"/>
                <w:szCs w:val="24"/>
              </w:rPr>
              <w:t>.26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60A1" w14:textId="7836A33A" w:rsidR="009B4907" w:rsidRPr="005715A5" w:rsidRDefault="008C37B6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Итоговая </w:t>
            </w:r>
            <w:r w:rsidR="00343A96" w:rsidRPr="005715A5">
              <w:rPr>
                <w:sz w:val="24"/>
                <w:szCs w:val="24"/>
              </w:rPr>
              <w:t>ИС</w:t>
            </w:r>
            <w:r w:rsidRPr="005715A5">
              <w:rPr>
                <w:sz w:val="24"/>
                <w:szCs w:val="24"/>
              </w:rPr>
              <w:t xml:space="preserve"> продемонстрирована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DA79" w14:textId="77777777" w:rsidR="009B4907" w:rsidRPr="008C37B6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58F98020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5C25" w14:textId="77777777" w:rsidR="009B4907" w:rsidRPr="004F323B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4F323B">
              <w:rPr>
                <w:sz w:val="24"/>
                <w:szCs w:val="24"/>
              </w:rPr>
              <w:t>Оформление расчётно-пояснительной записки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BED9" w14:textId="0AA0BE72" w:rsidR="009B4907" w:rsidRPr="004F323B" w:rsidRDefault="00C43B38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4F323B">
              <w:rPr>
                <w:sz w:val="24"/>
                <w:szCs w:val="24"/>
              </w:rPr>
              <w:t xml:space="preserve">09.02.26 – </w:t>
            </w:r>
            <w:r w:rsidR="004F323B" w:rsidRPr="004F323B">
              <w:rPr>
                <w:sz w:val="24"/>
                <w:szCs w:val="24"/>
              </w:rPr>
              <w:t>1</w:t>
            </w:r>
            <w:r w:rsidR="00D94E6B">
              <w:rPr>
                <w:sz w:val="24"/>
                <w:szCs w:val="24"/>
              </w:rPr>
              <w:t>6</w:t>
            </w:r>
            <w:r w:rsidR="004F323B" w:rsidRPr="004F323B">
              <w:rPr>
                <w:sz w:val="24"/>
                <w:szCs w:val="24"/>
              </w:rPr>
              <w:t>.04</w:t>
            </w:r>
            <w:r w:rsidR="009B4907" w:rsidRPr="004F323B">
              <w:rPr>
                <w:sz w:val="24"/>
                <w:szCs w:val="24"/>
              </w:rPr>
              <w:t>.26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368A4" w14:textId="77777777" w:rsidR="009B4907" w:rsidRPr="004F323B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4F323B">
              <w:rPr>
                <w:sz w:val="24"/>
                <w:szCs w:val="24"/>
              </w:rPr>
              <w:t>Оформлена расчётно-пояснительная записка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454D" w14:textId="77777777" w:rsidR="009B4907" w:rsidRPr="001C5E84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76B52DDA" w14:textId="77777777" w:rsidR="00BC14BC" w:rsidRDefault="00BC14BC" w:rsidP="00471AE9">
      <w:pPr>
        <w:rPr>
          <w:rFonts w:eastAsia="Calibri"/>
        </w:rPr>
      </w:pPr>
    </w:p>
    <w:p w14:paraId="47BDCEF5" w14:textId="77777777" w:rsidR="004F323B" w:rsidRDefault="004F323B" w:rsidP="00471AE9">
      <w:pPr>
        <w:rPr>
          <w:rFonts w:eastAsia="Calibri"/>
        </w:rPr>
      </w:pPr>
    </w:p>
    <w:p w14:paraId="1FAD096C" w14:textId="77777777" w:rsidR="00BC14BC" w:rsidRPr="00A66844" w:rsidRDefault="00BC14BC" w:rsidP="001C5E84">
      <w:pPr>
        <w:pStyle w:val="a1"/>
      </w:pPr>
      <w:r w:rsidRPr="00A66844">
        <w:t>Порядок контроля и приёмки</w:t>
      </w:r>
    </w:p>
    <w:p w14:paraId="4C4F2636" w14:textId="373852A3" w:rsidR="00BC14BC" w:rsidRPr="00A66844" w:rsidRDefault="00C5251F" w:rsidP="00471AE9">
      <w:r>
        <w:t xml:space="preserve">Установлены следующие </w:t>
      </w:r>
      <w:r w:rsidRPr="00C5251F">
        <w:t xml:space="preserve">контрольные сроки сдачи </w:t>
      </w:r>
      <w:r>
        <w:t>к</w:t>
      </w:r>
      <w:r w:rsidR="00852309" w:rsidRPr="00F4469A">
        <w:t>урсово</w:t>
      </w:r>
      <w:r>
        <w:t>го</w:t>
      </w:r>
      <w:r w:rsidR="00852309" w:rsidRPr="00F4469A">
        <w:t xml:space="preserve"> проект</w:t>
      </w:r>
      <w:r>
        <w:t>а</w:t>
      </w:r>
      <w:r w:rsidR="00852309">
        <w:t xml:space="preserve"> </w:t>
      </w:r>
      <w:r>
        <w:t xml:space="preserve">с учётом </w:t>
      </w:r>
      <w:r w:rsidR="00852309">
        <w:t>рабоче</w:t>
      </w:r>
      <w:r>
        <w:t>го</w:t>
      </w:r>
      <w:r w:rsidR="00852309">
        <w:t xml:space="preserve"> распорядк</w:t>
      </w:r>
      <w:r>
        <w:t>а</w:t>
      </w:r>
      <w:r w:rsidR="00852309">
        <w:t xml:space="preserve"> научного руководителя</w:t>
      </w:r>
      <w:r>
        <w:t xml:space="preserve"> (</w:t>
      </w:r>
      <w:r w:rsidR="00BC14BC" w:rsidRPr="00A66844">
        <w:t>табл. П1.3</w:t>
      </w:r>
      <w:r>
        <w:t>)</w:t>
      </w:r>
      <w:r w:rsidR="00BC14BC" w:rsidRPr="00A66844">
        <w:t>.</w:t>
      </w:r>
    </w:p>
    <w:p w14:paraId="1379C561" w14:textId="77777777" w:rsidR="00BC14BC" w:rsidRPr="00A66844" w:rsidRDefault="00BC14BC" w:rsidP="001C5E84">
      <w:pPr>
        <w:ind w:firstLine="0"/>
        <w:jc w:val="right"/>
      </w:pPr>
      <w:r w:rsidRPr="00A66844">
        <w:t>Таблица П1.3</w:t>
      </w:r>
    </w:p>
    <w:p w14:paraId="4195D2F6" w14:textId="77777777" w:rsidR="00BC14BC" w:rsidRPr="00A66844" w:rsidRDefault="00BC14BC" w:rsidP="001C5E84">
      <w:pPr>
        <w:ind w:firstLine="0"/>
        <w:jc w:val="center"/>
        <w:rPr>
          <w:rFonts w:eastAsia="Calibri"/>
        </w:rPr>
      </w:pPr>
      <w:r w:rsidRPr="00A66844">
        <w:rPr>
          <w:rFonts w:eastAsia="Calibri"/>
        </w:rPr>
        <w:t>Порядок контроля и приёмки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3234"/>
        <w:gridCol w:w="1581"/>
        <w:gridCol w:w="2421"/>
        <w:gridCol w:w="2392"/>
      </w:tblGrid>
      <w:tr w:rsidR="00BC14BC" w:rsidRPr="00A66844" w14:paraId="135E7003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AEE1A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 контрольного</w:t>
            </w:r>
          </w:p>
          <w:p w14:paraId="6BCF22D4" w14:textId="77777777" w:rsidR="005B05FD" w:rsidRDefault="00BC14BC" w:rsidP="00343A96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выполнения</w:t>
            </w:r>
          </w:p>
          <w:p w14:paraId="2F84265F" w14:textId="6F09F37E" w:rsidR="00BC14BC" w:rsidRPr="001C5E84" w:rsidRDefault="00BC14BC" w:rsidP="00343A96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курсов</w:t>
            </w:r>
            <w:r w:rsidR="00343A96">
              <w:rPr>
                <w:sz w:val="24"/>
                <w:szCs w:val="24"/>
              </w:rPr>
              <w:t>ого проекта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0C5ED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2D7616E0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контроля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859EE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</w:t>
            </w:r>
          </w:p>
          <w:p w14:paraId="267ECF09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выполнения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9625C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 приёмке</w:t>
            </w:r>
          </w:p>
          <w:p w14:paraId="539F584F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результата</w:t>
            </w:r>
          </w:p>
          <w:p w14:paraId="230BB654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контрольного этапа</w:t>
            </w:r>
          </w:p>
        </w:tc>
      </w:tr>
      <w:tr w:rsidR="00BC14BC" w:rsidRPr="00A66844" w14:paraId="232252B6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1A052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4029" w14:textId="6E3C7E26" w:rsidR="00BC14BC" w:rsidRPr="001C5E84" w:rsidRDefault="00771A3C" w:rsidP="001C5E84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02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="005B05FD">
              <w:rPr>
                <w:sz w:val="24"/>
                <w:szCs w:val="24"/>
              </w:rPr>
              <w:t>20</w:t>
            </w:r>
            <w:r w:rsidRPr="0074629B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A5729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Техническое задание принято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99E2" w14:textId="567AD363" w:rsidR="00BC14BC" w:rsidRPr="00591107" w:rsidRDefault="00BC14BC" w:rsidP="001C5E84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1C10DC" w:rsidRPr="00A66844" w14:paraId="34BB1FB2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E143" w14:textId="7E8604D1" w:rsidR="001C10DC" w:rsidRPr="00307089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Показ проекта базы данных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BCAE" w14:textId="18B82A2F" w:rsidR="001C10DC" w:rsidRPr="00307089" w:rsidRDefault="001C10DC" w:rsidP="001C10DC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Pr="00307089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Pr="008C37B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20</w:t>
            </w:r>
            <w:r w:rsidRPr="00307089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2413" w14:textId="236C0C3F" w:rsidR="001C10DC" w:rsidRPr="00307089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Проект базы данных утверждён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9D9B" w14:textId="77777777" w:rsidR="001C10DC" w:rsidRPr="00307089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10DC" w:rsidRPr="00A66844" w14:paraId="4E7E8639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B2DA" w14:textId="400F0CCA" w:rsidR="001C10DC" w:rsidRPr="007C10DA" w:rsidRDefault="001C10DC" w:rsidP="001C10DC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725ADA">
              <w:rPr>
                <w:sz w:val="24"/>
                <w:szCs w:val="24"/>
              </w:rPr>
              <w:t>Демонстрация итоговой информационной системы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200D" w14:textId="04EF5C68" w:rsidR="001C10DC" w:rsidRPr="007C10DA" w:rsidRDefault="005715A5" w:rsidP="001C10DC">
            <w:pPr>
              <w:ind w:firstLine="0"/>
              <w:jc w:val="right"/>
              <w:rPr>
                <w:sz w:val="24"/>
                <w:szCs w:val="24"/>
                <w:highlight w:val="yellow"/>
              </w:rPr>
            </w:pPr>
            <w:r w:rsidRPr="005715A5">
              <w:rPr>
                <w:sz w:val="24"/>
                <w:szCs w:val="24"/>
              </w:rPr>
              <w:t>0</w:t>
            </w:r>
            <w:r w:rsidR="00D94E6B">
              <w:rPr>
                <w:sz w:val="24"/>
                <w:szCs w:val="24"/>
              </w:rPr>
              <w:t>8</w:t>
            </w:r>
            <w:r w:rsidRPr="005715A5">
              <w:rPr>
                <w:sz w:val="24"/>
                <w:szCs w:val="24"/>
              </w:rPr>
              <w:t>.04.26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57CF" w14:textId="0AAB8762" w:rsidR="001C10DC" w:rsidRPr="00725ADA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725ADA">
              <w:rPr>
                <w:sz w:val="24"/>
                <w:szCs w:val="24"/>
              </w:rPr>
              <w:t>Рекомендации внесены, итоговая информационная система принята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65D0" w14:textId="77777777" w:rsidR="001C10DC" w:rsidRPr="007C10DA" w:rsidRDefault="001C10DC" w:rsidP="001C10DC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</w:p>
        </w:tc>
      </w:tr>
      <w:tr w:rsidR="001C10DC" w:rsidRPr="00A66844" w14:paraId="4F15CD94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A39E1" w14:textId="77777777" w:rsidR="001C10DC" w:rsidRPr="001C5E84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расчётно-пояснительной записки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5EA2" w14:textId="41163E7E" w:rsidR="001C10DC" w:rsidRPr="001C5E84" w:rsidRDefault="00D94E6B" w:rsidP="001C10DC">
            <w:pPr>
              <w:ind w:firstLine="0"/>
              <w:jc w:val="right"/>
              <w:rPr>
                <w:sz w:val="24"/>
                <w:szCs w:val="24"/>
              </w:rPr>
            </w:pPr>
            <w:r w:rsidRPr="004F323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7</w:t>
            </w:r>
            <w:r w:rsidRPr="004F323B">
              <w:rPr>
                <w:sz w:val="24"/>
                <w:szCs w:val="24"/>
              </w:rPr>
              <w:t>.04.26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A23EC" w14:textId="77777777" w:rsidR="001C10DC" w:rsidRPr="001C5E84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Расчётно-пояснительная записка принята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01FB" w14:textId="77777777" w:rsidR="001C10DC" w:rsidRPr="001C5E84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10DC" w:rsidRPr="00A66844" w14:paraId="6BFF2C9A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C86FA" w14:textId="559CA7F6" w:rsidR="001C10DC" w:rsidRPr="00C97470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C97470">
              <w:rPr>
                <w:sz w:val="24"/>
                <w:szCs w:val="24"/>
              </w:rPr>
              <w:t>Защита курсового проекта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E0FD" w14:textId="1F00D693" w:rsidR="001C10DC" w:rsidRPr="00C97470" w:rsidRDefault="00D94E6B" w:rsidP="001C10DC">
            <w:pPr>
              <w:ind w:firstLine="0"/>
              <w:jc w:val="right"/>
              <w:rPr>
                <w:sz w:val="24"/>
                <w:szCs w:val="24"/>
              </w:rPr>
            </w:pPr>
            <w:r w:rsidRPr="004F323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7</w:t>
            </w:r>
            <w:r w:rsidRPr="004F323B">
              <w:rPr>
                <w:sz w:val="24"/>
                <w:szCs w:val="24"/>
              </w:rPr>
              <w:t>.04.26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E1E47" w14:textId="3553F394" w:rsidR="001C10DC" w:rsidRPr="00C97470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C97470">
              <w:rPr>
                <w:sz w:val="24"/>
                <w:szCs w:val="24"/>
              </w:rPr>
              <w:t>Курсовой проект защищён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77DD" w14:textId="77777777" w:rsidR="001C10DC" w:rsidRPr="00C97470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54E45496" w14:textId="77777777" w:rsidR="00C20F19" w:rsidRDefault="00C20F19" w:rsidP="00471AE9"/>
    <w:p w14:paraId="2B78C9F0" w14:textId="77777777" w:rsidR="00725ADA" w:rsidRPr="00180705" w:rsidRDefault="00725ADA" w:rsidP="00471AE9"/>
    <w:p w14:paraId="568DD974" w14:textId="77777777" w:rsidR="00C20F19" w:rsidRDefault="00C20F19" w:rsidP="00471AE9">
      <w:pPr>
        <w:pStyle w:val="a0"/>
        <w:sectPr w:rsidR="00C20F19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1ADC249D" w14:textId="5A310E2F" w:rsidR="00C20F19" w:rsidRPr="00032737" w:rsidRDefault="00032737" w:rsidP="00471AE9">
      <w:pPr>
        <w:pStyle w:val="a0"/>
        <w:rPr>
          <w:highlight w:val="yellow"/>
        </w:rPr>
      </w:pPr>
      <w:bookmarkStart w:id="40" w:name="_Toc226935528"/>
      <w:r w:rsidRPr="00032737">
        <w:rPr>
          <w:highlight w:val="yellow"/>
        </w:rPr>
        <w:t>(0.1)</w:t>
      </w:r>
      <w:bookmarkEnd w:id="40"/>
    </w:p>
    <w:p w14:paraId="0A755CFA" w14:textId="77777777" w:rsidR="00091207" w:rsidRPr="001713AE" w:rsidRDefault="00091207" w:rsidP="007D0767">
      <w:pPr>
        <w:pStyle w:val="a7"/>
      </w:pPr>
      <w:r w:rsidRPr="001713AE">
        <w:t>Текст программы.</w:t>
      </w:r>
    </w:p>
    <w:p w14:paraId="537C904D" w14:textId="77777777" w:rsidR="00091207" w:rsidRPr="001713AE" w:rsidRDefault="00091207" w:rsidP="00471AE9">
      <w:r w:rsidRPr="001713AE">
        <w:t>Файл «…».</w:t>
      </w:r>
    </w:p>
    <w:p w14:paraId="6CB8BDA0" w14:textId="77777777" w:rsidR="00C20F19" w:rsidRDefault="006A122B" w:rsidP="00471AE9">
      <w:r w:rsidRPr="006A122B">
        <w:rPr>
          <w:highlight w:val="yellow"/>
        </w:rPr>
        <w:t>… в две колонки</w:t>
      </w:r>
    </w:p>
    <w:p w14:paraId="064F934C" w14:textId="77777777" w:rsidR="007D0767" w:rsidRPr="00180705" w:rsidRDefault="007D0767" w:rsidP="007D0767">
      <w:pPr>
        <w:ind w:firstLine="0"/>
        <w:jc w:val="center"/>
      </w:pPr>
      <w:r>
        <w:t>Рис. П2. …</w:t>
      </w:r>
    </w:p>
    <w:p w14:paraId="35D27AF0" w14:textId="77777777" w:rsidR="00C20F19" w:rsidRDefault="00A01BFF" w:rsidP="00A01BFF">
      <w:pPr>
        <w:jc w:val="right"/>
      </w:pPr>
      <w:r>
        <w:t xml:space="preserve">Рис. П2. </w:t>
      </w:r>
      <w:proofErr w:type="gramStart"/>
      <w:r>
        <w:t>… .Продолжение</w:t>
      </w:r>
      <w:proofErr w:type="gramEnd"/>
    </w:p>
    <w:p w14:paraId="66C32918" w14:textId="77777777" w:rsidR="00A01BFF" w:rsidRDefault="00A01BFF" w:rsidP="00A01BFF"/>
    <w:p w14:paraId="3A04F15A" w14:textId="77777777" w:rsidR="00C14A1C" w:rsidRPr="00C14A1C" w:rsidRDefault="00C14A1C" w:rsidP="00C14A1C">
      <w:pPr>
        <w:rPr>
          <w:i/>
          <w:iCs/>
        </w:rPr>
      </w:pPr>
      <w:r w:rsidRPr="00C14A1C">
        <w:rPr>
          <w:i/>
          <w:iCs/>
        </w:rPr>
        <w:t>Для тех, у кого есть главное рабочее окно или более. Если код велик – только ключевые модули, процедуры.</w:t>
      </w:r>
    </w:p>
    <w:p w14:paraId="680C6ABD" w14:textId="77777777" w:rsidR="00A01BFF" w:rsidRDefault="00A01BFF" w:rsidP="00A01BFF"/>
    <w:p w14:paraId="3F67B984" w14:textId="77777777" w:rsidR="00A01BFF" w:rsidRPr="00180705" w:rsidRDefault="00A01BFF" w:rsidP="00A01BFF"/>
    <w:p w14:paraId="0944C32A" w14:textId="77777777" w:rsidR="00C20F19" w:rsidRPr="00180705" w:rsidRDefault="00C20F19" w:rsidP="00471AE9"/>
    <w:p w14:paraId="2DFFDD4E" w14:textId="77777777" w:rsidR="00C20F19" w:rsidRDefault="00C20F19" w:rsidP="00471AE9">
      <w:pPr>
        <w:pStyle w:val="a0"/>
        <w:sectPr w:rsidR="00C20F19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BD9B1E8" w14:textId="4F15B9EC" w:rsidR="00C20F19" w:rsidRPr="00032737" w:rsidRDefault="00032737" w:rsidP="00471AE9">
      <w:pPr>
        <w:pStyle w:val="a0"/>
        <w:rPr>
          <w:highlight w:val="yellow"/>
        </w:rPr>
      </w:pPr>
      <w:bookmarkStart w:id="41" w:name="_Toc226935529"/>
      <w:r w:rsidRPr="00032737">
        <w:rPr>
          <w:highlight w:val="yellow"/>
        </w:rPr>
        <w:t>(0.1)</w:t>
      </w:r>
      <w:bookmarkEnd w:id="41"/>
    </w:p>
    <w:p w14:paraId="798AF070" w14:textId="77777777" w:rsidR="00304583" w:rsidRPr="00DE4659" w:rsidRDefault="00304583" w:rsidP="007D0767">
      <w:pPr>
        <w:pStyle w:val="a7"/>
      </w:pPr>
      <w:r w:rsidRPr="00DE4659">
        <w:t>Руководство пользователя</w:t>
      </w:r>
    </w:p>
    <w:p w14:paraId="6236ECC0" w14:textId="77777777" w:rsidR="00304583" w:rsidRPr="00DE4659" w:rsidRDefault="00304583" w:rsidP="00471AE9">
      <w:r w:rsidRPr="00DE4659">
        <w:t>Общие сведения о программе</w:t>
      </w:r>
    </w:p>
    <w:p w14:paraId="2D1B7E6F" w14:textId="77777777" w:rsidR="00C14A1C" w:rsidRPr="00C14A1C" w:rsidRDefault="00C14A1C" w:rsidP="00C14A1C">
      <w:pPr>
        <w:rPr>
          <w:rFonts w:eastAsiaTheme="majorEastAsia"/>
        </w:rPr>
      </w:pPr>
      <w:r w:rsidRPr="00C14A1C">
        <w:rPr>
          <w:rFonts w:eastAsiaTheme="majorEastAsia"/>
          <w:i/>
          <w:iCs/>
        </w:rPr>
        <w:t xml:space="preserve">С образами главного рабочего окна, через которое просматривается функционал системы. Если приложение </w:t>
      </w:r>
      <w:proofErr w:type="spellStart"/>
      <w:r w:rsidRPr="00C14A1C">
        <w:rPr>
          <w:rFonts w:eastAsiaTheme="majorEastAsia"/>
          <w:i/>
          <w:iCs/>
        </w:rPr>
        <w:t>еще</w:t>
      </w:r>
      <w:proofErr w:type="spellEnd"/>
      <w:r w:rsidRPr="00C14A1C">
        <w:rPr>
          <w:rFonts w:eastAsiaTheme="majorEastAsia"/>
          <w:i/>
          <w:iCs/>
        </w:rPr>
        <w:t xml:space="preserve"> не написано, то привести макет рабочих окон с указанием, какими средствами выполнен.</w:t>
      </w:r>
    </w:p>
    <w:p w14:paraId="70256986" w14:textId="00B12FAD" w:rsidR="00304583" w:rsidRPr="00DE4659" w:rsidRDefault="00304583" w:rsidP="00471AE9">
      <w:pPr>
        <w:rPr>
          <w:rFonts w:eastAsiaTheme="majorEastAsia"/>
        </w:rPr>
      </w:pPr>
    </w:p>
    <w:p w14:paraId="664E2978" w14:textId="77777777" w:rsidR="00304583" w:rsidRPr="00DE4659" w:rsidRDefault="00304583" w:rsidP="00471AE9">
      <w:pPr>
        <w:rPr>
          <w:rFonts w:eastAsiaTheme="majorEastAsia"/>
        </w:rPr>
      </w:pPr>
    </w:p>
    <w:p w14:paraId="5F99E118" w14:textId="77777777" w:rsidR="00304583" w:rsidRPr="00DE4659" w:rsidRDefault="00304583" w:rsidP="00471AE9">
      <w:r w:rsidRPr="00DE4659">
        <w:t>Установка программы</w:t>
      </w:r>
    </w:p>
    <w:p w14:paraId="2D5D4344" w14:textId="77777777" w:rsidR="00304583" w:rsidRPr="00DE4659" w:rsidRDefault="00304583" w:rsidP="00471AE9">
      <w:pPr>
        <w:rPr>
          <w:rFonts w:eastAsiaTheme="majorEastAsia"/>
        </w:rPr>
      </w:pPr>
      <w:r w:rsidRPr="00DE4659">
        <w:rPr>
          <w:rFonts w:eastAsiaTheme="majorEastAsia"/>
        </w:rPr>
        <w:t>…</w:t>
      </w:r>
    </w:p>
    <w:p w14:paraId="6DEA509B" w14:textId="77777777" w:rsidR="00304583" w:rsidRPr="00DE4659" w:rsidRDefault="00304583" w:rsidP="00471AE9">
      <w:pPr>
        <w:rPr>
          <w:rFonts w:eastAsiaTheme="majorEastAsia"/>
        </w:rPr>
      </w:pPr>
    </w:p>
    <w:p w14:paraId="51234065" w14:textId="77777777" w:rsidR="00304583" w:rsidRPr="00DE4659" w:rsidRDefault="00304583" w:rsidP="00471AE9">
      <w:r w:rsidRPr="00DE4659">
        <w:t>Запуск программы</w:t>
      </w:r>
    </w:p>
    <w:p w14:paraId="506A46B8" w14:textId="77777777" w:rsidR="00304583" w:rsidRDefault="00304583" w:rsidP="00471AE9">
      <w:pPr>
        <w:rPr>
          <w:rFonts w:eastAsiaTheme="majorEastAsia"/>
        </w:rPr>
      </w:pPr>
      <w:r w:rsidRPr="00DE4659">
        <w:rPr>
          <w:rFonts w:eastAsiaTheme="majorEastAsia"/>
        </w:rPr>
        <w:t>…</w:t>
      </w:r>
    </w:p>
    <w:p w14:paraId="1827ED7E" w14:textId="77777777" w:rsidR="00304583" w:rsidRPr="00DE4659" w:rsidRDefault="00304583" w:rsidP="00471AE9">
      <w:pPr>
        <w:rPr>
          <w:rFonts w:eastAsiaTheme="majorEastAsia"/>
        </w:rPr>
      </w:pPr>
    </w:p>
    <w:p w14:paraId="4ECEBCC9" w14:textId="77777777" w:rsidR="00304583" w:rsidRPr="00DE4659" w:rsidRDefault="00304583" w:rsidP="00471AE9">
      <w:r w:rsidRPr="00DE4659">
        <w:t>Описание интерфейса</w:t>
      </w:r>
    </w:p>
    <w:p w14:paraId="6C2D45D5" w14:textId="77777777" w:rsidR="00304583" w:rsidRPr="00DE4659" w:rsidRDefault="00304583" w:rsidP="00471AE9">
      <w:pPr>
        <w:rPr>
          <w:rFonts w:eastAsiaTheme="majorEastAsia"/>
        </w:rPr>
      </w:pPr>
      <w:r w:rsidRPr="00DE4659">
        <w:rPr>
          <w:rFonts w:eastAsiaTheme="majorEastAsia"/>
        </w:rPr>
        <w:t>…</w:t>
      </w:r>
    </w:p>
    <w:p w14:paraId="1FDCDBEA" w14:textId="77777777" w:rsidR="00304583" w:rsidRPr="00DE4659" w:rsidRDefault="00304583" w:rsidP="00471AE9">
      <w:pPr>
        <w:rPr>
          <w:rFonts w:eastAsiaTheme="majorEastAsia"/>
        </w:rPr>
      </w:pPr>
    </w:p>
    <w:p w14:paraId="76ED6A42" w14:textId="77777777" w:rsidR="00304583" w:rsidRPr="00DE4659" w:rsidRDefault="00304583" w:rsidP="00471AE9">
      <w:r w:rsidRPr="00DE4659">
        <w:t>Приёмы работы в программе</w:t>
      </w:r>
    </w:p>
    <w:p w14:paraId="0D126668" w14:textId="77777777" w:rsidR="00304583" w:rsidRPr="00DE4659" w:rsidRDefault="00304583" w:rsidP="00471AE9">
      <w:r w:rsidRPr="00DE4659">
        <w:t>…</w:t>
      </w:r>
    </w:p>
    <w:p w14:paraId="15EF6426" w14:textId="77777777" w:rsidR="00304583" w:rsidRPr="00DE4659" w:rsidRDefault="00304583" w:rsidP="00471AE9"/>
    <w:p w14:paraId="1BE1BA68" w14:textId="77777777" w:rsidR="00304583" w:rsidRPr="00DE4659" w:rsidRDefault="00304583" w:rsidP="00471AE9">
      <w:r w:rsidRPr="00DE4659">
        <w:t>Завершение работы</w:t>
      </w:r>
    </w:p>
    <w:p w14:paraId="3DB8EEE3" w14:textId="75F9E165" w:rsidR="00304583" w:rsidRDefault="00304583" w:rsidP="00471AE9">
      <w:pPr>
        <w:rPr>
          <w:rFonts w:eastAsiaTheme="majorEastAsia"/>
        </w:rPr>
      </w:pPr>
      <w:r w:rsidRPr="00DE4659">
        <w:rPr>
          <w:rFonts w:eastAsiaTheme="majorEastAsia"/>
        </w:rPr>
        <w:t xml:space="preserve">Для завершения работы </w:t>
      </w:r>
      <w:r w:rsidR="00CA287C">
        <w:rPr>
          <w:rFonts w:eastAsiaTheme="majorEastAsia"/>
        </w:rPr>
        <w:t xml:space="preserve">клиентской </w:t>
      </w:r>
      <w:r w:rsidRPr="00DE4659">
        <w:rPr>
          <w:rFonts w:eastAsiaTheme="majorEastAsia"/>
        </w:rPr>
        <w:t>программы необходимо закрыть рабочее окно. Закрытие осуществляется нажатием крестика «</w:t>
      </w:r>
      <w:r w:rsidRPr="00DE4659">
        <w:rPr>
          <w:rFonts w:ascii="Segoe UI Emoji" w:eastAsiaTheme="majorEastAsia" w:hAnsi="Segoe UI Emoji" w:cs="Segoe UI Emoji"/>
        </w:rPr>
        <w:t>❌</w:t>
      </w:r>
      <w:r w:rsidRPr="00DE4659">
        <w:rPr>
          <w:rFonts w:eastAsiaTheme="majorEastAsia"/>
        </w:rPr>
        <w:t>» в правом верхнем углу окна приложения (рис. П3</w:t>
      </w:r>
      <w:r>
        <w:rPr>
          <w:rFonts w:eastAsiaTheme="majorEastAsia"/>
        </w:rPr>
        <w:t>…</w:t>
      </w:r>
      <w:r w:rsidRPr="00DE4659">
        <w:rPr>
          <w:rFonts w:eastAsiaTheme="majorEastAsia"/>
        </w:rPr>
        <w:t>).</w:t>
      </w:r>
    </w:p>
    <w:p w14:paraId="4BA6676C" w14:textId="61D96467" w:rsidR="00CA287C" w:rsidRDefault="00CA287C" w:rsidP="00471AE9">
      <w:pPr>
        <w:rPr>
          <w:rFonts w:eastAsiaTheme="majorEastAsia"/>
        </w:rPr>
      </w:pPr>
      <w:r>
        <w:rPr>
          <w:rFonts w:eastAsiaTheme="majorEastAsia"/>
        </w:rPr>
        <w:t>Остановка серверного приложения осуществляется следующей командой на хост-машине: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A287C" w14:paraId="1E6F56CF" w14:textId="77777777" w:rsidTr="00CA287C">
        <w:tc>
          <w:tcPr>
            <w:tcW w:w="9628" w:type="dxa"/>
          </w:tcPr>
          <w:p w14:paraId="6DC44A9D" w14:textId="72FF003A" w:rsidR="00CA287C" w:rsidRDefault="00CA287C" w:rsidP="00471AE9">
            <w:pPr>
              <w:ind w:firstLine="0"/>
              <w:rPr>
                <w:rFonts w:eastAsiaTheme="majorEastAsia"/>
              </w:rPr>
            </w:pPr>
            <w:r>
              <w:rPr>
                <w:rFonts w:eastAsiaTheme="majorEastAsia"/>
              </w:rPr>
              <w:t>…</w:t>
            </w:r>
          </w:p>
        </w:tc>
      </w:tr>
    </w:tbl>
    <w:p w14:paraId="183C1194" w14:textId="77777777" w:rsidR="00CA287C" w:rsidRPr="001713AE" w:rsidRDefault="00CA287C" w:rsidP="00471AE9">
      <w:pPr>
        <w:rPr>
          <w:rFonts w:eastAsiaTheme="majorEastAsia"/>
        </w:rPr>
      </w:pPr>
    </w:p>
    <w:p w14:paraId="7AB162C3" w14:textId="77777777" w:rsidR="00C20F19" w:rsidRPr="00180705" w:rsidRDefault="00C20F19" w:rsidP="00471AE9"/>
    <w:p w14:paraId="0226CD0D" w14:textId="77777777" w:rsidR="00C20F19" w:rsidRPr="00180705" w:rsidRDefault="00C20F19" w:rsidP="00471AE9"/>
    <w:sectPr w:rsidR="00C20F19" w:rsidRPr="00180705" w:rsidSect="002F7378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F9626" w14:textId="77777777" w:rsidR="006666F0" w:rsidRDefault="006666F0" w:rsidP="00471AE9">
      <w:r>
        <w:separator/>
      </w:r>
    </w:p>
    <w:p w14:paraId="318FE022" w14:textId="77777777" w:rsidR="006666F0" w:rsidRDefault="006666F0" w:rsidP="00471AE9"/>
  </w:endnote>
  <w:endnote w:type="continuationSeparator" w:id="0">
    <w:p w14:paraId="5DC4C8FF" w14:textId="77777777" w:rsidR="006666F0" w:rsidRDefault="006666F0" w:rsidP="00471AE9">
      <w:r>
        <w:continuationSeparator/>
      </w:r>
    </w:p>
    <w:p w14:paraId="615FC390" w14:textId="77777777" w:rsidR="006666F0" w:rsidRDefault="006666F0" w:rsidP="00471A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7EAD5" w14:textId="77777777" w:rsidR="00E91702" w:rsidRPr="007912ED" w:rsidRDefault="00E91702" w:rsidP="007912ED">
    <w:pPr>
      <w:pStyle w:val="ad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7D2B4" w14:textId="77777777" w:rsidR="00E91702" w:rsidRDefault="00E91702" w:rsidP="00E91702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BB3C6" w14:textId="77777777" w:rsidR="006666F0" w:rsidRDefault="006666F0" w:rsidP="00471AE9">
      <w:r>
        <w:separator/>
      </w:r>
    </w:p>
    <w:p w14:paraId="694C90F6" w14:textId="77777777" w:rsidR="006666F0" w:rsidRDefault="006666F0" w:rsidP="00471AE9"/>
  </w:footnote>
  <w:footnote w:type="continuationSeparator" w:id="0">
    <w:p w14:paraId="063EAE6E" w14:textId="77777777" w:rsidR="006666F0" w:rsidRDefault="006666F0" w:rsidP="00471AE9">
      <w:r>
        <w:continuationSeparator/>
      </w:r>
    </w:p>
    <w:p w14:paraId="2DB66ECE" w14:textId="77777777" w:rsidR="006666F0" w:rsidRDefault="006666F0" w:rsidP="00471A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9140460"/>
      <w:docPartObj>
        <w:docPartGallery w:val="Page Numbers (Top of Page)"/>
        <w:docPartUnique/>
      </w:docPartObj>
    </w:sdtPr>
    <w:sdtContent>
      <w:p w14:paraId="2214104D" w14:textId="77777777" w:rsidR="0073381D" w:rsidRDefault="007912ED" w:rsidP="007912ED">
        <w:pPr>
          <w:pStyle w:val="a9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1A432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МИНОБРНАУКИ РОССИИ</w:t>
    </w:r>
  </w:p>
  <w:p w14:paraId="35F4CD95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Федеральное государственное бюджетное</w:t>
    </w:r>
  </w:p>
  <w:p w14:paraId="0B7FA88C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образовательное учреждение высшего образования</w:t>
    </w:r>
  </w:p>
  <w:p w14:paraId="3B71A70D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F4256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C41AFC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" w15:restartNumberingAfterBreak="0">
    <w:nsid w:val="07E4731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3" w15:restartNumberingAfterBreak="0">
    <w:nsid w:val="083C18FE"/>
    <w:multiLevelType w:val="hybridMultilevel"/>
    <w:tmpl w:val="AA6A3110"/>
    <w:lvl w:ilvl="0" w:tplc="F9C0D74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A4D5F7F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5" w15:restartNumberingAfterBreak="0">
    <w:nsid w:val="0C095CF1"/>
    <w:multiLevelType w:val="hybridMultilevel"/>
    <w:tmpl w:val="8A3492F8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0C2A480D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7" w15:restartNumberingAfterBreak="0">
    <w:nsid w:val="0FD171C2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8" w15:restartNumberingAfterBreak="0">
    <w:nsid w:val="10221AC8"/>
    <w:multiLevelType w:val="hybridMultilevel"/>
    <w:tmpl w:val="5554DD08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14261F61"/>
    <w:multiLevelType w:val="hybridMultilevel"/>
    <w:tmpl w:val="A08CCD66"/>
    <w:lvl w:ilvl="0" w:tplc="56F8F0C8">
      <w:start w:val="1"/>
      <w:numFmt w:val="decimal"/>
      <w:pStyle w:val="a0"/>
      <w:lvlText w:val="Приложение %1"/>
      <w:lvlJc w:val="righ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A0DD1"/>
    <w:multiLevelType w:val="hybridMultilevel"/>
    <w:tmpl w:val="8832801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16FD1994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2" w15:restartNumberingAfterBreak="0">
    <w:nsid w:val="17303403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3" w15:restartNumberingAfterBreak="0">
    <w:nsid w:val="1AFB404F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4" w15:restartNumberingAfterBreak="0">
    <w:nsid w:val="1BE858D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5" w15:restartNumberingAfterBreak="0">
    <w:nsid w:val="203F4CCE"/>
    <w:multiLevelType w:val="hybridMultilevel"/>
    <w:tmpl w:val="9D46EF2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6" w15:restartNumberingAfterBreak="0">
    <w:nsid w:val="23A05894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7" w15:restartNumberingAfterBreak="0">
    <w:nsid w:val="23BF0238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8" w15:restartNumberingAfterBreak="0">
    <w:nsid w:val="24452547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9" w15:restartNumberingAfterBreak="0">
    <w:nsid w:val="245F7771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0" w15:restartNumberingAfterBreak="0">
    <w:nsid w:val="27AE7BAC"/>
    <w:multiLevelType w:val="multilevel"/>
    <w:tmpl w:val="9E3E28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21" w15:restartNumberingAfterBreak="0">
    <w:nsid w:val="287C44C9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2" w15:restartNumberingAfterBreak="0">
    <w:nsid w:val="2BE81530"/>
    <w:multiLevelType w:val="hybridMultilevel"/>
    <w:tmpl w:val="EE305ABE"/>
    <w:lvl w:ilvl="0" w:tplc="054816B0">
      <w:start w:val="1"/>
      <w:numFmt w:val="decimal"/>
      <w:lvlText w:val="4.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2CAD183F"/>
    <w:multiLevelType w:val="multilevel"/>
    <w:tmpl w:val="CB527D52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425"/>
      </w:pPr>
      <w:rPr>
        <w:rFonts w:hint="default"/>
      </w:rPr>
    </w:lvl>
  </w:abstractNum>
  <w:abstractNum w:abstractNumId="24" w15:restartNumberingAfterBreak="0">
    <w:nsid w:val="2D50114C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5" w15:restartNumberingAfterBreak="0">
    <w:nsid w:val="2D5C5A83"/>
    <w:multiLevelType w:val="hybridMultilevel"/>
    <w:tmpl w:val="58A637B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2D915EC2"/>
    <w:multiLevelType w:val="hybridMultilevel"/>
    <w:tmpl w:val="159A144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322315EA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8" w15:restartNumberingAfterBreak="0">
    <w:nsid w:val="34735B76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9" w15:restartNumberingAfterBreak="0">
    <w:nsid w:val="355E0456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0" w15:restartNumberingAfterBreak="0">
    <w:nsid w:val="37336622"/>
    <w:multiLevelType w:val="hybridMultilevel"/>
    <w:tmpl w:val="C9CC439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37D10FB7"/>
    <w:multiLevelType w:val="hybridMultilevel"/>
    <w:tmpl w:val="2440F49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2" w15:restartNumberingAfterBreak="0">
    <w:nsid w:val="39B5244C"/>
    <w:multiLevelType w:val="hybridMultilevel"/>
    <w:tmpl w:val="57163F1A"/>
    <w:lvl w:ilvl="0" w:tplc="13D8AC6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3A947F3A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34" w15:restartNumberingAfterBreak="0">
    <w:nsid w:val="3B235D7C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35" w15:restartNumberingAfterBreak="0">
    <w:nsid w:val="3C5308D7"/>
    <w:multiLevelType w:val="hybridMultilevel"/>
    <w:tmpl w:val="016CEF9A"/>
    <w:lvl w:ilvl="0" w:tplc="ABC09858">
      <w:start w:val="1"/>
      <w:numFmt w:val="decimal"/>
      <w:lvlText w:val="%1)"/>
      <w:lvlJc w:val="left"/>
      <w:pPr>
        <w:ind w:left="917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6" w15:restartNumberingAfterBreak="0">
    <w:nsid w:val="3CF36B45"/>
    <w:multiLevelType w:val="multilevel"/>
    <w:tmpl w:val="A71EBDDA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7" w15:restartNumberingAfterBreak="0">
    <w:nsid w:val="3E5D31CC"/>
    <w:multiLevelType w:val="hybridMultilevel"/>
    <w:tmpl w:val="9CF6FDA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41454296"/>
    <w:multiLevelType w:val="hybridMultilevel"/>
    <w:tmpl w:val="9A86B5DA"/>
    <w:lvl w:ilvl="0" w:tplc="650A9878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9" w15:restartNumberingAfterBreak="0">
    <w:nsid w:val="41E35A9F"/>
    <w:multiLevelType w:val="hybridMultilevel"/>
    <w:tmpl w:val="0D4ED126"/>
    <w:lvl w:ilvl="0" w:tplc="1AE40ECA">
      <w:start w:val="1"/>
      <w:numFmt w:val="decimal"/>
      <w:lvlText w:val="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0" w15:restartNumberingAfterBreak="0">
    <w:nsid w:val="420A4E2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42A32683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42" w15:restartNumberingAfterBreak="0">
    <w:nsid w:val="42B31D34"/>
    <w:multiLevelType w:val="multilevel"/>
    <w:tmpl w:val="3C282474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3" w15:restartNumberingAfterBreak="0">
    <w:nsid w:val="4623724E"/>
    <w:multiLevelType w:val="hybridMultilevel"/>
    <w:tmpl w:val="968AA948"/>
    <w:lvl w:ilvl="0" w:tplc="C764BD0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 w15:restartNumberingAfterBreak="0">
    <w:nsid w:val="46627305"/>
    <w:multiLevelType w:val="hybridMultilevel"/>
    <w:tmpl w:val="B68235A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5" w15:restartNumberingAfterBreak="0">
    <w:nsid w:val="469167D6"/>
    <w:multiLevelType w:val="hybridMultilevel"/>
    <w:tmpl w:val="44BEBC6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6" w15:restartNumberingAfterBreak="0">
    <w:nsid w:val="48F76F1E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47" w15:restartNumberingAfterBreak="0">
    <w:nsid w:val="4A41607A"/>
    <w:multiLevelType w:val="multilevel"/>
    <w:tmpl w:val="44A0294E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425"/>
      </w:pPr>
      <w:rPr>
        <w:rFonts w:hint="default"/>
      </w:rPr>
    </w:lvl>
  </w:abstractNum>
  <w:abstractNum w:abstractNumId="48" w15:restartNumberingAfterBreak="0">
    <w:nsid w:val="4BF372F6"/>
    <w:multiLevelType w:val="multilevel"/>
    <w:tmpl w:val="0012F7CC"/>
    <w:lvl w:ilvl="0">
      <w:start w:val="1"/>
      <w:numFmt w:val="decimal"/>
      <w:pStyle w:val="a1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49" w15:restartNumberingAfterBreak="0">
    <w:nsid w:val="4F3279F7"/>
    <w:multiLevelType w:val="hybridMultilevel"/>
    <w:tmpl w:val="70D2969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0" w15:restartNumberingAfterBreak="0">
    <w:nsid w:val="50A21361"/>
    <w:multiLevelType w:val="multilevel"/>
    <w:tmpl w:val="0A90B0FE"/>
    <w:lvl w:ilvl="0">
      <w:start w:val="1"/>
      <w:numFmt w:val="decimal"/>
      <w:lvlText w:val="%1."/>
      <w:lvlJc w:val="left"/>
      <w:pPr>
        <w:ind w:left="1145" w:hanging="360"/>
      </w:pPr>
    </w:lvl>
    <w:lvl w:ilvl="1">
      <w:start w:val="1"/>
      <w:numFmt w:val="decimal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51" w15:restartNumberingAfterBreak="0">
    <w:nsid w:val="56611548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52" w15:restartNumberingAfterBreak="0">
    <w:nsid w:val="59E32FE4"/>
    <w:multiLevelType w:val="hybridMultilevel"/>
    <w:tmpl w:val="F37ECD28"/>
    <w:lvl w:ilvl="0" w:tplc="CA7C926E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3" w15:restartNumberingAfterBreak="0">
    <w:nsid w:val="5A8435CC"/>
    <w:multiLevelType w:val="hybridMultilevel"/>
    <w:tmpl w:val="5FEC7056"/>
    <w:lvl w:ilvl="0" w:tplc="23E4272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4" w15:restartNumberingAfterBreak="0">
    <w:nsid w:val="5C9F0427"/>
    <w:multiLevelType w:val="hybridMultilevel"/>
    <w:tmpl w:val="F9B42574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5" w15:restartNumberingAfterBreak="0">
    <w:nsid w:val="5DDF0A89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56" w15:restartNumberingAfterBreak="0">
    <w:nsid w:val="5EB63D88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57" w15:restartNumberingAfterBreak="0">
    <w:nsid w:val="610B1C4F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58" w15:restartNumberingAfterBreak="0">
    <w:nsid w:val="61EF6315"/>
    <w:multiLevelType w:val="hybridMultilevel"/>
    <w:tmpl w:val="B6821A38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9" w15:restartNumberingAfterBreak="0">
    <w:nsid w:val="66F33339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60" w15:restartNumberingAfterBreak="0">
    <w:nsid w:val="6AC9775D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61" w15:restartNumberingAfterBreak="0">
    <w:nsid w:val="6AF2250E"/>
    <w:multiLevelType w:val="hybridMultilevel"/>
    <w:tmpl w:val="8F367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B4D3CE6"/>
    <w:multiLevelType w:val="hybridMultilevel"/>
    <w:tmpl w:val="0FB4DD38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3" w15:restartNumberingAfterBreak="0">
    <w:nsid w:val="6BDD4D63"/>
    <w:multiLevelType w:val="hybridMultilevel"/>
    <w:tmpl w:val="3F32EA8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4" w15:restartNumberingAfterBreak="0">
    <w:nsid w:val="6D256B68"/>
    <w:multiLevelType w:val="hybridMultilevel"/>
    <w:tmpl w:val="F6D26B20"/>
    <w:lvl w:ilvl="0" w:tplc="9B884218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5" w15:restartNumberingAfterBreak="0">
    <w:nsid w:val="6E1F67F4"/>
    <w:multiLevelType w:val="hybridMultilevel"/>
    <w:tmpl w:val="A04ABF30"/>
    <w:lvl w:ilvl="0" w:tplc="3CA28260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6" w15:restartNumberingAfterBreak="0">
    <w:nsid w:val="6F0678D8"/>
    <w:multiLevelType w:val="hybridMultilevel"/>
    <w:tmpl w:val="905EDC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7" w15:restartNumberingAfterBreak="0">
    <w:nsid w:val="6F6E2CD9"/>
    <w:multiLevelType w:val="hybridMultilevel"/>
    <w:tmpl w:val="75EA063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8" w15:restartNumberingAfterBreak="0">
    <w:nsid w:val="700D64D5"/>
    <w:multiLevelType w:val="hybridMultilevel"/>
    <w:tmpl w:val="02C6DFC8"/>
    <w:lvl w:ilvl="0" w:tplc="F9C0D742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9" w15:restartNumberingAfterBreak="0">
    <w:nsid w:val="72075878"/>
    <w:multiLevelType w:val="hybridMultilevel"/>
    <w:tmpl w:val="AD0C2E4C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0" w15:restartNumberingAfterBreak="0">
    <w:nsid w:val="723C48D3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71" w15:restartNumberingAfterBreak="0">
    <w:nsid w:val="72475161"/>
    <w:multiLevelType w:val="hybridMultilevel"/>
    <w:tmpl w:val="61ECFE2A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2" w15:restartNumberingAfterBreak="0">
    <w:nsid w:val="77140DE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73" w15:restartNumberingAfterBreak="0">
    <w:nsid w:val="785E7132"/>
    <w:multiLevelType w:val="hybridMultilevel"/>
    <w:tmpl w:val="C644AD82"/>
    <w:lvl w:ilvl="0" w:tplc="E0EC72A2">
      <w:start w:val="1"/>
      <w:numFmt w:val="decimal"/>
      <w:lvlText w:val="%1)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93B0F99"/>
    <w:multiLevelType w:val="hybridMultilevel"/>
    <w:tmpl w:val="E17CD6C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5" w15:restartNumberingAfterBreak="0">
    <w:nsid w:val="7BC328A0"/>
    <w:multiLevelType w:val="hybridMultilevel"/>
    <w:tmpl w:val="665E8C9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6" w15:restartNumberingAfterBreak="0">
    <w:nsid w:val="7E0C679E"/>
    <w:multiLevelType w:val="hybridMultilevel"/>
    <w:tmpl w:val="B4001C4C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7" w15:restartNumberingAfterBreak="0">
    <w:nsid w:val="7E0D13AA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num w:numId="1" w16cid:durableId="477504330">
    <w:abstractNumId w:val="39"/>
  </w:num>
  <w:num w:numId="2" w16cid:durableId="657155484">
    <w:abstractNumId w:val="50"/>
  </w:num>
  <w:num w:numId="3" w16cid:durableId="2082365263">
    <w:abstractNumId w:val="0"/>
  </w:num>
  <w:num w:numId="4" w16cid:durableId="897134697">
    <w:abstractNumId w:val="43"/>
  </w:num>
  <w:num w:numId="5" w16cid:durableId="1847670987">
    <w:abstractNumId w:val="22"/>
  </w:num>
  <w:num w:numId="6" w16cid:durableId="842205959">
    <w:abstractNumId w:val="42"/>
  </w:num>
  <w:num w:numId="7" w16cid:durableId="1701396910">
    <w:abstractNumId w:val="20"/>
  </w:num>
  <w:num w:numId="8" w16cid:durableId="900869872">
    <w:abstractNumId w:val="65"/>
  </w:num>
  <w:num w:numId="9" w16cid:durableId="611210665">
    <w:abstractNumId w:val="53"/>
  </w:num>
  <w:num w:numId="10" w16cid:durableId="1705250489">
    <w:abstractNumId w:val="9"/>
  </w:num>
  <w:num w:numId="11" w16cid:durableId="2015179827">
    <w:abstractNumId w:val="65"/>
    <w:lvlOverride w:ilvl="0">
      <w:startOverride w:val="1"/>
    </w:lvlOverride>
  </w:num>
  <w:num w:numId="12" w16cid:durableId="205258764">
    <w:abstractNumId w:val="61"/>
  </w:num>
  <w:num w:numId="13" w16cid:durableId="1038891364">
    <w:abstractNumId w:val="65"/>
    <w:lvlOverride w:ilvl="0">
      <w:startOverride w:val="1"/>
    </w:lvlOverride>
  </w:num>
  <w:num w:numId="14" w16cid:durableId="1704818814">
    <w:abstractNumId w:val="36"/>
  </w:num>
  <w:num w:numId="15" w16cid:durableId="754546330">
    <w:abstractNumId w:val="47"/>
  </w:num>
  <w:num w:numId="16" w16cid:durableId="297803498">
    <w:abstractNumId w:val="32"/>
  </w:num>
  <w:num w:numId="17" w16cid:durableId="547955578">
    <w:abstractNumId w:val="23"/>
  </w:num>
  <w:num w:numId="18" w16cid:durableId="293828445">
    <w:abstractNumId w:val="73"/>
  </w:num>
  <w:num w:numId="19" w16cid:durableId="1437291011">
    <w:abstractNumId w:val="48"/>
  </w:num>
  <w:num w:numId="20" w16cid:durableId="2092508238">
    <w:abstractNumId w:val="63"/>
  </w:num>
  <w:num w:numId="21" w16cid:durableId="631787573">
    <w:abstractNumId w:val="30"/>
  </w:num>
  <w:num w:numId="22" w16cid:durableId="1809399943">
    <w:abstractNumId w:val="49"/>
  </w:num>
  <w:num w:numId="23" w16cid:durableId="1316571392">
    <w:abstractNumId w:val="69"/>
  </w:num>
  <w:num w:numId="24" w16cid:durableId="1300065599">
    <w:abstractNumId w:val="62"/>
  </w:num>
  <w:num w:numId="25" w16cid:durableId="496308624">
    <w:abstractNumId w:val="76"/>
  </w:num>
  <w:num w:numId="26" w16cid:durableId="1810390727">
    <w:abstractNumId w:val="45"/>
  </w:num>
  <w:num w:numId="27" w16cid:durableId="1624995778">
    <w:abstractNumId w:val="10"/>
  </w:num>
  <w:num w:numId="28" w16cid:durableId="1079788489">
    <w:abstractNumId w:val="26"/>
  </w:num>
  <w:num w:numId="29" w16cid:durableId="1509638989">
    <w:abstractNumId w:val="15"/>
  </w:num>
  <w:num w:numId="30" w16cid:durableId="1553884770">
    <w:abstractNumId w:val="3"/>
  </w:num>
  <w:num w:numId="31" w16cid:durableId="1273318327">
    <w:abstractNumId w:val="75"/>
  </w:num>
  <w:num w:numId="32" w16cid:durableId="1242060419">
    <w:abstractNumId w:val="25"/>
  </w:num>
  <w:num w:numId="33" w16cid:durableId="500242289">
    <w:abstractNumId w:val="68"/>
  </w:num>
  <w:num w:numId="34" w16cid:durableId="1747189845">
    <w:abstractNumId w:val="71"/>
  </w:num>
  <w:num w:numId="35" w16cid:durableId="878325353">
    <w:abstractNumId w:val="31"/>
  </w:num>
  <w:num w:numId="36" w16cid:durableId="476730550">
    <w:abstractNumId w:val="8"/>
  </w:num>
  <w:num w:numId="37" w16cid:durableId="1360594352">
    <w:abstractNumId w:val="64"/>
  </w:num>
  <w:num w:numId="38" w16cid:durableId="3913171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74795343">
    <w:abstractNumId w:val="66"/>
  </w:num>
  <w:num w:numId="40" w16cid:durableId="32314187">
    <w:abstractNumId w:val="44"/>
  </w:num>
  <w:num w:numId="41" w16cid:durableId="993753647">
    <w:abstractNumId w:val="37"/>
  </w:num>
  <w:num w:numId="42" w16cid:durableId="1672561343">
    <w:abstractNumId w:val="54"/>
  </w:num>
  <w:num w:numId="43" w16cid:durableId="1160584616">
    <w:abstractNumId w:val="52"/>
  </w:num>
  <w:num w:numId="44" w16cid:durableId="657462127">
    <w:abstractNumId w:val="27"/>
  </w:num>
  <w:num w:numId="45" w16cid:durableId="962926769">
    <w:abstractNumId w:val="59"/>
  </w:num>
  <w:num w:numId="46" w16cid:durableId="411896792">
    <w:abstractNumId w:val="5"/>
  </w:num>
  <w:num w:numId="47" w16cid:durableId="2030837239">
    <w:abstractNumId w:val="35"/>
  </w:num>
  <w:num w:numId="48" w16cid:durableId="1831098339">
    <w:abstractNumId w:val="57"/>
  </w:num>
  <w:num w:numId="49" w16cid:durableId="47648875">
    <w:abstractNumId w:val="14"/>
  </w:num>
  <w:num w:numId="50" w16cid:durableId="290943659">
    <w:abstractNumId w:val="55"/>
  </w:num>
  <w:num w:numId="51" w16cid:durableId="463740883">
    <w:abstractNumId w:val="4"/>
  </w:num>
  <w:num w:numId="52" w16cid:durableId="822937119">
    <w:abstractNumId w:val="6"/>
  </w:num>
  <w:num w:numId="53" w16cid:durableId="1505130007">
    <w:abstractNumId w:val="11"/>
  </w:num>
  <w:num w:numId="54" w16cid:durableId="1414275301">
    <w:abstractNumId w:val="33"/>
  </w:num>
  <w:num w:numId="55" w16cid:durableId="1498840937">
    <w:abstractNumId w:val="28"/>
  </w:num>
  <w:num w:numId="56" w16cid:durableId="265424959">
    <w:abstractNumId w:val="74"/>
  </w:num>
  <w:num w:numId="57" w16cid:durableId="84883066">
    <w:abstractNumId w:val="24"/>
  </w:num>
  <w:num w:numId="58" w16cid:durableId="373123531">
    <w:abstractNumId w:val="58"/>
  </w:num>
  <w:num w:numId="59" w16cid:durableId="968584010">
    <w:abstractNumId w:val="38"/>
  </w:num>
  <w:num w:numId="60" w16cid:durableId="1617367110">
    <w:abstractNumId w:val="67"/>
  </w:num>
  <w:num w:numId="61" w16cid:durableId="793908451">
    <w:abstractNumId w:val="70"/>
  </w:num>
  <w:num w:numId="62" w16cid:durableId="581643158">
    <w:abstractNumId w:val="51"/>
  </w:num>
  <w:num w:numId="63" w16cid:durableId="598224187">
    <w:abstractNumId w:val="60"/>
  </w:num>
  <w:num w:numId="64" w16cid:durableId="1294948979">
    <w:abstractNumId w:val="18"/>
  </w:num>
  <w:num w:numId="65" w16cid:durableId="380442194">
    <w:abstractNumId w:val="12"/>
  </w:num>
  <w:num w:numId="66" w16cid:durableId="156381711">
    <w:abstractNumId w:val="19"/>
  </w:num>
  <w:num w:numId="67" w16cid:durableId="68117179">
    <w:abstractNumId w:val="77"/>
  </w:num>
  <w:num w:numId="68" w16cid:durableId="892081744">
    <w:abstractNumId w:val="29"/>
  </w:num>
  <w:num w:numId="69" w16cid:durableId="993021723">
    <w:abstractNumId w:val="72"/>
  </w:num>
  <w:num w:numId="70" w16cid:durableId="1691948820">
    <w:abstractNumId w:val="13"/>
  </w:num>
  <w:num w:numId="71" w16cid:durableId="1866861871">
    <w:abstractNumId w:val="2"/>
  </w:num>
  <w:num w:numId="72" w16cid:durableId="1044476901">
    <w:abstractNumId w:val="56"/>
  </w:num>
  <w:num w:numId="73" w16cid:durableId="1554655468">
    <w:abstractNumId w:val="21"/>
  </w:num>
  <w:num w:numId="74" w16cid:durableId="325474304">
    <w:abstractNumId w:val="46"/>
  </w:num>
  <w:num w:numId="75" w16cid:durableId="680854962">
    <w:abstractNumId w:val="16"/>
  </w:num>
  <w:num w:numId="76" w16cid:durableId="2120755434">
    <w:abstractNumId w:val="40"/>
  </w:num>
  <w:num w:numId="77" w16cid:durableId="1997025700">
    <w:abstractNumId w:val="7"/>
  </w:num>
  <w:num w:numId="78" w16cid:durableId="524564367">
    <w:abstractNumId w:val="17"/>
  </w:num>
  <w:num w:numId="79" w16cid:durableId="1043481795">
    <w:abstractNumId w:val="34"/>
  </w:num>
  <w:num w:numId="80" w16cid:durableId="650015624">
    <w:abstractNumId w:val="1"/>
  </w:num>
  <w:num w:numId="81" w16cid:durableId="580796268">
    <w:abstractNumId w:val="4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11"/>
    <w:rsid w:val="00000011"/>
    <w:rsid w:val="000007E7"/>
    <w:rsid w:val="00004C6D"/>
    <w:rsid w:val="00005051"/>
    <w:rsid w:val="00007B1B"/>
    <w:rsid w:val="000121CA"/>
    <w:rsid w:val="00012781"/>
    <w:rsid w:val="00020ECA"/>
    <w:rsid w:val="0002221E"/>
    <w:rsid w:val="00023642"/>
    <w:rsid w:val="000272CC"/>
    <w:rsid w:val="00030F1E"/>
    <w:rsid w:val="0003197F"/>
    <w:rsid w:val="0003263C"/>
    <w:rsid w:val="00032737"/>
    <w:rsid w:val="00033973"/>
    <w:rsid w:val="00035F6A"/>
    <w:rsid w:val="00040ACA"/>
    <w:rsid w:val="00041E4C"/>
    <w:rsid w:val="000550B0"/>
    <w:rsid w:val="000566CE"/>
    <w:rsid w:val="00060690"/>
    <w:rsid w:val="00064050"/>
    <w:rsid w:val="0006560B"/>
    <w:rsid w:val="00070080"/>
    <w:rsid w:val="000728E8"/>
    <w:rsid w:val="000756E7"/>
    <w:rsid w:val="000829C6"/>
    <w:rsid w:val="00084555"/>
    <w:rsid w:val="00090968"/>
    <w:rsid w:val="00091207"/>
    <w:rsid w:val="00096CF8"/>
    <w:rsid w:val="000B7A6D"/>
    <w:rsid w:val="000C4E41"/>
    <w:rsid w:val="000D2173"/>
    <w:rsid w:val="000D30BD"/>
    <w:rsid w:val="000E21A2"/>
    <w:rsid w:val="000E2661"/>
    <w:rsid w:val="000E4954"/>
    <w:rsid w:val="000E7534"/>
    <w:rsid w:val="000F0A3E"/>
    <w:rsid w:val="000F3EC4"/>
    <w:rsid w:val="00103001"/>
    <w:rsid w:val="00110D9A"/>
    <w:rsid w:val="001128CF"/>
    <w:rsid w:val="00114AFE"/>
    <w:rsid w:val="00120B32"/>
    <w:rsid w:val="001256F5"/>
    <w:rsid w:val="00127C77"/>
    <w:rsid w:val="00130977"/>
    <w:rsid w:val="00133B57"/>
    <w:rsid w:val="00134E85"/>
    <w:rsid w:val="001355A3"/>
    <w:rsid w:val="00135F23"/>
    <w:rsid w:val="001410F8"/>
    <w:rsid w:val="0014613F"/>
    <w:rsid w:val="0015181A"/>
    <w:rsid w:val="00155FE9"/>
    <w:rsid w:val="00156963"/>
    <w:rsid w:val="00157DD0"/>
    <w:rsid w:val="001650E8"/>
    <w:rsid w:val="00171D0D"/>
    <w:rsid w:val="00171F97"/>
    <w:rsid w:val="00177510"/>
    <w:rsid w:val="0017780D"/>
    <w:rsid w:val="00180705"/>
    <w:rsid w:val="00181943"/>
    <w:rsid w:val="00182D1D"/>
    <w:rsid w:val="00184033"/>
    <w:rsid w:val="00191576"/>
    <w:rsid w:val="00191FFB"/>
    <w:rsid w:val="00192416"/>
    <w:rsid w:val="001924D9"/>
    <w:rsid w:val="00193562"/>
    <w:rsid w:val="00193769"/>
    <w:rsid w:val="00194DFC"/>
    <w:rsid w:val="00195480"/>
    <w:rsid w:val="001A24B7"/>
    <w:rsid w:val="001A4443"/>
    <w:rsid w:val="001B21AA"/>
    <w:rsid w:val="001B2F5E"/>
    <w:rsid w:val="001B4459"/>
    <w:rsid w:val="001C10DC"/>
    <w:rsid w:val="001C12F0"/>
    <w:rsid w:val="001C1A56"/>
    <w:rsid w:val="001C4E00"/>
    <w:rsid w:val="001C5864"/>
    <w:rsid w:val="001C5E84"/>
    <w:rsid w:val="001D0B75"/>
    <w:rsid w:val="001D1420"/>
    <w:rsid w:val="001D390D"/>
    <w:rsid w:val="001D4424"/>
    <w:rsid w:val="001D6503"/>
    <w:rsid w:val="001D7EB3"/>
    <w:rsid w:val="001F476C"/>
    <w:rsid w:val="001F4C5B"/>
    <w:rsid w:val="001F677D"/>
    <w:rsid w:val="001F6B9E"/>
    <w:rsid w:val="00201098"/>
    <w:rsid w:val="0020205C"/>
    <w:rsid w:val="002125A6"/>
    <w:rsid w:val="00212DC6"/>
    <w:rsid w:val="00226261"/>
    <w:rsid w:val="002300F6"/>
    <w:rsid w:val="0023307E"/>
    <w:rsid w:val="00242693"/>
    <w:rsid w:val="00244E56"/>
    <w:rsid w:val="00254EAD"/>
    <w:rsid w:val="0025532E"/>
    <w:rsid w:val="002569A8"/>
    <w:rsid w:val="00262459"/>
    <w:rsid w:val="002632AE"/>
    <w:rsid w:val="00265CE7"/>
    <w:rsid w:val="0026747C"/>
    <w:rsid w:val="00280A30"/>
    <w:rsid w:val="0028108E"/>
    <w:rsid w:val="00282AEF"/>
    <w:rsid w:val="002864E6"/>
    <w:rsid w:val="00287976"/>
    <w:rsid w:val="00287D4C"/>
    <w:rsid w:val="002926E8"/>
    <w:rsid w:val="00295C0A"/>
    <w:rsid w:val="00296E3E"/>
    <w:rsid w:val="002A12E6"/>
    <w:rsid w:val="002A17A2"/>
    <w:rsid w:val="002A1DAE"/>
    <w:rsid w:val="002A3F3F"/>
    <w:rsid w:val="002A4EEB"/>
    <w:rsid w:val="002A79EA"/>
    <w:rsid w:val="002B0EFF"/>
    <w:rsid w:val="002B3DF1"/>
    <w:rsid w:val="002B7DCC"/>
    <w:rsid w:val="002C392C"/>
    <w:rsid w:val="002C459B"/>
    <w:rsid w:val="002C5952"/>
    <w:rsid w:val="002D0D02"/>
    <w:rsid w:val="002D32A5"/>
    <w:rsid w:val="002D64B4"/>
    <w:rsid w:val="002D73AF"/>
    <w:rsid w:val="002E554B"/>
    <w:rsid w:val="002F04AA"/>
    <w:rsid w:val="002F49D1"/>
    <w:rsid w:val="002F6B1B"/>
    <w:rsid w:val="002F7378"/>
    <w:rsid w:val="00301809"/>
    <w:rsid w:val="00301EF9"/>
    <w:rsid w:val="0030200B"/>
    <w:rsid w:val="00304583"/>
    <w:rsid w:val="00304B75"/>
    <w:rsid w:val="00307089"/>
    <w:rsid w:val="00307724"/>
    <w:rsid w:val="003118F7"/>
    <w:rsid w:val="00311E91"/>
    <w:rsid w:val="00313263"/>
    <w:rsid w:val="00314E36"/>
    <w:rsid w:val="0031513E"/>
    <w:rsid w:val="003169F3"/>
    <w:rsid w:val="00316F2B"/>
    <w:rsid w:val="003178E2"/>
    <w:rsid w:val="00317A7A"/>
    <w:rsid w:val="00321890"/>
    <w:rsid w:val="00322EA0"/>
    <w:rsid w:val="00324BC8"/>
    <w:rsid w:val="00327F1D"/>
    <w:rsid w:val="003348E6"/>
    <w:rsid w:val="00336F88"/>
    <w:rsid w:val="003400A9"/>
    <w:rsid w:val="00341DC0"/>
    <w:rsid w:val="0034347B"/>
    <w:rsid w:val="00343A96"/>
    <w:rsid w:val="00347977"/>
    <w:rsid w:val="00352E8F"/>
    <w:rsid w:val="003614F3"/>
    <w:rsid w:val="00365246"/>
    <w:rsid w:val="00365623"/>
    <w:rsid w:val="003741EA"/>
    <w:rsid w:val="003743C3"/>
    <w:rsid w:val="003835BB"/>
    <w:rsid w:val="003859F8"/>
    <w:rsid w:val="003A071F"/>
    <w:rsid w:val="003A20C0"/>
    <w:rsid w:val="003A56D0"/>
    <w:rsid w:val="003A701E"/>
    <w:rsid w:val="003A75F8"/>
    <w:rsid w:val="003C09DE"/>
    <w:rsid w:val="003C616F"/>
    <w:rsid w:val="003D6992"/>
    <w:rsid w:val="003E4E12"/>
    <w:rsid w:val="003F04FA"/>
    <w:rsid w:val="003F1C66"/>
    <w:rsid w:val="003F4BE9"/>
    <w:rsid w:val="003F7FC7"/>
    <w:rsid w:val="004000F7"/>
    <w:rsid w:val="004020FC"/>
    <w:rsid w:val="0040218D"/>
    <w:rsid w:val="004064E1"/>
    <w:rsid w:val="004145E5"/>
    <w:rsid w:val="00414E9E"/>
    <w:rsid w:val="00417186"/>
    <w:rsid w:val="004204FA"/>
    <w:rsid w:val="00425D9D"/>
    <w:rsid w:val="00442884"/>
    <w:rsid w:val="004471F7"/>
    <w:rsid w:val="0044798E"/>
    <w:rsid w:val="00451D24"/>
    <w:rsid w:val="004527F0"/>
    <w:rsid w:val="00452BE7"/>
    <w:rsid w:val="0045672A"/>
    <w:rsid w:val="00457630"/>
    <w:rsid w:val="00457CDA"/>
    <w:rsid w:val="00464CB4"/>
    <w:rsid w:val="00471AE9"/>
    <w:rsid w:val="00477B12"/>
    <w:rsid w:val="00481923"/>
    <w:rsid w:val="0048228F"/>
    <w:rsid w:val="00490C1D"/>
    <w:rsid w:val="00495B84"/>
    <w:rsid w:val="00497CBD"/>
    <w:rsid w:val="004A2A02"/>
    <w:rsid w:val="004A4A55"/>
    <w:rsid w:val="004A7303"/>
    <w:rsid w:val="004B1304"/>
    <w:rsid w:val="004B33A7"/>
    <w:rsid w:val="004B4AC4"/>
    <w:rsid w:val="004B5CC2"/>
    <w:rsid w:val="004D061B"/>
    <w:rsid w:val="004D083D"/>
    <w:rsid w:val="004D422E"/>
    <w:rsid w:val="004E4AC8"/>
    <w:rsid w:val="004F2098"/>
    <w:rsid w:val="004F323B"/>
    <w:rsid w:val="004F4B6A"/>
    <w:rsid w:val="004F53C9"/>
    <w:rsid w:val="004F72F9"/>
    <w:rsid w:val="004F7B48"/>
    <w:rsid w:val="00500AB9"/>
    <w:rsid w:val="00500F08"/>
    <w:rsid w:val="00501659"/>
    <w:rsid w:val="00501F1B"/>
    <w:rsid w:val="005061BD"/>
    <w:rsid w:val="0051020A"/>
    <w:rsid w:val="0051182E"/>
    <w:rsid w:val="00513A03"/>
    <w:rsid w:val="00516D3B"/>
    <w:rsid w:val="005172A5"/>
    <w:rsid w:val="00522F12"/>
    <w:rsid w:val="00526255"/>
    <w:rsid w:val="005326B2"/>
    <w:rsid w:val="00540F49"/>
    <w:rsid w:val="0054419F"/>
    <w:rsid w:val="0054453A"/>
    <w:rsid w:val="00555059"/>
    <w:rsid w:val="00555E3D"/>
    <w:rsid w:val="00556946"/>
    <w:rsid w:val="00556B7C"/>
    <w:rsid w:val="00560E03"/>
    <w:rsid w:val="005654DC"/>
    <w:rsid w:val="005705E1"/>
    <w:rsid w:val="005715A5"/>
    <w:rsid w:val="00574DBE"/>
    <w:rsid w:val="005752DF"/>
    <w:rsid w:val="00576E35"/>
    <w:rsid w:val="00577111"/>
    <w:rsid w:val="0057746E"/>
    <w:rsid w:val="005778AF"/>
    <w:rsid w:val="00581D39"/>
    <w:rsid w:val="00582A1E"/>
    <w:rsid w:val="00583641"/>
    <w:rsid w:val="00583A50"/>
    <w:rsid w:val="0058706D"/>
    <w:rsid w:val="00591107"/>
    <w:rsid w:val="005916FA"/>
    <w:rsid w:val="00597769"/>
    <w:rsid w:val="00597D22"/>
    <w:rsid w:val="005A22F0"/>
    <w:rsid w:val="005B05FD"/>
    <w:rsid w:val="005B20CA"/>
    <w:rsid w:val="005B53D4"/>
    <w:rsid w:val="005B5D5A"/>
    <w:rsid w:val="005C5CD7"/>
    <w:rsid w:val="005D098F"/>
    <w:rsid w:val="005E1C2B"/>
    <w:rsid w:val="005F4B2B"/>
    <w:rsid w:val="00602B43"/>
    <w:rsid w:val="0060504C"/>
    <w:rsid w:val="00605B44"/>
    <w:rsid w:val="00605DE5"/>
    <w:rsid w:val="006145F0"/>
    <w:rsid w:val="00615D78"/>
    <w:rsid w:val="00624ED4"/>
    <w:rsid w:val="0062599B"/>
    <w:rsid w:val="006265A9"/>
    <w:rsid w:val="00627F32"/>
    <w:rsid w:val="00635357"/>
    <w:rsid w:val="00635E59"/>
    <w:rsid w:val="00635FD7"/>
    <w:rsid w:val="00640CC8"/>
    <w:rsid w:val="00642703"/>
    <w:rsid w:val="006464CE"/>
    <w:rsid w:val="0065271A"/>
    <w:rsid w:val="00652884"/>
    <w:rsid w:val="00656988"/>
    <w:rsid w:val="006620E2"/>
    <w:rsid w:val="006666F0"/>
    <w:rsid w:val="0068253F"/>
    <w:rsid w:val="00684CE6"/>
    <w:rsid w:val="00686EC2"/>
    <w:rsid w:val="0069536F"/>
    <w:rsid w:val="006A122B"/>
    <w:rsid w:val="006A42D5"/>
    <w:rsid w:val="006A73AA"/>
    <w:rsid w:val="006A746D"/>
    <w:rsid w:val="006B0907"/>
    <w:rsid w:val="006B2EA5"/>
    <w:rsid w:val="006B3130"/>
    <w:rsid w:val="006B6E6C"/>
    <w:rsid w:val="006B7081"/>
    <w:rsid w:val="006C17F0"/>
    <w:rsid w:val="006D359E"/>
    <w:rsid w:val="006D606E"/>
    <w:rsid w:val="006E3896"/>
    <w:rsid w:val="006F1FC0"/>
    <w:rsid w:val="006F3A81"/>
    <w:rsid w:val="006F6703"/>
    <w:rsid w:val="006F6A01"/>
    <w:rsid w:val="00700BB7"/>
    <w:rsid w:val="00703E38"/>
    <w:rsid w:val="007136A9"/>
    <w:rsid w:val="00725ADA"/>
    <w:rsid w:val="00726501"/>
    <w:rsid w:val="00726801"/>
    <w:rsid w:val="0073381D"/>
    <w:rsid w:val="00735135"/>
    <w:rsid w:val="007444AC"/>
    <w:rsid w:val="007447F0"/>
    <w:rsid w:val="0074629B"/>
    <w:rsid w:val="00746967"/>
    <w:rsid w:val="0074701E"/>
    <w:rsid w:val="007471A9"/>
    <w:rsid w:val="00755457"/>
    <w:rsid w:val="00756C01"/>
    <w:rsid w:val="00761897"/>
    <w:rsid w:val="007628AF"/>
    <w:rsid w:val="007640AE"/>
    <w:rsid w:val="00770DC0"/>
    <w:rsid w:val="00771A3C"/>
    <w:rsid w:val="00771E3D"/>
    <w:rsid w:val="0077680D"/>
    <w:rsid w:val="007770A8"/>
    <w:rsid w:val="00782061"/>
    <w:rsid w:val="00786CE9"/>
    <w:rsid w:val="007912ED"/>
    <w:rsid w:val="00793633"/>
    <w:rsid w:val="007952E1"/>
    <w:rsid w:val="00795732"/>
    <w:rsid w:val="007A0874"/>
    <w:rsid w:val="007B5C70"/>
    <w:rsid w:val="007C10DA"/>
    <w:rsid w:val="007D0767"/>
    <w:rsid w:val="007D2404"/>
    <w:rsid w:val="007E4115"/>
    <w:rsid w:val="00800D1D"/>
    <w:rsid w:val="00802544"/>
    <w:rsid w:val="008144DC"/>
    <w:rsid w:val="00823247"/>
    <w:rsid w:val="008303C2"/>
    <w:rsid w:val="0083596F"/>
    <w:rsid w:val="00836991"/>
    <w:rsid w:val="00837CD9"/>
    <w:rsid w:val="008400C5"/>
    <w:rsid w:val="00845F03"/>
    <w:rsid w:val="00846644"/>
    <w:rsid w:val="00850200"/>
    <w:rsid w:val="00852309"/>
    <w:rsid w:val="00853A40"/>
    <w:rsid w:val="00855DCE"/>
    <w:rsid w:val="008564BE"/>
    <w:rsid w:val="008606FD"/>
    <w:rsid w:val="00860F13"/>
    <w:rsid w:val="00871BEF"/>
    <w:rsid w:val="008721F5"/>
    <w:rsid w:val="00874A0F"/>
    <w:rsid w:val="0088126E"/>
    <w:rsid w:val="008840B4"/>
    <w:rsid w:val="00890DAD"/>
    <w:rsid w:val="008974F8"/>
    <w:rsid w:val="008A01A6"/>
    <w:rsid w:val="008A2875"/>
    <w:rsid w:val="008A4BF9"/>
    <w:rsid w:val="008A6E09"/>
    <w:rsid w:val="008A7288"/>
    <w:rsid w:val="008B1732"/>
    <w:rsid w:val="008B1AAD"/>
    <w:rsid w:val="008B5118"/>
    <w:rsid w:val="008C14FE"/>
    <w:rsid w:val="008C36BF"/>
    <w:rsid w:val="008C37B6"/>
    <w:rsid w:val="008D5A1E"/>
    <w:rsid w:val="008D7744"/>
    <w:rsid w:val="008E7EEB"/>
    <w:rsid w:val="008F49F0"/>
    <w:rsid w:val="008F6AC3"/>
    <w:rsid w:val="008F76C1"/>
    <w:rsid w:val="009047A3"/>
    <w:rsid w:val="00905F15"/>
    <w:rsid w:val="0091196C"/>
    <w:rsid w:val="009130D9"/>
    <w:rsid w:val="00917A1B"/>
    <w:rsid w:val="00917ABD"/>
    <w:rsid w:val="0092069F"/>
    <w:rsid w:val="0092340B"/>
    <w:rsid w:val="0092545F"/>
    <w:rsid w:val="009326D1"/>
    <w:rsid w:val="00935C39"/>
    <w:rsid w:val="009375B6"/>
    <w:rsid w:val="00940191"/>
    <w:rsid w:val="00946A73"/>
    <w:rsid w:val="00953944"/>
    <w:rsid w:val="00954DDC"/>
    <w:rsid w:val="009565CB"/>
    <w:rsid w:val="00956B0D"/>
    <w:rsid w:val="009620C6"/>
    <w:rsid w:val="00976040"/>
    <w:rsid w:val="00977557"/>
    <w:rsid w:val="00985806"/>
    <w:rsid w:val="00992CAE"/>
    <w:rsid w:val="0099331D"/>
    <w:rsid w:val="0099366A"/>
    <w:rsid w:val="009A466D"/>
    <w:rsid w:val="009A6523"/>
    <w:rsid w:val="009A6ACB"/>
    <w:rsid w:val="009A7EDF"/>
    <w:rsid w:val="009B0D6C"/>
    <w:rsid w:val="009B4907"/>
    <w:rsid w:val="009B6918"/>
    <w:rsid w:val="009B6E12"/>
    <w:rsid w:val="009C0904"/>
    <w:rsid w:val="009E6017"/>
    <w:rsid w:val="009F0715"/>
    <w:rsid w:val="009F210F"/>
    <w:rsid w:val="009F3404"/>
    <w:rsid w:val="009F36FD"/>
    <w:rsid w:val="00A00C1F"/>
    <w:rsid w:val="00A01BFF"/>
    <w:rsid w:val="00A05931"/>
    <w:rsid w:val="00A10B6B"/>
    <w:rsid w:val="00A13B18"/>
    <w:rsid w:val="00A20240"/>
    <w:rsid w:val="00A214DD"/>
    <w:rsid w:val="00A21A52"/>
    <w:rsid w:val="00A2616B"/>
    <w:rsid w:val="00A40120"/>
    <w:rsid w:val="00A46A24"/>
    <w:rsid w:val="00A46C7F"/>
    <w:rsid w:val="00A46EFB"/>
    <w:rsid w:val="00A55A7F"/>
    <w:rsid w:val="00A576F3"/>
    <w:rsid w:val="00A6785C"/>
    <w:rsid w:val="00A71F56"/>
    <w:rsid w:val="00A72A24"/>
    <w:rsid w:val="00A823A2"/>
    <w:rsid w:val="00A834FE"/>
    <w:rsid w:val="00A965AF"/>
    <w:rsid w:val="00AA0491"/>
    <w:rsid w:val="00AA2952"/>
    <w:rsid w:val="00AA475E"/>
    <w:rsid w:val="00AA5256"/>
    <w:rsid w:val="00AA6678"/>
    <w:rsid w:val="00AC004C"/>
    <w:rsid w:val="00AC12BA"/>
    <w:rsid w:val="00AC34A1"/>
    <w:rsid w:val="00AC568D"/>
    <w:rsid w:val="00AC616A"/>
    <w:rsid w:val="00AC67EE"/>
    <w:rsid w:val="00AD29AA"/>
    <w:rsid w:val="00AE0A90"/>
    <w:rsid w:val="00AE182D"/>
    <w:rsid w:val="00AE3C72"/>
    <w:rsid w:val="00AE7B49"/>
    <w:rsid w:val="00AE7E05"/>
    <w:rsid w:val="00AF270B"/>
    <w:rsid w:val="00AF32B2"/>
    <w:rsid w:val="00AF555B"/>
    <w:rsid w:val="00B03E16"/>
    <w:rsid w:val="00B12C9E"/>
    <w:rsid w:val="00B1460D"/>
    <w:rsid w:val="00B177BB"/>
    <w:rsid w:val="00B226EA"/>
    <w:rsid w:val="00B23EAE"/>
    <w:rsid w:val="00B24A0D"/>
    <w:rsid w:val="00B25741"/>
    <w:rsid w:val="00B26AC9"/>
    <w:rsid w:val="00B3225D"/>
    <w:rsid w:val="00B32467"/>
    <w:rsid w:val="00B34C73"/>
    <w:rsid w:val="00B3736C"/>
    <w:rsid w:val="00B40D56"/>
    <w:rsid w:val="00B42EAF"/>
    <w:rsid w:val="00B47575"/>
    <w:rsid w:val="00B5105D"/>
    <w:rsid w:val="00B544D1"/>
    <w:rsid w:val="00B606FC"/>
    <w:rsid w:val="00B63389"/>
    <w:rsid w:val="00B64401"/>
    <w:rsid w:val="00B64EB9"/>
    <w:rsid w:val="00B64F1D"/>
    <w:rsid w:val="00B6618F"/>
    <w:rsid w:val="00B70217"/>
    <w:rsid w:val="00B74848"/>
    <w:rsid w:val="00B7582F"/>
    <w:rsid w:val="00B80075"/>
    <w:rsid w:val="00B81F1B"/>
    <w:rsid w:val="00B828D2"/>
    <w:rsid w:val="00B8435F"/>
    <w:rsid w:val="00B86EA3"/>
    <w:rsid w:val="00B9178B"/>
    <w:rsid w:val="00B93358"/>
    <w:rsid w:val="00B93BDE"/>
    <w:rsid w:val="00B9432B"/>
    <w:rsid w:val="00BB06A1"/>
    <w:rsid w:val="00BB3BA9"/>
    <w:rsid w:val="00BB3D9C"/>
    <w:rsid w:val="00BB4B37"/>
    <w:rsid w:val="00BB5554"/>
    <w:rsid w:val="00BC14BC"/>
    <w:rsid w:val="00BD180E"/>
    <w:rsid w:val="00BD3961"/>
    <w:rsid w:val="00BD5474"/>
    <w:rsid w:val="00BE1177"/>
    <w:rsid w:val="00BE36D7"/>
    <w:rsid w:val="00BE3DF1"/>
    <w:rsid w:val="00BE4F8D"/>
    <w:rsid w:val="00BE7AD9"/>
    <w:rsid w:val="00BF06A9"/>
    <w:rsid w:val="00BF0918"/>
    <w:rsid w:val="00BF6B91"/>
    <w:rsid w:val="00C006F7"/>
    <w:rsid w:val="00C01468"/>
    <w:rsid w:val="00C01DE3"/>
    <w:rsid w:val="00C079FD"/>
    <w:rsid w:val="00C13CF7"/>
    <w:rsid w:val="00C14440"/>
    <w:rsid w:val="00C14A1C"/>
    <w:rsid w:val="00C14C68"/>
    <w:rsid w:val="00C20F19"/>
    <w:rsid w:val="00C21406"/>
    <w:rsid w:val="00C22678"/>
    <w:rsid w:val="00C267FF"/>
    <w:rsid w:val="00C2768B"/>
    <w:rsid w:val="00C303B5"/>
    <w:rsid w:val="00C33E90"/>
    <w:rsid w:val="00C34A89"/>
    <w:rsid w:val="00C35021"/>
    <w:rsid w:val="00C3779A"/>
    <w:rsid w:val="00C43B38"/>
    <w:rsid w:val="00C4514B"/>
    <w:rsid w:val="00C464D5"/>
    <w:rsid w:val="00C47997"/>
    <w:rsid w:val="00C5031D"/>
    <w:rsid w:val="00C5251F"/>
    <w:rsid w:val="00C55013"/>
    <w:rsid w:val="00C63D47"/>
    <w:rsid w:val="00C74482"/>
    <w:rsid w:val="00C830C8"/>
    <w:rsid w:val="00C87A16"/>
    <w:rsid w:val="00C87D7D"/>
    <w:rsid w:val="00C91FE8"/>
    <w:rsid w:val="00C96F86"/>
    <w:rsid w:val="00C97470"/>
    <w:rsid w:val="00CA1C9A"/>
    <w:rsid w:val="00CA2851"/>
    <w:rsid w:val="00CA287C"/>
    <w:rsid w:val="00CA7D73"/>
    <w:rsid w:val="00CD22B0"/>
    <w:rsid w:val="00CD2ABA"/>
    <w:rsid w:val="00CD5734"/>
    <w:rsid w:val="00CD6BDF"/>
    <w:rsid w:val="00CD765A"/>
    <w:rsid w:val="00CE0842"/>
    <w:rsid w:val="00CE0BB0"/>
    <w:rsid w:val="00CE4E1D"/>
    <w:rsid w:val="00CE61A7"/>
    <w:rsid w:val="00CE676E"/>
    <w:rsid w:val="00CF72E4"/>
    <w:rsid w:val="00D02D29"/>
    <w:rsid w:val="00D03E4B"/>
    <w:rsid w:val="00D04B6B"/>
    <w:rsid w:val="00D11B63"/>
    <w:rsid w:val="00D121B3"/>
    <w:rsid w:val="00D143DE"/>
    <w:rsid w:val="00D14ABA"/>
    <w:rsid w:val="00D163CB"/>
    <w:rsid w:val="00D2671D"/>
    <w:rsid w:val="00D330E3"/>
    <w:rsid w:val="00D36B07"/>
    <w:rsid w:val="00D4491C"/>
    <w:rsid w:val="00D457D2"/>
    <w:rsid w:val="00D45BD2"/>
    <w:rsid w:val="00D50F17"/>
    <w:rsid w:val="00D511BB"/>
    <w:rsid w:val="00D52585"/>
    <w:rsid w:val="00D54BDC"/>
    <w:rsid w:val="00D676E6"/>
    <w:rsid w:val="00D71B32"/>
    <w:rsid w:val="00D72070"/>
    <w:rsid w:val="00D858F3"/>
    <w:rsid w:val="00D87DEC"/>
    <w:rsid w:val="00D90655"/>
    <w:rsid w:val="00D94E6B"/>
    <w:rsid w:val="00D95055"/>
    <w:rsid w:val="00D9550C"/>
    <w:rsid w:val="00D96E43"/>
    <w:rsid w:val="00DA25DF"/>
    <w:rsid w:val="00DA32CF"/>
    <w:rsid w:val="00DC0538"/>
    <w:rsid w:val="00DC3B81"/>
    <w:rsid w:val="00DC7965"/>
    <w:rsid w:val="00DD0674"/>
    <w:rsid w:val="00DD0EC8"/>
    <w:rsid w:val="00DD5217"/>
    <w:rsid w:val="00DE1CA0"/>
    <w:rsid w:val="00DF0932"/>
    <w:rsid w:val="00E05C2A"/>
    <w:rsid w:val="00E066B4"/>
    <w:rsid w:val="00E06E83"/>
    <w:rsid w:val="00E06EC5"/>
    <w:rsid w:val="00E0789D"/>
    <w:rsid w:val="00E13288"/>
    <w:rsid w:val="00E22F4C"/>
    <w:rsid w:val="00E263CB"/>
    <w:rsid w:val="00E349C0"/>
    <w:rsid w:val="00E3621B"/>
    <w:rsid w:val="00E412F4"/>
    <w:rsid w:val="00E53D8D"/>
    <w:rsid w:val="00E54D19"/>
    <w:rsid w:val="00E558A2"/>
    <w:rsid w:val="00E564E0"/>
    <w:rsid w:val="00E71119"/>
    <w:rsid w:val="00E73F12"/>
    <w:rsid w:val="00E75111"/>
    <w:rsid w:val="00E762AA"/>
    <w:rsid w:val="00E76F59"/>
    <w:rsid w:val="00E810F4"/>
    <w:rsid w:val="00E854E1"/>
    <w:rsid w:val="00E85C7B"/>
    <w:rsid w:val="00E864A5"/>
    <w:rsid w:val="00E91702"/>
    <w:rsid w:val="00E925B6"/>
    <w:rsid w:val="00E951FF"/>
    <w:rsid w:val="00EA3218"/>
    <w:rsid w:val="00EA606A"/>
    <w:rsid w:val="00EA6BC7"/>
    <w:rsid w:val="00EB048C"/>
    <w:rsid w:val="00EC36B7"/>
    <w:rsid w:val="00EC3FFE"/>
    <w:rsid w:val="00EC4F88"/>
    <w:rsid w:val="00EC694B"/>
    <w:rsid w:val="00ED12B7"/>
    <w:rsid w:val="00ED2478"/>
    <w:rsid w:val="00ED37DD"/>
    <w:rsid w:val="00ED529D"/>
    <w:rsid w:val="00ED78AF"/>
    <w:rsid w:val="00EE0792"/>
    <w:rsid w:val="00EE10DA"/>
    <w:rsid w:val="00EE1EE2"/>
    <w:rsid w:val="00EE5004"/>
    <w:rsid w:val="00EE610B"/>
    <w:rsid w:val="00EF1454"/>
    <w:rsid w:val="00EF25D5"/>
    <w:rsid w:val="00EF3838"/>
    <w:rsid w:val="00EF59B5"/>
    <w:rsid w:val="00F00878"/>
    <w:rsid w:val="00F07B14"/>
    <w:rsid w:val="00F07E2D"/>
    <w:rsid w:val="00F13DEC"/>
    <w:rsid w:val="00F14D2C"/>
    <w:rsid w:val="00F2282F"/>
    <w:rsid w:val="00F418EB"/>
    <w:rsid w:val="00F41C2F"/>
    <w:rsid w:val="00F4469A"/>
    <w:rsid w:val="00F5146A"/>
    <w:rsid w:val="00F63530"/>
    <w:rsid w:val="00F6579C"/>
    <w:rsid w:val="00F65DDB"/>
    <w:rsid w:val="00F72554"/>
    <w:rsid w:val="00F843ED"/>
    <w:rsid w:val="00F846AC"/>
    <w:rsid w:val="00F84DAE"/>
    <w:rsid w:val="00F865DD"/>
    <w:rsid w:val="00F92C07"/>
    <w:rsid w:val="00F93BBA"/>
    <w:rsid w:val="00FA1D44"/>
    <w:rsid w:val="00FA2AD4"/>
    <w:rsid w:val="00FA6EA4"/>
    <w:rsid w:val="00FA7992"/>
    <w:rsid w:val="00FB0860"/>
    <w:rsid w:val="00FB2C48"/>
    <w:rsid w:val="00FC53EE"/>
    <w:rsid w:val="00FD7A82"/>
    <w:rsid w:val="00FE3359"/>
    <w:rsid w:val="00FE4F17"/>
    <w:rsid w:val="00FE706F"/>
    <w:rsid w:val="00FF05B1"/>
    <w:rsid w:val="00FF0E9B"/>
    <w:rsid w:val="00FF269F"/>
    <w:rsid w:val="00FF4427"/>
    <w:rsid w:val="00FF4BD9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89723"/>
  <w15:chartTrackingRefBased/>
  <w15:docId w15:val="{5C57EA71-C8A9-44D5-9916-7135D80E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D1420"/>
    <w:pPr>
      <w:spacing w:line="240" w:lineRule="auto"/>
      <w:jc w:val="both"/>
    </w:pPr>
  </w:style>
  <w:style w:type="paragraph" w:styleId="1">
    <w:name w:val="heading 1"/>
    <w:basedOn w:val="a2"/>
    <w:next w:val="a2"/>
    <w:link w:val="10"/>
    <w:qFormat/>
    <w:rsid w:val="00FF269F"/>
    <w:pPr>
      <w:numPr>
        <w:numId w:val="17"/>
      </w:numPr>
      <w:spacing w:after="240"/>
      <w:ind w:firstLine="0"/>
      <w:contextualSpacing/>
      <w:jc w:val="center"/>
      <w:outlineLvl w:val="0"/>
    </w:pPr>
  </w:style>
  <w:style w:type="paragraph" w:styleId="2">
    <w:name w:val="heading 2"/>
    <w:basedOn w:val="1"/>
    <w:next w:val="a2"/>
    <w:link w:val="20"/>
    <w:uiPriority w:val="9"/>
    <w:unhideWhenUsed/>
    <w:qFormat/>
    <w:rsid w:val="00012781"/>
    <w:pPr>
      <w:numPr>
        <w:ilvl w:val="1"/>
      </w:numPr>
      <w:spacing w:after="0"/>
      <w:jc w:val="both"/>
      <w:outlineLvl w:val="1"/>
    </w:pPr>
  </w:style>
  <w:style w:type="paragraph" w:styleId="3">
    <w:name w:val="heading 3"/>
    <w:basedOn w:val="2"/>
    <w:next w:val="a2"/>
    <w:link w:val="30"/>
    <w:autoRedefine/>
    <w:uiPriority w:val="9"/>
    <w:unhideWhenUsed/>
    <w:qFormat/>
    <w:rsid w:val="00C3779A"/>
    <w:pPr>
      <w:numPr>
        <w:ilvl w:val="2"/>
      </w:numPr>
      <w:outlineLvl w:val="2"/>
    </w:pPr>
  </w:style>
  <w:style w:type="paragraph" w:styleId="4">
    <w:name w:val="heading 4"/>
    <w:basedOn w:val="3"/>
    <w:next w:val="a2"/>
    <w:link w:val="40"/>
    <w:autoRedefine/>
    <w:uiPriority w:val="9"/>
    <w:unhideWhenUsed/>
    <w:rsid w:val="00C3779A"/>
    <w:pPr>
      <w:numPr>
        <w:ilvl w:val="3"/>
      </w:numPr>
      <w:outlineLvl w:val="3"/>
    </w:pPr>
  </w:style>
  <w:style w:type="paragraph" w:styleId="5">
    <w:name w:val="heading 5"/>
    <w:basedOn w:val="4"/>
    <w:next w:val="a2"/>
    <w:link w:val="50"/>
    <w:autoRedefine/>
    <w:uiPriority w:val="9"/>
    <w:unhideWhenUsed/>
    <w:rsid w:val="00C3779A"/>
    <w:pPr>
      <w:numPr>
        <w:ilvl w:val="4"/>
      </w:numPr>
      <w:outlineLvl w:val="4"/>
    </w:pPr>
  </w:style>
  <w:style w:type="paragraph" w:styleId="6">
    <w:name w:val="heading 6"/>
    <w:basedOn w:val="5"/>
    <w:next w:val="a2"/>
    <w:link w:val="60"/>
    <w:autoRedefine/>
    <w:uiPriority w:val="9"/>
    <w:unhideWhenUsed/>
    <w:rsid w:val="00C3779A"/>
    <w:pPr>
      <w:numPr>
        <w:ilvl w:val="5"/>
      </w:numPr>
      <w:outlineLvl w:val="5"/>
    </w:pPr>
  </w:style>
  <w:style w:type="paragraph" w:styleId="7">
    <w:name w:val="heading 7"/>
    <w:basedOn w:val="6"/>
    <w:next w:val="a2"/>
    <w:link w:val="70"/>
    <w:autoRedefine/>
    <w:uiPriority w:val="9"/>
    <w:unhideWhenUsed/>
    <w:rsid w:val="00C3779A"/>
    <w:pPr>
      <w:numPr>
        <w:ilvl w:val="6"/>
      </w:numPr>
      <w:outlineLvl w:val="6"/>
    </w:pPr>
  </w:style>
  <w:style w:type="paragraph" w:styleId="8">
    <w:name w:val="heading 8"/>
    <w:basedOn w:val="7"/>
    <w:next w:val="a2"/>
    <w:link w:val="80"/>
    <w:uiPriority w:val="9"/>
    <w:unhideWhenUsed/>
    <w:rsid w:val="00C3779A"/>
    <w:pPr>
      <w:numPr>
        <w:ilvl w:val="7"/>
      </w:numPr>
      <w:outlineLvl w:val="7"/>
    </w:pPr>
  </w:style>
  <w:style w:type="paragraph" w:styleId="9">
    <w:name w:val="heading 9"/>
    <w:basedOn w:val="8"/>
    <w:next w:val="a2"/>
    <w:link w:val="90"/>
    <w:uiPriority w:val="9"/>
    <w:unhideWhenUsed/>
    <w:rsid w:val="00C3779A"/>
    <w:pPr>
      <w:numPr>
        <w:ilvl w:val="8"/>
      </w:numPr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A72A24"/>
    <w:rPr>
      <w:color w:val="467886" w:themeColor="hyperlink"/>
      <w:u w:val="single"/>
    </w:rPr>
  </w:style>
  <w:style w:type="character" w:customStyle="1" w:styleId="20">
    <w:name w:val="Заголовок 2 Знак"/>
    <w:basedOn w:val="a3"/>
    <w:link w:val="2"/>
    <w:uiPriority w:val="9"/>
    <w:rsid w:val="00012781"/>
  </w:style>
  <w:style w:type="paragraph" w:styleId="a7">
    <w:name w:val="Title"/>
    <w:basedOn w:val="a2"/>
    <w:next w:val="a2"/>
    <w:link w:val="a8"/>
    <w:autoRedefine/>
    <w:uiPriority w:val="10"/>
    <w:qFormat/>
    <w:rsid w:val="001D4424"/>
    <w:pPr>
      <w:spacing w:after="240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3"/>
    <w:link w:val="a7"/>
    <w:uiPriority w:val="10"/>
    <w:rsid w:val="001D4424"/>
    <w:rPr>
      <w:rFonts w:eastAsiaTheme="majorEastAsia" w:cstheme="majorBidi"/>
      <w:color w:val="auto"/>
      <w:spacing w:val="-10"/>
      <w:kern w:val="28"/>
      <w:szCs w:val="56"/>
    </w:rPr>
  </w:style>
  <w:style w:type="paragraph" w:styleId="a9">
    <w:name w:val="header"/>
    <w:basedOn w:val="a2"/>
    <w:link w:val="aa"/>
    <w:uiPriority w:val="99"/>
    <w:unhideWhenUsed/>
    <w:rsid w:val="0073381D"/>
    <w:pPr>
      <w:tabs>
        <w:tab w:val="center" w:pos="4677"/>
        <w:tab w:val="right" w:pos="9355"/>
      </w:tabs>
      <w:ind w:firstLine="0"/>
      <w:jc w:val="center"/>
    </w:pPr>
  </w:style>
  <w:style w:type="paragraph" w:styleId="51">
    <w:name w:val="List 5"/>
    <w:basedOn w:val="a2"/>
    <w:uiPriority w:val="99"/>
    <w:semiHidden/>
    <w:unhideWhenUsed/>
    <w:rsid w:val="0023307E"/>
    <w:pPr>
      <w:ind w:left="1415" w:hanging="283"/>
      <w:contextualSpacing/>
    </w:pPr>
  </w:style>
  <w:style w:type="character" w:customStyle="1" w:styleId="aa">
    <w:name w:val="Верхний колонтитул Знак"/>
    <w:basedOn w:val="a3"/>
    <w:link w:val="a9"/>
    <w:uiPriority w:val="99"/>
    <w:rsid w:val="0073381D"/>
  </w:style>
  <w:style w:type="paragraph" w:styleId="ab">
    <w:name w:val="List Paragraph"/>
    <w:basedOn w:val="a2"/>
    <w:link w:val="ac"/>
    <w:uiPriority w:val="34"/>
    <w:qFormat/>
    <w:rsid w:val="00AE3C72"/>
    <w:pPr>
      <w:contextualSpacing/>
    </w:pPr>
  </w:style>
  <w:style w:type="paragraph" w:styleId="ad">
    <w:name w:val="footer"/>
    <w:basedOn w:val="a2"/>
    <w:link w:val="ae"/>
    <w:uiPriority w:val="99"/>
    <w:unhideWhenUsed/>
    <w:rsid w:val="00E91702"/>
    <w:pPr>
      <w:tabs>
        <w:tab w:val="center" w:pos="4677"/>
        <w:tab w:val="right" w:pos="9355"/>
      </w:tabs>
    </w:pPr>
  </w:style>
  <w:style w:type="character" w:customStyle="1" w:styleId="ac">
    <w:name w:val="Абзац списка Знак"/>
    <w:basedOn w:val="a3"/>
    <w:link w:val="ab"/>
    <w:uiPriority w:val="34"/>
    <w:rsid w:val="00AE3C72"/>
  </w:style>
  <w:style w:type="character" w:customStyle="1" w:styleId="ae">
    <w:name w:val="Нижний колонтитул Знак"/>
    <w:basedOn w:val="a3"/>
    <w:link w:val="ad"/>
    <w:uiPriority w:val="99"/>
    <w:rsid w:val="00E91702"/>
  </w:style>
  <w:style w:type="paragraph" w:styleId="11">
    <w:name w:val="toc 1"/>
    <w:basedOn w:val="a2"/>
    <w:next w:val="a2"/>
    <w:uiPriority w:val="39"/>
    <w:unhideWhenUsed/>
    <w:rsid w:val="003400A9"/>
    <w:pPr>
      <w:ind w:firstLine="0"/>
    </w:pPr>
  </w:style>
  <w:style w:type="paragraph" w:customStyle="1" w:styleId="a1">
    <w:name w:val="Заголовок приложения"/>
    <w:basedOn w:val="ab"/>
    <w:link w:val="af"/>
    <w:qFormat/>
    <w:rsid w:val="00DC7965"/>
    <w:pPr>
      <w:numPr>
        <w:numId w:val="19"/>
      </w:numPr>
      <w:spacing w:line="360" w:lineRule="auto"/>
      <w:ind w:left="0" w:firstLine="425"/>
    </w:pPr>
    <w:rPr>
      <w:rFonts w:eastAsia="Calibri"/>
    </w:rPr>
  </w:style>
  <w:style w:type="character" w:customStyle="1" w:styleId="af">
    <w:name w:val="Заголовок приложения Знак"/>
    <w:basedOn w:val="ac"/>
    <w:link w:val="a1"/>
    <w:rsid w:val="00DC7965"/>
    <w:rPr>
      <w:rFonts w:eastAsia="Calibri"/>
    </w:rPr>
  </w:style>
  <w:style w:type="paragraph" w:styleId="21">
    <w:name w:val="toc 2"/>
    <w:basedOn w:val="a2"/>
    <w:next w:val="a2"/>
    <w:uiPriority w:val="39"/>
    <w:unhideWhenUsed/>
    <w:rsid w:val="003400A9"/>
    <w:pPr>
      <w:ind w:firstLine="0"/>
    </w:pPr>
  </w:style>
  <w:style w:type="paragraph" w:styleId="31">
    <w:name w:val="toc 3"/>
    <w:basedOn w:val="a2"/>
    <w:next w:val="a2"/>
    <w:uiPriority w:val="39"/>
    <w:unhideWhenUsed/>
    <w:rsid w:val="003400A9"/>
    <w:pPr>
      <w:ind w:firstLine="0"/>
    </w:pPr>
  </w:style>
  <w:style w:type="paragraph" w:customStyle="1" w:styleId="a0">
    <w:name w:val="ЧГУ Приложение"/>
    <w:basedOn w:val="a2"/>
    <w:link w:val="af0"/>
    <w:qFormat/>
    <w:rsid w:val="00471AE9"/>
    <w:pPr>
      <w:numPr>
        <w:numId w:val="10"/>
      </w:numPr>
      <w:spacing w:line="480" w:lineRule="auto"/>
      <w:ind w:left="0" w:firstLine="0"/>
      <w:jc w:val="right"/>
      <w:outlineLvl w:val="0"/>
    </w:pPr>
  </w:style>
  <w:style w:type="character" w:customStyle="1" w:styleId="af0">
    <w:name w:val="ЧГУ Приложение Знак"/>
    <w:basedOn w:val="a3"/>
    <w:link w:val="a0"/>
    <w:rsid w:val="00471AE9"/>
  </w:style>
  <w:style w:type="character" w:customStyle="1" w:styleId="30">
    <w:name w:val="Заголовок 3 Знак"/>
    <w:basedOn w:val="a3"/>
    <w:link w:val="3"/>
    <w:uiPriority w:val="9"/>
    <w:rsid w:val="00C3779A"/>
  </w:style>
  <w:style w:type="table" w:customStyle="1" w:styleId="12">
    <w:name w:val="Сетка таблицы1"/>
    <w:basedOn w:val="a4"/>
    <w:uiPriority w:val="39"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2">
    <w:name w:val="Сетка таблицы2"/>
    <w:basedOn w:val="a4"/>
    <w:next w:val="af1"/>
    <w:uiPriority w:val="39"/>
    <w:rsid w:val="0023307E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4"/>
    <w:uiPriority w:val="39"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Неразрешенное упоминание2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character" w:customStyle="1" w:styleId="40">
    <w:name w:val="Заголовок 4 Знак"/>
    <w:basedOn w:val="a3"/>
    <w:link w:val="4"/>
    <w:uiPriority w:val="9"/>
    <w:rsid w:val="00C3779A"/>
  </w:style>
  <w:style w:type="character" w:customStyle="1" w:styleId="50">
    <w:name w:val="Заголовок 5 Знак"/>
    <w:basedOn w:val="a3"/>
    <w:link w:val="5"/>
    <w:uiPriority w:val="9"/>
    <w:rsid w:val="00C3779A"/>
  </w:style>
  <w:style w:type="character" w:customStyle="1" w:styleId="60">
    <w:name w:val="Заголовок 6 Знак"/>
    <w:basedOn w:val="a3"/>
    <w:link w:val="6"/>
    <w:uiPriority w:val="9"/>
    <w:rsid w:val="00C3779A"/>
  </w:style>
  <w:style w:type="character" w:customStyle="1" w:styleId="70">
    <w:name w:val="Заголовок 7 Знак"/>
    <w:basedOn w:val="a3"/>
    <w:link w:val="7"/>
    <w:uiPriority w:val="9"/>
    <w:rsid w:val="00C3779A"/>
  </w:style>
  <w:style w:type="character" w:customStyle="1" w:styleId="80">
    <w:name w:val="Заголовок 8 Знак"/>
    <w:basedOn w:val="a3"/>
    <w:link w:val="8"/>
    <w:uiPriority w:val="9"/>
    <w:rsid w:val="00C3779A"/>
  </w:style>
  <w:style w:type="character" w:customStyle="1" w:styleId="90">
    <w:name w:val="Заголовок 9 Знак"/>
    <w:basedOn w:val="a3"/>
    <w:link w:val="9"/>
    <w:uiPriority w:val="9"/>
    <w:rsid w:val="00C3779A"/>
  </w:style>
  <w:style w:type="character" w:styleId="af2">
    <w:name w:val="FollowedHyperlink"/>
    <w:basedOn w:val="a3"/>
    <w:uiPriority w:val="99"/>
    <w:semiHidden/>
    <w:unhideWhenUsed/>
    <w:rsid w:val="0023307E"/>
    <w:rPr>
      <w:color w:val="96607D" w:themeColor="followedHyperlink"/>
      <w:u w:val="single"/>
    </w:rPr>
  </w:style>
  <w:style w:type="character" w:styleId="af3">
    <w:name w:val="Unresolved Mention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paragraph" w:styleId="a">
    <w:name w:val="List Bullet"/>
    <w:basedOn w:val="a2"/>
    <w:uiPriority w:val="99"/>
    <w:semiHidden/>
    <w:unhideWhenUsed/>
    <w:rsid w:val="004D061B"/>
    <w:pPr>
      <w:numPr>
        <w:numId w:val="3"/>
      </w:numPr>
      <w:contextualSpacing/>
    </w:pPr>
  </w:style>
  <w:style w:type="character" w:styleId="af4">
    <w:name w:val="annotation reference"/>
    <w:basedOn w:val="a3"/>
    <w:uiPriority w:val="99"/>
    <w:semiHidden/>
    <w:unhideWhenUsed/>
    <w:rsid w:val="004000F7"/>
    <w:rPr>
      <w:sz w:val="16"/>
      <w:szCs w:val="16"/>
    </w:rPr>
  </w:style>
  <w:style w:type="paragraph" w:styleId="af5">
    <w:name w:val="annotation text"/>
    <w:basedOn w:val="a2"/>
    <w:link w:val="af6"/>
    <w:uiPriority w:val="99"/>
    <w:semiHidden/>
    <w:unhideWhenUsed/>
    <w:rsid w:val="004000F7"/>
    <w:rPr>
      <w:sz w:val="20"/>
      <w:szCs w:val="20"/>
    </w:rPr>
  </w:style>
  <w:style w:type="character" w:customStyle="1" w:styleId="af6">
    <w:name w:val="Текст примечания Знак"/>
    <w:basedOn w:val="a3"/>
    <w:link w:val="af5"/>
    <w:uiPriority w:val="99"/>
    <w:semiHidden/>
    <w:rsid w:val="004000F7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4000F7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4000F7"/>
    <w:rPr>
      <w:b/>
      <w:bCs/>
      <w:sz w:val="20"/>
      <w:szCs w:val="20"/>
    </w:rPr>
  </w:style>
  <w:style w:type="character" w:customStyle="1" w:styleId="10">
    <w:name w:val="Заголовок 1 Знак"/>
    <w:basedOn w:val="a3"/>
    <w:link w:val="1"/>
    <w:rsid w:val="00FF269F"/>
  </w:style>
  <w:style w:type="paragraph" w:styleId="af9">
    <w:name w:val="caption"/>
    <w:basedOn w:val="a2"/>
    <w:next w:val="a2"/>
    <w:link w:val="afa"/>
    <w:uiPriority w:val="35"/>
    <w:unhideWhenUsed/>
    <w:qFormat/>
    <w:rsid w:val="003348E6"/>
    <w:pPr>
      <w:ind w:firstLine="0"/>
      <w:jc w:val="center"/>
    </w:pPr>
    <w:rPr>
      <w:iCs/>
      <w:color w:val="auto"/>
      <w:szCs w:val="18"/>
    </w:rPr>
  </w:style>
  <w:style w:type="character" w:customStyle="1" w:styleId="afa">
    <w:name w:val="Название объекта Знак"/>
    <w:basedOn w:val="a3"/>
    <w:link w:val="af9"/>
    <w:uiPriority w:val="35"/>
    <w:rsid w:val="003348E6"/>
    <w:rPr>
      <w:iCs/>
      <w:color w:val="auto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habr.com/ru/companies/productstar/articles/523044/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CHSU\2026%20&#1064;&#1072;&#1073;&#1083;&#1086;&#1085;%20&#1056;&#1055;&#1047;-0.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9B557-38C6-470C-A4A2-8B51AC2F1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 Шаблон РПЗ-0.8.dotx</Template>
  <TotalTime>3382</TotalTime>
  <Pages>40</Pages>
  <Words>10777</Words>
  <Characters>61429</Characters>
  <Application>Microsoft Office Word</Application>
  <DocSecurity>0</DocSecurity>
  <Lines>511</Lines>
  <Paragraphs>144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28</vt:i4>
      </vt:variant>
    </vt:vector>
  </HeadingPairs>
  <TitlesOfParts>
    <vt:vector size="29" baseType="lpstr">
      <vt:lpstr/>
      <vt:lpstr>Введение</vt:lpstr>
      <vt:lpstr>Описание предметной области</vt:lpstr>
      <vt:lpstr>Выбор жизненного цикла информационной системы</vt:lpstr>
      <vt:lpstr>    Стихийная (учебная, студенческая) модель</vt:lpstr>
      <vt:lpstr>    Каскадная (waterfall – водопадная) модель</vt:lpstr>
      <vt:lpstr>    Пошаговая с промежуточным контролем (инкрементная) модель</vt:lpstr>
      <vt:lpstr>    Спиральная модель</vt:lpstr>
      <vt:lpstr>    V-модель (верификации и валидации)</vt:lpstr>
      <vt:lpstr>    RAD-модель</vt:lpstr>
      <vt:lpstr>    Agile-манифест</vt:lpstr>
      <vt:lpstr>    Методология Rational Unifi ed Process (RUP)</vt:lpstr>
      <vt:lpstr>    Extreme Programming (XP)</vt:lpstr>
      <vt:lpstr>    DevOps- и DevSecOps-модели</vt:lpstr>
      <vt:lpstr>    Выбор модели жизненного цикла</vt:lpstr>
      <vt:lpstr>Этапы жизненного цикла информационной системы «DevSecOps»</vt:lpstr>
      <vt:lpstr>    Этап «Планирование проектирование» (1 неделя)</vt:lpstr>
      <vt:lpstr>    Этап «Разработка и описание сущностей» (2 недели)</vt:lpstr>
      <vt:lpstr>    Этап «Сборка и проверка артефактов» (половина дня)</vt:lpstr>
      <vt:lpstr>    Этап «Тестирование» (половина дня)</vt:lpstr>
      <vt:lpstr>    Этап «Развёртывание и внедрение» (1 день)</vt:lpstr>
      <vt:lpstr>    Этап «Эксплуатация и мониторинг» (до нового витка или изъятия)</vt:lpstr>
      <vt:lpstr>Заключение</vt:lpstr>
      <vt:lpstr>Список литературы</vt:lpstr>
      <vt:lpstr/>
      <vt:lpstr/>
      <vt:lpstr/>
      <vt:lpstr/>
      <vt:lpstr/>
    </vt:vector>
  </TitlesOfParts>
  <Company/>
  <LinksUpToDate>false</LinksUpToDate>
  <CharactersWithSpaces>72062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231</cp:revision>
  <dcterms:created xsi:type="dcterms:W3CDTF">2026-02-17T19:25:00Z</dcterms:created>
  <dcterms:modified xsi:type="dcterms:W3CDTF">2026-04-12T22:18:00Z</dcterms:modified>
</cp:coreProperties>
</file>