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88D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5"/>
      </w:tblGrid>
      <w:tr w:rsidR="002B6F67" w:rsidRPr="00E23D15" w14:paraId="10383DD4" w14:textId="77777777" w:rsidTr="005D28F0">
        <w:trPr>
          <w:trHeight w:val="300"/>
        </w:trPr>
        <w:tc>
          <w:tcPr>
            <w:tcW w:w="9495" w:type="dxa"/>
            <w:tcBorders>
              <w:top w:val="nil"/>
              <w:left w:val="nil"/>
              <w:bottom w:val="single" w:sz="6" w:space="0" w:color="808080"/>
              <w:right w:val="nil"/>
            </w:tcBorders>
            <w:shd w:val="clear" w:color="auto" w:fill="auto"/>
            <w:vAlign w:val="center"/>
            <w:hideMark/>
          </w:tcPr>
          <w:p w14:paraId="3FAAA2E7" w14:textId="77777777" w:rsidR="002B6F67" w:rsidRPr="00E23D15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  <w:lang w:eastAsia="ru-RU"/>
              </w:rPr>
            </w:pPr>
            <w:r w:rsidRPr="00E23D15">
              <w:rPr>
                <w:rFonts w:cs="Times New Roman"/>
                <w:lang w:eastAsia="ru-RU"/>
              </w:rPr>
              <w:t>Институт информационных технологий</w:t>
            </w:r>
          </w:p>
        </w:tc>
      </w:tr>
      <w:tr w:rsidR="002B6F67" w:rsidRPr="00E23D15" w14:paraId="5AFCF147" w14:textId="77777777" w:rsidTr="005D28F0">
        <w:trPr>
          <w:trHeight w:val="300"/>
        </w:trPr>
        <w:tc>
          <w:tcPr>
            <w:tcW w:w="9495" w:type="dxa"/>
            <w:tcBorders>
              <w:top w:val="single" w:sz="6" w:space="0" w:color="80808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8B38C" w14:textId="77777777" w:rsidR="002B6F67" w:rsidRPr="002B6F67" w:rsidRDefault="002B6F67" w:rsidP="002B6F67">
            <w:pPr>
              <w:ind w:firstLine="0"/>
              <w:jc w:val="center"/>
              <w:textAlignment w:val="baseline"/>
              <w:rPr>
                <w:rFonts w:cs="Times New Roman"/>
                <w:i/>
                <w:iCs/>
                <w:sz w:val="24"/>
                <w:szCs w:val="24"/>
                <w:lang w:eastAsia="ru-RU"/>
              </w:rPr>
            </w:pPr>
            <w:r w:rsidRPr="002B6F67">
              <w:rPr>
                <w:rFonts w:cs="Times New Roman"/>
                <w:i/>
                <w:iCs/>
                <w:sz w:val="24"/>
                <w:szCs w:val="24"/>
                <w:lang w:eastAsia="ru-RU"/>
              </w:rPr>
              <w:t>наименование института (факультета)</w:t>
            </w:r>
          </w:p>
        </w:tc>
      </w:tr>
      <w:tr w:rsidR="002B6F67" w:rsidRPr="00E23D15" w14:paraId="6D5453ED" w14:textId="77777777" w:rsidTr="002B6F67">
        <w:trPr>
          <w:trHeight w:val="300"/>
        </w:trPr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4C10E74" w14:textId="77777777" w:rsidR="002B6F67" w:rsidRPr="00E23D15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  <w:lang w:eastAsia="ru-RU"/>
              </w:rPr>
            </w:pPr>
            <w:r w:rsidRPr="00E23D15">
              <w:rPr>
                <w:rFonts w:cs="Times New Roman"/>
                <w:lang w:eastAsia="ru-RU"/>
              </w:rPr>
              <w:t>Кафедра математического и программного обеспечения ЭВМ</w:t>
            </w:r>
          </w:p>
        </w:tc>
      </w:tr>
      <w:tr w:rsidR="002B6F67" w:rsidRPr="00E23D15" w14:paraId="31FAFB1B" w14:textId="77777777" w:rsidTr="002B6F67">
        <w:trPr>
          <w:trHeight w:val="300"/>
        </w:trPr>
        <w:tc>
          <w:tcPr>
            <w:tcW w:w="94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4987E" w14:textId="08C65A8A" w:rsidR="002B6F67" w:rsidRPr="002B6F67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i/>
                <w:iCs/>
                <w:sz w:val="24"/>
                <w:szCs w:val="24"/>
                <w:lang w:eastAsia="ru-RU"/>
              </w:rPr>
            </w:pPr>
            <w:r w:rsidRPr="002B6F67">
              <w:rPr>
                <w:rFonts w:cs="Times New Roman"/>
                <w:i/>
                <w:iCs/>
                <w:sz w:val="24"/>
                <w:szCs w:val="24"/>
                <w:lang w:eastAsia="ru-RU"/>
              </w:rPr>
              <w:t>наименование кафедры</w:t>
            </w:r>
          </w:p>
        </w:tc>
      </w:tr>
    </w:tbl>
    <w:p w14:paraId="048012C7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405D1936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4E9CF9F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772D7DC5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273EEC00" w14:textId="77777777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ОТЧ</w:t>
      </w:r>
      <w:r>
        <w:rPr>
          <w:rFonts w:cs="Times New Roman"/>
          <w:lang w:eastAsia="ru-RU"/>
        </w:rPr>
        <w:t>Ё</w:t>
      </w:r>
      <w:r w:rsidRPr="00233F10">
        <w:rPr>
          <w:rFonts w:cs="Times New Roman"/>
          <w:lang w:eastAsia="ru-RU"/>
        </w:rPr>
        <w:t>Т</w:t>
      </w:r>
    </w:p>
    <w:p w14:paraId="33F0722D" w14:textId="682C5BB0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по Пр</w:t>
      </w:r>
      <w:r>
        <w:rPr>
          <w:rFonts w:cs="Times New Roman"/>
          <w:lang w:eastAsia="ru-RU"/>
        </w:rPr>
        <w:t xml:space="preserve">еддипломной </w:t>
      </w:r>
      <w:r w:rsidRPr="00233F10">
        <w:rPr>
          <w:rFonts w:cs="Times New Roman"/>
          <w:lang w:eastAsia="ru-RU"/>
        </w:rPr>
        <w:t>практике</w:t>
      </w:r>
    </w:p>
    <w:p w14:paraId="2A58E857" w14:textId="77777777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3936" w:type="dxa"/>
        <w:tblLook w:val="04A0" w:firstRow="1" w:lastRow="0" w:firstColumn="1" w:lastColumn="0" w:noHBand="0" w:noVBand="1"/>
      </w:tblPr>
      <w:tblGrid>
        <w:gridCol w:w="1134"/>
        <w:gridCol w:w="581"/>
      </w:tblGrid>
      <w:tr w:rsidR="002B6F67" w:rsidRPr="00233F10" w14:paraId="4F57B095" w14:textId="77777777" w:rsidTr="005D28F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D609BA" w14:textId="77777777" w:rsidR="002B6F67" w:rsidRPr="00875097" w:rsidRDefault="002B6F67" w:rsidP="002B6F67">
            <w:pPr>
              <w:ind w:firstLine="0"/>
              <w:jc w:val="center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875097">
              <w:rPr>
                <w:rFonts w:eastAsia="Times New Roman" w:cs="Times New Roman"/>
                <w:sz w:val="28"/>
                <w:szCs w:val="28"/>
                <w:lang w:eastAsia="ru-RU"/>
              </w:rPr>
              <w:t>Листов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400048" w14:textId="44EA0C9A" w:rsidR="002B6F67" w:rsidRPr="000F115E" w:rsidRDefault="000F115E" w:rsidP="002B6F67">
            <w:pPr>
              <w:ind w:firstLine="0"/>
              <w:jc w:val="center"/>
              <w:textAlignment w:val="baseline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val="en-US" w:eastAsia="ru-RU"/>
              </w:rPr>
              <w:t>44</w:t>
            </w:r>
          </w:p>
        </w:tc>
      </w:tr>
    </w:tbl>
    <w:p w14:paraId="721E2994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0A2E10B9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244449B9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6ACD00BE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4215"/>
      </w:tblGrid>
      <w:tr w:rsidR="002B6F67" w:rsidRPr="00233F10" w14:paraId="072984A6" w14:textId="77777777" w:rsidTr="002B6F67">
        <w:tc>
          <w:tcPr>
            <w:tcW w:w="1169" w:type="dxa"/>
          </w:tcPr>
          <w:p w14:paraId="55A25E40" w14:textId="77777777" w:rsidR="002B6F67" w:rsidRPr="00233F10" w:rsidRDefault="002B6F67" w:rsidP="002B6F67">
            <w:pPr>
              <w:ind w:firstLine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Студента</w:t>
            </w:r>
          </w:p>
        </w:tc>
        <w:tc>
          <w:tcPr>
            <w:tcW w:w="4216" w:type="dxa"/>
            <w:tcBorders>
              <w:bottom w:val="single" w:sz="4" w:space="0" w:color="auto"/>
            </w:tcBorders>
          </w:tcPr>
          <w:p w14:paraId="5106A660" w14:textId="77777777" w:rsidR="002B6F67" w:rsidRPr="00233F10" w:rsidRDefault="002B6F67" w:rsidP="002B6F67">
            <w:pPr>
              <w:ind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8"/>
                <w:szCs w:val="28"/>
                <w:lang w:eastAsia="ru-RU"/>
              </w:rPr>
              <w:t>Микуцких Григория Андреевича</w:t>
            </w:r>
          </w:p>
        </w:tc>
      </w:tr>
      <w:tr w:rsidR="002B6F67" w:rsidRPr="00233F10" w14:paraId="4C0B88C0" w14:textId="77777777" w:rsidTr="002B6F67">
        <w:tc>
          <w:tcPr>
            <w:tcW w:w="1169" w:type="dxa"/>
          </w:tcPr>
          <w:p w14:paraId="5ED28AA0" w14:textId="77777777" w:rsidR="002B6F67" w:rsidRPr="00233F10" w:rsidRDefault="002B6F67" w:rsidP="002B6F67">
            <w:pPr>
              <w:ind w:firstLine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группы</w:t>
            </w: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4E1D106A" w14:textId="633A9183" w:rsidR="002B6F67" w:rsidRPr="00233F10" w:rsidRDefault="002B6F67" w:rsidP="002B6F67">
            <w:pPr>
              <w:ind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8"/>
                <w:szCs w:val="28"/>
                <w:lang w:eastAsia="ru-RU"/>
              </w:rPr>
              <w:t>1ПИб-02-1оп-22</w:t>
            </w:r>
          </w:p>
        </w:tc>
      </w:tr>
    </w:tbl>
    <w:p w14:paraId="718A0A35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57B69900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4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</w:tblGrid>
      <w:tr w:rsidR="002B6F67" w14:paraId="2CB43085" w14:textId="77777777" w:rsidTr="004929AE">
        <w:tc>
          <w:tcPr>
            <w:tcW w:w="5352" w:type="dxa"/>
          </w:tcPr>
          <w:p w14:paraId="131877AF" w14:textId="77777777" w:rsidR="002B6F67" w:rsidRDefault="002B6F67" w:rsidP="002B6F67">
            <w:pPr>
              <w:ind w:right="-15" w:firstLine="0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Место прохождения практики:</w:t>
            </w:r>
          </w:p>
        </w:tc>
      </w:tr>
      <w:tr w:rsidR="002B6F67" w14:paraId="40A155BA" w14:textId="77777777" w:rsidTr="004929AE">
        <w:tc>
          <w:tcPr>
            <w:tcW w:w="5352" w:type="dxa"/>
          </w:tcPr>
          <w:p w14:paraId="17B61DC9" w14:textId="321FA968" w:rsidR="002B6F67" w:rsidRPr="00233F10" w:rsidRDefault="002B6F67" w:rsidP="002B6F67">
            <w:pPr>
              <w:ind w:right="-15"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>АО «НИУИФ»</w:t>
            </w:r>
          </w:p>
        </w:tc>
      </w:tr>
    </w:tbl>
    <w:p w14:paraId="086292C5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p w14:paraId="48A54D02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p w14:paraId="08881D79" w14:textId="77777777" w:rsidR="002B6F67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0C4A7B12" w14:textId="77777777" w:rsidR="00FA430B" w:rsidRPr="00233F10" w:rsidRDefault="00FA430B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68DF52F7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5A7ECDC8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Студент</w:t>
      </w:r>
      <w:r>
        <w:rPr>
          <w:rFonts w:cs="Times New Roman"/>
          <w:lang w:eastAsia="ru-RU"/>
        </w:rPr>
        <w:t xml:space="preserve"> ___________</w:t>
      </w:r>
    </w:p>
    <w:p w14:paraId="4DA95BC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                 (подпись)</w:t>
      </w:r>
    </w:p>
    <w:p w14:paraId="7531DCBE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W w:w="8215" w:type="dxa"/>
        <w:tblInd w:w="11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8"/>
        <w:gridCol w:w="3717"/>
      </w:tblGrid>
      <w:tr w:rsidR="002B6F67" w:rsidRPr="00233F10" w14:paraId="5AA75932" w14:textId="77777777" w:rsidTr="005D28F0">
        <w:trPr>
          <w:trHeight w:val="300"/>
        </w:trPr>
        <w:tc>
          <w:tcPr>
            <w:tcW w:w="449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E58DE" w14:textId="77777777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Руководитель практики от кафедры</w:t>
            </w:r>
          </w:p>
        </w:tc>
        <w:tc>
          <w:tcPr>
            <w:tcW w:w="3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6D3E93C" w14:textId="77777777" w:rsidR="002B6F67" w:rsidRPr="00233F10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233F10">
              <w:rPr>
                <w:rFonts w:cs="Times New Roman"/>
                <w:lang w:eastAsia="ru-RU"/>
              </w:rPr>
              <w:t>МПО ЭВМ</w:t>
            </w:r>
          </w:p>
        </w:tc>
      </w:tr>
      <w:tr w:rsidR="002B6F67" w:rsidRPr="00233F10" w14:paraId="16DD1993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115A80E" w14:textId="1B212FFC" w:rsidR="002B6F67" w:rsidRPr="00233F10" w:rsidRDefault="004929AE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4929AE">
              <w:rPr>
                <w:rFonts w:cs="Times New Roman"/>
                <w:lang w:eastAsia="ru-RU"/>
              </w:rPr>
              <w:t>Виноградова Людмила Николаевна, доцент, к.т.н.</w:t>
            </w:r>
          </w:p>
        </w:tc>
      </w:tr>
      <w:tr w:rsidR="002B6F67" w:rsidRPr="00233F10" w14:paraId="1ECA6D2A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AD2E0" w14:textId="77777777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Руководитель практики от предприятия, организации, учреждения</w:t>
            </w:r>
          </w:p>
          <w:p w14:paraId="74E8B73C" w14:textId="77777777" w:rsidR="002B6F67" w:rsidRPr="00233F10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(Ф.И.О., должность)</w:t>
            </w:r>
          </w:p>
        </w:tc>
      </w:tr>
      <w:tr w:rsidR="002B6F67" w:rsidRPr="00233F10" w14:paraId="35B01305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6CA9B2E" w14:textId="393474DD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2B6F67">
              <w:rPr>
                <w:rFonts w:cs="Times New Roman"/>
                <w:lang w:eastAsia="ru-RU"/>
              </w:rPr>
              <w:t>Петряков Сергей Александрович</w:t>
            </w:r>
            <w:r>
              <w:rPr>
                <w:rFonts w:cs="Times New Roman"/>
                <w:lang w:eastAsia="ru-RU"/>
              </w:rPr>
              <w:t>, зам. нач. отдела</w:t>
            </w:r>
          </w:p>
        </w:tc>
      </w:tr>
    </w:tbl>
    <w:p w14:paraId="3ED68274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361868F5" w14:textId="77777777" w:rsidR="002F7378" w:rsidRPr="007912ED" w:rsidRDefault="002F7378" w:rsidP="00471AE9"/>
    <w:tbl>
      <w:tblPr>
        <w:tblStyle w:val="af1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2F7378" w:rsidRPr="007912ED" w14:paraId="3BD96025" w14:textId="77777777" w:rsidTr="002F7378">
        <w:tc>
          <w:tcPr>
            <w:tcW w:w="1558" w:type="dxa"/>
          </w:tcPr>
          <w:p w14:paraId="617F41C3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A0ACFF9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454755CA" w14:textId="77777777" w:rsidTr="00BE7AD9">
        <w:trPr>
          <w:trHeight w:val="109"/>
        </w:trPr>
        <w:tc>
          <w:tcPr>
            <w:tcW w:w="1558" w:type="dxa"/>
          </w:tcPr>
          <w:p w14:paraId="1D4A395F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4387A164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5CB305C4" w14:textId="77777777" w:rsidR="002F7378" w:rsidRDefault="002F7378" w:rsidP="00471AE9"/>
    <w:p w14:paraId="5AF112CF" w14:textId="77777777" w:rsidR="002F7378" w:rsidRDefault="002F7378" w:rsidP="00471AE9">
      <w:pPr>
        <w:sectPr w:rsidR="002F7378" w:rsidSect="002F737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id w:val="-49229558"/>
        <w:docPartObj>
          <w:docPartGallery w:val="Table of Contents"/>
          <w:docPartUnique/>
        </w:docPartObj>
      </w:sdtPr>
      <w:sdtContent>
        <w:p w14:paraId="6D6B6A89" w14:textId="77777777" w:rsidR="0051182E" w:rsidRPr="0051182E" w:rsidRDefault="0051182E" w:rsidP="00060690">
          <w:pPr>
            <w:spacing w:line="480" w:lineRule="auto"/>
            <w:ind w:firstLine="0"/>
            <w:jc w:val="center"/>
          </w:pPr>
          <w:r w:rsidRPr="0051182E">
            <w:t>Оглавление</w:t>
          </w:r>
        </w:p>
        <w:p w14:paraId="5BAD07B9" w14:textId="4AA750EB" w:rsidR="00945562" w:rsidRDefault="005118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38116" w:history="1">
            <w:r w:rsidR="00945562" w:rsidRPr="00225801">
              <w:rPr>
                <w:rStyle w:val="a6"/>
                <w:noProof/>
              </w:rPr>
              <w:t>Введение</w:t>
            </w:r>
            <w:r w:rsidR="00945562">
              <w:rPr>
                <w:noProof/>
                <w:webHidden/>
              </w:rPr>
              <w:tab/>
            </w:r>
            <w:r w:rsidR="00945562">
              <w:rPr>
                <w:noProof/>
                <w:webHidden/>
              </w:rPr>
              <w:fldChar w:fldCharType="begin"/>
            </w:r>
            <w:r w:rsidR="00945562">
              <w:rPr>
                <w:noProof/>
                <w:webHidden/>
              </w:rPr>
              <w:instrText xml:space="preserve"> PAGEREF _Toc230338116 \h </w:instrText>
            </w:r>
            <w:r w:rsidR="00945562">
              <w:rPr>
                <w:noProof/>
                <w:webHidden/>
              </w:rPr>
            </w:r>
            <w:r w:rsidR="00945562">
              <w:rPr>
                <w:noProof/>
                <w:webHidden/>
              </w:rPr>
              <w:fldChar w:fldCharType="separate"/>
            </w:r>
            <w:r w:rsidR="00945562">
              <w:rPr>
                <w:noProof/>
                <w:webHidden/>
              </w:rPr>
              <w:t>3</w:t>
            </w:r>
            <w:r w:rsidR="00945562">
              <w:rPr>
                <w:noProof/>
                <w:webHidden/>
              </w:rPr>
              <w:fldChar w:fldCharType="end"/>
            </w:r>
          </w:hyperlink>
        </w:p>
        <w:p w14:paraId="180E37F9" w14:textId="0C71DFF9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17" w:history="1">
            <w:r w:rsidRPr="00225801">
              <w:rPr>
                <w:rStyle w:val="a6"/>
                <w:noProof/>
              </w:rPr>
              <w:t>1. Общая характеристика базы практики и организация информационно-производственной деятельности на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1748" w14:textId="294E16CE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18" w:history="1">
            <w:r w:rsidRPr="00225801">
              <w:rPr>
                <w:rStyle w:val="a6"/>
                <w:noProof/>
              </w:rPr>
              <w:t>2. Систематизация и обобщение научной и производственно-технологической информации по теме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81E77" w14:textId="0930990D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19" w:history="1">
            <w:r w:rsidRPr="00225801">
              <w:rPr>
                <w:rStyle w:val="a6"/>
                <w:noProof/>
              </w:rPr>
              <w:t>3. Разработка технического задания по теме ВКР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9812" w14:textId="0693F4AE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0" w:history="1">
            <w:r w:rsidRPr="00225801">
              <w:rPr>
                <w:rStyle w:val="a6"/>
                <w:noProof/>
              </w:rPr>
              <w:t>4. Сравнительный анализ возможных вариантов реализации научно-технической информации по теме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A00A" w14:textId="5490F0D7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1" w:history="1">
            <w:r w:rsidRPr="00225801">
              <w:rPr>
                <w:rStyle w:val="a6"/>
                <w:noProof/>
              </w:rPr>
              <w:t>5. Реализация некоторых из возможных путей решения поставленной в техническом задании на ВКР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36DA2" w14:textId="482DC72E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2" w:history="1">
            <w:r w:rsidRPr="00225801">
              <w:rPr>
                <w:rStyle w:val="a6"/>
                <w:noProof/>
              </w:rPr>
              <w:t>6. Технико-экономическое обоснование выполняемой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BD11" w14:textId="2213F706" w:rsidR="00945562" w:rsidRDefault="0094556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3" w:history="1">
            <w:r w:rsidRPr="00225801">
              <w:rPr>
                <w:rStyle w:val="a6"/>
                <w:noProof/>
              </w:rPr>
              <w:t>6.1. Организация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EE728" w14:textId="58890700" w:rsidR="00945562" w:rsidRDefault="0094556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4" w:history="1">
            <w:r w:rsidRPr="00225801">
              <w:rPr>
                <w:rStyle w:val="a6"/>
                <w:noProof/>
              </w:rPr>
              <w:t>6.2. Работа с ресурсами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6A2EE" w14:textId="62D5EA2C" w:rsidR="00945562" w:rsidRDefault="0094556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5" w:history="1">
            <w:r w:rsidRPr="00225801">
              <w:rPr>
                <w:rStyle w:val="a6"/>
                <w:noProof/>
              </w:rPr>
              <w:t>6.3.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3D2F" w14:textId="51C0AAEB" w:rsidR="00945562" w:rsidRDefault="0094556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6" w:history="1">
            <w:r w:rsidRPr="00225801">
              <w:rPr>
                <w:rStyle w:val="a6"/>
                <w:noProof/>
              </w:rPr>
              <w:t>6.4. Критический путь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FACE" w14:textId="7ECE8D00" w:rsidR="00945562" w:rsidRDefault="0094556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7" w:history="1">
            <w:r w:rsidRPr="00225801">
              <w:rPr>
                <w:rStyle w:val="a6"/>
                <w:noProof/>
              </w:rPr>
              <w:t>6.5. Расчёт себестоимости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9CA8" w14:textId="7868A4FA" w:rsidR="00945562" w:rsidRDefault="0094556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8" w:history="1">
            <w:r w:rsidRPr="00225801">
              <w:rPr>
                <w:rStyle w:val="a6"/>
                <w:noProof/>
              </w:rPr>
              <w:t>6.6. Расчёт цены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8C17B" w14:textId="7EA1722B" w:rsidR="00945562" w:rsidRDefault="0094556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29" w:history="1">
            <w:r w:rsidRPr="00225801">
              <w:rPr>
                <w:rStyle w:val="a6"/>
                <w:noProof/>
              </w:rPr>
              <w:t>6.7. Расчёт экономической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6D9E" w14:textId="6B1765FA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30" w:history="1">
            <w:r w:rsidRPr="00225801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0976" w14:textId="47DA4E65" w:rsidR="00945562" w:rsidRDefault="009455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31" w:history="1">
            <w:r w:rsidRPr="00225801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4BD27" w14:textId="74D3ECC1" w:rsidR="00945562" w:rsidRDefault="00945562">
          <w:pPr>
            <w:pStyle w:val="11"/>
            <w:tabs>
              <w:tab w:val="left" w:pos="1953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32" w:history="1">
            <w:r w:rsidRPr="00225801">
              <w:rPr>
                <w:rStyle w:val="a6"/>
                <w:noProof/>
              </w:rPr>
              <w:t>Приложение 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225801">
              <w:rPr>
                <w:rStyle w:val="a6"/>
                <w:noProof/>
              </w:rPr>
              <w:t>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92702" w14:textId="04C4ABD8" w:rsidR="00945562" w:rsidRDefault="00945562">
          <w:pPr>
            <w:pStyle w:val="11"/>
            <w:tabs>
              <w:tab w:val="left" w:pos="1953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30338133" w:history="1">
            <w:r w:rsidRPr="00225801">
              <w:rPr>
                <w:rStyle w:val="a6"/>
                <w:noProof/>
              </w:rPr>
              <w:t>Приложение 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225801">
              <w:rPr>
                <w:rStyle w:val="a6"/>
                <w:noProof/>
              </w:rPr>
              <w:t>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1E1F2" w14:textId="256A4727" w:rsidR="0051182E" w:rsidRDefault="0051182E" w:rsidP="00471AE9">
          <w:r>
            <w:fldChar w:fldCharType="end"/>
          </w:r>
        </w:p>
      </w:sdtContent>
    </w:sdt>
    <w:p w14:paraId="2A8FA4DE" w14:textId="77777777" w:rsidR="002F7378" w:rsidRDefault="002F7378" w:rsidP="00471AE9"/>
    <w:p w14:paraId="09029197" w14:textId="77777777" w:rsidR="002B6F67" w:rsidRDefault="002B6F67" w:rsidP="00471AE9">
      <w:pPr>
        <w:sectPr w:rsidR="002B6F67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2981483" w14:textId="246BED2F" w:rsidR="002F7378" w:rsidRPr="00414E9E" w:rsidRDefault="002F7378" w:rsidP="00007B1B">
      <w:pPr>
        <w:pStyle w:val="1"/>
        <w:numPr>
          <w:ilvl w:val="0"/>
          <w:numId w:val="0"/>
        </w:numPr>
      </w:pPr>
      <w:bookmarkStart w:id="0" w:name="_Toc212904229"/>
      <w:bookmarkStart w:id="1" w:name="_Toc230338116"/>
      <w:r w:rsidRPr="00134F62">
        <w:lastRenderedPageBreak/>
        <w:t>Введение</w:t>
      </w:r>
      <w:bookmarkEnd w:id="0"/>
      <w:bookmarkEnd w:id="1"/>
    </w:p>
    <w:p w14:paraId="2FA96117" w14:textId="0FA7D774" w:rsidR="002F7378" w:rsidRDefault="00C328DC" w:rsidP="00C328DC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Целью преддипломной практики является </w:t>
      </w:r>
      <w:r w:rsidRPr="00C328DC">
        <w:rPr>
          <w:rFonts w:cs="Times New Roman"/>
          <w:lang w:eastAsia="ru-RU"/>
        </w:rPr>
        <w:t>приобретение опыта профессиональной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эксплуатации современного оборудования и программного обеспечения</w:t>
      </w:r>
      <w:r w:rsidR="00134F62">
        <w:rPr>
          <w:rFonts w:cs="Times New Roman"/>
          <w:lang w:eastAsia="ru-RU"/>
        </w:rPr>
        <w:t xml:space="preserve"> (ПО)</w:t>
      </w:r>
      <w:r w:rsidRPr="00C328DC">
        <w:rPr>
          <w:rFonts w:cs="Times New Roman"/>
          <w:lang w:eastAsia="ru-RU"/>
        </w:rPr>
        <w:t xml:space="preserve"> для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производственной деятельности, сбор, анализ и обработка информации для выпускной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квалификационной работы</w:t>
      </w:r>
      <w:r w:rsidR="00B5413B" w:rsidRPr="00B5413B">
        <w:rPr>
          <w:rFonts w:cs="Times New Roman"/>
          <w:lang w:eastAsia="ru-RU"/>
        </w:rPr>
        <w:t xml:space="preserve"> [2]</w:t>
      </w:r>
      <w:r>
        <w:rPr>
          <w:rFonts w:cs="Times New Roman"/>
          <w:lang w:eastAsia="ru-RU"/>
        </w:rPr>
        <w:t>.</w:t>
      </w:r>
    </w:p>
    <w:p w14:paraId="6A75D7A0" w14:textId="2A977886" w:rsidR="00F11492" w:rsidRDefault="00F11492" w:rsidP="00F11492">
      <w:pPr>
        <w:rPr>
          <w:rFonts w:cs="Times New Roman"/>
          <w:lang w:eastAsia="ru-RU"/>
        </w:rPr>
      </w:pPr>
      <w:r>
        <w:t xml:space="preserve">Базой практики является отдел </w:t>
      </w:r>
      <w:r w:rsidRPr="00B64EB9">
        <w:t>3D-визуализации и аддитивных технологий</w:t>
      </w:r>
      <w:r>
        <w:t xml:space="preserve"> АО «НИУИФ». </w:t>
      </w:r>
      <w:r>
        <w:rPr>
          <w:rFonts w:cs="Times New Roman"/>
          <w:lang w:eastAsia="ru-RU"/>
        </w:rPr>
        <w:t>В рамках отдела</w:t>
      </w:r>
      <w:r w:rsidRPr="00792F93">
        <w:rPr>
          <w:rFonts w:cs="Times New Roman"/>
          <w:lang w:eastAsia="ru-RU"/>
        </w:rPr>
        <w:t xml:space="preserve"> разви</w:t>
      </w:r>
      <w:r>
        <w:rPr>
          <w:rFonts w:cs="Times New Roman"/>
          <w:lang w:eastAsia="ru-RU"/>
        </w:rPr>
        <w:t xml:space="preserve">ваются </w:t>
      </w:r>
      <w:r w:rsidRPr="00792F93">
        <w:rPr>
          <w:rFonts w:cs="Times New Roman"/>
          <w:lang w:eastAsia="ru-RU"/>
        </w:rPr>
        <w:t>решени</w:t>
      </w:r>
      <w:r>
        <w:rPr>
          <w:rFonts w:cs="Times New Roman"/>
          <w:lang w:eastAsia="ru-RU"/>
        </w:rPr>
        <w:t>я</w:t>
      </w:r>
      <w:r w:rsidRPr="00792F93">
        <w:rPr>
          <w:rFonts w:cs="Times New Roman"/>
          <w:lang w:eastAsia="ru-RU"/>
        </w:rPr>
        <w:t xml:space="preserve"> искусственного интеллекта</w:t>
      </w:r>
      <w:r>
        <w:rPr>
          <w:rFonts w:cs="Times New Roman"/>
          <w:lang w:eastAsia="ru-RU"/>
        </w:rPr>
        <w:t xml:space="preserve">, в частности ведётся </w:t>
      </w:r>
      <w:r w:rsidRPr="00792F93">
        <w:rPr>
          <w:rFonts w:cs="Times New Roman"/>
          <w:lang w:eastAsia="ru-RU"/>
        </w:rPr>
        <w:t>разработк</w:t>
      </w:r>
      <w:r>
        <w:rPr>
          <w:rFonts w:cs="Times New Roman"/>
          <w:lang w:eastAsia="ru-RU"/>
        </w:rPr>
        <w:t xml:space="preserve">а </w:t>
      </w:r>
      <w:r w:rsidRPr="00792F93">
        <w:rPr>
          <w:rFonts w:cs="Times New Roman"/>
          <w:lang w:eastAsia="ru-RU"/>
        </w:rPr>
        <w:t xml:space="preserve">решений и </w:t>
      </w:r>
      <w:r w:rsidR="00134F62">
        <w:rPr>
          <w:rFonts w:cs="Times New Roman"/>
          <w:lang w:eastAsia="ru-RU"/>
        </w:rPr>
        <w:t>ПО</w:t>
      </w:r>
      <w:r w:rsidRPr="00792F93">
        <w:rPr>
          <w:rFonts w:cs="Times New Roman"/>
          <w:lang w:eastAsia="ru-RU"/>
        </w:rPr>
        <w:t xml:space="preserve"> для </w:t>
      </w:r>
      <w:r>
        <w:rPr>
          <w:rFonts w:cs="Times New Roman"/>
          <w:lang w:eastAsia="ru-RU"/>
        </w:rPr>
        <w:t xml:space="preserve">интеллектуального </w:t>
      </w:r>
      <w:r>
        <w:t>тренажёра виртуальной реальности (VR)</w:t>
      </w:r>
      <w:r>
        <w:rPr>
          <w:rFonts w:cs="Times New Roman"/>
          <w:lang w:eastAsia="ru-RU"/>
        </w:rPr>
        <w:t>.</w:t>
      </w:r>
    </w:p>
    <w:p w14:paraId="06E3BB99" w14:textId="685C484B" w:rsidR="00523022" w:rsidRPr="00523022" w:rsidRDefault="00523022" w:rsidP="00523022">
      <w:pPr>
        <w:ind w:firstLine="426"/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Для прохождения преддипломной практики необходимы следующие</w:t>
      </w:r>
      <w:r>
        <w:rPr>
          <w:rFonts w:cs="Times New Roman"/>
          <w:lang w:eastAsia="ru-RU"/>
        </w:rPr>
        <w:t xml:space="preserve"> </w:t>
      </w:r>
      <w:r w:rsidRPr="00523022">
        <w:rPr>
          <w:rFonts w:cs="Times New Roman"/>
          <w:lang w:eastAsia="ru-RU"/>
        </w:rPr>
        <w:t>умения</w:t>
      </w:r>
      <w:r w:rsidR="00134F62">
        <w:rPr>
          <w:rFonts w:cs="Times New Roman"/>
          <w:lang w:eastAsia="ru-RU"/>
        </w:rPr>
        <w:t>:</w:t>
      </w:r>
    </w:p>
    <w:p w14:paraId="7A01B1E3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применять ЭВМ для решения профессиональных задач;</w:t>
      </w:r>
    </w:p>
    <w:p w14:paraId="710DF80C" w14:textId="3157BF39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 xml:space="preserve">применять основные методы и инструменты разработки </w:t>
      </w:r>
      <w:r w:rsidR="00134F62">
        <w:rPr>
          <w:rFonts w:cs="Times New Roman"/>
          <w:lang w:eastAsia="ru-RU"/>
        </w:rPr>
        <w:t>ПО</w:t>
      </w:r>
      <w:r w:rsidRPr="00523022">
        <w:rPr>
          <w:rFonts w:cs="Times New Roman"/>
          <w:lang w:eastAsia="ru-RU"/>
        </w:rPr>
        <w:t>;</w:t>
      </w:r>
    </w:p>
    <w:p w14:paraId="362A0B03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выполнять расч</w:t>
      </w:r>
      <w:r>
        <w:rPr>
          <w:rFonts w:cs="Times New Roman"/>
          <w:lang w:eastAsia="ru-RU"/>
        </w:rPr>
        <w:t>ё</w:t>
      </w:r>
      <w:r w:rsidRPr="00523022">
        <w:rPr>
          <w:rFonts w:cs="Times New Roman"/>
          <w:lang w:eastAsia="ru-RU"/>
        </w:rPr>
        <w:t>т экономической эффективности;</w:t>
      </w:r>
    </w:p>
    <w:p w14:paraId="7F09C81B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формализовать предметную область программного проекта и разрабатывать</w:t>
      </w:r>
      <w:r>
        <w:rPr>
          <w:rFonts w:cs="Times New Roman"/>
          <w:lang w:eastAsia="ru-RU"/>
        </w:rPr>
        <w:t xml:space="preserve"> </w:t>
      </w:r>
      <w:r w:rsidRPr="00523022">
        <w:rPr>
          <w:rFonts w:cs="Times New Roman"/>
          <w:lang w:eastAsia="ru-RU"/>
        </w:rPr>
        <w:t>спецификации для компонентов программного продукта;</w:t>
      </w:r>
    </w:p>
    <w:p w14:paraId="2758C5BE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работ</w:t>
      </w:r>
      <w:r>
        <w:rPr>
          <w:rFonts w:cs="Times New Roman"/>
          <w:lang w:eastAsia="ru-RU"/>
        </w:rPr>
        <w:t>ать</w:t>
      </w:r>
      <w:r w:rsidRPr="00523022">
        <w:rPr>
          <w:rFonts w:cs="Times New Roman"/>
          <w:lang w:eastAsia="ru-RU"/>
        </w:rPr>
        <w:t xml:space="preserve"> в коллективе;</w:t>
      </w:r>
    </w:p>
    <w:p w14:paraId="4D9BBACA" w14:textId="14BE7449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использова</w:t>
      </w:r>
      <w:r>
        <w:rPr>
          <w:rFonts w:cs="Times New Roman"/>
          <w:lang w:eastAsia="ru-RU"/>
        </w:rPr>
        <w:t>ть</w:t>
      </w:r>
      <w:r w:rsidRPr="00523022">
        <w:rPr>
          <w:rFonts w:cs="Times New Roman"/>
          <w:lang w:eastAsia="ru-RU"/>
        </w:rPr>
        <w:t xml:space="preserve"> различны</w:t>
      </w:r>
      <w:r>
        <w:rPr>
          <w:rFonts w:cs="Times New Roman"/>
          <w:lang w:eastAsia="ru-RU"/>
        </w:rPr>
        <w:t>е</w:t>
      </w:r>
      <w:r w:rsidRPr="00523022">
        <w:rPr>
          <w:rFonts w:cs="Times New Roman"/>
          <w:lang w:eastAsia="ru-RU"/>
        </w:rPr>
        <w:t xml:space="preserve"> технологи</w:t>
      </w:r>
      <w:r>
        <w:rPr>
          <w:rFonts w:cs="Times New Roman"/>
          <w:lang w:eastAsia="ru-RU"/>
        </w:rPr>
        <w:t>и</w:t>
      </w:r>
      <w:r w:rsidRPr="00523022">
        <w:rPr>
          <w:rFonts w:cs="Times New Roman"/>
          <w:lang w:eastAsia="ru-RU"/>
        </w:rPr>
        <w:t xml:space="preserve"> разработки </w:t>
      </w:r>
      <w:r w:rsidR="00134F62">
        <w:rPr>
          <w:rFonts w:cs="Times New Roman"/>
          <w:lang w:eastAsia="ru-RU"/>
        </w:rPr>
        <w:t>ПО</w:t>
      </w:r>
      <w:r w:rsidRPr="00523022">
        <w:rPr>
          <w:rFonts w:cs="Times New Roman"/>
          <w:lang w:eastAsia="ru-RU"/>
        </w:rPr>
        <w:t>;</w:t>
      </w:r>
    </w:p>
    <w:p w14:paraId="2E038C35" w14:textId="0B695B2A" w:rsidR="00C328DC" w:rsidRP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владе</w:t>
      </w:r>
      <w:r>
        <w:rPr>
          <w:rFonts w:cs="Times New Roman"/>
          <w:lang w:eastAsia="ru-RU"/>
        </w:rPr>
        <w:t>ть</w:t>
      </w:r>
      <w:r w:rsidRPr="00523022">
        <w:rPr>
          <w:rFonts w:cs="Times New Roman"/>
          <w:lang w:eastAsia="ru-RU"/>
        </w:rPr>
        <w:t xml:space="preserve"> стандартами и моделями жизненного цикла.</w:t>
      </w:r>
    </w:p>
    <w:p w14:paraId="398C24E9" w14:textId="26D24486" w:rsidR="00C328DC" w:rsidRDefault="00134F62" w:rsidP="00C328DC">
      <w:pPr>
        <w:ind w:firstLine="426"/>
        <w:textAlignment w:val="baseline"/>
      </w:pPr>
      <w:r>
        <w:t>Задачами практики являются:</w:t>
      </w:r>
    </w:p>
    <w:p w14:paraId="395D80B8" w14:textId="66866660" w:rsidR="00134F62" w:rsidRDefault="00134F62" w:rsidP="00134F62">
      <w:pPr>
        <w:numPr>
          <w:ilvl w:val="0"/>
          <w:numId w:val="33"/>
        </w:numPr>
        <w:textAlignment w:val="baseline"/>
      </w:pPr>
      <w:r>
        <w:t>дать общую характеристику базы практики и организации информационно-производственной деятельности на предприятии;</w:t>
      </w:r>
    </w:p>
    <w:p w14:paraId="0AEA45B3" w14:textId="228F0BFE" w:rsidR="00134F62" w:rsidRDefault="00134F62" w:rsidP="00134F62">
      <w:pPr>
        <w:numPr>
          <w:ilvl w:val="0"/>
          <w:numId w:val="33"/>
        </w:numPr>
        <w:textAlignment w:val="baseline"/>
      </w:pPr>
      <w:r>
        <w:t>систематизировать и обобщить научную и производственно-технологическую информации по теме исследований;</w:t>
      </w:r>
    </w:p>
    <w:p w14:paraId="56865573" w14:textId="0AEB390E" w:rsidR="00134F62" w:rsidRDefault="00134F62" w:rsidP="00134F62">
      <w:pPr>
        <w:numPr>
          <w:ilvl w:val="0"/>
          <w:numId w:val="33"/>
        </w:numPr>
        <w:textAlignment w:val="baseline"/>
      </w:pPr>
      <w:r>
        <w:t>разработать техническое задание по теме ВКР;</w:t>
      </w:r>
    </w:p>
    <w:p w14:paraId="7A890AFE" w14:textId="4FE94002" w:rsidR="00134F62" w:rsidRDefault="00134F62" w:rsidP="00134F62">
      <w:pPr>
        <w:numPr>
          <w:ilvl w:val="0"/>
          <w:numId w:val="33"/>
        </w:numPr>
        <w:textAlignment w:val="baseline"/>
      </w:pPr>
      <w:r>
        <w:t>выполнить сравнительный анализ возможных вариантов реализации научно-технической информации по теме исследования;</w:t>
      </w:r>
    </w:p>
    <w:p w14:paraId="6A235756" w14:textId="590B1B07" w:rsidR="00134F62" w:rsidRDefault="00134F62" w:rsidP="00134F62">
      <w:pPr>
        <w:numPr>
          <w:ilvl w:val="0"/>
          <w:numId w:val="33"/>
        </w:numPr>
        <w:textAlignment w:val="baseline"/>
      </w:pPr>
      <w:r>
        <w:t>реализовать некоторые из возможных путей решения поставленной в техническом задании на ВКР задачи;</w:t>
      </w:r>
    </w:p>
    <w:p w14:paraId="0FFE70B2" w14:textId="5084F267" w:rsidR="002F7378" w:rsidRPr="00770DC0" w:rsidRDefault="00134F62" w:rsidP="00E66FC2">
      <w:pPr>
        <w:numPr>
          <w:ilvl w:val="0"/>
          <w:numId w:val="33"/>
        </w:numPr>
        <w:textAlignment w:val="baseline"/>
      </w:pPr>
      <w:r>
        <w:t>выполнить технико-экономическое обоснование разработки.</w:t>
      </w:r>
    </w:p>
    <w:p w14:paraId="2F361F20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A54ECE2" w14:textId="29C62D79" w:rsidR="00414E9E" w:rsidRPr="0028108E" w:rsidRDefault="00523022" w:rsidP="00A5545A">
      <w:pPr>
        <w:pStyle w:val="1"/>
      </w:pPr>
      <w:bookmarkStart w:id="2" w:name="_Toc230338117"/>
      <w:r w:rsidRPr="00523022">
        <w:lastRenderedPageBreak/>
        <w:t>Общая характеристика базы практики и организация информационно</w:t>
      </w:r>
      <w:r>
        <w:t>-</w:t>
      </w:r>
      <w:r w:rsidRPr="00523022">
        <w:t>производственной деятельности на предприятии</w:t>
      </w:r>
      <w:bookmarkEnd w:id="2"/>
    </w:p>
    <w:p w14:paraId="128E8230" w14:textId="05E22980" w:rsidR="00523022" w:rsidRDefault="007B463E" w:rsidP="00523022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ПАО</w:t>
      </w:r>
      <w:r w:rsidR="00AF1B89" w:rsidRPr="00AF1B89">
        <w:rPr>
          <w:rFonts w:cs="Times New Roman"/>
          <w:lang w:eastAsia="ru-RU"/>
        </w:rPr>
        <w:t xml:space="preserve"> </w:t>
      </w:r>
      <w:r w:rsidR="00523022">
        <w:rPr>
          <w:rFonts w:cs="Times New Roman"/>
          <w:lang w:eastAsia="ru-RU"/>
        </w:rPr>
        <w:t>«</w:t>
      </w:r>
      <w:r w:rsidR="00523022" w:rsidRPr="00792F93">
        <w:rPr>
          <w:rFonts w:cs="Times New Roman"/>
          <w:lang w:eastAsia="ru-RU"/>
        </w:rPr>
        <w:t>ФосАгро</w:t>
      </w:r>
      <w:r w:rsidR="00523022">
        <w:rPr>
          <w:rFonts w:cs="Times New Roman"/>
          <w:lang w:eastAsia="ru-RU"/>
        </w:rPr>
        <w:t>»</w:t>
      </w:r>
      <w:r w:rsidR="00523022" w:rsidRPr="00792F93">
        <w:rPr>
          <w:rFonts w:cs="Times New Roman"/>
          <w:lang w:eastAsia="ru-RU"/>
        </w:rPr>
        <w:t xml:space="preserve"> — крупнейший российский производитель фосфорных удобрений, входящий в топ-5 мировых поставщиков. Компания занимается добычей апатитового сырья</w:t>
      </w:r>
      <w:r w:rsidR="00523022">
        <w:rPr>
          <w:rFonts w:cs="Times New Roman"/>
          <w:lang w:eastAsia="ru-RU"/>
        </w:rPr>
        <w:t xml:space="preserve"> </w:t>
      </w:r>
      <w:r w:rsidR="00523022" w:rsidRPr="00792F93">
        <w:rPr>
          <w:rFonts w:cs="Times New Roman"/>
          <w:lang w:eastAsia="ru-RU"/>
        </w:rPr>
        <w:t xml:space="preserve">и выпуском экологичных удобрений (аммофос, NPK), которые экспортируются в </w:t>
      </w:r>
      <w:r w:rsidR="00523022">
        <w:rPr>
          <w:rFonts w:cs="Times New Roman"/>
          <w:lang w:eastAsia="ru-RU"/>
        </w:rPr>
        <w:t xml:space="preserve">более сотни </w:t>
      </w:r>
      <w:r w:rsidR="00523022" w:rsidRPr="00792F93">
        <w:rPr>
          <w:rFonts w:cs="Times New Roman"/>
          <w:lang w:eastAsia="ru-RU"/>
        </w:rPr>
        <w:t>стран.</w:t>
      </w:r>
    </w:p>
    <w:p w14:paraId="7A723FA0" w14:textId="5DFCB696" w:rsidR="008F4914" w:rsidRPr="008F4914" w:rsidRDefault="008F4914" w:rsidP="008F4914">
      <w:bookmarkStart w:id="3" w:name="_Hlk229922083"/>
      <w:r>
        <w:t>АО «Н</w:t>
      </w:r>
      <w:r w:rsidRPr="00AF1B89">
        <w:t xml:space="preserve">аучно-исследовательский </w:t>
      </w:r>
      <w:r>
        <w:t>И</w:t>
      </w:r>
      <w:r w:rsidRPr="00AF1B89">
        <w:t xml:space="preserve">нститут по </w:t>
      </w:r>
      <w:r>
        <w:t>У</w:t>
      </w:r>
      <w:r w:rsidRPr="00AF1B89">
        <w:t xml:space="preserve">добрениям и </w:t>
      </w:r>
      <w:r>
        <w:t>И</w:t>
      </w:r>
      <w:r w:rsidRPr="00AF1B89">
        <w:t>нсектофунгицидам имени профессора</w:t>
      </w:r>
      <w:r>
        <w:t xml:space="preserve"> им. профессора Якова Владимировича Самойлова» </w:t>
      </w:r>
      <w:r w:rsidRPr="00F134FB">
        <w:t>– старейший (основан в 1919 году) и единственный в России научно-исследовательский институт, специализирующийся на исследованиях в области технологий переработки фосфатного сырья и производства фосфорной и серной кислот, фосфор- и азотсодержащих минеральных удобрений. Является ведущим в стране учреждением в области стандартизации и сертификации минеральных удобрений, серной и фосфорной кислот и сопутствующих продуктов, а также метрологического обеспечения производств</w:t>
      </w:r>
      <w:r>
        <w:t>.</w:t>
      </w:r>
    </w:p>
    <w:bookmarkEnd w:id="3"/>
    <w:p w14:paraId="7DC71F88" w14:textId="1F37AABA" w:rsidR="008F4914" w:rsidRDefault="007B463E" w:rsidP="00B90008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ПАО</w:t>
      </w:r>
      <w:r w:rsidR="005F6BE6" w:rsidRPr="005F6BE6">
        <w:rPr>
          <w:rFonts w:cs="Times New Roman"/>
          <w:lang w:eastAsia="ru-RU"/>
        </w:rPr>
        <w:t xml:space="preserve"> «ФосАгро» как крупнейший поставщик удобрений на российском рынке активно реализует стратегию импортозамещения, внедряя лучшие отечественные ИТ-решения для укрепления цифрового суверенитета компании и повышения эффективности производственных и вспомогательных процессов.</w:t>
      </w:r>
    </w:p>
    <w:p w14:paraId="0D4789ED" w14:textId="29318ABA" w:rsidR="005F6BE6" w:rsidRDefault="008F4914" w:rsidP="00B90008">
      <w:pPr>
        <w:ind w:firstLine="426"/>
        <w:textAlignment w:val="baseline"/>
        <w:rPr>
          <w:rFonts w:cs="Times New Roman"/>
          <w:lang w:eastAsia="ru-RU"/>
        </w:rPr>
      </w:pPr>
      <w:r w:rsidRPr="005F6BE6">
        <w:rPr>
          <w:rFonts w:cs="Times New Roman"/>
          <w:lang w:eastAsia="ru-RU"/>
        </w:rPr>
        <w:t xml:space="preserve">В результате реализации проекта из рабочего взаимодействия в </w:t>
      </w:r>
      <w:r>
        <w:rPr>
          <w:rFonts w:cs="Times New Roman"/>
          <w:lang w:eastAsia="ru-RU"/>
        </w:rPr>
        <w:t>«</w:t>
      </w:r>
      <w:r w:rsidRPr="005F6BE6">
        <w:rPr>
          <w:rFonts w:cs="Times New Roman"/>
          <w:lang w:eastAsia="ru-RU"/>
        </w:rPr>
        <w:t>ФосАгро</w:t>
      </w:r>
      <w:r>
        <w:rPr>
          <w:rFonts w:cs="Times New Roman"/>
          <w:lang w:eastAsia="ru-RU"/>
        </w:rPr>
        <w:t>»</w:t>
      </w:r>
      <w:r w:rsidRPr="005F6BE6">
        <w:rPr>
          <w:rFonts w:cs="Times New Roman"/>
          <w:lang w:eastAsia="ru-RU"/>
        </w:rPr>
        <w:t xml:space="preserve"> полностью исключены зарубежные инструменты для видеоконференций, переписки и обмена файлами. В рабочую коммуникацию и процессы встроены современные ИБ-механизмы </w:t>
      </w:r>
      <w:proofErr w:type="spellStart"/>
      <w:r w:rsidRPr="005F6BE6">
        <w:rPr>
          <w:rFonts w:cs="Times New Roman"/>
          <w:lang w:eastAsia="ru-RU"/>
        </w:rPr>
        <w:t>enterprise</w:t>
      </w:r>
      <w:proofErr w:type="spellEnd"/>
      <w:r w:rsidRPr="005F6BE6">
        <w:rPr>
          <w:rFonts w:cs="Times New Roman"/>
          <w:lang w:eastAsia="ru-RU"/>
        </w:rPr>
        <w:t>-уровня.</w:t>
      </w:r>
    </w:p>
    <w:p w14:paraId="548B58D0" w14:textId="002F3D33" w:rsidR="00AD4E8F" w:rsidRDefault="00564547" w:rsidP="00B90008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Ключевые направления по информационной безопасности «ФосАгро»:</w:t>
      </w:r>
    </w:p>
    <w:p w14:paraId="2CC07047" w14:textId="70D51541" w:rsidR="00564547" w:rsidRDefault="00564547" w:rsidP="00564547">
      <w:pPr>
        <w:numPr>
          <w:ilvl w:val="0"/>
          <w:numId w:val="29"/>
        </w:numPr>
        <w:textAlignment w:val="baseline"/>
        <w:rPr>
          <w:rFonts w:cs="Times New Roman"/>
          <w:lang w:eastAsia="ru-RU"/>
        </w:rPr>
      </w:pPr>
      <w:r w:rsidRPr="00564547">
        <w:rPr>
          <w:rFonts w:cs="Times New Roman"/>
          <w:lang w:eastAsia="ru-RU"/>
        </w:rPr>
        <w:t>внедрена платформа Kaspersky ASAP;</w:t>
      </w:r>
    </w:p>
    <w:p w14:paraId="3DC3B294" w14:textId="756A9340" w:rsidR="002F7378" w:rsidRDefault="00564547" w:rsidP="00564547">
      <w:pPr>
        <w:numPr>
          <w:ilvl w:val="0"/>
          <w:numId w:val="29"/>
        </w:numPr>
      </w:pPr>
      <w:r w:rsidRPr="00564547">
        <w:t>сотрудник</w:t>
      </w:r>
      <w:r>
        <w:t>и</w:t>
      </w:r>
      <w:r w:rsidRPr="00564547">
        <w:t xml:space="preserve"> проходят регулярные курсы</w:t>
      </w:r>
      <w:r>
        <w:t xml:space="preserve"> по ИБ</w:t>
      </w:r>
      <w:r w:rsidRPr="00564547">
        <w:t>;</w:t>
      </w:r>
    </w:p>
    <w:p w14:paraId="73030FA5" w14:textId="5D6A8239" w:rsidR="005F6BE6" w:rsidRDefault="00564547" w:rsidP="00564547">
      <w:pPr>
        <w:numPr>
          <w:ilvl w:val="0"/>
          <w:numId w:val="29"/>
        </w:numPr>
      </w:pPr>
      <w:r w:rsidRPr="00564547">
        <w:t>разграничение прав по группам пользователей</w:t>
      </w:r>
      <w:r w:rsidR="00F97F99">
        <w:t xml:space="preserve">, </w:t>
      </w:r>
      <w:r w:rsidR="00F97F99" w:rsidRPr="00564547">
        <w:t>контролируемый доступ к информационным ресурсам</w:t>
      </w:r>
      <w:r w:rsidR="00F97F99">
        <w:t xml:space="preserve"> и И</w:t>
      </w:r>
      <w:r w:rsidR="00F97F99" w:rsidRPr="00564547">
        <w:t>нтернет-безопасность</w:t>
      </w:r>
      <w:r w:rsidRPr="00564547">
        <w:t>;</w:t>
      </w:r>
    </w:p>
    <w:p w14:paraId="79962F1E" w14:textId="3EFF4476" w:rsidR="00564547" w:rsidRDefault="007B463E" w:rsidP="00564547">
      <w:pPr>
        <w:numPr>
          <w:ilvl w:val="0"/>
          <w:numId w:val="29"/>
        </w:numPr>
      </w:pPr>
      <w:r w:rsidRPr="005F6BE6">
        <w:rPr>
          <w:rFonts w:cs="Times New Roman"/>
          <w:lang w:eastAsia="ru-RU"/>
        </w:rPr>
        <w:t>внед</w:t>
      </w:r>
      <w:r>
        <w:rPr>
          <w:rFonts w:cs="Times New Roman"/>
          <w:lang w:eastAsia="ru-RU"/>
        </w:rPr>
        <w:t>рена р</w:t>
      </w:r>
      <w:r w:rsidRPr="005F6BE6">
        <w:rPr>
          <w:rFonts w:cs="Times New Roman"/>
          <w:lang w:eastAsia="ru-RU"/>
        </w:rPr>
        <w:t>оссийск</w:t>
      </w:r>
      <w:r>
        <w:rPr>
          <w:rFonts w:cs="Times New Roman"/>
          <w:lang w:eastAsia="ru-RU"/>
        </w:rPr>
        <w:t>ая</w:t>
      </w:r>
      <w:r w:rsidRPr="005F6BE6">
        <w:rPr>
          <w:rFonts w:cs="Times New Roman"/>
          <w:lang w:eastAsia="ru-RU"/>
        </w:rPr>
        <w:t xml:space="preserve"> платформ</w:t>
      </w:r>
      <w:r>
        <w:rPr>
          <w:rFonts w:cs="Times New Roman"/>
          <w:lang w:eastAsia="ru-RU"/>
        </w:rPr>
        <w:t>а</w:t>
      </w:r>
      <w:r w:rsidRPr="005F6BE6">
        <w:rPr>
          <w:rFonts w:cs="Times New Roman"/>
          <w:lang w:eastAsia="ru-RU"/>
        </w:rPr>
        <w:t xml:space="preserve"> корпоративных коммуникаций </w:t>
      </w:r>
      <w:proofErr w:type="spellStart"/>
      <w:r w:rsidRPr="005F6BE6">
        <w:rPr>
          <w:rFonts w:cs="Times New Roman"/>
          <w:lang w:eastAsia="ru-RU"/>
        </w:rPr>
        <w:t>eXpress</w:t>
      </w:r>
      <w:proofErr w:type="spellEnd"/>
      <w:r w:rsidR="00564547">
        <w:t>;</w:t>
      </w:r>
    </w:p>
    <w:p w14:paraId="76879762" w14:textId="4328AC1E" w:rsidR="00564547" w:rsidRDefault="00564547" w:rsidP="00564547">
      <w:pPr>
        <w:numPr>
          <w:ilvl w:val="0"/>
          <w:numId w:val="29"/>
        </w:numPr>
      </w:pPr>
      <w:r w:rsidRPr="00564547">
        <w:lastRenderedPageBreak/>
        <w:t>применение ИИ для выявления и предотвращения угроз</w:t>
      </w:r>
      <w:r>
        <w:t>;</w:t>
      </w:r>
    </w:p>
    <w:p w14:paraId="738CB05F" w14:textId="14BA77F9" w:rsidR="00B26F2D" w:rsidRPr="00B26F2D" w:rsidRDefault="00564547" w:rsidP="00B26F2D">
      <w:pPr>
        <w:numPr>
          <w:ilvl w:val="0"/>
          <w:numId w:val="29"/>
        </w:numPr>
        <w:tabs>
          <w:tab w:val="left" w:pos="6800"/>
        </w:tabs>
      </w:pPr>
      <w:r w:rsidRPr="00564547">
        <w:t>внедрение отечественных АСУП/АСУ ТП</w:t>
      </w:r>
      <w:r>
        <w:t>.</w:t>
      </w:r>
    </w:p>
    <w:p w14:paraId="08858D90" w14:textId="509945E7" w:rsidR="00B26F2D" w:rsidRPr="00B26F2D" w:rsidRDefault="00B26F2D" w:rsidP="00B26F2D">
      <w:pPr>
        <w:tabs>
          <w:tab w:val="left" w:pos="6800"/>
        </w:tabs>
      </w:pPr>
      <w:r>
        <w:t>Меры по ИБ сильно повлияли на разработку программного обеспечения.</w:t>
      </w:r>
    </w:p>
    <w:p w14:paraId="6AF65BFD" w14:textId="5B1FF1D0" w:rsidR="00B26F2D" w:rsidRPr="00B26F2D" w:rsidRDefault="00B26F2D" w:rsidP="00B26F2D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О</w:t>
      </w:r>
      <w:r w:rsidRPr="00B26F2D">
        <w:rPr>
          <w:rFonts w:cs="Times New Roman"/>
          <w:lang w:eastAsia="ru-RU"/>
        </w:rPr>
        <w:t xml:space="preserve">тдел 3D-визуализации и аддитивных технологий </w:t>
      </w:r>
      <w:r>
        <w:rPr>
          <w:rFonts w:cs="Times New Roman"/>
          <w:lang w:eastAsia="ru-RU"/>
        </w:rPr>
        <w:t>АО «</w:t>
      </w:r>
      <w:r w:rsidRPr="00B26F2D">
        <w:rPr>
          <w:rFonts w:cs="Times New Roman"/>
          <w:lang w:eastAsia="ru-RU"/>
        </w:rPr>
        <w:t>НИУИФ</w:t>
      </w:r>
      <w:r>
        <w:rPr>
          <w:rFonts w:cs="Times New Roman"/>
          <w:lang w:eastAsia="ru-RU"/>
        </w:rPr>
        <w:t>»</w:t>
      </w:r>
      <w:r w:rsidRPr="00B26F2D">
        <w:rPr>
          <w:rFonts w:cs="Times New Roman"/>
          <w:lang w:eastAsia="ru-RU"/>
        </w:rPr>
        <w:t>, разрабатывающий VR-тренаж</w:t>
      </w:r>
      <w:r>
        <w:rPr>
          <w:rFonts w:cs="Times New Roman"/>
          <w:lang w:eastAsia="ru-RU"/>
        </w:rPr>
        <w:t>ё</w:t>
      </w:r>
      <w:r w:rsidRPr="00B26F2D">
        <w:rPr>
          <w:rFonts w:cs="Times New Roman"/>
          <w:lang w:eastAsia="ru-RU"/>
        </w:rPr>
        <w:t xml:space="preserve">ры для промышленности, </w:t>
      </w:r>
      <w:r>
        <w:rPr>
          <w:rFonts w:cs="Times New Roman"/>
          <w:lang w:eastAsia="ru-RU"/>
        </w:rPr>
        <w:t xml:space="preserve">в прошлом году </w:t>
      </w:r>
      <w:r w:rsidRPr="00B26F2D">
        <w:rPr>
          <w:rFonts w:cs="Times New Roman"/>
          <w:lang w:eastAsia="ru-RU"/>
        </w:rPr>
        <w:t>представил новую демоверсию виртуального тура. Проект позволяет ознакомиться с производственными процессами и может стать инструментом для адаптации сотрудников.</w:t>
      </w:r>
    </w:p>
    <w:p w14:paraId="2468FE74" w14:textId="231B7C79" w:rsidR="00B26F2D" w:rsidRPr="00B26F2D" w:rsidRDefault="00B26F2D" w:rsidP="00B26F2D">
      <w:pPr>
        <w:ind w:firstLine="426"/>
        <w:textAlignment w:val="baseline"/>
        <w:rPr>
          <w:rFonts w:cs="Times New Roman"/>
          <w:lang w:eastAsia="ru-RU"/>
        </w:rPr>
      </w:pPr>
      <w:r w:rsidRPr="00B26F2D">
        <w:rPr>
          <w:rFonts w:cs="Times New Roman"/>
          <w:lang w:eastAsia="ru-RU"/>
        </w:rPr>
        <w:t>Демоверсия охватывает ключевые объекты Азотного комплекса: предзаводскую площадь, «Зел</w:t>
      </w:r>
      <w:r>
        <w:rPr>
          <w:rFonts w:cs="Times New Roman"/>
          <w:lang w:eastAsia="ru-RU"/>
        </w:rPr>
        <w:t>ё</w:t>
      </w:r>
      <w:r w:rsidRPr="00B26F2D">
        <w:rPr>
          <w:rFonts w:cs="Times New Roman"/>
          <w:lang w:eastAsia="ru-RU"/>
        </w:rPr>
        <w:t>ную планету» и цеха по производству аммиака. Пользователи, надев VR-очки или используя ПК/смартфон, могут виртуально «пройтись» по территории предприятия, изучить технологические особенности, географию поставок и социальные проекты компании. Закадровый текст знакомит с историей завода, его структурой и инновационными подходами в производстве.</w:t>
      </w:r>
    </w:p>
    <w:p w14:paraId="3BB022CE" w14:textId="6A92FFB7" w:rsidR="005A3917" w:rsidRDefault="008D4AB6" w:rsidP="005A3917">
      <w:pPr>
        <w:tabs>
          <w:tab w:val="left" w:pos="6800"/>
        </w:tabs>
      </w:pPr>
      <w:r>
        <w:t xml:space="preserve">В ходе работы </w:t>
      </w:r>
      <w:r w:rsidR="00553581">
        <w:t>прохождения практики</w:t>
      </w:r>
      <w:r>
        <w:t xml:space="preserve"> составлен следующий </w:t>
      </w:r>
      <w:r w:rsidRPr="008D4AB6">
        <w:t>индивидуальный план</w:t>
      </w:r>
      <w:r>
        <w:t xml:space="preserve"> (табл. 1).</w:t>
      </w:r>
    </w:p>
    <w:p w14:paraId="7F28B989" w14:textId="0446E828" w:rsidR="005A3917" w:rsidRDefault="005A3917" w:rsidP="00B26F2D">
      <w:pPr>
        <w:tabs>
          <w:tab w:val="left" w:pos="6800"/>
        </w:tabs>
        <w:spacing w:line="240" w:lineRule="auto"/>
        <w:jc w:val="right"/>
      </w:pPr>
      <w:r>
        <w:t>Таблица 1</w:t>
      </w:r>
    </w:p>
    <w:p w14:paraId="0577020C" w14:textId="31BE9C56" w:rsidR="005A3917" w:rsidRDefault="005A3917" w:rsidP="00DB03A3">
      <w:pPr>
        <w:tabs>
          <w:tab w:val="left" w:pos="6800"/>
        </w:tabs>
        <w:spacing w:line="240" w:lineRule="auto"/>
        <w:ind w:firstLine="0"/>
        <w:jc w:val="center"/>
      </w:pPr>
      <w:r>
        <w:t>И</w:t>
      </w:r>
      <w:r w:rsidRPr="008D4AB6">
        <w:t>ндивидуальный план</w:t>
      </w:r>
      <w:r>
        <w:t xml:space="preserve"> прохождения практики</w:t>
      </w:r>
    </w:p>
    <w:tbl>
      <w:tblPr>
        <w:tblStyle w:val="af1"/>
        <w:tblW w:w="9951" w:type="dxa"/>
        <w:tblLook w:val="04A0" w:firstRow="1" w:lastRow="0" w:firstColumn="1" w:lastColumn="0" w:noHBand="0" w:noVBand="1"/>
      </w:tblPr>
      <w:tblGrid>
        <w:gridCol w:w="4367"/>
        <w:gridCol w:w="1274"/>
        <w:gridCol w:w="1316"/>
        <w:gridCol w:w="2994"/>
      </w:tblGrid>
      <w:tr w:rsidR="007B463E" w:rsidRPr="005A3917" w14:paraId="579F8B33" w14:textId="77777777" w:rsidTr="00DB03A3">
        <w:trPr>
          <w:trHeight w:val="554"/>
        </w:trPr>
        <w:tc>
          <w:tcPr>
            <w:tcW w:w="4390" w:type="dxa"/>
            <w:vAlign w:val="center"/>
            <w:hideMark/>
          </w:tcPr>
          <w:p w14:paraId="6F3414C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Задача</w:t>
            </w:r>
          </w:p>
        </w:tc>
        <w:tc>
          <w:tcPr>
            <w:tcW w:w="1275" w:type="dxa"/>
            <w:vAlign w:val="center"/>
            <w:hideMark/>
          </w:tcPr>
          <w:p w14:paraId="3C0DC4E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Срок</w:t>
            </w:r>
          </w:p>
        </w:tc>
        <w:tc>
          <w:tcPr>
            <w:tcW w:w="1276" w:type="dxa"/>
            <w:vAlign w:val="center"/>
            <w:hideMark/>
          </w:tcPr>
          <w:p w14:paraId="774784CB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Дата завершения</w:t>
            </w:r>
          </w:p>
        </w:tc>
        <w:tc>
          <w:tcPr>
            <w:tcW w:w="3010" w:type="dxa"/>
            <w:vAlign w:val="center"/>
            <w:hideMark/>
          </w:tcPr>
          <w:p w14:paraId="0DBE466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Комментарий</w:t>
            </w:r>
          </w:p>
        </w:tc>
      </w:tr>
      <w:tr w:rsidR="007B463E" w:rsidRPr="005A3917" w14:paraId="4CC7681E" w14:textId="77777777" w:rsidTr="00DB03A3">
        <w:trPr>
          <w:trHeight w:val="277"/>
        </w:trPr>
        <w:tc>
          <w:tcPr>
            <w:tcW w:w="4390" w:type="dxa"/>
            <w:hideMark/>
          </w:tcPr>
          <w:p w14:paraId="1EABFCB2" w14:textId="3F736E5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Получение пропуска на АО "НИУИФ"</w:t>
            </w:r>
          </w:p>
        </w:tc>
        <w:tc>
          <w:tcPr>
            <w:tcW w:w="1275" w:type="dxa"/>
            <w:hideMark/>
          </w:tcPr>
          <w:p w14:paraId="4709F1F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28.04.2026</w:t>
            </w:r>
          </w:p>
        </w:tc>
        <w:tc>
          <w:tcPr>
            <w:tcW w:w="1276" w:type="dxa"/>
            <w:hideMark/>
          </w:tcPr>
          <w:p w14:paraId="639528A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27.04.2026</w:t>
            </w:r>
          </w:p>
        </w:tc>
        <w:tc>
          <w:tcPr>
            <w:tcW w:w="3010" w:type="dxa"/>
            <w:hideMark/>
          </w:tcPr>
          <w:p w14:paraId="6C45CC9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689A5A08" w14:textId="77777777" w:rsidTr="00DB03A3">
        <w:trPr>
          <w:trHeight w:val="277"/>
        </w:trPr>
        <w:tc>
          <w:tcPr>
            <w:tcW w:w="4390" w:type="dxa"/>
            <w:hideMark/>
          </w:tcPr>
          <w:p w14:paraId="18F2330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Обработка </w:t>
            </w:r>
            <w:proofErr w:type="spellStart"/>
            <w:r w:rsidRPr="005A3917">
              <w:t>эмбеддингов</w:t>
            </w:r>
            <w:proofErr w:type="spellEnd"/>
            <w:r w:rsidRPr="005A3917">
              <w:t xml:space="preserve"> (</w:t>
            </w:r>
            <w:proofErr w:type="spellStart"/>
            <w:r w:rsidRPr="005A3917">
              <w:t>Rust</w:t>
            </w:r>
            <w:proofErr w:type="spellEnd"/>
            <w:r w:rsidRPr="005A3917">
              <w:t xml:space="preserve">, </w:t>
            </w:r>
            <w:proofErr w:type="spellStart"/>
            <w:r w:rsidRPr="005A3917">
              <w:t>SQLite-vector</w:t>
            </w:r>
            <w:proofErr w:type="spellEnd"/>
            <w:r w:rsidRPr="005A3917">
              <w:t>)</w:t>
            </w:r>
          </w:p>
        </w:tc>
        <w:tc>
          <w:tcPr>
            <w:tcW w:w="1275" w:type="dxa"/>
            <w:hideMark/>
          </w:tcPr>
          <w:p w14:paraId="1E9C24C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28.04.2026</w:t>
            </w:r>
          </w:p>
        </w:tc>
        <w:tc>
          <w:tcPr>
            <w:tcW w:w="1276" w:type="dxa"/>
            <w:hideMark/>
          </w:tcPr>
          <w:p w14:paraId="673BB79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30.04.2026</w:t>
            </w:r>
          </w:p>
        </w:tc>
        <w:tc>
          <w:tcPr>
            <w:tcW w:w="3010" w:type="dxa"/>
            <w:hideMark/>
          </w:tcPr>
          <w:p w14:paraId="78FEF8C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Нужны тесты ранжирования</w:t>
            </w:r>
          </w:p>
        </w:tc>
      </w:tr>
      <w:tr w:rsidR="007B463E" w:rsidRPr="005A3917" w14:paraId="5EC74454" w14:textId="77777777" w:rsidTr="00DB03A3">
        <w:trPr>
          <w:trHeight w:val="277"/>
        </w:trPr>
        <w:tc>
          <w:tcPr>
            <w:tcW w:w="4390" w:type="dxa"/>
            <w:hideMark/>
          </w:tcPr>
          <w:p w14:paraId="047CD53A" w14:textId="357CBA1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Создание </w:t>
            </w:r>
            <w:proofErr w:type="spellStart"/>
            <w:r w:rsidRPr="005A3917">
              <w:t>мультиагентской</w:t>
            </w:r>
            <w:proofErr w:type="spellEnd"/>
            <w:r w:rsidRPr="005A3917">
              <w:t xml:space="preserve"> системы (</w:t>
            </w:r>
            <w:proofErr w:type="spellStart"/>
            <w:r w:rsidRPr="005A3917">
              <w:t>CrewAI</w:t>
            </w:r>
            <w:proofErr w:type="spellEnd"/>
            <w:r w:rsidRPr="005A3917">
              <w:t>)</w:t>
            </w:r>
          </w:p>
        </w:tc>
        <w:tc>
          <w:tcPr>
            <w:tcW w:w="1275" w:type="dxa"/>
            <w:hideMark/>
          </w:tcPr>
          <w:p w14:paraId="440CD04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01.05.2026</w:t>
            </w:r>
          </w:p>
        </w:tc>
        <w:tc>
          <w:tcPr>
            <w:tcW w:w="1276" w:type="dxa"/>
            <w:hideMark/>
          </w:tcPr>
          <w:p w14:paraId="3A9E6B0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3010" w:type="dxa"/>
            <w:hideMark/>
          </w:tcPr>
          <w:p w14:paraId="6A7D2A2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Нужно упрощение архитектуры</w:t>
            </w:r>
          </w:p>
        </w:tc>
      </w:tr>
      <w:tr w:rsidR="007B463E" w:rsidRPr="005A3917" w14:paraId="3E518A10" w14:textId="77777777" w:rsidTr="00DB03A3">
        <w:trPr>
          <w:trHeight w:val="277"/>
        </w:trPr>
        <w:tc>
          <w:tcPr>
            <w:tcW w:w="4390" w:type="dxa"/>
            <w:hideMark/>
          </w:tcPr>
          <w:p w14:paraId="1D9537C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Валидация между "редактированием" </w:t>
            </w:r>
            <w:proofErr w:type="spellStart"/>
            <w:r w:rsidRPr="005A3917">
              <w:t>мультиагентской</w:t>
            </w:r>
            <w:proofErr w:type="spellEnd"/>
            <w:r w:rsidRPr="005A3917">
              <w:t xml:space="preserve"> системой ("</w:t>
            </w:r>
            <w:proofErr w:type="spellStart"/>
            <w:r w:rsidRPr="005A3917">
              <w:t>Crew</w:t>
            </w:r>
            <w:proofErr w:type="spellEnd"/>
            <w:r w:rsidRPr="005A3917">
              <w:t xml:space="preserve"> AI")</w:t>
            </w:r>
          </w:p>
        </w:tc>
        <w:tc>
          <w:tcPr>
            <w:tcW w:w="1275" w:type="dxa"/>
            <w:hideMark/>
          </w:tcPr>
          <w:p w14:paraId="0089073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01.05.2026</w:t>
            </w:r>
          </w:p>
        </w:tc>
        <w:tc>
          <w:tcPr>
            <w:tcW w:w="1276" w:type="dxa"/>
            <w:hideMark/>
          </w:tcPr>
          <w:p w14:paraId="23E76902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3010" w:type="dxa"/>
            <w:hideMark/>
          </w:tcPr>
          <w:p w14:paraId="7FB42DE4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Расширить UI, конструктор запросов</w:t>
            </w:r>
          </w:p>
        </w:tc>
      </w:tr>
      <w:tr w:rsidR="007B463E" w:rsidRPr="005A3917" w14:paraId="78B18636" w14:textId="77777777" w:rsidTr="00DB03A3">
        <w:trPr>
          <w:trHeight w:val="277"/>
        </w:trPr>
        <w:tc>
          <w:tcPr>
            <w:tcW w:w="4390" w:type="dxa"/>
            <w:hideMark/>
          </w:tcPr>
          <w:p w14:paraId="592A5E34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Агент-Создатель</w:t>
            </w:r>
          </w:p>
        </w:tc>
        <w:tc>
          <w:tcPr>
            <w:tcW w:w="1275" w:type="dxa"/>
            <w:hideMark/>
          </w:tcPr>
          <w:p w14:paraId="496CDB4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70257D0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3010" w:type="dxa"/>
            <w:hideMark/>
          </w:tcPr>
          <w:p w14:paraId="693A3288" w14:textId="24AB98AA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261E9392" w14:textId="77777777" w:rsidTr="00DB03A3">
        <w:trPr>
          <w:trHeight w:val="277"/>
        </w:trPr>
        <w:tc>
          <w:tcPr>
            <w:tcW w:w="4390" w:type="dxa"/>
            <w:hideMark/>
          </w:tcPr>
          <w:p w14:paraId="4D76BAA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Агент-Валидатор</w:t>
            </w:r>
          </w:p>
        </w:tc>
        <w:tc>
          <w:tcPr>
            <w:tcW w:w="1275" w:type="dxa"/>
            <w:hideMark/>
          </w:tcPr>
          <w:p w14:paraId="5EE38E61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5ADA06C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3010" w:type="dxa"/>
            <w:hideMark/>
          </w:tcPr>
          <w:p w14:paraId="79434E45" w14:textId="211B056B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547038C1" w14:textId="77777777" w:rsidTr="00DB03A3">
        <w:trPr>
          <w:trHeight w:val="277"/>
        </w:trPr>
        <w:tc>
          <w:tcPr>
            <w:tcW w:w="4390" w:type="dxa"/>
            <w:hideMark/>
          </w:tcPr>
          <w:p w14:paraId="7E100E1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Инструмент для передачи структуры Сценария</w:t>
            </w:r>
          </w:p>
        </w:tc>
        <w:tc>
          <w:tcPr>
            <w:tcW w:w="1275" w:type="dxa"/>
            <w:hideMark/>
          </w:tcPr>
          <w:p w14:paraId="48F9A88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2CC4108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3010" w:type="dxa"/>
            <w:hideMark/>
          </w:tcPr>
          <w:p w14:paraId="78BBB734" w14:textId="32F94D6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689CCB3E" w14:textId="77777777" w:rsidTr="00DB03A3">
        <w:trPr>
          <w:trHeight w:val="277"/>
        </w:trPr>
        <w:tc>
          <w:tcPr>
            <w:tcW w:w="4390" w:type="dxa"/>
            <w:hideMark/>
          </w:tcPr>
          <w:p w14:paraId="703E2F7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Чтение и сохранение </w:t>
            </w:r>
            <w:proofErr w:type="spellStart"/>
            <w:r w:rsidRPr="005A3917">
              <w:t>Json</w:t>
            </w:r>
            <w:proofErr w:type="spellEnd"/>
            <w:r w:rsidRPr="005A3917">
              <w:t xml:space="preserve"> внутри папки (Сценарий)</w:t>
            </w:r>
          </w:p>
        </w:tc>
        <w:tc>
          <w:tcPr>
            <w:tcW w:w="1275" w:type="dxa"/>
            <w:hideMark/>
          </w:tcPr>
          <w:p w14:paraId="1CB08D0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3C1FFFDE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3010" w:type="dxa"/>
            <w:hideMark/>
          </w:tcPr>
          <w:p w14:paraId="32A7C0D0" w14:textId="3671488E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39A0BC10" w14:textId="77777777" w:rsidTr="00DB03A3">
        <w:trPr>
          <w:trHeight w:val="277"/>
        </w:trPr>
        <w:tc>
          <w:tcPr>
            <w:tcW w:w="4390" w:type="dxa"/>
            <w:hideMark/>
          </w:tcPr>
          <w:p w14:paraId="622E080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Пользовательский чат (консоль) с выбором операции ("написать /отредактировать/...")</w:t>
            </w:r>
          </w:p>
        </w:tc>
        <w:tc>
          <w:tcPr>
            <w:tcW w:w="1275" w:type="dxa"/>
            <w:hideMark/>
          </w:tcPr>
          <w:p w14:paraId="1AF5D93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649AFE6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3010" w:type="dxa"/>
            <w:hideMark/>
          </w:tcPr>
          <w:p w14:paraId="291F8792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Расширить</w:t>
            </w:r>
          </w:p>
        </w:tc>
      </w:tr>
      <w:tr w:rsidR="007B463E" w:rsidRPr="00776FC0" w14:paraId="5C1E258F" w14:textId="77777777" w:rsidTr="00DB03A3">
        <w:trPr>
          <w:trHeight w:val="277"/>
        </w:trPr>
        <w:tc>
          <w:tcPr>
            <w:tcW w:w="4390" w:type="dxa"/>
            <w:hideMark/>
          </w:tcPr>
          <w:p w14:paraId="665B8B5A" w14:textId="07A23A83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Выбор поставщика LLM-агента для быстрой смены (</w:t>
            </w:r>
            <w:proofErr w:type="spellStart"/>
            <w:r w:rsidRPr="005A3917">
              <w:t>OpenRouter</w:t>
            </w:r>
            <w:proofErr w:type="spellEnd"/>
            <w:r w:rsidRPr="005A3917">
              <w:t>/</w:t>
            </w:r>
            <w:r w:rsidR="00DB03A3">
              <w:rPr>
                <w:lang w:val="en-US"/>
              </w:rPr>
              <w:t>OpenAI</w:t>
            </w:r>
            <w:r w:rsidRPr="005A3917">
              <w:t>)</w:t>
            </w:r>
          </w:p>
        </w:tc>
        <w:tc>
          <w:tcPr>
            <w:tcW w:w="1275" w:type="dxa"/>
            <w:hideMark/>
          </w:tcPr>
          <w:p w14:paraId="60FDD7DB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1276" w:type="dxa"/>
            <w:hideMark/>
          </w:tcPr>
          <w:p w14:paraId="054ED67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3010" w:type="dxa"/>
            <w:hideMark/>
          </w:tcPr>
          <w:p w14:paraId="3C852D0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  <w:rPr>
                <w:lang w:val="en-US"/>
              </w:rPr>
            </w:pPr>
            <w:proofErr w:type="spellStart"/>
            <w:r w:rsidRPr="005A3917">
              <w:rPr>
                <w:lang w:val="en-US"/>
              </w:rPr>
              <w:t>Ollama</w:t>
            </w:r>
            <w:proofErr w:type="spellEnd"/>
            <w:r w:rsidRPr="005A3917">
              <w:rPr>
                <w:lang w:val="en-US"/>
              </w:rPr>
              <w:t xml:space="preserve">, </w:t>
            </w:r>
            <w:proofErr w:type="spellStart"/>
            <w:r w:rsidRPr="005A3917">
              <w:rPr>
                <w:lang w:val="en-US"/>
              </w:rPr>
              <w:t>OpenRouter</w:t>
            </w:r>
            <w:proofErr w:type="spellEnd"/>
            <w:r w:rsidRPr="005A3917">
              <w:rPr>
                <w:lang w:val="en-US"/>
              </w:rPr>
              <w:t xml:space="preserve">, OpenAI (LM Studio), </w:t>
            </w:r>
            <w:proofErr w:type="spellStart"/>
            <w:r w:rsidRPr="005A3917">
              <w:rPr>
                <w:lang w:val="en-US"/>
              </w:rPr>
              <w:t>HuggingFace</w:t>
            </w:r>
            <w:proofErr w:type="spellEnd"/>
          </w:p>
        </w:tc>
      </w:tr>
      <w:tr w:rsidR="007B463E" w:rsidRPr="005A3917" w14:paraId="60BA7B51" w14:textId="77777777" w:rsidTr="00DB03A3">
        <w:trPr>
          <w:trHeight w:val="277"/>
        </w:trPr>
        <w:tc>
          <w:tcPr>
            <w:tcW w:w="4390" w:type="dxa"/>
            <w:hideMark/>
          </w:tcPr>
          <w:p w14:paraId="0B93D6F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Тест с данными по утюгам и ранее сгенерированным сценариям</w:t>
            </w:r>
          </w:p>
        </w:tc>
        <w:tc>
          <w:tcPr>
            <w:tcW w:w="1275" w:type="dxa"/>
            <w:hideMark/>
          </w:tcPr>
          <w:p w14:paraId="41AB5AF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276" w:type="dxa"/>
            <w:hideMark/>
          </w:tcPr>
          <w:p w14:paraId="65CC776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3010" w:type="dxa"/>
            <w:hideMark/>
          </w:tcPr>
          <w:p w14:paraId="700DE942" w14:textId="4F13675D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</w:tbl>
    <w:p w14:paraId="1419877A" w14:textId="12DF1755" w:rsidR="008D4AB6" w:rsidRDefault="00C77FD4" w:rsidP="00520810">
      <w:pPr>
        <w:tabs>
          <w:tab w:val="left" w:pos="6800"/>
        </w:tabs>
      </w:pPr>
      <w:r>
        <w:lastRenderedPageBreak/>
        <w:t xml:space="preserve">Был утверждён </w:t>
      </w:r>
      <w:r w:rsidRPr="00C77FD4">
        <w:t>показатель эффективности</w:t>
      </w:r>
      <w:r>
        <w:t xml:space="preserve"> работы системы генерации сценариев</w:t>
      </w:r>
      <w:r w:rsidRPr="00C77FD4">
        <w:t>: точност</w:t>
      </w:r>
      <w:r>
        <w:t>ь</w:t>
      </w:r>
      <w:r w:rsidRPr="00C77FD4">
        <w:t xml:space="preserve"> 91% </w:t>
      </w:r>
      <w:r>
        <w:t>на</w:t>
      </w:r>
      <w:r w:rsidRPr="00C77FD4">
        <w:t xml:space="preserve"> третьей перегенерации </w:t>
      </w:r>
      <w:r>
        <w:t xml:space="preserve">сценария из </w:t>
      </w:r>
      <w:r w:rsidRPr="00C77FD4">
        <w:t>100 действий</w:t>
      </w:r>
      <w:r>
        <w:t>. Показатель определяется эмпирически (ручной контроль).</w:t>
      </w:r>
    </w:p>
    <w:p w14:paraId="121C5F4E" w14:textId="77777777" w:rsidR="00C76838" w:rsidRPr="00520810" w:rsidRDefault="00C76838" w:rsidP="00520810">
      <w:pPr>
        <w:tabs>
          <w:tab w:val="left" w:pos="6800"/>
        </w:tabs>
      </w:pPr>
    </w:p>
    <w:p w14:paraId="17A69F1A" w14:textId="77777777" w:rsidR="002F7378" w:rsidRDefault="002F7378" w:rsidP="00457630"/>
    <w:p w14:paraId="6E3258EC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16ECE6F" w14:textId="5E681F33" w:rsidR="007C217C" w:rsidRPr="007C217C" w:rsidRDefault="007C217C" w:rsidP="007C217C">
      <w:pPr>
        <w:ind w:firstLine="0"/>
        <w:jc w:val="center"/>
        <w:rPr>
          <w:color w:val="7F7F7F" w:themeColor="text1" w:themeTint="80"/>
        </w:rPr>
      </w:pPr>
      <w:r w:rsidRPr="007C217C">
        <w:rPr>
          <w:color w:val="7F7F7F" w:themeColor="text1" w:themeTint="80"/>
        </w:rPr>
        <w:lastRenderedPageBreak/>
        <w:t>7</w:t>
      </w:r>
    </w:p>
    <w:p w14:paraId="1C8A4395" w14:textId="57137B52" w:rsidR="002F7378" w:rsidRDefault="00B90008" w:rsidP="00A5545A">
      <w:pPr>
        <w:pStyle w:val="1"/>
      </w:pPr>
      <w:bookmarkStart w:id="4" w:name="_Toc230338118"/>
      <w:r w:rsidRPr="000E57F1">
        <w:t>Систематизация и обобщение научной и производственно-технологической информации по теме исследований</w:t>
      </w:r>
      <w:bookmarkEnd w:id="4"/>
    </w:p>
    <w:p w14:paraId="7C7598D9" w14:textId="37A1BC6F" w:rsidR="00553581" w:rsidRPr="00B5413B" w:rsidRDefault="00553581" w:rsidP="00553581">
      <w:r>
        <w:t xml:space="preserve">Следующая литература содержит положения и принципы учебной деятельности </w:t>
      </w:r>
      <w:r w:rsidRPr="004B33A7">
        <w:t>ФГБОУ ВПО «</w:t>
      </w:r>
      <w:r>
        <w:t>Череповецкого государственного университета»</w:t>
      </w:r>
      <w:r w:rsidR="00F213F1">
        <w:t>, прохождения преддипломной практики, принципы п</w:t>
      </w:r>
      <w:r w:rsidR="00F213F1" w:rsidRPr="00F213F1">
        <w:t>одготовк</w:t>
      </w:r>
      <w:r w:rsidR="00F213F1">
        <w:t>и</w:t>
      </w:r>
      <w:r w:rsidR="00F213F1" w:rsidRPr="00F213F1">
        <w:t xml:space="preserve"> и защит</w:t>
      </w:r>
      <w:r w:rsidR="00F213F1">
        <w:t>ы</w:t>
      </w:r>
      <w:r w:rsidR="00F213F1" w:rsidRPr="00F213F1">
        <w:t xml:space="preserve"> бакалаврских работ</w:t>
      </w:r>
      <w:r>
        <w:t>:</w:t>
      </w:r>
    </w:p>
    <w:p w14:paraId="4675B7A4" w14:textId="77777777" w:rsidR="00553581" w:rsidRDefault="00553581" w:rsidP="00553581">
      <w:pPr>
        <w:numPr>
          <w:ilvl w:val="0"/>
          <w:numId w:val="31"/>
        </w:numPr>
      </w:pPr>
      <w:r>
        <w:t>Е</w:t>
      </w:r>
      <w:r w:rsidRPr="004B33A7">
        <w:t xml:space="preserve">ршов, Е.В. Методика и организация самостоятельной работы студентов: учебно-методическое пособие // Е.В. Ершов, д-р техн. наук, проф.; Л.Н. Виноградова, канд. техн. наук; В.В. Селивановских; О.Л. Селяничев; О.В. Юдина; И.А. Варфоломеев; Е.В. </w:t>
      </w:r>
      <w:proofErr w:type="spellStart"/>
      <w:r w:rsidRPr="004B33A7">
        <w:t>Майтама</w:t>
      </w:r>
      <w:proofErr w:type="spellEnd"/>
      <w:r w:rsidRPr="004B33A7">
        <w:t>; О.С. Сальникова; Н.Е. Сивков – ФГБОУ ВПО «Череповецкий государственный университет», 2015. – 243 с.</w:t>
      </w:r>
    </w:p>
    <w:p w14:paraId="15D7376A" w14:textId="43799B16" w:rsidR="00553581" w:rsidRDefault="00553581" w:rsidP="00553581">
      <w:pPr>
        <w:numPr>
          <w:ilvl w:val="0"/>
          <w:numId w:val="31"/>
        </w:numPr>
      </w:pPr>
      <w:r w:rsidRPr="00B5413B">
        <w:t>Ершов, Е.В. Программа практики. Производственная: преддипломная. 09.03.04 Программная инженерия, искусственный интеллект. // Ершов Е.В., Виноградова Л.Н., Веселов Ю.В. – Череповец, ЧГУ, 2022 г. – 86 с</w:t>
      </w:r>
      <w:r w:rsidR="00F213F1">
        <w:t>;</w:t>
      </w:r>
    </w:p>
    <w:p w14:paraId="312623E2" w14:textId="0BCEA831" w:rsidR="001C7DE0" w:rsidRDefault="001C7DE0" w:rsidP="00553581">
      <w:pPr>
        <w:numPr>
          <w:ilvl w:val="0"/>
          <w:numId w:val="31"/>
        </w:numPr>
      </w:pPr>
      <w:r w:rsidRPr="001C7DE0">
        <w:t>Ершов, Е.В. Технология разработки дипломного проекта с использованием CASE-средств: учебное пособие // Ершов Е.В., Виноградова Л.Н., Селяничев О.Л., Селивановских В.В. – ЧГУ, 2010. – 82 с</w:t>
      </w:r>
      <w:r>
        <w:t>;</w:t>
      </w:r>
    </w:p>
    <w:p w14:paraId="3D635630" w14:textId="405FE4B5" w:rsidR="00F213F1" w:rsidRDefault="00F213F1" w:rsidP="00553581">
      <w:pPr>
        <w:numPr>
          <w:ilvl w:val="0"/>
          <w:numId w:val="31"/>
        </w:numPr>
      </w:pPr>
      <w:r w:rsidRPr="00F213F1">
        <w:t xml:space="preserve">Новиков, Ю. Н. Подготовка и защита магистерских диссертаций и бакалаврских </w:t>
      </w:r>
      <w:proofErr w:type="gramStart"/>
      <w:r w:rsidRPr="00F213F1">
        <w:t>работ :</w:t>
      </w:r>
      <w:proofErr w:type="gramEnd"/>
      <w:r w:rsidRPr="00F213F1">
        <w:t xml:space="preserve"> учебно-методическое пособие / Ю. Н. Новиков. — 2-е изд., стер. — Санкт-</w:t>
      </w:r>
      <w:proofErr w:type="gramStart"/>
      <w:r w:rsidRPr="00F213F1">
        <w:t>Петербург :</w:t>
      </w:r>
      <w:proofErr w:type="gramEnd"/>
      <w:r w:rsidRPr="00F213F1">
        <w:t xml:space="preserve"> Лань, 2022. — 32 с. — ISBN 978-5-8114-1449-9. — </w:t>
      </w:r>
      <w:proofErr w:type="gramStart"/>
      <w:r w:rsidRPr="00F213F1">
        <w:t>Текст :</w:t>
      </w:r>
      <w:proofErr w:type="gramEnd"/>
      <w:r w:rsidRPr="00F213F1">
        <w:t xml:space="preserve"> электронный // Лань : электронно-библиотечная система. — URL: https://e.lanbook.com/book/212054 (дата обращения: 21.05.2026). — Режим доступа: для </w:t>
      </w:r>
      <w:proofErr w:type="spellStart"/>
      <w:r w:rsidRPr="00F213F1">
        <w:t>авториз</w:t>
      </w:r>
      <w:proofErr w:type="spellEnd"/>
      <w:r w:rsidRPr="00F213F1">
        <w:t>. пользователей.</w:t>
      </w:r>
    </w:p>
    <w:p w14:paraId="7F4F69B1" w14:textId="4450BB78" w:rsidR="002F7378" w:rsidRDefault="00034CB0" w:rsidP="009375B6">
      <w:r>
        <w:t xml:space="preserve">Следующая литература описывает общее устройство </w:t>
      </w:r>
      <w:r w:rsidR="004B201E">
        <w:t>ПАО</w:t>
      </w:r>
      <w:r>
        <w:t xml:space="preserve"> </w:t>
      </w:r>
      <w:r w:rsidR="004B201E">
        <w:t>«</w:t>
      </w:r>
      <w:r>
        <w:t>ФосАгро</w:t>
      </w:r>
      <w:r w:rsidR="004B201E">
        <w:t>»</w:t>
      </w:r>
      <w:r>
        <w:t>,</w:t>
      </w:r>
      <w:r w:rsidR="000E2A81">
        <w:t xml:space="preserve"> производимую продукцию</w:t>
      </w:r>
      <w:r w:rsidR="004B201E">
        <w:t>, требования</w:t>
      </w:r>
      <w:r w:rsidR="000E2A81">
        <w:t xml:space="preserve">, последние инновационные решения, а также </w:t>
      </w:r>
      <w:r w:rsidR="00B5413B">
        <w:t>устройство</w:t>
      </w:r>
      <w:r w:rsidR="00C205E4" w:rsidRPr="00C205E4">
        <w:t xml:space="preserve"> </w:t>
      </w:r>
      <w:r w:rsidR="00C205E4">
        <w:t>базы преддипломной практики</w:t>
      </w:r>
      <w:r>
        <w:t>:</w:t>
      </w:r>
    </w:p>
    <w:p w14:paraId="192C0A7D" w14:textId="77777777" w:rsidR="007C217C" w:rsidRDefault="007C217C" w:rsidP="009375B6"/>
    <w:p w14:paraId="5D3142A5" w14:textId="77777777" w:rsidR="007C217C" w:rsidRDefault="007C217C" w:rsidP="009375B6"/>
    <w:p w14:paraId="3A63E848" w14:textId="248F23FD" w:rsidR="007C217C" w:rsidRPr="007C217C" w:rsidRDefault="007C217C" w:rsidP="007C217C">
      <w:pPr>
        <w:ind w:firstLine="0"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8</w:t>
      </w:r>
    </w:p>
    <w:p w14:paraId="23DCCCB5" w14:textId="32FE8E04" w:rsidR="00034CB0" w:rsidRDefault="00034CB0" w:rsidP="00034CB0">
      <w:pPr>
        <w:numPr>
          <w:ilvl w:val="0"/>
          <w:numId w:val="26"/>
        </w:numPr>
      </w:pPr>
      <w:r>
        <w:t xml:space="preserve">ФосАгро - один из ведущих мировых производителей фосфорсодержащих удобрений и апатитового концентрата </w:t>
      </w:r>
      <w:r w:rsidRPr="00034CB0">
        <w:rPr>
          <w:rFonts w:cs="Times New Roman"/>
          <w:lang w:eastAsia="ru-RU"/>
        </w:rPr>
        <w:t xml:space="preserve">– Электронный ресурс. – </w:t>
      </w:r>
      <w:r w:rsidRPr="00034CB0">
        <w:rPr>
          <w:rFonts w:cs="Times New Roman"/>
          <w:lang w:val="en-US" w:eastAsia="ru-RU"/>
        </w:rPr>
        <w:t>URL</w:t>
      </w:r>
      <w:r w:rsidRPr="00034CB0">
        <w:rPr>
          <w:rFonts w:cs="Times New Roman"/>
          <w:lang w:eastAsia="ru-RU"/>
        </w:rPr>
        <w:t>: «</w:t>
      </w:r>
      <w:r>
        <w:t>https://www.phosagro.ru/». (Дата обращения: 17.05.2026);</w:t>
      </w:r>
    </w:p>
    <w:p w14:paraId="3090CCC1" w14:textId="7A052182" w:rsidR="000E2A81" w:rsidRDefault="00D64F3E" w:rsidP="00D64F3E">
      <w:pPr>
        <w:numPr>
          <w:ilvl w:val="0"/>
          <w:numId w:val="26"/>
        </w:numPr>
      </w:pPr>
      <w:r w:rsidRPr="00D64F3E">
        <w:t>"ФосАгро": как обеспечить цифровой суверенитет - РИА Новости</w:t>
      </w:r>
      <w:r>
        <w:t xml:space="preserve"> </w:t>
      </w:r>
      <w:r w:rsidRPr="00D64F3E">
        <w:rPr>
          <w:rFonts w:cs="Times New Roman"/>
          <w:lang w:eastAsia="ru-RU"/>
        </w:rPr>
        <w:t xml:space="preserve">– Электронный ресурс. – </w:t>
      </w:r>
      <w:r w:rsidRPr="00D64F3E">
        <w:rPr>
          <w:rFonts w:cs="Times New Roman"/>
          <w:lang w:val="en-US" w:eastAsia="ru-RU"/>
        </w:rPr>
        <w:t>URL</w:t>
      </w:r>
      <w:r w:rsidRPr="00D64F3E">
        <w:rPr>
          <w:rFonts w:cs="Times New Roman"/>
          <w:lang w:eastAsia="ru-RU"/>
        </w:rPr>
        <w:t xml:space="preserve">: </w:t>
      </w:r>
      <w:r>
        <w:t>«</w:t>
      </w:r>
      <w:r w:rsidRPr="00D64F3E">
        <w:t>https://ria.ru/20250319/fosagrotsifrovoysuverenitet--2005925813.html</w:t>
      </w:r>
      <w:r>
        <w:t>». (Дата обращения: 17.05.2026);</w:t>
      </w:r>
    </w:p>
    <w:p w14:paraId="37111B3A" w14:textId="30410CF4" w:rsidR="000E2A81" w:rsidRPr="004B201E" w:rsidRDefault="000E2A81" w:rsidP="000E2A81">
      <w:pPr>
        <w:numPr>
          <w:ilvl w:val="0"/>
          <w:numId w:val="26"/>
        </w:numPr>
      </w:pPr>
      <w:r>
        <w:t xml:space="preserve">Проект ФосАгро по внедрению ИИ-агентов в систему управления производством отмечен наградой независимой </w:t>
      </w:r>
      <w:r w:rsidR="00D64F3E" w:rsidRPr="00D64F3E">
        <w:t>отраслевой</w:t>
      </w:r>
      <w:r w:rsidR="00D64F3E">
        <w:t xml:space="preserve"> </w:t>
      </w:r>
      <w:r>
        <w:t xml:space="preserve">премии Data Award 2026 </w:t>
      </w:r>
      <w:r w:rsidRPr="000E2A81">
        <w:rPr>
          <w:rFonts w:cs="Times New Roman"/>
          <w:lang w:eastAsia="ru-RU"/>
        </w:rPr>
        <w:t xml:space="preserve">– Электронный ресурс. – </w:t>
      </w:r>
      <w:r w:rsidRPr="000E2A81">
        <w:rPr>
          <w:rFonts w:cs="Times New Roman"/>
          <w:lang w:val="en-US" w:eastAsia="ru-RU"/>
        </w:rPr>
        <w:t>URL</w:t>
      </w:r>
      <w:r w:rsidRPr="000E2A81">
        <w:rPr>
          <w:rFonts w:cs="Times New Roman"/>
          <w:lang w:eastAsia="ru-RU"/>
        </w:rPr>
        <w:t>: «</w:t>
      </w:r>
      <w:r>
        <w:t>https://www.phosagro.ru/press/company/</w:t>
      </w:r>
      <w:r w:rsidR="00D64F3E">
        <w:t xml:space="preserve"> </w:t>
      </w:r>
      <w:r>
        <w:t>proekt-fosagro-po-vnedreniyu-ii-agentov-v-sistemu-upravleniya-proizvodstvom-otmechen-nagradoy-nezavi/». (Дата обращения: 17.05.2026);</w:t>
      </w:r>
    </w:p>
    <w:p w14:paraId="4CB1F7BA" w14:textId="611076A5" w:rsidR="00034CB0" w:rsidRDefault="004B201E" w:rsidP="00B5413B">
      <w:pPr>
        <w:numPr>
          <w:ilvl w:val="0"/>
          <w:numId w:val="26"/>
        </w:numPr>
      </w:pPr>
      <w:r>
        <w:t>Корпоративный контроль –</w:t>
      </w:r>
      <w:r w:rsidRPr="004B201E">
        <w:t xml:space="preserve"> </w:t>
      </w:r>
      <w:r>
        <w:t>Интегрированный отчёт ПАО «Фосагро» за 2024 г.</w:t>
      </w:r>
      <w:r w:rsidRPr="004B201E">
        <w:t xml:space="preserve"> </w:t>
      </w:r>
      <w:r w:rsidRPr="004B201E">
        <w:rPr>
          <w:rFonts w:cs="Times New Roman"/>
          <w:lang w:eastAsia="ru-RU"/>
        </w:rPr>
        <w:t xml:space="preserve">– Электронный ресурс. – </w:t>
      </w:r>
      <w:r w:rsidRPr="004B201E">
        <w:rPr>
          <w:rFonts w:cs="Times New Roman"/>
          <w:lang w:val="en-US" w:eastAsia="ru-RU"/>
        </w:rPr>
        <w:t>URL</w:t>
      </w:r>
      <w:r w:rsidRPr="004B201E">
        <w:rPr>
          <w:rFonts w:cs="Times New Roman"/>
          <w:lang w:eastAsia="ru-RU"/>
        </w:rPr>
        <w:t>: «</w:t>
      </w:r>
      <w:r>
        <w:t>https://ar2024.phosagro.ru/corporate-governance/corporate-controls». (Дата обращения: 17.05.2026).</w:t>
      </w:r>
    </w:p>
    <w:p w14:paraId="4278FCDA" w14:textId="7977A91B" w:rsidR="007271DB" w:rsidRDefault="00553581" w:rsidP="00553581">
      <w:r>
        <w:t>Следующая литература описывает стандарты и подходы к разработке современных информационных систем:</w:t>
      </w:r>
    </w:p>
    <w:p w14:paraId="24969ED8" w14:textId="04C0373B" w:rsidR="002F7378" w:rsidRDefault="00553581" w:rsidP="00553581">
      <w:pPr>
        <w:numPr>
          <w:ilvl w:val="0"/>
          <w:numId w:val="34"/>
        </w:numPr>
      </w:pPr>
      <w:r>
        <w:t xml:space="preserve">Берг, Дмитрий Борисович. Управление жизненным циклом информационных </w:t>
      </w:r>
      <w:proofErr w:type="gramStart"/>
      <w:r>
        <w:t>систем :</w:t>
      </w:r>
      <w:proofErr w:type="gramEnd"/>
      <w:r>
        <w:t xml:space="preserve"> учебное пособие / Д.Б. Берг, О.М. Зверева, А.Ю. Вишнякова ; М-во науки и высшего образования РФ. — </w:t>
      </w:r>
      <w:proofErr w:type="gramStart"/>
      <w:r>
        <w:t>Екатеринбург :</w:t>
      </w:r>
      <w:proofErr w:type="gramEnd"/>
      <w:r>
        <w:t xml:space="preserve"> Изд-во Урал. ун-та, 2022.— 94 с.</w:t>
      </w:r>
    </w:p>
    <w:p w14:paraId="1307536E" w14:textId="24C0DFC0" w:rsidR="00553581" w:rsidRDefault="00553581" w:rsidP="00553581">
      <w:pPr>
        <w:numPr>
          <w:ilvl w:val="0"/>
          <w:numId w:val="34"/>
        </w:numPr>
      </w:pPr>
      <w:r>
        <w:t>Буч, Г., Язык UML. Руководство пользователя / Грейди Буч, Джеймс Рамбо, Айвар Джекобсон. – М.: ДМК, 2015. – 432 с.</w:t>
      </w:r>
    </w:p>
    <w:p w14:paraId="173E6743" w14:textId="2AA12D0F" w:rsidR="000550B0" w:rsidRDefault="00553581" w:rsidP="00553581">
      <w:pPr>
        <w:numPr>
          <w:ilvl w:val="0"/>
          <w:numId w:val="34"/>
        </w:numPr>
      </w:pPr>
      <w:proofErr w:type="spellStart"/>
      <w:r>
        <w:t>Галимянов</w:t>
      </w:r>
      <w:proofErr w:type="spellEnd"/>
      <w:r>
        <w:t xml:space="preserve">, Ф.А. Архитектура информационных систем // </w:t>
      </w:r>
      <w:proofErr w:type="spellStart"/>
      <w:r>
        <w:t>Галимянов</w:t>
      </w:r>
      <w:proofErr w:type="spellEnd"/>
      <w:r>
        <w:t xml:space="preserve"> Ф.А. – Казань: Казан. ун-т, 2019. – 117 с.</w:t>
      </w:r>
    </w:p>
    <w:p w14:paraId="0E62E267" w14:textId="3F8A4A02" w:rsidR="000E57F1" w:rsidRDefault="00553581" w:rsidP="000E57F1">
      <w:pPr>
        <w:numPr>
          <w:ilvl w:val="0"/>
          <w:numId w:val="34"/>
        </w:numPr>
      </w:pPr>
      <w:r w:rsidRPr="00553581">
        <w:t>Иванова Г.С.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  <w:r w:rsidR="000E57F1">
        <w:t>.</w:t>
      </w:r>
    </w:p>
    <w:p w14:paraId="7ECF6295" w14:textId="77777777" w:rsidR="007C217C" w:rsidRDefault="007C217C" w:rsidP="007C217C"/>
    <w:p w14:paraId="7C8727CD" w14:textId="77777777" w:rsidR="007C217C" w:rsidRDefault="007C217C" w:rsidP="007C217C"/>
    <w:p w14:paraId="1AC05DF2" w14:textId="1C2296B8" w:rsidR="007C217C" w:rsidRPr="007C217C" w:rsidRDefault="007C217C" w:rsidP="007C217C">
      <w:pPr>
        <w:ind w:firstLine="0"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9</w:t>
      </w:r>
    </w:p>
    <w:p w14:paraId="2E512AC6" w14:textId="25239185" w:rsidR="00FA430B" w:rsidRDefault="007C1436" w:rsidP="00553581">
      <w:r>
        <w:t xml:space="preserve">Следующая литература описывает стандарты </w:t>
      </w:r>
      <w:r w:rsidRPr="007C1436">
        <w:t>в области информационных технологий, разработки автоматизированных систем</w:t>
      </w:r>
      <w:r w:rsidR="00835D8A">
        <w:t xml:space="preserve"> и систем </w:t>
      </w:r>
      <w:r w:rsidR="00835D8A" w:rsidRPr="00835D8A">
        <w:t>искусственного интеллекта</w:t>
      </w:r>
      <w:r w:rsidR="00C205E4">
        <w:t xml:space="preserve"> в </w:t>
      </w:r>
      <w:r w:rsidR="00C205E4" w:rsidRPr="00C205E4">
        <w:t>критической информационной инфраструктуре</w:t>
      </w:r>
      <w:r>
        <w:t>:</w:t>
      </w:r>
    </w:p>
    <w:p w14:paraId="5A1CAFCB" w14:textId="2A017DD8" w:rsidR="00FA430B" w:rsidRDefault="00FA430B" w:rsidP="007C1436">
      <w:pPr>
        <w:numPr>
          <w:ilvl w:val="0"/>
          <w:numId w:val="35"/>
        </w:numPr>
      </w:pPr>
      <w:r w:rsidRPr="00FA430B">
        <w:t>ГОСТ 33707—2016</w:t>
      </w:r>
      <w:r w:rsidR="007C1436">
        <w:t>.</w:t>
      </w:r>
      <w:r w:rsidRPr="00FA430B">
        <w:t xml:space="preserve"> «Информационные технологии. Словарь»</w:t>
      </w:r>
      <w:r w:rsidR="007C1436">
        <w:t>;</w:t>
      </w:r>
    </w:p>
    <w:p w14:paraId="3A1812AF" w14:textId="059284AC" w:rsidR="00FA430B" w:rsidRDefault="00FA430B" w:rsidP="007C1436">
      <w:pPr>
        <w:numPr>
          <w:ilvl w:val="0"/>
          <w:numId w:val="35"/>
        </w:numPr>
      </w:pPr>
      <w:r>
        <w:t>ГОСТ Р ИСО/МЭК 20546-2019</w:t>
      </w:r>
      <w:r w:rsidR="007C1436">
        <w:t>.</w:t>
      </w:r>
      <w:r>
        <w:t xml:space="preserve"> «Информационные технологии. Большие данные. Обзор и словарь</w:t>
      </w:r>
      <w:r w:rsidR="007C1436">
        <w:t>»;</w:t>
      </w:r>
    </w:p>
    <w:p w14:paraId="35DED20A" w14:textId="604F0FC8" w:rsidR="007C1436" w:rsidRDefault="007C1436" w:rsidP="007C1436">
      <w:pPr>
        <w:numPr>
          <w:ilvl w:val="0"/>
          <w:numId w:val="35"/>
        </w:numPr>
      </w:pPr>
      <w:r w:rsidRPr="007C1436">
        <w:t>ГОСТ Р ИСО/МЭК 12207—2010</w:t>
      </w:r>
      <w:r>
        <w:t>. «Информационная технология. Системная и программная инженерия. Процессы жизненного цикла программных средств»;</w:t>
      </w:r>
    </w:p>
    <w:p w14:paraId="041C5280" w14:textId="5E7742D1" w:rsidR="007C1436" w:rsidRDefault="00835D8A" w:rsidP="0021118F">
      <w:pPr>
        <w:numPr>
          <w:ilvl w:val="0"/>
          <w:numId w:val="35"/>
        </w:numPr>
      </w:pPr>
      <w:r w:rsidRPr="00835D8A">
        <w:t>ГОСТ Р 59277</w:t>
      </w:r>
      <w:r>
        <w:t xml:space="preserve"> </w:t>
      </w:r>
      <w:r w:rsidRPr="00835D8A">
        <w:t>— 2020</w:t>
      </w:r>
      <w:r>
        <w:t>.</w:t>
      </w:r>
      <w:r w:rsidRPr="00835D8A">
        <w:t xml:space="preserve"> </w:t>
      </w:r>
      <w:r>
        <w:t>«Системы искусственного интеллекта. Классификация систем искусственного интеллекта»;</w:t>
      </w:r>
    </w:p>
    <w:p w14:paraId="4EE2C6E3" w14:textId="6764E37C" w:rsidR="00C205E4" w:rsidRDefault="00C205E4" w:rsidP="0021118F">
      <w:pPr>
        <w:numPr>
          <w:ilvl w:val="0"/>
          <w:numId w:val="35"/>
        </w:numPr>
      </w:pPr>
      <w:r w:rsidRPr="00C205E4">
        <w:t>ПНСТ 1046-2026 «Искусственный интеллект в критической информационной инфраструктуре. Общие положения»</w:t>
      </w:r>
      <w:r>
        <w:t>;</w:t>
      </w:r>
    </w:p>
    <w:p w14:paraId="29B1E4FF" w14:textId="414C0ED9" w:rsidR="00C205E4" w:rsidRDefault="00C205E4" w:rsidP="0021118F">
      <w:pPr>
        <w:numPr>
          <w:ilvl w:val="0"/>
          <w:numId w:val="35"/>
        </w:numPr>
      </w:pPr>
      <w:r w:rsidRPr="00C205E4">
        <w:t>ГОСТ Р 72514-2026 «Искусственный интеллект. Оценка воздействия системы искусственного интеллекта»</w:t>
      </w:r>
      <w:r>
        <w:t>.</w:t>
      </w:r>
    </w:p>
    <w:p w14:paraId="42F0A719" w14:textId="460E5149" w:rsidR="00553581" w:rsidRDefault="00553581" w:rsidP="00553581">
      <w:r>
        <w:t>Следующая литература описывает</w:t>
      </w:r>
      <w:r w:rsidR="000E57F1">
        <w:t xml:space="preserve"> положения и принципы разработки систем на основе технологий искусственного интеллекта:</w:t>
      </w:r>
    </w:p>
    <w:p w14:paraId="7F9EDAE3" w14:textId="395AB29E" w:rsidR="000E57F1" w:rsidRDefault="000E57F1" w:rsidP="00C205E4">
      <w:pPr>
        <w:numPr>
          <w:ilvl w:val="0"/>
          <w:numId w:val="36"/>
        </w:numPr>
      </w:pPr>
      <w:r>
        <w:t>Душкин Р. В. RAG-системы: от теории к практике. – М.: ДМК Пресс, 2025. – 286 с.: ил</w:t>
      </w:r>
      <w:r w:rsidR="00C205E4">
        <w:t>.;</w:t>
      </w:r>
    </w:p>
    <w:p w14:paraId="4F72FB6E" w14:textId="26D908B1" w:rsidR="00F213F1" w:rsidRDefault="00F213F1" w:rsidP="00C205E4">
      <w:pPr>
        <w:numPr>
          <w:ilvl w:val="0"/>
          <w:numId w:val="36"/>
        </w:numPr>
      </w:pPr>
      <w:r w:rsidRPr="00F213F1">
        <w:t xml:space="preserve">Искусственный интеллект. </w:t>
      </w:r>
      <w:proofErr w:type="gramStart"/>
      <w:r w:rsidRPr="00F213F1">
        <w:t>Инноватика :</w:t>
      </w:r>
      <w:proofErr w:type="gramEnd"/>
      <w:r w:rsidRPr="00F213F1">
        <w:t xml:space="preserve"> учебное пособие / Ю. А. </w:t>
      </w:r>
      <w:proofErr w:type="spellStart"/>
      <w:r w:rsidRPr="00F213F1">
        <w:t>Антохина</w:t>
      </w:r>
      <w:proofErr w:type="spellEnd"/>
      <w:r w:rsidRPr="00F213F1">
        <w:t xml:space="preserve">, М. Л. Кричевский, Ю. А. Мартынова, А. А. </w:t>
      </w:r>
      <w:proofErr w:type="spellStart"/>
      <w:r w:rsidRPr="00F213F1">
        <w:t>Оводенко</w:t>
      </w:r>
      <w:proofErr w:type="spellEnd"/>
      <w:r w:rsidRPr="00F213F1">
        <w:t>. — Санкт-</w:t>
      </w:r>
      <w:proofErr w:type="gramStart"/>
      <w:r w:rsidRPr="00F213F1">
        <w:t>Петербург :</w:t>
      </w:r>
      <w:proofErr w:type="gramEnd"/>
      <w:r w:rsidRPr="00F213F1">
        <w:t xml:space="preserve"> ГУАП, 2023. — 320 с. — ISBN 978-5-8088-1830-9. — </w:t>
      </w:r>
      <w:proofErr w:type="gramStart"/>
      <w:r w:rsidRPr="00F213F1">
        <w:t>Текст :</w:t>
      </w:r>
      <w:proofErr w:type="gramEnd"/>
      <w:r w:rsidRPr="00F213F1">
        <w:t xml:space="preserve"> электронный // Лань : электронно-библиотечная система. — URL: https://e.lanbook.com/book/341003 (дата обращения: 21.05.2026). — Режим доступа: для </w:t>
      </w:r>
      <w:proofErr w:type="spellStart"/>
      <w:r w:rsidRPr="00F213F1">
        <w:t>авториз</w:t>
      </w:r>
      <w:proofErr w:type="spellEnd"/>
      <w:r w:rsidRPr="00F213F1">
        <w:t>. пользователей</w:t>
      </w:r>
      <w:r>
        <w:t>;</w:t>
      </w:r>
    </w:p>
    <w:p w14:paraId="7F9C5195" w14:textId="77777777" w:rsidR="007C217C" w:rsidRDefault="007C217C" w:rsidP="007C217C"/>
    <w:p w14:paraId="3EF25FFD" w14:textId="77777777" w:rsidR="007C217C" w:rsidRDefault="007C217C" w:rsidP="007C217C"/>
    <w:p w14:paraId="401F0666" w14:textId="77777777" w:rsidR="007C217C" w:rsidRDefault="007C217C" w:rsidP="007C217C"/>
    <w:p w14:paraId="5D709984" w14:textId="77777777" w:rsidR="007C217C" w:rsidRDefault="007C217C" w:rsidP="007C217C"/>
    <w:p w14:paraId="72E72B47" w14:textId="77777777" w:rsidR="007C217C" w:rsidRDefault="007C217C" w:rsidP="007C217C"/>
    <w:p w14:paraId="76E48E9C" w14:textId="60661054" w:rsidR="007C217C" w:rsidRPr="007C217C" w:rsidRDefault="007C217C" w:rsidP="007C217C">
      <w:pPr>
        <w:ind w:firstLine="0"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9</w:t>
      </w:r>
      <w:r>
        <w:rPr>
          <w:color w:val="7F7F7F" w:themeColor="text1" w:themeTint="80"/>
        </w:rPr>
        <w:t>.1</w:t>
      </w:r>
    </w:p>
    <w:p w14:paraId="27BB66AE" w14:textId="0C50D67D" w:rsidR="001C7DE0" w:rsidRDefault="001C7DE0" w:rsidP="00C205E4">
      <w:pPr>
        <w:numPr>
          <w:ilvl w:val="0"/>
          <w:numId w:val="36"/>
        </w:numPr>
      </w:pPr>
      <w:r w:rsidRPr="001C7DE0">
        <w:t xml:space="preserve">Колмогорова, С. С. Обработка данных алгоритмами искусственного интеллекта в системе интернета </w:t>
      </w:r>
      <w:proofErr w:type="gramStart"/>
      <w:r w:rsidRPr="001C7DE0">
        <w:t>вещей :</w:t>
      </w:r>
      <w:proofErr w:type="gramEnd"/>
      <w:r w:rsidRPr="001C7DE0">
        <w:t xml:space="preserve"> учебное пособие для вузов // Колмогорова. С. С. — 3-е изд., стер. — Санкт-</w:t>
      </w:r>
      <w:proofErr w:type="gramStart"/>
      <w:r w:rsidRPr="001C7DE0">
        <w:t>Петербург :</w:t>
      </w:r>
      <w:proofErr w:type="gramEnd"/>
      <w:r w:rsidRPr="001C7DE0">
        <w:t xml:space="preserve"> Лань, 2025. — ISBN 978-5-507-53069-4. — </w:t>
      </w:r>
      <w:proofErr w:type="gramStart"/>
      <w:r w:rsidRPr="001C7DE0">
        <w:t>Текст :</w:t>
      </w:r>
      <w:proofErr w:type="gramEnd"/>
      <w:r w:rsidRPr="001C7DE0">
        <w:t xml:space="preserve"> электронный // Лань : электронно-библиотечная система. – Электронный ресурс. – URL: «https://e.lanbook.com/book/471593» (дата обращения: 09.03.2026). — Режим доступа: для </w:t>
      </w:r>
      <w:proofErr w:type="spellStart"/>
      <w:r w:rsidRPr="001C7DE0">
        <w:t>авториз</w:t>
      </w:r>
      <w:proofErr w:type="spellEnd"/>
      <w:r w:rsidRPr="001C7DE0">
        <w:t>. пользователей</w:t>
      </w:r>
      <w:r>
        <w:t>;</w:t>
      </w:r>
    </w:p>
    <w:p w14:paraId="500C4224" w14:textId="75C1071A" w:rsidR="002F7378" w:rsidRDefault="000E57F1" w:rsidP="00964845">
      <w:pPr>
        <w:numPr>
          <w:ilvl w:val="0"/>
          <w:numId w:val="36"/>
        </w:numPr>
      </w:pPr>
      <w:r w:rsidRPr="000B6D70">
        <w:t xml:space="preserve">Митяков, Е. С. Искусственный интеллект и машинное </w:t>
      </w:r>
      <w:proofErr w:type="gramStart"/>
      <w:r w:rsidRPr="000B6D70">
        <w:t>обучение :</w:t>
      </w:r>
      <w:proofErr w:type="gramEnd"/>
      <w:r w:rsidRPr="000B6D70">
        <w:t xml:space="preserve"> учебное пособие для вузов / Е. С. Митяков, А. Г. Шмелева, А. И. Ладынин. — 2-е изд., стер. — Санкт-</w:t>
      </w:r>
      <w:proofErr w:type="gramStart"/>
      <w:r w:rsidRPr="000B6D70">
        <w:t>Петербург :</w:t>
      </w:r>
      <w:proofErr w:type="gramEnd"/>
      <w:r w:rsidRPr="000B6D70">
        <w:t xml:space="preserve"> Лань, 2026. — ISBN 978-5-507-51198-3. — </w:t>
      </w:r>
      <w:proofErr w:type="gramStart"/>
      <w:r w:rsidRPr="000B6D70">
        <w:t>Текст :</w:t>
      </w:r>
      <w:proofErr w:type="gramEnd"/>
      <w:r w:rsidRPr="000B6D70">
        <w:t xml:space="preserve"> электронный // Лань : электронно-библиотечная система. — URL: https://e.lanbook.com/book/507451 (дата обращения: 09.03.2026). — Режим доступа: для </w:t>
      </w:r>
      <w:proofErr w:type="spellStart"/>
      <w:r w:rsidRPr="000B6D70">
        <w:t>авториз</w:t>
      </w:r>
      <w:proofErr w:type="spellEnd"/>
      <w:r w:rsidRPr="000B6D70">
        <w:t>. пользователей. — С. 1.</w:t>
      </w:r>
    </w:p>
    <w:p w14:paraId="42556B92" w14:textId="77777777" w:rsidR="00776FC0" w:rsidRDefault="00776FC0" w:rsidP="00776FC0">
      <w:bookmarkStart w:id="5" w:name="_Hlk227532617"/>
      <w:bookmarkStart w:id="6" w:name="_Hlk227533307"/>
      <w:bookmarkStart w:id="7" w:name="_Hlk227311971"/>
      <w:r w:rsidRPr="00075AD9">
        <w:t>Разработку спецификаций ПО начинают с анализа требований к функциональности</w:t>
      </w:r>
      <w:r>
        <w:t xml:space="preserve"> будущей системы (подробнее про требования к функциональным характеристикам в </w:t>
      </w:r>
      <w:r w:rsidRPr="00895C5E">
        <w:t>«Приложени</w:t>
      </w:r>
      <w:r>
        <w:t>е</w:t>
      </w:r>
      <w:r w:rsidRPr="00895C5E">
        <w:t xml:space="preserve"> 1. Техническое задание»</w:t>
      </w:r>
      <w:r>
        <w:t>)</w:t>
      </w:r>
      <w:r w:rsidRPr="00075AD9">
        <w:t>.</w:t>
      </w:r>
    </w:p>
    <w:p w14:paraId="620C86C5" w14:textId="4356BCFE" w:rsidR="00776FC0" w:rsidRDefault="00776FC0" w:rsidP="00776FC0">
      <w:r w:rsidRPr="00075AD9">
        <w:t>В процессе анализа выявляю</w:t>
      </w:r>
      <w:r w:rsidRPr="007A02B9">
        <w:t>т внешних пользователей разрабатываемого ПО и перечень отдельных аспектов его поведения</w:t>
      </w:r>
      <w:r>
        <w:t xml:space="preserve"> при</w:t>
      </w:r>
      <w:r w:rsidRPr="007A02B9">
        <w:t xml:space="preserve"> взаимодействи</w:t>
      </w:r>
      <w:r>
        <w:t>и</w:t>
      </w:r>
      <w:r w:rsidRPr="007A02B9">
        <w:t xml:space="preserve"> с пользователями </w:t>
      </w:r>
      <w:r w:rsidR="00790F91">
        <w:t>[1</w:t>
      </w:r>
      <w:r>
        <w:t>,</w:t>
      </w:r>
      <w:r w:rsidRPr="007A02B9">
        <w:t xml:space="preserve"> с.127].</w:t>
      </w:r>
    </w:p>
    <w:bookmarkEnd w:id="5"/>
    <w:bookmarkEnd w:id="6"/>
    <w:bookmarkEnd w:id="7"/>
    <w:p w14:paraId="159B1F64" w14:textId="2FE6573F" w:rsidR="00776FC0" w:rsidRDefault="00776FC0" w:rsidP="00776FC0">
      <w:r w:rsidRPr="00C34530">
        <w:t xml:space="preserve">Сценарий – это последовательности действий, которые </w:t>
      </w:r>
      <w:r w:rsidRPr="00A84B6A">
        <w:t xml:space="preserve">описывают взаимодействие пользователя с моделируемой </w:t>
      </w:r>
      <w:r w:rsidRPr="00431CBD">
        <w:t xml:space="preserve">системой </w:t>
      </w:r>
      <w:r w:rsidR="00790F91">
        <w:t>[2</w:t>
      </w:r>
      <w:r w:rsidRPr="00431CBD">
        <w:t>].</w:t>
      </w:r>
    </w:p>
    <w:p w14:paraId="7B100169" w14:textId="77777777" w:rsidR="00776FC0" w:rsidRDefault="00776FC0" w:rsidP="00776FC0">
      <w:r>
        <w:t xml:space="preserve">Существуют такие </w:t>
      </w:r>
      <w:r w:rsidRPr="003A00FD">
        <w:t>производственно-технически</w:t>
      </w:r>
      <w:r>
        <w:t>е</w:t>
      </w:r>
      <w:r w:rsidRPr="003A00FD">
        <w:t xml:space="preserve"> сценари</w:t>
      </w:r>
      <w:r>
        <w:t>и:</w:t>
      </w:r>
    </w:p>
    <w:p w14:paraId="3013214A" w14:textId="77777777" w:rsidR="00776FC0" w:rsidRDefault="00776FC0" w:rsidP="00776FC0">
      <w:pPr>
        <w:numPr>
          <w:ilvl w:val="0"/>
          <w:numId w:val="63"/>
        </w:numPr>
      </w:pPr>
      <w:r>
        <w:t>э</w:t>
      </w:r>
      <w:r w:rsidRPr="00A85E2B">
        <w:t>ксплуатационные (штатные)</w:t>
      </w:r>
      <w:r>
        <w:t xml:space="preserve"> – о</w:t>
      </w:r>
      <w:r w:rsidRPr="00A85E2B">
        <w:t>писывают</w:t>
      </w:r>
      <w:r>
        <w:t xml:space="preserve"> </w:t>
      </w:r>
      <w:r w:rsidRPr="00A85E2B">
        <w:t>стандартный запуск, работу и остановку агрегата в нормальном режиме</w:t>
      </w:r>
      <w:r>
        <w:t>;</w:t>
      </w:r>
    </w:p>
    <w:p w14:paraId="68F0EF5E" w14:textId="77777777" w:rsidR="00776FC0" w:rsidRDefault="00776FC0" w:rsidP="00776FC0">
      <w:pPr>
        <w:numPr>
          <w:ilvl w:val="0"/>
          <w:numId w:val="63"/>
        </w:numPr>
      </w:pPr>
      <w:r>
        <w:t>а</w:t>
      </w:r>
      <w:r w:rsidRPr="00A85E2B">
        <w:t>варийные (П</w:t>
      </w:r>
      <w:r>
        <w:t xml:space="preserve">лан </w:t>
      </w:r>
      <w:r w:rsidRPr="00A85E2B">
        <w:t>Л</w:t>
      </w:r>
      <w:r>
        <w:t xml:space="preserve">иквидации </w:t>
      </w:r>
      <w:r w:rsidRPr="00A85E2B">
        <w:t>А</w:t>
      </w:r>
      <w:r>
        <w:t>варий</w:t>
      </w:r>
      <w:r w:rsidRPr="00A85E2B">
        <w:t>)</w:t>
      </w:r>
      <w:r>
        <w:t xml:space="preserve"> –</w:t>
      </w:r>
      <w:r w:rsidRPr="00A85E2B">
        <w:t xml:space="preserve"> </w:t>
      </w:r>
      <w:r>
        <w:t>и</w:t>
      </w:r>
      <w:r w:rsidRPr="00A85E2B">
        <w:t>нструкции</w:t>
      </w:r>
      <w:r>
        <w:t xml:space="preserve"> </w:t>
      </w:r>
      <w:r w:rsidRPr="00A85E2B">
        <w:t>по действиям</w:t>
      </w:r>
      <w:r>
        <w:t xml:space="preserve"> персонала</w:t>
      </w:r>
      <w:r w:rsidRPr="00A85E2B">
        <w:t xml:space="preserve"> при критических отказах, пожарах или выбросах</w:t>
      </w:r>
      <w:r>
        <w:t>;</w:t>
      </w:r>
    </w:p>
    <w:p w14:paraId="7E1BE108" w14:textId="77777777" w:rsidR="00776FC0" w:rsidRDefault="00776FC0" w:rsidP="00776FC0">
      <w:pPr>
        <w:numPr>
          <w:ilvl w:val="0"/>
          <w:numId w:val="63"/>
        </w:numPr>
      </w:pPr>
      <w:r>
        <w:t>р</w:t>
      </w:r>
      <w:r w:rsidRPr="002A7D39">
        <w:t>емонтные/</w:t>
      </w:r>
      <w:r>
        <w:t>с</w:t>
      </w:r>
      <w:r w:rsidRPr="002A7D39">
        <w:t>ервисные</w:t>
      </w:r>
      <w:r>
        <w:t xml:space="preserve"> – </w:t>
      </w:r>
      <w:r w:rsidRPr="002A7D39">
        <w:t>для</w:t>
      </w:r>
      <w:r>
        <w:t xml:space="preserve"> </w:t>
      </w:r>
      <w:r w:rsidRPr="002A7D39">
        <w:t xml:space="preserve">обслуживания </w:t>
      </w:r>
      <w:r>
        <w:t>(</w:t>
      </w:r>
      <w:r w:rsidRPr="002A7D39">
        <w:t>дефектовка, замена</w:t>
      </w:r>
      <w:r>
        <w:t xml:space="preserve">, </w:t>
      </w:r>
      <w:r w:rsidRPr="002A7D39">
        <w:t>чистка</w:t>
      </w:r>
      <w:r>
        <w:t>);</w:t>
      </w:r>
    </w:p>
    <w:p w14:paraId="0E94E1BA" w14:textId="77777777" w:rsidR="00776FC0" w:rsidRDefault="00776FC0" w:rsidP="00776FC0">
      <w:pPr>
        <w:numPr>
          <w:ilvl w:val="0"/>
          <w:numId w:val="63"/>
        </w:numPr>
      </w:pPr>
      <w:r>
        <w:t>с</w:t>
      </w:r>
      <w:r w:rsidRPr="002A7D39">
        <w:t>ценарные проверки (</w:t>
      </w:r>
      <w:r>
        <w:t>т</w:t>
      </w:r>
      <w:r w:rsidRPr="002A7D39">
        <w:t>ест-кейсы)</w:t>
      </w:r>
      <w:r>
        <w:t xml:space="preserve"> – </w:t>
      </w:r>
      <w:r w:rsidRPr="002A7D39">
        <w:t>для</w:t>
      </w:r>
      <w:r>
        <w:t xml:space="preserve"> </w:t>
      </w:r>
      <w:r w:rsidRPr="002A7D39">
        <w:t>проверки работоспособности защитных систем и датчиков.</w:t>
      </w:r>
    </w:p>
    <w:p w14:paraId="0D11B430" w14:textId="77777777" w:rsidR="007C217C" w:rsidRDefault="007C217C" w:rsidP="007C217C"/>
    <w:p w14:paraId="06F20056" w14:textId="7723A01D" w:rsidR="007C217C" w:rsidRPr="007C217C" w:rsidRDefault="007C217C" w:rsidP="007C217C">
      <w:pPr>
        <w:ind w:firstLine="0"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9.</w:t>
      </w:r>
      <w:r>
        <w:rPr>
          <w:color w:val="7F7F7F" w:themeColor="text1" w:themeTint="80"/>
        </w:rPr>
        <w:t>2</w:t>
      </w:r>
    </w:p>
    <w:p w14:paraId="00A44CC1" w14:textId="77777777" w:rsidR="00776FC0" w:rsidRDefault="00776FC0" w:rsidP="00776FC0">
      <w:r>
        <w:t>Сценарии также могут быть линейными (алгоритмическими) и разветвлёнными (ситуационными).</w:t>
      </w:r>
    </w:p>
    <w:p w14:paraId="3A2133B9" w14:textId="77777777" w:rsidR="00776FC0" w:rsidRDefault="00776FC0" w:rsidP="00776FC0">
      <w:r w:rsidRPr="00A84B6A">
        <w:t>Целью существования текущей системы является создание сценариев использования оборудования, инструкций персонала, производственных случаев</w:t>
      </w:r>
      <w:r>
        <w:t xml:space="preserve"> и тестов</w:t>
      </w:r>
      <w:r w:rsidRPr="00A84B6A">
        <w:t xml:space="preserve"> на основе нормативной документации целевого цеха.</w:t>
      </w:r>
    </w:p>
    <w:p w14:paraId="26CA0F1C" w14:textId="77777777" w:rsidR="00776FC0" w:rsidRDefault="00776FC0" w:rsidP="00776FC0">
      <w:bookmarkStart w:id="8" w:name="_Hlk227787960"/>
      <w:r w:rsidRPr="006C5A17">
        <w:t>Сначала сценарист на основе регламента</w:t>
      </w:r>
      <w:r>
        <w:t xml:space="preserve"> цеха</w:t>
      </w:r>
      <w:r w:rsidRPr="006C5A17">
        <w:t xml:space="preserve"> пишет последовательность действий</w:t>
      </w:r>
      <w:r>
        <w:t xml:space="preserve"> </w:t>
      </w:r>
      <w:r w:rsidRPr="006C5A17">
        <w:t>(само действие, дополнительная информация, придумываются тесты, аудио</w:t>
      </w:r>
      <w:r>
        <w:t>-</w:t>
      </w:r>
      <w:r w:rsidRPr="006C5A17">
        <w:t xml:space="preserve">диалоги, какие картинки изобразить, анимацию </w:t>
      </w:r>
      <w:r>
        <w:t>воспроизвести и прочее</w:t>
      </w:r>
      <w:r w:rsidRPr="006C5A17">
        <w:t>)</w:t>
      </w:r>
      <w:r>
        <w:t>.</w:t>
      </w:r>
    </w:p>
    <w:bookmarkEnd w:id="8"/>
    <w:p w14:paraId="30B26E61" w14:textId="77777777" w:rsidR="00776FC0" w:rsidRDefault="00776FC0" w:rsidP="00776FC0">
      <w:r>
        <w:t>Результат работы сценариста</w:t>
      </w:r>
      <w:r w:rsidRPr="006C5A17">
        <w:t xml:space="preserve"> отправляется в цех, его проверяют</w:t>
      </w:r>
      <w:r>
        <w:t xml:space="preserve"> и </w:t>
      </w:r>
      <w:r w:rsidRPr="006C5A17">
        <w:t>согласовывают утвержда</w:t>
      </w:r>
      <w:r>
        <w:t>ющий специалист/отдел,</w:t>
      </w:r>
      <w:r w:rsidRPr="006C5A17">
        <w:t xml:space="preserve"> выда</w:t>
      </w:r>
      <w:r>
        <w:t>ё</w:t>
      </w:r>
      <w:r w:rsidRPr="006C5A17">
        <w:t>т корректировки.</w:t>
      </w:r>
    </w:p>
    <w:p w14:paraId="48414479" w14:textId="77777777" w:rsidR="00776FC0" w:rsidRDefault="00776FC0" w:rsidP="00776FC0">
      <w:r>
        <w:t>С</w:t>
      </w:r>
      <w:r w:rsidRPr="006C5A17">
        <w:t xml:space="preserve">ценарист </w:t>
      </w:r>
      <w:r>
        <w:t>принимает и правит недочёты,</w:t>
      </w:r>
      <w:r w:rsidRPr="006C5A17">
        <w:t xml:space="preserve"> а дальше происходит сборка</w:t>
      </w:r>
      <w:r>
        <w:t xml:space="preserve"> сцены программистом, включающая ручное</w:t>
      </w:r>
      <w:r w:rsidRPr="00FA5F2C">
        <w:t xml:space="preserve"> расставл</w:t>
      </w:r>
      <w:r>
        <w:t>ение</w:t>
      </w:r>
      <w:r w:rsidRPr="00FA5F2C">
        <w:t xml:space="preserve"> точ</w:t>
      </w:r>
      <w:r>
        <w:t>ек</w:t>
      </w:r>
      <w:r w:rsidRPr="00FA5F2C">
        <w:t xml:space="preserve"> интереса</w:t>
      </w:r>
      <w:r>
        <w:t>, за отличием:</w:t>
      </w:r>
    </w:p>
    <w:p w14:paraId="0AECA981" w14:textId="77777777" w:rsidR="00776FC0" w:rsidRDefault="00776FC0" w:rsidP="00776FC0">
      <w:pPr>
        <w:numPr>
          <w:ilvl w:val="0"/>
          <w:numId w:val="64"/>
        </w:numPr>
      </w:pPr>
      <w:r w:rsidRPr="006C5A17">
        <w:t>если тренажёр</w:t>
      </w:r>
      <w:r>
        <w:t xml:space="preserve"> –</w:t>
      </w:r>
      <w:r w:rsidRPr="006C5A17">
        <w:t xml:space="preserve"> </w:t>
      </w:r>
      <w:r>
        <w:t>панорама</w:t>
      </w:r>
      <w:r w:rsidRPr="006C5A17">
        <w:t xml:space="preserve">, то делаются </w:t>
      </w:r>
      <w:r>
        <w:t xml:space="preserve">фотографии на </w:t>
      </w:r>
      <w:r w:rsidRPr="006C5A17">
        <w:t>360</w:t>
      </w:r>
      <w:r>
        <w:t xml:space="preserve"> градусов цехов;</w:t>
      </w:r>
    </w:p>
    <w:p w14:paraId="342F81A5" w14:textId="77777777" w:rsidR="00776FC0" w:rsidRDefault="00776FC0" w:rsidP="00776FC0">
      <w:pPr>
        <w:numPr>
          <w:ilvl w:val="0"/>
          <w:numId w:val="64"/>
        </w:numPr>
      </w:pPr>
      <w:r>
        <w:t xml:space="preserve">если тренажёр – </w:t>
      </w:r>
      <w:r w:rsidRPr="006C5A17">
        <w:t>3</w:t>
      </w:r>
      <w:r>
        <w:rPr>
          <w:lang w:val="en-US"/>
        </w:rPr>
        <w:t>D</w:t>
      </w:r>
      <w:r w:rsidRPr="00F92362">
        <w:t xml:space="preserve"> </w:t>
      </w:r>
      <w:r>
        <w:t>сцена,</w:t>
      </w:r>
      <w:r w:rsidRPr="006C5A17">
        <w:t xml:space="preserve"> </w:t>
      </w:r>
      <w:r>
        <w:t>то создаются «</w:t>
      </w:r>
      <w:proofErr w:type="spellStart"/>
      <w:r>
        <w:t>префабы</w:t>
      </w:r>
      <w:proofErr w:type="spellEnd"/>
      <w:r>
        <w:t>» оборудования.</w:t>
      </w:r>
    </w:p>
    <w:p w14:paraId="1D8D713C" w14:textId="77777777" w:rsidR="00776FC0" w:rsidRDefault="00776FC0" w:rsidP="00776FC0">
      <w:r>
        <w:t>Объектами текущей системы являются (рис. 3):</w:t>
      </w:r>
    </w:p>
    <w:p w14:paraId="563DB98D" w14:textId="77777777" w:rsidR="00776FC0" w:rsidRDefault="00776FC0" w:rsidP="00776FC0">
      <w:pPr>
        <w:numPr>
          <w:ilvl w:val="0"/>
          <w:numId w:val="65"/>
        </w:numPr>
      </w:pPr>
      <w:r>
        <w:t xml:space="preserve">Сценарный отдел – </w:t>
      </w:r>
      <w:r w:rsidRPr="00D83CBF">
        <w:t>это специалист</w:t>
      </w:r>
      <w:r>
        <w:t xml:space="preserve"> или группа специалистов</w:t>
      </w:r>
      <w:r w:rsidRPr="00D83CBF">
        <w:t>, которы</w:t>
      </w:r>
      <w:r>
        <w:t>й</w:t>
      </w:r>
      <w:r w:rsidRPr="00D83CBF">
        <w:t xml:space="preserve"> занимается разработкой, оптимизацией и контролем технологических процессов в различных отраслях производства</w:t>
      </w:r>
      <w:r>
        <w:t>, в частности сценариев для тренажёров</w:t>
      </w:r>
      <w:r w:rsidRPr="00D83CBF">
        <w:t>.</w:t>
      </w:r>
    </w:p>
    <w:p w14:paraId="19043D40" w14:textId="77777777" w:rsidR="00776FC0" w:rsidRDefault="00776FC0" w:rsidP="00776FC0">
      <w:pPr>
        <w:numPr>
          <w:ilvl w:val="0"/>
          <w:numId w:val="65"/>
        </w:numPr>
      </w:pPr>
      <w:r>
        <w:t>Утверждающий отдел – это специалист или группа специалистов, который ответственен за проверку сценария на соответствие всем регламентам цеха.</w:t>
      </w:r>
    </w:p>
    <w:p w14:paraId="52AE90B9" w14:textId="77777777" w:rsidR="00776FC0" w:rsidRDefault="00776FC0" w:rsidP="00776FC0">
      <w:pPr>
        <w:numPr>
          <w:ilvl w:val="0"/>
          <w:numId w:val="65"/>
        </w:numPr>
      </w:pPr>
      <w:r>
        <w:t xml:space="preserve">Программный отдел – </w:t>
      </w:r>
      <w:r w:rsidRPr="00D83CBF">
        <w:t>это специалист</w:t>
      </w:r>
      <w:r>
        <w:t xml:space="preserve"> или группа специалистов</w:t>
      </w:r>
      <w:r w:rsidRPr="00D83CBF">
        <w:t xml:space="preserve">, который занимается </w:t>
      </w:r>
      <w:r>
        <w:t>переносом сценария в формат, пригодный для тренажёров</w:t>
      </w:r>
      <w:r w:rsidRPr="00D83CBF">
        <w:t>.</w:t>
      </w:r>
    </w:p>
    <w:p w14:paraId="0DF2E632" w14:textId="77777777" w:rsidR="00776FC0" w:rsidRPr="00FF42B7" w:rsidRDefault="00776FC0" w:rsidP="00776FC0">
      <w:pPr>
        <w:keepNext/>
        <w:ind w:firstLine="0"/>
        <w:jc w:val="center"/>
      </w:pPr>
      <w:r w:rsidRPr="00FF42B7">
        <w:rPr>
          <w:noProof/>
        </w:rPr>
        <w:drawing>
          <wp:inline distT="0" distB="0" distL="0" distR="0" wp14:anchorId="3F5C1C53" wp14:editId="28148793">
            <wp:extent cx="5067166" cy="17907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961" cy="179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CF9A" w14:textId="77777777" w:rsidR="00776FC0" w:rsidRPr="00237F04" w:rsidRDefault="00776FC0" w:rsidP="00776FC0">
      <w:pPr>
        <w:pStyle w:val="af9"/>
        <w:rPr>
          <w:i/>
          <w:iCs w:val="0"/>
          <w:szCs w:val="28"/>
        </w:rPr>
      </w:pPr>
      <w:r w:rsidRPr="00FF42B7">
        <w:rPr>
          <w:iCs w:val="0"/>
          <w:szCs w:val="28"/>
        </w:rPr>
        <w:t xml:space="preserve">Рис. </w:t>
      </w:r>
      <w:r w:rsidRPr="00FF42B7">
        <w:rPr>
          <w:i/>
          <w:iCs w:val="0"/>
          <w:szCs w:val="28"/>
        </w:rPr>
        <w:fldChar w:fldCharType="begin"/>
      </w:r>
      <w:r w:rsidRPr="00FF42B7">
        <w:rPr>
          <w:iCs w:val="0"/>
          <w:szCs w:val="28"/>
        </w:rPr>
        <w:instrText xml:space="preserve"> SEQ Рис. \* ARABIC </w:instrText>
      </w:r>
      <w:r w:rsidRPr="00FF42B7">
        <w:rPr>
          <w:i/>
          <w:iCs w:val="0"/>
          <w:szCs w:val="28"/>
        </w:rPr>
        <w:fldChar w:fldCharType="separate"/>
      </w:r>
      <w:r>
        <w:rPr>
          <w:iCs w:val="0"/>
          <w:noProof/>
          <w:szCs w:val="28"/>
        </w:rPr>
        <w:t>3</w:t>
      </w:r>
      <w:r w:rsidRPr="00FF42B7">
        <w:rPr>
          <w:i/>
          <w:iCs w:val="0"/>
          <w:szCs w:val="28"/>
        </w:rPr>
        <w:fldChar w:fldCharType="end"/>
      </w:r>
      <w:r w:rsidRPr="00FF42B7">
        <w:rPr>
          <w:iCs w:val="0"/>
          <w:szCs w:val="28"/>
        </w:rPr>
        <w:t>. Модель структуры текущей системы</w:t>
      </w:r>
    </w:p>
    <w:p w14:paraId="54AA0CB4" w14:textId="1F09E83E" w:rsidR="00776FC0" w:rsidRPr="007C217C" w:rsidRDefault="007C217C" w:rsidP="007C217C">
      <w:pPr>
        <w:ind w:firstLine="0"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9.</w:t>
      </w:r>
      <w:r>
        <w:rPr>
          <w:color w:val="7F7F7F" w:themeColor="text1" w:themeTint="80"/>
        </w:rPr>
        <w:t>3</w:t>
      </w:r>
    </w:p>
    <w:p w14:paraId="1AB6335A" w14:textId="77777777" w:rsidR="00776FC0" w:rsidRDefault="00776FC0" w:rsidP="00776FC0">
      <w:r>
        <w:t>Окружающей средой для системы являются:</w:t>
      </w:r>
    </w:p>
    <w:p w14:paraId="5ADCD4FE" w14:textId="77777777" w:rsidR="00776FC0" w:rsidRDefault="00776FC0" w:rsidP="00776FC0">
      <w:pPr>
        <w:numPr>
          <w:ilvl w:val="0"/>
          <w:numId w:val="66"/>
        </w:numPr>
      </w:pPr>
      <w:r>
        <w:t>нормативные документы производства, включающие текст и файлы;</w:t>
      </w:r>
    </w:p>
    <w:p w14:paraId="64E3F12F" w14:textId="77777777" w:rsidR="00776FC0" w:rsidRDefault="00776FC0" w:rsidP="00776FC0">
      <w:pPr>
        <w:numPr>
          <w:ilvl w:val="0"/>
          <w:numId w:val="66"/>
        </w:numPr>
      </w:pPr>
      <w:r>
        <w:t>целевой цех, для которого производятся сценарии;</w:t>
      </w:r>
    </w:p>
    <w:p w14:paraId="17A87AE8" w14:textId="77777777" w:rsidR="00776FC0" w:rsidRDefault="00776FC0" w:rsidP="00776FC0">
      <w:pPr>
        <w:numPr>
          <w:ilvl w:val="0"/>
          <w:numId w:val="66"/>
        </w:numPr>
      </w:pPr>
      <w:r>
        <w:t>запрос на создание сценария;</w:t>
      </w:r>
    </w:p>
    <w:p w14:paraId="357FE029" w14:textId="77777777" w:rsidR="00776FC0" w:rsidRDefault="00776FC0" w:rsidP="00776FC0">
      <w:pPr>
        <w:numPr>
          <w:ilvl w:val="0"/>
          <w:numId w:val="66"/>
        </w:numPr>
      </w:pPr>
      <w:r>
        <w:t>ранее созданные сценарии.</w:t>
      </w:r>
    </w:p>
    <w:p w14:paraId="05C7627C" w14:textId="77777777" w:rsidR="00776FC0" w:rsidRDefault="00776FC0" w:rsidP="00776FC0">
      <w:r>
        <w:t>Выходными данными являются сценарии для тренажёра, которые соответствуют входному формату для виртуального тренажёра.</w:t>
      </w:r>
    </w:p>
    <w:p w14:paraId="4D19DD80" w14:textId="77777777" w:rsidR="00776FC0" w:rsidRDefault="00776FC0" w:rsidP="00776FC0">
      <w:r>
        <w:t xml:space="preserve">Граница системы проходит по </w:t>
      </w:r>
      <w:r w:rsidRPr="00CF6EF2">
        <w:t xml:space="preserve">интерфейсу работы </w:t>
      </w:r>
      <w:r>
        <w:t>программного отдела. Э</w:t>
      </w:r>
      <w:r w:rsidRPr="00CF6EF2">
        <w:t xml:space="preserve">кспорт данных </w:t>
      </w:r>
      <w:r>
        <w:t>в формат</w:t>
      </w:r>
      <w:r w:rsidRPr="00CF6EF2">
        <w:t xml:space="preserve"> VR-тренаж</w:t>
      </w:r>
      <w:r>
        <w:t>ё</w:t>
      </w:r>
      <w:r w:rsidRPr="00CF6EF2">
        <w:t>ра</w:t>
      </w:r>
      <w:r>
        <w:t xml:space="preserve"> является переходным действием между системой и её выходными данными в окружающую среду.</w:t>
      </w:r>
    </w:p>
    <w:p w14:paraId="74536903" w14:textId="10B5946E" w:rsidR="00776FC0" w:rsidRDefault="00776FC0" w:rsidP="00776FC0">
      <w:bookmarkStart w:id="9" w:name="_Hlk227788017"/>
      <w:r>
        <w:t xml:space="preserve">Для создания 20 действий в одном сценарии вручную требуется полный рабочий день и опытный специалист в целевой предметной области. Целевым показателем производительности системы является </w:t>
      </w:r>
      <w:r w:rsidR="00615316">
        <w:t>60</w:t>
      </w:r>
      <w:r>
        <w:t xml:space="preserve"> действий в рабочий день (согласно требованиям к функциональным характеристикам </w:t>
      </w:r>
      <w:r w:rsidRPr="00895C5E">
        <w:t>«Приложени</w:t>
      </w:r>
      <w:r>
        <w:t>я</w:t>
      </w:r>
      <w:r w:rsidRPr="00895C5E">
        <w:t xml:space="preserve"> 1. Техническое задание»</w:t>
      </w:r>
      <w:r>
        <w:t>).</w:t>
      </w:r>
    </w:p>
    <w:p w14:paraId="3EF09F69" w14:textId="77777777" w:rsidR="00776FC0" w:rsidRDefault="00776FC0" w:rsidP="00776FC0">
      <w:r>
        <w:t xml:space="preserve">Один человек не может достичь подобной производительности, особенно когда часто меняется нормативная документация цеха. </w:t>
      </w:r>
      <w:bookmarkEnd w:id="9"/>
      <w:r>
        <w:t>Для её достижения объекты разрабатываемой ИС должны решать следующие задачи:</w:t>
      </w:r>
    </w:p>
    <w:p w14:paraId="30205AC8" w14:textId="77777777" w:rsidR="00776FC0" w:rsidRDefault="00776FC0" w:rsidP="00776FC0">
      <w:pPr>
        <w:numPr>
          <w:ilvl w:val="0"/>
          <w:numId w:val="59"/>
        </w:numPr>
      </w:pPr>
      <w:r>
        <w:t>хранить и обеспечивать непрерывный доступ к нормативной документации в формате, пригодном для поиска, анализа и синтеза в процессе генерации;</w:t>
      </w:r>
    </w:p>
    <w:p w14:paraId="64478A1D" w14:textId="77777777" w:rsidR="00776FC0" w:rsidRDefault="00776FC0" w:rsidP="00776FC0">
      <w:pPr>
        <w:numPr>
          <w:ilvl w:val="0"/>
          <w:numId w:val="59"/>
        </w:numPr>
      </w:pPr>
      <w:r>
        <w:t>генерировать сценарий по запросу пользователя, используя исключительно предоставленную нормативную документацию;</w:t>
      </w:r>
    </w:p>
    <w:p w14:paraId="278A641C" w14:textId="77777777" w:rsidR="00776FC0" w:rsidRDefault="00776FC0" w:rsidP="00776FC0">
      <w:pPr>
        <w:numPr>
          <w:ilvl w:val="0"/>
          <w:numId w:val="59"/>
        </w:numPr>
      </w:pPr>
      <w:r>
        <w:t>обеспечивать отправку запроса объекту генерации сценариев и получение созданного ответа через пользовательский интерфейс.</w:t>
      </w:r>
    </w:p>
    <w:p w14:paraId="032F5D64" w14:textId="4D3A1806" w:rsidR="00776FC0" w:rsidRDefault="00776FC0" w:rsidP="00776FC0">
      <w:r>
        <w:t xml:space="preserve">Искусственный интеллект (ИИ) — это технологии, которые позволяют компьютерным системам применять математику и логику для моделирования рассуждений, используемых людьми в получении новых сведений и принятии решений </w:t>
      </w:r>
      <w:r w:rsidR="00790F91">
        <w:t>[3</w:t>
      </w:r>
      <w:r>
        <w:t>,</w:t>
      </w:r>
      <w:r w:rsidRPr="005C7BDF">
        <w:t xml:space="preserve"> </w:t>
      </w:r>
      <w:r>
        <w:t>с.9</w:t>
      </w:r>
      <w:r w:rsidRPr="005C7BDF">
        <w:t>]</w:t>
      </w:r>
      <w:r>
        <w:t>.</w:t>
      </w:r>
    </w:p>
    <w:p w14:paraId="7E17D0CC" w14:textId="77777777" w:rsidR="007C217C" w:rsidRDefault="007C217C" w:rsidP="00776FC0"/>
    <w:p w14:paraId="34C1A0EB" w14:textId="387F1146" w:rsidR="007C217C" w:rsidRPr="007C217C" w:rsidRDefault="007C217C" w:rsidP="007C217C">
      <w:pPr>
        <w:ind w:firstLine="0"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9.</w:t>
      </w:r>
      <w:r>
        <w:rPr>
          <w:color w:val="7F7F7F" w:themeColor="text1" w:themeTint="80"/>
        </w:rPr>
        <w:t>4</w:t>
      </w:r>
    </w:p>
    <w:p w14:paraId="4B1E894A" w14:textId="126C3E5B" w:rsidR="00776FC0" w:rsidRDefault="00776FC0" w:rsidP="00776FC0">
      <w:r>
        <w:t xml:space="preserve">NLP (Natural Language Processing, обработка естественного языка) — область информатики, который включает в себя предоставление компьютерам возможности интерпретировать и воспроизводить язык </w:t>
      </w:r>
      <w:r w:rsidR="00790F91">
        <w:t>[5</w:t>
      </w:r>
      <w:r w:rsidRPr="00BF4D0C">
        <w:t>]</w:t>
      </w:r>
      <w:r>
        <w:t>.</w:t>
      </w:r>
    </w:p>
    <w:p w14:paraId="6D85AC0E" w14:textId="7DA117CD" w:rsidR="00776FC0" w:rsidRDefault="00776FC0" w:rsidP="00776FC0">
      <w:proofErr w:type="spellStart"/>
      <w:r>
        <w:t>Large</w:t>
      </w:r>
      <w:proofErr w:type="spellEnd"/>
      <w:r>
        <w:t xml:space="preserve"> Language Model (LLM, большая языковая модель) — это тип модели глубокого обучения, который может выполнять любые задачи NLP </w:t>
      </w:r>
      <w:r w:rsidR="00790F91">
        <w:t>[5</w:t>
      </w:r>
      <w:r w:rsidRPr="00BF4D0C">
        <w:t>]</w:t>
      </w:r>
      <w:r>
        <w:t xml:space="preserve">. </w:t>
      </w:r>
    </w:p>
    <w:p w14:paraId="3C269391" w14:textId="77777777" w:rsidR="00776FC0" w:rsidRPr="003A5C6C" w:rsidRDefault="00776FC0" w:rsidP="00776FC0">
      <w:r>
        <w:t xml:space="preserve">Для решения задач хранения и обработки корпоративной информации в виде, пригодном для использования </w:t>
      </w:r>
      <w:r>
        <w:rPr>
          <w:lang w:val="en-US"/>
        </w:rPr>
        <w:t>LLM</w:t>
      </w:r>
      <w:r>
        <w:t xml:space="preserve">-агентам, используют методологию </w:t>
      </w:r>
      <w:r>
        <w:rPr>
          <w:lang w:val="en-US"/>
        </w:rPr>
        <w:t>RAG</w:t>
      </w:r>
      <w:r w:rsidRPr="00B23DD0">
        <w:t>.</w:t>
      </w:r>
    </w:p>
    <w:p w14:paraId="2EF7EC88" w14:textId="6631FCE3" w:rsidR="00776FC0" w:rsidRPr="006532EF" w:rsidRDefault="00776FC0" w:rsidP="00776FC0">
      <w:proofErr w:type="spellStart"/>
      <w:r w:rsidRPr="003A5C6C">
        <w:rPr>
          <w:rFonts w:cs="Times New Roman"/>
          <w:lang w:eastAsia="ru-RU"/>
        </w:rPr>
        <w:t>Retrieval-Augmented</w:t>
      </w:r>
      <w:proofErr w:type="spellEnd"/>
      <w:r w:rsidRPr="003A5C6C">
        <w:rPr>
          <w:rFonts w:cs="Times New Roman"/>
          <w:lang w:eastAsia="ru-RU"/>
        </w:rPr>
        <w:t xml:space="preserve"> Generation (RAG, «дополненная поиском генерация») –– это архитектурный подход к улучшению ответов </w:t>
      </w:r>
      <w:r>
        <w:rPr>
          <w:rFonts w:cs="Times New Roman"/>
          <w:lang w:val="en-US" w:eastAsia="ru-RU"/>
        </w:rPr>
        <w:t>LLM</w:t>
      </w:r>
      <w:r w:rsidRPr="003A5C6C">
        <w:rPr>
          <w:rFonts w:cs="Times New Roman"/>
          <w:lang w:eastAsia="ru-RU"/>
        </w:rPr>
        <w:t xml:space="preserve"> путём поиска актуальной информации во внешних источниках перед генерацией текста</w:t>
      </w:r>
      <w:r w:rsidRPr="00AA7778">
        <w:rPr>
          <w:rFonts w:cs="Times New Roman"/>
          <w:lang w:eastAsia="ru-RU"/>
        </w:rPr>
        <w:t xml:space="preserve"> </w:t>
      </w:r>
      <w:r w:rsidR="00790F91">
        <w:t>[4</w:t>
      </w:r>
      <w:r>
        <w:rPr>
          <w:rFonts w:cs="Times New Roman"/>
          <w:lang w:eastAsia="ru-RU"/>
        </w:rPr>
        <w:t>, с.21</w:t>
      </w:r>
      <w:r w:rsidRPr="005D37E9">
        <w:rPr>
          <w:rFonts w:cs="Times New Roman"/>
          <w:lang w:eastAsia="ru-RU"/>
        </w:rPr>
        <w:t>].</w:t>
      </w:r>
      <w:r>
        <w:rPr>
          <w:rFonts w:cs="Times New Roman"/>
          <w:lang w:eastAsia="ru-RU"/>
        </w:rPr>
        <w:t xml:space="preserve"> </w:t>
      </w:r>
      <w:r w:rsidRPr="00917E53">
        <w:t>RAG основан на использовании и объединении существующих концепций и технологий</w:t>
      </w:r>
      <w:r>
        <w:t>, м</w:t>
      </w:r>
      <w:r w:rsidRPr="00917E53">
        <w:t>ногие из</w:t>
      </w:r>
      <w:r>
        <w:t xml:space="preserve"> которых</w:t>
      </w:r>
      <w:r w:rsidRPr="00917E53">
        <w:t xml:space="preserve"> пришли из области поисковых</w:t>
      </w:r>
      <w:r>
        <w:t xml:space="preserve"> систем</w:t>
      </w:r>
      <w:r w:rsidRPr="00917E53">
        <w:t>.</w:t>
      </w:r>
    </w:p>
    <w:p w14:paraId="7839E27D" w14:textId="77777777" w:rsidR="00776FC0" w:rsidRDefault="00776FC0" w:rsidP="00776FC0">
      <w:r>
        <w:t xml:space="preserve">Выбор технологии </w:t>
      </w:r>
      <w:r>
        <w:rPr>
          <w:lang w:val="en-US"/>
        </w:rPr>
        <w:t>RAG</w:t>
      </w:r>
      <w:r w:rsidRPr="004E212C">
        <w:t xml:space="preserve"> </w:t>
      </w:r>
      <w:r>
        <w:t>сделан по причинам:</w:t>
      </w:r>
    </w:p>
    <w:p w14:paraId="5FB2C161" w14:textId="77777777" w:rsidR="00776FC0" w:rsidRDefault="00776FC0" w:rsidP="00776FC0">
      <w:pPr>
        <w:numPr>
          <w:ilvl w:val="0"/>
          <w:numId w:val="60"/>
        </w:numPr>
      </w:pPr>
      <w:r>
        <w:t>минимизации галлюцинаций – подача внешних данных на вход принуждает модель опираться на факты, а не на старые знания из обучения;</w:t>
      </w:r>
    </w:p>
    <w:p w14:paraId="67B19CB3" w14:textId="77777777" w:rsidR="00776FC0" w:rsidRDefault="00776FC0" w:rsidP="00776FC0">
      <w:pPr>
        <w:numPr>
          <w:ilvl w:val="0"/>
          <w:numId w:val="60"/>
        </w:numPr>
      </w:pPr>
      <w:r>
        <w:t>экономической эффективности – позволяет не переобучать нейросеть целиком, а просто менять входные данные (контекст);</w:t>
      </w:r>
    </w:p>
    <w:p w14:paraId="23D55F89" w14:textId="77777777" w:rsidR="00776FC0" w:rsidRPr="000F46B0" w:rsidRDefault="00776FC0" w:rsidP="00776FC0">
      <w:pPr>
        <w:numPr>
          <w:ilvl w:val="0"/>
          <w:numId w:val="60"/>
        </w:numPr>
      </w:pPr>
      <w:r>
        <w:t>прослеживаемость (</w:t>
      </w:r>
      <w:r w:rsidRPr="000F46B0">
        <w:rPr>
          <w:lang w:val="en-US"/>
        </w:rPr>
        <w:t>t</w:t>
      </w:r>
      <w:proofErr w:type="spellStart"/>
      <w:r>
        <w:t>raceability</w:t>
      </w:r>
      <w:proofErr w:type="spellEnd"/>
      <w:r>
        <w:t>) – наличие ссылок в выходных параметрах позволяет пользователю проверить достоверность ответа (или наоборот, ложность информации в документах).</w:t>
      </w:r>
    </w:p>
    <w:p w14:paraId="4BBEE2CF" w14:textId="2B40BC1F" w:rsidR="00776FC0" w:rsidRDefault="007C217C" w:rsidP="00776FC0">
      <w:bookmarkStart w:id="10" w:name="_Hlk230164607"/>
      <w:r>
        <w:rPr>
          <w:rFonts w:cs="Times New Roman"/>
          <w:lang w:eastAsia="ru-RU"/>
        </w:rPr>
        <w:t>М</w:t>
      </w:r>
      <w:r w:rsidRPr="00291064">
        <w:t>одель «черного ящика»</w:t>
      </w:r>
      <w:r>
        <w:t xml:space="preserve"> представлена на рис. </w:t>
      </w:r>
      <w:r>
        <w:t>4</w:t>
      </w:r>
      <w:r>
        <w:t>.</w:t>
      </w:r>
      <w:bookmarkEnd w:id="10"/>
      <w:r>
        <w:t xml:space="preserve"> </w:t>
      </w:r>
      <w:r w:rsidR="00776FC0">
        <w:rPr>
          <w:rFonts w:cs="Times New Roman"/>
          <w:lang w:eastAsia="ru-RU"/>
        </w:rPr>
        <w:t xml:space="preserve">Примерная схема работы технологии </w:t>
      </w:r>
      <w:r w:rsidR="00776FC0">
        <w:rPr>
          <w:rFonts w:cs="Times New Roman"/>
          <w:lang w:val="en-US" w:eastAsia="ru-RU"/>
        </w:rPr>
        <w:t>RAG</w:t>
      </w:r>
      <w:r w:rsidR="00776FC0" w:rsidRPr="003A5C6C">
        <w:rPr>
          <w:rFonts w:cs="Times New Roman"/>
          <w:lang w:eastAsia="ru-RU"/>
        </w:rPr>
        <w:t xml:space="preserve"> </w:t>
      </w:r>
      <w:r w:rsidR="00776FC0">
        <w:rPr>
          <w:rFonts w:cs="Times New Roman"/>
          <w:lang w:eastAsia="ru-RU"/>
        </w:rPr>
        <w:t xml:space="preserve">представлена на рис. </w:t>
      </w:r>
      <w:r>
        <w:rPr>
          <w:rFonts w:cs="Times New Roman"/>
          <w:lang w:eastAsia="ru-RU"/>
        </w:rPr>
        <w:t>5</w:t>
      </w:r>
      <w:r w:rsidR="00776FC0">
        <w:rPr>
          <w:rFonts w:cs="Times New Roman"/>
          <w:lang w:eastAsia="ru-RU"/>
        </w:rPr>
        <w:t>.</w:t>
      </w:r>
    </w:p>
    <w:p w14:paraId="685FBFBB" w14:textId="77777777" w:rsidR="007C217C" w:rsidRDefault="007C217C" w:rsidP="007C217C">
      <w:pPr>
        <w:keepNext/>
        <w:spacing w:line="240" w:lineRule="auto"/>
        <w:ind w:firstLine="0"/>
        <w:jc w:val="center"/>
      </w:pPr>
      <w:r w:rsidRPr="000F46B0">
        <w:rPr>
          <w:noProof/>
        </w:rPr>
        <w:drawing>
          <wp:inline distT="0" distB="0" distL="0" distR="0" wp14:anchorId="332CFF7A" wp14:editId="6051ACE2">
            <wp:extent cx="5543550" cy="136949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36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634B" w14:textId="77777777" w:rsidR="007C217C" w:rsidRDefault="007C217C" w:rsidP="007C217C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 w:rsidRPr="00291064">
        <w:t>модель «черного ящика»</w:t>
      </w:r>
    </w:p>
    <w:p w14:paraId="2025E21A" w14:textId="77777777" w:rsidR="007C217C" w:rsidRDefault="007C217C" w:rsidP="00776FC0">
      <w:pPr>
        <w:rPr>
          <w:rFonts w:cs="Times New Roman"/>
          <w:lang w:eastAsia="ru-RU"/>
        </w:rPr>
      </w:pPr>
    </w:p>
    <w:p w14:paraId="0FE36CC7" w14:textId="69DF204A" w:rsidR="007C217C" w:rsidRPr="007C217C" w:rsidRDefault="007C217C" w:rsidP="007C217C">
      <w:pPr>
        <w:ind w:firstLine="0"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9.</w:t>
      </w:r>
      <w:r>
        <w:rPr>
          <w:color w:val="7F7F7F" w:themeColor="text1" w:themeTint="80"/>
        </w:rPr>
        <w:t>5</w:t>
      </w:r>
    </w:p>
    <w:p w14:paraId="75100972" w14:textId="77777777" w:rsidR="00776FC0" w:rsidRDefault="00776FC0" w:rsidP="00776FC0">
      <w:pPr>
        <w:keepNext/>
        <w:spacing w:line="240" w:lineRule="auto"/>
        <w:ind w:firstLine="0"/>
        <w:jc w:val="center"/>
        <w:textAlignment w:val="baseline"/>
      </w:pPr>
      <w:r>
        <w:rPr>
          <w:noProof/>
        </w:rPr>
        <w:drawing>
          <wp:inline distT="0" distB="0" distL="0" distR="0" wp14:anchorId="5992334C" wp14:editId="51B36DBB">
            <wp:extent cx="4259580" cy="3424722"/>
            <wp:effectExtent l="0" t="0" r="7620" b="4445"/>
            <wp:docPr id="23" name="Рисунок 23" descr="Technologies behind RAG - Image by the auth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chnologies behind RAG - Image by the author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232" cy="342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49FC" w14:textId="77777777" w:rsidR="00776FC0" w:rsidRDefault="00776FC0" w:rsidP="00776FC0">
      <w:pPr>
        <w:pStyle w:val="af9"/>
        <w:rPr>
          <w:rFonts w:cs="Times New Roman"/>
          <w:lang w:eastAsia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3A5C6C">
        <w:t xml:space="preserve">Примерная схема </w:t>
      </w:r>
      <w:r>
        <w:t>работы</w:t>
      </w:r>
      <w:r w:rsidRPr="003A5C6C">
        <w:t xml:space="preserve"> технологии RAG</w:t>
      </w:r>
    </w:p>
    <w:p w14:paraId="3D0EE046" w14:textId="77777777" w:rsidR="00776FC0" w:rsidRDefault="00776FC0" w:rsidP="00776FC0"/>
    <w:p w14:paraId="7EBEAFD9" w14:textId="77777777" w:rsidR="00776FC0" w:rsidRDefault="00776FC0" w:rsidP="00776FC0">
      <w:r>
        <w:t>Н</w:t>
      </w:r>
      <w:r w:rsidRPr="00E715A7">
        <w:t xml:space="preserve">еобходимо </w:t>
      </w:r>
      <w:r>
        <w:t>изучить влияние среды на</w:t>
      </w:r>
      <w:r w:rsidRPr="00E715A7">
        <w:t xml:space="preserve"> качеств</w:t>
      </w:r>
      <w:r>
        <w:t>о</w:t>
      </w:r>
      <w:r w:rsidRPr="00E715A7">
        <w:t xml:space="preserve"> фильтрации и ранжирования извлекаем</w:t>
      </w:r>
      <w:r>
        <w:t>ых смыслов из пользовательской информации.</w:t>
      </w:r>
    </w:p>
    <w:p w14:paraId="746D108A" w14:textId="77777777" w:rsidR="00776FC0" w:rsidRDefault="00776FC0" w:rsidP="00776FC0">
      <w:r>
        <w:t>Входными параметрами разрабатываемой ИС являются:</w:t>
      </w:r>
    </w:p>
    <w:p w14:paraId="17206FF4" w14:textId="77777777" w:rsidR="00776FC0" w:rsidRDefault="00776FC0" w:rsidP="00776FC0">
      <w:pPr>
        <w:numPr>
          <w:ilvl w:val="0"/>
          <w:numId w:val="61"/>
        </w:numPr>
      </w:pPr>
      <w:r>
        <w:t>пользовательский запрос на естественном языке;</w:t>
      </w:r>
    </w:p>
    <w:p w14:paraId="527393D2" w14:textId="77777777" w:rsidR="00776FC0" w:rsidRDefault="00776FC0" w:rsidP="00776FC0">
      <w:pPr>
        <w:numPr>
          <w:ilvl w:val="0"/>
          <w:numId w:val="61"/>
        </w:numPr>
      </w:pPr>
      <w:r>
        <w:t xml:space="preserve">системный </w:t>
      </w:r>
      <w:proofErr w:type="spellStart"/>
      <w:r>
        <w:t>промпт</w:t>
      </w:r>
      <w:proofErr w:type="spellEnd"/>
      <w:r>
        <w:t xml:space="preserve"> (инструкция) — правила поведения агента.</w:t>
      </w:r>
    </w:p>
    <w:p w14:paraId="36FAB143" w14:textId="77777777" w:rsidR="00776FC0" w:rsidRDefault="00776FC0" w:rsidP="00776FC0">
      <w:r>
        <w:t>Выходными параметрами разрабатываемой ИС являются сгенерированные текстовые ответы</w:t>
      </w:r>
      <w:r w:rsidRPr="00275C44">
        <w:t xml:space="preserve"> –</w:t>
      </w:r>
      <w:r>
        <w:t xml:space="preserve"> сценарии + ссылки на источники (цитаты) — подтверждение того, из какого документа взята информация, которые могут быть:</w:t>
      </w:r>
    </w:p>
    <w:p w14:paraId="4A6F263D" w14:textId="77777777" w:rsidR="00776FC0" w:rsidRDefault="00776FC0" w:rsidP="00776FC0">
      <w:pPr>
        <w:numPr>
          <w:ilvl w:val="0"/>
          <w:numId w:val="62"/>
        </w:numPr>
      </w:pPr>
      <w:r>
        <w:t>и</w:t>
      </w:r>
      <w:r w:rsidRPr="00E77585">
        <w:t>нструкци</w:t>
      </w:r>
      <w:r>
        <w:t>ей</w:t>
      </w:r>
      <w:r w:rsidRPr="00E77585">
        <w:t xml:space="preserve"> к оборудованию</w:t>
      </w:r>
      <w:r>
        <w:t>;</w:t>
      </w:r>
    </w:p>
    <w:p w14:paraId="251AD644" w14:textId="77777777" w:rsidR="00776FC0" w:rsidRDefault="00776FC0" w:rsidP="00776FC0">
      <w:pPr>
        <w:numPr>
          <w:ilvl w:val="0"/>
          <w:numId w:val="62"/>
        </w:numPr>
      </w:pPr>
      <w:r>
        <w:t>т</w:t>
      </w:r>
      <w:r w:rsidRPr="00E77585">
        <w:t>естовы</w:t>
      </w:r>
      <w:r>
        <w:t>м</w:t>
      </w:r>
      <w:r w:rsidRPr="00E77585">
        <w:t xml:space="preserve"> случа</w:t>
      </w:r>
      <w:r>
        <w:t>ем</w:t>
      </w:r>
      <w:r w:rsidRPr="00E77585">
        <w:t xml:space="preserve"> для проверки навыков</w:t>
      </w:r>
      <w:r>
        <w:t xml:space="preserve"> персонала;</w:t>
      </w:r>
    </w:p>
    <w:p w14:paraId="119ABBF5" w14:textId="77777777" w:rsidR="00776FC0" w:rsidRPr="00947002" w:rsidRDefault="00776FC0" w:rsidP="00776FC0">
      <w:pPr>
        <w:numPr>
          <w:ilvl w:val="0"/>
          <w:numId w:val="62"/>
        </w:numPr>
      </w:pPr>
      <w:r>
        <w:t>п</w:t>
      </w:r>
      <w:r w:rsidRPr="00E77585">
        <w:t>лан</w:t>
      </w:r>
      <w:r>
        <w:t>ом</w:t>
      </w:r>
      <w:r w:rsidRPr="00E77585">
        <w:t xml:space="preserve"> поведения персонала</w:t>
      </w:r>
      <w:r>
        <w:t>.</w:t>
      </w:r>
    </w:p>
    <w:p w14:paraId="131E20DB" w14:textId="53D5F20B" w:rsidR="00776FC0" w:rsidRDefault="00776FC0" w:rsidP="00471AE9">
      <w:r w:rsidRPr="00072302">
        <w:t>Для обеспечения непрерывного доступа к данным из файлового хранилища активно используют векторные БД.</w:t>
      </w:r>
      <w:r w:rsidR="007C217C">
        <w:t xml:space="preserve"> </w:t>
      </w:r>
      <w:r w:rsidRPr="00072302">
        <w:t>Векторные</w:t>
      </w:r>
      <w:r>
        <w:t xml:space="preserve"> БД</w:t>
      </w:r>
      <w:r w:rsidRPr="00072302">
        <w:t xml:space="preserve"> — это специализированные системы хранения и поиска, предназначенные для работы с векторными представлениями данных (</w:t>
      </w:r>
      <w:proofErr w:type="spellStart"/>
      <w:r w:rsidRPr="00072302">
        <w:t>эмбеддингами</w:t>
      </w:r>
      <w:proofErr w:type="spellEnd"/>
      <w:r w:rsidRPr="00072302">
        <w:t xml:space="preserve">). Такие </w:t>
      </w:r>
      <w:r>
        <w:t>БД</w:t>
      </w:r>
      <w:r w:rsidRPr="00072302">
        <w:t xml:space="preserve"> позволяют находить объекты не по точному совпадению значений, а по смысловой близости</w:t>
      </w:r>
      <w:r>
        <w:t xml:space="preserve"> [21</w:t>
      </w:r>
      <w:r w:rsidRPr="00B31CD2">
        <w:t>]</w:t>
      </w:r>
      <w:r w:rsidRPr="00072302">
        <w:t>.</w:t>
      </w:r>
    </w:p>
    <w:p w14:paraId="01523FE4" w14:textId="77777777" w:rsidR="00776FC0" w:rsidRDefault="00776FC0" w:rsidP="00471AE9">
      <w:pPr>
        <w:sectPr w:rsidR="00776FC0" w:rsidSect="002F7378">
          <w:headerReference w:type="default" r:id="rId15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B69B504" w14:textId="21134797" w:rsidR="00627F32" w:rsidRDefault="00B90008" w:rsidP="00A5545A">
      <w:pPr>
        <w:pStyle w:val="1"/>
      </w:pPr>
      <w:bookmarkStart w:id="11" w:name="_Toc230338119"/>
      <w:r w:rsidRPr="003F2077">
        <w:lastRenderedPageBreak/>
        <w:t>Разработка технического задания по теме ВКР</w:t>
      </w:r>
      <w:bookmarkEnd w:id="11"/>
    </w:p>
    <w:p w14:paraId="5BC0C2C3" w14:textId="4115D777" w:rsidR="00B90008" w:rsidRDefault="003F2077" w:rsidP="003F2077">
      <w:r w:rsidRPr="003F2077">
        <w:t>В соответствии с требованиями заказчика было разработано техническое задание по теме ВКР «</w:t>
      </w:r>
      <w:r>
        <w:t>Разработка программного обеспечения интеллектуального VR-тренажёра операторов аппаратов химических производств:</w:t>
      </w:r>
      <w:r w:rsidRPr="003F2077">
        <w:t xml:space="preserve">». Техническое задание представлено в </w:t>
      </w:r>
      <w:r>
        <w:t>«Приложение 1. Техническое задание»</w:t>
      </w:r>
      <w:r w:rsidRPr="003F2077">
        <w:t>.</w:t>
      </w:r>
    </w:p>
    <w:p w14:paraId="74315D58" w14:textId="77777777" w:rsidR="00034CB0" w:rsidRDefault="00034CB0" w:rsidP="009375B6"/>
    <w:p w14:paraId="54342CC3" w14:textId="70A6296D" w:rsidR="00B90008" w:rsidRDefault="00B90008">
      <w:pPr>
        <w:jc w:val="left"/>
      </w:pPr>
      <w:r>
        <w:br w:type="page"/>
      </w:r>
    </w:p>
    <w:p w14:paraId="31902CB7" w14:textId="099A012A" w:rsidR="00B90008" w:rsidRPr="001B7760" w:rsidRDefault="00B90008" w:rsidP="00A5545A">
      <w:pPr>
        <w:pStyle w:val="1"/>
      </w:pPr>
      <w:bookmarkStart w:id="12" w:name="_Toc230338120"/>
      <w:r w:rsidRPr="001B7760">
        <w:lastRenderedPageBreak/>
        <w:t>Сравнительный анализ возможных вариантов реализации научно-технической информации по теме исследования</w:t>
      </w:r>
      <w:bookmarkEnd w:id="12"/>
    </w:p>
    <w:p w14:paraId="07BA23E4" w14:textId="2BA24ED1" w:rsidR="002C24C3" w:rsidRDefault="002C24C3" w:rsidP="00C14C62">
      <w:r>
        <w:t xml:space="preserve">В ходе практики были выявлены следующие наиболее близкие </w:t>
      </w:r>
      <w:r w:rsidR="00C14C62">
        <w:t>по теме решения, реализующие концепции, описанные в «</w:t>
      </w:r>
      <w:r w:rsidR="001B7760">
        <w:t>Приложение 1. Техническое задание</w:t>
      </w:r>
      <w:r w:rsidR="00C14C62">
        <w:t>»:</w:t>
      </w:r>
    </w:p>
    <w:p w14:paraId="38746052" w14:textId="77777777" w:rsidR="001B7760" w:rsidRDefault="001B7760" w:rsidP="001B7760">
      <w:pPr>
        <w:numPr>
          <w:ilvl w:val="0"/>
          <w:numId w:val="46"/>
        </w:numPr>
      </w:pPr>
      <w:r w:rsidRPr="000E0098">
        <w:t>ПРИИСК</w:t>
      </w:r>
      <w:r>
        <w:t xml:space="preserve"> </w:t>
      </w:r>
      <w:r w:rsidRPr="006B5E79">
        <w:t xml:space="preserve">— </w:t>
      </w:r>
      <w:r>
        <w:t xml:space="preserve">российский </w:t>
      </w:r>
      <w:r w:rsidRPr="006B5E79">
        <w:t>корпоративный центр управления ИИ</w:t>
      </w:r>
      <w:r>
        <w:t xml:space="preserve">, который разворачивается в контуре (данные не покидают периметр) и даёт неограниченное число </w:t>
      </w:r>
      <w:proofErr w:type="spellStart"/>
      <w:r>
        <w:t>нейропомощников</w:t>
      </w:r>
      <w:proofErr w:type="spellEnd"/>
      <w:r>
        <w:t xml:space="preserve"> под разные задачи и подразделения.</w:t>
      </w:r>
    </w:p>
    <w:p w14:paraId="639FFE4E" w14:textId="572FC0B8" w:rsidR="001B7760" w:rsidRDefault="001B7760" w:rsidP="001B7760">
      <w:r>
        <w:t xml:space="preserve">Услуги </w:t>
      </w:r>
      <w:r w:rsidRPr="000E0098">
        <w:t>ПРИИСК</w:t>
      </w:r>
      <w:r>
        <w:t xml:space="preserve"> приведены в табл. 1 </w:t>
      </w:r>
      <w:r w:rsidR="00790F91">
        <w:rPr>
          <w:lang w:val="en-US"/>
        </w:rPr>
        <w:t>[6</w:t>
      </w:r>
      <w:r>
        <w:rPr>
          <w:lang w:val="en-US"/>
        </w:rPr>
        <w:t>]</w:t>
      </w:r>
      <w:r>
        <w:t>.</w:t>
      </w:r>
    </w:p>
    <w:p w14:paraId="0BEBF259" w14:textId="77777777" w:rsidR="001B7760" w:rsidRDefault="001B7760" w:rsidP="001B7760">
      <w:pPr>
        <w:jc w:val="right"/>
      </w:pPr>
      <w:r>
        <w:t>Таблица 1</w:t>
      </w:r>
    </w:p>
    <w:p w14:paraId="75BCE50B" w14:textId="77777777" w:rsidR="001B7760" w:rsidRDefault="001B7760" w:rsidP="001B7760">
      <w:pPr>
        <w:ind w:firstLine="0"/>
        <w:jc w:val="center"/>
      </w:pPr>
      <w:r>
        <w:t xml:space="preserve">Тарифные планы </w:t>
      </w:r>
      <w:r w:rsidRPr="000E0098">
        <w:t>ПРИИСК</w:t>
      </w:r>
    </w:p>
    <w:tbl>
      <w:tblPr>
        <w:tblStyle w:val="af1"/>
        <w:tblW w:w="9741" w:type="dxa"/>
        <w:tblLook w:val="04A0" w:firstRow="1" w:lastRow="0" w:firstColumn="1" w:lastColumn="0" w:noHBand="0" w:noVBand="1"/>
      </w:tblPr>
      <w:tblGrid>
        <w:gridCol w:w="2538"/>
        <w:gridCol w:w="4606"/>
        <w:gridCol w:w="2597"/>
      </w:tblGrid>
      <w:tr w:rsidR="001B7760" w14:paraId="639051E4" w14:textId="77777777" w:rsidTr="000D58A2">
        <w:tc>
          <w:tcPr>
            <w:tcW w:w="2538" w:type="dxa"/>
          </w:tcPr>
          <w:p w14:paraId="6AABD759" w14:textId="77777777" w:rsidR="001B7760" w:rsidRPr="001D4C82" w:rsidRDefault="001B7760" w:rsidP="000D58A2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606" w:type="dxa"/>
          </w:tcPr>
          <w:p w14:paraId="5D715104" w14:textId="77777777" w:rsidR="001B7760" w:rsidRPr="001D4C82" w:rsidRDefault="001B776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Что получите</w:t>
            </w:r>
          </w:p>
        </w:tc>
        <w:tc>
          <w:tcPr>
            <w:tcW w:w="2597" w:type="dxa"/>
          </w:tcPr>
          <w:p w14:paraId="5F3DDE91" w14:textId="77777777" w:rsidR="001B7760" w:rsidRPr="001D4C82" w:rsidRDefault="001B776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Цены</w:t>
            </w:r>
          </w:p>
        </w:tc>
      </w:tr>
      <w:tr w:rsidR="001B7760" w14:paraId="7725AB96" w14:textId="77777777" w:rsidTr="000D58A2">
        <w:tc>
          <w:tcPr>
            <w:tcW w:w="2538" w:type="dxa"/>
          </w:tcPr>
          <w:p w14:paraId="32A28347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Лаборатория применения ИИ</w:t>
            </w:r>
          </w:p>
        </w:tc>
        <w:tc>
          <w:tcPr>
            <w:tcW w:w="4606" w:type="dxa"/>
          </w:tcPr>
          <w:p w14:paraId="1F930067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обучение + прототипы решений + дорожная карта</w:t>
            </w:r>
          </w:p>
        </w:tc>
        <w:tc>
          <w:tcPr>
            <w:tcW w:w="2597" w:type="dxa"/>
          </w:tcPr>
          <w:p w14:paraId="65833F70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600 000 руб.</w:t>
            </w:r>
          </w:p>
        </w:tc>
      </w:tr>
      <w:tr w:rsidR="001B7760" w14:paraId="61B585C0" w14:textId="77777777" w:rsidTr="000D58A2">
        <w:tc>
          <w:tcPr>
            <w:tcW w:w="2538" w:type="dxa"/>
          </w:tcPr>
          <w:p w14:paraId="7B349C04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Пилотный проект в облаке</w:t>
            </w:r>
          </w:p>
        </w:tc>
        <w:tc>
          <w:tcPr>
            <w:tcW w:w="4606" w:type="dxa"/>
          </w:tcPr>
          <w:p w14:paraId="2C522F7A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без вложений в инфраструктуру</w:t>
            </w:r>
          </w:p>
          <w:p w14:paraId="67F4360E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полный доступ к платформе в облаке</w:t>
            </w:r>
          </w:p>
        </w:tc>
        <w:tc>
          <w:tcPr>
            <w:tcW w:w="2597" w:type="dxa"/>
          </w:tcPr>
          <w:p w14:paraId="1ECAB604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50 000 руб. в месяц</w:t>
            </w:r>
          </w:p>
        </w:tc>
      </w:tr>
      <w:tr w:rsidR="001B7760" w14:paraId="4D238B1A" w14:textId="77777777" w:rsidTr="000D58A2">
        <w:tc>
          <w:tcPr>
            <w:tcW w:w="2538" w:type="dxa"/>
          </w:tcPr>
          <w:p w14:paraId="0BD90FD6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Развёртывание в контуре организации</w:t>
            </w:r>
          </w:p>
        </w:tc>
        <w:tc>
          <w:tcPr>
            <w:tcW w:w="4606" w:type="dxa"/>
          </w:tcPr>
          <w:p w14:paraId="21414C9A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платформа навсегда, поддержка 12 мес.</w:t>
            </w:r>
          </w:p>
        </w:tc>
        <w:tc>
          <w:tcPr>
            <w:tcW w:w="2597" w:type="dxa"/>
          </w:tcPr>
          <w:p w14:paraId="61246AD6" w14:textId="77777777" w:rsidR="001B7760" w:rsidRPr="001D4C82" w:rsidRDefault="001B776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1 млн руб.</w:t>
            </w:r>
          </w:p>
        </w:tc>
      </w:tr>
    </w:tbl>
    <w:p w14:paraId="679C4BD8" w14:textId="77777777" w:rsidR="001B7760" w:rsidRDefault="001B7760" w:rsidP="001B7760"/>
    <w:p w14:paraId="721690C8" w14:textId="77777777" w:rsidR="001B7760" w:rsidRDefault="001B7760" w:rsidP="001B7760">
      <w:pPr>
        <w:numPr>
          <w:ilvl w:val="0"/>
          <w:numId w:val="46"/>
        </w:numPr>
      </w:pPr>
      <w:r w:rsidRPr="000312D9">
        <w:t>Gemini Code Assist — это</w:t>
      </w:r>
      <w:r>
        <w:t xml:space="preserve"> плагин с</w:t>
      </w:r>
      <w:r w:rsidRPr="000312D9">
        <w:t xml:space="preserve"> бесплатн</w:t>
      </w:r>
      <w:r>
        <w:t>ой</w:t>
      </w:r>
      <w:r w:rsidRPr="000312D9">
        <w:t xml:space="preserve"> верси</w:t>
      </w:r>
      <w:r>
        <w:t>ей</w:t>
      </w:r>
      <w:r w:rsidRPr="000312D9">
        <w:t xml:space="preserve"> Gemini для IDE</w:t>
      </w:r>
      <w:r>
        <w:t xml:space="preserve">, который </w:t>
      </w:r>
      <w:r w:rsidRPr="000312D9">
        <w:t xml:space="preserve">включает в себя интерфейс чата, учитывает </w:t>
      </w:r>
      <w:r>
        <w:t>содержимое проекта</w:t>
      </w:r>
      <w:r w:rsidRPr="000312D9">
        <w:t>, автоматическое завершение кода по мере его написания, а также генерацию и преобразование полных функций или файлов по запросу.</w:t>
      </w:r>
    </w:p>
    <w:p w14:paraId="66BD3766" w14:textId="5E9D69E5" w:rsidR="001B7760" w:rsidRPr="001355C8" w:rsidRDefault="001B7760" w:rsidP="001B7760">
      <w:r>
        <w:t xml:space="preserve">Услуги </w:t>
      </w:r>
      <w:r w:rsidRPr="000312D9">
        <w:t>Gemini Code Assist</w:t>
      </w:r>
      <w:r>
        <w:t xml:space="preserve"> приведены в табл. </w:t>
      </w:r>
      <w:r w:rsidRPr="001355C8">
        <w:t xml:space="preserve">2 </w:t>
      </w:r>
      <w:r w:rsidR="00790F91">
        <w:t>[</w:t>
      </w:r>
      <w:r w:rsidR="00790F91">
        <w:rPr>
          <w:lang w:val="en-US"/>
        </w:rPr>
        <w:t>7</w:t>
      </w:r>
      <w:r w:rsidRPr="001355C8">
        <w:t>].</w:t>
      </w:r>
    </w:p>
    <w:p w14:paraId="04032FE1" w14:textId="77777777" w:rsidR="001B7760" w:rsidRPr="001355C8" w:rsidRDefault="001B7760" w:rsidP="001B7760">
      <w:pPr>
        <w:jc w:val="right"/>
      </w:pPr>
      <w:r>
        <w:t>Таблица</w:t>
      </w:r>
      <w:r w:rsidRPr="001355C8">
        <w:t xml:space="preserve"> 2</w:t>
      </w:r>
    </w:p>
    <w:p w14:paraId="09508CD4" w14:textId="77777777" w:rsidR="001B7760" w:rsidRPr="001355C8" w:rsidRDefault="001B7760" w:rsidP="001B7760">
      <w:pPr>
        <w:ind w:firstLine="0"/>
        <w:jc w:val="center"/>
      </w:pPr>
      <w:r>
        <w:t>Тарифный</w:t>
      </w:r>
      <w:r w:rsidRPr="001355C8">
        <w:t xml:space="preserve"> </w:t>
      </w:r>
      <w:r>
        <w:t>план</w:t>
      </w:r>
      <w:r w:rsidRPr="001355C8">
        <w:t xml:space="preserve"> </w:t>
      </w:r>
      <w:r w:rsidRPr="001D3143">
        <w:rPr>
          <w:lang w:val="en-US"/>
        </w:rPr>
        <w:t>Gemini</w:t>
      </w:r>
      <w:r w:rsidRPr="001355C8">
        <w:t xml:space="preserve"> </w:t>
      </w:r>
      <w:r w:rsidRPr="001D3143">
        <w:rPr>
          <w:lang w:val="en-US"/>
        </w:rPr>
        <w:t>Code</w:t>
      </w:r>
      <w:r w:rsidRPr="001355C8">
        <w:t xml:space="preserve"> </w:t>
      </w:r>
      <w:r w:rsidRPr="001D3143">
        <w:rPr>
          <w:lang w:val="en-US"/>
        </w:rPr>
        <w:t>Assist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318"/>
        <w:gridCol w:w="1726"/>
        <w:gridCol w:w="2181"/>
        <w:gridCol w:w="2409"/>
      </w:tblGrid>
      <w:tr w:rsidR="001B7760" w:rsidRPr="00141CC6" w14:paraId="7FD828AD" w14:textId="77777777" w:rsidTr="000D58A2">
        <w:tc>
          <w:tcPr>
            <w:tcW w:w="3318" w:type="dxa"/>
            <w:hideMark/>
          </w:tcPr>
          <w:p w14:paraId="72375C6E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1726" w:type="dxa"/>
            <w:hideMark/>
          </w:tcPr>
          <w:p w14:paraId="50E1E9BC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Free</w:t>
            </w:r>
          </w:p>
        </w:tc>
        <w:tc>
          <w:tcPr>
            <w:tcW w:w="2181" w:type="dxa"/>
            <w:hideMark/>
          </w:tcPr>
          <w:p w14:paraId="05D0C238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Standard</w:t>
            </w:r>
          </w:p>
        </w:tc>
        <w:tc>
          <w:tcPr>
            <w:tcW w:w="2409" w:type="dxa"/>
            <w:hideMark/>
          </w:tcPr>
          <w:p w14:paraId="34B7878E" w14:textId="77777777" w:rsidR="001B7760" w:rsidRPr="00141CC6" w:rsidRDefault="001B7760" w:rsidP="000D58A2">
            <w:pPr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Enterprise</w:t>
            </w:r>
          </w:p>
        </w:tc>
      </w:tr>
      <w:tr w:rsidR="001B7760" w:rsidRPr="00141CC6" w14:paraId="343A1098" w14:textId="77777777" w:rsidTr="000D58A2">
        <w:tc>
          <w:tcPr>
            <w:tcW w:w="3318" w:type="dxa"/>
            <w:hideMark/>
          </w:tcPr>
          <w:p w14:paraId="229D69BD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Цена</w:t>
            </w: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при годовой оплате</w:t>
            </w:r>
          </w:p>
        </w:tc>
        <w:tc>
          <w:tcPr>
            <w:tcW w:w="1726" w:type="dxa"/>
            <w:hideMark/>
          </w:tcPr>
          <w:p w14:paraId="0BEE38ED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2181" w:type="dxa"/>
            <w:hideMark/>
          </w:tcPr>
          <w:p w14:paraId="4D0A9797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$19</w:t>
            </w:r>
          </w:p>
        </w:tc>
        <w:tc>
          <w:tcPr>
            <w:tcW w:w="2409" w:type="dxa"/>
            <w:hideMark/>
          </w:tcPr>
          <w:p w14:paraId="2A665E3D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$</w:t>
            </w: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45</w:t>
            </w:r>
          </w:p>
        </w:tc>
      </w:tr>
      <w:tr w:rsidR="001B7760" w:rsidRPr="00141CC6" w14:paraId="2229983D" w14:textId="77777777" w:rsidTr="000D58A2">
        <w:tc>
          <w:tcPr>
            <w:tcW w:w="3318" w:type="dxa"/>
            <w:hideMark/>
          </w:tcPr>
          <w:p w14:paraId="329B672B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CLI (Gemini CLI)</w:t>
            </w:r>
          </w:p>
        </w:tc>
        <w:tc>
          <w:tcPr>
            <w:tcW w:w="1726" w:type="dxa"/>
            <w:hideMark/>
          </w:tcPr>
          <w:p w14:paraId="0ED1AF32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~1000 </w:t>
            </w:r>
            <w:proofErr w:type="spellStart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req</w:t>
            </w:r>
            <w:proofErr w:type="spellEnd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/</w:t>
            </w:r>
            <w:proofErr w:type="spellStart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day</w:t>
            </w:r>
            <w:proofErr w:type="spellEnd"/>
          </w:p>
        </w:tc>
        <w:tc>
          <w:tcPr>
            <w:tcW w:w="2181" w:type="dxa"/>
            <w:hideMark/>
          </w:tcPr>
          <w:p w14:paraId="1D3ACB16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~1500 </w:t>
            </w:r>
            <w:proofErr w:type="spellStart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req</w:t>
            </w:r>
            <w:proofErr w:type="spellEnd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/</w:t>
            </w:r>
            <w:proofErr w:type="spellStart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day</w:t>
            </w:r>
            <w:proofErr w:type="spellEnd"/>
          </w:p>
        </w:tc>
        <w:tc>
          <w:tcPr>
            <w:tcW w:w="2409" w:type="dxa"/>
            <w:hideMark/>
          </w:tcPr>
          <w:p w14:paraId="738DCE20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~2000 </w:t>
            </w:r>
            <w:proofErr w:type="spellStart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req</w:t>
            </w:r>
            <w:proofErr w:type="spellEnd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/</w:t>
            </w:r>
            <w:proofErr w:type="spellStart"/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day</w:t>
            </w:r>
            <w:proofErr w:type="spellEnd"/>
          </w:p>
        </w:tc>
      </w:tr>
      <w:tr w:rsidR="001B7760" w:rsidRPr="00141CC6" w14:paraId="3655D99E" w14:textId="77777777" w:rsidTr="000D58A2">
        <w:tc>
          <w:tcPr>
            <w:tcW w:w="3318" w:type="dxa"/>
            <w:hideMark/>
          </w:tcPr>
          <w:p w14:paraId="30C22451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Agent Mode</w:t>
            </w:r>
          </w:p>
        </w:tc>
        <w:tc>
          <w:tcPr>
            <w:tcW w:w="1726" w:type="dxa"/>
            <w:hideMark/>
          </w:tcPr>
          <w:p w14:paraId="22F80E32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Ограниченно</w:t>
            </w:r>
          </w:p>
        </w:tc>
        <w:tc>
          <w:tcPr>
            <w:tcW w:w="2181" w:type="dxa"/>
            <w:hideMark/>
          </w:tcPr>
          <w:p w14:paraId="214554AE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Расширено</w:t>
            </w:r>
          </w:p>
        </w:tc>
        <w:tc>
          <w:tcPr>
            <w:tcW w:w="2409" w:type="dxa"/>
            <w:hideMark/>
          </w:tcPr>
          <w:p w14:paraId="7BCE59BE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Полностью</w:t>
            </w:r>
          </w:p>
        </w:tc>
      </w:tr>
      <w:tr w:rsidR="001B7760" w:rsidRPr="00141CC6" w14:paraId="170309DA" w14:textId="77777777" w:rsidTr="000D58A2">
        <w:tc>
          <w:tcPr>
            <w:tcW w:w="3318" w:type="dxa"/>
            <w:hideMark/>
          </w:tcPr>
          <w:p w14:paraId="168A452A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Работа с приватным кодом</w:t>
            </w:r>
          </w:p>
        </w:tc>
        <w:tc>
          <w:tcPr>
            <w:tcW w:w="1726" w:type="dxa"/>
            <w:hideMark/>
          </w:tcPr>
          <w:p w14:paraId="518C09AA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181" w:type="dxa"/>
            <w:hideMark/>
          </w:tcPr>
          <w:p w14:paraId="045B9B73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409" w:type="dxa"/>
            <w:hideMark/>
          </w:tcPr>
          <w:p w14:paraId="49673257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</w:tr>
      <w:tr w:rsidR="001B7760" w:rsidRPr="00141CC6" w14:paraId="6B5E941B" w14:textId="77777777" w:rsidTr="000D58A2">
        <w:tc>
          <w:tcPr>
            <w:tcW w:w="3318" w:type="dxa"/>
            <w:hideMark/>
          </w:tcPr>
          <w:p w14:paraId="6A9DA64B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41CC6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Корпоративная безопасность</w:t>
            </w:r>
          </w:p>
        </w:tc>
        <w:tc>
          <w:tcPr>
            <w:tcW w:w="1726" w:type="dxa"/>
            <w:hideMark/>
          </w:tcPr>
          <w:p w14:paraId="3D016AA1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181" w:type="dxa"/>
            <w:hideMark/>
          </w:tcPr>
          <w:p w14:paraId="7A648517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409" w:type="dxa"/>
            <w:hideMark/>
          </w:tcPr>
          <w:p w14:paraId="7D52C50E" w14:textId="77777777" w:rsidR="001B7760" w:rsidRPr="00141CC6" w:rsidRDefault="001B7760" w:rsidP="000D58A2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1D3143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</w:tr>
    </w:tbl>
    <w:p w14:paraId="2664D0E9" w14:textId="77777777" w:rsidR="001B7760" w:rsidRDefault="001B7760" w:rsidP="001B7760">
      <w:pPr>
        <w:rPr>
          <w:lang w:val="en-US"/>
        </w:rPr>
      </w:pPr>
    </w:p>
    <w:p w14:paraId="04AF534A" w14:textId="206A5029" w:rsidR="001B7760" w:rsidRDefault="001B7760" w:rsidP="001B7760">
      <w:pPr>
        <w:numPr>
          <w:ilvl w:val="0"/>
          <w:numId w:val="46"/>
        </w:numPr>
      </w:pPr>
      <w:proofErr w:type="spellStart"/>
      <w:r w:rsidRPr="00C23F14">
        <w:lastRenderedPageBreak/>
        <w:t>SourceCraft</w:t>
      </w:r>
      <w:proofErr w:type="spellEnd"/>
      <w:r w:rsidRPr="00C23F14">
        <w:t xml:space="preserve"> Code </w:t>
      </w:r>
      <w:proofErr w:type="spellStart"/>
      <w:r w:rsidRPr="00C23F14">
        <w:t>Assistant</w:t>
      </w:r>
      <w:proofErr w:type="spellEnd"/>
      <w:r>
        <w:t xml:space="preserve"> – </w:t>
      </w:r>
      <w:r w:rsidRPr="00671361">
        <w:t>это</w:t>
      </w:r>
      <w:r>
        <w:t xml:space="preserve"> </w:t>
      </w:r>
      <w:r w:rsidRPr="00671361">
        <w:t>AI-помощник разработчика</w:t>
      </w:r>
      <w:r>
        <w:t xml:space="preserve"> </w:t>
      </w:r>
      <w:r w:rsidRPr="00671361">
        <w:t xml:space="preserve">от Яндекс, встроенный в платформу </w:t>
      </w:r>
      <w:proofErr w:type="spellStart"/>
      <w:r w:rsidRPr="00671361">
        <w:t>SourceCraft</w:t>
      </w:r>
      <w:proofErr w:type="spellEnd"/>
      <w:r>
        <w:t xml:space="preserve"> и</w:t>
      </w:r>
      <w:r w:rsidRPr="00671361">
        <w:t xml:space="preserve"> основанный на больших языковых моделях (LLM)</w:t>
      </w:r>
      <w:r>
        <w:t>. Услуги</w:t>
      </w:r>
      <w:r w:rsidRPr="00A00A2E">
        <w:t xml:space="preserve"> </w:t>
      </w:r>
      <w:proofErr w:type="spellStart"/>
      <w:r w:rsidRPr="001E6E24">
        <w:rPr>
          <w:lang w:val="en-US"/>
        </w:rPr>
        <w:t>SourceCraft</w:t>
      </w:r>
      <w:proofErr w:type="spellEnd"/>
      <w:r w:rsidRPr="00A00A2E">
        <w:t xml:space="preserve"> </w:t>
      </w:r>
      <w:r w:rsidRPr="001E6E24">
        <w:rPr>
          <w:lang w:val="en-US"/>
        </w:rPr>
        <w:t>Code</w:t>
      </w:r>
      <w:r w:rsidRPr="00A00A2E">
        <w:t xml:space="preserve"> </w:t>
      </w:r>
      <w:r w:rsidRPr="001E6E24">
        <w:rPr>
          <w:lang w:val="en-US"/>
        </w:rPr>
        <w:t>Assistant</w:t>
      </w:r>
      <w:r w:rsidRPr="00A00A2E">
        <w:t xml:space="preserve"> </w:t>
      </w:r>
      <w:r>
        <w:t>приведены</w:t>
      </w:r>
      <w:r w:rsidRPr="00A00A2E">
        <w:t xml:space="preserve"> </w:t>
      </w:r>
      <w:r>
        <w:t>в</w:t>
      </w:r>
      <w:r w:rsidRPr="00A00A2E">
        <w:t xml:space="preserve"> </w:t>
      </w:r>
      <w:r>
        <w:t>табл</w:t>
      </w:r>
      <w:r w:rsidRPr="00A00A2E">
        <w:t xml:space="preserve">. </w:t>
      </w:r>
      <w:r>
        <w:t>3</w:t>
      </w:r>
      <w:r>
        <w:rPr>
          <w:lang w:val="en-US"/>
        </w:rPr>
        <w:t xml:space="preserve"> </w:t>
      </w:r>
      <w:r w:rsidR="00790F91">
        <w:rPr>
          <w:lang w:val="en-US"/>
        </w:rPr>
        <w:t>[8</w:t>
      </w:r>
      <w:r>
        <w:rPr>
          <w:lang w:val="en-US"/>
        </w:rPr>
        <w:t>]</w:t>
      </w:r>
      <w:r>
        <w:t>.</w:t>
      </w:r>
    </w:p>
    <w:p w14:paraId="551AECC9" w14:textId="77777777" w:rsidR="001B7760" w:rsidRPr="003B14AD" w:rsidRDefault="001B7760" w:rsidP="001B7760">
      <w:pPr>
        <w:ind w:left="425" w:firstLine="0"/>
        <w:jc w:val="right"/>
        <w:rPr>
          <w:lang w:val="en-US"/>
        </w:rPr>
      </w:pPr>
      <w:r>
        <w:t>Таблица</w:t>
      </w:r>
      <w:r w:rsidRPr="003B14AD">
        <w:rPr>
          <w:lang w:val="en-US"/>
        </w:rPr>
        <w:t xml:space="preserve"> 3</w:t>
      </w:r>
    </w:p>
    <w:p w14:paraId="04FACFFD" w14:textId="77777777" w:rsidR="001B7760" w:rsidRPr="00671361" w:rsidRDefault="001B7760" w:rsidP="001B7760">
      <w:pPr>
        <w:ind w:firstLine="0"/>
        <w:jc w:val="center"/>
        <w:rPr>
          <w:lang w:val="en-US"/>
        </w:rPr>
      </w:pPr>
      <w:r>
        <w:t>Тарифный</w:t>
      </w:r>
      <w:r w:rsidRPr="00671361">
        <w:rPr>
          <w:lang w:val="en-US"/>
        </w:rPr>
        <w:t xml:space="preserve"> </w:t>
      </w:r>
      <w:r>
        <w:t>план</w:t>
      </w:r>
      <w:r w:rsidRPr="00671361">
        <w:rPr>
          <w:lang w:val="en-US"/>
        </w:rPr>
        <w:t xml:space="preserve"> </w:t>
      </w:r>
      <w:proofErr w:type="spellStart"/>
      <w:r w:rsidRPr="00671361">
        <w:rPr>
          <w:lang w:val="en-US"/>
        </w:rPr>
        <w:t>SourceCraft</w:t>
      </w:r>
      <w:proofErr w:type="spellEnd"/>
      <w:r w:rsidRPr="00671361">
        <w:rPr>
          <w:lang w:val="en-US"/>
        </w:rPr>
        <w:t xml:space="preserve"> Code Assistant</w:t>
      </w:r>
    </w:p>
    <w:tbl>
      <w:tblPr>
        <w:tblStyle w:val="af1"/>
        <w:tblW w:w="9747" w:type="dxa"/>
        <w:tblInd w:w="-113" w:type="dxa"/>
        <w:tblLook w:val="04A0" w:firstRow="1" w:lastRow="0" w:firstColumn="1" w:lastColumn="0" w:noHBand="0" w:noVBand="1"/>
      </w:tblPr>
      <w:tblGrid>
        <w:gridCol w:w="1594"/>
        <w:gridCol w:w="3476"/>
        <w:gridCol w:w="2126"/>
        <w:gridCol w:w="2551"/>
      </w:tblGrid>
      <w:tr w:rsidR="001B7760" w:rsidRPr="001E6E24" w14:paraId="4069A7D0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2509BEC8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3476" w:type="dxa"/>
            <w:noWrap/>
            <w:hideMark/>
          </w:tcPr>
          <w:p w14:paraId="01E8B608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2126" w:type="dxa"/>
            <w:noWrap/>
            <w:hideMark/>
          </w:tcPr>
          <w:p w14:paraId="579C0D4C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Free</w:t>
            </w:r>
          </w:p>
        </w:tc>
        <w:tc>
          <w:tcPr>
            <w:tcW w:w="2551" w:type="dxa"/>
            <w:noWrap/>
            <w:hideMark/>
          </w:tcPr>
          <w:p w14:paraId="18B705E4" w14:textId="77777777" w:rsidR="001B7760" w:rsidRPr="001E6E24" w:rsidRDefault="001B776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Pro</w:t>
            </w:r>
          </w:p>
        </w:tc>
      </w:tr>
      <w:tr w:rsidR="001B7760" w:rsidRPr="001E6E24" w14:paraId="49026592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3057A1F1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2CEC6A0D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Стоимость за одного активного пользователя организации в месяц, вкл. НДС</w:t>
            </w:r>
          </w:p>
        </w:tc>
        <w:tc>
          <w:tcPr>
            <w:tcW w:w="2126" w:type="dxa"/>
            <w:noWrap/>
            <w:hideMark/>
          </w:tcPr>
          <w:p w14:paraId="04AD43DA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0 ₽</w:t>
            </w:r>
          </w:p>
        </w:tc>
        <w:tc>
          <w:tcPr>
            <w:tcW w:w="2551" w:type="dxa"/>
            <w:noWrap/>
            <w:hideMark/>
          </w:tcPr>
          <w:p w14:paraId="0610AE7B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250 ₽</w:t>
            </w:r>
          </w:p>
        </w:tc>
      </w:tr>
      <w:tr w:rsidR="001B7760" w:rsidRPr="001E6E24" w14:paraId="21A4775E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7BFF776A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1295147F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2126" w:type="dxa"/>
            <w:noWrap/>
            <w:hideMark/>
          </w:tcPr>
          <w:p w14:paraId="7C4010B1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Образование/OSS</w:t>
            </w:r>
          </w:p>
        </w:tc>
        <w:tc>
          <w:tcPr>
            <w:tcW w:w="2551" w:type="dxa"/>
            <w:noWrap/>
            <w:hideMark/>
          </w:tcPr>
          <w:p w14:paraId="40CD5E39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Профи/команды</w:t>
            </w:r>
          </w:p>
        </w:tc>
      </w:tr>
      <w:tr w:rsidR="001B7760" w:rsidRPr="001E6E24" w14:paraId="295420A4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3D840FA4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Пробный период</w:t>
            </w:r>
          </w:p>
        </w:tc>
        <w:tc>
          <w:tcPr>
            <w:tcW w:w="3476" w:type="dxa"/>
            <w:noWrap/>
            <w:hideMark/>
          </w:tcPr>
          <w:p w14:paraId="0E58CCCA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2126" w:type="dxa"/>
            <w:noWrap/>
            <w:hideMark/>
          </w:tcPr>
          <w:p w14:paraId="7FB51C6C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  <w:tc>
          <w:tcPr>
            <w:tcW w:w="2551" w:type="dxa"/>
            <w:noWrap/>
            <w:hideMark/>
          </w:tcPr>
          <w:p w14:paraId="62106088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90 дней</w:t>
            </w:r>
          </w:p>
        </w:tc>
      </w:tr>
      <w:tr w:rsidR="001B7760" w:rsidRPr="001E6E24" w14:paraId="44D04398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1B750840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73CA3C77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 репозитории</w:t>
            </w:r>
          </w:p>
        </w:tc>
        <w:tc>
          <w:tcPr>
            <w:tcW w:w="2126" w:type="dxa"/>
            <w:noWrap/>
            <w:hideMark/>
          </w:tcPr>
          <w:p w14:paraId="307E8A6E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019178B4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B7760" w:rsidRPr="001E6E24" w14:paraId="5B743C24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4BDEC86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05278881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 репозитории</w:t>
            </w:r>
          </w:p>
        </w:tc>
        <w:tc>
          <w:tcPr>
            <w:tcW w:w="2126" w:type="dxa"/>
            <w:noWrap/>
            <w:hideMark/>
          </w:tcPr>
          <w:p w14:paraId="58AC7CB3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6C38D5F0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B7760" w:rsidRPr="001E6E24" w14:paraId="5F9C6097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153416E9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0A5F965B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</w:t>
            </w:r>
          </w:p>
        </w:tc>
        <w:tc>
          <w:tcPr>
            <w:tcW w:w="2126" w:type="dxa"/>
            <w:noWrap/>
            <w:hideMark/>
          </w:tcPr>
          <w:p w14:paraId="1017CCE5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7C1C2AA1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B7760" w:rsidRPr="001E6E24" w14:paraId="5A5CD4DB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D3275AC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63D901C7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</w:t>
            </w:r>
          </w:p>
        </w:tc>
        <w:tc>
          <w:tcPr>
            <w:tcW w:w="2126" w:type="dxa"/>
            <w:noWrap/>
            <w:hideMark/>
          </w:tcPr>
          <w:p w14:paraId="17261546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2B0ADA13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B7760" w:rsidRPr="001E6E24" w14:paraId="7FCBD8BC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365EBA1D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6B16BB3B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(публичные)</w:t>
            </w:r>
          </w:p>
        </w:tc>
        <w:tc>
          <w:tcPr>
            <w:tcW w:w="2126" w:type="dxa"/>
            <w:noWrap/>
            <w:hideMark/>
          </w:tcPr>
          <w:p w14:paraId="6219B853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551" w:type="dxa"/>
            <w:noWrap/>
            <w:hideMark/>
          </w:tcPr>
          <w:p w14:paraId="0FC12597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</w:tr>
      <w:tr w:rsidR="001B7760" w:rsidRPr="001E6E24" w14:paraId="497411BE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4A469E0E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122A5F5F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(приватные)</w:t>
            </w:r>
          </w:p>
        </w:tc>
        <w:tc>
          <w:tcPr>
            <w:tcW w:w="2126" w:type="dxa"/>
            <w:noWrap/>
            <w:hideMark/>
          </w:tcPr>
          <w:p w14:paraId="7E9982A5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551" w:type="dxa"/>
            <w:noWrap/>
            <w:hideMark/>
          </w:tcPr>
          <w:p w14:paraId="6235EA8D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</w:tr>
      <w:tr w:rsidR="001B7760" w:rsidRPr="001E6E24" w14:paraId="2AB51EFF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4D97CCB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26953843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Параллельные процессы</w:t>
            </w:r>
          </w:p>
        </w:tc>
        <w:tc>
          <w:tcPr>
            <w:tcW w:w="2126" w:type="dxa"/>
            <w:noWrap/>
            <w:hideMark/>
          </w:tcPr>
          <w:p w14:paraId="459C24E0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51" w:type="dxa"/>
            <w:noWrap/>
            <w:hideMark/>
          </w:tcPr>
          <w:p w14:paraId="123F8A9B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1B7760" w:rsidRPr="001E6E24" w14:paraId="0D01783F" w14:textId="77777777" w:rsidTr="000D58A2">
        <w:trPr>
          <w:trHeight w:val="288"/>
        </w:trPr>
        <w:tc>
          <w:tcPr>
            <w:tcW w:w="1594" w:type="dxa"/>
            <w:noWrap/>
            <w:hideMark/>
          </w:tcPr>
          <w:p w14:paraId="0172E971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3476" w:type="dxa"/>
            <w:noWrap/>
            <w:hideMark/>
          </w:tcPr>
          <w:p w14:paraId="30724E7F" w14:textId="77777777" w:rsidR="001B7760" w:rsidRPr="001E6E24" w:rsidRDefault="001B776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Security</w:t>
            </w:r>
          </w:p>
        </w:tc>
        <w:tc>
          <w:tcPr>
            <w:tcW w:w="2126" w:type="dxa"/>
            <w:noWrap/>
            <w:hideMark/>
          </w:tcPr>
          <w:p w14:paraId="2C3A2BB1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  <w:tc>
          <w:tcPr>
            <w:tcW w:w="2551" w:type="dxa"/>
            <w:noWrap/>
            <w:hideMark/>
          </w:tcPr>
          <w:p w14:paraId="4EAAE434" w14:textId="77777777" w:rsidR="001B7760" w:rsidRPr="001E6E24" w:rsidRDefault="001B776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</w:tr>
    </w:tbl>
    <w:p w14:paraId="0C6EC07D" w14:textId="77777777" w:rsidR="001B7760" w:rsidRPr="001E6E24" w:rsidRDefault="001B7760" w:rsidP="001B7760">
      <w:pPr>
        <w:rPr>
          <w:lang w:val="en-US"/>
        </w:rPr>
      </w:pPr>
    </w:p>
    <w:p w14:paraId="0AFF899E" w14:textId="5F1402D7" w:rsidR="002C24C3" w:rsidRPr="00530F01" w:rsidRDefault="002C24C3" w:rsidP="00253186">
      <w:pPr>
        <w:numPr>
          <w:ilvl w:val="0"/>
          <w:numId w:val="46"/>
        </w:numPr>
      </w:pPr>
      <w:r w:rsidRPr="00530F01">
        <w:rPr>
          <w:lang w:val="en-US"/>
        </w:rPr>
        <w:t>N</w:t>
      </w:r>
      <w:r w:rsidRPr="00530F01">
        <w:t>8</w:t>
      </w:r>
      <w:r w:rsidRPr="00530F01">
        <w:rPr>
          <w:lang w:val="en-US"/>
        </w:rPr>
        <w:t>n</w:t>
      </w:r>
      <w:r w:rsidRPr="00530F01">
        <w:t xml:space="preserve"> –</w:t>
      </w:r>
      <w:r w:rsidR="00530F01" w:rsidRPr="00530F01">
        <w:t xml:space="preserve"> это </w:t>
      </w:r>
      <w:r w:rsidR="00530F01" w:rsidRPr="00530F01">
        <w:rPr>
          <w:lang w:val="en-US"/>
        </w:rPr>
        <w:t>open</w:t>
      </w:r>
      <w:r w:rsidR="00530F01" w:rsidRPr="00530F01">
        <w:t>-</w:t>
      </w:r>
      <w:r w:rsidR="00530F01" w:rsidRPr="00530F01">
        <w:rPr>
          <w:lang w:val="en-US"/>
        </w:rPr>
        <w:t>source</w:t>
      </w:r>
      <w:r w:rsidR="00530F01" w:rsidRPr="00530F01">
        <w:t xml:space="preserve"> платформа для автоматизации </w:t>
      </w:r>
      <w:r w:rsidR="00530F01">
        <w:t>рабочих процессов</w:t>
      </w:r>
      <w:r w:rsidR="00530F01" w:rsidRPr="00530F01">
        <w:t xml:space="preserve">: интеграции </w:t>
      </w:r>
      <w:r w:rsidR="00530F01">
        <w:t>прикладного программного интерфейса (</w:t>
      </w:r>
      <w:r w:rsidR="00530F01" w:rsidRPr="00530F01">
        <w:rPr>
          <w:lang w:val="en-US"/>
        </w:rPr>
        <w:t>API</w:t>
      </w:r>
      <w:r w:rsidR="00530F01">
        <w:t>)</w:t>
      </w:r>
      <w:r w:rsidR="00530F01" w:rsidRPr="00530F01">
        <w:t xml:space="preserve">, </w:t>
      </w:r>
      <w:r w:rsidR="00530F01" w:rsidRPr="00530F01">
        <w:rPr>
          <w:lang w:val="en-US"/>
        </w:rPr>
        <w:t>ETL</w:t>
      </w:r>
      <w:r w:rsidR="00530F01" w:rsidRPr="00530F01">
        <w:t xml:space="preserve">, </w:t>
      </w:r>
      <w:r w:rsidR="00530F01" w:rsidRPr="00530F01">
        <w:rPr>
          <w:lang w:val="en-US"/>
        </w:rPr>
        <w:t>AI</w:t>
      </w:r>
      <w:r w:rsidR="00530F01" w:rsidRPr="00530F01">
        <w:t xml:space="preserve">-агенты, чат-боты, обработка данных, </w:t>
      </w:r>
      <w:proofErr w:type="spellStart"/>
      <w:r w:rsidR="00530F01" w:rsidRPr="00530F01">
        <w:rPr>
          <w:lang w:val="en-US"/>
        </w:rPr>
        <w:t>cron</w:t>
      </w:r>
      <w:proofErr w:type="spellEnd"/>
      <w:r w:rsidR="00530F01" w:rsidRPr="00530F01">
        <w:t xml:space="preserve">-задачи, </w:t>
      </w:r>
      <w:r w:rsidR="00530F01" w:rsidRPr="00530F01">
        <w:rPr>
          <w:lang w:val="en-US"/>
        </w:rPr>
        <w:t>webhooks</w:t>
      </w:r>
      <w:r w:rsidR="00FD509B">
        <w:t xml:space="preserve"> </w:t>
      </w:r>
      <w:r w:rsidR="00790F91">
        <w:t>[</w:t>
      </w:r>
      <w:r w:rsidR="00790F91" w:rsidRPr="00790F91">
        <w:t>9</w:t>
      </w:r>
      <w:r w:rsidR="00FD509B" w:rsidRPr="00530F01">
        <w:t>]</w:t>
      </w:r>
      <w:r w:rsidR="00530F01" w:rsidRPr="00530F01">
        <w:t>.</w:t>
      </w:r>
    </w:p>
    <w:p w14:paraId="084F3730" w14:textId="6E5EADF2" w:rsidR="002C24C3" w:rsidRPr="00530F01" w:rsidRDefault="002C24C3" w:rsidP="002C24C3">
      <w:r>
        <w:t xml:space="preserve">Услуги </w:t>
      </w:r>
      <w:r w:rsidR="00530F01" w:rsidRPr="00530F01">
        <w:rPr>
          <w:lang w:val="en-US"/>
        </w:rPr>
        <w:t>N</w:t>
      </w:r>
      <w:r w:rsidR="00530F01" w:rsidRPr="00530F01">
        <w:t>8</w:t>
      </w:r>
      <w:r w:rsidR="00530F01" w:rsidRPr="00530F01">
        <w:rPr>
          <w:lang w:val="en-US"/>
        </w:rPr>
        <w:t>n</w:t>
      </w:r>
      <w:r w:rsidRPr="00A128B2">
        <w:t xml:space="preserve"> </w:t>
      </w:r>
      <w:r>
        <w:t>приведены</w:t>
      </w:r>
      <w:r w:rsidRPr="00A128B2">
        <w:t xml:space="preserve"> </w:t>
      </w:r>
      <w:r>
        <w:t>в</w:t>
      </w:r>
      <w:r w:rsidRPr="00A128B2">
        <w:t xml:space="preserve"> </w:t>
      </w:r>
      <w:r>
        <w:t>табл</w:t>
      </w:r>
      <w:r w:rsidRPr="00A128B2">
        <w:t xml:space="preserve">. </w:t>
      </w:r>
      <w:r>
        <w:t>4.</w:t>
      </w:r>
    </w:p>
    <w:p w14:paraId="6204D62C" w14:textId="77777777" w:rsidR="002C24C3" w:rsidRPr="00EE6C30" w:rsidRDefault="002C24C3" w:rsidP="00FD509B">
      <w:pPr>
        <w:spacing w:line="240" w:lineRule="auto"/>
        <w:ind w:left="425" w:firstLine="0"/>
        <w:jc w:val="right"/>
      </w:pPr>
      <w:r>
        <w:t>Таблица</w:t>
      </w:r>
      <w:r w:rsidRPr="00EE6C30">
        <w:t xml:space="preserve"> 4</w:t>
      </w:r>
    </w:p>
    <w:p w14:paraId="6E99367D" w14:textId="72F1B1E0" w:rsidR="002C24C3" w:rsidRPr="003111F7" w:rsidRDefault="002C24C3" w:rsidP="002C24C3">
      <w:pPr>
        <w:ind w:firstLine="0"/>
        <w:jc w:val="center"/>
      </w:pPr>
      <w:r>
        <w:t>Тарифный</w:t>
      </w:r>
      <w:r w:rsidRPr="003111F7">
        <w:t xml:space="preserve"> </w:t>
      </w:r>
      <w:r>
        <w:t>план</w:t>
      </w:r>
      <w:r w:rsidRPr="003111F7">
        <w:t xml:space="preserve"> </w:t>
      </w:r>
      <w:r w:rsidR="00530F01" w:rsidRPr="00530F01">
        <w:rPr>
          <w:lang w:val="en-US"/>
        </w:rPr>
        <w:t>N</w:t>
      </w:r>
      <w:r w:rsidR="00530F01" w:rsidRPr="00530F01">
        <w:t>8</w:t>
      </w:r>
      <w:r w:rsidR="00530F01" w:rsidRPr="00530F01">
        <w:rPr>
          <w:lang w:val="en-US"/>
        </w:rPr>
        <w:t>n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63"/>
        <w:gridCol w:w="1275"/>
        <w:gridCol w:w="1808"/>
        <w:gridCol w:w="2336"/>
        <w:gridCol w:w="2846"/>
      </w:tblGrid>
      <w:tr w:rsidR="00530F01" w:rsidRPr="00530F01" w14:paraId="07BD334C" w14:textId="77777777" w:rsidTr="00FD509B">
        <w:tc>
          <w:tcPr>
            <w:tcW w:w="0" w:type="auto"/>
            <w:hideMark/>
          </w:tcPr>
          <w:p w14:paraId="191BAA64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План</w:t>
            </w:r>
          </w:p>
        </w:tc>
        <w:tc>
          <w:tcPr>
            <w:tcW w:w="1275" w:type="dxa"/>
            <w:hideMark/>
          </w:tcPr>
          <w:p w14:paraId="55648595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893" w:type="dxa"/>
            <w:hideMark/>
          </w:tcPr>
          <w:p w14:paraId="0C659B5F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Хостинг</w:t>
            </w:r>
          </w:p>
        </w:tc>
        <w:tc>
          <w:tcPr>
            <w:tcW w:w="2127" w:type="dxa"/>
            <w:hideMark/>
          </w:tcPr>
          <w:p w14:paraId="310630C1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Лимиты</w:t>
            </w:r>
          </w:p>
        </w:tc>
        <w:tc>
          <w:tcPr>
            <w:tcW w:w="2970" w:type="dxa"/>
            <w:hideMark/>
          </w:tcPr>
          <w:p w14:paraId="55891A27" w14:textId="77777777" w:rsidR="00530F01" w:rsidRPr="00530F01" w:rsidRDefault="00530F01" w:rsidP="00530F01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Для кого</w:t>
            </w:r>
          </w:p>
        </w:tc>
      </w:tr>
      <w:tr w:rsidR="00530F01" w:rsidRPr="00530F01" w14:paraId="30EFB6F5" w14:textId="77777777" w:rsidTr="00FD509B">
        <w:tc>
          <w:tcPr>
            <w:tcW w:w="0" w:type="auto"/>
            <w:hideMark/>
          </w:tcPr>
          <w:p w14:paraId="00659805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Community</w:t>
            </w:r>
          </w:p>
        </w:tc>
        <w:tc>
          <w:tcPr>
            <w:tcW w:w="1275" w:type="dxa"/>
            <w:hideMark/>
          </w:tcPr>
          <w:p w14:paraId="5485AE23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1893" w:type="dxa"/>
            <w:hideMark/>
          </w:tcPr>
          <w:p w14:paraId="27766902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Self-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hosted</w:t>
            </w:r>
            <w:proofErr w:type="spellEnd"/>
          </w:p>
        </w:tc>
        <w:tc>
          <w:tcPr>
            <w:tcW w:w="2127" w:type="dxa"/>
            <w:hideMark/>
          </w:tcPr>
          <w:p w14:paraId="04A72FFF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Unlimited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executions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/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workflows</w:t>
            </w:r>
            <w:proofErr w:type="spellEnd"/>
          </w:p>
        </w:tc>
        <w:tc>
          <w:tcPr>
            <w:tcW w:w="2970" w:type="dxa"/>
            <w:hideMark/>
          </w:tcPr>
          <w:p w14:paraId="1CE8FAF1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Личное использование,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pet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-проекты</w:t>
            </w:r>
          </w:p>
        </w:tc>
      </w:tr>
      <w:tr w:rsidR="00530F01" w:rsidRPr="00530F01" w14:paraId="552E9D4B" w14:textId="77777777" w:rsidTr="00FD509B">
        <w:tc>
          <w:tcPr>
            <w:tcW w:w="0" w:type="auto"/>
            <w:hideMark/>
          </w:tcPr>
          <w:p w14:paraId="774AB2D0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Starter</w:t>
            </w:r>
            <w:proofErr w:type="spellEnd"/>
          </w:p>
        </w:tc>
        <w:tc>
          <w:tcPr>
            <w:tcW w:w="1275" w:type="dxa"/>
            <w:hideMark/>
          </w:tcPr>
          <w:p w14:paraId="07BABF4A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~20€/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1893" w:type="dxa"/>
            <w:hideMark/>
          </w:tcPr>
          <w:p w14:paraId="224938C0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Cloud</w:t>
            </w:r>
          </w:p>
        </w:tc>
        <w:tc>
          <w:tcPr>
            <w:tcW w:w="2127" w:type="dxa"/>
            <w:hideMark/>
          </w:tcPr>
          <w:p w14:paraId="6E12E06F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2.5k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executions</w:t>
            </w:r>
            <w:proofErr w:type="spellEnd"/>
          </w:p>
        </w:tc>
        <w:tc>
          <w:tcPr>
            <w:tcW w:w="2970" w:type="dxa"/>
            <w:hideMark/>
          </w:tcPr>
          <w:p w14:paraId="6538F57D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Новички,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small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automation</w:t>
            </w:r>
            <w:proofErr w:type="spellEnd"/>
          </w:p>
        </w:tc>
      </w:tr>
      <w:tr w:rsidR="00530F01" w:rsidRPr="00530F01" w14:paraId="09E7DCFB" w14:textId="77777777" w:rsidTr="00FD509B">
        <w:tc>
          <w:tcPr>
            <w:tcW w:w="0" w:type="auto"/>
            <w:hideMark/>
          </w:tcPr>
          <w:p w14:paraId="78551AC3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Pro</w:t>
            </w:r>
          </w:p>
        </w:tc>
        <w:tc>
          <w:tcPr>
            <w:tcW w:w="1275" w:type="dxa"/>
            <w:hideMark/>
          </w:tcPr>
          <w:p w14:paraId="73F0A6D8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~50€/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1893" w:type="dxa"/>
            <w:hideMark/>
          </w:tcPr>
          <w:p w14:paraId="723D9DFB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Cloud</w:t>
            </w:r>
          </w:p>
        </w:tc>
        <w:tc>
          <w:tcPr>
            <w:tcW w:w="2127" w:type="dxa"/>
            <w:hideMark/>
          </w:tcPr>
          <w:p w14:paraId="40E2AD94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10k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executions</w:t>
            </w:r>
            <w:proofErr w:type="spellEnd"/>
          </w:p>
        </w:tc>
        <w:tc>
          <w:tcPr>
            <w:tcW w:w="2970" w:type="dxa"/>
            <w:hideMark/>
          </w:tcPr>
          <w:p w14:paraId="5329E94C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Продакшн и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small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teams</w:t>
            </w:r>
            <w:proofErr w:type="spellEnd"/>
          </w:p>
        </w:tc>
      </w:tr>
      <w:tr w:rsidR="00530F01" w:rsidRPr="00530F01" w14:paraId="3C49CA47" w14:textId="77777777" w:rsidTr="00FD509B">
        <w:tc>
          <w:tcPr>
            <w:tcW w:w="0" w:type="auto"/>
            <w:hideMark/>
          </w:tcPr>
          <w:p w14:paraId="1F1550E4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Business</w:t>
            </w:r>
          </w:p>
        </w:tc>
        <w:tc>
          <w:tcPr>
            <w:tcW w:w="1275" w:type="dxa"/>
            <w:hideMark/>
          </w:tcPr>
          <w:p w14:paraId="0FCD0E27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~667€/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1893" w:type="dxa"/>
            <w:hideMark/>
          </w:tcPr>
          <w:p w14:paraId="48A4A10B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Self-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hosted</w:t>
            </w:r>
            <w:proofErr w:type="spellEnd"/>
          </w:p>
        </w:tc>
        <w:tc>
          <w:tcPr>
            <w:tcW w:w="2127" w:type="dxa"/>
            <w:hideMark/>
          </w:tcPr>
          <w:p w14:paraId="6EC309A5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40k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executions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enterprise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features</w:t>
            </w:r>
            <w:proofErr w:type="spellEnd"/>
          </w:p>
        </w:tc>
        <w:tc>
          <w:tcPr>
            <w:tcW w:w="2970" w:type="dxa"/>
            <w:hideMark/>
          </w:tcPr>
          <w:p w14:paraId="4B55F94D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Компании</w:t>
            </w:r>
          </w:p>
        </w:tc>
      </w:tr>
      <w:tr w:rsidR="00530F01" w:rsidRPr="00530F01" w14:paraId="1F1B50B0" w14:textId="77777777" w:rsidTr="00FD509B">
        <w:tc>
          <w:tcPr>
            <w:tcW w:w="0" w:type="auto"/>
            <w:hideMark/>
          </w:tcPr>
          <w:p w14:paraId="75E1CE52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Enterprise</w:t>
            </w:r>
          </w:p>
        </w:tc>
        <w:tc>
          <w:tcPr>
            <w:tcW w:w="1275" w:type="dxa"/>
            <w:hideMark/>
          </w:tcPr>
          <w:p w14:paraId="72B51965" w14:textId="77777777" w:rsidR="00530F01" w:rsidRPr="00530F01" w:rsidRDefault="00530F01" w:rsidP="00530F01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Custom</w:t>
            </w:r>
            <w:proofErr w:type="spellEnd"/>
          </w:p>
        </w:tc>
        <w:tc>
          <w:tcPr>
            <w:tcW w:w="1893" w:type="dxa"/>
            <w:hideMark/>
          </w:tcPr>
          <w:p w14:paraId="289C3067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Cloud / Self-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hosted</w:t>
            </w:r>
            <w:proofErr w:type="spellEnd"/>
          </w:p>
        </w:tc>
        <w:tc>
          <w:tcPr>
            <w:tcW w:w="2127" w:type="dxa"/>
            <w:hideMark/>
          </w:tcPr>
          <w:p w14:paraId="0AF9AAE0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Индивидуально</w:t>
            </w:r>
          </w:p>
        </w:tc>
        <w:tc>
          <w:tcPr>
            <w:tcW w:w="2970" w:type="dxa"/>
            <w:hideMark/>
          </w:tcPr>
          <w:p w14:paraId="271D037B" w14:textId="77777777" w:rsidR="00530F01" w:rsidRPr="00530F01" w:rsidRDefault="00530F01" w:rsidP="00530F01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Large</w:t>
            </w:r>
            <w:proofErr w:type="spellEnd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0F01">
              <w:rPr>
                <w:rFonts w:cs="Times New Roman"/>
                <w:color w:val="auto"/>
                <w:sz w:val="24"/>
                <w:szCs w:val="24"/>
                <w:lang w:eastAsia="ru-RU"/>
              </w:rPr>
              <w:t>enterprise</w:t>
            </w:r>
            <w:proofErr w:type="spellEnd"/>
          </w:p>
        </w:tc>
      </w:tr>
    </w:tbl>
    <w:p w14:paraId="0B4354A5" w14:textId="77777777" w:rsidR="002C24C3" w:rsidRDefault="002C24C3" w:rsidP="002C24C3"/>
    <w:p w14:paraId="27AFCF9E" w14:textId="191168E0" w:rsidR="002C24C3" w:rsidRPr="00FD509B" w:rsidRDefault="002C24C3" w:rsidP="00A87816">
      <w:pPr>
        <w:numPr>
          <w:ilvl w:val="0"/>
          <w:numId w:val="46"/>
        </w:numPr>
        <w:rPr>
          <w:lang w:val="en-US"/>
        </w:rPr>
      </w:pPr>
      <w:proofErr w:type="spellStart"/>
      <w:r w:rsidRPr="00FD509B">
        <w:rPr>
          <w:lang w:val="en-US"/>
        </w:rPr>
        <w:t>CrewAI</w:t>
      </w:r>
      <w:proofErr w:type="spellEnd"/>
      <w:r w:rsidR="00FD509B" w:rsidRPr="00FD509B">
        <w:t xml:space="preserve"> – </w:t>
      </w:r>
      <w:r w:rsidR="00FD509B">
        <w:t xml:space="preserve">это </w:t>
      </w:r>
      <w:r w:rsidR="00FD509B" w:rsidRPr="00FD509B">
        <w:t>Python-</w:t>
      </w:r>
      <w:proofErr w:type="spellStart"/>
      <w:r w:rsidR="00FD509B" w:rsidRPr="00FD509B">
        <w:t>framework</w:t>
      </w:r>
      <w:proofErr w:type="spellEnd"/>
      <w:r w:rsidR="00FD509B" w:rsidRPr="00FD509B">
        <w:t xml:space="preserve"> для </w:t>
      </w:r>
      <w:proofErr w:type="spellStart"/>
      <w:r w:rsidR="00FD509B" w:rsidRPr="00FD509B">
        <w:t>multi-agent</w:t>
      </w:r>
      <w:proofErr w:type="spellEnd"/>
      <w:r w:rsidR="00FD509B" w:rsidRPr="00FD509B">
        <w:t xml:space="preserve"> AI </w:t>
      </w:r>
      <w:proofErr w:type="spellStart"/>
      <w:r w:rsidR="00FD509B" w:rsidRPr="00FD509B">
        <w:t>systems</w:t>
      </w:r>
      <w:proofErr w:type="spellEnd"/>
      <w:r w:rsidR="00FD509B" w:rsidRPr="00FD509B">
        <w:t>: несколько AI-агентов работают как команда с ролями, задачами и памятью</w:t>
      </w:r>
      <w:r w:rsidR="00FD509B">
        <w:t xml:space="preserve"> </w:t>
      </w:r>
      <w:r w:rsidR="00790F91">
        <w:rPr>
          <w:lang w:val="en-US"/>
        </w:rPr>
        <w:t>[10</w:t>
      </w:r>
      <w:r w:rsidR="00FD509B" w:rsidRPr="00FD509B">
        <w:rPr>
          <w:lang w:val="en-US"/>
        </w:rPr>
        <w:t>]</w:t>
      </w:r>
      <w:r w:rsidR="00FD509B">
        <w:t>.</w:t>
      </w:r>
    </w:p>
    <w:p w14:paraId="012D3504" w14:textId="4C30761A" w:rsidR="00FD509B" w:rsidRPr="00530F01" w:rsidRDefault="00FD509B" w:rsidP="00FD509B">
      <w:r>
        <w:lastRenderedPageBreak/>
        <w:t xml:space="preserve">Услуги </w:t>
      </w:r>
      <w:proofErr w:type="spellStart"/>
      <w:r w:rsidRPr="00FD509B">
        <w:rPr>
          <w:lang w:val="en-US"/>
        </w:rPr>
        <w:t>CrewAI</w:t>
      </w:r>
      <w:proofErr w:type="spellEnd"/>
      <w:r>
        <w:t xml:space="preserve"> приведены</w:t>
      </w:r>
      <w:r w:rsidRPr="00A128B2">
        <w:t xml:space="preserve"> </w:t>
      </w:r>
      <w:r>
        <w:t>в</w:t>
      </w:r>
      <w:r w:rsidRPr="00A128B2">
        <w:t xml:space="preserve"> </w:t>
      </w:r>
      <w:r>
        <w:t>табл</w:t>
      </w:r>
      <w:r w:rsidRPr="00A128B2">
        <w:t xml:space="preserve">. </w:t>
      </w:r>
      <w:r w:rsidR="006F1812">
        <w:t>5</w:t>
      </w:r>
      <w:r>
        <w:t>.</w:t>
      </w:r>
    </w:p>
    <w:p w14:paraId="3E578E4E" w14:textId="2D079B5A" w:rsidR="00FD509B" w:rsidRPr="00EE6C30" w:rsidRDefault="00FD509B" w:rsidP="00FD509B">
      <w:pPr>
        <w:jc w:val="right"/>
      </w:pPr>
      <w:r>
        <w:t>Таблица</w:t>
      </w:r>
      <w:r w:rsidRPr="00EE6C30">
        <w:t xml:space="preserve"> </w:t>
      </w:r>
      <w:r>
        <w:t>5</w:t>
      </w:r>
    </w:p>
    <w:p w14:paraId="3FFB147D" w14:textId="0697E0E0" w:rsidR="00FD509B" w:rsidRPr="003111F7" w:rsidRDefault="00FD509B" w:rsidP="00FD509B">
      <w:pPr>
        <w:jc w:val="center"/>
      </w:pPr>
      <w:r>
        <w:t>Тарифный</w:t>
      </w:r>
      <w:r w:rsidRPr="003111F7">
        <w:t xml:space="preserve"> </w:t>
      </w:r>
      <w:r>
        <w:t>план</w:t>
      </w:r>
      <w:r w:rsidRPr="003111F7">
        <w:t xml:space="preserve"> </w:t>
      </w:r>
      <w:proofErr w:type="spellStart"/>
      <w:r w:rsidRPr="00FD509B">
        <w:rPr>
          <w:lang w:val="en-US"/>
        </w:rPr>
        <w:t>CrewAI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3"/>
        <w:gridCol w:w="2104"/>
        <w:gridCol w:w="3709"/>
        <w:gridCol w:w="1633"/>
      </w:tblGrid>
      <w:tr w:rsidR="00FD509B" w:rsidRPr="00FD509B" w14:paraId="0AF1707D" w14:textId="77777777" w:rsidTr="00FD509B">
        <w:tc>
          <w:tcPr>
            <w:tcW w:w="0" w:type="auto"/>
            <w:hideMark/>
          </w:tcPr>
          <w:p w14:paraId="26376016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План</w:t>
            </w:r>
          </w:p>
        </w:tc>
        <w:tc>
          <w:tcPr>
            <w:tcW w:w="0" w:type="auto"/>
            <w:hideMark/>
          </w:tcPr>
          <w:p w14:paraId="356DEE14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14:paraId="5553570C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Что входит</w:t>
            </w:r>
          </w:p>
        </w:tc>
        <w:tc>
          <w:tcPr>
            <w:tcW w:w="0" w:type="auto"/>
            <w:hideMark/>
          </w:tcPr>
          <w:p w14:paraId="793F42C5" w14:textId="77777777" w:rsidR="00FD509B" w:rsidRPr="00FD509B" w:rsidRDefault="00FD509B" w:rsidP="00FD509B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Для кого</w:t>
            </w:r>
          </w:p>
        </w:tc>
      </w:tr>
      <w:tr w:rsidR="00FD509B" w:rsidRPr="00FD509B" w14:paraId="675A449E" w14:textId="77777777" w:rsidTr="00FD509B">
        <w:tc>
          <w:tcPr>
            <w:tcW w:w="0" w:type="auto"/>
            <w:hideMark/>
          </w:tcPr>
          <w:p w14:paraId="6B7514B1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Open Source</w:t>
            </w:r>
          </w:p>
        </w:tc>
        <w:tc>
          <w:tcPr>
            <w:tcW w:w="0" w:type="auto"/>
            <w:hideMark/>
          </w:tcPr>
          <w:p w14:paraId="05A7CDBB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14:paraId="118C2321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Full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framework</w:t>
            </w:r>
            <w:proofErr w:type="spellEnd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self-hosted</w:t>
            </w:r>
            <w:proofErr w:type="spellEnd"/>
          </w:p>
        </w:tc>
        <w:tc>
          <w:tcPr>
            <w:tcW w:w="0" w:type="auto"/>
            <w:hideMark/>
          </w:tcPr>
          <w:p w14:paraId="482C5233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Разработчики</w:t>
            </w:r>
          </w:p>
        </w:tc>
      </w:tr>
      <w:tr w:rsidR="00FD509B" w:rsidRPr="00FD509B" w14:paraId="4306AA73" w14:textId="77777777" w:rsidTr="00FD509B">
        <w:tc>
          <w:tcPr>
            <w:tcW w:w="0" w:type="auto"/>
            <w:hideMark/>
          </w:tcPr>
          <w:p w14:paraId="0D07564A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Free Cloud</w:t>
            </w:r>
          </w:p>
        </w:tc>
        <w:tc>
          <w:tcPr>
            <w:tcW w:w="0" w:type="auto"/>
            <w:hideMark/>
          </w:tcPr>
          <w:p w14:paraId="6D861625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~50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executions</w:t>
            </w:r>
            <w:proofErr w:type="spellEnd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/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hideMark/>
          </w:tcPr>
          <w:p w14:paraId="4C0C6B4C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Hosted</w:t>
            </w:r>
            <w:proofErr w:type="spellEnd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platform</w:t>
            </w:r>
            <w:proofErr w:type="spellEnd"/>
          </w:p>
        </w:tc>
        <w:tc>
          <w:tcPr>
            <w:tcW w:w="0" w:type="auto"/>
            <w:hideMark/>
          </w:tcPr>
          <w:p w14:paraId="137D2525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Тестирование</w:t>
            </w:r>
          </w:p>
        </w:tc>
      </w:tr>
      <w:tr w:rsidR="00FD509B" w:rsidRPr="00FD509B" w14:paraId="6B4E518A" w14:textId="77777777" w:rsidTr="00FD509B">
        <w:tc>
          <w:tcPr>
            <w:tcW w:w="0" w:type="auto"/>
            <w:hideMark/>
          </w:tcPr>
          <w:p w14:paraId="71C5C57B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Pro/Professional</w:t>
            </w:r>
          </w:p>
        </w:tc>
        <w:tc>
          <w:tcPr>
            <w:tcW w:w="0" w:type="auto"/>
            <w:hideMark/>
          </w:tcPr>
          <w:p w14:paraId="4B35F95E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~25–99$/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hideMark/>
          </w:tcPr>
          <w:p w14:paraId="70AC6463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Monitoring,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deployment</w:t>
            </w:r>
            <w:proofErr w:type="spellEnd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executions</w:t>
            </w:r>
            <w:proofErr w:type="spellEnd"/>
          </w:p>
        </w:tc>
        <w:tc>
          <w:tcPr>
            <w:tcW w:w="0" w:type="auto"/>
            <w:hideMark/>
          </w:tcPr>
          <w:p w14:paraId="2094109E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Small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teams</w:t>
            </w:r>
            <w:proofErr w:type="spellEnd"/>
          </w:p>
        </w:tc>
      </w:tr>
      <w:tr w:rsidR="00FD509B" w:rsidRPr="00FD509B" w14:paraId="0DAC07D0" w14:textId="77777777" w:rsidTr="00FD509B">
        <w:tc>
          <w:tcPr>
            <w:tcW w:w="0" w:type="auto"/>
            <w:hideMark/>
          </w:tcPr>
          <w:p w14:paraId="369B1AA9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Enterprise</w:t>
            </w:r>
          </w:p>
        </w:tc>
        <w:tc>
          <w:tcPr>
            <w:tcW w:w="0" w:type="auto"/>
            <w:hideMark/>
          </w:tcPr>
          <w:p w14:paraId="775AA53A" w14:textId="77777777" w:rsidR="00FD509B" w:rsidRPr="00FD509B" w:rsidRDefault="00FD509B" w:rsidP="00FD509B">
            <w:pPr>
              <w:ind w:firstLine="0"/>
              <w:jc w:val="righ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Custom</w:t>
            </w:r>
            <w:proofErr w:type="spellEnd"/>
          </w:p>
        </w:tc>
        <w:tc>
          <w:tcPr>
            <w:tcW w:w="0" w:type="auto"/>
            <w:hideMark/>
          </w:tcPr>
          <w:p w14:paraId="6B81881F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SLA, </w:t>
            </w:r>
            <w:proofErr w:type="spellStart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governance</w:t>
            </w:r>
            <w:proofErr w:type="spellEnd"/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, SSO</w:t>
            </w:r>
          </w:p>
        </w:tc>
        <w:tc>
          <w:tcPr>
            <w:tcW w:w="0" w:type="auto"/>
            <w:hideMark/>
          </w:tcPr>
          <w:p w14:paraId="634FF662" w14:textId="77777777" w:rsidR="00FD509B" w:rsidRPr="00FD509B" w:rsidRDefault="00FD509B" w:rsidP="00FD509B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FD509B">
              <w:rPr>
                <w:rFonts w:cs="Times New Roman"/>
                <w:color w:val="auto"/>
                <w:sz w:val="24"/>
                <w:szCs w:val="24"/>
                <w:lang w:eastAsia="ru-RU"/>
              </w:rPr>
              <w:t>Компании</w:t>
            </w:r>
          </w:p>
        </w:tc>
      </w:tr>
    </w:tbl>
    <w:p w14:paraId="1EBC9BAB" w14:textId="77777777" w:rsidR="002C24C3" w:rsidRDefault="002C24C3" w:rsidP="002C24C3"/>
    <w:p w14:paraId="62A37755" w14:textId="1B01BF24" w:rsidR="006F1812" w:rsidRDefault="00530F01" w:rsidP="006F1812">
      <w:pPr>
        <w:numPr>
          <w:ilvl w:val="0"/>
          <w:numId w:val="46"/>
        </w:numPr>
      </w:pPr>
      <w:r>
        <w:t xml:space="preserve">Множество открытых репозиториев на просторах Интернета с лицензией </w:t>
      </w:r>
      <w:r>
        <w:rPr>
          <w:lang w:val="en-US"/>
        </w:rPr>
        <w:t>MIT</w:t>
      </w:r>
      <w:r w:rsidRPr="0096631C">
        <w:t>.</w:t>
      </w:r>
      <w:r>
        <w:t xml:space="preserve"> Включают как отдельную реализацию технологий агрегирования знаний</w:t>
      </w:r>
      <w:r w:rsidRPr="001D3143">
        <w:t xml:space="preserve">, </w:t>
      </w:r>
      <w:r>
        <w:t xml:space="preserve">так и использование отрытых библиотек по протоколу </w:t>
      </w:r>
      <w:r w:rsidRPr="00956BE2">
        <w:t xml:space="preserve">Model </w:t>
      </w:r>
      <w:proofErr w:type="spellStart"/>
      <w:r w:rsidRPr="00956BE2">
        <w:t>Context</w:t>
      </w:r>
      <w:proofErr w:type="spellEnd"/>
      <w:r w:rsidRPr="00956BE2">
        <w:t xml:space="preserve"> Protocol (</w:t>
      </w:r>
      <w:r>
        <w:rPr>
          <w:lang w:val="en-US"/>
        </w:rPr>
        <w:t>MCP</w:t>
      </w:r>
      <w:r w:rsidRPr="00956BE2">
        <w:t>)</w:t>
      </w:r>
      <w:r w:rsidRPr="00FA4E24">
        <w:t xml:space="preserve">. </w:t>
      </w:r>
      <w:r>
        <w:t>Необходимо самостоятельно реализовывать модули для интеграции.</w:t>
      </w:r>
    </w:p>
    <w:p w14:paraId="20244DDC" w14:textId="77777777" w:rsidR="006F1812" w:rsidRDefault="006F1812" w:rsidP="00741E91">
      <w:r>
        <w:t>Сравнение аналогов разрабатываемой системы предоставлено в табл. 6.</w:t>
      </w:r>
    </w:p>
    <w:p w14:paraId="2BCBA526" w14:textId="77777777" w:rsidR="006F1812" w:rsidRPr="003111F7" w:rsidRDefault="006F1812" w:rsidP="00741E91">
      <w:pPr>
        <w:spacing w:line="240" w:lineRule="auto"/>
        <w:ind w:left="425" w:firstLine="0"/>
        <w:jc w:val="right"/>
      </w:pPr>
      <w:r>
        <w:t>Таблица</w:t>
      </w:r>
      <w:r w:rsidRPr="003111F7">
        <w:t xml:space="preserve"> </w:t>
      </w:r>
      <w:r>
        <w:t>6</w:t>
      </w:r>
    </w:p>
    <w:p w14:paraId="3E8B6D6F" w14:textId="77777777" w:rsidR="006F1812" w:rsidRDefault="006F1812" w:rsidP="00741E91">
      <w:pPr>
        <w:ind w:firstLine="0"/>
        <w:jc w:val="center"/>
      </w:pPr>
      <w:r w:rsidRPr="00A128B2">
        <w:t>Таблица сравнения аналогов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6"/>
        <w:gridCol w:w="1153"/>
        <w:gridCol w:w="1233"/>
        <w:gridCol w:w="2632"/>
        <w:gridCol w:w="1260"/>
        <w:gridCol w:w="1834"/>
      </w:tblGrid>
      <w:tr w:rsidR="00741E91" w:rsidRPr="006F1812" w14:paraId="7D6068EE" w14:textId="77777777" w:rsidTr="00741E91">
        <w:tc>
          <w:tcPr>
            <w:tcW w:w="1513" w:type="dxa"/>
            <w:vAlign w:val="center"/>
            <w:hideMark/>
          </w:tcPr>
          <w:p w14:paraId="741B03CA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1150" w:type="dxa"/>
            <w:vAlign w:val="center"/>
            <w:hideMark/>
          </w:tcPr>
          <w:p w14:paraId="4B6D48E1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Self-</w:t>
            </w: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hosted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0D534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Open-</w:t>
            </w: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FFD1D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Интеграции/API</w:t>
            </w:r>
          </w:p>
        </w:tc>
        <w:tc>
          <w:tcPr>
            <w:tcW w:w="1257" w:type="dxa"/>
            <w:vAlign w:val="center"/>
            <w:hideMark/>
          </w:tcPr>
          <w:p w14:paraId="247E177B" w14:textId="7681A4A9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Цены</w:t>
            </w:r>
          </w:p>
        </w:tc>
        <w:tc>
          <w:tcPr>
            <w:tcW w:w="1829" w:type="dxa"/>
            <w:vAlign w:val="center"/>
            <w:hideMark/>
          </w:tcPr>
          <w:p w14:paraId="14578A46" w14:textId="77777777" w:rsidR="00741E91" w:rsidRPr="006F1812" w:rsidRDefault="00741E91" w:rsidP="006F1812">
            <w:pPr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Основное назначение</w:t>
            </w:r>
          </w:p>
        </w:tc>
      </w:tr>
      <w:tr w:rsidR="00741E91" w:rsidRPr="006F1812" w14:paraId="794E5F5C" w14:textId="77777777" w:rsidTr="00741E91">
        <w:tc>
          <w:tcPr>
            <w:tcW w:w="1513" w:type="dxa"/>
            <w:hideMark/>
          </w:tcPr>
          <w:p w14:paraId="76A679EE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ПРИИСК</w:t>
            </w:r>
          </w:p>
        </w:tc>
        <w:tc>
          <w:tcPr>
            <w:tcW w:w="1150" w:type="dxa"/>
            <w:hideMark/>
          </w:tcPr>
          <w:p w14:paraId="6BA088E2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1D5360C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B87088E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корпоративные интеграции</w:t>
            </w:r>
          </w:p>
        </w:tc>
        <w:tc>
          <w:tcPr>
            <w:tcW w:w="1257" w:type="dxa"/>
            <w:hideMark/>
          </w:tcPr>
          <w:p w14:paraId="3660112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от 50 тыс./</w:t>
            </w: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1829" w:type="dxa"/>
            <w:hideMark/>
          </w:tcPr>
          <w:p w14:paraId="1E7E9607" w14:textId="30BE3383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К</w:t>
            </w: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орпоративные ИИ-ассистенты</w:t>
            </w:r>
          </w:p>
        </w:tc>
      </w:tr>
      <w:tr w:rsidR="00741E91" w:rsidRPr="006F1812" w14:paraId="4FDF891E" w14:textId="77777777" w:rsidTr="00741E91">
        <w:tc>
          <w:tcPr>
            <w:tcW w:w="1513" w:type="dxa"/>
            <w:hideMark/>
          </w:tcPr>
          <w:p w14:paraId="4EAD3DF0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Gemini Code Assist</w:t>
            </w:r>
          </w:p>
        </w:tc>
        <w:tc>
          <w:tcPr>
            <w:tcW w:w="1150" w:type="dxa"/>
            <w:hideMark/>
          </w:tcPr>
          <w:p w14:paraId="672E0138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9CBA94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4529E2B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IDE</w:t>
            </w:r>
          </w:p>
        </w:tc>
        <w:tc>
          <w:tcPr>
            <w:tcW w:w="1257" w:type="dxa"/>
            <w:hideMark/>
          </w:tcPr>
          <w:p w14:paraId="72EB1264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 / $19 / $45</w:t>
            </w:r>
          </w:p>
        </w:tc>
        <w:tc>
          <w:tcPr>
            <w:tcW w:w="1829" w:type="dxa"/>
            <w:hideMark/>
          </w:tcPr>
          <w:p w14:paraId="3F2D81F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AI-помощник разработчика</w:t>
            </w:r>
          </w:p>
        </w:tc>
      </w:tr>
      <w:tr w:rsidR="00741E91" w:rsidRPr="006F1812" w14:paraId="063DF433" w14:textId="77777777" w:rsidTr="00741E91">
        <w:tc>
          <w:tcPr>
            <w:tcW w:w="1513" w:type="dxa"/>
            <w:hideMark/>
          </w:tcPr>
          <w:p w14:paraId="4D9C1A11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SourceCraft</w:t>
            </w:r>
            <w:proofErr w:type="spellEnd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Code </w:t>
            </w: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Assistant</w:t>
            </w:r>
            <w:proofErr w:type="spellEnd"/>
          </w:p>
        </w:tc>
        <w:tc>
          <w:tcPr>
            <w:tcW w:w="1150" w:type="dxa"/>
            <w:hideMark/>
          </w:tcPr>
          <w:p w14:paraId="78A0D3A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частично</w:t>
            </w:r>
          </w:p>
        </w:tc>
        <w:tc>
          <w:tcPr>
            <w:tcW w:w="0" w:type="auto"/>
            <w:hideMark/>
          </w:tcPr>
          <w:p w14:paraId="561667EB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349D7A90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CI/CD, Git</w:t>
            </w:r>
          </w:p>
        </w:tc>
        <w:tc>
          <w:tcPr>
            <w:tcW w:w="1257" w:type="dxa"/>
            <w:hideMark/>
          </w:tcPr>
          <w:p w14:paraId="1873B823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0–250 ₽</w:t>
            </w:r>
          </w:p>
        </w:tc>
        <w:tc>
          <w:tcPr>
            <w:tcW w:w="1829" w:type="dxa"/>
            <w:hideMark/>
          </w:tcPr>
          <w:p w14:paraId="2A6BD7AE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AI для разработки</w:t>
            </w:r>
          </w:p>
        </w:tc>
      </w:tr>
      <w:tr w:rsidR="00741E91" w:rsidRPr="006F1812" w14:paraId="37F8510A" w14:textId="77777777" w:rsidTr="00741E91">
        <w:tc>
          <w:tcPr>
            <w:tcW w:w="1513" w:type="dxa"/>
            <w:hideMark/>
          </w:tcPr>
          <w:p w14:paraId="11CDEEAB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N8n</w:t>
            </w:r>
          </w:p>
        </w:tc>
        <w:tc>
          <w:tcPr>
            <w:tcW w:w="1150" w:type="dxa"/>
            <w:hideMark/>
          </w:tcPr>
          <w:p w14:paraId="2449DB0F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6ADB2D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0B2789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API, </w:t>
            </w: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webhooks</w:t>
            </w:r>
            <w:proofErr w:type="spellEnd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, ETL</w:t>
            </w:r>
          </w:p>
        </w:tc>
        <w:tc>
          <w:tcPr>
            <w:tcW w:w="1257" w:type="dxa"/>
            <w:hideMark/>
          </w:tcPr>
          <w:p w14:paraId="69C8D8D9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 / платно</w:t>
            </w:r>
          </w:p>
        </w:tc>
        <w:tc>
          <w:tcPr>
            <w:tcW w:w="1829" w:type="dxa"/>
            <w:hideMark/>
          </w:tcPr>
          <w:p w14:paraId="5933EC2D" w14:textId="5FF9BC5B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А</w:t>
            </w: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втоматизация процессов</w:t>
            </w:r>
          </w:p>
        </w:tc>
      </w:tr>
      <w:tr w:rsidR="00741E91" w:rsidRPr="006F1812" w14:paraId="045C6426" w14:textId="77777777" w:rsidTr="00741E91">
        <w:tc>
          <w:tcPr>
            <w:tcW w:w="1513" w:type="dxa"/>
            <w:hideMark/>
          </w:tcPr>
          <w:p w14:paraId="4C49CC8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CrewAI</w:t>
            </w:r>
            <w:proofErr w:type="spellEnd"/>
          </w:p>
        </w:tc>
        <w:tc>
          <w:tcPr>
            <w:tcW w:w="1150" w:type="dxa"/>
            <w:hideMark/>
          </w:tcPr>
          <w:p w14:paraId="4638B727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3EE2B60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302BA72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Python, LLM API</w:t>
            </w:r>
          </w:p>
        </w:tc>
        <w:tc>
          <w:tcPr>
            <w:tcW w:w="1257" w:type="dxa"/>
            <w:hideMark/>
          </w:tcPr>
          <w:p w14:paraId="0AB78694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 / платно</w:t>
            </w:r>
          </w:p>
        </w:tc>
        <w:tc>
          <w:tcPr>
            <w:tcW w:w="1829" w:type="dxa"/>
            <w:hideMark/>
          </w:tcPr>
          <w:p w14:paraId="3DB2831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multi-agent</w:t>
            </w:r>
            <w:proofErr w:type="spellEnd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системы</w:t>
            </w:r>
          </w:p>
        </w:tc>
      </w:tr>
      <w:tr w:rsidR="00741E91" w:rsidRPr="006F1812" w14:paraId="08338C6C" w14:textId="77777777" w:rsidTr="00741E91">
        <w:tc>
          <w:tcPr>
            <w:tcW w:w="1513" w:type="dxa"/>
            <w:hideMark/>
          </w:tcPr>
          <w:p w14:paraId="677AC844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Open-</w:t>
            </w:r>
            <w:proofErr w:type="spellStart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source</w:t>
            </w:r>
            <w:proofErr w:type="spellEnd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репозитории</w:t>
            </w:r>
          </w:p>
        </w:tc>
        <w:tc>
          <w:tcPr>
            <w:tcW w:w="1150" w:type="dxa"/>
            <w:hideMark/>
          </w:tcPr>
          <w:p w14:paraId="6C61B6F6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6BCAC3A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F27EBB5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MCP/API</w:t>
            </w:r>
          </w:p>
        </w:tc>
        <w:tc>
          <w:tcPr>
            <w:tcW w:w="1257" w:type="dxa"/>
            <w:hideMark/>
          </w:tcPr>
          <w:p w14:paraId="398A7943" w14:textId="7777777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бесплатно</w:t>
            </w:r>
          </w:p>
        </w:tc>
        <w:tc>
          <w:tcPr>
            <w:tcW w:w="1829" w:type="dxa"/>
            <w:hideMark/>
          </w:tcPr>
          <w:p w14:paraId="105AD895" w14:textId="41AEA117" w:rsidR="00741E91" w:rsidRPr="006F1812" w:rsidRDefault="00741E91" w:rsidP="006F1812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>
              <w:rPr>
                <w:rFonts w:cs="Times New Roman"/>
                <w:color w:val="auto"/>
                <w:sz w:val="24"/>
                <w:szCs w:val="24"/>
                <w:lang w:eastAsia="ru-RU"/>
              </w:rPr>
              <w:t>К</w:t>
            </w:r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>астомные</w:t>
            </w:r>
            <w:proofErr w:type="spellEnd"/>
            <w:r w:rsidRPr="006F1812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решения</w:t>
            </w:r>
          </w:p>
        </w:tc>
      </w:tr>
    </w:tbl>
    <w:p w14:paraId="2D15ED0C" w14:textId="77777777" w:rsidR="006F1812" w:rsidRDefault="006F1812" w:rsidP="00530F01"/>
    <w:p w14:paraId="57C10DC8" w14:textId="692CC42B" w:rsidR="00530F01" w:rsidRPr="006F1812" w:rsidRDefault="00530F01" w:rsidP="00530F01">
      <w:r>
        <w:t xml:space="preserve">Аналоги имеют либо ограниченное </w:t>
      </w:r>
      <w:r w:rsidRPr="002E7553">
        <w:t>масштабирование (открытые репозитории</w:t>
      </w:r>
      <w:r>
        <w:t xml:space="preserve">, </w:t>
      </w:r>
      <w:proofErr w:type="spellStart"/>
      <w:r w:rsidRPr="00FA3400">
        <w:t>SourceCraft</w:t>
      </w:r>
      <w:proofErr w:type="spellEnd"/>
      <w:r w:rsidRPr="00FA3400">
        <w:t xml:space="preserve"> Code </w:t>
      </w:r>
      <w:proofErr w:type="spellStart"/>
      <w:r w:rsidRPr="00FA3400">
        <w:t>Assistant</w:t>
      </w:r>
      <w:proofErr w:type="spellEnd"/>
      <w:r>
        <w:t xml:space="preserve"> сильно привязан к инфраструктуре Яндекса</w:t>
      </w:r>
      <w:r w:rsidRPr="002E7553">
        <w:t>), либо предлагают</w:t>
      </w:r>
      <w:r>
        <w:t xml:space="preserve"> высокие тарифные планы (</w:t>
      </w:r>
      <w:r w:rsidRPr="000E0098">
        <w:t>ПРИИСК</w:t>
      </w:r>
      <w:r>
        <w:t>), либо недоступны на территории Российской Федерации (</w:t>
      </w:r>
      <w:r w:rsidRPr="00FA3400">
        <w:t>Gemini Code Assist</w:t>
      </w:r>
      <w:r w:rsidR="00741E91">
        <w:t xml:space="preserve">, </w:t>
      </w:r>
      <w:r w:rsidR="00741E91" w:rsidRPr="00741E91">
        <w:t>N8n</w:t>
      </w:r>
      <w:r>
        <w:t>).</w:t>
      </w:r>
    </w:p>
    <w:p w14:paraId="7EA3A21E" w14:textId="4A397CB4" w:rsidR="00530F01" w:rsidRPr="006F1812" w:rsidRDefault="006F1812" w:rsidP="00530F01">
      <w:r w:rsidRPr="006F1812">
        <w:t>Open-</w:t>
      </w:r>
      <w:proofErr w:type="spellStart"/>
      <w:r w:rsidRPr="006F1812">
        <w:t>source</w:t>
      </w:r>
      <w:proofErr w:type="spellEnd"/>
      <w:r w:rsidRPr="006F1812">
        <w:t xml:space="preserve"> решения обеспечивают гибкость и возможность развёртывания в контуре организации, но требуют самостоятельной интеграции и разработки модулей взаимодействия.</w:t>
      </w:r>
    </w:p>
    <w:p w14:paraId="243A8714" w14:textId="77777777" w:rsidR="00530F01" w:rsidRDefault="00530F01" w:rsidP="00530F01">
      <w:r>
        <w:lastRenderedPageBreak/>
        <w:t xml:space="preserve">Также многие </w:t>
      </w:r>
      <w:r>
        <w:rPr>
          <w:lang w:val="en-US"/>
        </w:rPr>
        <w:t>LLM</w:t>
      </w:r>
      <w:r w:rsidRPr="00FA3400">
        <w:t>-</w:t>
      </w:r>
      <w:r>
        <w:t xml:space="preserve">агенты уже имеют контекстное окно в несколько миллионов токенов, достаточное для решения бизнес-задач без дополнительных технологий хранения и агрегирования контекста, но это исключительно облачные вычисления, что не соответствует политикам информационной безопасности и производственной тайны </w:t>
      </w:r>
      <w:r w:rsidRPr="001F7222">
        <w:t>П</w:t>
      </w:r>
      <w:r>
        <w:t>АО</w:t>
      </w:r>
      <w:r w:rsidRPr="001F7222">
        <w:t xml:space="preserve"> «ФосАгро»</w:t>
      </w:r>
      <w:r>
        <w:t>.</w:t>
      </w:r>
    </w:p>
    <w:p w14:paraId="745CC070" w14:textId="77777777" w:rsidR="00530F01" w:rsidRDefault="00530F01" w:rsidP="00530F01">
      <w:r w:rsidRPr="001547DE">
        <w:t xml:space="preserve">Таким образом, разработка программного обеспечения </w:t>
      </w:r>
      <w:r>
        <w:t>«Интеллектуальный VR-тренажёр операторов аппаратов химических производств: система обработки и генерации сценариев»</w:t>
      </w:r>
      <w:r w:rsidRPr="001547DE">
        <w:t xml:space="preserve"> будет актуальной и востребованной </w:t>
      </w:r>
      <w:r>
        <w:t xml:space="preserve">в </w:t>
      </w:r>
      <w:r w:rsidRPr="001547DE">
        <w:t>отдел</w:t>
      </w:r>
      <w:r>
        <w:t>е</w:t>
      </w:r>
      <w:r w:rsidRPr="001547DE">
        <w:t xml:space="preserve"> 3D-визуализации и аддитивных технологий АО «НИУИФ».</w:t>
      </w:r>
    </w:p>
    <w:p w14:paraId="06AEACDE" w14:textId="44C636FF" w:rsidR="006F1812" w:rsidRPr="006F1812" w:rsidRDefault="006F1812" w:rsidP="006F1812">
      <w:r w:rsidRPr="006F1812">
        <w:t xml:space="preserve">Разрабатываемая система </w:t>
      </w:r>
      <w:r>
        <w:t xml:space="preserve">будет </w:t>
      </w:r>
      <w:r w:rsidRPr="006F1812">
        <w:t xml:space="preserve">ориентирована на объединение преимуществ </w:t>
      </w:r>
      <w:proofErr w:type="spellStart"/>
      <w:r w:rsidRPr="006F1812">
        <w:t>open-source</w:t>
      </w:r>
      <w:proofErr w:type="spellEnd"/>
      <w:r w:rsidRPr="006F1812">
        <w:t xml:space="preserve"> подхода, </w:t>
      </w:r>
      <w:proofErr w:type="spellStart"/>
      <w:r w:rsidRPr="006F1812">
        <w:t>multi-agent</w:t>
      </w:r>
      <w:proofErr w:type="spellEnd"/>
      <w:r w:rsidRPr="006F1812">
        <w:t xml:space="preserve"> архитектуры и поддержки MCP-интеграций с возможностью полного локального развёртывания.</w:t>
      </w:r>
    </w:p>
    <w:p w14:paraId="14E38C1C" w14:textId="77777777" w:rsidR="002C24C3" w:rsidRPr="00530F01" w:rsidRDefault="002C24C3" w:rsidP="002C24C3"/>
    <w:p w14:paraId="2F38A62D" w14:textId="2B4BC85E" w:rsidR="00B90008" w:rsidRDefault="00B90008">
      <w:pPr>
        <w:jc w:val="left"/>
      </w:pPr>
      <w:r>
        <w:br w:type="page"/>
      </w:r>
    </w:p>
    <w:p w14:paraId="15528495" w14:textId="2B4EBF1F" w:rsidR="00B90008" w:rsidRPr="000F115E" w:rsidRDefault="00B90008" w:rsidP="00A5545A">
      <w:pPr>
        <w:pStyle w:val="1"/>
      </w:pPr>
      <w:bookmarkStart w:id="13" w:name="_Toc230338121"/>
      <w:r w:rsidRPr="000F115E">
        <w:lastRenderedPageBreak/>
        <w:t>Реализация некоторых из возможных путей решения поставленной в техническом задании на ВКР задачи</w:t>
      </w:r>
      <w:bookmarkEnd w:id="13"/>
    </w:p>
    <w:p w14:paraId="5C0946E3" w14:textId="5683CE62" w:rsidR="006A61AE" w:rsidRPr="006A61AE" w:rsidRDefault="00126AA1" w:rsidP="00126AA1">
      <w:r>
        <w:t xml:space="preserve">Так как приложение должно представлять единый исполняемый файл без сторонних пакетов, а использование специализированных графических фреймворков ведёт к увеличению размера итогового размера, была выбрана библиотека </w:t>
      </w:r>
      <w:r w:rsidR="006A61AE">
        <w:t>«</w:t>
      </w:r>
      <w:proofErr w:type="spellStart"/>
      <w:r w:rsidR="006A61AE">
        <w:rPr>
          <w:lang w:val="en-US"/>
        </w:rPr>
        <w:t>ratatui</w:t>
      </w:r>
      <w:proofErr w:type="spellEnd"/>
      <w:r w:rsidR="006A61AE">
        <w:t>»</w:t>
      </w:r>
      <w:r w:rsidR="006A61AE" w:rsidRPr="006A61AE">
        <w:t xml:space="preserve"> – библиотека на языке </w:t>
      </w:r>
      <w:proofErr w:type="spellStart"/>
      <w:r w:rsidR="006A61AE" w:rsidRPr="006A61AE">
        <w:t>Rust</w:t>
      </w:r>
      <w:proofErr w:type="spellEnd"/>
      <w:r w:rsidR="006A61AE" w:rsidRPr="006A61AE">
        <w:t xml:space="preserve"> для создания быстрых, легковесных и многофункциональных пользовательских интерфейсов для терминалов</w:t>
      </w:r>
      <w:r w:rsidR="006A61AE">
        <w:t xml:space="preserve"> </w:t>
      </w:r>
      <w:r w:rsidR="006A61AE" w:rsidRPr="006A61AE">
        <w:t>[</w:t>
      </w:r>
      <w:r w:rsidR="00790F91" w:rsidRPr="00790F91">
        <w:t>1</w:t>
      </w:r>
      <w:r w:rsidR="00790F91" w:rsidRPr="00945562">
        <w:t>1</w:t>
      </w:r>
      <w:r w:rsidR="006A61AE" w:rsidRPr="006A61AE">
        <w:t>]</w:t>
      </w:r>
      <w:r w:rsidR="006A61AE">
        <w:t>.</w:t>
      </w:r>
    </w:p>
    <w:p w14:paraId="7D39D7E4" w14:textId="31A7B623" w:rsidR="00126AA1" w:rsidRDefault="006A61AE" w:rsidP="00126AA1">
      <w:r>
        <w:t>Форма ввода-вывода разрабатываемой информационной системы представляет</w:t>
      </w:r>
      <w:r w:rsidRPr="006A61AE">
        <w:t xml:space="preserve"> </w:t>
      </w:r>
      <w:r w:rsidR="00126AA1">
        <w:t xml:space="preserve">собой однооконный пользовательский интерфейс, управление которым ведётся через список «горячих клавиш» и поля ввода темы сценария (рис. </w:t>
      </w:r>
      <w:r>
        <w:t>1</w:t>
      </w:r>
      <w:r w:rsidR="00126AA1">
        <w:t>).</w:t>
      </w:r>
    </w:p>
    <w:p w14:paraId="2F1C2EA7" w14:textId="77777777" w:rsidR="00126AA1" w:rsidRDefault="00126AA1" w:rsidP="00126AA1">
      <w:pPr>
        <w:keepNext/>
        <w:ind w:firstLine="0"/>
        <w:jc w:val="center"/>
      </w:pPr>
      <w:r w:rsidRPr="00E7705E">
        <w:rPr>
          <w:noProof/>
        </w:rPr>
        <w:drawing>
          <wp:inline distT="0" distB="0" distL="0" distR="0" wp14:anchorId="365DC60C" wp14:editId="46838B6F">
            <wp:extent cx="6120130" cy="31273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9B00" w14:textId="57CDC9C8" w:rsidR="00126AA1" w:rsidRDefault="00126AA1" w:rsidP="00126AA1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1</w:t>
      </w:r>
      <w:r>
        <w:fldChar w:fldCharType="end"/>
      </w:r>
      <w:r>
        <w:t xml:space="preserve">. </w:t>
      </w:r>
      <w:r w:rsidRPr="007E15EB">
        <w:t>Нумерация элементов основного окна</w:t>
      </w:r>
    </w:p>
    <w:p w14:paraId="34E54324" w14:textId="77777777" w:rsidR="00126AA1" w:rsidRDefault="00126AA1" w:rsidP="00126AA1"/>
    <w:p w14:paraId="5A4D8462" w14:textId="77777777" w:rsidR="00126AA1" w:rsidRDefault="00126AA1" w:rsidP="00126AA1">
      <w:r>
        <w:t>Описание элементов интерфейса (выделены прямоугольниками):</w:t>
      </w:r>
    </w:p>
    <w:p w14:paraId="6ADC884E" w14:textId="77777777" w:rsidR="00126AA1" w:rsidRDefault="00126AA1" w:rsidP="00126AA1">
      <w:pPr>
        <w:numPr>
          <w:ilvl w:val="0"/>
          <w:numId w:val="47"/>
        </w:numPr>
      </w:pPr>
      <w:r>
        <w:t>строка заголовка: путь к исполняемому файлу;</w:t>
      </w:r>
    </w:p>
    <w:p w14:paraId="2965F6F9" w14:textId="77777777" w:rsidR="00126AA1" w:rsidRDefault="00126AA1" w:rsidP="00126AA1">
      <w:pPr>
        <w:numPr>
          <w:ilvl w:val="0"/>
          <w:numId w:val="47"/>
        </w:numPr>
      </w:pPr>
      <w:r>
        <w:t>строка операций: список горячих клавиш для работы с конвейером;</w:t>
      </w:r>
    </w:p>
    <w:p w14:paraId="47C071D1" w14:textId="77777777" w:rsidR="00126AA1" w:rsidRDefault="00126AA1" w:rsidP="00126AA1">
      <w:pPr>
        <w:numPr>
          <w:ilvl w:val="0"/>
          <w:numId w:val="47"/>
        </w:numPr>
      </w:pPr>
      <w:r>
        <w:t xml:space="preserve">строка режима работы: список горячих клавиш для смены режима работы с </w:t>
      </w:r>
      <w:r>
        <w:rPr>
          <w:lang w:val="en-US"/>
        </w:rPr>
        <w:t>LLM</w:t>
      </w:r>
      <w:r w:rsidRPr="00A54611">
        <w:t>-</w:t>
      </w:r>
      <w:r>
        <w:t>агентом;</w:t>
      </w:r>
    </w:p>
    <w:p w14:paraId="3CDB4414" w14:textId="225F6495" w:rsidR="00126AA1" w:rsidRDefault="00126AA1" w:rsidP="00126AA1">
      <w:pPr>
        <w:numPr>
          <w:ilvl w:val="0"/>
          <w:numId w:val="47"/>
        </w:numPr>
      </w:pPr>
      <w:r>
        <w:lastRenderedPageBreak/>
        <w:t>конвейер задач и окно вывода результата работы программы</w:t>
      </w:r>
      <w:r w:rsidR="006A61AE">
        <w:t xml:space="preserve"> – ввод множества задач для постановки на длительный поток выполнения</w:t>
      </w:r>
      <w:r>
        <w:t>;</w:t>
      </w:r>
    </w:p>
    <w:p w14:paraId="42CF9559" w14:textId="77777777" w:rsidR="00126AA1" w:rsidRDefault="00126AA1" w:rsidP="00126AA1">
      <w:pPr>
        <w:numPr>
          <w:ilvl w:val="0"/>
          <w:numId w:val="47"/>
        </w:numPr>
      </w:pPr>
      <w:r>
        <w:t>строка статуса: сообщения пользователю.</w:t>
      </w:r>
    </w:p>
    <w:p w14:paraId="536989D6" w14:textId="125F2060" w:rsidR="00B90008" w:rsidRDefault="00A24960" w:rsidP="009375B6">
      <w:r>
        <w:t>Модульная структура пользовательского интерфейса может выглядеть следующим образом</w:t>
      </w:r>
      <w:r w:rsidR="00470151">
        <w:t xml:space="preserve"> (рис. 2).</w:t>
      </w:r>
    </w:p>
    <w:p w14:paraId="0989F76C" w14:textId="77777777" w:rsidR="00A24960" w:rsidRDefault="00A24960" w:rsidP="00A24960">
      <w:pPr>
        <w:keepNext/>
        <w:ind w:firstLine="0"/>
        <w:jc w:val="center"/>
      </w:pPr>
      <w:r w:rsidRPr="00393B30">
        <w:rPr>
          <w:noProof/>
        </w:rPr>
        <w:drawing>
          <wp:inline distT="0" distB="0" distL="0" distR="0" wp14:anchorId="245A110D" wp14:editId="62BBE7CC">
            <wp:extent cx="3161892" cy="1577340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703" t="13702" b="44133"/>
                    <a:stretch/>
                  </pic:blipFill>
                  <pic:spPr bwMode="auto">
                    <a:xfrm>
                      <a:off x="0" y="0"/>
                      <a:ext cx="3163212" cy="157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2EC90" w14:textId="09DE74AE" w:rsidR="00A24960" w:rsidRPr="00EF1EE6" w:rsidRDefault="00A24960" w:rsidP="00A24960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="00470151">
        <w:t>Примерная м</w:t>
      </w:r>
      <w:r w:rsidRPr="00EF1EE6">
        <w:t>одульная структура</w:t>
      </w:r>
      <w:r>
        <w:t xml:space="preserve"> пользовательского интерфейса</w:t>
      </w:r>
    </w:p>
    <w:p w14:paraId="30A2030E" w14:textId="77777777" w:rsidR="00A24960" w:rsidRDefault="00A24960" w:rsidP="009375B6"/>
    <w:p w14:paraId="6019CA40" w14:textId="5D743D34" w:rsidR="00B90008" w:rsidRDefault="00470151" w:rsidP="009375B6">
      <w:r>
        <w:t>Пример программной реализации элементов пользовательского интерфейса представлен в «Приложение 2. Текст программы».</w:t>
      </w:r>
    </w:p>
    <w:p w14:paraId="7FD6F78D" w14:textId="502D4CCB" w:rsidR="00B90008" w:rsidRPr="00470151" w:rsidRDefault="00470151" w:rsidP="009375B6">
      <w:r>
        <w:t xml:space="preserve">Простота пользовательского интерфейса позволит проверить гипотезы использования </w:t>
      </w:r>
      <w:r>
        <w:rPr>
          <w:lang w:val="en-US"/>
        </w:rPr>
        <w:t>LLM</w:t>
      </w:r>
      <w:r w:rsidRPr="00470151">
        <w:t>-</w:t>
      </w:r>
      <w:r>
        <w:t>агентов в качестве сценаристов по корпоративной документации, решая задачи проектирования архитектуры будущего клиентоориентированного приложения.</w:t>
      </w:r>
    </w:p>
    <w:p w14:paraId="03D8054D" w14:textId="77777777" w:rsidR="00470151" w:rsidRDefault="00470151" w:rsidP="009375B6"/>
    <w:p w14:paraId="65E503D3" w14:textId="1DD09A49" w:rsidR="00B90008" w:rsidRDefault="00B90008">
      <w:pPr>
        <w:jc w:val="left"/>
      </w:pPr>
      <w:r>
        <w:br w:type="page"/>
      </w:r>
    </w:p>
    <w:p w14:paraId="66BB93D2" w14:textId="2185904F" w:rsidR="00B90008" w:rsidRPr="000F115E" w:rsidRDefault="00B90008" w:rsidP="00A5545A">
      <w:pPr>
        <w:pStyle w:val="1"/>
      </w:pPr>
      <w:bookmarkStart w:id="14" w:name="_Toc230338122"/>
      <w:r w:rsidRPr="000F115E">
        <w:lastRenderedPageBreak/>
        <w:t>Технико-экономическое обоснование выполняемой разработки</w:t>
      </w:r>
      <w:bookmarkEnd w:id="14"/>
    </w:p>
    <w:p w14:paraId="0BAE4E70" w14:textId="77777777" w:rsidR="00095F09" w:rsidRDefault="00095F09" w:rsidP="00095F09">
      <w:r w:rsidRPr="00F571F5">
        <w:t>Любое техническое или программное решение предполагает вложение финансовых средств, отсюда возникает вопрос рационального их применения и выбора из многообразных способов решения задачи наиболее эффективного.</w:t>
      </w:r>
    </w:p>
    <w:p w14:paraId="3903C846" w14:textId="77777777" w:rsidR="00095F09" w:rsidRDefault="00095F09" w:rsidP="00095F09">
      <w:r>
        <w:t>Эффективность – это мера соотношения затрат и результатов функционирования программного средства.</w:t>
      </w:r>
    </w:p>
    <w:p w14:paraId="6126F800" w14:textId="77777777" w:rsidR="00095F09" w:rsidRDefault="00095F09" w:rsidP="00095F09">
      <w:r>
        <w:t>Расчёт экономической эффективности позволяет оценить то, насколько рационально используются ресурсы для достижения определённых целей. В случае программного продукта – это оценка соотношения затрат на разработку и потенциальной прибыли компании.</w:t>
      </w:r>
    </w:p>
    <w:p w14:paraId="2F04F849" w14:textId="77777777" w:rsidR="00095F09" w:rsidRDefault="00095F09" w:rsidP="00095F09">
      <w:r>
        <w:t>В процессе разработки программного средства в качестве критериев экономической эффективности могут быть выбраны следующие:</w:t>
      </w:r>
    </w:p>
    <w:p w14:paraId="6CB5CBA7" w14:textId="77777777" w:rsidR="00095F09" w:rsidRDefault="00095F09" w:rsidP="00095F09">
      <w:pPr>
        <w:numPr>
          <w:ilvl w:val="0"/>
          <w:numId w:val="44"/>
        </w:numPr>
      </w:pPr>
      <w:r>
        <w:t>максимальная экономическая эффективность функционирования программного средства за весь период жизненного цикла при ограниченных затратах на разработку программ;</w:t>
      </w:r>
    </w:p>
    <w:p w14:paraId="1552BC48" w14:textId="77777777" w:rsidR="00095F09" w:rsidRDefault="00095F09" w:rsidP="00095F09">
      <w:pPr>
        <w:numPr>
          <w:ilvl w:val="0"/>
          <w:numId w:val="44"/>
        </w:numPr>
      </w:pPr>
      <w:r>
        <w:t xml:space="preserve">минимальные затраты на разработку программ при заданной экономической эффективности применения и заданном качестве программного средства; </w:t>
      </w:r>
    </w:p>
    <w:p w14:paraId="220DDE50" w14:textId="77777777" w:rsidR="00095F09" w:rsidRDefault="00095F09" w:rsidP="00095F09">
      <w:pPr>
        <w:numPr>
          <w:ilvl w:val="0"/>
          <w:numId w:val="44"/>
        </w:numPr>
      </w:pPr>
      <w:r>
        <w:t xml:space="preserve">максимальное отношение экономической эффективности применения программного средства в течение времени эксплуатации к затратам на его создание; </w:t>
      </w:r>
    </w:p>
    <w:p w14:paraId="091679D5" w14:textId="77777777" w:rsidR="00095F09" w:rsidRDefault="00095F09" w:rsidP="00095F09">
      <w:pPr>
        <w:numPr>
          <w:ilvl w:val="0"/>
          <w:numId w:val="44"/>
        </w:numPr>
      </w:pPr>
      <w:r>
        <w:t>максимальная разность эффекта от функционирования программного средства за весь жизненный цикл и затрат на его разработку, эксплуатацию и сопровождение.</w:t>
      </w:r>
    </w:p>
    <w:p w14:paraId="3E4CA0E5" w14:textId="77777777" w:rsidR="00095F09" w:rsidRPr="00F571F5" w:rsidRDefault="00095F09" w:rsidP="00095F09">
      <w:r w:rsidRPr="00F571F5">
        <w:t xml:space="preserve">Расчёт экономической эффективности и срока окупаемости проектируемой программы, реализованной на ЭВМ, </w:t>
      </w:r>
      <w:r>
        <w:t>требует</w:t>
      </w:r>
      <w:r w:rsidRPr="00F571F5">
        <w:t xml:space="preserve"> </w:t>
      </w:r>
      <w:r>
        <w:t xml:space="preserve">постановки задач, </w:t>
      </w:r>
      <w:r w:rsidRPr="00F571F5">
        <w:t>определения порядка проведения работ</w:t>
      </w:r>
      <w:r>
        <w:t xml:space="preserve"> и их сроков, определения ресурсов и </w:t>
      </w:r>
      <w:r w:rsidRPr="00F571F5">
        <w:t>расчёта трудовых затрат.</w:t>
      </w:r>
    </w:p>
    <w:p w14:paraId="1CC533BB" w14:textId="77777777" w:rsidR="00095F09" w:rsidRDefault="00095F09" w:rsidP="00095F09"/>
    <w:p w14:paraId="545E4BCC" w14:textId="77777777" w:rsidR="00095F09" w:rsidRPr="006E1A54" w:rsidRDefault="00095F09" w:rsidP="00095F09"/>
    <w:p w14:paraId="3B1C6E00" w14:textId="315BFA4B" w:rsidR="00A5545A" w:rsidRDefault="00A5545A" w:rsidP="00A5545A">
      <w:pPr>
        <w:pStyle w:val="2"/>
      </w:pPr>
      <w:bookmarkStart w:id="15" w:name="_Toc221777596"/>
      <w:bookmarkStart w:id="16" w:name="_Toc230338123"/>
      <w:r>
        <w:lastRenderedPageBreak/>
        <w:t>Организация работ</w:t>
      </w:r>
      <w:bookmarkEnd w:id="15"/>
      <w:bookmarkEnd w:id="16"/>
    </w:p>
    <w:p w14:paraId="4CB4D4A2" w14:textId="77777777" w:rsidR="00A5545A" w:rsidRDefault="00A5545A" w:rsidP="00A5545A">
      <w:r w:rsidRPr="00F571F5">
        <w:t>Для</w:t>
      </w:r>
      <w:r>
        <w:t xml:space="preserve"> организации</w:t>
      </w:r>
      <w:r w:rsidRPr="00F571F5">
        <w:t xml:space="preserve"> работы </w:t>
      </w:r>
      <w:r>
        <w:t xml:space="preserve">и планирования затрат ресурсов </w:t>
      </w:r>
      <w:r w:rsidRPr="00F571F5">
        <w:t>использовался</w:t>
      </w:r>
      <w:r>
        <w:t xml:space="preserve"> </w:t>
      </w:r>
      <w:r w:rsidRPr="00F571F5">
        <w:t>Microsoft Project.</w:t>
      </w:r>
      <w:r>
        <w:t xml:space="preserve"> Были определены следующие задачи (рис. 1):</w:t>
      </w:r>
    </w:p>
    <w:p w14:paraId="504E3480" w14:textId="77777777" w:rsidR="00A5545A" w:rsidRDefault="00A5545A" w:rsidP="00A5545A">
      <w:pPr>
        <w:numPr>
          <w:ilvl w:val="0"/>
          <w:numId w:val="45"/>
        </w:numPr>
      </w:pPr>
      <w:r>
        <w:t>анализ требований (ТЗ);</w:t>
      </w:r>
    </w:p>
    <w:p w14:paraId="6340F0AF" w14:textId="77777777" w:rsidR="00A5545A" w:rsidRDefault="00A5545A" w:rsidP="00A5545A">
      <w:pPr>
        <w:numPr>
          <w:ilvl w:val="0"/>
          <w:numId w:val="45"/>
        </w:numPr>
      </w:pPr>
      <w:r>
        <w:t>подготовительные работы;</w:t>
      </w:r>
    </w:p>
    <w:p w14:paraId="4D5E4FC7" w14:textId="77777777" w:rsidR="00A5545A" w:rsidRDefault="00A5545A" w:rsidP="00A5545A">
      <w:pPr>
        <w:numPr>
          <w:ilvl w:val="0"/>
          <w:numId w:val="45"/>
        </w:numPr>
      </w:pPr>
      <w:r>
        <w:t>разработка спецификаций проектируемой системы;</w:t>
      </w:r>
    </w:p>
    <w:p w14:paraId="362755D8" w14:textId="77777777" w:rsidR="00A5545A" w:rsidRDefault="00A5545A" w:rsidP="00A5545A">
      <w:pPr>
        <w:numPr>
          <w:ilvl w:val="0"/>
          <w:numId w:val="45"/>
        </w:numPr>
      </w:pPr>
      <w:r>
        <w:t>проектирование программного обеспечения;</w:t>
      </w:r>
    </w:p>
    <w:p w14:paraId="1E14FD10" w14:textId="77777777" w:rsidR="00A5545A" w:rsidRPr="002D766D" w:rsidRDefault="00A5545A" w:rsidP="00A5545A">
      <w:pPr>
        <w:numPr>
          <w:ilvl w:val="0"/>
          <w:numId w:val="45"/>
        </w:numPr>
      </w:pPr>
      <w:r>
        <w:t>разработка программного обеспечения.</w:t>
      </w:r>
    </w:p>
    <w:p w14:paraId="263D0E21" w14:textId="77777777" w:rsidR="00A5545A" w:rsidRDefault="00A5545A" w:rsidP="00A5545A">
      <w:pPr>
        <w:keepNext/>
        <w:ind w:firstLine="0"/>
        <w:jc w:val="center"/>
      </w:pPr>
      <w:r w:rsidRPr="001E31A8">
        <w:rPr>
          <w:noProof/>
        </w:rPr>
        <w:drawing>
          <wp:inline distT="0" distB="0" distL="0" distR="0" wp14:anchorId="425B14CC" wp14:editId="5DE01CCC">
            <wp:extent cx="5952019" cy="499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3028" cy="500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CE20" w14:textId="5946AA8C" w:rsidR="00A5545A" w:rsidRDefault="00A5545A" w:rsidP="00A5545A">
      <w:pPr>
        <w:pStyle w:val="af9"/>
      </w:pPr>
      <w:r w:rsidRPr="00D31C95">
        <w:t xml:space="preserve">Рис. </w:t>
      </w:r>
      <w:r w:rsidRPr="00D31C95">
        <w:fldChar w:fldCharType="begin"/>
      </w:r>
      <w:r w:rsidRPr="00D31C95">
        <w:instrText xml:space="preserve"> SEQ Рис. \* ARABIC </w:instrText>
      </w:r>
      <w:r w:rsidRPr="00D31C95">
        <w:fldChar w:fldCharType="separate"/>
      </w:r>
      <w:r w:rsidR="00A24960">
        <w:rPr>
          <w:noProof/>
        </w:rPr>
        <w:t>4</w:t>
      </w:r>
      <w:r w:rsidRPr="00D31C95">
        <w:fldChar w:fldCharType="end"/>
      </w:r>
      <w:r w:rsidRPr="00D31C95">
        <w:t xml:space="preserve">. </w:t>
      </w:r>
      <w:r w:rsidRPr="00D31C95">
        <w:rPr>
          <w:rFonts w:eastAsia="Times New Roman" w:cs="Times New Roman"/>
          <w:color w:val="000000"/>
          <w:szCs w:val="28"/>
        </w:rPr>
        <w:t>Иерархическая структура работ, подзадачи и их сроки</w:t>
      </w:r>
    </w:p>
    <w:p w14:paraId="1D1755B4" w14:textId="77777777" w:rsidR="00A5545A" w:rsidRDefault="00A5545A" w:rsidP="00A5545A">
      <w:bookmarkStart w:id="17" w:name="_Toc221777597"/>
    </w:p>
    <w:p w14:paraId="233F9716" w14:textId="4DB4C1C1" w:rsidR="00A5545A" w:rsidRDefault="00A5545A" w:rsidP="00347002">
      <w:pPr>
        <w:pStyle w:val="2"/>
      </w:pPr>
      <w:bookmarkStart w:id="18" w:name="_Toc230338124"/>
      <w:r>
        <w:t>Работа с ресурсами</w:t>
      </w:r>
      <w:bookmarkEnd w:id="17"/>
      <w:bookmarkEnd w:id="18"/>
    </w:p>
    <w:p w14:paraId="5993DF69" w14:textId="77777777" w:rsidR="00A5545A" w:rsidRDefault="00A5545A" w:rsidP="00A5545A">
      <w:r w:rsidRPr="004C4919">
        <w:t>Для выполнения работ были назначены и выровнены ресурсы</w:t>
      </w:r>
      <w:r w:rsidRPr="00F571F5">
        <w:t>,</w:t>
      </w:r>
      <w:r>
        <w:t xml:space="preserve"> которые</w:t>
      </w:r>
      <w:r w:rsidRPr="00F571F5">
        <w:t xml:space="preserve"> раздел</w:t>
      </w:r>
      <w:r>
        <w:t>ены</w:t>
      </w:r>
      <w:r w:rsidRPr="00F571F5">
        <w:t xml:space="preserve"> на материальные, </w:t>
      </w:r>
      <w:r>
        <w:t>информационные</w:t>
      </w:r>
      <w:r w:rsidRPr="00F571F5">
        <w:t xml:space="preserve"> и трудовые (рис.</w:t>
      </w:r>
      <w:r>
        <w:t xml:space="preserve"> 2-3</w:t>
      </w:r>
      <w:r w:rsidRPr="00F571F5">
        <w:t>).</w:t>
      </w:r>
    </w:p>
    <w:p w14:paraId="18EEB6BC" w14:textId="77777777" w:rsidR="00A5545A" w:rsidRPr="00431C1B" w:rsidRDefault="00A5545A" w:rsidP="00A5545A">
      <w:pPr>
        <w:keepNext/>
        <w:ind w:firstLine="0"/>
        <w:jc w:val="center"/>
      </w:pPr>
      <w:r w:rsidRPr="009F78CF">
        <w:rPr>
          <w:noProof/>
        </w:rPr>
        <w:lastRenderedPageBreak/>
        <w:drawing>
          <wp:inline distT="0" distB="0" distL="0" distR="0" wp14:anchorId="300B8459" wp14:editId="36C3D7C0">
            <wp:extent cx="4346197" cy="2164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5871" cy="217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F9E1" w14:textId="1A97C4DF" w:rsidR="00A5545A" w:rsidRPr="009F73B9" w:rsidRDefault="00A5545A" w:rsidP="00A5545A">
      <w:pPr>
        <w:pStyle w:val="af9"/>
        <w:rPr>
          <w:rFonts w:cs="Times New Roman"/>
          <w:szCs w:val="28"/>
        </w:rPr>
      </w:pPr>
      <w:r w:rsidRPr="00431C1B">
        <w:t xml:space="preserve">Рис. </w:t>
      </w:r>
      <w:r w:rsidRPr="00431C1B">
        <w:fldChar w:fldCharType="begin"/>
      </w:r>
      <w:r w:rsidRPr="00431C1B">
        <w:instrText xml:space="preserve"> SEQ Рис. \* ARABIC </w:instrText>
      </w:r>
      <w:r w:rsidRPr="00431C1B">
        <w:fldChar w:fldCharType="separate"/>
      </w:r>
      <w:r w:rsidR="00A24960">
        <w:rPr>
          <w:noProof/>
        </w:rPr>
        <w:t>5</w:t>
      </w:r>
      <w:r w:rsidRPr="00431C1B">
        <w:fldChar w:fldCharType="end"/>
      </w:r>
      <w:r w:rsidRPr="00431C1B">
        <w:t xml:space="preserve">. </w:t>
      </w:r>
      <w:r w:rsidRPr="00431C1B">
        <w:rPr>
          <w:rFonts w:cs="Times New Roman"/>
          <w:szCs w:val="28"/>
        </w:rPr>
        <w:t>Ресурсы проекта</w:t>
      </w:r>
    </w:p>
    <w:p w14:paraId="2352ED54" w14:textId="77777777" w:rsidR="00A5545A" w:rsidRDefault="00A5545A" w:rsidP="00A5545A"/>
    <w:p w14:paraId="3F677905" w14:textId="77777777" w:rsidR="00A5545A" w:rsidRDefault="00A5545A" w:rsidP="00A5545A">
      <w:pPr>
        <w:keepNext/>
        <w:ind w:firstLine="0"/>
        <w:jc w:val="center"/>
      </w:pPr>
      <w:r w:rsidRPr="00243E35">
        <w:rPr>
          <w:noProof/>
        </w:rPr>
        <w:drawing>
          <wp:inline distT="0" distB="0" distL="0" distR="0" wp14:anchorId="077E33FA" wp14:editId="63AB3CBB">
            <wp:extent cx="6248400" cy="45433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1548" cy="454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95EB" w14:textId="0A607663" w:rsidR="00A5545A" w:rsidRPr="009F73B9" w:rsidRDefault="00A5545A" w:rsidP="00A5545A">
      <w:pPr>
        <w:pStyle w:val="af9"/>
        <w:rPr>
          <w:rFonts w:cs="Times New Roman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6</w:t>
      </w:r>
      <w:r>
        <w:fldChar w:fldCharType="end"/>
      </w:r>
      <w:r>
        <w:t xml:space="preserve">. </w:t>
      </w:r>
      <w:r w:rsidRPr="009F73B9">
        <w:rPr>
          <w:rFonts w:cs="Times New Roman"/>
          <w:szCs w:val="28"/>
        </w:rPr>
        <w:t xml:space="preserve">Распределение ресурсов </w:t>
      </w:r>
      <w:r>
        <w:rPr>
          <w:rFonts w:cs="Times New Roman"/>
          <w:szCs w:val="28"/>
        </w:rPr>
        <w:t>проекта</w:t>
      </w:r>
    </w:p>
    <w:p w14:paraId="68766828" w14:textId="77777777" w:rsidR="00A5545A" w:rsidRPr="00DA1726" w:rsidRDefault="00A5545A" w:rsidP="00A5545A"/>
    <w:p w14:paraId="2186B640" w14:textId="6BA416E7" w:rsidR="00A5545A" w:rsidRDefault="00A5545A" w:rsidP="00174E35">
      <w:pPr>
        <w:pStyle w:val="2"/>
      </w:pPr>
      <w:bookmarkStart w:id="19" w:name="_Toc221777599"/>
      <w:bookmarkStart w:id="20" w:name="_Toc230338125"/>
      <w:r>
        <w:t xml:space="preserve">Диаграмма </w:t>
      </w:r>
      <w:proofErr w:type="spellStart"/>
      <w:r>
        <w:t>Ганта</w:t>
      </w:r>
      <w:bookmarkEnd w:id="19"/>
      <w:bookmarkEnd w:id="20"/>
      <w:proofErr w:type="spellEnd"/>
    </w:p>
    <w:p w14:paraId="480A886C" w14:textId="77777777" w:rsidR="00A5545A" w:rsidRPr="00606E6A" w:rsidRDefault="00A5545A" w:rsidP="00A5545A">
      <w:r w:rsidRPr="004C4919">
        <w:t xml:space="preserve">Временная шкала запланированных работ показана с помощью диаграммы </w:t>
      </w:r>
      <w:proofErr w:type="spellStart"/>
      <w:r w:rsidRPr="004C4919">
        <w:t>Ганта</w:t>
      </w:r>
      <w:proofErr w:type="spellEnd"/>
      <w:r w:rsidRPr="00F8288A">
        <w:t xml:space="preserve"> (рис.</w:t>
      </w:r>
      <w:r>
        <w:t xml:space="preserve"> 4</w:t>
      </w:r>
      <w:r w:rsidRPr="00F8288A">
        <w:t>).</w:t>
      </w:r>
      <w:r>
        <w:t xml:space="preserve"> Некоторые работы велись параллельно.</w:t>
      </w:r>
    </w:p>
    <w:p w14:paraId="57206289" w14:textId="77777777" w:rsidR="00A5545A" w:rsidRPr="00F8288A" w:rsidRDefault="00A5545A" w:rsidP="00A5545A">
      <w:pPr>
        <w:keepNext/>
        <w:spacing w:line="240" w:lineRule="auto"/>
        <w:ind w:firstLine="0"/>
        <w:jc w:val="center"/>
      </w:pPr>
      <w:r w:rsidRPr="00BD4616">
        <w:rPr>
          <w:noProof/>
        </w:rPr>
        <w:lastRenderedPageBreak/>
        <w:drawing>
          <wp:inline distT="0" distB="0" distL="0" distR="0" wp14:anchorId="09E5BB4D" wp14:editId="4D4F33A4">
            <wp:extent cx="5063740" cy="33451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4770" cy="335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10AB" w14:textId="7223EFDE" w:rsidR="00A5545A" w:rsidRPr="004C4919" w:rsidRDefault="00A5545A" w:rsidP="00A5545A">
      <w:pPr>
        <w:pStyle w:val="af9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7</w:t>
      </w:r>
      <w:r>
        <w:fldChar w:fldCharType="end"/>
      </w:r>
      <w:r>
        <w:t xml:space="preserve">. Диаграмма </w:t>
      </w:r>
      <w:proofErr w:type="spellStart"/>
      <w:r>
        <w:t>Ганта</w:t>
      </w:r>
      <w:proofErr w:type="spellEnd"/>
      <w:r>
        <w:t xml:space="preserve"> проекта</w:t>
      </w:r>
    </w:p>
    <w:p w14:paraId="5C991D00" w14:textId="77777777" w:rsidR="00A5545A" w:rsidRPr="00DA1726" w:rsidRDefault="00A5545A" w:rsidP="00A5545A"/>
    <w:p w14:paraId="78FA81A2" w14:textId="24498410" w:rsidR="00A5545A" w:rsidRDefault="00A5545A" w:rsidP="00174E35">
      <w:pPr>
        <w:pStyle w:val="2"/>
      </w:pPr>
      <w:bookmarkStart w:id="21" w:name="_Toc221777598"/>
      <w:bookmarkStart w:id="22" w:name="_Toc230338126"/>
      <w:r>
        <w:t>Критический путь проекта</w:t>
      </w:r>
      <w:bookmarkEnd w:id="21"/>
      <w:bookmarkEnd w:id="22"/>
    </w:p>
    <w:p w14:paraId="3D4C0EA0" w14:textId="77777777" w:rsidR="00A5545A" w:rsidRDefault="00A5545A" w:rsidP="00A5545A">
      <w:r>
        <w:t>Критическим путём проекта называют задачу или перечень задач, которые определяю минимальное время выполнения проекта, при условии, что все задачи будут выполнены в установленные сроки. Задачи на критическом пути не имеют резерва времени, поэтому любая задержка выполнения таких задач влияет на время выполнение проекта в худшую сторону.</w:t>
      </w:r>
    </w:p>
    <w:p w14:paraId="29D9E3D2" w14:textId="77777777" w:rsidR="00A5545A" w:rsidRDefault="00A5545A" w:rsidP="00A5545A">
      <w:r>
        <w:t>Критический путь проекта представлен на рис. 5.</w:t>
      </w:r>
    </w:p>
    <w:p w14:paraId="2705C502" w14:textId="77777777" w:rsidR="00A5545A" w:rsidRPr="00F8288A" w:rsidRDefault="00A5545A" w:rsidP="00A5545A">
      <w:pPr>
        <w:keepNext/>
        <w:spacing w:line="240" w:lineRule="auto"/>
        <w:ind w:firstLine="0"/>
        <w:jc w:val="center"/>
      </w:pPr>
      <w:r w:rsidRPr="00BD4616">
        <w:rPr>
          <w:noProof/>
        </w:rPr>
        <w:drawing>
          <wp:inline distT="0" distB="0" distL="0" distR="0" wp14:anchorId="727CFD08" wp14:editId="40040FAC">
            <wp:extent cx="6209996" cy="25450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7541" cy="255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AFC6" w14:textId="60105F81" w:rsidR="00A5545A" w:rsidRDefault="00A5545A" w:rsidP="00A5545A">
      <w:pPr>
        <w:pStyle w:val="af9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24960">
        <w:rPr>
          <w:noProof/>
        </w:rPr>
        <w:t>8</w:t>
      </w:r>
      <w:r>
        <w:fldChar w:fldCharType="end"/>
      </w:r>
      <w:r>
        <w:t>. Критический путь проекта</w:t>
      </w:r>
    </w:p>
    <w:p w14:paraId="454F4AAE" w14:textId="77777777" w:rsidR="00B90008" w:rsidRDefault="00B90008" w:rsidP="009375B6"/>
    <w:p w14:paraId="503807D9" w14:textId="61B349B1" w:rsidR="00C951E0" w:rsidRDefault="00C951E0" w:rsidP="00C951E0">
      <w:pPr>
        <w:pStyle w:val="2"/>
      </w:pPr>
      <w:bookmarkStart w:id="23" w:name="_Toc221777600"/>
      <w:bookmarkStart w:id="24" w:name="_Toc230338127"/>
      <w:r>
        <w:lastRenderedPageBreak/>
        <w:t>Расчёт себестоимости продукта</w:t>
      </w:r>
      <w:bookmarkEnd w:id="23"/>
      <w:bookmarkEnd w:id="24"/>
    </w:p>
    <w:p w14:paraId="1091E69A" w14:textId="77777777" w:rsidR="00C951E0" w:rsidRDefault="00C951E0" w:rsidP="00C951E0">
      <w:r>
        <w:t>С</w:t>
      </w:r>
      <w:r w:rsidRPr="00DA1506">
        <w:t>ебестоимость разработки в</w:t>
      </w:r>
      <w:r>
        <w:t>ключает</w:t>
      </w:r>
      <w:r w:rsidRPr="00DA1506">
        <w:t>:</w:t>
      </w:r>
    </w:p>
    <w:p w14:paraId="48486275" w14:textId="77777777" w:rsidR="00C951E0" w:rsidRDefault="00C951E0" w:rsidP="00C951E0">
      <w:pPr>
        <w:numPr>
          <w:ilvl w:val="0"/>
          <w:numId w:val="56"/>
        </w:numPr>
      </w:pPr>
      <w:r w:rsidRPr="00DA1506">
        <w:t>основн</w:t>
      </w:r>
      <w:r>
        <w:t>ую</w:t>
      </w:r>
      <w:r w:rsidRPr="00DA1506">
        <w:t xml:space="preserve"> заработн</w:t>
      </w:r>
      <w:r>
        <w:t>ую</w:t>
      </w:r>
      <w:r w:rsidRPr="00DA1506">
        <w:t xml:space="preserve"> плат</w:t>
      </w:r>
      <w:r>
        <w:t>у</w:t>
      </w:r>
      <w:r w:rsidRPr="00DA1506">
        <w:t xml:space="preserve"> разработчиков</w:t>
      </w:r>
      <w:r>
        <w:t>;</w:t>
      </w:r>
    </w:p>
    <w:p w14:paraId="1BF60B68" w14:textId="77777777" w:rsidR="00C951E0" w:rsidRDefault="00C951E0" w:rsidP="00C951E0">
      <w:pPr>
        <w:numPr>
          <w:ilvl w:val="0"/>
          <w:numId w:val="56"/>
        </w:numPr>
      </w:pPr>
      <w:r w:rsidRPr="00DA1506">
        <w:t>дополнительн</w:t>
      </w:r>
      <w:r>
        <w:t>ую</w:t>
      </w:r>
      <w:r w:rsidRPr="00DA1506">
        <w:t xml:space="preserve"> заработн</w:t>
      </w:r>
      <w:r>
        <w:t>ую</w:t>
      </w:r>
      <w:r w:rsidRPr="00DA1506">
        <w:t xml:space="preserve"> плат</w:t>
      </w:r>
      <w:r>
        <w:t>у;</w:t>
      </w:r>
    </w:p>
    <w:p w14:paraId="492053A5" w14:textId="77777777" w:rsidR="00C951E0" w:rsidRDefault="00C951E0" w:rsidP="00C951E0">
      <w:pPr>
        <w:numPr>
          <w:ilvl w:val="0"/>
          <w:numId w:val="56"/>
        </w:numPr>
      </w:pPr>
      <w:r w:rsidRPr="00DA1506">
        <w:t>единый социальный налог</w:t>
      </w:r>
      <w:r>
        <w:t>;</w:t>
      </w:r>
    </w:p>
    <w:p w14:paraId="7835C9FD" w14:textId="77777777" w:rsidR="00C951E0" w:rsidRDefault="00C951E0" w:rsidP="00C951E0">
      <w:pPr>
        <w:numPr>
          <w:ilvl w:val="0"/>
          <w:numId w:val="56"/>
        </w:numPr>
      </w:pPr>
      <w:r w:rsidRPr="00DA1506">
        <w:t>затраты на использование машинного времени</w:t>
      </w:r>
      <w:r>
        <w:t>;</w:t>
      </w:r>
    </w:p>
    <w:p w14:paraId="4292E213" w14:textId="77777777" w:rsidR="00C951E0" w:rsidRDefault="00C951E0" w:rsidP="00C951E0">
      <w:pPr>
        <w:numPr>
          <w:ilvl w:val="0"/>
          <w:numId w:val="56"/>
        </w:numPr>
      </w:pPr>
      <w:r w:rsidRPr="00DA1506">
        <w:t>затраты на носители информации</w:t>
      </w:r>
      <w:r>
        <w:t>;</w:t>
      </w:r>
    </w:p>
    <w:p w14:paraId="17F7D3CA" w14:textId="77777777" w:rsidR="00C951E0" w:rsidRDefault="00C951E0" w:rsidP="00C951E0">
      <w:pPr>
        <w:numPr>
          <w:ilvl w:val="0"/>
          <w:numId w:val="56"/>
        </w:numPr>
      </w:pPr>
      <w:r w:rsidRPr="00DA1506">
        <w:t>затраты на текущий и профилактический ремонт вычислительной техники</w:t>
      </w:r>
      <w:r>
        <w:t>;</w:t>
      </w:r>
    </w:p>
    <w:p w14:paraId="19849A8B" w14:textId="77777777" w:rsidR="00C951E0" w:rsidRPr="00DA1506" w:rsidRDefault="00C951E0" w:rsidP="00C951E0">
      <w:pPr>
        <w:numPr>
          <w:ilvl w:val="0"/>
          <w:numId w:val="56"/>
        </w:numPr>
      </w:pPr>
      <w:r w:rsidRPr="00DA1506">
        <w:t>прочие эксплуатационные расходы.</w:t>
      </w:r>
    </w:p>
    <w:p w14:paraId="0F2975C7" w14:textId="77777777" w:rsidR="00C951E0" w:rsidRPr="00DA1506" w:rsidRDefault="00C951E0" w:rsidP="00C951E0">
      <w:r w:rsidRPr="00DA1506">
        <w:t xml:space="preserve">Себестоимость </w:t>
      </w:r>
      <w:r>
        <w:t>программного продукта</w:t>
      </w:r>
      <w:r w:rsidRPr="00DA1506">
        <w:t xml:space="preserve"> вычисляется по формуле:</w:t>
      </w:r>
    </w:p>
    <w:p w14:paraId="44981E5F" w14:textId="77777777" w:rsidR="00C951E0" w:rsidRPr="00732055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w:bookmarkStart w:id="25" w:name="_Hlk222737036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nor/>
                    </m:rPr>
                    <m:t>пп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w:bookmarkEnd w:id="25"/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м.вр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н.и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рем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AD1FC81" w14:textId="77777777" w:rsidR="00C951E0" w:rsidRPr="00732055" w:rsidRDefault="00C951E0" w:rsidP="00C951E0">
      <w:r w:rsidRPr="00732055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m:rPr>
                <m:nor/>
              </m:rPr>
              <m:t>пп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rPr>
          <w:rFonts w:eastAsiaTheme="minorEastAsia"/>
        </w:rPr>
        <w:t xml:space="preserve"> </w:t>
      </w:r>
      <w:r w:rsidRPr="00732055">
        <w:t xml:space="preserve">– себестоимость программного продукта,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тр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оплату труда,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м.вр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н.и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носители информации,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рем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затраты на текущий и профилактический ремонт вычислительной техники, руб.;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nor/>
              </m:rPr>
              <m:t>пр</m:t>
            </m:r>
            <m:ctrlPr>
              <w:rPr>
                <w:rFonts w:ascii="Cambria Math" w:hAnsi="Cambria Math"/>
              </w:rPr>
            </m:ctrlPr>
          </m:sub>
        </m:sSub>
      </m:oMath>
      <w:r w:rsidRPr="00732055">
        <w:t xml:space="preserve"> – прочие эксплуатационные расходы, руб.</w:t>
      </w:r>
    </w:p>
    <w:p w14:paraId="04D09A1D" w14:textId="77777777" w:rsidR="00C951E0" w:rsidRDefault="00C951E0" w:rsidP="00C951E0">
      <w:r w:rsidRPr="00AA7B0B">
        <w:t>Затраты на оплату труда при разработке программного продукта вычисляются по формул</w:t>
      </w:r>
      <w:r>
        <w:t>ам</w:t>
      </w:r>
      <w:r w:rsidRPr="00AA7B0B">
        <w:t>:</w:t>
      </w:r>
    </w:p>
    <w:p w14:paraId="51B4F552" w14:textId="77777777" w:rsidR="00C951E0" w:rsidRPr="0099032A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m:t>общ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Отч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-с окладом,#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63419C4" w14:textId="77777777" w:rsidR="00C951E0" w:rsidRPr="0099032A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тр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общ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 w:cs="Cambria Math"/>
                </w:rPr>
                <m:t xml:space="preserve">* </m:t>
              </m:r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m:t>Отч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-почасовая,#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7CD38EA" w14:textId="77777777" w:rsidR="00C951E0" w:rsidRPr="00EC04CE" w:rsidRDefault="00C951E0" w:rsidP="00C951E0">
      <w:r w:rsidRPr="00EC04CE"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000000"/>
              </w:rPr>
              <m:t>З</m:t>
            </m:r>
          </m:e>
          <m:sub>
            <m:r>
              <m:rPr>
                <m:nor/>
              </m:rPr>
              <w:rPr>
                <w:rFonts w:ascii="Cambria Math"/>
                <w:color w:val="000000"/>
              </w:rPr>
              <m:t>общ</m:t>
            </m:r>
          </m:sub>
        </m:sSub>
      </m:oMath>
      <w:r w:rsidRPr="00EC04CE">
        <w:t xml:space="preserve"> – общая зарплата работника за час, </w:t>
      </w:r>
      <w:proofErr w:type="spellStart"/>
      <m:oMath>
        <m:r>
          <m:rPr>
            <m:nor/>
          </m:rPr>
          <w:rPr>
            <w:rFonts w:ascii="Cambria Math"/>
            <w:color w:val="000000"/>
          </w:rPr>
          <m:t>Отч</m:t>
        </m:r>
      </m:oMath>
      <w:proofErr w:type="spellEnd"/>
      <w:r w:rsidRPr="00EC04CE">
        <w:t xml:space="preserve"> – отчисления с зарплаты, %,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rFonts w:ascii="Cambria Math"/>
                <w:color w:val="000000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</w:rPr>
              <m:t>н</m:t>
            </m:r>
          </m:sub>
        </m:sSub>
      </m:oMath>
      <w:r w:rsidRPr="00EC04CE">
        <w:rPr>
          <w:rFonts w:eastAsiaTheme="minorEastAsia"/>
          <w:color w:val="000000"/>
        </w:rPr>
        <w:t xml:space="preserve"> </w:t>
      </w:r>
      <w:r w:rsidRPr="00EC04CE">
        <w:t>– время написания программы.</w:t>
      </w:r>
    </w:p>
    <w:p w14:paraId="570D3223" w14:textId="77777777" w:rsidR="00C951E0" w:rsidRPr="00394111" w:rsidRDefault="00C951E0" w:rsidP="00C951E0">
      <w:pPr>
        <w:pStyle w:val="aff3"/>
        <w:spacing w:after="0"/>
        <w:ind w:firstLine="426"/>
        <w:rPr>
          <w:color w:val="000000"/>
        </w:rPr>
      </w:pPr>
      <w:r w:rsidRPr="00394111">
        <w:rPr>
          <w:color w:val="000000"/>
        </w:rPr>
        <w:t>Заработная плата программиста за час определяется по следующей формуле:</w:t>
      </w:r>
    </w:p>
    <w:p w14:paraId="30494D58" w14:textId="77777777" w:rsidR="00C951E0" w:rsidRPr="0099032A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С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т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m:t>пр</m:t>
                      </m:r>
                      <w:proofErr w:type="spellEnd"/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m:t>вм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72900A3" w14:textId="77777777" w:rsidR="00C951E0" w:rsidRPr="00BF662C" w:rsidRDefault="00C951E0" w:rsidP="00C951E0">
      <w:r w:rsidRPr="00BF662C">
        <w:t xml:space="preserve">где </w:t>
      </w:r>
      <m:oMath>
        <m:r>
          <m:rPr>
            <m:nor/>
          </m:rPr>
          <w:rPr>
            <w:rFonts w:ascii="Cambria Math"/>
          </w:rPr>
          <m:t>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>т</m:t>
            </m:r>
          </m:e>
          <m:sub>
            <w:proofErr w:type="spellStart"/>
            <m:r>
              <m:rPr>
                <m:nor/>
              </m:rPr>
              <w:rPr>
                <w:rFonts w:ascii="Cambria Math"/>
              </w:rPr>
              <m:t>пр</m:t>
            </m:r>
            <w:proofErr w:type="spellEnd"/>
          </m:sub>
        </m:sSub>
      </m:oMath>
      <w:r w:rsidRPr="00BF662C">
        <w:t xml:space="preserve"> – ставка п</w:t>
      </w:r>
      <w:r w:rsidRPr="0009485B">
        <w:t xml:space="preserve">рограммиста;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Ф</m:t>
            </m:r>
          </m:e>
          <m:sub>
            <m:r>
              <m:rPr>
                <m:nor/>
              </m:rPr>
              <w:rPr>
                <w:rFonts w:ascii="Cambria Math"/>
              </w:rPr>
              <m:t>вм</m:t>
            </m:r>
          </m:sub>
        </m:sSub>
      </m:oMath>
      <w:r w:rsidRPr="0009485B">
        <w:t xml:space="preserve"> – фонд рабочего времен</w:t>
      </w:r>
      <w:r w:rsidRPr="00BF662C">
        <w:t>и в месяц, ч.</w:t>
      </w:r>
    </w:p>
    <w:p w14:paraId="4B0A349F" w14:textId="77777777" w:rsidR="00C951E0" w:rsidRPr="00394111" w:rsidRDefault="00C951E0" w:rsidP="00C951E0">
      <w:r w:rsidRPr="00394111">
        <w:t>Заработная плата дополнительная определяется по следующей формуле:</w:t>
      </w:r>
    </w:p>
    <w:p w14:paraId="61919592" w14:textId="77777777" w:rsidR="00C951E0" w:rsidRPr="0099032A" w:rsidRDefault="00000000" w:rsidP="00C951E0">
      <w:pPr>
        <w:ind w:firstLine="0"/>
        <w:jc w:val="center"/>
        <w:rPr>
          <w:rFonts w:cs="Times New Roman"/>
          <w:sz w:val="32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доп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m:t>пр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m:t>доп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nor/>
                    </m:rPr>
                    <m:t>100%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23EBC4" w14:textId="77777777" w:rsidR="00C951E0" w:rsidRPr="0009485B" w:rsidRDefault="00C951E0" w:rsidP="00C951E0">
      <w:r w:rsidRPr="0009485B"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З</m:t>
            </m:r>
          </m:e>
          <m:sub>
            <m:r>
              <m:rPr>
                <m:nor/>
              </m:rPr>
              <w:rPr>
                <w:rFonts w:ascii="Cambria Math"/>
              </w:rPr>
              <m:t>пр</m:t>
            </m:r>
          </m:sub>
        </m:sSub>
      </m:oMath>
      <w:r w:rsidRPr="0009485B">
        <w:t xml:space="preserve"> – заработная плата программиста;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Н</m:t>
            </m:r>
          </m:e>
          <m:sub>
            <m:r>
              <m:rPr>
                <m:nor/>
              </m:rPr>
              <w:rPr>
                <w:rFonts w:ascii="Cambria Math"/>
              </w:rPr>
              <m:t>доп</m:t>
            </m:r>
          </m:sub>
        </m:sSub>
      </m:oMath>
      <w:r w:rsidRPr="0009485B">
        <w:t xml:space="preserve"> – норма отчислений на дополнительную зарплату (10%).</w:t>
      </w:r>
    </w:p>
    <w:p w14:paraId="62187CFE" w14:textId="77777777" w:rsidR="00C951E0" w:rsidRPr="00504348" w:rsidRDefault="00C951E0" w:rsidP="00C951E0">
      <w:pPr>
        <w:ind w:firstLine="708"/>
        <w:rPr>
          <w:color w:val="000000"/>
        </w:rPr>
      </w:pPr>
      <w:r w:rsidRPr="00504348">
        <w:rPr>
          <w:color w:val="000000"/>
        </w:rPr>
        <w:t>Зарплата общая вычисляется по следующей формуле:</w:t>
      </w:r>
    </w:p>
    <w:p w14:paraId="607FFE5A" w14:textId="77777777" w:rsidR="00C951E0" w:rsidRPr="008E16B6" w:rsidRDefault="00000000" w:rsidP="00C951E0">
      <w:pPr>
        <w:ind w:firstLine="0"/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общ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m:t>доп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4DB9FC" w14:textId="77777777" w:rsidR="00C951E0" w:rsidRDefault="00C951E0" w:rsidP="00C951E0">
      <w:r w:rsidRPr="004C4919">
        <w:t xml:space="preserve">Ставка </w:t>
      </w:r>
      <w:r w:rsidRPr="00092A18">
        <w:t xml:space="preserve">программиста-разработчика </w:t>
      </w:r>
      <w:r w:rsidRPr="004C4919">
        <w:t>на предприятии НИУИФ</w:t>
      </w:r>
      <w:r w:rsidRPr="00092A18">
        <w:t xml:space="preserve"> составляет </w:t>
      </w:r>
      <w:r>
        <w:t xml:space="preserve">120 000 </w:t>
      </w:r>
      <w:r w:rsidRPr="00092A18">
        <w:t>руб</w:t>
      </w:r>
      <w:r w:rsidRPr="006925D6">
        <w:t>.</w:t>
      </w:r>
      <w:r w:rsidRPr="00092A18">
        <w:t xml:space="preserve">, ставка руководителя ВКР – </w:t>
      </w:r>
      <w:r w:rsidRPr="006925D6">
        <w:t>44</w:t>
      </w:r>
      <w:r>
        <w:t> </w:t>
      </w:r>
      <w:r w:rsidRPr="006925D6">
        <w:t>300</w:t>
      </w:r>
      <w:r>
        <w:t xml:space="preserve"> </w:t>
      </w:r>
      <w:r w:rsidRPr="00092A18">
        <w:t xml:space="preserve">руб.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m:rPr>
                <m:nor/>
              </m:rPr>
              <m:t>вм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eastAsiaTheme="minorEastAsia"/>
        </w:rPr>
        <w:t xml:space="preserve"> программиста составляет 170 ч/</w:t>
      </w:r>
      <w:proofErr w:type="spellStart"/>
      <w:r>
        <w:rPr>
          <w:rFonts w:eastAsiaTheme="minorEastAsia"/>
        </w:rPr>
        <w:t>мес</w:t>
      </w:r>
      <w:proofErr w:type="spellEnd"/>
      <w:r>
        <w:rPr>
          <w:rFonts w:eastAsiaTheme="minorEastAsia"/>
        </w:rPr>
        <w:t xml:space="preserve"> (17 недель * 5 дней в неделю * 8 часов в день / 4 месяца).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m:rPr>
                <m:nor/>
              </m:rPr>
              <m:t>вм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руководителя ВКР составляет 204 ч/</w:t>
      </w:r>
      <w:proofErr w:type="spellStart"/>
      <w:r>
        <w:t>мес</w:t>
      </w:r>
      <w:proofErr w:type="spellEnd"/>
      <w:r>
        <w:t xml:space="preserve"> (</w:t>
      </w:r>
      <w:r w:rsidRPr="00690AE0">
        <w:t xml:space="preserve">17 недель * </w:t>
      </w:r>
      <w:r>
        <w:t>6</w:t>
      </w:r>
      <w:r w:rsidRPr="00690AE0">
        <w:t xml:space="preserve"> дней в неделю * 8 часов в день / 4 месяца</w:t>
      </w:r>
      <w:r>
        <w:t xml:space="preserve">). </w:t>
      </w:r>
      <w:r w:rsidRPr="00092A18">
        <w:t>По</w:t>
      </w:r>
      <w:r>
        <w:t xml:space="preserve"> </w:t>
      </w:r>
      <w:r w:rsidRPr="00092A18">
        <w:t>формуле (</w:t>
      </w:r>
      <w:r>
        <w:t>5</w:t>
      </w:r>
      <w:r w:rsidRPr="00092A18">
        <w:t>) рассчитываются заработные платы программиста и руководителя ВКР</w:t>
      </w:r>
      <w:r>
        <w:t xml:space="preserve"> за час</w:t>
      </w:r>
      <w:r w:rsidRPr="00092A18">
        <w:t>:</w:t>
      </w:r>
    </w:p>
    <w:p w14:paraId="25E4B29E" w14:textId="77777777" w:rsidR="00C951E0" w:rsidRPr="005C1D87" w:rsidRDefault="00000000" w:rsidP="00C951E0">
      <w:pPr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пр.прогр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120 000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170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=705,88 руб./ч.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51A52878" w14:textId="77777777" w:rsidR="00C951E0" w:rsidRPr="005C1D87" w:rsidRDefault="00000000" w:rsidP="00C951E0">
      <w:pPr>
        <w:rPr>
          <w:rFonts w:eastAsiaTheme="minor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пр.рук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44 300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=217,16 руб./ч.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480E71F7" w14:textId="77777777" w:rsidR="00C951E0" w:rsidRPr="00F23EBD" w:rsidRDefault="00C951E0" w:rsidP="00C951E0">
      <w:r w:rsidRPr="00F23EBD">
        <w:t>По формуле (5) рассчитываются дополнительные заработные платы:</w:t>
      </w:r>
    </w:p>
    <w:p w14:paraId="6D36D98F" w14:textId="77777777" w:rsidR="00C951E0" w:rsidRPr="00B9421E" w:rsidRDefault="00000000" w:rsidP="00C951E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до</m:t>
                  </m:r>
                  <m:r>
                    <w:rPr>
                      <w:rFonts w:ascii="Cambria Math" w:hAnsi="Cambria Math"/>
                    </w:rPr>
                    <m:t>п.прогр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705,88* 35,294</m:t>
                  </m:r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=498.27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C453211" w14:textId="77777777" w:rsidR="00C951E0" w:rsidRPr="00F23EBD" w:rsidRDefault="00000000" w:rsidP="00C951E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доп.рук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217,16*21,716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00%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47,16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59E9E67" w14:textId="77777777" w:rsidR="00C951E0" w:rsidRPr="00F23EBD" w:rsidRDefault="00C951E0" w:rsidP="00C951E0">
      <w:r w:rsidRPr="00F23EBD">
        <w:t>Зарплаты общие вычисляются по формуле (</w:t>
      </w:r>
      <w:r w:rsidRPr="005D0649">
        <w:t>6</w:t>
      </w:r>
      <w:r w:rsidRPr="00F23EBD">
        <w:t>):</w:t>
      </w:r>
    </w:p>
    <w:p w14:paraId="212FA25F" w14:textId="77777777" w:rsidR="00C951E0" w:rsidRPr="00B9421E" w:rsidRDefault="00000000" w:rsidP="00C951E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общ.рук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705,88</m:t>
              </m:r>
              <m:r>
                <w:rPr>
                  <w:rFonts w:ascii="Cambria Math" w:hAnsi="Cambria Math"/>
                </w:rPr>
                <m:t>+498.27=1204,15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B74DEE5" w14:textId="77777777" w:rsidR="00C951E0" w:rsidRPr="002969B1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общ.рук</m:t>
                  </m:r>
                </m:sub>
              </m:sSub>
              <m:r>
                <w:rPr>
                  <w:rFonts w:ascii="Cambria Math" w:hAnsi="Cambria Math"/>
                </w:rPr>
                <m:t>=217,16+47,16= 264,31 руб./ч.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D97BC81" w14:textId="77777777" w:rsidR="00C951E0" w:rsidRPr="008E16B6" w:rsidRDefault="00C951E0" w:rsidP="00C951E0">
      <w:pPr>
        <w:rPr>
          <w:rFonts w:eastAsiaTheme="minorEastAsia"/>
          <w:color w:val="000000"/>
        </w:rPr>
      </w:pPr>
      <w:r w:rsidRPr="008E16B6">
        <w:t xml:space="preserve">Отчисления </w:t>
      </w:r>
      <w:r>
        <w:t>в</w:t>
      </w:r>
      <w:r w:rsidRPr="008E16B6">
        <w:t xml:space="preserve"> фонд </w:t>
      </w:r>
      <w:r w:rsidRPr="009568D9">
        <w:t>страховых взносов</w:t>
      </w:r>
      <w:r>
        <w:t xml:space="preserve"> составляет 30% </w:t>
      </w:r>
      <w:r w:rsidRPr="0099032A">
        <w:t>с выплат в пределах единой предельной баз</w:t>
      </w:r>
      <w:r>
        <w:t xml:space="preserve">овой </w:t>
      </w:r>
      <w:r w:rsidRPr="0099032A">
        <w:t>величины (в 2026 году она составляет 2</w:t>
      </w:r>
      <w:r>
        <w:t> </w:t>
      </w:r>
      <w:r w:rsidRPr="0099032A">
        <w:t>979</w:t>
      </w:r>
      <w:r>
        <w:t> </w:t>
      </w:r>
      <w:r w:rsidRPr="0099032A">
        <w:t>000 руб. в год на сотрудника)</w:t>
      </w:r>
      <w:r>
        <w:t>:</w:t>
      </w:r>
    </w:p>
    <w:p w14:paraId="11275504" w14:textId="77777777" w:rsidR="00C951E0" w:rsidRDefault="00C951E0" w:rsidP="00C951E0">
      <m:oMathPara>
        <m:oMath>
          <m:r>
            <w:rPr>
              <w:rFonts w:ascii="Cambria Math" w:hAnsi="Cambria Math"/>
            </w:rPr>
            <m:t>От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прогп</m:t>
              </m:r>
            </m:sub>
          </m:sSub>
          <m:r>
            <w:rPr>
              <w:rFonts w:ascii="Cambria Math" w:hAnsi="Cambria Math"/>
            </w:rPr>
            <m:t>=1204,15*0,3=361.25 руб</m:t>
          </m:r>
        </m:oMath>
      </m:oMathPara>
    </w:p>
    <w:p w14:paraId="2CF53E1D" w14:textId="77777777" w:rsidR="00C951E0" w:rsidRPr="00F23EBD" w:rsidRDefault="00C951E0" w:rsidP="00C951E0">
      <m:oMathPara>
        <m:oMath>
          <m:r>
            <w:rPr>
              <w:rFonts w:ascii="Cambria Math" w:hAnsi="Cambria Math"/>
            </w:rPr>
            <m:t>От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рук</m:t>
              </m:r>
            </m:sub>
          </m:sSub>
          <m:r>
            <w:rPr>
              <w:rFonts w:ascii="Cambria Math" w:hAnsi="Cambria Math"/>
            </w:rPr>
            <m:t>=264,38*0,3=79,29 руб</m:t>
          </m:r>
        </m:oMath>
      </m:oMathPara>
    </w:p>
    <w:p w14:paraId="575CB933" w14:textId="77777777" w:rsidR="00C951E0" w:rsidRPr="00F23EBD" w:rsidRDefault="00C951E0" w:rsidP="00C951E0">
      <w:r w:rsidRPr="00F23EBD">
        <w:t>По формуле (1) рассчитываются затраты на оплату труда при разработке программного продукта:</w:t>
      </w:r>
    </w:p>
    <w:p w14:paraId="1B39AB20" w14:textId="77777777" w:rsidR="00C951E0" w:rsidRPr="009F13C7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тр.прогр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477,51 +361.25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* 176 = </m:t>
              </m:r>
              <m:r>
                <w:rPr>
                  <w:rFonts w:ascii="Cambria Math" w:hAnsi="Cambria Math"/>
                </w:rPr>
                <m:t>266 117,65 руб.</m:t>
              </m:r>
            </m:e>
          </m:eqArr>
        </m:oMath>
      </m:oMathPara>
    </w:p>
    <w:p w14:paraId="0E66BD0D" w14:textId="77777777" w:rsidR="00C951E0" w:rsidRPr="005D0649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тр.рук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264,31 +79,29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 xml:space="preserve"> * 204 = </m:t>
              </m:r>
              <m:r>
                <w:rPr>
                  <w:rFonts w:ascii="Cambria Math" w:hAnsi="Cambria Math"/>
                </w:rPr>
                <m:t>70 096,06 руб.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66F47B5" w14:textId="77777777" w:rsidR="00C951E0" w:rsidRDefault="00C951E0" w:rsidP="00C951E0">
      <w:r w:rsidRPr="00732055">
        <w:lastRenderedPageBreak/>
        <w:t xml:space="preserve">Состав </w:t>
      </w:r>
      <w:r>
        <w:t xml:space="preserve">проектной </w:t>
      </w:r>
      <w:r w:rsidRPr="00732055">
        <w:t>команды:</w:t>
      </w:r>
    </w:p>
    <w:p w14:paraId="461EB622" w14:textId="77777777" w:rsidR="00C951E0" w:rsidRDefault="00C951E0" w:rsidP="00C951E0">
      <w:pPr>
        <w:numPr>
          <w:ilvl w:val="0"/>
          <w:numId w:val="57"/>
        </w:numPr>
      </w:pPr>
      <w:r w:rsidRPr="00732055">
        <w:t>программист-дипломник</w:t>
      </w:r>
      <w:r>
        <w:t>;</w:t>
      </w:r>
    </w:p>
    <w:p w14:paraId="233E05DA" w14:textId="77777777" w:rsidR="00C951E0" w:rsidRDefault="00C951E0" w:rsidP="00C951E0">
      <w:pPr>
        <w:numPr>
          <w:ilvl w:val="0"/>
          <w:numId w:val="57"/>
        </w:numPr>
      </w:pPr>
      <w:r w:rsidRPr="00732055">
        <w:t>научный руководитель ВКР</w:t>
      </w:r>
      <w:r>
        <w:t>;</w:t>
      </w:r>
    </w:p>
    <w:p w14:paraId="1D734B52" w14:textId="00F9E4FF" w:rsidR="00C951E0" w:rsidRPr="006925D6" w:rsidRDefault="00C951E0" w:rsidP="00C951E0">
      <w:pPr>
        <w:spacing w:line="240" w:lineRule="auto"/>
      </w:pPr>
      <w:r w:rsidRPr="006925D6">
        <w:t xml:space="preserve">Все данные по заработной плате </w:t>
      </w:r>
      <w:r>
        <w:t>представлены</w:t>
      </w:r>
      <w:r w:rsidRPr="006925D6">
        <w:t xml:space="preserve"> в табл.</w:t>
      </w:r>
      <w:r>
        <w:t xml:space="preserve"> 7</w:t>
      </w:r>
      <w:r w:rsidRPr="006925D6">
        <w:t>.</w:t>
      </w:r>
    </w:p>
    <w:p w14:paraId="6B1D5B6F" w14:textId="4934D965" w:rsidR="00C951E0" w:rsidRDefault="00C951E0" w:rsidP="00C951E0">
      <w:pPr>
        <w:jc w:val="right"/>
      </w:pPr>
      <w:r w:rsidRPr="001F49F2">
        <w:t xml:space="preserve">Таблица </w:t>
      </w:r>
      <w:r>
        <w:t>7</w:t>
      </w:r>
    </w:p>
    <w:p w14:paraId="60499893" w14:textId="77777777" w:rsidR="00C951E0" w:rsidRDefault="00C951E0" w:rsidP="00C951E0">
      <w:pPr>
        <w:ind w:firstLine="0"/>
        <w:jc w:val="center"/>
      </w:pPr>
      <w:r w:rsidRPr="001F49F2">
        <w:t>Данные по заработной плате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24"/>
        <w:gridCol w:w="1078"/>
        <w:gridCol w:w="1022"/>
        <w:gridCol w:w="942"/>
        <w:gridCol w:w="1184"/>
        <w:gridCol w:w="1134"/>
        <w:gridCol w:w="1134"/>
        <w:gridCol w:w="1410"/>
      </w:tblGrid>
      <w:tr w:rsidR="00C951E0" w:rsidRPr="00E94440" w14:paraId="1B894747" w14:textId="77777777" w:rsidTr="000D58A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24EF" w14:textId="77777777" w:rsidR="00C951E0" w:rsidRPr="00E94440" w:rsidRDefault="00C951E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Должность разработчика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9D04" w14:textId="77777777" w:rsidR="00C951E0" w:rsidRPr="00E94440" w:rsidRDefault="00C951E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Время работы, мес.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AB81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Ст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C2072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922D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доп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руб./ч.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B43E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общ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руб./ч.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9DF2" w14:textId="77777777" w:rsidR="00C951E0" w:rsidRPr="00E94440" w:rsidRDefault="00C951E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Отч,</m:t>
              </m:r>
            </m:oMath>
            <w:r w:rsidRPr="00E94440">
              <w:rPr>
                <w:rFonts w:cs="Times New Roman"/>
                <w:sz w:val="24"/>
                <w:szCs w:val="24"/>
              </w:rPr>
              <w:t xml:space="preserve"> руб./ч.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80449" w14:textId="77777777" w:rsidR="00C951E0" w:rsidRPr="00E94440" w:rsidRDefault="00000000" w:rsidP="000D58A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тр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</m:oMath>
            <w:r w:rsidR="00C951E0" w:rsidRPr="00E94440">
              <w:rPr>
                <w:rFonts w:cs="Times New Roman"/>
                <w:sz w:val="24"/>
                <w:szCs w:val="24"/>
              </w:rPr>
              <w:t xml:space="preserve"> руб.</w:t>
            </w:r>
          </w:p>
        </w:tc>
      </w:tr>
      <w:tr w:rsidR="00C951E0" w:rsidRPr="00E94440" w14:paraId="67EF8F6A" w14:textId="77777777" w:rsidTr="000D58A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31B3" w14:textId="77777777" w:rsidR="00C951E0" w:rsidRPr="00E94440" w:rsidRDefault="00C951E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Руководитель ВКР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FA818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9B86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44 300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58B9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217,</w:t>
            </w: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5A0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47</w:t>
            </w:r>
            <w:r w:rsidRPr="00E94440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319D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264,3</w:t>
            </w: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27C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 w:rsidRPr="00E94440">
              <w:rPr>
                <w:rFonts w:cs="Times New Roman"/>
                <w:sz w:val="24"/>
                <w:szCs w:val="24"/>
              </w:rPr>
              <w:t>79,</w:t>
            </w:r>
            <w:r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8A83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70 113,5</w:t>
            </w:r>
          </w:p>
        </w:tc>
      </w:tr>
      <w:tr w:rsidR="00C951E0" w:rsidRPr="00E94440" w14:paraId="4C6CA6CB" w14:textId="77777777" w:rsidTr="000D58A2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CED0" w14:textId="77777777" w:rsidR="00C951E0" w:rsidRPr="00E94440" w:rsidRDefault="00C951E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Программист-дипломник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04AF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A8F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</w:t>
            </w:r>
            <w:r w:rsidRPr="00E94440">
              <w:rPr>
                <w:rFonts w:cs="Times New Roman"/>
                <w:sz w:val="24"/>
                <w:szCs w:val="24"/>
              </w:rPr>
              <w:t> 000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853E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705,88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701D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498,27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0B83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1204,15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678C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361,25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4039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596AFD">
              <w:rPr>
                <w:rFonts w:cs="Times New Roman"/>
                <w:sz w:val="24"/>
                <w:szCs w:val="24"/>
              </w:rPr>
              <w:t>266</w:t>
            </w:r>
            <w:r>
              <w:rPr>
                <w:rFonts w:cs="Times New Roman"/>
                <w:sz w:val="24"/>
                <w:szCs w:val="24"/>
              </w:rPr>
              <w:t> </w:t>
            </w:r>
            <w:r w:rsidRPr="00596AFD">
              <w:rPr>
                <w:rFonts w:cs="Times New Roman"/>
                <w:sz w:val="24"/>
                <w:szCs w:val="24"/>
              </w:rPr>
              <w:t>117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596AFD">
              <w:rPr>
                <w:rFonts w:cs="Times New Roman"/>
                <w:sz w:val="24"/>
                <w:szCs w:val="24"/>
              </w:rPr>
              <w:t>65</w:t>
            </w:r>
          </w:p>
        </w:tc>
      </w:tr>
      <w:tr w:rsidR="00C951E0" w:rsidRPr="006A6A1C" w14:paraId="58573C76" w14:textId="77777777" w:rsidTr="000D58A2">
        <w:tc>
          <w:tcPr>
            <w:tcW w:w="1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9CA6" w14:textId="77777777" w:rsidR="00C951E0" w:rsidRPr="00E94440" w:rsidRDefault="00C951E0" w:rsidP="000D58A2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Итого: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8383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E94440">
              <w:rPr>
                <w:rFonts w:cs="Times New Roman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64</w:t>
            </w:r>
            <w:r w:rsidRPr="00E94440">
              <w:rPr>
                <w:rFonts w:cs="Times New Roman"/>
                <w:sz w:val="24"/>
                <w:szCs w:val="24"/>
              </w:rPr>
              <w:t> 300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F387E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923,04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71602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545,43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3B92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1468,47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E18CB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440,54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0BE6" w14:textId="77777777" w:rsidR="00C951E0" w:rsidRPr="00E94440" w:rsidRDefault="00C951E0" w:rsidP="000D58A2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596AFD">
              <w:rPr>
                <w:rFonts w:cs="Times New Roman"/>
                <w:sz w:val="24"/>
                <w:szCs w:val="24"/>
              </w:rPr>
              <w:t>336</w:t>
            </w:r>
            <w:r>
              <w:rPr>
                <w:rFonts w:cs="Times New Roman"/>
                <w:sz w:val="24"/>
                <w:szCs w:val="24"/>
              </w:rPr>
              <w:t> </w:t>
            </w:r>
            <w:r w:rsidRPr="00596AFD">
              <w:rPr>
                <w:rFonts w:cs="Times New Roman"/>
                <w:sz w:val="24"/>
                <w:szCs w:val="24"/>
              </w:rPr>
              <w:t>213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596AFD">
              <w:rPr>
                <w:rFonts w:cs="Times New Roman"/>
                <w:sz w:val="24"/>
                <w:szCs w:val="24"/>
              </w:rPr>
              <w:t>71</w:t>
            </w:r>
          </w:p>
        </w:tc>
      </w:tr>
    </w:tbl>
    <w:p w14:paraId="25B766C4" w14:textId="77777777" w:rsidR="00C951E0" w:rsidRDefault="00C951E0" w:rsidP="00C951E0"/>
    <w:p w14:paraId="07EE3643" w14:textId="77777777" w:rsidR="00C951E0" w:rsidRPr="00762927" w:rsidRDefault="00C951E0" w:rsidP="00C951E0">
      <w:r w:rsidRPr="00762927">
        <w:t>Затраты на использование машинного времени вычисляются по формуле:</w:t>
      </w:r>
    </w:p>
    <w:p w14:paraId="58A45FA3" w14:textId="77777777" w:rsidR="00C951E0" w:rsidRPr="00762927" w:rsidRDefault="00000000" w:rsidP="00C951E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в.т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4F5CC01" w14:textId="77777777" w:rsidR="00C951E0" w:rsidRPr="00762927" w:rsidRDefault="00C951E0" w:rsidP="00C951E0">
      <w:r w:rsidRPr="0076292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м.вр</m:t>
            </m:r>
          </m:sub>
        </m:sSub>
      </m:oMath>
      <w:r w:rsidRPr="00762927"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м.вр</m:t>
            </m:r>
          </m:sub>
        </m:sSub>
      </m:oMath>
      <w:r w:rsidRPr="00762927"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Вр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в.т</m:t>
            </m:r>
          </m:sub>
        </m:sSub>
      </m:oMath>
      <w:r w:rsidRPr="00762927">
        <w:t xml:space="preserve"> –время использования вычислительной техники, ч.</w:t>
      </w:r>
    </w:p>
    <w:p w14:paraId="54A00965" w14:textId="77777777" w:rsidR="00C951E0" w:rsidRPr="009F73B9" w:rsidRDefault="00C951E0" w:rsidP="00C951E0">
      <w:r w:rsidRPr="009F73B9">
        <w:t>Стоимость одного часа машинного времени рассчитывается по формуле:</w:t>
      </w:r>
    </w:p>
    <w:p w14:paraId="1A954907" w14:textId="77777777" w:rsidR="00C951E0" w:rsidRPr="009F73B9" w:rsidRDefault="00000000" w:rsidP="00C951E0">
      <w:pPr>
        <w:rPr>
          <w:rFonts w:eastAsiaTheme="minorEastAsia" w:cs="Times New Roman"/>
          <w:color w:val="000000"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color w:val="000000"/>
                  <w:szCs w:val="36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lang w:eastAsia="ru-RU"/>
                      <w14:ligatures w14:val="none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lang w:eastAsia="ru-RU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*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К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р.д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*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  <w:kern w:val="0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Cambria Math"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В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kern w:val="0"/>
                          <w:lang w:eastAsia="ru-RU"/>
                          <w14:ligatures w14:val="none"/>
                        </w:rPr>
                        <m:t>р</m:t>
                      </m:r>
                      <w:proofErr w:type="spellEnd"/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lang w:eastAsia="ru-RU"/>
                          <w14:ligatures w14:val="none"/>
                        </w:rPr>
                        <m:t>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lang w:eastAsia="ru-RU"/>
                  <w14:ligatures w14:val="none"/>
                </w:rPr>
                <m:t>+</m:t>
              </m:r>
              <m:r>
                <m:rPr>
                  <m:nor/>
                </m:rPr>
                <w:rPr>
                  <w:rFonts w:cs="Times New Roman"/>
                  <w:iCs/>
                  <w:kern w:val="0"/>
                  <w:lang w:eastAsia="ru-RU"/>
                  <w14:ligatures w14:val="none"/>
                </w:rPr>
                <m:t>С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lang w:eastAsia="ru-RU"/>
                      <w14:ligatures w14:val="none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  <w:kern w:val="0"/>
                  <w:lang w:eastAsia="ru-RU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  <w:kern w:val="0"/>
                  <w:lang w:eastAsia="ru-RU"/>
                  <w14:ligatures w14:val="none"/>
                </w:rPr>
                <m:t>*</m:t>
              </m:r>
              <m:r>
                <m:rPr>
                  <m:nor/>
                </m:rPr>
                <w:rPr>
                  <w:rFonts w:ascii="Cambria Math" w:cs="Times New Roman"/>
                  <w:iCs/>
                  <w:kern w:val="0"/>
                  <w:lang w:eastAsia="ru-RU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kern w:val="0"/>
                      <w:lang w:eastAsia="ru-RU"/>
                      <w14:ligatures w14:val="none"/>
                    </w:rPr>
                    <m:t>вс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3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36"/>
                    </w:rPr>
                    <m:t>8</m:t>
                  </m:r>
                </m:e>
              </m:d>
              <m:ctrlPr>
                <w:rPr>
                  <w:rFonts w:ascii="Cambria Math" w:hAnsi="Cambria Math" w:cs="Times New Roman"/>
                  <w:i/>
                  <w:color w:val="000000"/>
                  <w:szCs w:val="36"/>
                </w:rPr>
              </m:ctrlPr>
            </m:e>
          </m:eqArr>
        </m:oMath>
      </m:oMathPara>
    </w:p>
    <w:p w14:paraId="6C1F4325" w14:textId="77777777" w:rsidR="00C951E0" w:rsidRPr="009F73B9" w:rsidRDefault="00C951E0" w:rsidP="00C951E0">
      <w:pPr>
        <w:ind w:firstLine="426"/>
        <w:rPr>
          <w:rFonts w:cs="Times New Roman"/>
        </w:rPr>
      </w:pPr>
      <w:r w:rsidRPr="009F73B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м.вр</m:t>
            </m:r>
          </m:sub>
        </m:sSub>
      </m:oMath>
      <w:r w:rsidRPr="009F73B9">
        <w:rPr>
          <w:rFonts w:cs="Times New Roman"/>
        </w:rPr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Ц</m:t>
            </m:r>
          </m:e>
          <m:sub>
            <m:r>
              <w:rPr>
                <w:rFonts w:ascii="Cambria Math" w:hAnsi="Cambria Math" w:cs="Times New Roman"/>
              </w:rPr>
              <m:t>к</m:t>
            </m:r>
          </m:sub>
        </m:sSub>
      </m:oMath>
      <w:r w:rsidRPr="009F73B9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9F73B9">
        <w:rPr>
          <w:rFonts w:cs="Times New Roman"/>
        </w:rPr>
        <w:t xml:space="preserve">покупная цена компьютера, руб.;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</m:t>
            </m:r>
          </m:e>
          <m:sub>
            <m:r>
              <w:rPr>
                <w:rFonts w:ascii="Cambria Math" w:hAnsi="Cambria Math" w:cs="Times New Roman"/>
              </w:rPr>
              <m:t>сл.к</m:t>
            </m:r>
          </m:sub>
        </m:sSub>
      </m:oMath>
      <w:r w:rsidRPr="009F73B9">
        <w:rPr>
          <w:rFonts w:cs="Times New Roman"/>
        </w:rPr>
        <w:t xml:space="preserve"> – срок службы компьютера, год</w:t>
      </w:r>
      <w:r>
        <w:rPr>
          <w:rFonts w:cs="Times New Roman"/>
        </w:rPr>
        <w:t xml:space="preserve"> (взято 5 лет)</w:t>
      </w:r>
      <w:r w:rsidRPr="009F73B9">
        <w:rPr>
          <w:rFonts w:cs="Times New Roman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К</m:t>
            </m:r>
          </m:e>
          <m:sub>
            <m:r>
              <w:rPr>
                <w:rFonts w:ascii="Cambria Math" w:hAnsi="Cambria Math" w:cs="Times New Roman"/>
              </w:rPr>
              <m:t>р.д</m:t>
            </m:r>
          </m:sub>
        </m:sSub>
      </m:oMath>
      <w:r w:rsidRPr="009F73B9">
        <w:rPr>
          <w:rFonts w:cs="Times New Roman"/>
        </w:rPr>
        <w:t xml:space="preserve"> – количество рабочих дней в году;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Вр</m:t>
            </m:r>
          </m:e>
          <m:sub>
            <m:r>
              <w:rPr>
                <w:rFonts w:ascii="Cambria Math" w:hAnsi="Cambria Math" w:cs="Times New Roman"/>
              </w:rPr>
              <m:t>с</m:t>
            </m:r>
          </m:sub>
        </m:sSub>
      </m:oMath>
      <w:r w:rsidRPr="009F73B9">
        <w:rPr>
          <w:rFonts w:cs="Times New Roman"/>
        </w:rPr>
        <w:t xml:space="preserve"> – время работы компьютера в течение суток, 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Ст</m:t>
            </m:r>
          </m:e>
          <m:sub>
            <m:r>
              <w:rPr>
                <w:rFonts w:ascii="Cambria Math" w:hAnsi="Cambria Math" w:cs="Times New Roman"/>
              </w:rPr>
              <m:t>э</m:t>
            </m:r>
          </m:sub>
        </m:sSub>
      </m:oMath>
      <w:r w:rsidRPr="009F73B9">
        <w:rPr>
          <w:rFonts w:cs="Times New Roman"/>
        </w:rPr>
        <w:t xml:space="preserve"> – стоимость одного кВт/ ч электроэнергии, руб.;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М</m:t>
            </m:r>
          </m:e>
          <m:sub>
            <m:r>
              <w:rPr>
                <w:rFonts w:ascii="Cambria Math" w:hAnsi="Cambria Math" w:cs="Times New Roman"/>
              </w:rPr>
              <m:t>в.с</m:t>
            </m:r>
          </m:sub>
        </m:sSub>
      </m:oMath>
      <w:r w:rsidRPr="009F73B9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9F73B9">
        <w:rPr>
          <w:rFonts w:cs="Times New Roman"/>
        </w:rPr>
        <w:t>мощность вычислительной системы, кВт.</w:t>
      </w:r>
    </w:p>
    <w:p w14:paraId="065FC5BA" w14:textId="77777777" w:rsidR="00C951E0" w:rsidRDefault="00C951E0" w:rsidP="00C951E0">
      <w:r w:rsidRPr="00B62AE8">
        <w:t xml:space="preserve">Время написания программы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rFonts w:ascii="Cambria Math"/>
                <w:color w:val="000000"/>
              </w:rPr>
              <m:t>Т</m:t>
            </m:r>
          </m:e>
          <m:sub>
            <m:r>
              <w:rPr>
                <w:rFonts w:ascii="Cambria Math"/>
                <w:color w:val="000000"/>
              </w:rPr>
              <m:t>н</m:t>
            </m:r>
            <m:ctrlPr>
              <w:rPr>
                <w:rFonts w:ascii="Cambria Math" w:hAnsi="Cambria Math"/>
                <w:i/>
                <w:color w:val="000000"/>
              </w:rPr>
            </m:ctrlPr>
          </m:sub>
        </m:sSub>
      </m:oMath>
      <w:r w:rsidRPr="00B62AE8">
        <w:t xml:space="preserve"> совпадает с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Вр</m:t>
            </m:r>
          </m:e>
          <m:sub>
            <m:r>
              <w:rPr>
                <w:rFonts w:ascii="Cambria Math" w:hAnsi="Cambria Math" w:cs="Times New Roman"/>
              </w:rPr>
              <m:t>с</m:t>
            </m:r>
          </m:sub>
        </m:sSub>
      </m:oMath>
      <w:r>
        <w:t xml:space="preserve"> и составляет </w:t>
      </w:r>
      <w:r w:rsidRPr="00583E0D">
        <w:t>8</w:t>
      </w:r>
      <w:r>
        <w:t xml:space="preserve"> часов</w:t>
      </w:r>
      <w:r w:rsidRPr="00B62AE8">
        <w:t>.</w:t>
      </w:r>
    </w:p>
    <w:p w14:paraId="2331179C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  <w:szCs w:val="36"/>
        </w:rPr>
      </w:pPr>
      <w:r w:rsidRPr="009F73B9">
        <w:rPr>
          <w:rFonts w:eastAsiaTheme="minorEastAsia" w:cs="Times New Roman"/>
          <w:szCs w:val="36"/>
        </w:rPr>
        <w:t>Рас</w:t>
      </w:r>
      <w:r>
        <w:rPr>
          <w:rFonts w:eastAsiaTheme="minorEastAsia" w:cs="Times New Roman"/>
          <w:szCs w:val="36"/>
        </w:rPr>
        <w:t>считана</w:t>
      </w:r>
      <w:r w:rsidRPr="009F73B9">
        <w:rPr>
          <w:rFonts w:eastAsiaTheme="minorEastAsia" w:cs="Times New Roman"/>
          <w:szCs w:val="36"/>
        </w:rPr>
        <w:t xml:space="preserve"> стоимости 1 часа машинного времени</w:t>
      </w:r>
      <w:r>
        <w:rPr>
          <w:rFonts w:eastAsiaTheme="minorEastAsia" w:cs="Times New Roman"/>
          <w:szCs w:val="36"/>
        </w:rPr>
        <w:t xml:space="preserve"> в год</w:t>
      </w:r>
      <w:r w:rsidRPr="009F73B9">
        <w:rPr>
          <w:rFonts w:eastAsiaTheme="minorEastAsia" w:cs="Times New Roman"/>
          <w:szCs w:val="36"/>
        </w:rPr>
        <w:t xml:space="preserve"> на предприятии по формуле (</w:t>
      </w:r>
      <w:r>
        <w:rPr>
          <w:rFonts w:eastAsiaTheme="minorEastAsia" w:cs="Times New Roman"/>
          <w:szCs w:val="36"/>
        </w:rPr>
        <w:t>8</w:t>
      </w:r>
      <w:r w:rsidRPr="009F73B9">
        <w:rPr>
          <w:rFonts w:eastAsiaTheme="minorEastAsia" w:cs="Times New Roman"/>
          <w:szCs w:val="36"/>
        </w:rPr>
        <w:t>)</w:t>
      </w:r>
      <w:r>
        <w:rPr>
          <w:rFonts w:eastAsiaTheme="minorEastAsia" w:cs="Times New Roman"/>
          <w:szCs w:val="36"/>
        </w:rPr>
        <w:t xml:space="preserve">, где </w:t>
      </w:r>
      <w:r w:rsidRPr="00DE3D3B">
        <w:rPr>
          <w:rFonts w:eastAsiaTheme="minorEastAsia" w:cs="Times New Roman"/>
          <w:szCs w:val="36"/>
        </w:rPr>
        <w:t>7</w:t>
      </w:r>
      <w:r>
        <w:rPr>
          <w:rFonts w:eastAsiaTheme="minorEastAsia" w:cs="Times New Roman"/>
          <w:szCs w:val="36"/>
        </w:rPr>
        <w:t>.</w:t>
      </w:r>
      <w:r w:rsidRPr="00DE3D3B">
        <w:rPr>
          <w:rFonts w:eastAsiaTheme="minorEastAsia" w:cs="Times New Roman"/>
          <w:szCs w:val="36"/>
        </w:rPr>
        <w:t>28</w:t>
      </w:r>
      <w:r>
        <w:rPr>
          <w:rFonts w:eastAsiaTheme="minorEastAsia" w:cs="Times New Roman"/>
          <w:szCs w:val="36"/>
        </w:rPr>
        <w:t xml:space="preserve"> – стоимость 1 кВт/ч, 0.30 – это мощность ПК (300 Вт/ч.)</w:t>
      </w:r>
      <w:r w:rsidRPr="009F73B9">
        <w:rPr>
          <w:rFonts w:eastAsiaTheme="minorEastAsia" w:cs="Times New Roman"/>
          <w:szCs w:val="36"/>
        </w:rPr>
        <w:t>:</w:t>
      </w:r>
    </w:p>
    <w:p w14:paraId="2D638780" w14:textId="77777777" w:rsidR="00C951E0" w:rsidRPr="00F83E0C" w:rsidRDefault="00000000" w:rsidP="00C951E0">
      <w:pPr>
        <w:ind w:firstLine="426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м.вр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80 000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5×247×8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w:bookmarkStart w:id="26" w:name="_Hlk227077735"/>
              <m:r>
                <w:rPr>
                  <w:rFonts w:ascii="Cambria Math" w:hAnsi="Cambria Math" w:cs="Times New Roman"/>
                </w:rPr>
                <m:t>7,28</m:t>
              </m:r>
              <w:bookmarkEnd w:id="26"/>
              <m:r>
                <w:rPr>
                  <w:rFonts w:ascii="Cambria Math" w:hAnsi="Cambria Math" w:cs="Times New Roman"/>
                </w:rPr>
                <m:t>*0,30=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10,28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руб.</m:t>
              </m:r>
              <m:r>
                <w:rPr>
                  <w:rFonts w:ascii="Cambria Math" w:hAnsi="Cambria Math" w:cs="Times New Roman"/>
                </w:rPr>
                <m:t>/ч.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5E520C72" w14:textId="77777777" w:rsidR="00C951E0" w:rsidRPr="009F73B9" w:rsidRDefault="00C951E0" w:rsidP="00C951E0">
      <w:pPr>
        <w:pStyle w:val="aff5"/>
        <w:rPr>
          <w:rFonts w:eastAsiaTheme="minorEastAsia"/>
        </w:rPr>
      </w:pPr>
      <w:r w:rsidRPr="009F73B9">
        <w:rPr>
          <w:rFonts w:eastAsiaTheme="minorEastAsia"/>
        </w:rPr>
        <w:lastRenderedPageBreak/>
        <w:t>Время использования вычислительной техники</w:t>
      </w:r>
      <w:r>
        <w:rPr>
          <w:rFonts w:eastAsiaTheme="minorEastAsia"/>
        </w:rPr>
        <w:t xml:space="preserve"> за год</w:t>
      </w:r>
      <w:r w:rsidRPr="009F73B9">
        <w:rPr>
          <w:rFonts w:eastAsiaTheme="minorEastAsia"/>
        </w:rPr>
        <w:t xml:space="preserve"> рассчитывается по следующей формуле:</w:t>
      </w:r>
    </w:p>
    <w:p w14:paraId="0CB44E2E" w14:textId="77777777" w:rsidR="00C951E0" w:rsidRPr="00E22A30" w:rsidRDefault="00000000" w:rsidP="00C951E0">
      <w:pPr>
        <w:jc w:val="center"/>
        <w:rPr>
          <w:rFonts w:eastAsiaTheme="minorEastAsia" w:cs="Times New Roman"/>
          <w:iCs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Cs w:val="36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>В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в.т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К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д.р</m:t>
                  </m:r>
                  <w:proofErr w:type="spellEnd"/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*</m:t>
              </m:r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>В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9</m:t>
                  </m:r>
                </m:e>
              </m:d>
            </m:e>
          </m:eqArr>
        </m:oMath>
      </m:oMathPara>
    </w:p>
    <w:p w14:paraId="7C27E93D" w14:textId="77777777" w:rsidR="00C951E0" w:rsidRPr="00774049" w:rsidRDefault="00C951E0" w:rsidP="00C951E0">
      <w:r w:rsidRPr="00774049">
        <w:t>где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д.р</m:t>
            </m:r>
          </m:sub>
        </m:sSub>
      </m:oMath>
      <w:r w:rsidRPr="00774049">
        <w:t xml:space="preserve">– количество дней разработки ПО;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Вр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sub>
        </m:sSub>
      </m:oMath>
      <w:r w:rsidRPr="00774049">
        <w:t>– время работы компьютера в течение суток, ч.</w:t>
      </w:r>
    </w:p>
    <w:p w14:paraId="222BC1A6" w14:textId="77777777" w:rsidR="00C951E0" w:rsidRPr="00774049" w:rsidRDefault="00C951E0" w:rsidP="00C951E0">
      <w:r w:rsidRPr="00774049">
        <w:t>Расчёт времени использования вычислительной техники</w:t>
      </w:r>
      <w:r>
        <w:t xml:space="preserve"> за год по</w:t>
      </w:r>
      <w:r w:rsidRPr="00774049">
        <w:t xml:space="preserve"> (</w:t>
      </w:r>
      <w:r>
        <w:t>9</w:t>
      </w:r>
      <w:r w:rsidRPr="00774049">
        <w:t>):</w:t>
      </w:r>
    </w:p>
    <w:p w14:paraId="03B0B3C8" w14:textId="77777777" w:rsidR="00C951E0" w:rsidRPr="00E22A30" w:rsidRDefault="00000000" w:rsidP="00C951E0">
      <w:pPr>
        <w:ind w:firstLine="0"/>
        <w:rPr>
          <w:rFonts w:eastAsiaTheme="minorEastAsia"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в.т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=247×8=1 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76 ч.</m:t>
              </m:r>
              <m:ctrlPr>
                <w:rPr>
                  <w:rFonts w:ascii="Cambria Math" w:hAnsi="Cambria Math"/>
                  <w:iCs/>
                </w:rPr>
              </m:ctrlPr>
            </m:e>
          </m:eqArr>
        </m:oMath>
      </m:oMathPara>
    </w:p>
    <w:p w14:paraId="2CEDB528" w14:textId="77777777" w:rsidR="00C951E0" w:rsidRPr="00774049" w:rsidRDefault="00C951E0" w:rsidP="00C951E0">
      <w:pPr>
        <w:rPr>
          <w:rFonts w:cs="Times New Roman"/>
          <w:szCs w:val="36"/>
        </w:rPr>
      </w:pPr>
      <w:r w:rsidRPr="00774049">
        <w:rPr>
          <w:rFonts w:cs="Times New Roman"/>
          <w:szCs w:val="36"/>
        </w:rPr>
        <w:t>По формуле (</w:t>
      </w:r>
      <w:r>
        <w:rPr>
          <w:rFonts w:cs="Times New Roman"/>
          <w:szCs w:val="36"/>
        </w:rPr>
        <w:t>7</w:t>
      </w:r>
      <w:r w:rsidRPr="00774049">
        <w:rPr>
          <w:rFonts w:cs="Times New Roman"/>
          <w:szCs w:val="36"/>
        </w:rPr>
        <w:t>) вычисл</w:t>
      </w:r>
      <w:r>
        <w:rPr>
          <w:rFonts w:cs="Times New Roman"/>
          <w:szCs w:val="36"/>
        </w:rPr>
        <w:t>ены</w:t>
      </w:r>
      <w:r w:rsidRPr="00774049">
        <w:rPr>
          <w:rFonts w:cs="Times New Roman"/>
          <w:szCs w:val="36"/>
        </w:rPr>
        <w:t xml:space="preserve"> затраты на использование машинного времени:</w:t>
      </w:r>
    </w:p>
    <w:p w14:paraId="364B8D88" w14:textId="77777777" w:rsidR="00C951E0" w:rsidRPr="00774049" w:rsidRDefault="00000000" w:rsidP="00C951E0">
      <w:pPr>
        <w:rPr>
          <w:rFonts w:cs="Times New Roman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м.вр</m:t>
              </m:r>
            </m:sub>
          </m:sSub>
          <m:r>
            <m:rPr>
              <m:nor/>
            </m:rPr>
            <w:rPr>
              <w:rFonts w:cs="Times New Roman"/>
            </w:rPr>
            <m:t xml:space="preserve"> </m:t>
          </m:r>
          <m:r>
            <m:rPr>
              <m:nor/>
            </m:rPr>
            <w:rPr>
              <w:rFonts w:ascii="Cambria Math" w:cs="Times New Roman"/>
            </w:rPr>
            <m:t xml:space="preserve">= </m:t>
          </m:r>
          <m:r>
            <m:rPr>
              <m:nor/>
            </m:rPr>
            <w:rPr>
              <w:rFonts w:cs="Times New Roman"/>
            </w:rPr>
            <m:t>10,28 * 1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cs="Times New Roman"/>
            </w:rPr>
            <m:t>976</m:t>
          </m:r>
          <m:r>
            <m:rPr>
              <m:sty m:val="p"/>
            </m:rPr>
            <w:rPr>
              <w:rFonts w:ascii="Cambria Math" w:hAnsi="Cambria Math" w:cs="Times New Roman"/>
            </w:rPr>
            <m:t>=20 315,58 руб./год.</m:t>
          </m:r>
        </m:oMath>
      </m:oMathPara>
    </w:p>
    <w:p w14:paraId="0B81779F" w14:textId="77777777" w:rsidR="00C951E0" w:rsidRPr="00774049" w:rsidRDefault="00C951E0" w:rsidP="00C951E0">
      <w:pPr>
        <w:rPr>
          <w:rFonts w:cs="Times New Roman"/>
        </w:rPr>
      </w:pPr>
      <w:r w:rsidRPr="00774049">
        <w:rPr>
          <w:rFonts w:cs="Times New Roman"/>
        </w:rPr>
        <w:t xml:space="preserve">Затраты на носители информации принимаются в размере 2% от цены вычислительной техники. </w:t>
      </w:r>
    </w:p>
    <w:p w14:paraId="00D6C0BE" w14:textId="77777777" w:rsidR="00C951E0" w:rsidRPr="00774049" w:rsidRDefault="00000000" w:rsidP="00C951E0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н.и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=80 000*0,02=1 600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руб.</m:t>
          </m:r>
        </m:oMath>
      </m:oMathPara>
    </w:p>
    <w:p w14:paraId="49ACF26B" w14:textId="77777777" w:rsidR="00C951E0" w:rsidRPr="00FD6E7E" w:rsidRDefault="00C951E0" w:rsidP="00C951E0">
      <w:pPr>
        <w:rPr>
          <w:rFonts w:cs="Times New Roman"/>
        </w:rPr>
      </w:pPr>
      <w:r w:rsidRPr="00774049">
        <w:rPr>
          <w:rFonts w:cs="Times New Roman"/>
        </w:rPr>
        <w:t>Затраты на текущий и профилактический ремонт прин</w:t>
      </w:r>
      <w:r>
        <w:rPr>
          <w:rFonts w:cs="Times New Roman"/>
        </w:rPr>
        <w:t>яты</w:t>
      </w:r>
      <w:r w:rsidRPr="00774049">
        <w:rPr>
          <w:rFonts w:cs="Times New Roman"/>
        </w:rPr>
        <w:t xml:space="preserve"> в размере 4% от </w:t>
      </w:r>
      <w:r w:rsidRPr="00FD6E7E">
        <w:rPr>
          <w:rFonts w:cs="Times New Roman"/>
        </w:rPr>
        <w:t>цены вычислительной техники и рассчитаны следующим образом:</w:t>
      </w:r>
    </w:p>
    <w:p w14:paraId="0ADCD1F6" w14:textId="77777777" w:rsidR="00C951E0" w:rsidRPr="00774049" w:rsidRDefault="00000000" w:rsidP="00C951E0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рем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=80 000*0,04=3 200 руб.</m:t>
          </m:r>
        </m:oMath>
      </m:oMathPara>
    </w:p>
    <w:p w14:paraId="546F7633" w14:textId="77777777" w:rsidR="00C951E0" w:rsidRPr="001627E1" w:rsidRDefault="00C951E0" w:rsidP="00C951E0">
      <w:pPr>
        <w:rPr>
          <w:rFonts w:cs="Times New Roman"/>
        </w:rPr>
      </w:pPr>
      <w:r w:rsidRPr="00774049">
        <w:rPr>
          <w:rFonts w:cs="Times New Roman"/>
        </w:rPr>
        <w:t xml:space="preserve">Прочие эксплуатационные расходы включают в себя затраты на освещение, отопление, охрану, уборку и текущий ремонт помещений. Они принимаются в </w:t>
      </w:r>
      <w:r w:rsidRPr="001627E1">
        <w:rPr>
          <w:rFonts w:cs="Times New Roman"/>
        </w:rPr>
        <w:t>размере 10 % от стоимости помещения (или его аренды</w:t>
      </w:r>
      <w:r>
        <w:rPr>
          <w:rFonts w:cs="Times New Roman"/>
        </w:rPr>
        <w:t>, например, 20 000 руб./месяц</w:t>
      </w:r>
      <w:r w:rsidRPr="001627E1">
        <w:rPr>
          <w:rFonts w:cs="Times New Roman"/>
        </w:rPr>
        <w:t>), где происходит разработка программного продукта.</w:t>
      </w:r>
    </w:p>
    <w:p w14:paraId="53166655" w14:textId="77777777" w:rsidR="00C951E0" w:rsidRPr="001627E1" w:rsidRDefault="00000000" w:rsidP="00C951E0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=20 000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*0,1</m:t>
          </m:r>
          <m:r>
            <m:rPr>
              <m:sty m:val="p"/>
            </m:rPr>
            <w:rPr>
              <w:rFonts w:ascii="Cambria Math" w:hAnsi="Cambria Math" w:cs="Times New Roman"/>
            </w:rPr>
            <m:t>=2 000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руб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./</m:t>
          </m:r>
          <m:r>
            <m:rPr>
              <m:sty m:val="p"/>
            </m:rPr>
            <w:rPr>
              <w:rFonts w:ascii="Cambria Math" w:hAnsi="Cambria Math" w:cs="Times New Roman"/>
            </w:rPr>
            <m:t>мес.</m:t>
          </m:r>
        </m:oMath>
      </m:oMathPara>
    </w:p>
    <w:p w14:paraId="1D60A29F" w14:textId="77777777" w:rsidR="00C951E0" w:rsidRPr="001627E1" w:rsidRDefault="00C951E0" w:rsidP="00C951E0">
      <w:pPr>
        <w:rPr>
          <w:rFonts w:cs="Times New Roman"/>
        </w:rPr>
      </w:pPr>
      <w:r w:rsidRPr="001627E1">
        <w:rPr>
          <w:rFonts w:cs="Times New Roman"/>
        </w:rPr>
        <w:t>Себестоимость</w:t>
      </w:r>
      <w:r w:rsidRPr="002654F1">
        <w:rPr>
          <w:rFonts w:cs="Times New Roman"/>
        </w:rPr>
        <w:t xml:space="preserve"> </w:t>
      </w:r>
      <w:r w:rsidRPr="001627E1">
        <w:rPr>
          <w:rFonts w:cs="Times New Roman"/>
        </w:rPr>
        <w:t>разработк</w:t>
      </w:r>
      <w:r>
        <w:rPr>
          <w:rFonts w:cs="Times New Roman"/>
        </w:rPr>
        <w:t>и</w:t>
      </w:r>
      <w:r w:rsidRPr="001627E1">
        <w:rPr>
          <w:rFonts w:cs="Times New Roman"/>
        </w:rPr>
        <w:t xml:space="preserve"> программного продукта за период 4 месяца вычислена по формуле (1):</w:t>
      </w:r>
    </w:p>
    <w:p w14:paraId="1F4B7C24" w14:textId="77777777" w:rsidR="00C951E0" w:rsidRPr="001627E1" w:rsidRDefault="00000000" w:rsidP="00C951E0">
      <w:pPr>
        <w:rPr>
          <w:rFonts w:eastAsiaTheme="minorEastAsia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С</m:t>
              </m:r>
            </m:e>
            <m:sub>
              <m:r>
                <m:rPr>
                  <m:nor/>
                </m:rPr>
                <w:rPr>
                  <w:rFonts w:cs="Times New Roman"/>
                  <w:color w:val="000000"/>
                </w:rPr>
                <m:t>пп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336213,71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20 315,58*4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+1600+3200+2000*4=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</w:rPr>
            <m:t>355 785,57 руб.</m:t>
          </m:r>
        </m:oMath>
      </m:oMathPara>
    </w:p>
    <w:p w14:paraId="2DE62468" w14:textId="77777777" w:rsidR="00C951E0" w:rsidRPr="0036027F" w:rsidRDefault="00C951E0" w:rsidP="00C951E0"/>
    <w:p w14:paraId="710F6D84" w14:textId="46DCA716" w:rsidR="00C951E0" w:rsidRDefault="00C951E0" w:rsidP="00C951E0">
      <w:pPr>
        <w:pStyle w:val="2"/>
      </w:pPr>
      <w:bookmarkStart w:id="27" w:name="_Toc221777601"/>
      <w:bookmarkStart w:id="28" w:name="_Toc230338128"/>
      <w:r>
        <w:t>Расчёт цены программного продукта</w:t>
      </w:r>
      <w:bookmarkEnd w:id="27"/>
      <w:bookmarkEnd w:id="28"/>
    </w:p>
    <w:p w14:paraId="77E94295" w14:textId="77777777" w:rsidR="00C951E0" w:rsidRPr="009F73B9" w:rsidRDefault="00C951E0" w:rsidP="00C951E0">
      <w:pPr>
        <w:ind w:firstLine="426"/>
        <w:rPr>
          <w:rFonts w:eastAsiaTheme="minorEastAsia" w:cs="Times New Roman"/>
          <w:iCs/>
        </w:rPr>
      </w:pPr>
      <w:r w:rsidRPr="009F73B9">
        <w:rPr>
          <w:rFonts w:eastAsiaTheme="minorEastAsia" w:cs="Times New Roman"/>
          <w:iCs/>
        </w:rPr>
        <w:t>Для определения минимальной цены, ниже которой разработчику будет невыгодно продавать программный продукт, используется следующая формула:</w:t>
      </w:r>
    </w:p>
    <w:p w14:paraId="4AAC420B" w14:textId="77777777" w:rsidR="00C951E0" w:rsidRPr="00E22A30" w:rsidRDefault="00000000" w:rsidP="00C951E0">
      <w:pPr>
        <w:jc w:val="center"/>
        <w:rPr>
          <w:rFonts w:eastAsiaTheme="minorEastAsia" w:cs="Times New Roman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п.п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С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п.п</m:t>
                  </m:r>
                  <w:proofErr w:type="spellEnd"/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cs="Times New Roman"/>
                      <w:iCs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</w:rPr>
                        <m:t>Н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</w:rPr>
                        <m:t>пр</m:t>
                      </m:r>
                      <w:proofErr w:type="spellEnd"/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, 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</m:t>
                  </m:r>
                </m:e>
              </m:d>
            </m:e>
          </m:eqArr>
        </m:oMath>
      </m:oMathPara>
    </w:p>
    <w:p w14:paraId="4D6E79D6" w14:textId="77777777" w:rsidR="00C951E0" w:rsidRPr="0001590C" w:rsidRDefault="00C951E0" w:rsidP="00C951E0">
      <w:pPr>
        <w:ind w:firstLine="426"/>
        <w:rPr>
          <w:rFonts w:eastAsiaTheme="minorEastAsia" w:cs="Times New Roman"/>
          <w:iCs/>
        </w:rPr>
      </w:pPr>
      <w:r w:rsidRPr="009F73B9">
        <w:rPr>
          <w:rFonts w:eastAsiaTheme="minorEastAsia" w:cs="Times New Roman"/>
          <w:iCs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Ц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</w:rPr>
              <m:t>п.п</m:t>
            </m:r>
            <w:proofErr w:type="gramEnd"/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  <w:iCs/>
        </w:rPr>
        <w:t xml:space="preserve"> – цена программного продукта,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С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</w:rPr>
              <m:t>п.п</m:t>
            </m:r>
            <w:proofErr w:type="spellEnd"/>
          </m:sub>
        </m:sSub>
      </m:oMath>
      <w:r w:rsidRPr="009F73B9">
        <w:rPr>
          <w:rFonts w:eastAsiaTheme="minorEastAsia" w:cs="Times New Roman"/>
          <w:iCs/>
        </w:rPr>
        <w:t xml:space="preserve"> – себестоимость программного прод</w:t>
      </w:r>
      <w:r w:rsidRPr="0001590C">
        <w:rPr>
          <w:rFonts w:eastAsiaTheme="minorEastAsia" w:cs="Times New Roman"/>
          <w:iCs/>
        </w:rPr>
        <w:t xml:space="preserve">укта,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Н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</w:rPr>
              <m:t>пр</m:t>
            </m:r>
            <w:proofErr w:type="spellEnd"/>
          </m:sub>
        </m:sSub>
      </m:oMath>
      <w:r w:rsidRPr="0001590C">
        <w:rPr>
          <w:rFonts w:eastAsiaTheme="minorEastAsia" w:cs="Times New Roman"/>
          <w:iCs/>
        </w:rPr>
        <w:t xml:space="preserve"> – норматив прибыли (взято 20%).</w:t>
      </w:r>
    </w:p>
    <w:p w14:paraId="2244D86B" w14:textId="77777777" w:rsidR="00C951E0" w:rsidRPr="0001590C" w:rsidRDefault="00C951E0" w:rsidP="00C951E0">
      <w:pPr>
        <w:ind w:firstLine="426"/>
        <w:rPr>
          <w:rFonts w:eastAsiaTheme="minorEastAsia" w:cs="Times New Roman"/>
        </w:rPr>
      </w:pPr>
      <w:r w:rsidRPr="0001590C">
        <w:rPr>
          <w:rFonts w:eastAsiaTheme="minorEastAsia" w:cs="Times New Roman"/>
        </w:rPr>
        <w:t>Расчёт минимальной цены программного продукта по формуле (10):</w:t>
      </w:r>
    </w:p>
    <w:p w14:paraId="462F33E6" w14:textId="77777777" w:rsidR="00C951E0" w:rsidRPr="009F73B9" w:rsidRDefault="00000000" w:rsidP="00C951E0">
      <w:pPr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Ц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п.п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</w:rPr>
            <m:t>355 785,57</m:t>
          </m:r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1 + 0,2</m:t>
              </m:r>
            </m:e>
          </m:d>
          <m:r>
            <w:rPr>
              <w:rFonts w:ascii="Cambria Math" w:hAnsi="Cambria Math" w:cs="Times New Roman"/>
            </w:rPr>
            <m:t>=426 942,69 руб.</m:t>
          </m:r>
        </m:oMath>
      </m:oMathPara>
    </w:p>
    <w:p w14:paraId="1BE6CCC8" w14:textId="77777777" w:rsidR="00C951E0" w:rsidRPr="0036027F" w:rsidRDefault="00C951E0" w:rsidP="00C951E0"/>
    <w:p w14:paraId="004AE06A" w14:textId="7BB3DF3A" w:rsidR="00C951E0" w:rsidRPr="000938D6" w:rsidRDefault="00C951E0" w:rsidP="00C951E0">
      <w:pPr>
        <w:pStyle w:val="2"/>
      </w:pPr>
      <w:bookmarkStart w:id="29" w:name="_Toc221777602"/>
      <w:bookmarkStart w:id="30" w:name="_Toc230338129"/>
      <w:r>
        <w:t>Расчёт экономической эффективности</w:t>
      </w:r>
      <w:bookmarkEnd w:id="29"/>
      <w:bookmarkEnd w:id="30"/>
    </w:p>
    <w:p w14:paraId="538FE81F" w14:textId="77777777" w:rsidR="00C951E0" w:rsidRPr="009F73B9" w:rsidRDefault="00C951E0" w:rsidP="00C951E0">
      <w:pPr>
        <w:pStyle w:val="aff5"/>
      </w:pPr>
      <w:r w:rsidRPr="009F73B9">
        <w:t>Расходы потребителя, связанные с эксплуатацией программы, определяются по следующей формуле:</w:t>
      </w:r>
    </w:p>
    <w:p w14:paraId="52C8CE25" w14:textId="77777777" w:rsidR="00C951E0" w:rsidRPr="00E22A30" w:rsidRDefault="00000000" w:rsidP="00C951E0">
      <w:pPr>
        <w:jc w:val="center"/>
        <w:rPr>
          <w:rFonts w:eastAsiaTheme="minorEastAsia" w:cs="Times New Roman"/>
          <w:iCs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Cs w:val="36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э.п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rFonts w:ascii="Cambria Math" w:cs="Times New Roman"/>
                      <w:iCs/>
                      <w:szCs w:val="36"/>
                    </w:rPr>
                    <m:t>В</m:t>
                  </m:r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р</m:t>
                  </m:r>
                  <w:proofErr w:type="spellEnd"/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  <w:iCs/>
                      <w:szCs w:val="36"/>
                    </w:rPr>
                    <m:t>п.п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ascii="Cambria Math" w:cs="Times New Roman"/>
                  <w:iCs/>
                  <w:szCs w:val="36"/>
                </w:rPr>
                <m:t xml:space="preserve"> *</m:t>
              </m:r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м.вр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szCs w:val="36"/>
                </w:rPr>
                <m:t xml:space="preserve"> +</m:t>
              </m:r>
              <m:r>
                <m:rPr>
                  <m:nor/>
                </m:rPr>
                <w:rPr>
                  <w:rFonts w:ascii="Cambria Math" w:cs="Times New Roman"/>
                  <w:iCs/>
                  <w:szCs w:val="36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3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Ц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п.п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3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С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iCs/>
                          <w:szCs w:val="36"/>
                        </w:rPr>
                        <m:t>сл</m:t>
                      </m:r>
                      <w:proofErr w:type="spellEnd"/>
                      <m:r>
                        <m:rPr>
                          <m:nor/>
                        </m:rPr>
                        <w:rPr>
                          <w:rFonts w:ascii="Cambria Math" w:cs="Times New Roman"/>
                          <w:iCs/>
                          <w:szCs w:val="36"/>
                        </w:rPr>
                        <m:t xml:space="preserve"> 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36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Cs w:val="3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36"/>
                    </w:rPr>
                    <m:t>11</m:t>
                  </m:r>
                </m:e>
              </m:d>
              <m:ctrlPr>
                <w:rPr>
                  <w:rFonts w:ascii="Cambria Math" w:hAnsi="Cambria Math" w:cs="Times New Roman"/>
                  <w:iCs/>
                  <w:szCs w:val="36"/>
                </w:rPr>
              </m:ctrlPr>
            </m:e>
          </m:eqArr>
        </m:oMath>
      </m:oMathPara>
    </w:p>
    <w:p w14:paraId="7C994458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Cs w:val="36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  <w:szCs w:val="36"/>
              </w:rPr>
              <m:t>э.п</m:t>
            </m:r>
            <m:ctrlPr>
              <w:rPr>
                <w:rFonts w:ascii="Cambria Math" w:hAnsi="Cambria Math" w:cs="Times New Roman"/>
                <w:szCs w:val="36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эксплуатационные расходы потребителя, руб.;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cs="Times New Roman"/>
                <w:szCs w:val="36"/>
              </w:rPr>
              <m:t>В</m:t>
            </m:r>
            <m:r>
              <m:rPr>
                <m:nor/>
              </m:rPr>
              <w:rPr>
                <w:rFonts w:cs="Times New Roman"/>
                <w:szCs w:val="36"/>
              </w:rPr>
              <m:t>р</m:t>
            </m:r>
            <w:proofErr w:type="spellEnd"/>
          </m:e>
          <m:sub>
            <w:proofErr w:type="spellStart"/>
            <m:r>
              <m:rPr>
                <m:nor/>
              </m:rPr>
              <w:rPr>
                <w:rFonts w:cs="Times New Roman"/>
                <w:szCs w:val="36"/>
              </w:rPr>
              <m:t>п.п</m:t>
            </m:r>
            <w:proofErr w:type="spellEnd"/>
          </m:sub>
        </m:sSub>
      </m:oMath>
      <w:r w:rsidRPr="009F73B9">
        <w:rPr>
          <w:rFonts w:eastAsiaTheme="minorEastAsia" w:cs="Times New Roman"/>
        </w:rPr>
        <w:t xml:space="preserve"> – объ</w:t>
      </w:r>
      <w:r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>м машинного времени в течение года, необходимый для решения данной задачи с использованием программы, ч;</w:t>
      </w: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С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szCs w:val="36"/>
              </w:rPr>
              <m:t>м.вр</m:t>
            </m:r>
            <w:proofErr w:type="spellEnd"/>
          </m:sub>
        </m:sSub>
      </m:oMath>
      <w:r w:rsidRPr="009F73B9">
        <w:rPr>
          <w:rFonts w:eastAsiaTheme="minorEastAsia" w:cs="Times New Roman"/>
        </w:rPr>
        <w:t xml:space="preserve"> – стоимость одного часа машинного времени, руб./ч;</w:t>
      </w: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Ц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szCs w:val="36"/>
              </w:rPr>
              <m:t>п.п</m:t>
            </m:r>
            <w:proofErr w:type="spellEnd"/>
          </m:sub>
        </m:sSub>
      </m:oMath>
      <w:r w:rsidRPr="009F73B9">
        <w:rPr>
          <w:rFonts w:eastAsiaTheme="minorEastAsia" w:cs="Times New Roman"/>
        </w:rPr>
        <w:t xml:space="preserve"> – цена программного продукта, руб.; </w:t>
      </w:r>
      <m:oMath>
        <m:sSub>
          <m:sSubPr>
            <m:ctrlPr>
              <w:rPr>
                <w:rFonts w:ascii="Cambria Math" w:hAnsi="Cambria Math" w:cs="Times New Roman"/>
                <w:szCs w:val="36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36"/>
              </w:rPr>
              <m:t>С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szCs w:val="36"/>
              </w:rPr>
              <m:t>сл</m:t>
            </m:r>
            <w:proofErr w:type="spellEnd"/>
            <m:r>
              <m:rPr>
                <m:nor/>
              </m:rPr>
              <w:rPr>
                <w:rFonts w:ascii="Cambria Math" w:cs="Times New Roman"/>
                <w:szCs w:val="36"/>
              </w:rPr>
              <m:t xml:space="preserve"> </m:t>
            </m:r>
          </m:sub>
        </m:sSub>
      </m:oMath>
      <w:r w:rsidRPr="009F73B9">
        <w:rPr>
          <w:rFonts w:eastAsiaTheme="minorEastAsia" w:cs="Times New Roman"/>
        </w:rPr>
        <w:t xml:space="preserve"> – срок службы программного продукта, год. Обычно составляет 1–2 года, затем выпускается новая версия программного продукта.</w:t>
      </w:r>
    </w:p>
    <w:p w14:paraId="1EDFDB2F" w14:textId="77777777" w:rsidR="00C951E0" w:rsidRPr="001B2BB3" w:rsidRDefault="00C951E0" w:rsidP="00C951E0">
      <w:pPr>
        <w:pStyle w:val="ab"/>
        <w:ind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Объём машинного времени в течение года составляет:</w:t>
      </w:r>
    </w:p>
    <w:p w14:paraId="0CE84D41" w14:textId="77777777" w:rsidR="00C951E0" w:rsidRPr="001B2BB3" w:rsidRDefault="00C951E0" w:rsidP="00C951E0">
      <w:pPr>
        <w:pStyle w:val="ab"/>
        <w:ind w:firstLine="0"/>
        <w:jc w:val="center"/>
        <w:rPr>
          <w:rFonts w:eastAsiaTheme="minorEastAsia" w:cs="Times New Roman"/>
          <w:szCs w:val="36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Times New Roman"/>
              <w:szCs w:val="36"/>
            </w:rPr>
            <m:t>В</m:t>
          </m:r>
          <m:sSub>
            <m:sSubPr>
              <m:ctrlPr>
                <w:rPr>
                  <w:rFonts w:ascii="Cambria Math" w:hAnsi="Cambria Math" w:cs="Times New Roman"/>
                  <w:szCs w:val="36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Cs w:val="36"/>
                </w:rPr>
                <m:t>р</m:t>
              </m:r>
            </m:e>
            <m:sub>
              <w:proofErr w:type="spellStart"/>
              <m:r>
                <m:rPr>
                  <m:nor/>
                </m:rPr>
                <w:rPr>
                  <w:rFonts w:cs="Times New Roman"/>
                  <w:szCs w:val="36"/>
                </w:rPr>
                <m:t>п.п</m:t>
              </m:r>
              <w:proofErr w:type="spellEnd"/>
            </m:sub>
          </m:sSub>
          <m:r>
            <m:rPr>
              <m:nor/>
            </m:rPr>
            <w:rPr>
              <w:rFonts w:cs="Times New Roman"/>
              <w:szCs w:val="36"/>
            </w:rPr>
            <m:t xml:space="preserve"> = (247</m:t>
          </m:r>
          <m:r>
            <m:rPr>
              <m:nor/>
            </m:rPr>
            <w:rPr>
              <w:rFonts w:ascii="Cambria Math" w:cs="Times New Roman"/>
              <w:szCs w:val="36"/>
            </w:rPr>
            <m:t xml:space="preserve"> </m:t>
          </m:r>
          <m:r>
            <m:rPr>
              <m:nor/>
            </m:rPr>
            <w:rPr>
              <w:rFonts w:cs="Times New Roman"/>
              <w:szCs w:val="36"/>
            </w:rPr>
            <m:t>(рабочих</m:t>
          </m:r>
          <m:r>
            <m:rPr>
              <m:nor/>
            </m:rPr>
            <w:rPr>
              <w:rFonts w:ascii="Cambria Math" w:cs="Times New Roman"/>
              <w:szCs w:val="36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  <w:szCs w:val="36"/>
            </w:rPr>
            <m:t xml:space="preserve"> дней) * 12 (часов работы программы) = 2964 ч.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/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год</m:t>
          </m:r>
          <m:r>
            <m:rPr>
              <m:nor/>
            </m:rPr>
            <w:rPr>
              <w:rFonts w:ascii="Cambria Math" w:eastAsiaTheme="minorEastAsia" w:cs="Times New Roman"/>
              <w:szCs w:val="36"/>
            </w:rPr>
            <m:t>.</m:t>
          </m:r>
        </m:oMath>
      </m:oMathPara>
    </w:p>
    <w:p w14:paraId="46E86C69" w14:textId="77777777" w:rsidR="00C951E0" w:rsidRPr="001B2BB3" w:rsidRDefault="00C951E0" w:rsidP="00C951E0">
      <w:pPr>
        <w:pStyle w:val="ab"/>
        <w:ind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Расчёт расходов потребителя</w:t>
      </w:r>
      <w:r>
        <w:rPr>
          <w:rFonts w:eastAsiaTheme="minorEastAsia" w:cs="Times New Roman"/>
        </w:rPr>
        <w:t xml:space="preserve"> в год</w:t>
      </w:r>
      <w:r w:rsidRPr="001B2BB3">
        <w:rPr>
          <w:rFonts w:eastAsiaTheme="minorEastAsia" w:cs="Times New Roman"/>
        </w:rPr>
        <w:t xml:space="preserve"> по формуле (1</w:t>
      </w:r>
      <w:r>
        <w:rPr>
          <w:rFonts w:eastAsiaTheme="minorEastAsia" w:cs="Times New Roman"/>
        </w:rPr>
        <w:t>1</w:t>
      </w:r>
      <w:r w:rsidRPr="001B2BB3">
        <w:rPr>
          <w:rFonts w:eastAsiaTheme="minorEastAsia" w:cs="Times New Roman"/>
        </w:rPr>
        <w:t>):</w:t>
      </w:r>
    </w:p>
    <w:p w14:paraId="5D93E204" w14:textId="77777777" w:rsidR="00C951E0" w:rsidRPr="001B2BB3" w:rsidRDefault="00000000" w:rsidP="00C951E0">
      <w:pPr>
        <w:pStyle w:val="ab"/>
        <w:ind w:firstLine="426"/>
        <w:jc w:val="center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36"/>
                </w:rPr>
              </m:ctrlPr>
            </m:sSubPr>
            <m:e>
              <m:r>
                <w:rPr>
                  <w:rFonts w:ascii="Cambria Math" w:hAnsi="Cambria Math" w:cs="Times New Roman"/>
                  <w:szCs w:val="36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  <w:szCs w:val="36"/>
                </w:rPr>
                <m:t>э.п</m:t>
              </m:r>
              <m:ctrlPr>
                <w:rPr>
                  <w:rFonts w:ascii="Cambria Math" w:hAnsi="Cambria Math" w:cs="Times New Roman"/>
                  <w:szCs w:val="36"/>
                </w:rPr>
              </m:ctrlPr>
            </m:sub>
          </m:sSub>
          <m:r>
            <m:rPr>
              <m:nor/>
            </m:rPr>
            <w:rPr>
              <w:rFonts w:cs="Times New Roman"/>
              <w:szCs w:val="36"/>
            </w:rPr>
            <m:t xml:space="preserve"> = 2964</m:t>
          </m:r>
          <m:r>
            <w:rPr>
              <w:rFonts w:ascii="Cambria Math" w:hAnsi="Cambria Math" w:cs="Times New Roman"/>
              <w:szCs w:val="36"/>
            </w:rPr>
            <m:t>*</m:t>
          </m:r>
          <m:r>
            <m:rPr>
              <m:nor/>
            </m:rPr>
            <w:rPr>
              <w:rFonts w:cs="Times New Roman"/>
              <w:szCs w:val="36"/>
            </w:rPr>
            <m:t>1</m:t>
          </m:r>
          <m:r>
            <m:rPr>
              <m:nor/>
            </m:rPr>
            <w:rPr>
              <w:rFonts w:ascii="Cambria Math" w:cs="Times New Roman"/>
              <w:szCs w:val="36"/>
            </w:rPr>
            <m:t>0</m:t>
          </m:r>
          <m:r>
            <m:rPr>
              <m:nor/>
            </m:rPr>
            <w:rPr>
              <w:rFonts w:cs="Times New Roman"/>
              <w:szCs w:val="36"/>
            </w:rPr>
            <m:t>,</m:t>
          </m:r>
          <m:r>
            <m:rPr>
              <m:nor/>
            </m:rPr>
            <w:rPr>
              <w:rFonts w:ascii="Cambria Math" w:cs="Times New Roman"/>
              <w:szCs w:val="36"/>
            </w:rPr>
            <m:t>28</m:t>
          </m:r>
          <m:r>
            <m:rPr>
              <m:nor/>
            </m:rPr>
            <w:rPr>
              <w:rFonts w:cs="Times New Roman"/>
              <w:szCs w:val="36"/>
            </w:rPr>
            <m:t xml:space="preserve"> + </m:t>
          </m:r>
          <m:r>
            <w:rPr>
              <w:rFonts w:ascii="Cambria Math" w:hAnsi="Cambria Math" w:cs="Times New Roman"/>
            </w:rPr>
            <m:t>426 942,69 / 2 = 243 941,26 руб./год.</m:t>
          </m:r>
        </m:oMath>
      </m:oMathPara>
    </w:p>
    <w:p w14:paraId="0D52A68C" w14:textId="77777777" w:rsidR="00C951E0" w:rsidRPr="009F73B9" w:rsidRDefault="00C951E0" w:rsidP="00C951E0">
      <w:pPr>
        <w:pStyle w:val="aff5"/>
        <w:rPr>
          <w:rFonts w:eastAsiaTheme="minorEastAsia"/>
        </w:rPr>
      </w:pPr>
      <w:r w:rsidRPr="001B2BB3">
        <w:rPr>
          <w:rFonts w:eastAsiaTheme="minorEastAsia"/>
        </w:rPr>
        <w:t>Капитальные затраты рассчитываются по формуле (11):</w:t>
      </w:r>
    </w:p>
    <w:p w14:paraId="36CBFC56" w14:textId="77777777" w:rsidR="00C951E0" w:rsidRPr="009F73B9" w:rsidRDefault="00000000" w:rsidP="00C951E0">
      <w:pPr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кап</m:t>
                  </m:r>
                  <m:ctrlPr>
                    <w:rPr>
                      <w:rFonts w:ascii="Cambria Math" w:hAnsi="Cambria Math" w:cs="Times New Roman"/>
                    </w:rPr>
                  </m:ctrlP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В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р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п.п</m:t>
                      </m:r>
                      <w:proofErr w:type="spellEnd"/>
                    </m:sub>
                  </m:sSub>
                  <m:r>
                    <w:rPr>
                      <w:rFonts w:ascii="Cambria Math" w:hAnsi="Cambria Math" w:cs="Times New Roman"/>
                    </w:rPr>
                    <m:t>*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ЭВМ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вр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</w:rPr>
                    <m:t>п.п</m:t>
                  </m:r>
                  <w:proofErr w:type="spellEnd"/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12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4A9C40EA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Р</m:t>
            </m:r>
          </m:e>
          <m:sub>
            <m:r>
              <m:rPr>
                <m:nor/>
              </m:rPr>
              <w:rPr>
                <w:rFonts w:cs="Times New Roman"/>
              </w:rPr>
              <m:t>кап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капитальные расходы потребителя, руб.; </w:t>
      </w:r>
      <m:oMath>
        <m:r>
          <m:rPr>
            <m:nor/>
          </m:rPr>
          <w:rPr>
            <w:rFonts w:cs="Times New Roman"/>
          </w:rPr>
          <m:t>В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р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</w:rPr>
              <m:t>п.п</m:t>
            </m:r>
            <w:proofErr w:type="spellEnd"/>
          </m:sub>
        </m:sSub>
      </m:oMath>
      <w:r w:rsidRPr="009F73B9">
        <w:rPr>
          <w:rFonts w:eastAsiaTheme="minorEastAsia" w:cs="Times New Roman"/>
        </w:rPr>
        <w:t xml:space="preserve"> – объ</w:t>
      </w:r>
      <w:r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 xml:space="preserve">м машинного времени в течение года, необходимый для решения данной задачи с использованием программы, ч;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Ф</m:t>
            </m:r>
          </m:e>
          <m:sub>
            <m:r>
              <m:rPr>
                <m:nor/>
              </m:rPr>
              <w:rPr>
                <w:rFonts w:cs="Times New Roman"/>
              </w:rPr>
              <m:t>вр</m:t>
            </m:r>
            <m:ctrlPr>
              <w:rPr>
                <w:rFonts w:ascii="Cambria Math" w:hAnsi="Cambria Math" w:cs="Times New Roman"/>
              </w:rPr>
            </m:ctrlPr>
          </m:sub>
        </m:sSub>
      </m:oMath>
      <w:r w:rsidRPr="009F73B9">
        <w:rPr>
          <w:rFonts w:eastAsiaTheme="minorEastAsia" w:cs="Times New Roman"/>
        </w:rPr>
        <w:t xml:space="preserve"> – полезный годовой фонд времени работы вычислительной техники, принимается условно 2000 ч в год;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F73B9">
        <w:rPr>
          <w:rFonts w:eastAsiaTheme="minorEastAsia" w:cs="Times New Roman"/>
        </w:rPr>
        <w:t xml:space="preserve"> – капитальные затраты на вычислительную технику, для которой предназначена программа, руб.</w:t>
      </w:r>
    </w:p>
    <w:p w14:paraId="67732A65" w14:textId="77777777" w:rsidR="00C951E0" w:rsidRPr="009F73B9" w:rsidRDefault="00C951E0" w:rsidP="00C951E0">
      <w:pPr>
        <w:pStyle w:val="aff5"/>
      </w:pPr>
      <w:r w:rsidRPr="009F73B9">
        <w:lastRenderedPageBreak/>
        <w:t>Капитальные затраты на вычислительную технику рассчитываются по формуле:</w:t>
      </w:r>
    </w:p>
    <w:p w14:paraId="482E5948" w14:textId="77777777" w:rsidR="00C951E0" w:rsidRPr="009F73B9" w:rsidRDefault="00000000" w:rsidP="00C951E0">
      <w:pPr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  <m:ctrlPr>
                    <w:rPr>
                      <w:rFonts w:ascii="Cambria Math" w:hAnsi="Cambria Math" w:cs="Times New Roman"/>
                    </w:rPr>
                  </m:ctrlP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Р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</w:rPr>
                    <m:t>п.п</m:t>
                  </m:r>
                  <w:proofErr w:type="spellEnd"/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13</m:t>
                  </m:r>
                </m:e>
              </m:d>
            </m:e>
          </m:eqArr>
        </m:oMath>
      </m:oMathPara>
    </w:p>
    <w:p w14:paraId="3523EAE9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 w:rsidRPr="009F73B9"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Ц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F73B9">
        <w:rPr>
          <w:rFonts w:eastAsiaTheme="minorEastAsia" w:cs="Times New Roman"/>
        </w:rPr>
        <w:t xml:space="preserve"> – цена вычислительной техники, руб.;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Р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</w:rPr>
              <m:t>п.п</m:t>
            </m:r>
            <w:proofErr w:type="spellEnd"/>
          </m:sub>
        </m:sSub>
      </m:oMath>
      <w:r w:rsidRPr="009F73B9">
        <w:rPr>
          <w:rFonts w:eastAsiaTheme="minorEastAsia" w:cs="Times New Roman"/>
        </w:rPr>
        <w:t xml:space="preserve">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3DF7B89F" w14:textId="77777777" w:rsidR="00C951E0" w:rsidRPr="001B2BB3" w:rsidRDefault="00C951E0" w:rsidP="00C951E0">
      <w:pPr>
        <w:pStyle w:val="ab"/>
        <w:ind w:firstLine="426"/>
        <w:rPr>
          <w:rFonts w:eastAsiaTheme="minorEastAsia" w:cs="Times New Roman"/>
        </w:rPr>
      </w:pPr>
      <w:r w:rsidRPr="001B2BB3">
        <w:rPr>
          <w:rFonts w:eastAsiaTheme="minorEastAsia" w:cs="Times New Roman"/>
        </w:rPr>
        <w:t>Расчёт капитальных затрат на вычислительную технику по формуле (13):</w:t>
      </w:r>
    </w:p>
    <w:p w14:paraId="63728CA4" w14:textId="77777777" w:rsidR="00C951E0" w:rsidRPr="009F73B9" w:rsidRDefault="00000000" w:rsidP="00C951E0">
      <w:pPr>
        <w:pStyle w:val="ab"/>
        <w:ind w:firstLine="426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К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r>
            <m:rPr>
              <m:nor/>
            </m:rPr>
            <w:rPr>
              <w:rFonts w:ascii="Cambria Math" w:cs="Times New Roman"/>
              <w:iCs/>
            </w:rPr>
            <m:t>8</m:t>
          </m:r>
          <m:r>
            <m:rPr>
              <m:nor/>
            </m:rPr>
            <w:rPr>
              <w:rFonts w:cs="Times New Roman"/>
              <w:iCs/>
            </w:rPr>
            <m:t>0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cs="Times New Roman"/>
              <w:iCs/>
            </w:rPr>
            <m:t>000</m:t>
          </m:r>
          <m:r>
            <m:rPr>
              <m:nor/>
            </m:rPr>
            <w:rPr>
              <w:rFonts w:cs="Times New Roman"/>
            </w:rPr>
            <m:t xml:space="preserve"> + 2</m:t>
          </m:r>
          <m:r>
            <m:rPr>
              <m:nor/>
            </m:rPr>
            <w:rPr>
              <w:rFonts w:ascii="Cambria Math" w:cs="Times New Roman"/>
            </w:rPr>
            <m:t> </m:t>
          </m:r>
          <m:r>
            <m:rPr>
              <m:nor/>
            </m:rPr>
            <w:rPr>
              <w:rFonts w:cs="Times New Roman"/>
            </w:rPr>
            <m:t xml:space="preserve">000 = </m:t>
          </m:r>
          <m:r>
            <m:rPr>
              <m:nor/>
            </m:rPr>
            <w:rPr>
              <w:rFonts w:ascii="Cambria Math" w:cs="Times New Roman"/>
            </w:rPr>
            <m:t>82</m:t>
          </m:r>
          <m:r>
            <m:rPr>
              <m:nor/>
            </m:rPr>
            <w:rPr>
              <w:rFonts w:cs="Times New Roman"/>
            </w:rPr>
            <m:t> 000 руб.</m:t>
          </m:r>
        </m:oMath>
      </m:oMathPara>
    </w:p>
    <w:p w14:paraId="3C8A6A76" w14:textId="77777777" w:rsidR="00C951E0" w:rsidRPr="009F73B9" w:rsidRDefault="00C951E0" w:rsidP="00C951E0">
      <w:pPr>
        <w:pStyle w:val="ab"/>
        <w:tabs>
          <w:tab w:val="left" w:pos="7470"/>
        </w:tabs>
        <w:ind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Р</w:t>
      </w:r>
      <w:r w:rsidRPr="009F73B9">
        <w:rPr>
          <w:rFonts w:eastAsiaTheme="minorEastAsia" w:cs="Times New Roman"/>
        </w:rPr>
        <w:t>асч</w:t>
      </w:r>
      <w:r>
        <w:rPr>
          <w:rFonts w:eastAsiaTheme="minorEastAsia" w:cs="Times New Roman"/>
        </w:rPr>
        <w:t>ё</w:t>
      </w:r>
      <w:r w:rsidRPr="009F73B9">
        <w:rPr>
          <w:rFonts w:eastAsiaTheme="minorEastAsia" w:cs="Times New Roman"/>
        </w:rPr>
        <w:t>т капитальных затрат по формуле (1</w:t>
      </w:r>
      <w:r>
        <w:rPr>
          <w:rFonts w:eastAsiaTheme="minorEastAsia" w:cs="Times New Roman"/>
        </w:rPr>
        <w:t>2</w:t>
      </w:r>
      <w:r w:rsidRPr="009F73B9">
        <w:rPr>
          <w:rFonts w:eastAsiaTheme="minorEastAsia" w:cs="Times New Roman"/>
        </w:rPr>
        <w:t>):</w:t>
      </w:r>
    </w:p>
    <w:p w14:paraId="25230683" w14:textId="77777777" w:rsidR="00C951E0" w:rsidRPr="00D65832" w:rsidRDefault="00000000" w:rsidP="00C951E0">
      <w:pPr>
        <w:pStyle w:val="ab"/>
        <w:ind w:firstLine="426"/>
        <w:rPr>
          <w:rFonts w:eastAsiaTheme="minorEastAsia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кап</m:t>
              </m:r>
              <m:ctrlPr>
                <w:rPr>
                  <w:rFonts w:ascii="Cambria Math" w:hAnsi="Cambria Math" w:cs="Times New Roman"/>
                </w:rPr>
              </m:ctrlP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 2 964*</m:t>
              </m:r>
              <m:r>
                <m:rPr>
                  <m:nor/>
                </m:rPr>
                <w:rPr>
                  <w:rFonts w:cs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cs="Times New Roman"/>
                </w:rPr>
                <m:t>82</m:t>
              </m:r>
              <m:r>
                <m:rPr>
                  <m:nor/>
                </m:rPr>
                <w:rPr>
                  <w:rFonts w:ascii="Cambria Math" w:cs="Times New Roman"/>
                </w:rPr>
                <m:t> </m:t>
              </m:r>
              <m:r>
                <m:rPr>
                  <m:nor/>
                </m:rPr>
                <w:rPr>
                  <w:rFonts w:cs="Times New Roman"/>
                </w:rPr>
                <m:t>000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2 000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nor/>
            </m:rPr>
            <w:rPr>
              <w:rFonts w:cs="Times New Roman"/>
            </w:rPr>
            <m:t xml:space="preserve"> + </m:t>
          </m:r>
          <m:r>
            <w:rPr>
              <w:rFonts w:ascii="Cambria Math" w:hAnsi="Cambria Math" w:cs="Times New Roman"/>
            </w:rPr>
            <m:t>426 942,69</m:t>
          </m:r>
          <m:r>
            <m:rPr>
              <m:nor/>
            </m:rPr>
            <w:rPr>
              <w:rFonts w:cs="Times New Roman"/>
              <w:iCs/>
            </w:rPr>
            <m:t>=</m:t>
          </m:r>
          <m:r>
            <m:rPr>
              <m:nor/>
            </m:rPr>
            <w:rPr>
              <w:rFonts w:ascii="Cambria Math" w:cs="Times New Roman"/>
              <w:iCs/>
            </w:rPr>
            <m:t xml:space="preserve"> 545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ascii="Cambria Math" w:cs="Times New Roman"/>
              <w:iCs/>
            </w:rPr>
            <m:t>502,69</m:t>
          </m:r>
          <m:r>
            <m:rPr>
              <m:nor/>
            </m:rPr>
            <w:rPr>
              <w:rFonts w:cs="Times New Roman"/>
              <w:iCs/>
            </w:rPr>
            <m:t xml:space="preserve"> руб.</m:t>
          </m:r>
        </m:oMath>
      </m:oMathPara>
    </w:p>
    <w:p w14:paraId="4BBD9AAB" w14:textId="77777777" w:rsidR="00C951E0" w:rsidRPr="00D65832" w:rsidRDefault="00C951E0" w:rsidP="00C951E0">
      <w:pPr>
        <w:rPr>
          <w:rFonts w:cs="Times New Roman"/>
        </w:rPr>
      </w:pPr>
      <w:r w:rsidRPr="002E4F44">
        <w:t>На момент внедрения программного продукта у потребителя все работы выполнялись вручную</w:t>
      </w:r>
      <w:r>
        <w:t>, поэтому д</w:t>
      </w:r>
      <w:r w:rsidRPr="009F73B9">
        <w:t>ля расч</w:t>
      </w:r>
      <w:r>
        <w:t>ё</w:t>
      </w:r>
      <w:r w:rsidRPr="009F73B9">
        <w:t>та</w:t>
      </w:r>
      <w:r w:rsidRPr="00D65832">
        <w:rPr>
          <w:rFonts w:cs="Times New Roman"/>
        </w:rPr>
        <w:t xml:space="preserve"> эксплуатационны</w:t>
      </w:r>
      <w:r>
        <w:rPr>
          <w:rFonts w:cs="Times New Roman"/>
        </w:rPr>
        <w:t>х</w:t>
      </w:r>
      <w:r w:rsidRPr="00D65832">
        <w:rPr>
          <w:rFonts w:cs="Times New Roman"/>
        </w:rPr>
        <w:t xml:space="preserve"> затрат потребителя при решении задачи вручную</w:t>
      </w:r>
      <w:r>
        <w:rPr>
          <w:rFonts w:cs="Times New Roman"/>
        </w:rPr>
        <w:t xml:space="preserve"> используют следующую формулу</w:t>
      </w:r>
      <w:r w:rsidRPr="00D65832">
        <w:rPr>
          <w:rFonts w:cs="Times New Roman"/>
        </w:rPr>
        <w:t>:</w:t>
      </w:r>
    </w:p>
    <w:p w14:paraId="43E36C1C" w14:textId="77777777" w:rsidR="00C951E0" w:rsidRPr="00D65832" w:rsidRDefault="00000000" w:rsidP="00C951E0">
      <w:pPr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э.руч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1,21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r>
                <m:rPr>
                  <m:nor/>
                </m:rPr>
                <w:rPr>
                  <w:rFonts w:cs="Times New Roman"/>
                </w:rPr>
                <m:t>ФЗП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  <m:r>
                <m:rPr>
                  <m:nor/>
                </m:rPr>
                <w:rPr>
                  <w:rFonts w:cs="Times New Roman"/>
                </w:rPr>
                <m:t>12</m:t>
              </m:r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14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6B74DC9" w14:textId="77777777" w:rsidR="00C951E0" w:rsidRDefault="00C951E0" w:rsidP="00C951E0">
      <w:pPr>
        <w:rPr>
          <w:rFonts w:cs="Times New Roman"/>
        </w:rPr>
      </w:pPr>
      <w:r w:rsidRPr="00D65832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Р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</w:rPr>
              <m:t>э.руч</m:t>
            </m:r>
            <w:proofErr w:type="gramEnd"/>
          </m:sub>
        </m:sSub>
      </m:oMath>
      <w:r w:rsidRPr="00D65832">
        <w:rPr>
          <w:rFonts w:cs="Times New Roman"/>
        </w:rPr>
        <w:t xml:space="preserve"> – эксплуатационные расходы потребителя при решении задачи вручную, руб.; ФЗП – фонд заработной платы персонала, обслуживающего решение задачи вручную, руб.; 12 – количество месяцев в году; 1,21 – поправочный коэффициент.</w:t>
      </w:r>
    </w:p>
    <w:p w14:paraId="412FC2CE" w14:textId="77777777" w:rsidR="00C951E0" w:rsidRPr="00D65832" w:rsidRDefault="00C951E0" w:rsidP="00C951E0">
      <w:pPr>
        <w:pStyle w:val="ab"/>
        <w:ind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Программный продукт экономит время на процесс написания сценария (около трети рабочего дня, со слов заказчика), так как проверка сценария всё равно остаётся за человеком. Таким образом, р</w:t>
      </w:r>
      <w:r w:rsidRPr="00D65832">
        <w:rPr>
          <w:rFonts w:eastAsiaTheme="minorEastAsia" w:cs="Times New Roman"/>
        </w:rPr>
        <w:t>асчёт эксплуатационных затрат потребителя при решении задачи вручную по формуле (1</w:t>
      </w:r>
      <w:r>
        <w:rPr>
          <w:rFonts w:eastAsiaTheme="minorEastAsia" w:cs="Times New Roman"/>
        </w:rPr>
        <w:t>4</w:t>
      </w:r>
      <w:r w:rsidRPr="00D65832">
        <w:rPr>
          <w:rFonts w:eastAsiaTheme="minorEastAsia" w:cs="Times New Roman"/>
        </w:rPr>
        <w:t>):</w:t>
      </w:r>
    </w:p>
    <w:p w14:paraId="605127CF" w14:textId="77777777" w:rsidR="00C951E0" w:rsidRPr="00D65832" w:rsidRDefault="00000000" w:rsidP="00C951E0">
      <w:pPr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э.руч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1,21 </m:t>
          </m:r>
          <m:r>
            <m:rPr>
              <m:sty m:val="p"/>
            </m:rPr>
            <w:rPr>
              <w:rFonts w:ascii="Cambria Math" w:hAnsi="Cambria Math" w:cs="Times New Roman"/>
            </w:rPr>
            <m:t>*</m:t>
          </m:r>
          <m:r>
            <m:rPr>
              <m:nor/>
            </m:rPr>
            <w:rPr>
              <w:rFonts w:cs="Times New Roman"/>
            </w:rPr>
            <m:t xml:space="preserve"> </m:t>
          </m:r>
          <m:r>
            <m:rPr>
              <m:nor/>
            </m:rPr>
            <w:rPr>
              <w:rFonts w:ascii="Cambria Math" w:cs="Times New Roman"/>
            </w:rPr>
            <m:t>12</m:t>
          </m:r>
          <m:r>
            <m:rPr>
              <m:nor/>
            </m:rPr>
            <w:rPr>
              <w:rFonts w:cs="Times New Roman"/>
            </w:rPr>
            <m:t xml:space="preserve">0 000 </m:t>
          </m:r>
          <m:r>
            <m:rPr>
              <m:sty m:val="p"/>
            </m:rPr>
            <w:rPr>
              <w:rFonts w:ascii="Cambria Math" w:hAnsi="Cambria Math" w:cs="Times New Roman"/>
            </w:rPr>
            <m:t>*</m:t>
          </m:r>
          <m:r>
            <m:rPr>
              <m:nor/>
            </m:rPr>
            <w:rPr>
              <w:rFonts w:cs="Times New Roman"/>
            </w:rPr>
            <m:t xml:space="preserve">12 </m:t>
          </m:r>
          <m:r>
            <m:rPr>
              <m:nor/>
            </m:rPr>
            <w:rPr>
              <w:rFonts w:ascii="Cambria Math" w:cs="Times New Roman"/>
            </w:rPr>
            <m:t xml:space="preserve">/ 3 </m:t>
          </m:r>
          <m:r>
            <m:rPr>
              <m:nor/>
            </m:rPr>
            <w:rPr>
              <w:rFonts w:cs="Times New Roman"/>
            </w:rPr>
            <m:t xml:space="preserve">= </m:t>
          </m:r>
          <m:r>
            <m:rPr>
              <m:nor/>
            </m:rPr>
            <w:rPr>
              <w:rFonts w:ascii="Cambria Math" w:cs="Times New Roman"/>
            </w:rPr>
            <m:t>580</m:t>
          </m:r>
          <m:r>
            <m:rPr>
              <m:nor/>
            </m:rPr>
            <w:rPr>
              <w:rFonts w:cs="Times New Roman"/>
            </w:rPr>
            <m:t> 800 руб.</m:t>
          </m:r>
        </m:oMath>
      </m:oMathPara>
    </w:p>
    <w:p w14:paraId="24711B46" w14:textId="77777777" w:rsidR="00C951E0" w:rsidRPr="009F73B9" w:rsidRDefault="00C951E0" w:rsidP="00C951E0">
      <w:pPr>
        <w:pStyle w:val="ab"/>
        <w:ind w:firstLine="426"/>
        <w:rPr>
          <w:rFonts w:eastAsiaTheme="minorEastAsia" w:cs="Times New Roman"/>
        </w:rPr>
      </w:pPr>
      <w:r>
        <w:rPr>
          <w:rFonts w:eastAsiaTheme="minorEastAsia" w:cs="Times New Roman"/>
        </w:rPr>
        <w:t>Г</w:t>
      </w:r>
      <w:r w:rsidRPr="009F73B9">
        <w:rPr>
          <w:rFonts w:eastAsiaTheme="minorEastAsia" w:cs="Times New Roman"/>
        </w:rPr>
        <w:t>одовая экономия эксплуатационных расходов у одного потребителя рассчитывается по формуле:</w:t>
      </w:r>
    </w:p>
    <w:p w14:paraId="22301590" w14:textId="77777777" w:rsidR="00C951E0" w:rsidRPr="00BC4E1D" w:rsidRDefault="00000000" w:rsidP="00C951E0">
      <w:pPr>
        <w:pStyle w:val="ab"/>
        <w:ind w:firstLine="426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Э=</m:t>
              </m:r>
              <m:sSub>
                <m:sSubPr>
                  <m:ctrlPr>
                    <w:rPr>
                      <w:rFonts w:ascii="Cambria Math" w:hAnsi="Cambria Math" w:cs="Times New Roman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vertAlign w:val="subscript"/>
                    </w:rPr>
                    <m:t>э.руч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–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vertAlign w:val="subscript"/>
                    </w:rPr>
                    <m:t>э.п.</m:t>
                  </m:r>
                </m:sub>
              </m:sSub>
              <m:r>
                <w:rPr>
                  <w:rFonts w:ascii="Cambria Math" w:hAnsi="Cambria Math" w:cs="Times New Roman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15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9B7F394" w14:textId="77777777" w:rsidR="00C951E0" w:rsidRPr="00BC4E1D" w:rsidRDefault="00C951E0" w:rsidP="00C951E0">
      <w:pPr>
        <w:pStyle w:val="ab"/>
        <w:ind w:firstLine="426"/>
        <w:rPr>
          <w:rFonts w:eastAsiaTheme="minorEastAsia" w:cs="Times New Roman"/>
        </w:rPr>
      </w:pPr>
      <w:r w:rsidRPr="00BC4E1D">
        <w:rPr>
          <w:rFonts w:eastAsiaTheme="minorEastAsia" w:cs="Times New Roman"/>
        </w:rPr>
        <w:t>Годовая экономия эксплуатационных расходов у одного потребителя (1</w:t>
      </w:r>
      <w:r>
        <w:rPr>
          <w:rFonts w:eastAsiaTheme="minorEastAsia" w:cs="Times New Roman"/>
        </w:rPr>
        <w:t>5</w:t>
      </w:r>
      <w:r w:rsidRPr="00BC4E1D">
        <w:rPr>
          <w:rFonts w:eastAsiaTheme="minorEastAsia" w:cs="Times New Roman"/>
        </w:rPr>
        <w:t>):</w:t>
      </w:r>
    </w:p>
    <w:p w14:paraId="11084C6F" w14:textId="77777777" w:rsidR="00C951E0" w:rsidRPr="00823F02" w:rsidRDefault="00C951E0" w:rsidP="00C951E0">
      <w:pPr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Э = </m:t>
          </m:r>
          <m:r>
            <m:rPr>
              <m:nor/>
            </m:rPr>
            <w:rPr>
              <w:rFonts w:ascii="Cambria Math" w:cs="Times New Roman"/>
            </w:rPr>
            <m:t xml:space="preserve"> 580</m:t>
          </m:r>
          <m:r>
            <m:rPr>
              <m:nor/>
            </m:rPr>
            <w:rPr>
              <w:rFonts w:cs="Times New Roman"/>
            </w:rPr>
            <m:t> 800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–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36"/>
            </w:rPr>
            <m:t>243 941,26</m:t>
          </m:r>
          <m:r>
            <m:rPr>
              <m:sty m:val="p"/>
            </m:rPr>
            <w:rPr>
              <w:rFonts w:ascii="Cambria Math" w:hAnsi="Cambria Math"/>
            </w:rPr>
            <m:t>= 336 858,74 руб./год.</m:t>
          </m:r>
        </m:oMath>
      </m:oMathPara>
    </w:p>
    <w:p w14:paraId="066905BC" w14:textId="77777777" w:rsidR="00C951E0" w:rsidRPr="005A1427" w:rsidRDefault="00C951E0" w:rsidP="00C951E0">
      <w:r w:rsidRPr="00823F02">
        <w:lastRenderedPageBreak/>
        <w:t>Срок окупаемости – это величина, обратная коэффициенту эффективности. Представляет собой период времени, в течение которого затраты на программное средство окупятся полученным эффектом.</w:t>
      </w:r>
    </w:p>
    <w:p w14:paraId="060DB4BF" w14:textId="77777777" w:rsidR="00C951E0" w:rsidRPr="00BC4E1D" w:rsidRDefault="00C951E0" w:rsidP="00C951E0">
      <w:pPr>
        <w:rPr>
          <w:rFonts w:cs="Times New Roman"/>
        </w:rPr>
      </w:pPr>
      <w:r w:rsidRPr="00BC4E1D">
        <w:rPr>
          <w:rFonts w:cs="Times New Roman"/>
        </w:rPr>
        <w:t>Срок окупаемости программного продукта рассчитывается по формуле:</w:t>
      </w:r>
    </w:p>
    <w:p w14:paraId="56DBC6BF" w14:textId="77777777" w:rsidR="00C951E0" w:rsidRPr="00823F02" w:rsidRDefault="00000000" w:rsidP="00C951E0">
      <w:pPr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ок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кап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Э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.#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16</m:t>
                  </m:r>
                </m:e>
              </m:d>
            </m:e>
          </m:eqArr>
        </m:oMath>
      </m:oMathPara>
    </w:p>
    <w:p w14:paraId="4864728A" w14:textId="77777777" w:rsidR="00C951E0" w:rsidRPr="005A1427" w:rsidRDefault="00C951E0" w:rsidP="00C951E0">
      <w:pPr>
        <w:rPr>
          <w:lang w:eastAsia="ru-RU"/>
        </w:rPr>
      </w:pPr>
      <w:r w:rsidRPr="00823F02">
        <w:t>Срок окупаемости программного продукта рассчитан по формуле (16):</w:t>
      </w:r>
    </w:p>
    <w:p w14:paraId="508AFA37" w14:textId="77777777" w:rsidR="00C951E0" w:rsidRPr="00D367F3" w:rsidRDefault="00000000" w:rsidP="00C951E0">
      <w:pPr>
        <w:rPr>
          <w:iCs/>
          <w:color w:val="000000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ок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cs="Times New Roman"/>
                  <w:iCs/>
                </w:rPr>
                <m:t>545</m:t>
              </m:r>
              <m:r>
                <m:rPr>
                  <m:nor/>
                </m:rPr>
                <w:rPr>
                  <w:rFonts w:ascii="Cambria Math" w:cs="Times New Roman"/>
                  <w:iCs/>
                </w:rPr>
                <m:t> </m:t>
              </m:r>
              <m:r>
                <m:rPr>
                  <m:nor/>
                </m:rPr>
                <w:rPr>
                  <w:rFonts w:ascii="Cambria Math" w:cs="Times New Roman"/>
                  <w:iCs/>
                </w:rPr>
                <m:t>502,69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336 858,74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=1,62</m:t>
          </m:r>
          <m:r>
            <m:rPr>
              <m:sty m:val="p"/>
            </m:rPr>
            <w:rPr>
              <w:rFonts w:ascii="Cambria Math" w:eastAsiaTheme="minorEastAsia" w:hAnsi="Cambria Math"/>
              <w:color w:val="000000"/>
              <w:lang w:eastAsia="ru-RU"/>
            </w:rPr>
            <m:t xml:space="preserve"> года.</m:t>
          </m:r>
        </m:oMath>
      </m:oMathPara>
    </w:p>
    <w:p w14:paraId="7EADE0E6" w14:textId="77777777" w:rsidR="00C951E0" w:rsidRDefault="00C951E0" w:rsidP="00C951E0">
      <w:r w:rsidRPr="00D367F3">
        <w:t>Экономический эффект – это результат внедрения некоторого мероприятия, выраженный в стоимостной форме в виде экономии от ег</w:t>
      </w:r>
      <w:r>
        <w:t>о осуществления.</w:t>
      </w:r>
    </w:p>
    <w:p w14:paraId="6F99DE59" w14:textId="77777777" w:rsidR="00C951E0" w:rsidRPr="0026795F" w:rsidRDefault="00C951E0" w:rsidP="00C951E0">
      <w:r w:rsidRPr="00D367F3">
        <w:t>Годовой экономический эффект – это суммарная выгода (в деньгах), которую компания получает за год после внедрения какого-либо новшества, технологии или оборудования.</w:t>
      </w:r>
    </w:p>
    <w:p w14:paraId="7CF3F3D7" w14:textId="77777777" w:rsidR="00C951E0" w:rsidRPr="0099395A" w:rsidRDefault="00C951E0" w:rsidP="00C951E0">
      <w:pPr>
        <w:rPr>
          <w:rFonts w:cs="Times New Roman"/>
        </w:rPr>
      </w:pPr>
      <w:r w:rsidRPr="0099395A">
        <w:rPr>
          <w:rFonts w:cs="Times New Roman"/>
        </w:rPr>
        <w:t>Годовой экономический эффект, получаемый одним потребителем, рассчитывается по формуле:</w:t>
      </w:r>
    </w:p>
    <w:p w14:paraId="35DE7485" w14:textId="77777777" w:rsidR="00C951E0" w:rsidRPr="005A1427" w:rsidRDefault="00000000" w:rsidP="00C951E0">
      <w:pPr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ЭЭ=Э –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кап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18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3228DE12" w14:textId="77777777" w:rsidR="00C951E0" w:rsidRPr="00D367F3" w:rsidRDefault="00C951E0" w:rsidP="00C951E0">
      <w:pPr>
        <w:rPr>
          <w:rFonts w:cs="Times New Roman"/>
        </w:rPr>
      </w:pPr>
      <w:r w:rsidRPr="0099395A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Е</m:t>
            </m:r>
          </m:e>
          <m:sub>
            <m:r>
              <w:rPr>
                <w:rFonts w:ascii="Cambria Math" w:hAnsi="Cambria Math" w:cs="Times New Roman"/>
              </w:rPr>
              <m:t>н</m:t>
            </m:r>
          </m:sub>
        </m:sSub>
      </m:oMath>
      <w:r w:rsidRPr="0099395A">
        <w:rPr>
          <w:rFonts w:cs="Times New Roman"/>
        </w:rPr>
        <w:t xml:space="preserve"> – нормативный коэффициент эффективности дополнительных капиталь</w:t>
      </w:r>
      <w:proofErr w:type="spellStart"/>
      <w:r w:rsidRPr="00D367F3">
        <w:rPr>
          <w:rFonts w:cs="Times New Roman"/>
        </w:rPr>
        <w:t>ных</w:t>
      </w:r>
      <w:proofErr w:type="spellEnd"/>
      <w:r w:rsidRPr="00D367F3">
        <w:rPr>
          <w:rFonts w:cs="Times New Roman"/>
        </w:rPr>
        <w:t xml:space="preserve"> вложений, равный 0</w:t>
      </w:r>
      <w:r>
        <w:rPr>
          <w:rFonts w:cs="Times New Roman"/>
        </w:rPr>
        <w:t>,</w:t>
      </w:r>
      <w:r w:rsidRPr="00D367F3">
        <w:rPr>
          <w:rFonts w:cs="Times New Roman"/>
        </w:rPr>
        <w:t>15.</w:t>
      </w:r>
    </w:p>
    <w:p w14:paraId="64DC2484" w14:textId="77777777" w:rsidR="00C951E0" w:rsidRPr="00D367F3" w:rsidRDefault="00C951E0" w:rsidP="00C951E0">
      <w:r w:rsidRPr="00D367F3">
        <w:rPr>
          <w:rFonts w:cs="Times New Roman"/>
        </w:rPr>
        <w:t>Годовой экономический эффект, получаемый одним потребителем, рассчитан по формуле (18):</w:t>
      </w:r>
    </w:p>
    <w:p w14:paraId="6C71BCD5" w14:textId="77777777" w:rsidR="00C951E0" w:rsidRPr="005A1427" w:rsidRDefault="00C951E0" w:rsidP="00C951E0">
      <w:pPr>
        <w:rPr>
          <w:rFonts w:eastAsiaTheme="minorEastAsia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ЭЭ = </m:t>
          </m:r>
          <m:r>
            <m:rPr>
              <m:sty m:val="p"/>
            </m:rPr>
            <w:rPr>
              <w:rFonts w:ascii="Cambria Math" w:hAnsi="Cambria Math"/>
            </w:rPr>
            <m:t>336 858,74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–0,15*</m:t>
          </m:r>
          <m:r>
            <m:rPr>
              <m:nor/>
            </m:rPr>
            <w:rPr>
              <w:rFonts w:ascii="Cambria Math" w:cs="Times New Roman"/>
              <w:iCs/>
            </w:rPr>
            <m:t>545</m:t>
          </m:r>
          <m:r>
            <m:rPr>
              <m:nor/>
            </m:rPr>
            <w:rPr>
              <w:rFonts w:ascii="Cambria Math" w:cs="Times New Roman"/>
              <w:iCs/>
            </w:rPr>
            <m:t> </m:t>
          </m:r>
          <m:r>
            <m:rPr>
              <m:nor/>
            </m:rPr>
            <w:rPr>
              <w:rFonts w:ascii="Cambria Math" w:cs="Times New Roman"/>
              <w:iCs/>
            </w:rPr>
            <m:t>502,69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=255 033,33 руб.</m:t>
          </m:r>
        </m:oMath>
      </m:oMathPara>
    </w:p>
    <w:p w14:paraId="5A0CA888" w14:textId="77777777" w:rsidR="00B90008" w:rsidRDefault="00B90008" w:rsidP="009375B6"/>
    <w:p w14:paraId="62EADE61" w14:textId="77777777" w:rsidR="002F7378" w:rsidRDefault="002F7378" w:rsidP="009375B6"/>
    <w:p w14:paraId="676212BE" w14:textId="77777777" w:rsidR="00627F32" w:rsidRDefault="00627F32" w:rsidP="00471AE9">
      <w:pPr>
        <w:sectPr w:rsidR="00627F32" w:rsidSect="00776FC0">
          <w:headerReference w:type="default" r:id="rId23"/>
          <w:pgSz w:w="11906" w:h="16838"/>
          <w:pgMar w:top="1134" w:right="567" w:bottom="1134" w:left="1701" w:header="708" w:footer="708" w:gutter="0"/>
          <w:pgNumType w:start="10"/>
          <w:cols w:space="708"/>
          <w:docGrid w:linePitch="381"/>
        </w:sectPr>
      </w:pPr>
    </w:p>
    <w:p w14:paraId="3875E541" w14:textId="77777777" w:rsidR="002F7378" w:rsidRDefault="00627F32" w:rsidP="00AC34A1">
      <w:pPr>
        <w:pStyle w:val="1"/>
        <w:numPr>
          <w:ilvl w:val="0"/>
          <w:numId w:val="0"/>
        </w:numPr>
      </w:pPr>
      <w:bookmarkStart w:id="31" w:name="_Toc230338130"/>
      <w:r w:rsidRPr="00627F32">
        <w:lastRenderedPageBreak/>
        <w:t>Заключение</w:t>
      </w:r>
      <w:bookmarkEnd w:id="31"/>
    </w:p>
    <w:p w14:paraId="33FEDB3B" w14:textId="323E3DD7" w:rsidR="00325B57" w:rsidRDefault="00325B57" w:rsidP="00325B57">
      <w:r w:rsidRPr="00D04E62">
        <w:t xml:space="preserve">В ходе прохождения </w:t>
      </w:r>
      <w:r>
        <w:t>преддипломной</w:t>
      </w:r>
      <w:r w:rsidRPr="00D04E62">
        <w:t xml:space="preserve"> практики</w:t>
      </w:r>
      <w:r>
        <w:t xml:space="preserve"> были получены знания о корпоративных требованиях к разработке критической информационной инфраструктуры, как решать задачи постановки и планирования работ.</w:t>
      </w:r>
    </w:p>
    <w:p w14:paraId="4231A0CE" w14:textId="2545EBB8" w:rsidR="00A62319" w:rsidRDefault="00A62319" w:rsidP="00325B57">
      <w:r w:rsidRPr="00A62319">
        <w:t xml:space="preserve">В результате </w:t>
      </w:r>
      <w:r>
        <w:t>практики</w:t>
      </w:r>
      <w:r w:rsidRPr="00A62319">
        <w:t xml:space="preserve"> была разработана спецификация и архитектура разрабатываемого ПО, предназначенного для использования технологии RAG при генерации ответа LLM на основе нормативной документации целевого цеха.</w:t>
      </w:r>
    </w:p>
    <w:p w14:paraId="442DF8F0" w14:textId="698412A8" w:rsidR="00D04E62" w:rsidRPr="00D04E62" w:rsidRDefault="00325B57" w:rsidP="00D04E62">
      <w:r>
        <w:t>Б</w:t>
      </w:r>
      <w:r w:rsidR="00D04E62" w:rsidRPr="00D04E62">
        <w:t>ыли освоены следующие компетенции</w:t>
      </w:r>
      <w:r w:rsidR="00B5413B">
        <w:t xml:space="preserve"> </w:t>
      </w:r>
      <w:r w:rsidR="00B5413B">
        <w:rPr>
          <w:lang w:val="en-US"/>
        </w:rPr>
        <w:t>[2]</w:t>
      </w:r>
      <w:r w:rsidR="00D04E62" w:rsidRPr="00D04E62">
        <w:t>:</w:t>
      </w:r>
    </w:p>
    <w:p w14:paraId="69AD57B3" w14:textId="00F50E76" w:rsidR="004929AE" w:rsidRDefault="004929AE" w:rsidP="00D04E62">
      <w:pPr>
        <w:numPr>
          <w:ilvl w:val="0"/>
          <w:numId w:val="28"/>
        </w:numPr>
      </w:pPr>
      <w:r w:rsidRPr="004929AE">
        <w:t>способ</w:t>
      </w:r>
      <w:r>
        <w:t>ен</w:t>
      </w:r>
      <w:r w:rsidRPr="004929AE">
        <w:t xml:space="preserve"> использовать современные информационные технологии и программные средства при решении задач профессиональной деятельности (ОПК-2);</w:t>
      </w:r>
    </w:p>
    <w:p w14:paraId="32B3E25C" w14:textId="1D53FD33" w:rsidR="00D04E62" w:rsidRPr="00D04E62" w:rsidRDefault="00D04E62" w:rsidP="00D04E62">
      <w:pPr>
        <w:numPr>
          <w:ilvl w:val="0"/>
          <w:numId w:val="28"/>
        </w:numPr>
      </w:pPr>
      <w:r>
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учётом основных требований информационной безопасности</w:t>
      </w:r>
      <w:r w:rsidR="004929AE">
        <w:t xml:space="preserve"> </w:t>
      </w:r>
      <w:r w:rsidR="004929AE" w:rsidRPr="004929AE">
        <w:t>(ОПК-3)</w:t>
      </w:r>
      <w:r w:rsidRPr="00D04E62">
        <w:t>;</w:t>
      </w:r>
    </w:p>
    <w:p w14:paraId="39FFAEBA" w14:textId="27694488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участвовать в разработке стандартов, норм и правил, а также технической документации, связанной с профессиональной деятельностью</w:t>
      </w:r>
      <w:r w:rsidR="004929AE">
        <w:t xml:space="preserve"> </w:t>
      </w:r>
      <w:r w:rsidR="004929AE" w:rsidRPr="004929AE">
        <w:t>(ОПК-4)</w:t>
      </w:r>
      <w:r w:rsidRPr="00D04E62">
        <w:t>;</w:t>
      </w:r>
    </w:p>
    <w:p w14:paraId="5461385E" w14:textId="6A99E6D7" w:rsidR="00FF1348" w:rsidRPr="00D04E62" w:rsidRDefault="00FF1348" w:rsidP="00FF1348">
      <w:pPr>
        <w:numPr>
          <w:ilvl w:val="0"/>
          <w:numId w:val="28"/>
        </w:numPr>
      </w:pPr>
      <w:r>
        <w:t>с</w:t>
      </w:r>
      <w:r w:rsidRPr="00D04E62">
        <w:t xml:space="preserve">пособен </w:t>
      </w:r>
      <w:r>
        <w:t>инсталлировать и настраивать программное и аппаратное обеспечение информационных систем (ОПК-5);</w:t>
      </w:r>
    </w:p>
    <w:p w14:paraId="20DEDE1A" w14:textId="6526AB89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разрабатывать алгоритмы и программы, пригодные для практического использования, применять основы информатики и программирования к проектированию, конструированию и тестированию программных продуктов</w:t>
      </w:r>
      <w:r w:rsidR="00FF1348">
        <w:t xml:space="preserve"> </w:t>
      </w:r>
      <w:r w:rsidR="00FF1348" w:rsidRPr="00FF1348">
        <w:t>(ОПК-6)</w:t>
      </w:r>
      <w:r>
        <w:t>;</w:t>
      </w:r>
    </w:p>
    <w:p w14:paraId="7E3DF685" w14:textId="36467DCA" w:rsidR="00FF1348" w:rsidRDefault="00FF1348" w:rsidP="00D04E62">
      <w:pPr>
        <w:numPr>
          <w:ilvl w:val="0"/>
          <w:numId w:val="28"/>
        </w:numPr>
      </w:pPr>
      <w:r>
        <w:t>с</w:t>
      </w:r>
      <w:r w:rsidRPr="00D04E62">
        <w:t xml:space="preserve">пособен </w:t>
      </w:r>
      <w:r w:rsidRPr="00FF1348">
        <w:t>применять основные концепции и принципы информатики в практической деятельности (ОПК-7);</w:t>
      </w:r>
    </w:p>
    <w:p w14:paraId="3F91D02E" w14:textId="7E14DD7F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осуществлять поиск, хранение, обработку и анализ информации из различных источников, представлять е</w:t>
      </w:r>
      <w:r>
        <w:t>ё</w:t>
      </w:r>
      <w:r w:rsidRPr="00D04E62">
        <w:t xml:space="preserve"> в требуемом формате с </w:t>
      </w:r>
      <w:proofErr w:type="spellStart"/>
      <w:r w:rsidRPr="00D04E62">
        <w:t>использо</w:t>
      </w:r>
      <w:r w:rsidR="00FF1348">
        <w:t>-</w:t>
      </w:r>
      <w:r w:rsidRPr="00D04E62">
        <w:t>ванием</w:t>
      </w:r>
      <w:proofErr w:type="spellEnd"/>
      <w:r w:rsidRPr="00D04E62">
        <w:t xml:space="preserve"> информационных, компьютерных и сетевых технологий</w:t>
      </w:r>
      <w:r w:rsidR="00FF1348">
        <w:t xml:space="preserve"> </w:t>
      </w:r>
      <w:r w:rsidR="00FF1348" w:rsidRPr="00FF1348">
        <w:t>(ОПК-8)</w:t>
      </w:r>
      <w:r>
        <w:t>;</w:t>
      </w:r>
    </w:p>
    <w:p w14:paraId="5F5C9F46" w14:textId="2DB162D4" w:rsidR="00D04E62" w:rsidRDefault="00D04E62" w:rsidP="00D04E62">
      <w:pPr>
        <w:numPr>
          <w:ilvl w:val="0"/>
          <w:numId w:val="28"/>
        </w:numPr>
      </w:pPr>
      <w:r>
        <w:lastRenderedPageBreak/>
        <w:t>с</w:t>
      </w:r>
      <w:r w:rsidRPr="00D04E62">
        <w:t>пособен принимать участие в управлении проектами по созданию и развитию технологий и систем искусственного интеллекта на стадиях их жизненного цикла</w:t>
      </w:r>
      <w:r w:rsidR="00FF1348">
        <w:t xml:space="preserve"> (</w:t>
      </w:r>
      <w:r w:rsidR="00FF1348" w:rsidRPr="00FF1348">
        <w:t>OПK-9</w:t>
      </w:r>
      <w:r w:rsidR="00FF1348">
        <w:t>)</w:t>
      </w:r>
      <w:r>
        <w:t>;</w:t>
      </w:r>
    </w:p>
    <w:p w14:paraId="132CCA5B" w14:textId="77777777" w:rsidR="00FF1348" w:rsidRDefault="00FF1348" w:rsidP="00FF1348">
      <w:pPr>
        <w:numPr>
          <w:ilvl w:val="0"/>
          <w:numId w:val="28"/>
        </w:numPr>
      </w:pPr>
      <w:r>
        <w:t>способность интегрировать программные модули и компоненты, а также выполнять верификацию программного продукта (ПК-1);</w:t>
      </w:r>
    </w:p>
    <w:p w14:paraId="6C04E75D" w14:textId="2931EEBC" w:rsidR="00FF1348" w:rsidRDefault="00FF1348" w:rsidP="00FF1348">
      <w:pPr>
        <w:numPr>
          <w:ilvl w:val="0"/>
          <w:numId w:val="28"/>
        </w:numPr>
      </w:pPr>
      <w:r>
        <w:t>способность разрабатывать требования и проектировать программное обеспечение для решения прикладных задач (ПК-2);</w:t>
      </w:r>
    </w:p>
    <w:p w14:paraId="2E5F3B83" w14:textId="6CFD8656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классифицировать и идентифицировать задачи искусственного интеллекта, выбирать адекватные методы и инструментальные средства решения задач искусственного интеллекта</w:t>
      </w:r>
      <w:r w:rsidR="00FF1348">
        <w:t xml:space="preserve"> (</w:t>
      </w:r>
      <w:r w:rsidR="00FF1348" w:rsidRPr="00FF1348">
        <w:t>ПK</w:t>
      </w:r>
      <w:r w:rsidR="00FF1348">
        <w:t>-</w:t>
      </w:r>
      <w:r w:rsidR="00FF1348" w:rsidRPr="00FF1348">
        <w:t>4</w:t>
      </w:r>
      <w:r w:rsidR="00FF1348">
        <w:t>)</w:t>
      </w:r>
      <w:r>
        <w:t>;</w:t>
      </w:r>
    </w:p>
    <w:p w14:paraId="48FA9B01" w14:textId="427EC97F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создавать и поддерживать системы искусственного интеллекта на основе нейросетевых моделей и методов</w:t>
      </w:r>
      <w:r w:rsidR="00FF1348">
        <w:t xml:space="preserve"> (</w:t>
      </w:r>
      <w:r w:rsidR="00FF1348" w:rsidRPr="00FF1348">
        <w:t>ПК-9</w:t>
      </w:r>
      <w:r w:rsidR="00FF1348">
        <w:t>)</w:t>
      </w:r>
      <w:r>
        <w:t>;</w:t>
      </w:r>
    </w:p>
    <w:p w14:paraId="739357D4" w14:textId="7640DD61" w:rsidR="00B90008" w:rsidRDefault="00D04E62" w:rsidP="0067123A">
      <w:pPr>
        <w:numPr>
          <w:ilvl w:val="0"/>
          <w:numId w:val="28"/>
        </w:numPr>
      </w:pPr>
      <w:r>
        <w:t>с</w:t>
      </w:r>
      <w:r w:rsidRPr="00D04E62">
        <w:t>пособен осуществлять сбор и подготовку данных для систем искусственного интеллекта</w:t>
      </w:r>
      <w:r w:rsidR="00FF1348">
        <w:t xml:space="preserve"> (</w:t>
      </w:r>
      <w:r w:rsidR="00FF1348" w:rsidRPr="00FF1348">
        <w:t>ПK-10</w:t>
      </w:r>
      <w:r w:rsidR="00FF1348">
        <w:t>).</w:t>
      </w:r>
    </w:p>
    <w:p w14:paraId="4E2ED441" w14:textId="25A75CD5" w:rsidR="004929AE" w:rsidRDefault="004929AE" w:rsidP="004929AE">
      <w:r>
        <w:t xml:space="preserve">Знания и выполненные задачи практики будут основой </w:t>
      </w:r>
      <w:r w:rsidRPr="004929AE">
        <w:t>для дальнейшей реализации выпускной квалификационной работы.</w:t>
      </w:r>
    </w:p>
    <w:p w14:paraId="5FB3E800" w14:textId="77777777" w:rsidR="004929AE" w:rsidRDefault="004929AE" w:rsidP="004929AE"/>
    <w:p w14:paraId="3CBBE05E" w14:textId="7CE4A5D4" w:rsidR="001B7760" w:rsidRDefault="001B7760">
      <w:pPr>
        <w:jc w:val="left"/>
      </w:pPr>
      <w:r>
        <w:br w:type="page"/>
      </w:r>
    </w:p>
    <w:p w14:paraId="6ABABE28" w14:textId="44EB93F9" w:rsidR="001B7760" w:rsidRDefault="001B7760" w:rsidP="001B7760">
      <w:pPr>
        <w:pStyle w:val="1"/>
        <w:numPr>
          <w:ilvl w:val="0"/>
          <w:numId w:val="0"/>
        </w:numPr>
      </w:pPr>
      <w:bookmarkStart w:id="32" w:name="_Toc230338131"/>
      <w:r w:rsidRPr="001B7760">
        <w:lastRenderedPageBreak/>
        <w:t>Список литературы</w:t>
      </w:r>
      <w:bookmarkEnd w:id="32"/>
    </w:p>
    <w:p w14:paraId="5B2D30A5" w14:textId="77777777" w:rsidR="005F4897" w:rsidRPr="005F4897" w:rsidRDefault="00615316" w:rsidP="005F4897">
      <w:pPr>
        <w:numPr>
          <w:ilvl w:val="0"/>
          <w:numId w:val="30"/>
        </w:numPr>
      </w:pPr>
      <w:r w:rsidRPr="00615316">
        <w:t>Иванова Г.С.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</w:p>
    <w:p w14:paraId="323E30D3" w14:textId="77777777" w:rsidR="005F4897" w:rsidRPr="005F4897" w:rsidRDefault="00615316" w:rsidP="005F4897">
      <w:pPr>
        <w:numPr>
          <w:ilvl w:val="0"/>
          <w:numId w:val="30"/>
        </w:numPr>
      </w:pPr>
      <w:r w:rsidRPr="00615316">
        <w:t>Семенченко Р. Д. Сценарии обучения в обучающих тренажёрах // Наука и современность. 2016. №44. – Электронный ресурс. – URL: «https://cyberleninka.ru/article/n/stsenarii-obucheniya-v-obuchayuschih-trenazherah». (Дата обращения: 10.03.2026).</w:t>
      </w:r>
    </w:p>
    <w:p w14:paraId="3B249495" w14:textId="4127A4A8" w:rsidR="005F4897" w:rsidRPr="005F4897" w:rsidRDefault="005F4897" w:rsidP="005F4897">
      <w:pPr>
        <w:numPr>
          <w:ilvl w:val="0"/>
          <w:numId w:val="30"/>
        </w:numPr>
      </w:pPr>
      <w:r w:rsidRPr="005F4897">
        <w:t xml:space="preserve">Митяков, Е. С. Искусственный интеллект и машинное </w:t>
      </w:r>
      <w:proofErr w:type="gramStart"/>
      <w:r w:rsidRPr="005F4897">
        <w:t>обучение :</w:t>
      </w:r>
      <w:proofErr w:type="gramEnd"/>
      <w:r w:rsidRPr="005F4897">
        <w:t xml:space="preserve"> учебное пособие для вузов / Е. С. Митяков, А. Г. Шмелева, А. И. Ладынин. — 2-е изд., стер. — Санкт-</w:t>
      </w:r>
      <w:proofErr w:type="gramStart"/>
      <w:r w:rsidRPr="005F4897">
        <w:t>Петербург :</w:t>
      </w:r>
      <w:proofErr w:type="gramEnd"/>
      <w:r w:rsidRPr="005F4897">
        <w:t xml:space="preserve"> Лань, 2026. — URL: https://e.lanbook.com/book/507451 (дата обращения: 09.03.2026). </w:t>
      </w:r>
    </w:p>
    <w:p w14:paraId="3CD094B9" w14:textId="77777777" w:rsidR="00790F91" w:rsidRPr="00790F91" w:rsidRDefault="005F4897" w:rsidP="00790F91">
      <w:pPr>
        <w:numPr>
          <w:ilvl w:val="0"/>
          <w:numId w:val="30"/>
        </w:numPr>
      </w:pPr>
      <w:r w:rsidRPr="005F4897">
        <w:t>Душкин Р. В. RAG-системы: от теории к практике. – М.: ДМК Пресс, 2025. – 286 с.: ил.</w:t>
      </w:r>
    </w:p>
    <w:p w14:paraId="3E8904C4" w14:textId="31B9B7E5" w:rsidR="00627F32" w:rsidRPr="00790F91" w:rsidRDefault="005F4897" w:rsidP="00790F91">
      <w:pPr>
        <w:numPr>
          <w:ilvl w:val="0"/>
          <w:numId w:val="30"/>
        </w:numPr>
      </w:pPr>
      <w:r w:rsidRPr="005F4897">
        <w:t xml:space="preserve">Ваш путеводитель по миру NLP (обработке естественного языка) / </w:t>
      </w:r>
      <w:proofErr w:type="spellStart"/>
      <w:r w:rsidRPr="005F4897">
        <w:t>Хабр</w:t>
      </w:r>
      <w:proofErr w:type="spellEnd"/>
      <w:r w:rsidRPr="005F4897">
        <w:t xml:space="preserve"> – Электронный ресурс – URL: «https://habr.com/ru/companies/otus/articles/705482/». (Дата обращения: 17.03.2026).</w:t>
      </w:r>
    </w:p>
    <w:p w14:paraId="385FC940" w14:textId="77777777" w:rsidR="00790F91" w:rsidRDefault="00790F91" w:rsidP="00790F91">
      <w:pPr>
        <w:numPr>
          <w:ilvl w:val="0"/>
          <w:numId w:val="30"/>
        </w:numPr>
      </w:pPr>
      <w:r>
        <w:t xml:space="preserve">Искусственный интеллект для бизнеса </w:t>
      </w:r>
      <w:r w:rsidRPr="00CB04E3">
        <w:t>– Электронный ресурс. – URL: «</w:t>
      </w:r>
      <w:hyperlink r:id="rId24" w:history="1">
        <w:r w:rsidRPr="00760203">
          <w:rPr>
            <w:rStyle w:val="a6"/>
          </w:rPr>
          <w:t>https://ai.pmpractice.ru/</w:t>
        </w:r>
      </w:hyperlink>
      <w:r>
        <w:t>»</w:t>
      </w:r>
      <w:r w:rsidRPr="00ED6175">
        <w:t xml:space="preserve">. </w:t>
      </w:r>
      <w:r>
        <w:t>(</w:t>
      </w:r>
      <w:r w:rsidRPr="00ED6175">
        <w:t xml:space="preserve">Дата обращения: </w:t>
      </w:r>
      <w:r>
        <w:t>17</w:t>
      </w:r>
      <w:r w:rsidRPr="00ED6175">
        <w:t>.</w:t>
      </w:r>
      <w:r>
        <w:t>03</w:t>
      </w:r>
      <w:r w:rsidRPr="00ED6175">
        <w:t>.202</w:t>
      </w:r>
      <w:r>
        <w:t>6)</w:t>
      </w:r>
      <w:r w:rsidRPr="00ED6175">
        <w:t>.</w:t>
      </w:r>
    </w:p>
    <w:p w14:paraId="4DB87A82" w14:textId="77777777" w:rsidR="00790F91" w:rsidRDefault="00790F91" w:rsidP="00790F91">
      <w:pPr>
        <w:numPr>
          <w:ilvl w:val="0"/>
          <w:numId w:val="30"/>
        </w:numPr>
        <w:rPr>
          <w:lang w:val="en-US"/>
        </w:rPr>
      </w:pPr>
      <w:r w:rsidRPr="00BF3713">
        <w:rPr>
          <w:lang w:val="en-US"/>
        </w:rPr>
        <w:t xml:space="preserve">Gemini Code Assist for teams and businesses – </w:t>
      </w:r>
      <w:r w:rsidRPr="00CB04E3">
        <w:t>Электронный</w:t>
      </w:r>
      <w:r w:rsidRPr="00BF3713">
        <w:rPr>
          <w:lang w:val="en-US"/>
        </w:rPr>
        <w:t xml:space="preserve"> </w:t>
      </w:r>
      <w:r w:rsidRPr="00CB04E3">
        <w:t>ресурс</w:t>
      </w:r>
      <w:r w:rsidRPr="00BF3713">
        <w:rPr>
          <w:lang w:val="en-US"/>
        </w:rPr>
        <w:t>. – URL: «https://codeassist.google/products/business». (</w:t>
      </w:r>
      <w:r w:rsidRPr="00ED6175">
        <w:t>Дата</w:t>
      </w:r>
      <w:r w:rsidRPr="00BF3713">
        <w:rPr>
          <w:lang w:val="en-US"/>
        </w:rPr>
        <w:t xml:space="preserve"> </w:t>
      </w:r>
      <w:r w:rsidRPr="00ED6175">
        <w:t>обращения</w:t>
      </w:r>
      <w:r w:rsidRPr="00BF3713">
        <w:rPr>
          <w:lang w:val="en-US"/>
        </w:rPr>
        <w:t>: 17.03.2026).</w:t>
      </w:r>
    </w:p>
    <w:p w14:paraId="3940BA66" w14:textId="77777777" w:rsidR="00790F91" w:rsidRPr="00530F01" w:rsidRDefault="00790F91" w:rsidP="00790F91">
      <w:pPr>
        <w:numPr>
          <w:ilvl w:val="0"/>
          <w:numId w:val="30"/>
        </w:numPr>
      </w:pPr>
      <w:r>
        <w:t xml:space="preserve">Правила тарификации для </w:t>
      </w:r>
      <w:proofErr w:type="spellStart"/>
      <w:r>
        <w:t>SourceCraft</w:t>
      </w:r>
      <w:proofErr w:type="spellEnd"/>
      <w:r>
        <w:t xml:space="preserve"> | Документация</w:t>
      </w:r>
      <w:r w:rsidRPr="00CB04E3">
        <w:t xml:space="preserve"> – Электронный ресурс. – URL: «</w:t>
      </w:r>
      <w:r>
        <w:t>https://sourcecraft.dev/portal/docs/ru/sourcecraft/pricing</w:t>
      </w:r>
      <w:r w:rsidRPr="00BF3713">
        <w:t>». 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033BA77C" w14:textId="77777777" w:rsidR="00790F91" w:rsidRPr="00FD509B" w:rsidRDefault="00790F91" w:rsidP="00790F91">
      <w:pPr>
        <w:numPr>
          <w:ilvl w:val="0"/>
          <w:numId w:val="30"/>
        </w:numPr>
      </w:pPr>
      <w:r w:rsidRPr="00530F01">
        <w:rPr>
          <w:lang w:val="en-US"/>
        </w:rPr>
        <w:t xml:space="preserve">AI Workflow Automation Platform - n8n – </w:t>
      </w:r>
      <w:r w:rsidRPr="00CB04E3">
        <w:t>Электронный</w:t>
      </w:r>
      <w:r w:rsidRPr="00530F01">
        <w:rPr>
          <w:lang w:val="en-US"/>
        </w:rPr>
        <w:t xml:space="preserve"> </w:t>
      </w:r>
      <w:r w:rsidRPr="00CB04E3">
        <w:t>ресурс</w:t>
      </w:r>
      <w:r w:rsidRPr="00530F01">
        <w:rPr>
          <w:lang w:val="en-US"/>
        </w:rPr>
        <w:t xml:space="preserve">. – URL: «https://n8n.io/». </w:t>
      </w:r>
      <w:r w:rsidRPr="00BF3713">
        <w:t>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2294FE04" w14:textId="77777777" w:rsidR="00790F91" w:rsidRDefault="00790F91" w:rsidP="00790F91">
      <w:pPr>
        <w:numPr>
          <w:ilvl w:val="0"/>
          <w:numId w:val="30"/>
        </w:numPr>
      </w:pPr>
      <w:r w:rsidRPr="00FD509B">
        <w:rPr>
          <w:lang w:val="en-US"/>
        </w:rPr>
        <w:t xml:space="preserve">The Leading Multi-Agent Platform – </w:t>
      </w:r>
      <w:r w:rsidRPr="00CB04E3">
        <w:t>Электронный</w:t>
      </w:r>
      <w:r w:rsidRPr="00FD509B">
        <w:rPr>
          <w:lang w:val="en-US"/>
        </w:rPr>
        <w:t xml:space="preserve"> </w:t>
      </w:r>
      <w:r w:rsidRPr="00CB04E3">
        <w:t>ресурс</w:t>
      </w:r>
      <w:r w:rsidRPr="00FD509B">
        <w:rPr>
          <w:lang w:val="en-US"/>
        </w:rPr>
        <w:t xml:space="preserve">. – URL: «https://crewai.com/». </w:t>
      </w:r>
      <w:r w:rsidRPr="00BF3713">
        <w:t>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32DBE152" w14:textId="131CD108" w:rsidR="00790F91" w:rsidRDefault="00790F91" w:rsidP="00415D41">
      <w:pPr>
        <w:numPr>
          <w:ilvl w:val="0"/>
          <w:numId w:val="30"/>
        </w:numPr>
      </w:pPr>
      <w:proofErr w:type="spellStart"/>
      <w:r>
        <w:t>Ratatui</w:t>
      </w:r>
      <w:proofErr w:type="spellEnd"/>
      <w:r>
        <w:t xml:space="preserve"> | </w:t>
      </w:r>
      <w:proofErr w:type="spellStart"/>
      <w:r>
        <w:t>Ratatui</w:t>
      </w:r>
      <w:proofErr w:type="spellEnd"/>
      <w:r>
        <w:t xml:space="preserve"> </w:t>
      </w:r>
      <w:r w:rsidRPr="00CB04E3">
        <w:t>– Электронный ресурс. – URL: «</w:t>
      </w:r>
      <w:r>
        <w:t>https://ratatui.rs/</w:t>
      </w:r>
      <w:r w:rsidRPr="00BF3713">
        <w:t>». (</w:t>
      </w:r>
      <w:r w:rsidRPr="00ED6175">
        <w:t>Дата</w:t>
      </w:r>
      <w:r w:rsidRPr="00BF3713">
        <w:t xml:space="preserve"> </w:t>
      </w:r>
      <w:r w:rsidRPr="00ED6175">
        <w:t>обращения</w:t>
      </w:r>
      <w:r w:rsidRPr="00BF3713">
        <w:t>: 17.03.2026).</w:t>
      </w:r>
    </w:p>
    <w:p w14:paraId="2988B2BD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C3DC6D6" w14:textId="1403EE06" w:rsidR="00627F32" w:rsidRDefault="006219D3" w:rsidP="00471AE9">
      <w:pPr>
        <w:pStyle w:val="a0"/>
      </w:pPr>
      <w:bookmarkStart w:id="33" w:name="_Toc230338132"/>
      <w:r>
        <w:lastRenderedPageBreak/>
        <w:t>. Техническое задание</w:t>
      </w:r>
      <w:bookmarkEnd w:id="33"/>
    </w:p>
    <w:p w14:paraId="57048220" w14:textId="77777777" w:rsidR="001C7DE0" w:rsidRPr="00421220" w:rsidRDefault="001C7DE0" w:rsidP="001C7DE0">
      <w:pPr>
        <w:spacing w:line="240" w:lineRule="auto"/>
        <w:ind w:firstLine="0"/>
        <w:jc w:val="center"/>
      </w:pPr>
      <w:bookmarkStart w:id="34" w:name="_Hlk229518117"/>
      <w:r w:rsidRPr="00421220">
        <w:t>МИНОБРНАУКИ РОССИИ</w:t>
      </w:r>
    </w:p>
    <w:p w14:paraId="6300DF8A" w14:textId="77777777" w:rsidR="001C7DE0" w:rsidRPr="00421220" w:rsidRDefault="001C7DE0" w:rsidP="001C7DE0">
      <w:pPr>
        <w:spacing w:line="240" w:lineRule="auto"/>
        <w:ind w:firstLine="0"/>
        <w:jc w:val="center"/>
      </w:pPr>
      <w:r w:rsidRPr="00421220">
        <w:t>Федеральное государственное бюджетное</w:t>
      </w:r>
    </w:p>
    <w:p w14:paraId="338C89C6" w14:textId="77777777" w:rsidR="001C7DE0" w:rsidRPr="00421220" w:rsidRDefault="001C7DE0" w:rsidP="001C7DE0">
      <w:pPr>
        <w:spacing w:line="240" w:lineRule="auto"/>
        <w:ind w:firstLine="0"/>
        <w:jc w:val="center"/>
      </w:pPr>
      <w:r w:rsidRPr="00421220">
        <w:t>образовательное учреждение высшего образования</w:t>
      </w:r>
    </w:p>
    <w:p w14:paraId="318E4633" w14:textId="77777777" w:rsidR="001C7DE0" w:rsidRDefault="001C7DE0" w:rsidP="001C7DE0">
      <w:pPr>
        <w:spacing w:line="240" w:lineRule="auto"/>
        <w:ind w:firstLine="0"/>
        <w:jc w:val="center"/>
      </w:pPr>
      <w:r w:rsidRPr="00421220">
        <w:t>«ЧЕРЕПОВЕЦКИЙ ГОСУДАРСТВЕННЫЙ УНИВЕРСИТЕТ»</w:t>
      </w:r>
    </w:p>
    <w:p w14:paraId="3A27E121" w14:textId="77777777" w:rsidR="001C7DE0" w:rsidRPr="00F72554" w:rsidRDefault="001C7DE0" w:rsidP="001C7DE0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7DE0" w:rsidRPr="00AD31B3" w14:paraId="0B8E7D15" w14:textId="77777777" w:rsidTr="000D58A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F47739" w14:textId="77777777" w:rsidR="001C7DE0" w:rsidRPr="00345DF0" w:rsidRDefault="001C7DE0" w:rsidP="000D58A2">
            <w:pPr>
              <w:ind w:firstLine="0"/>
              <w:jc w:val="center"/>
              <w:rPr>
                <w:i/>
                <w:color w:val="auto"/>
                <w:sz w:val="28"/>
                <w:szCs w:val="28"/>
                <w:vertAlign w:val="superscript"/>
              </w:rPr>
            </w:pPr>
            <w:r w:rsidRPr="00345DF0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1C7DE0" w:rsidRPr="00AD31B3" w14:paraId="5387E817" w14:textId="77777777" w:rsidTr="000D58A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614B05" w14:textId="77777777" w:rsidR="001C7DE0" w:rsidRPr="00570629" w:rsidRDefault="001C7DE0" w:rsidP="000D58A2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1C7DE0" w:rsidRPr="00AD31B3" w14:paraId="6075C620" w14:textId="77777777" w:rsidTr="000D58A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DF9C24" w14:textId="77777777" w:rsidR="001C7DE0" w:rsidRPr="00345DF0" w:rsidRDefault="001C7DE0" w:rsidP="000D58A2">
            <w:pPr>
              <w:ind w:firstLine="0"/>
              <w:jc w:val="center"/>
              <w:rPr>
                <w:iCs/>
                <w:color w:val="000000"/>
                <w:sz w:val="28"/>
                <w:szCs w:val="28"/>
              </w:rPr>
            </w:pPr>
            <w:r w:rsidRPr="00345DF0">
              <w:rPr>
                <w:sz w:val="28"/>
                <w:szCs w:val="28"/>
              </w:rPr>
              <w:t>Математического и программного обеспечения ЭВМ</w:t>
            </w:r>
          </w:p>
        </w:tc>
      </w:tr>
      <w:tr w:rsidR="001C7DE0" w:rsidRPr="00AD31B3" w14:paraId="7C216611" w14:textId="77777777" w:rsidTr="000D58A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3EAA8B" w14:textId="77777777" w:rsidR="001C7DE0" w:rsidRPr="00570629" w:rsidRDefault="001C7DE0" w:rsidP="000D58A2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1C7DE0" w:rsidRPr="00AD31B3" w14:paraId="76809373" w14:textId="77777777" w:rsidTr="000D58A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5596A2" w14:textId="25E32543" w:rsidR="001C7DE0" w:rsidRPr="00354426" w:rsidRDefault="00354426" w:rsidP="00354426">
            <w:pPr>
              <w:ind w:firstLine="0"/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 w:rsidRPr="00354426">
              <w:rPr>
                <w:sz w:val="28"/>
                <w:szCs w:val="28"/>
              </w:rPr>
              <w:t>Выполнение и защита выпускной квалификационной работы</w:t>
            </w:r>
          </w:p>
        </w:tc>
      </w:tr>
      <w:tr w:rsidR="001C7DE0" w:rsidRPr="00AD31B3" w14:paraId="13C6C740" w14:textId="77777777" w:rsidTr="000D58A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5915F" w14:textId="77777777" w:rsidR="001C7DE0" w:rsidRPr="00570629" w:rsidRDefault="001C7DE0" w:rsidP="000D58A2">
            <w:pPr>
              <w:spacing w:line="360" w:lineRule="auto"/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6D28B1">
              <w:rPr>
                <w:i/>
                <w:iCs/>
                <w:sz w:val="24"/>
                <w:szCs w:val="24"/>
              </w:rPr>
              <w:t>наименование модуля в соответствии с учебным планом</w:t>
            </w:r>
          </w:p>
        </w:tc>
      </w:tr>
    </w:tbl>
    <w:p w14:paraId="4BD69EA4" w14:textId="77777777" w:rsidR="001C7DE0" w:rsidRPr="00AD31B3" w:rsidRDefault="001C7DE0" w:rsidP="001C7DE0"/>
    <w:p w14:paraId="0390E2DB" w14:textId="77777777" w:rsidR="001C7DE0" w:rsidRPr="00C15875" w:rsidRDefault="001C7DE0" w:rsidP="001C7DE0">
      <w:pPr>
        <w:spacing w:line="240" w:lineRule="auto"/>
        <w:ind w:firstLine="0"/>
        <w:jc w:val="right"/>
      </w:pPr>
      <w:r w:rsidRPr="00C15875">
        <w:t>УТВЕРЖДАЮ</w:t>
      </w:r>
    </w:p>
    <w:p w14:paraId="685BA6E6" w14:textId="77777777" w:rsidR="001C7DE0" w:rsidRPr="00C15875" w:rsidRDefault="001C7DE0" w:rsidP="001C7DE0">
      <w:pPr>
        <w:spacing w:line="240" w:lineRule="auto"/>
        <w:ind w:firstLine="0"/>
        <w:jc w:val="right"/>
      </w:pPr>
      <w:r w:rsidRPr="00C15875">
        <w:t>Зав. кафедрой МПО ЭВМ,</w:t>
      </w:r>
    </w:p>
    <w:p w14:paraId="1F1EC05D" w14:textId="77777777" w:rsidR="001C7DE0" w:rsidRDefault="001C7DE0" w:rsidP="001C7DE0">
      <w:pPr>
        <w:spacing w:line="240" w:lineRule="auto"/>
        <w:ind w:firstLine="0"/>
        <w:jc w:val="right"/>
      </w:pPr>
      <w:r w:rsidRPr="00C15875">
        <w:t>д.т.н., профессор __________ Ершов Е.В.</w:t>
      </w:r>
    </w:p>
    <w:p w14:paraId="79C67E75" w14:textId="77777777" w:rsidR="001C7DE0" w:rsidRPr="00C15875" w:rsidRDefault="001C7DE0" w:rsidP="001C7DE0">
      <w:pPr>
        <w:spacing w:line="240" w:lineRule="auto"/>
        <w:ind w:firstLine="0"/>
        <w:jc w:val="right"/>
      </w:pPr>
    </w:p>
    <w:p w14:paraId="4EEE4411" w14:textId="77777777" w:rsidR="001C7DE0" w:rsidRPr="00AD31B3" w:rsidRDefault="001C7DE0" w:rsidP="001C7DE0">
      <w:pPr>
        <w:spacing w:line="240" w:lineRule="auto"/>
        <w:ind w:firstLine="0"/>
        <w:jc w:val="right"/>
      </w:pPr>
      <w:r w:rsidRPr="00C15875">
        <w:t>«___» _____________ 2026 г.</w:t>
      </w:r>
    </w:p>
    <w:p w14:paraId="25B619DE" w14:textId="77777777" w:rsidR="001C7DE0" w:rsidRPr="00AD31B3" w:rsidRDefault="001C7DE0" w:rsidP="001C7DE0">
      <w:bookmarkStart w:id="35" w:name="_Hlk229518194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9"/>
        <w:gridCol w:w="496"/>
        <w:gridCol w:w="4203"/>
      </w:tblGrid>
      <w:tr w:rsidR="001C7DE0" w:rsidRPr="00AD31B3" w14:paraId="03731A3D" w14:textId="77777777" w:rsidTr="000D58A2">
        <w:tc>
          <w:tcPr>
            <w:tcW w:w="9638" w:type="dxa"/>
            <w:gridSpan w:val="3"/>
          </w:tcPr>
          <w:bookmarkEnd w:id="34"/>
          <w:p w14:paraId="560B1D62" w14:textId="77777777" w:rsidR="001C7DE0" w:rsidRPr="001C7DE0" w:rsidRDefault="001C7DE0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1C7DE0">
              <w:rPr>
                <w:sz w:val="28"/>
                <w:szCs w:val="28"/>
              </w:rPr>
              <w:t>Разработка программного обеспечения интеллектуального VR-тренажёра операторов аппаратов химических производств</w:t>
            </w:r>
          </w:p>
        </w:tc>
      </w:tr>
      <w:tr w:rsidR="001C7DE0" w:rsidRPr="00AD31B3" w14:paraId="43B5793A" w14:textId="77777777" w:rsidTr="000D58A2">
        <w:tc>
          <w:tcPr>
            <w:tcW w:w="9638" w:type="dxa"/>
            <w:gridSpan w:val="3"/>
          </w:tcPr>
          <w:p w14:paraId="71C23D45" w14:textId="77777777" w:rsidR="001C7DE0" w:rsidRPr="00AD31B3" w:rsidRDefault="001C7DE0" w:rsidP="000D58A2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C7DE0" w:rsidRPr="00AD31B3" w14:paraId="0DAC3234" w14:textId="77777777" w:rsidTr="000D58A2">
        <w:tc>
          <w:tcPr>
            <w:tcW w:w="9638" w:type="dxa"/>
            <w:gridSpan w:val="3"/>
          </w:tcPr>
          <w:p w14:paraId="23F874F9" w14:textId="63B78FD2" w:rsidR="001C7DE0" w:rsidRPr="001C7DE0" w:rsidRDefault="00354426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Техническое задание на выпускную квалификационную работу</w:t>
            </w:r>
          </w:p>
        </w:tc>
      </w:tr>
      <w:tr w:rsidR="001C7DE0" w:rsidRPr="00AD31B3" w14:paraId="7765535E" w14:textId="77777777" w:rsidTr="000D58A2">
        <w:tc>
          <w:tcPr>
            <w:tcW w:w="4939" w:type="dxa"/>
          </w:tcPr>
          <w:p w14:paraId="220E9BC8" w14:textId="77777777" w:rsidR="001C7DE0" w:rsidRPr="00354426" w:rsidRDefault="001C7DE0" w:rsidP="000D58A2">
            <w:pPr>
              <w:ind w:firstLine="0"/>
              <w:jc w:val="right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Листов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257B058D" w14:textId="77777777" w:rsidR="001C7DE0" w:rsidRPr="001A353C" w:rsidRDefault="001C7DE0" w:rsidP="000D58A2">
            <w:pPr>
              <w:ind w:firstLine="0"/>
              <w:rPr>
                <w:sz w:val="28"/>
                <w:szCs w:val="28"/>
              </w:rPr>
            </w:pPr>
            <w:r w:rsidRPr="001A353C">
              <w:rPr>
                <w:sz w:val="28"/>
                <w:szCs w:val="28"/>
              </w:rPr>
              <w:t>9</w:t>
            </w:r>
          </w:p>
        </w:tc>
        <w:tc>
          <w:tcPr>
            <w:tcW w:w="4203" w:type="dxa"/>
          </w:tcPr>
          <w:p w14:paraId="7B90A70B" w14:textId="77777777" w:rsidR="001C7DE0" w:rsidRPr="00373DF6" w:rsidRDefault="001C7DE0" w:rsidP="000D58A2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053C3F74" w14:textId="77777777" w:rsidR="001C7DE0" w:rsidRPr="00AD31B3" w:rsidRDefault="001C7DE0" w:rsidP="001C7DE0"/>
    <w:p w14:paraId="735AF3D1" w14:textId="77777777" w:rsidR="001C7DE0" w:rsidRPr="00AD31B3" w:rsidRDefault="001C7DE0" w:rsidP="001C7DE0"/>
    <w:tbl>
      <w:tblPr>
        <w:tblStyle w:val="af1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1C7DE0" w:rsidRPr="00AD31B3" w14:paraId="285B3974" w14:textId="77777777" w:rsidTr="000D58A2">
        <w:trPr>
          <w:jc w:val="right"/>
        </w:trPr>
        <w:tc>
          <w:tcPr>
            <w:tcW w:w="1701" w:type="dxa"/>
            <w:hideMark/>
          </w:tcPr>
          <w:p w14:paraId="03489F5A" w14:textId="77777777" w:rsidR="001C7DE0" w:rsidRPr="00570629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70629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415EE14" w14:textId="7B653A77" w:rsidR="001C7DE0" w:rsidRPr="00354426" w:rsidRDefault="00354426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Виноградова Л.Н.</w:t>
            </w:r>
          </w:p>
        </w:tc>
      </w:tr>
      <w:tr w:rsidR="001C7DE0" w:rsidRPr="00AD31B3" w14:paraId="724E50F5" w14:textId="77777777" w:rsidTr="000D58A2">
        <w:trPr>
          <w:jc w:val="right"/>
        </w:trPr>
        <w:tc>
          <w:tcPr>
            <w:tcW w:w="1701" w:type="dxa"/>
          </w:tcPr>
          <w:p w14:paraId="4EB7ECDC" w14:textId="77777777" w:rsidR="001C7DE0" w:rsidRPr="0057062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0685F9" w14:textId="77777777" w:rsidR="001C7DE0" w:rsidRPr="00570629" w:rsidRDefault="001C7DE0" w:rsidP="000D58A2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570629">
              <w:rPr>
                <w:i/>
                <w:iCs/>
              </w:rPr>
              <w:t>Ф.И.О</w:t>
            </w:r>
            <w:r w:rsidRPr="00570629">
              <w:rPr>
                <w:i/>
                <w:iCs/>
                <w:lang w:val="en-US"/>
              </w:rPr>
              <w:t xml:space="preserve"> </w:t>
            </w:r>
            <w:r w:rsidRPr="00570629">
              <w:rPr>
                <w:i/>
                <w:iCs/>
              </w:rPr>
              <w:t>преподавателя</w:t>
            </w:r>
          </w:p>
        </w:tc>
      </w:tr>
      <w:tr w:rsidR="001C7DE0" w:rsidRPr="00AD31B3" w14:paraId="4BFD8D7A" w14:textId="77777777" w:rsidTr="000D58A2">
        <w:trPr>
          <w:jc w:val="right"/>
        </w:trPr>
        <w:tc>
          <w:tcPr>
            <w:tcW w:w="1701" w:type="dxa"/>
            <w:hideMark/>
          </w:tcPr>
          <w:p w14:paraId="4184CD5A" w14:textId="77777777" w:rsidR="001C7DE0" w:rsidRPr="008D56EA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1EC6CEF0" w14:textId="77777777" w:rsidR="001C7DE0" w:rsidRPr="008D56EA" w:rsidRDefault="001C7DE0" w:rsidP="000D58A2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1C7DE0" w:rsidRPr="00AD31B3" w14:paraId="16BD2199" w14:textId="77777777" w:rsidTr="000D58A2">
        <w:trPr>
          <w:jc w:val="right"/>
        </w:trPr>
        <w:tc>
          <w:tcPr>
            <w:tcW w:w="1701" w:type="dxa"/>
            <w:hideMark/>
          </w:tcPr>
          <w:p w14:paraId="59295550" w14:textId="77777777" w:rsidR="001C7DE0" w:rsidRPr="008D56EA" w:rsidRDefault="001C7DE0" w:rsidP="000D58A2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BACFA8" w14:textId="77777777" w:rsidR="001C7DE0" w:rsidRPr="00354426" w:rsidRDefault="001C7DE0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1ПИб-02-1оп-22</w:t>
            </w:r>
          </w:p>
        </w:tc>
      </w:tr>
      <w:tr w:rsidR="001C7DE0" w:rsidRPr="00AD31B3" w14:paraId="174D1356" w14:textId="77777777" w:rsidTr="000D58A2">
        <w:trPr>
          <w:jc w:val="right"/>
        </w:trPr>
        <w:tc>
          <w:tcPr>
            <w:tcW w:w="1701" w:type="dxa"/>
          </w:tcPr>
          <w:p w14:paraId="70BE9B95" w14:textId="77777777" w:rsidR="001C7DE0" w:rsidRPr="008D56EA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639B63" w14:textId="77777777" w:rsidR="001C7DE0" w:rsidRPr="008D56EA" w:rsidRDefault="001C7DE0" w:rsidP="000D58A2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8D56EA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1C7DE0" w:rsidRPr="00AD31B3" w14:paraId="2536FD30" w14:textId="77777777" w:rsidTr="000D58A2">
        <w:trPr>
          <w:jc w:val="right"/>
        </w:trPr>
        <w:tc>
          <w:tcPr>
            <w:tcW w:w="1701" w:type="dxa"/>
          </w:tcPr>
          <w:p w14:paraId="02EB9314" w14:textId="77777777" w:rsidR="001C7DE0" w:rsidRPr="008D56EA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7608A9" w14:textId="615505FA" w:rsidR="001C7DE0" w:rsidRPr="00354426" w:rsidRDefault="005D0C65" w:rsidP="000D58A2">
            <w:pPr>
              <w:ind w:firstLine="0"/>
              <w:jc w:val="center"/>
              <w:rPr>
                <w:sz w:val="28"/>
                <w:szCs w:val="28"/>
              </w:rPr>
            </w:pPr>
            <w:r w:rsidRPr="005D0C65">
              <w:rPr>
                <w:sz w:val="28"/>
                <w:szCs w:val="28"/>
              </w:rPr>
              <w:t>Микуцких Г.А.</w:t>
            </w:r>
          </w:p>
        </w:tc>
      </w:tr>
      <w:tr w:rsidR="001C7DE0" w:rsidRPr="00AD31B3" w14:paraId="050BF11F" w14:textId="77777777" w:rsidTr="000D58A2">
        <w:trPr>
          <w:jc w:val="right"/>
        </w:trPr>
        <w:tc>
          <w:tcPr>
            <w:tcW w:w="1701" w:type="dxa"/>
          </w:tcPr>
          <w:p w14:paraId="499BD0FC" w14:textId="77777777" w:rsidR="001C7DE0" w:rsidRPr="00570629" w:rsidRDefault="001C7DE0" w:rsidP="000D58A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AD3660" w14:textId="77777777" w:rsidR="001C7DE0" w:rsidRPr="00570629" w:rsidRDefault="001C7DE0" w:rsidP="000D58A2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570629">
              <w:rPr>
                <w:i/>
                <w:iCs/>
                <w:sz w:val="20"/>
                <w:szCs w:val="20"/>
              </w:rPr>
              <w:t>Фамилия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имя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362DE9A2" w14:textId="77777777" w:rsidR="001C7DE0" w:rsidRPr="00AD31B3" w:rsidRDefault="001C7DE0" w:rsidP="001C7DE0"/>
    <w:p w14:paraId="1A68CE9C" w14:textId="77777777" w:rsidR="001C7DE0" w:rsidRDefault="001C7DE0" w:rsidP="001C7DE0"/>
    <w:p w14:paraId="41CAF995" w14:textId="77777777" w:rsidR="001C7DE0" w:rsidRDefault="001C7DE0" w:rsidP="001C7DE0"/>
    <w:p w14:paraId="22D5AAD6" w14:textId="77777777" w:rsidR="001C7DE0" w:rsidRPr="00AD31B3" w:rsidRDefault="001C7DE0" w:rsidP="001C7DE0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973"/>
        <w:gridCol w:w="776"/>
        <w:gridCol w:w="4606"/>
      </w:tblGrid>
      <w:tr w:rsidR="001C7DE0" w14:paraId="584E38A7" w14:textId="77777777" w:rsidTr="000D58A2"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7A07A82F" w14:textId="77777777" w:rsidR="001C7DE0" w:rsidRPr="00354426" w:rsidRDefault="001C7DE0" w:rsidP="000D58A2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nil"/>
              <w:left w:val="nil"/>
              <w:right w:val="nil"/>
            </w:tcBorders>
          </w:tcPr>
          <w:p w14:paraId="12CC081E" w14:textId="77777777" w:rsidR="001C7DE0" w:rsidRPr="00354426" w:rsidRDefault="001C7DE0" w:rsidP="000D58A2">
            <w:pPr>
              <w:ind w:firstLine="0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2026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38600FE3" w14:textId="77777777" w:rsidR="001C7DE0" w:rsidRPr="00354426" w:rsidRDefault="001C7DE0" w:rsidP="000D58A2">
            <w:pPr>
              <w:ind w:firstLine="0"/>
              <w:rPr>
                <w:sz w:val="28"/>
                <w:szCs w:val="28"/>
              </w:rPr>
            </w:pPr>
            <w:r w:rsidRPr="00354426">
              <w:rPr>
                <w:sz w:val="28"/>
                <w:szCs w:val="28"/>
              </w:rPr>
              <w:t>год</w:t>
            </w:r>
          </w:p>
        </w:tc>
      </w:tr>
      <w:bookmarkEnd w:id="35"/>
    </w:tbl>
    <w:p w14:paraId="4BE0398E" w14:textId="77777777" w:rsidR="001C7DE0" w:rsidRDefault="001C7DE0" w:rsidP="001C7DE0">
      <w:pPr>
        <w:jc w:val="left"/>
      </w:pPr>
      <w:r>
        <w:br w:type="page"/>
      </w:r>
    </w:p>
    <w:p w14:paraId="740CE316" w14:textId="77777777" w:rsidR="001C7DE0" w:rsidRDefault="001C7DE0" w:rsidP="001C7DE0">
      <w:pPr>
        <w:jc w:val="left"/>
      </w:pPr>
      <w:r>
        <w:lastRenderedPageBreak/>
        <w:t>Введение</w:t>
      </w:r>
    </w:p>
    <w:p w14:paraId="2D70AF6A" w14:textId="77777777" w:rsidR="001C7DE0" w:rsidRDefault="001C7DE0" w:rsidP="001C7DE0">
      <w:bookmarkStart w:id="36" w:name="_Hlk224117741"/>
      <w:r w:rsidRPr="00A04355">
        <w:t>Отдел 3D-визуализации и аддитивных технологий АО «НИУИФ им. профессора Я.В. Самойлова»</w:t>
      </w:r>
      <w:r>
        <w:t xml:space="preserve"> сталкивается с необходимостью оптимизации процессов создания сценариев для</w:t>
      </w:r>
      <w:r w:rsidRPr="008212FE">
        <w:t xml:space="preserve"> </w:t>
      </w:r>
      <w:r>
        <w:t xml:space="preserve">своих </w:t>
      </w:r>
      <w:r>
        <w:rPr>
          <w:lang w:val="en-US"/>
        </w:rPr>
        <w:t>VR</w:t>
      </w:r>
      <w:r w:rsidRPr="00463B46">
        <w:t>-</w:t>
      </w:r>
      <w:r>
        <w:t>тренажёров. Использование искусственного интеллекта (ИИ) поможет ускорить эти процессы.</w:t>
      </w:r>
    </w:p>
    <w:p w14:paraId="5706490D" w14:textId="77777777" w:rsidR="001C7DE0" w:rsidRPr="008212FE" w:rsidRDefault="001C7DE0" w:rsidP="001C7DE0">
      <w:r>
        <w:t>Таким образом, целью разработки является создание системы для взаимодействия с локальной большой языковой моделью (</w:t>
      </w:r>
      <w:r>
        <w:rPr>
          <w:lang w:val="en-US"/>
        </w:rPr>
        <w:t>LLM</w:t>
      </w:r>
      <w:r>
        <w:t xml:space="preserve">), которая на основе нормативных документов будет создавать сценарии. </w:t>
      </w:r>
      <w:r w:rsidRPr="002154C8">
        <w:t>Предлагаемое решение позволит автома</w:t>
      </w:r>
      <w:r>
        <w:t>тизировать процессы создания новых и актуализации существующих сценариев.</w:t>
      </w:r>
    </w:p>
    <w:bookmarkEnd w:id="36"/>
    <w:p w14:paraId="272D65DE" w14:textId="77777777" w:rsidR="001C7DE0" w:rsidRPr="00180705" w:rsidRDefault="001C7DE0" w:rsidP="001C7DE0"/>
    <w:p w14:paraId="13A9CFF1" w14:textId="74EFA6D3" w:rsidR="001C7DE0" w:rsidRPr="00103001" w:rsidRDefault="00420EED" w:rsidP="001C7DE0">
      <w:r>
        <w:t xml:space="preserve">1. </w:t>
      </w:r>
      <w:r w:rsidR="001C7DE0" w:rsidRPr="00103001">
        <w:t>Основания для разработки</w:t>
      </w:r>
    </w:p>
    <w:p w14:paraId="749AFF4E" w14:textId="77777777" w:rsidR="001C7DE0" w:rsidRPr="00D72070" w:rsidRDefault="001C7DE0" w:rsidP="001C7DE0">
      <w:r w:rsidRPr="00180705">
        <w:t>Основанием для разработки</w:t>
      </w:r>
      <w:r>
        <w:t xml:space="preserve"> системы генерации сценариев</w:t>
      </w:r>
      <w:r w:rsidRPr="00180705">
        <w:t xml:space="preserve"> является з</w:t>
      </w:r>
      <w:r>
        <w:t>аказ АО «НИУИФ»,</w:t>
      </w:r>
      <w:r w:rsidRPr="00DF7CA0">
        <w:t xml:space="preserve"> полученный</w:t>
      </w:r>
      <w:r>
        <w:t xml:space="preserve"> во время</w:t>
      </w:r>
      <w:r w:rsidRPr="00DF7CA0">
        <w:t xml:space="preserve"> производственной практики.</w:t>
      </w:r>
    </w:p>
    <w:p w14:paraId="79413A5C" w14:textId="77777777" w:rsidR="001C7DE0" w:rsidRPr="00180705" w:rsidRDefault="001C7DE0" w:rsidP="001C7DE0">
      <w:r w:rsidRPr="00D72070">
        <w:t xml:space="preserve">Дата утверждения: </w:t>
      </w:r>
      <w:r>
        <w:t>9</w:t>
      </w:r>
      <w:r w:rsidRPr="00D72070">
        <w:t xml:space="preserve"> </w:t>
      </w:r>
      <w:r>
        <w:t>марта</w:t>
      </w:r>
      <w:r w:rsidRPr="00D72070">
        <w:t xml:space="preserve"> 2026 года.</w:t>
      </w:r>
    </w:p>
    <w:p w14:paraId="5668D255" w14:textId="77777777" w:rsidR="001C7DE0" w:rsidRPr="00180705" w:rsidRDefault="001C7DE0" w:rsidP="001C7DE0">
      <w:r w:rsidRPr="00180705">
        <w:t xml:space="preserve">Наименование темы разработки: </w:t>
      </w:r>
      <w:r>
        <w:t>«Разработка программного обеспечения интеллектуального VR-тренажёра операторов аппаратов химических производств».</w:t>
      </w:r>
    </w:p>
    <w:p w14:paraId="0E59EAE9" w14:textId="77777777" w:rsidR="001C7DE0" w:rsidRPr="00180705" w:rsidRDefault="001C7DE0" w:rsidP="001C7DE0"/>
    <w:p w14:paraId="2A95B2EE" w14:textId="206ACDE2" w:rsidR="001C7DE0" w:rsidRPr="00B34C73" w:rsidRDefault="00420EED" w:rsidP="001C7DE0">
      <w:r>
        <w:t xml:space="preserve">2. </w:t>
      </w:r>
      <w:r w:rsidR="001C7DE0" w:rsidRPr="00B34C73">
        <w:t>Назначение разработки</w:t>
      </w:r>
    </w:p>
    <w:p w14:paraId="4BFE1679" w14:textId="77777777" w:rsidR="001C7DE0" w:rsidRDefault="001C7DE0" w:rsidP="001C7DE0">
      <w:r w:rsidRPr="00314E36">
        <w:t>Разрабатываемое программное обеспечение будет использовано для</w:t>
      </w:r>
      <w:r>
        <w:t xml:space="preserve"> разработки сценариев для </w:t>
      </w:r>
      <w:r>
        <w:rPr>
          <w:lang w:val="en-US"/>
        </w:rPr>
        <w:t>VR</w:t>
      </w:r>
      <w:r w:rsidRPr="004C3FA0">
        <w:t>-</w:t>
      </w:r>
      <w:r>
        <w:t>тренажёра с использованием технологий ИИ.</w:t>
      </w:r>
    </w:p>
    <w:p w14:paraId="6DB0FAC5" w14:textId="77777777" w:rsidR="001C7DE0" w:rsidRPr="00A66844" w:rsidRDefault="001C7DE0" w:rsidP="001C7DE0"/>
    <w:p w14:paraId="3991371A" w14:textId="1D18ACFE" w:rsidR="001C7DE0" w:rsidRPr="009561D9" w:rsidRDefault="00420EED" w:rsidP="001C7DE0">
      <w:r>
        <w:t xml:space="preserve">3. </w:t>
      </w:r>
      <w:r w:rsidR="001C7DE0" w:rsidRPr="00180705">
        <w:t>Требования</w:t>
      </w:r>
      <w:r w:rsidR="001C7DE0" w:rsidRPr="009561D9">
        <w:t xml:space="preserve"> к программе</w:t>
      </w:r>
    </w:p>
    <w:p w14:paraId="12FBAAB4" w14:textId="77777777" w:rsidR="001C7DE0" w:rsidRPr="00180705" w:rsidRDefault="001C7DE0" w:rsidP="001C7DE0">
      <w:bookmarkStart w:id="37" w:name="_Toc212903548"/>
      <w:r w:rsidRPr="007B5C70">
        <w:t>3.1. Требования к функциональным характеристика</w:t>
      </w:r>
      <w:bookmarkEnd w:id="37"/>
      <w:r w:rsidRPr="007B5C70">
        <w:t>м</w:t>
      </w:r>
      <w:r w:rsidRPr="007471A9">
        <w:rPr>
          <w:sz w:val="24"/>
          <w:szCs w:val="24"/>
          <w:highlight w:val="yellow"/>
        </w:rPr>
        <w:t xml:space="preserve"> </w:t>
      </w:r>
    </w:p>
    <w:p w14:paraId="5BD06F17" w14:textId="77777777" w:rsidR="001C7DE0" w:rsidRPr="00F14934" w:rsidRDefault="001C7DE0" w:rsidP="001C7DE0">
      <w:r w:rsidRPr="00F14934">
        <w:t xml:space="preserve">Система должна поддерживать генерацию </w:t>
      </w:r>
      <w:r>
        <w:t>ответа</w:t>
      </w:r>
      <w:r w:rsidRPr="00F14934">
        <w:t xml:space="preserve"> по запросу пользователя на основе выбранной темы/установки/процесса и выбранного набора источников.</w:t>
      </w:r>
    </w:p>
    <w:p w14:paraId="6642ABEE" w14:textId="77777777" w:rsidR="001C7DE0" w:rsidRDefault="001C7DE0" w:rsidP="001C7DE0">
      <w:r w:rsidRPr="002B4A16">
        <w:t>Система должна формировать линейный сценарий обучения как упорядоченный список шагов (действий) с атрибутами</w:t>
      </w:r>
      <w:r>
        <w:t xml:space="preserve"> в </w:t>
      </w:r>
      <w:r w:rsidRPr="00F14934">
        <w:t>соответств</w:t>
      </w:r>
      <w:r>
        <w:t>ии с</w:t>
      </w:r>
      <w:r w:rsidRPr="00F14934">
        <w:t xml:space="preserve"> внутренней схем</w:t>
      </w:r>
      <w:r>
        <w:t>ой</w:t>
      </w:r>
      <w:r w:rsidRPr="00F14934">
        <w:t xml:space="preserve"> данных </w:t>
      </w:r>
      <w:r>
        <w:t>ответа (входной формат тренажёра).</w:t>
      </w:r>
    </w:p>
    <w:p w14:paraId="26CABCDA" w14:textId="01A8C6A8" w:rsidR="001C7DE0" w:rsidRPr="00F14934" w:rsidRDefault="001C7DE0" w:rsidP="001C7DE0">
      <w:r w:rsidRPr="002B4A16">
        <w:lastRenderedPageBreak/>
        <w:t xml:space="preserve">Система должна поддерживать </w:t>
      </w:r>
      <w:r>
        <w:t>«</w:t>
      </w:r>
      <w:r w:rsidRPr="002B4A16">
        <w:t>продолжение сценария</w:t>
      </w:r>
      <w:r>
        <w:t>»</w:t>
      </w:r>
      <w:r w:rsidRPr="002B4A16">
        <w:t xml:space="preserve"> (добавление шагов к текущему)</w:t>
      </w:r>
      <w:r w:rsidR="00453575">
        <w:t>,</w:t>
      </w:r>
      <w:r w:rsidRPr="002B4A16">
        <w:t xml:space="preserve"> </w:t>
      </w:r>
      <w:r>
        <w:t>«</w:t>
      </w:r>
      <w:r w:rsidRPr="002B4A16">
        <w:t>перегенерацию выделенного фрагмента</w:t>
      </w:r>
      <w:r>
        <w:t>»</w:t>
      </w:r>
      <w:r w:rsidRPr="002B4A16">
        <w:t xml:space="preserve"> (замена выбранных шагов</w:t>
      </w:r>
      <w:r>
        <w:t xml:space="preserve"> по ключевым словам/меткам</w:t>
      </w:r>
      <w:r w:rsidRPr="002B4A16">
        <w:t>)</w:t>
      </w:r>
      <w:r w:rsidR="00453575">
        <w:t>, «создание новой версии сценария»</w:t>
      </w:r>
      <w:r w:rsidRPr="002B4A16">
        <w:t>.</w:t>
      </w:r>
    </w:p>
    <w:p w14:paraId="4ABBC68B" w14:textId="77777777" w:rsidR="001C7DE0" w:rsidRDefault="001C7DE0" w:rsidP="001C7DE0">
      <w:r>
        <w:t>Программное обеспечение должно обладать следующим функционалом:</w:t>
      </w:r>
    </w:p>
    <w:p w14:paraId="20BCAA0D" w14:textId="77777777" w:rsidR="001C7DE0" w:rsidRDefault="001C7DE0" w:rsidP="001C7DE0">
      <w:pPr>
        <w:numPr>
          <w:ilvl w:val="0"/>
          <w:numId w:val="37"/>
        </w:numPr>
      </w:pPr>
      <w:r>
        <w:t>ответ формируются на основе внутренних материалов: существующих сценариев, регламентов, инструкций, технологических карт, журналов операций и иных нормативных документов предприятия;</w:t>
      </w:r>
    </w:p>
    <w:p w14:paraId="00D46940" w14:textId="77777777" w:rsidR="001C7DE0" w:rsidRDefault="001C7DE0" w:rsidP="001C7DE0">
      <w:pPr>
        <w:numPr>
          <w:ilvl w:val="0"/>
          <w:numId w:val="37"/>
        </w:numPr>
      </w:pPr>
      <w:r>
        <w:t>не должны использоваться зависимости, требующие внешней установки во время эксплуатации и/или обращения к внешним сетевым ресурсам (допускается использование стандартных библиотек и тех зависимостей, которые не требуют для установки доступ в Интернет и согласованы в контуре предприятия);</w:t>
      </w:r>
    </w:p>
    <w:p w14:paraId="01F40A6D" w14:textId="718D2375" w:rsidR="00253186" w:rsidRDefault="00253186" w:rsidP="001C7DE0">
      <w:pPr>
        <w:numPr>
          <w:ilvl w:val="0"/>
          <w:numId w:val="37"/>
        </w:numPr>
      </w:pPr>
      <w:r>
        <w:t>скомпилированная программа должна представлять собой единый исполняемый файл без необходимости установки дополнительных пакетов;</w:t>
      </w:r>
    </w:p>
    <w:p w14:paraId="6FD67C63" w14:textId="77777777" w:rsidR="001C7DE0" w:rsidRPr="0039332B" w:rsidRDefault="001C7DE0" w:rsidP="001C7DE0">
      <w:pPr>
        <w:numPr>
          <w:ilvl w:val="0"/>
          <w:numId w:val="37"/>
        </w:numPr>
      </w:pPr>
      <w:r w:rsidRPr="0039332B">
        <w:t>способ взаимодействия с программой – мышь и клавиатура;</w:t>
      </w:r>
    </w:p>
    <w:p w14:paraId="126ECE64" w14:textId="77777777" w:rsidR="001C7DE0" w:rsidRDefault="001C7DE0" w:rsidP="001C7DE0">
      <w:pPr>
        <w:numPr>
          <w:ilvl w:val="0"/>
          <w:numId w:val="37"/>
        </w:numPr>
      </w:pPr>
      <w:r w:rsidRPr="002B4A16">
        <w:t>результаты работы программы представляются в виде текста</w:t>
      </w:r>
      <w:r>
        <w:t xml:space="preserve"> и древовидных структур данных</w:t>
      </w:r>
      <w:r w:rsidRPr="002B4A16">
        <w:t>.</w:t>
      </w:r>
    </w:p>
    <w:p w14:paraId="3FF08B0D" w14:textId="77777777" w:rsidR="001C7DE0" w:rsidRDefault="001C7DE0" w:rsidP="001C7DE0">
      <w:r>
        <w:t>Архитектура системы должна включать:</w:t>
      </w:r>
    </w:p>
    <w:p w14:paraId="0A133875" w14:textId="10BD6D86" w:rsidR="001C7DE0" w:rsidRPr="008D6AFE" w:rsidRDefault="001C7DE0" w:rsidP="001C7DE0">
      <w:pPr>
        <w:numPr>
          <w:ilvl w:val="0"/>
          <w:numId w:val="43"/>
        </w:numPr>
      </w:pPr>
      <w:r w:rsidRPr="008D6AFE">
        <w:t>пользовательский интерфейс</w:t>
      </w:r>
      <w:r w:rsidR="00C72E81">
        <w:t xml:space="preserve"> – ввод темы сценария</w:t>
      </w:r>
      <w:r w:rsidRPr="008D6AFE">
        <w:t>;</w:t>
      </w:r>
    </w:p>
    <w:p w14:paraId="1E69A5F7" w14:textId="6A9FE859" w:rsidR="001C7DE0" w:rsidRDefault="00C72E81" w:rsidP="001C7DE0">
      <w:pPr>
        <w:numPr>
          <w:ilvl w:val="0"/>
          <w:numId w:val="43"/>
        </w:numPr>
      </w:pPr>
      <w:r>
        <w:t>модуль, взаимодействующий</w:t>
      </w:r>
      <w:r w:rsidR="001C7DE0">
        <w:t xml:space="preserve"> с LLM</w:t>
      </w:r>
      <w:r>
        <w:t>-агентами</w:t>
      </w:r>
      <w:r w:rsidR="001C7DE0">
        <w:t xml:space="preserve"> по прикладному программному интерфейсу (API);</w:t>
      </w:r>
    </w:p>
    <w:p w14:paraId="5610B6D1" w14:textId="2A0CB582" w:rsidR="001C7DE0" w:rsidRDefault="00C72E81" w:rsidP="001C7DE0">
      <w:pPr>
        <w:numPr>
          <w:ilvl w:val="0"/>
          <w:numId w:val="43"/>
        </w:numPr>
      </w:pPr>
      <w:r>
        <w:t>модуль у</w:t>
      </w:r>
      <w:r w:rsidRPr="00C72E81">
        <w:t>правлени</w:t>
      </w:r>
      <w:r>
        <w:t>я</w:t>
      </w:r>
      <w:r w:rsidRPr="00C72E81">
        <w:t xml:space="preserve"> данными файлового хранилища</w:t>
      </w:r>
      <w:r>
        <w:t>;</w:t>
      </w:r>
    </w:p>
    <w:p w14:paraId="1A1F1696" w14:textId="62985EE1" w:rsidR="00C72E81" w:rsidRDefault="00C72E81" w:rsidP="00C72E81">
      <w:pPr>
        <w:numPr>
          <w:ilvl w:val="0"/>
          <w:numId w:val="43"/>
        </w:numPr>
      </w:pPr>
      <w:r w:rsidRPr="00C72E81">
        <w:t>модуль лог</w:t>
      </w:r>
      <w:r>
        <w:t>ирования критических этапов работы системы и ошибок</w:t>
      </w:r>
      <w:r w:rsidRPr="00C72E81">
        <w:t>.</w:t>
      </w:r>
    </w:p>
    <w:p w14:paraId="5A4251B5" w14:textId="77777777" w:rsidR="001C7DE0" w:rsidRDefault="001C7DE0" w:rsidP="001C7DE0">
      <w:r>
        <w:t>Пользовательский интерфейс должен предоставлять:</w:t>
      </w:r>
    </w:p>
    <w:p w14:paraId="3D45682B" w14:textId="77777777" w:rsidR="001C7DE0" w:rsidRDefault="001C7DE0" w:rsidP="001C7DE0">
      <w:pPr>
        <w:numPr>
          <w:ilvl w:val="0"/>
          <w:numId w:val="41"/>
        </w:numPr>
      </w:pPr>
      <w:r>
        <w:t>древовидный вид сценария;</w:t>
      </w:r>
    </w:p>
    <w:p w14:paraId="3D3F01EC" w14:textId="77777777" w:rsidR="001C7DE0" w:rsidRDefault="001C7DE0" w:rsidP="001C7DE0">
      <w:r>
        <w:t>Управление данными файлового хранилища должно:</w:t>
      </w:r>
    </w:p>
    <w:p w14:paraId="353990D4" w14:textId="77777777" w:rsidR="001C7DE0" w:rsidRDefault="001C7DE0" w:rsidP="001C7DE0">
      <w:pPr>
        <w:numPr>
          <w:ilvl w:val="0"/>
          <w:numId w:val="40"/>
        </w:numPr>
      </w:pPr>
      <w:r>
        <w:t>предоставлять возможность подключать и индексировать корпоративные источники знаний: текстовые документы (PDF, TXT), HTML/вики-выгрузки, существующие файлы сценариев;</w:t>
      </w:r>
    </w:p>
    <w:p w14:paraId="7C75E38A" w14:textId="77777777" w:rsidR="001C7DE0" w:rsidRDefault="001C7DE0" w:rsidP="001C7DE0">
      <w:pPr>
        <w:numPr>
          <w:ilvl w:val="0"/>
          <w:numId w:val="40"/>
        </w:numPr>
      </w:pPr>
      <w:r>
        <w:t>настраивать точность поиска контекста;</w:t>
      </w:r>
    </w:p>
    <w:p w14:paraId="51A70CC2" w14:textId="0CAFC490" w:rsidR="001C7DE0" w:rsidRPr="00453575" w:rsidRDefault="001C7DE0" w:rsidP="001C7DE0">
      <w:pPr>
        <w:numPr>
          <w:ilvl w:val="0"/>
          <w:numId w:val="40"/>
        </w:numPr>
      </w:pPr>
      <w:r>
        <w:lastRenderedPageBreak/>
        <w:t xml:space="preserve">обеспечивать поддержку провайдеров </w:t>
      </w:r>
      <w:r w:rsidRPr="008978DA">
        <w:rPr>
          <w:lang w:val="en-US"/>
        </w:rPr>
        <w:t>LLM</w:t>
      </w:r>
      <w:r>
        <w:t xml:space="preserve">: </w:t>
      </w:r>
      <w:proofErr w:type="spellStart"/>
      <w:r w:rsidRPr="008978DA">
        <w:rPr>
          <w:lang w:val="en-US"/>
        </w:rPr>
        <w:t>Ollama</w:t>
      </w:r>
      <w:proofErr w:type="spellEnd"/>
      <w:r w:rsidRPr="001A6DBB">
        <w:t xml:space="preserve">, </w:t>
      </w:r>
      <w:proofErr w:type="spellStart"/>
      <w:r w:rsidRPr="008978DA">
        <w:rPr>
          <w:lang w:val="en-US"/>
        </w:rPr>
        <w:t>OpenRouter</w:t>
      </w:r>
      <w:proofErr w:type="spellEnd"/>
      <w:r w:rsidRPr="001A6DBB">
        <w:t xml:space="preserve">, </w:t>
      </w:r>
      <w:r w:rsidRPr="008978DA">
        <w:rPr>
          <w:lang w:val="en-US"/>
        </w:rPr>
        <w:t>OpenAI</w:t>
      </w:r>
      <w:r w:rsidRPr="001A6DBB">
        <w:t xml:space="preserve">, </w:t>
      </w:r>
      <w:proofErr w:type="spellStart"/>
      <w:r w:rsidRPr="008978DA">
        <w:rPr>
          <w:lang w:val="en-US"/>
        </w:rPr>
        <w:t>HuggingFace</w:t>
      </w:r>
      <w:proofErr w:type="spellEnd"/>
      <w:r w:rsidR="00453575" w:rsidRPr="00453575">
        <w:t xml:space="preserve">, </w:t>
      </w:r>
      <w:proofErr w:type="spellStart"/>
      <w:r w:rsidR="00453575" w:rsidRPr="00453575">
        <w:rPr>
          <w:lang w:val="en-US"/>
        </w:rPr>
        <w:t>GigaChat</w:t>
      </w:r>
      <w:proofErr w:type="spellEnd"/>
      <w:r w:rsidR="00453575" w:rsidRPr="00453575">
        <w:t>;</w:t>
      </w:r>
    </w:p>
    <w:p w14:paraId="00D85D56" w14:textId="1ECB0BFD" w:rsidR="00453575" w:rsidRPr="00DF4229" w:rsidRDefault="00453575" w:rsidP="001C7DE0">
      <w:pPr>
        <w:numPr>
          <w:ilvl w:val="0"/>
          <w:numId w:val="40"/>
        </w:numPr>
      </w:pPr>
      <w:proofErr w:type="spellStart"/>
      <w:r w:rsidRPr="00453575">
        <w:t>верси</w:t>
      </w:r>
      <w:r>
        <w:t>онирование</w:t>
      </w:r>
      <w:proofErr w:type="spellEnd"/>
      <w:r w:rsidRPr="00453575">
        <w:t xml:space="preserve"> сценари</w:t>
      </w:r>
      <w:r>
        <w:t>ев</w:t>
      </w:r>
      <w:r w:rsidRPr="00453575">
        <w:t xml:space="preserve">: </w:t>
      </w:r>
      <w:r>
        <w:t>при «перегенерации» оставлять исходный файл сценария прежним, вместо него создав копию с тем же именем + идентификатор версии.</w:t>
      </w:r>
    </w:p>
    <w:p w14:paraId="10A15069" w14:textId="77777777" w:rsidR="001C7DE0" w:rsidRPr="00A66844" w:rsidRDefault="001C7DE0" w:rsidP="001C7DE0"/>
    <w:p w14:paraId="17968F22" w14:textId="77777777" w:rsidR="001C7DE0" w:rsidRPr="00A66844" w:rsidRDefault="001C7DE0" w:rsidP="001C7DE0">
      <w:bookmarkStart w:id="38" w:name="_Toc212903549"/>
      <w:r w:rsidRPr="00103001">
        <w:t>3.2. Требования к надёжности</w:t>
      </w:r>
      <w:bookmarkEnd w:id="38"/>
    </w:p>
    <w:p w14:paraId="05FDCDAB" w14:textId="77777777" w:rsidR="001C7DE0" w:rsidRPr="00A66844" w:rsidRDefault="001C7DE0" w:rsidP="001C7DE0">
      <w:r>
        <w:t>П</w:t>
      </w:r>
      <w:r w:rsidRPr="00A66844">
        <w:t>редъявляются следующие требования надёжности</w:t>
      </w:r>
      <w:r>
        <w:t xml:space="preserve"> к ПО</w:t>
      </w:r>
      <w:r w:rsidRPr="00A66844">
        <w:t>:</w:t>
      </w:r>
    </w:p>
    <w:p w14:paraId="74C7C314" w14:textId="61250F19" w:rsidR="001C7DE0" w:rsidRDefault="001C7DE0" w:rsidP="001C7DE0">
      <w:pPr>
        <w:numPr>
          <w:ilvl w:val="0"/>
          <w:numId w:val="38"/>
        </w:numPr>
        <w:rPr>
          <w:lang w:eastAsia="ar-SA"/>
        </w:rPr>
      </w:pPr>
      <w:bookmarkStart w:id="39" w:name="_Toc212903550"/>
      <w:r>
        <w:rPr>
          <w:lang w:eastAsia="ar-SA"/>
        </w:rPr>
        <w:t>ошибки чтения/записи файлов, повреждение индекса, недоступность подключения LLM, отсутствие прав доступа к каталогам</w:t>
      </w:r>
      <w:r w:rsidR="00453575">
        <w:rPr>
          <w:lang w:eastAsia="ar-SA"/>
        </w:rPr>
        <w:t xml:space="preserve"> и прочее не ведут к критическому сбою, а </w:t>
      </w:r>
      <w:r w:rsidR="00C234A4">
        <w:rPr>
          <w:lang w:eastAsia="ar-SA"/>
        </w:rPr>
        <w:t>возвращают сообщение об ошибке и запись в логи</w:t>
      </w:r>
      <w:r>
        <w:rPr>
          <w:lang w:eastAsia="ar-SA"/>
        </w:rPr>
        <w:t>;</w:t>
      </w:r>
    </w:p>
    <w:p w14:paraId="76F99DF6" w14:textId="60DE196B" w:rsidR="001C7DE0" w:rsidRDefault="001C7DE0" w:rsidP="00AD2F48">
      <w:pPr>
        <w:numPr>
          <w:ilvl w:val="0"/>
          <w:numId w:val="38"/>
        </w:numPr>
        <w:rPr>
          <w:lang w:eastAsia="ar-SA"/>
        </w:rPr>
      </w:pPr>
      <w:r w:rsidRPr="00A66844">
        <w:rPr>
          <w:lang w:eastAsia="ar-SA"/>
        </w:rPr>
        <w:t>обеспеч</w:t>
      </w:r>
      <w:r>
        <w:rPr>
          <w:lang w:eastAsia="ar-SA"/>
        </w:rPr>
        <w:t>ение</w:t>
      </w:r>
      <w:r w:rsidRPr="00A66844">
        <w:rPr>
          <w:lang w:eastAsia="ar-SA"/>
        </w:rPr>
        <w:t xml:space="preserve"> целостност</w:t>
      </w:r>
      <w:r>
        <w:rPr>
          <w:lang w:eastAsia="ar-SA"/>
        </w:rPr>
        <w:t>и</w:t>
      </w:r>
      <w:r w:rsidRPr="00A66844">
        <w:rPr>
          <w:lang w:eastAsia="ar-SA"/>
        </w:rPr>
        <w:t xml:space="preserve"> </w:t>
      </w:r>
      <w:r>
        <w:rPr>
          <w:lang w:eastAsia="ar-SA"/>
        </w:rPr>
        <w:t xml:space="preserve">данных </w:t>
      </w:r>
      <w:r w:rsidR="00C234A4">
        <w:t>файлового хранилища</w:t>
      </w:r>
      <w:r w:rsidR="00C234A4">
        <w:rPr>
          <w:lang w:eastAsia="ar-SA"/>
        </w:rPr>
        <w:t xml:space="preserve"> </w:t>
      </w:r>
      <w:r>
        <w:rPr>
          <w:lang w:eastAsia="ar-SA"/>
        </w:rPr>
        <w:t>при пользовательском вводе</w:t>
      </w:r>
      <w:r w:rsidR="00453575">
        <w:rPr>
          <w:lang w:eastAsia="ar-SA"/>
        </w:rPr>
        <w:t xml:space="preserve"> и </w:t>
      </w:r>
      <w:r>
        <w:rPr>
          <w:lang w:eastAsia="ar-SA"/>
        </w:rPr>
        <w:t>прерывани</w:t>
      </w:r>
      <w:r w:rsidR="00453575">
        <w:rPr>
          <w:lang w:eastAsia="ar-SA"/>
        </w:rPr>
        <w:t>и</w:t>
      </w:r>
      <w:r w:rsidRPr="001A6DBB">
        <w:rPr>
          <w:lang w:eastAsia="ar-SA"/>
        </w:rPr>
        <w:t>.</w:t>
      </w:r>
    </w:p>
    <w:p w14:paraId="612DD8B5" w14:textId="77777777" w:rsidR="001C7DE0" w:rsidRDefault="001C7DE0" w:rsidP="001C7DE0"/>
    <w:p w14:paraId="36DF78C9" w14:textId="77777777" w:rsidR="001C7DE0" w:rsidRPr="00A66844" w:rsidRDefault="001C7DE0" w:rsidP="001C7DE0">
      <w:r w:rsidRPr="00103001">
        <w:t>3.3. Условия эксплуатации</w:t>
      </w:r>
      <w:bookmarkEnd w:id="39"/>
    </w:p>
    <w:p w14:paraId="3629997A" w14:textId="77777777" w:rsidR="001C7DE0" w:rsidRDefault="001C7DE0" w:rsidP="001C7DE0">
      <w:r>
        <w:t>Пр</w:t>
      </w:r>
      <w:r w:rsidRPr="00F8275E">
        <w:t>иложение используется инженерно-техническими специалистами и методистами предприятия в офисных условиях</w:t>
      </w:r>
      <w:r>
        <w:t>, в частности:</w:t>
      </w:r>
    </w:p>
    <w:p w14:paraId="74F1AAB8" w14:textId="77777777" w:rsidR="001C7DE0" w:rsidRDefault="001C7DE0" w:rsidP="001C7DE0">
      <w:pPr>
        <w:numPr>
          <w:ilvl w:val="0"/>
          <w:numId w:val="39"/>
        </w:numPr>
      </w:pPr>
      <w:r w:rsidRPr="009561D9">
        <w:t>температура окружающей среды – +5-35 °С</w:t>
      </w:r>
      <w:r>
        <w:t>;</w:t>
      </w:r>
    </w:p>
    <w:p w14:paraId="762F4708" w14:textId="77777777" w:rsidR="001C7DE0" w:rsidRDefault="001C7DE0" w:rsidP="001C7DE0">
      <w:pPr>
        <w:numPr>
          <w:ilvl w:val="0"/>
          <w:numId w:val="39"/>
        </w:numPr>
      </w:pPr>
      <w:r w:rsidRPr="009561D9">
        <w:t>относительная влажность</w:t>
      </w:r>
      <w:r>
        <w:t xml:space="preserve"> помещения</w:t>
      </w:r>
      <w:r w:rsidRPr="009561D9">
        <w:t xml:space="preserve"> – (60±</w:t>
      </w:r>
      <w:proofErr w:type="gramStart"/>
      <w:r w:rsidRPr="009561D9">
        <w:t>20)%</w:t>
      </w:r>
      <w:proofErr w:type="gramEnd"/>
      <w:r w:rsidRPr="009561D9">
        <w:t>;</w:t>
      </w:r>
    </w:p>
    <w:p w14:paraId="0EC4F738" w14:textId="77777777" w:rsidR="001C7DE0" w:rsidRDefault="001C7DE0" w:rsidP="001C7DE0">
      <w:pPr>
        <w:numPr>
          <w:ilvl w:val="0"/>
          <w:numId w:val="39"/>
        </w:numPr>
      </w:pPr>
      <w:r w:rsidRPr="00940191">
        <w:t>уровень шума не превыша</w:t>
      </w:r>
      <w:r>
        <w:t>ет</w:t>
      </w:r>
      <w:r w:rsidRPr="00940191">
        <w:t xml:space="preserve"> 50 дБ;</w:t>
      </w:r>
    </w:p>
    <w:p w14:paraId="354CD5D1" w14:textId="77777777" w:rsidR="001C7DE0" w:rsidRPr="00103001" w:rsidRDefault="001C7DE0" w:rsidP="001C7DE0">
      <w:pPr>
        <w:numPr>
          <w:ilvl w:val="0"/>
          <w:numId w:val="39"/>
        </w:numPr>
      </w:pPr>
      <w:r>
        <w:t>персональный компьютер</w:t>
      </w:r>
      <w:r w:rsidRPr="009561D9">
        <w:t xml:space="preserve"> размещён не ближе 1 метра от источников сильных электромагнитных излучений;</w:t>
      </w:r>
    </w:p>
    <w:p w14:paraId="5FB38EC9" w14:textId="77777777" w:rsidR="001C7DE0" w:rsidRPr="009561D9" w:rsidRDefault="001C7DE0" w:rsidP="001C7DE0">
      <w:pPr>
        <w:numPr>
          <w:ilvl w:val="0"/>
          <w:numId w:val="39"/>
        </w:numPr>
      </w:pPr>
      <w:r w:rsidRPr="00103001">
        <w:t>расстояние от окна до рабочего места — не менее 1 м;</w:t>
      </w:r>
    </w:p>
    <w:p w14:paraId="0679A963" w14:textId="77777777" w:rsidR="001C7DE0" w:rsidRPr="009561D9" w:rsidRDefault="001C7DE0" w:rsidP="001C7DE0">
      <w:pPr>
        <w:numPr>
          <w:ilvl w:val="0"/>
          <w:numId w:val="39"/>
        </w:numPr>
      </w:pPr>
      <w:r w:rsidRPr="009561D9">
        <w:t>электропитание от однофазной сети переменного тока напряжением (220±</w:t>
      </w:r>
      <w:proofErr w:type="gramStart"/>
      <w:r w:rsidRPr="009561D9">
        <w:t>20)В</w:t>
      </w:r>
      <w:proofErr w:type="gramEnd"/>
      <w:r w:rsidRPr="009561D9">
        <w:t xml:space="preserve"> и частотой 49–51 Гц;</w:t>
      </w:r>
    </w:p>
    <w:p w14:paraId="0463F1D1" w14:textId="77777777" w:rsidR="001C7DE0" w:rsidRDefault="001C7DE0" w:rsidP="001C7DE0">
      <w:pPr>
        <w:numPr>
          <w:ilvl w:val="0"/>
          <w:numId w:val="39"/>
        </w:numPr>
      </w:pPr>
      <w:r w:rsidRPr="009561D9">
        <w:t>нет подключения к бесперебойному источнику питания</w:t>
      </w:r>
      <w:r>
        <w:t>;</w:t>
      </w:r>
    </w:p>
    <w:p w14:paraId="094090E8" w14:textId="77777777" w:rsidR="001C7DE0" w:rsidRDefault="001C7DE0" w:rsidP="001C7DE0">
      <w:pPr>
        <w:numPr>
          <w:ilvl w:val="0"/>
          <w:numId w:val="39"/>
        </w:numPr>
      </w:pPr>
      <w:r w:rsidRPr="00636DD0">
        <w:t>защищённ</w:t>
      </w:r>
      <w:r>
        <w:t>ый</w:t>
      </w:r>
      <w:r w:rsidRPr="00636DD0">
        <w:t xml:space="preserve"> контур предприятия</w:t>
      </w:r>
      <w:r>
        <w:t xml:space="preserve"> без выхода в сеть Интернет;</w:t>
      </w:r>
    </w:p>
    <w:p w14:paraId="33BF4B8F" w14:textId="1F803D94" w:rsidR="001C7DE0" w:rsidRDefault="001C7DE0" w:rsidP="00B334A6">
      <w:pPr>
        <w:numPr>
          <w:ilvl w:val="0"/>
          <w:numId w:val="39"/>
        </w:numPr>
      </w:pPr>
      <w:r>
        <w:t xml:space="preserve">установка любого </w:t>
      </w:r>
      <w:r w:rsidR="00971C9D">
        <w:t>ПО</w:t>
      </w:r>
      <w:r>
        <w:t xml:space="preserve"> требует проверки на соответствие политикам безопасности предприятия и длится не менее трёх рабочих недель</w:t>
      </w:r>
      <w:r w:rsidRPr="00B10425">
        <w:t>.</w:t>
      </w:r>
    </w:p>
    <w:p w14:paraId="0FF90138" w14:textId="77777777" w:rsidR="001C7DE0" w:rsidRPr="00A66844" w:rsidRDefault="001C7DE0" w:rsidP="001C7DE0">
      <w:bookmarkStart w:id="40" w:name="_Toc212903551"/>
      <w:r>
        <w:lastRenderedPageBreak/>
        <w:t xml:space="preserve">3.4. </w:t>
      </w:r>
      <w:r w:rsidRPr="00CD2ABA">
        <w:t>Требования</w:t>
      </w:r>
      <w:r w:rsidRPr="00A66844">
        <w:t xml:space="preserve"> к составу и параметрам технических средств</w:t>
      </w:r>
      <w:bookmarkEnd w:id="40"/>
    </w:p>
    <w:p w14:paraId="5EB07664" w14:textId="77777777" w:rsidR="001C7DE0" w:rsidRPr="00A66844" w:rsidRDefault="001C7DE0" w:rsidP="001C7DE0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32BACB3F" w14:textId="77777777" w:rsidR="001C7DE0" w:rsidRPr="004E2338" w:rsidRDefault="001C7DE0" w:rsidP="001C7DE0">
      <w:pPr>
        <w:numPr>
          <w:ilvl w:val="0"/>
          <w:numId w:val="42"/>
        </w:numPr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 xml:space="preserve">64) </w:t>
      </w:r>
      <w:r>
        <w:t xml:space="preserve">4-х ядерный </w:t>
      </w:r>
      <w:r w:rsidRPr="004E2338">
        <w:t xml:space="preserve">процессор с тактовой частотой </w:t>
      </w:r>
      <w:r>
        <w:t>3</w:t>
      </w:r>
      <w:r w:rsidRPr="004E2338">
        <w:t xml:space="preserve"> ГГц;</w:t>
      </w:r>
    </w:p>
    <w:p w14:paraId="4313FF76" w14:textId="77777777" w:rsidR="001C7DE0" w:rsidRPr="004E2338" w:rsidRDefault="001C7DE0" w:rsidP="001C7DE0">
      <w:pPr>
        <w:numPr>
          <w:ilvl w:val="0"/>
          <w:numId w:val="42"/>
        </w:numPr>
      </w:pPr>
      <w:r>
        <w:t>32</w:t>
      </w:r>
      <w:r w:rsidRPr="004E2338">
        <w:t xml:space="preserve"> Г</w:t>
      </w:r>
      <w:r>
        <w:t>б</w:t>
      </w:r>
      <w:r w:rsidRPr="004E2338">
        <w:t xml:space="preserve"> ОЗУ, </w:t>
      </w:r>
      <w:r>
        <w:t>1</w:t>
      </w:r>
      <w:r w:rsidRPr="004E2338">
        <w:t xml:space="preserve"> </w:t>
      </w:r>
      <w:r>
        <w:t>Тб</w:t>
      </w:r>
      <w:r w:rsidRPr="004E2338">
        <w:t xml:space="preserve"> свободного места на накопителе (</w:t>
      </w:r>
      <w:r w:rsidRPr="004E2338">
        <w:rPr>
          <w:lang w:val="en-US"/>
        </w:rPr>
        <w:t>HDD</w:t>
      </w:r>
      <w:r w:rsidRPr="004E2338">
        <w:t xml:space="preserve">, </w:t>
      </w:r>
      <w:r w:rsidRPr="004E2338">
        <w:rPr>
          <w:lang w:val="en-US"/>
        </w:rPr>
        <w:t>SSD</w:t>
      </w:r>
      <w:r w:rsidRPr="004E2338">
        <w:t>);</w:t>
      </w:r>
    </w:p>
    <w:p w14:paraId="713C27F5" w14:textId="77777777" w:rsidR="001C7DE0" w:rsidRPr="004E2338" w:rsidRDefault="001C7DE0" w:rsidP="001C7DE0">
      <w:pPr>
        <w:numPr>
          <w:ilvl w:val="0"/>
          <w:numId w:val="42"/>
        </w:numPr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 более поздней версии;</w:t>
      </w:r>
    </w:p>
    <w:p w14:paraId="2BD5D6E5" w14:textId="77777777" w:rsidR="001C7DE0" w:rsidRDefault="001C7DE0" w:rsidP="001C7DE0">
      <w:pPr>
        <w:numPr>
          <w:ilvl w:val="0"/>
          <w:numId w:val="42"/>
        </w:numPr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45A1D074" w14:textId="77777777" w:rsidR="001C7DE0" w:rsidRPr="004E2338" w:rsidRDefault="001C7DE0" w:rsidP="001C7DE0">
      <w:pPr>
        <w:numPr>
          <w:ilvl w:val="0"/>
          <w:numId w:val="42"/>
        </w:numPr>
      </w:pPr>
      <w:r>
        <w:t xml:space="preserve">поддержка </w:t>
      </w:r>
      <w:r w:rsidRPr="004E2338">
        <w:t>монитора разрешением 1920×1080 пикселей.</w:t>
      </w:r>
    </w:p>
    <w:p w14:paraId="6BC6D3FF" w14:textId="77777777" w:rsidR="001C7DE0" w:rsidRPr="00A66844" w:rsidRDefault="001C7DE0" w:rsidP="001C7DE0"/>
    <w:p w14:paraId="45BFC004" w14:textId="77777777" w:rsidR="001C7DE0" w:rsidRPr="00A66844" w:rsidRDefault="001C7DE0" w:rsidP="001C7DE0">
      <w:bookmarkStart w:id="41" w:name="_Toc212903552"/>
      <w:r w:rsidRPr="003D6992">
        <w:t>3.5. Требования к информационной и программной совместимости</w:t>
      </w:r>
      <w:bookmarkEnd w:id="41"/>
    </w:p>
    <w:p w14:paraId="68364652" w14:textId="77777777" w:rsidR="001C7DE0" w:rsidRDefault="001C7DE0" w:rsidP="001C7DE0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операционных систем </w:t>
      </w:r>
      <w:r>
        <w:rPr>
          <w:lang w:val="en-US"/>
        </w:rPr>
        <w:t>Windows</w:t>
      </w:r>
      <w:r>
        <w:t xml:space="preserve"> версии 10 и младше</w:t>
      </w:r>
      <w:r w:rsidRPr="00636DD0">
        <w:t xml:space="preserve"> и Astra Linux</w:t>
      </w:r>
      <w:r>
        <w:t xml:space="preserve"> без сторонних установочных пакетов</w:t>
      </w:r>
      <w:r w:rsidRPr="00A66844">
        <w:t>.</w:t>
      </w:r>
    </w:p>
    <w:p w14:paraId="0534B513" w14:textId="77777777" w:rsidR="001C7DE0" w:rsidRPr="00A66844" w:rsidRDefault="001C7DE0" w:rsidP="001C7DE0"/>
    <w:p w14:paraId="521341FD" w14:textId="77777777" w:rsidR="001C7DE0" w:rsidRPr="00A66844" w:rsidRDefault="001C7DE0" w:rsidP="001C7DE0">
      <w:bookmarkStart w:id="42" w:name="_Toc212903553"/>
      <w:r w:rsidRPr="00640CC8">
        <w:t>3.6. Требования к маркировке и упаковке</w:t>
      </w:r>
      <w:bookmarkEnd w:id="42"/>
    </w:p>
    <w:p w14:paraId="47D76791" w14:textId="77777777" w:rsidR="001C7DE0" w:rsidRPr="003D6992" w:rsidRDefault="001C7DE0" w:rsidP="001C7DE0">
      <w:r w:rsidRPr="003D6992">
        <w:t>Архив с готовым к запуску ПО,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безопасности.</w:t>
      </w:r>
    </w:p>
    <w:p w14:paraId="2DAD0BA8" w14:textId="77777777" w:rsidR="001C7DE0" w:rsidRPr="00A66844" w:rsidRDefault="001C7DE0" w:rsidP="001C7DE0"/>
    <w:p w14:paraId="62A4E7AC" w14:textId="77777777" w:rsidR="001C7DE0" w:rsidRPr="00A66844" w:rsidRDefault="001C7DE0" w:rsidP="001C7DE0">
      <w:bookmarkStart w:id="43" w:name="_Toc212903554"/>
      <w:r>
        <w:t xml:space="preserve">3.7. </w:t>
      </w:r>
      <w:r w:rsidRPr="00A66844">
        <w:t>Требования к транспортированию и хранению</w:t>
      </w:r>
      <w:bookmarkEnd w:id="43"/>
    </w:p>
    <w:p w14:paraId="6B58A1CD" w14:textId="77777777" w:rsidR="001C7DE0" w:rsidRDefault="001C7DE0" w:rsidP="001C7DE0">
      <w:r w:rsidRPr="00A668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42441A07" w14:textId="77777777" w:rsidR="001C7DE0" w:rsidRDefault="001C7DE0" w:rsidP="001C7DE0">
      <w:r>
        <w:t>Запрещается хранение дистрибутивов на незащищённых носителях информации и в открытых сетевых хранилищах, не обеспечивающих контроль доступа.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«НИУИФ». Любое размещение секретов в открытом доступе расценивается как нарушение режима коммерческой тайны.</w:t>
      </w:r>
    </w:p>
    <w:p w14:paraId="49A74F64" w14:textId="77777777" w:rsidR="001C7DE0" w:rsidRPr="00091207" w:rsidRDefault="001C7DE0" w:rsidP="001C7DE0"/>
    <w:p w14:paraId="329D88CB" w14:textId="77777777" w:rsidR="001C7DE0" w:rsidRPr="00A66844" w:rsidRDefault="001C7DE0" w:rsidP="001C7DE0">
      <w:r>
        <w:lastRenderedPageBreak/>
        <w:t xml:space="preserve">4. </w:t>
      </w:r>
      <w:r w:rsidRPr="00A66844">
        <w:t>Требование к программной документации</w:t>
      </w:r>
    </w:p>
    <w:p w14:paraId="6095A8F0" w14:textId="77777777" w:rsidR="001C7DE0" w:rsidRPr="00CD2ABA" w:rsidRDefault="001C7DE0" w:rsidP="001C7DE0">
      <w:r>
        <w:t xml:space="preserve">4.1. </w:t>
      </w:r>
      <w:r w:rsidRPr="00CD2ABA">
        <w:t>Содержание расчётно-пояснительной записки</w:t>
      </w:r>
    </w:p>
    <w:p w14:paraId="687EED2E" w14:textId="77777777" w:rsidR="001C7DE0" w:rsidRPr="00A66844" w:rsidRDefault="001C7DE0" w:rsidP="001C7DE0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685DF06D" w14:textId="77777777" w:rsidR="001C7DE0" w:rsidRPr="00A66844" w:rsidRDefault="001C7DE0" w:rsidP="001C7DE0">
      <w:r w:rsidRPr="00A66844">
        <w:t>Титульный лист</w:t>
      </w:r>
    </w:p>
    <w:p w14:paraId="76DD62F5" w14:textId="77777777" w:rsidR="001C7DE0" w:rsidRPr="005B77C5" w:rsidRDefault="001C7DE0" w:rsidP="001C7DE0">
      <w:r w:rsidRPr="005B77C5">
        <w:t>Оглавление</w:t>
      </w:r>
    </w:p>
    <w:p w14:paraId="262A3748" w14:textId="77777777" w:rsidR="001C7DE0" w:rsidRDefault="001C7DE0" w:rsidP="001C7DE0">
      <w:r w:rsidRPr="005B77C5">
        <w:t>Введение</w:t>
      </w:r>
    </w:p>
    <w:p w14:paraId="75F12A2C" w14:textId="68951B77" w:rsidR="00C234A4" w:rsidRPr="005B77C5" w:rsidRDefault="00C234A4" w:rsidP="001C7DE0">
      <w:r>
        <w:t>1. Основная часть</w:t>
      </w:r>
    </w:p>
    <w:p w14:paraId="3C979CBF" w14:textId="1D35EE9E" w:rsidR="001C7DE0" w:rsidRPr="005B77C5" w:rsidRDefault="001C7DE0" w:rsidP="00C234A4">
      <w:pPr>
        <w:jc w:val="left"/>
      </w:pPr>
      <w:r w:rsidRPr="005B77C5">
        <w:t>1</w:t>
      </w:r>
      <w:r w:rsidR="00C234A4">
        <w:t>.1</w:t>
      </w:r>
      <w:r w:rsidRPr="005B77C5">
        <w:t>.</w:t>
      </w:r>
      <w:r w:rsidR="00C234A4">
        <w:t xml:space="preserve"> </w:t>
      </w:r>
      <w:r w:rsidRPr="005B77C5">
        <w:t>Сравнительный анализ отечественных и зарубежных аналогов проектируемой системы</w:t>
      </w:r>
    </w:p>
    <w:p w14:paraId="1F653231" w14:textId="339E53EA" w:rsidR="001C7DE0" w:rsidRPr="005B77C5" w:rsidRDefault="00C234A4" w:rsidP="00C234A4">
      <w:pPr>
        <w:jc w:val="left"/>
      </w:pPr>
      <w:r>
        <w:t>1.</w:t>
      </w:r>
      <w:r w:rsidR="001C7DE0" w:rsidRPr="005B77C5">
        <w:t>2. Выбор технологии, среды и языка программирования</w:t>
      </w:r>
    </w:p>
    <w:p w14:paraId="08433D5F" w14:textId="6D04C4BD" w:rsidR="001C7DE0" w:rsidRPr="005B77C5" w:rsidRDefault="00C234A4" w:rsidP="00C234A4">
      <w:pPr>
        <w:jc w:val="left"/>
      </w:pPr>
      <w:r>
        <w:t>1.</w:t>
      </w:r>
      <w:r w:rsidR="001C7DE0" w:rsidRPr="005B77C5">
        <w:t>3. Анализ процесса обработки информации, выбор структур данных для её хранения, выбор методов и алгоритмов решения задачи</w:t>
      </w:r>
    </w:p>
    <w:p w14:paraId="16962880" w14:textId="727B98BA" w:rsidR="001C7DE0" w:rsidRPr="005B77C5" w:rsidRDefault="00C234A4" w:rsidP="00C234A4">
      <w:pPr>
        <w:jc w:val="left"/>
      </w:pPr>
      <w:r>
        <w:t>1.</w:t>
      </w:r>
      <w:r w:rsidR="001C7DE0" w:rsidRPr="005B77C5">
        <w:t>4. Разработка спецификаций проектируемой системы</w:t>
      </w:r>
    </w:p>
    <w:p w14:paraId="199C78D0" w14:textId="0FED8BE5" w:rsidR="001C7DE0" w:rsidRPr="005B77C5" w:rsidRDefault="00C234A4" w:rsidP="00C234A4">
      <w:pPr>
        <w:jc w:val="left"/>
      </w:pPr>
      <w:r>
        <w:t>1.</w:t>
      </w:r>
      <w:r w:rsidR="001C7DE0" w:rsidRPr="005B77C5">
        <w:t>4.1. Построение диаграмм вариантов использования</w:t>
      </w:r>
    </w:p>
    <w:p w14:paraId="22D393E3" w14:textId="0A47BC11" w:rsidR="001C7DE0" w:rsidRPr="005B77C5" w:rsidRDefault="00C234A4" w:rsidP="00C234A4">
      <w:pPr>
        <w:jc w:val="left"/>
      </w:pPr>
      <w:r>
        <w:t>1.</w:t>
      </w:r>
      <w:r w:rsidR="001C7DE0" w:rsidRPr="005B77C5">
        <w:t>4.2. Построение контекстных диаграмм классов</w:t>
      </w:r>
    </w:p>
    <w:p w14:paraId="29DD3A84" w14:textId="7F1FB7B9" w:rsidR="001C7DE0" w:rsidRPr="005B77C5" w:rsidRDefault="00C234A4" w:rsidP="00C234A4">
      <w:pPr>
        <w:jc w:val="left"/>
      </w:pPr>
      <w:r>
        <w:t>1.</w:t>
      </w:r>
      <w:r w:rsidR="001C7DE0" w:rsidRPr="005B77C5">
        <w:t>4.3. Построение диаграмм последовательностей системы</w:t>
      </w:r>
    </w:p>
    <w:p w14:paraId="271AA5A2" w14:textId="492B5D33" w:rsidR="001C7DE0" w:rsidRPr="005B77C5" w:rsidRDefault="00C234A4" w:rsidP="00C234A4">
      <w:pPr>
        <w:jc w:val="left"/>
      </w:pPr>
      <w:r>
        <w:t>1.</w:t>
      </w:r>
      <w:r w:rsidR="001C7DE0" w:rsidRPr="005B77C5">
        <w:t>4.4. Построение диаграммы деятельностей варианта использования</w:t>
      </w:r>
    </w:p>
    <w:p w14:paraId="4450FCDC" w14:textId="55DEB3DB" w:rsidR="001C7DE0" w:rsidRPr="005B77C5" w:rsidRDefault="00C234A4" w:rsidP="00C234A4">
      <w:pPr>
        <w:jc w:val="left"/>
      </w:pPr>
      <w:r>
        <w:t>1.</w:t>
      </w:r>
      <w:r w:rsidR="001C7DE0" w:rsidRPr="005B77C5">
        <w:t>5. Проектирование программного обеспечения</w:t>
      </w:r>
    </w:p>
    <w:p w14:paraId="720168EC" w14:textId="2B8F0258" w:rsidR="001C7DE0" w:rsidRPr="005B77C5" w:rsidRDefault="00DD06B8" w:rsidP="00C234A4">
      <w:pPr>
        <w:jc w:val="left"/>
      </w:pPr>
      <w:r>
        <w:t>1.</w:t>
      </w:r>
      <w:r w:rsidR="001C7DE0" w:rsidRPr="005B77C5">
        <w:t>5.1. Проектирование структуры системы и построение диаграммы пакетов</w:t>
      </w:r>
    </w:p>
    <w:p w14:paraId="3B23203E" w14:textId="14470A11" w:rsidR="001C7DE0" w:rsidRPr="005B77C5" w:rsidRDefault="00DD06B8" w:rsidP="00C234A4">
      <w:pPr>
        <w:jc w:val="left"/>
      </w:pPr>
      <w:r>
        <w:t>1.</w:t>
      </w:r>
      <w:r w:rsidR="001C7DE0" w:rsidRPr="005B77C5">
        <w:t>5.2. Проектирование классов пакета</w:t>
      </w:r>
    </w:p>
    <w:p w14:paraId="4D98C3C3" w14:textId="09887A72" w:rsidR="001C7DE0" w:rsidRPr="005B77C5" w:rsidRDefault="00DD06B8" w:rsidP="00C234A4">
      <w:pPr>
        <w:jc w:val="left"/>
      </w:pPr>
      <w:r>
        <w:t>1.</w:t>
      </w:r>
      <w:r w:rsidR="001C7DE0" w:rsidRPr="005B77C5">
        <w:t>5.2.1. Исходная диаграмма классов</w:t>
      </w:r>
    </w:p>
    <w:p w14:paraId="789AF67D" w14:textId="22DF460A" w:rsidR="001C7DE0" w:rsidRPr="005B77C5" w:rsidRDefault="00DD06B8" w:rsidP="00C234A4">
      <w:pPr>
        <w:jc w:val="left"/>
      </w:pPr>
      <w:r>
        <w:t>1.</w:t>
      </w:r>
      <w:r w:rsidR="001C7DE0" w:rsidRPr="005B77C5">
        <w:t>5.2.2. Диаграмма последовательностей взаимодействия объектов классов</w:t>
      </w:r>
    </w:p>
    <w:p w14:paraId="6BEF13C4" w14:textId="7FE0DD25" w:rsidR="001C7DE0" w:rsidRPr="005B77C5" w:rsidRDefault="00DD06B8" w:rsidP="00C234A4">
      <w:pPr>
        <w:jc w:val="left"/>
      </w:pPr>
      <w:r>
        <w:t>1.</w:t>
      </w:r>
      <w:r w:rsidR="001C7DE0" w:rsidRPr="005B77C5">
        <w:t>5.2.3. Уточнённая диаграмма классов пакета</w:t>
      </w:r>
    </w:p>
    <w:p w14:paraId="4DD637DE" w14:textId="012EB931" w:rsidR="001C7DE0" w:rsidRPr="005B77C5" w:rsidRDefault="00DD06B8" w:rsidP="00C234A4">
      <w:pPr>
        <w:jc w:val="left"/>
      </w:pPr>
      <w:r>
        <w:t>1.</w:t>
      </w:r>
      <w:r w:rsidR="001C7DE0" w:rsidRPr="005B77C5">
        <w:t>5.2.4. Детальная диаграмма классов пакета</w:t>
      </w:r>
    </w:p>
    <w:p w14:paraId="2E2A2E9E" w14:textId="1DE94B23" w:rsidR="001C7DE0" w:rsidRPr="005B77C5" w:rsidRDefault="00DD06B8" w:rsidP="00C234A4">
      <w:pPr>
        <w:jc w:val="left"/>
      </w:pPr>
      <w:r>
        <w:t>1.</w:t>
      </w:r>
      <w:r w:rsidR="001C7DE0" w:rsidRPr="005B77C5">
        <w:t>5.</w:t>
      </w:r>
      <w:r>
        <w:t>3</w:t>
      </w:r>
      <w:r w:rsidR="001C7DE0" w:rsidRPr="005B77C5">
        <w:t>. Построение диаграммы компонентов</w:t>
      </w:r>
    </w:p>
    <w:p w14:paraId="18877E30" w14:textId="4F44EE47" w:rsidR="001C7DE0" w:rsidRPr="005B77C5" w:rsidRDefault="00DD06B8" w:rsidP="00C234A4">
      <w:pPr>
        <w:jc w:val="left"/>
      </w:pPr>
      <w:r>
        <w:t>1.</w:t>
      </w:r>
      <w:r w:rsidR="001C7DE0" w:rsidRPr="005B77C5">
        <w:t>6. Проектирование интерфейса пользователя</w:t>
      </w:r>
    </w:p>
    <w:p w14:paraId="2100BC39" w14:textId="20B76F0B" w:rsidR="001C7DE0" w:rsidRDefault="00DD06B8" w:rsidP="00C234A4">
      <w:pPr>
        <w:jc w:val="left"/>
      </w:pPr>
      <w:r>
        <w:t>1.</w:t>
      </w:r>
      <w:r w:rsidR="001C7DE0" w:rsidRPr="005B77C5">
        <w:t>6.1. Построение графа диалога</w:t>
      </w:r>
    </w:p>
    <w:p w14:paraId="3441A6CE" w14:textId="0391F570" w:rsidR="001C7DE0" w:rsidRDefault="00DD06B8" w:rsidP="00C234A4">
      <w:pPr>
        <w:jc w:val="left"/>
      </w:pPr>
      <w:r>
        <w:t>1.</w:t>
      </w:r>
      <w:r w:rsidR="001C7DE0">
        <w:t>6.2. Разработка форм ввода-вывода информации</w:t>
      </w:r>
    </w:p>
    <w:p w14:paraId="55A90D58" w14:textId="7ECCA1B9" w:rsidR="001C7DE0" w:rsidRDefault="00DD06B8" w:rsidP="00C234A4">
      <w:pPr>
        <w:jc w:val="left"/>
      </w:pPr>
      <w:r>
        <w:lastRenderedPageBreak/>
        <w:t>1.</w:t>
      </w:r>
      <w:r w:rsidR="001C7DE0">
        <w:t>7. Выбор стратегии тестирования, разработка тестов, программа и методика испытаний</w:t>
      </w:r>
    </w:p>
    <w:p w14:paraId="5171C102" w14:textId="4729D1C4" w:rsidR="001C7DE0" w:rsidRDefault="00DD06B8" w:rsidP="00C234A4">
      <w:pPr>
        <w:jc w:val="left"/>
      </w:pPr>
      <w:r>
        <w:t>1.</w:t>
      </w:r>
      <w:r w:rsidR="001C7DE0">
        <w:t>7.1. Объект и цель испытаний</w:t>
      </w:r>
    </w:p>
    <w:p w14:paraId="140653FA" w14:textId="6EB2067F" w:rsidR="001C7DE0" w:rsidRDefault="00DD06B8" w:rsidP="00C234A4">
      <w:pPr>
        <w:jc w:val="left"/>
      </w:pPr>
      <w:r>
        <w:t>1.</w:t>
      </w:r>
      <w:r w:rsidR="001C7DE0">
        <w:t>7.2. Требования к аппаратно-программному обеспечению</w:t>
      </w:r>
    </w:p>
    <w:p w14:paraId="51D06706" w14:textId="09B412D6" w:rsidR="001C7DE0" w:rsidRDefault="00DD06B8" w:rsidP="00C234A4">
      <w:pPr>
        <w:jc w:val="left"/>
      </w:pPr>
      <w:r>
        <w:t>1.</w:t>
      </w:r>
      <w:r w:rsidR="001C7DE0">
        <w:t>7.3. Состав, порядок и методы испытаний</w:t>
      </w:r>
    </w:p>
    <w:p w14:paraId="430D3CC7" w14:textId="1C88116D" w:rsidR="001C7DE0" w:rsidRDefault="00DD06B8" w:rsidP="00C234A4">
      <w:pPr>
        <w:jc w:val="left"/>
      </w:pPr>
      <w:r>
        <w:t>1.</w:t>
      </w:r>
      <w:r w:rsidR="001C7DE0">
        <w:t>7.4. Результаты проведения испытаний</w:t>
      </w:r>
    </w:p>
    <w:p w14:paraId="6DE171D6" w14:textId="4DE07FF8" w:rsidR="001C7DE0" w:rsidRDefault="00C234A4" w:rsidP="00C234A4">
      <w:pPr>
        <w:jc w:val="left"/>
      </w:pPr>
      <w:r>
        <w:t>2</w:t>
      </w:r>
      <w:r w:rsidR="001C7DE0">
        <w:t>. Технико-экономическое обоснование выполняемой работы</w:t>
      </w:r>
    </w:p>
    <w:p w14:paraId="7CD90CE2" w14:textId="0FB44F64" w:rsidR="001C7DE0" w:rsidRDefault="00C234A4" w:rsidP="00C234A4">
      <w:pPr>
        <w:jc w:val="left"/>
      </w:pPr>
      <w:r>
        <w:t>2</w:t>
      </w:r>
      <w:r w:rsidR="001C7DE0">
        <w:t>.1. Организация работ</w:t>
      </w:r>
    </w:p>
    <w:p w14:paraId="2DD03AE8" w14:textId="76E7EA2C" w:rsidR="001C7DE0" w:rsidRDefault="00C234A4" w:rsidP="00C234A4">
      <w:pPr>
        <w:jc w:val="left"/>
      </w:pPr>
      <w:r>
        <w:t>2</w:t>
      </w:r>
      <w:r w:rsidR="001C7DE0">
        <w:t>.2. Работа с ресурсами</w:t>
      </w:r>
    </w:p>
    <w:p w14:paraId="2870930D" w14:textId="045E6C65" w:rsidR="001C7DE0" w:rsidRDefault="00C234A4" w:rsidP="00C234A4">
      <w:pPr>
        <w:jc w:val="left"/>
      </w:pPr>
      <w:r>
        <w:t>2</w:t>
      </w:r>
      <w:r w:rsidR="001C7DE0">
        <w:t xml:space="preserve">.3. Диаграмма </w:t>
      </w:r>
      <w:proofErr w:type="spellStart"/>
      <w:r w:rsidR="001C7DE0">
        <w:t>Ганта</w:t>
      </w:r>
      <w:proofErr w:type="spellEnd"/>
    </w:p>
    <w:p w14:paraId="01C6191E" w14:textId="4D0C7637" w:rsidR="001C7DE0" w:rsidRDefault="00C234A4" w:rsidP="00C234A4">
      <w:pPr>
        <w:jc w:val="left"/>
      </w:pPr>
      <w:r>
        <w:t>2</w:t>
      </w:r>
      <w:r w:rsidR="001C7DE0">
        <w:t>.4. Критический путь проекта</w:t>
      </w:r>
    </w:p>
    <w:p w14:paraId="27BE3AA3" w14:textId="51739073" w:rsidR="001C7DE0" w:rsidRDefault="00C234A4" w:rsidP="00C234A4">
      <w:pPr>
        <w:jc w:val="left"/>
      </w:pPr>
      <w:r>
        <w:t>2</w:t>
      </w:r>
      <w:r w:rsidR="001C7DE0">
        <w:t>.5. Расчёт себестоимости продукта</w:t>
      </w:r>
    </w:p>
    <w:p w14:paraId="47DC5589" w14:textId="210E3224" w:rsidR="001C7DE0" w:rsidRDefault="00C234A4" w:rsidP="00C234A4">
      <w:pPr>
        <w:jc w:val="left"/>
      </w:pPr>
      <w:r>
        <w:t>2</w:t>
      </w:r>
      <w:r w:rsidR="001C7DE0">
        <w:t>.6. Расчёт цены программного продукта</w:t>
      </w:r>
    </w:p>
    <w:p w14:paraId="6ACA3CD6" w14:textId="6164A471" w:rsidR="001C7DE0" w:rsidRDefault="00C234A4" w:rsidP="00C234A4">
      <w:pPr>
        <w:jc w:val="left"/>
        <w:rPr>
          <w:highlight w:val="yellow"/>
        </w:rPr>
      </w:pPr>
      <w:r>
        <w:t>2</w:t>
      </w:r>
      <w:r w:rsidR="001C7DE0">
        <w:t>.7. Расчёт экономической эффективности</w:t>
      </w:r>
    </w:p>
    <w:p w14:paraId="6B8CD64D" w14:textId="77777777" w:rsidR="001C7DE0" w:rsidRPr="00A66844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15062BDB" w14:textId="77777777" w:rsidR="001C7DE0" w:rsidRPr="00A66844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Список литературы</w:t>
      </w:r>
    </w:p>
    <w:p w14:paraId="28CD28FB" w14:textId="77777777" w:rsidR="001C7DE0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61A9F667" w14:textId="77777777" w:rsidR="001C7DE0" w:rsidRDefault="001C7DE0" w:rsidP="00C234A4">
      <w:pPr>
        <w:jc w:val="left"/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2. </w:t>
      </w:r>
      <w:r w:rsidRPr="00A66844">
        <w:rPr>
          <w:rFonts w:eastAsia="Calibri"/>
          <w:lang w:eastAsia="ar-SA"/>
        </w:rPr>
        <w:t>Текст программы</w:t>
      </w:r>
    </w:p>
    <w:p w14:paraId="505EC9B9" w14:textId="77777777" w:rsidR="001C7DE0" w:rsidRPr="00A66844" w:rsidRDefault="001C7DE0" w:rsidP="00C234A4">
      <w:pPr>
        <w:jc w:val="left"/>
        <w:rPr>
          <w:rFonts w:eastAsia="Calibri"/>
          <w:lang w:eastAsia="ar-SA"/>
        </w:rPr>
      </w:pPr>
      <w:r>
        <w:rPr>
          <w:rFonts w:eastAsia="Calibri"/>
          <w:lang w:eastAsia="ar-SA"/>
        </w:rPr>
        <w:t>Приложение 3. Спецификация</w:t>
      </w:r>
    </w:p>
    <w:p w14:paraId="5F6DA528" w14:textId="77777777" w:rsidR="001C7DE0" w:rsidRDefault="001C7DE0" w:rsidP="00C234A4">
      <w:pPr>
        <w:jc w:val="lef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>
        <w:rPr>
          <w:rFonts w:eastAsia="Calibri"/>
          <w:lang w:eastAsia="ar-SA"/>
        </w:rPr>
        <w:t>4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30313881" w14:textId="4204232B" w:rsidR="00C234A4" w:rsidRDefault="00C234A4" w:rsidP="00C234A4">
      <w:pPr>
        <w:jc w:val="left"/>
        <w:rPr>
          <w:rFonts w:eastAsia="Calibri"/>
          <w:lang w:eastAsia="ar-SA"/>
        </w:rPr>
      </w:pPr>
      <w:r>
        <w:rPr>
          <w:rFonts w:eastAsia="Calibri"/>
          <w:lang w:eastAsia="ar-SA"/>
        </w:rPr>
        <w:t>Приложение 5. Схемы и/или диаграммы</w:t>
      </w:r>
    </w:p>
    <w:p w14:paraId="0C65DF67" w14:textId="77777777" w:rsidR="001C7DE0" w:rsidRPr="006D4FBA" w:rsidRDefault="001C7DE0" w:rsidP="001C7DE0">
      <w:pPr>
        <w:rPr>
          <w:rFonts w:eastAsia="Calibri"/>
          <w:lang w:eastAsia="ar-SA"/>
        </w:rPr>
      </w:pPr>
    </w:p>
    <w:p w14:paraId="3B382D2A" w14:textId="77777777" w:rsidR="001C7DE0" w:rsidRPr="00A66844" w:rsidRDefault="001C7DE0" w:rsidP="001C7DE0">
      <w:r>
        <w:t xml:space="preserve">4.2. </w:t>
      </w:r>
      <w:r w:rsidRPr="00A66844">
        <w:t>Требования к оформлению</w:t>
      </w:r>
    </w:p>
    <w:p w14:paraId="75296751" w14:textId="330F000B" w:rsidR="001C7DE0" w:rsidRPr="00A66844" w:rsidRDefault="001C7DE0" w:rsidP="001C7DE0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Элементы </w:t>
      </w:r>
      <w:r w:rsidR="00A02927">
        <w:rPr>
          <w:rFonts w:eastAsia="Calibri"/>
          <w:lang w:eastAsia="ar-SA"/>
        </w:rPr>
        <w:t>выпускной квалификационной работы</w:t>
      </w:r>
      <w:r w:rsidRPr="00A66844">
        <w:rPr>
          <w:rFonts w:eastAsia="Calibri"/>
          <w:lang w:eastAsia="ar-SA"/>
        </w:rPr>
        <w:t xml:space="preserve"> оформл</w:t>
      </w:r>
      <w:r>
        <w:rPr>
          <w:rFonts w:eastAsia="Calibri"/>
          <w:lang w:eastAsia="ar-SA"/>
        </w:rPr>
        <w:t>яются</w:t>
      </w:r>
      <w:r w:rsidRPr="00A66844">
        <w:rPr>
          <w:rFonts w:eastAsia="Calibri"/>
          <w:lang w:eastAsia="ar-SA"/>
        </w:rPr>
        <w:t xml:space="preserve"> </w:t>
      </w:r>
      <w:r w:rsidRPr="005B77C5">
        <w:rPr>
          <w:rFonts w:eastAsia="Calibri"/>
          <w:lang w:eastAsia="ar-SA"/>
        </w:rPr>
        <w:t>согласно</w:t>
      </w:r>
      <w:r w:rsidRPr="00A66844">
        <w:rPr>
          <w:rFonts w:eastAsia="Calibri"/>
          <w:lang w:eastAsia="ar-SA"/>
        </w:rPr>
        <w:t xml:space="preserve"> с табл. П1.1</w:t>
      </w:r>
      <w:r>
        <w:rPr>
          <w:rFonts w:eastAsia="Calibri"/>
          <w:lang w:eastAsia="ar-SA"/>
        </w:rPr>
        <w:t xml:space="preserve"> (ЕСПД)</w:t>
      </w:r>
      <w:r w:rsidRPr="00A66844">
        <w:rPr>
          <w:rFonts w:eastAsia="Calibri"/>
          <w:lang w:eastAsia="ar-SA"/>
        </w:rPr>
        <w:t>.</w:t>
      </w:r>
    </w:p>
    <w:p w14:paraId="506D7E11" w14:textId="77777777" w:rsidR="001C7DE0" w:rsidRPr="00A66844" w:rsidRDefault="001C7DE0" w:rsidP="00A02927">
      <w:pPr>
        <w:spacing w:line="240" w:lineRule="auto"/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138A44E5" w14:textId="77777777" w:rsidR="001C7DE0" w:rsidRPr="00A66844" w:rsidRDefault="001C7DE0" w:rsidP="001C7DE0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1C7DE0" w:rsidRPr="00A66844" w14:paraId="68873AFF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1BC30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63B8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1C7DE0" w:rsidRPr="00A66844" w14:paraId="0511C7EB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2879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1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69A5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2</w:t>
            </w:r>
          </w:p>
        </w:tc>
      </w:tr>
      <w:tr w:rsidR="001C7DE0" w:rsidRPr="00A66844" w14:paraId="1317B144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4835" w14:textId="77777777" w:rsidR="001C7DE0" w:rsidRPr="00253184" w:rsidRDefault="001C7DE0" w:rsidP="000D58A2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D7D2" w14:textId="77777777" w:rsidR="001C7DE0" w:rsidRPr="005B77C5" w:rsidRDefault="001C7DE0" w:rsidP="000D58A2">
            <w:pPr>
              <w:ind w:firstLine="0"/>
            </w:pPr>
            <w:r w:rsidRPr="005B77C5">
              <w:t>1. Печать на отдельных листах формата А4 (210х297 мм); оборотная сторона не заполняется; листы нумеруются. Печать возможна ч/б.</w:t>
            </w:r>
          </w:p>
          <w:p w14:paraId="0EF16078" w14:textId="77777777" w:rsidR="001C7DE0" w:rsidRPr="005B77C5" w:rsidRDefault="001C7DE0" w:rsidP="000D58A2">
            <w:pPr>
              <w:ind w:firstLine="0"/>
            </w:pPr>
            <w:r w:rsidRPr="005B77C5">
              <w:t>2. Файлы предъявляются на компакт-диске: РПЗ с ТЗ; программный код.</w:t>
            </w:r>
          </w:p>
          <w:p w14:paraId="5D0E9284" w14:textId="77777777" w:rsidR="001C7DE0" w:rsidRPr="005B77C5" w:rsidRDefault="001C7DE0" w:rsidP="000D58A2">
            <w:pPr>
              <w:ind w:firstLine="0"/>
            </w:pPr>
            <w:r w:rsidRPr="005B77C5">
              <w:t>3. Листы и диск в конверте вложены в пластиковую папку скоросшивателя.</w:t>
            </w:r>
          </w:p>
        </w:tc>
      </w:tr>
    </w:tbl>
    <w:p w14:paraId="29F19E56" w14:textId="09747685" w:rsidR="001C7DE0" w:rsidRDefault="001C7DE0" w:rsidP="001C7DE0">
      <w:pPr>
        <w:jc w:val="right"/>
        <w:rPr>
          <w:rFonts w:eastAsia="Calibri"/>
        </w:rPr>
      </w:pPr>
      <w:r>
        <w:rPr>
          <w:rFonts w:eastAsia="Calibri"/>
        </w:rPr>
        <w:lastRenderedPageBreak/>
        <w:t xml:space="preserve">Продолжение табл. </w:t>
      </w:r>
      <w:r w:rsidRPr="00A66844">
        <w:rPr>
          <w:rFonts w:eastAsia="Calibri"/>
          <w:lang w:eastAsia="ar-SA"/>
        </w:rPr>
        <w:t>П1.1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1C7DE0" w:rsidRPr="00253184" w14:paraId="593E78DA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0D81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1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D38B" w14:textId="77777777" w:rsidR="001C7DE0" w:rsidRPr="00253184" w:rsidRDefault="001C7DE0" w:rsidP="000D58A2">
            <w:pPr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2</w:t>
            </w:r>
          </w:p>
        </w:tc>
      </w:tr>
      <w:tr w:rsidR="00A02927" w:rsidRPr="00253184" w14:paraId="71C41E80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AAFF" w14:textId="03519E2E" w:rsidR="00A02927" w:rsidRPr="00253184" w:rsidRDefault="00A02927" w:rsidP="00A02927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0E98" w14:textId="77777777" w:rsidR="00A02927" w:rsidRPr="005B77C5" w:rsidRDefault="00A02927" w:rsidP="00A02927">
            <w:pPr>
              <w:ind w:firstLine="0"/>
            </w:pPr>
            <w:r w:rsidRPr="005B77C5">
              <w:t>1. Ориентация – книжная; отдельные страницы, при необходимости, альбомная.</w:t>
            </w:r>
          </w:p>
          <w:p w14:paraId="53C2C31D" w14:textId="1AF2CCCB" w:rsidR="00A02927" w:rsidRPr="00253184" w:rsidRDefault="00A02927" w:rsidP="00A02927">
            <w:pPr>
              <w:ind w:firstLine="0"/>
            </w:pPr>
            <w:r w:rsidRPr="005B77C5">
              <w:t>2. Поля: верхнее, нижнее – по 2 см, левое – 3 см, правое – 1 см.</w:t>
            </w:r>
          </w:p>
        </w:tc>
      </w:tr>
      <w:tr w:rsidR="00A02927" w:rsidRPr="00253184" w14:paraId="4FDD3DEB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9769" w14:textId="6FA73D9E" w:rsidR="00A02927" w:rsidRPr="00253184" w:rsidRDefault="00A02927" w:rsidP="00A02927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62AB" w14:textId="7DF3C73D" w:rsidR="00A02927" w:rsidRPr="00253184" w:rsidRDefault="00A02927" w:rsidP="00A02927">
            <w:pPr>
              <w:ind w:firstLine="0"/>
            </w:pPr>
            <w:r w:rsidRPr="00F846AC">
              <w:t>Межстрочный интервал – 1.</w:t>
            </w:r>
            <w:r>
              <w:t>0</w:t>
            </w:r>
            <w:r w:rsidRPr="00F846AC">
              <w:t>, перед и после абзаца – 0.</w:t>
            </w:r>
          </w:p>
        </w:tc>
      </w:tr>
      <w:tr w:rsidR="00A02927" w:rsidRPr="00253184" w14:paraId="240210A6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94DA" w14:textId="3F2BEF9C" w:rsidR="00A02927" w:rsidRPr="00253184" w:rsidRDefault="00A02927" w:rsidP="00A02927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5600" w14:textId="13941C6D" w:rsidR="00A02927" w:rsidRPr="00253184" w:rsidRDefault="00A02927" w:rsidP="00A02927">
            <w:pPr>
              <w:ind w:firstLine="0"/>
            </w:pPr>
            <w:r w:rsidRPr="00253184">
              <w:t xml:space="preserve">Кегль – 14. В таблицах шрифт 12. Шрифт программного кода – </w:t>
            </w:r>
            <w:r w:rsidRPr="003A701E">
              <w:t>8 (возможно в 2 колонки).</w:t>
            </w:r>
          </w:p>
        </w:tc>
      </w:tr>
      <w:tr w:rsidR="00A02927" w:rsidRPr="00253184" w14:paraId="52C9F55E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A917" w14:textId="77777777" w:rsidR="00A02927" w:rsidRPr="00253184" w:rsidRDefault="00A02927" w:rsidP="00A02927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B684" w14:textId="77777777" w:rsidR="00A02927" w:rsidRPr="00253184" w:rsidRDefault="00A02927" w:rsidP="00A02927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0105B3A8" w14:textId="77777777" w:rsidR="00A02927" w:rsidRPr="00253184" w:rsidRDefault="00A02927" w:rsidP="00A02927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A02927" w:rsidRPr="00253184" w14:paraId="1450B7D8" w14:textId="77777777" w:rsidTr="000D58A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FFFA" w14:textId="77777777" w:rsidR="00A02927" w:rsidRPr="00253184" w:rsidRDefault="00A02927" w:rsidP="00A02927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DD2E" w14:textId="77777777" w:rsidR="00A02927" w:rsidRPr="00253184" w:rsidRDefault="00A02927" w:rsidP="00A02927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7D0012DC" w14:textId="77777777" w:rsidR="00A02927" w:rsidRPr="00253184" w:rsidRDefault="00A02927" w:rsidP="00A02927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06E08A5F" w14:textId="77777777" w:rsidR="00A02927" w:rsidRPr="00253184" w:rsidRDefault="00A02927" w:rsidP="00A02927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6F290925" w14:textId="77777777" w:rsidR="00A02927" w:rsidRPr="00253184" w:rsidRDefault="00A02927" w:rsidP="00A02927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77A9A66B" w14:textId="77777777" w:rsidR="001C7DE0" w:rsidRPr="00A66844" w:rsidRDefault="001C7DE0" w:rsidP="001C7DE0">
      <w:pPr>
        <w:rPr>
          <w:rFonts w:eastAsia="Calibri"/>
        </w:rPr>
      </w:pPr>
    </w:p>
    <w:p w14:paraId="4262459E" w14:textId="77777777" w:rsidR="001C7DE0" w:rsidRPr="00A66844" w:rsidRDefault="001C7DE0" w:rsidP="001C7DE0">
      <w:r>
        <w:t xml:space="preserve">5. </w:t>
      </w:r>
      <w:r w:rsidRPr="00A66844">
        <w:t>Стадии и этапы разработки</w:t>
      </w:r>
    </w:p>
    <w:p w14:paraId="4F1583DB" w14:textId="03B57D92" w:rsidR="001C7DE0" w:rsidRDefault="00335DB1" w:rsidP="001C7DE0">
      <w:r>
        <w:t>Выпускная квалификационная работа</w:t>
      </w:r>
      <w:r w:rsidR="001C7DE0" w:rsidRPr="00A66844">
        <w:t xml:space="preserve"> и программа будут разрабатываться в течение следующих этапов (табл. П1.2).</w:t>
      </w:r>
    </w:p>
    <w:p w14:paraId="07705103" w14:textId="77777777" w:rsidR="001C7DE0" w:rsidRPr="00A66844" w:rsidRDefault="001C7DE0" w:rsidP="001C7DE0">
      <w:pPr>
        <w:ind w:firstLine="0"/>
        <w:jc w:val="right"/>
      </w:pPr>
      <w:r w:rsidRPr="00A66844">
        <w:t>Таблица П1.2</w:t>
      </w:r>
    </w:p>
    <w:p w14:paraId="7AE09B81" w14:textId="77777777" w:rsidR="001C7DE0" w:rsidRPr="00A66844" w:rsidRDefault="001C7DE0" w:rsidP="001C7DE0">
      <w:pPr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9"/>
        <w:gridCol w:w="1417"/>
        <w:gridCol w:w="4042"/>
        <w:gridCol w:w="1480"/>
      </w:tblGrid>
      <w:tr w:rsidR="001C7DE0" w:rsidRPr="00A66844" w14:paraId="27F6616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A5A4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34714F22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59AEC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5E454C30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C267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B1A6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402A0B0A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1C7DE0" w:rsidRPr="00A66844" w14:paraId="482BD2E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2FC3E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91DE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C618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5565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1C7DE0" w:rsidRPr="00A66844" w14:paraId="565ECF32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4E71" w14:textId="77777777" w:rsidR="001C7DE0" w:rsidRPr="0074629B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 xml:space="preserve">Разработка технического задания, </w:t>
            </w:r>
            <w:r>
              <w:rPr>
                <w:sz w:val="24"/>
                <w:szCs w:val="24"/>
              </w:rPr>
              <w:t>анализ требований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282F" w14:textId="5395A429" w:rsidR="001C7DE0" w:rsidRPr="0074629B" w:rsidRDefault="001C7DE0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09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26</w:t>
            </w:r>
            <w:r w:rsidR="0026111F">
              <w:rPr>
                <w:sz w:val="24"/>
                <w:szCs w:val="24"/>
              </w:rPr>
              <w:t xml:space="preserve"> – </w:t>
            </w:r>
            <w:r w:rsidR="0026111F" w:rsidRPr="0026111F">
              <w:rPr>
                <w:sz w:val="24"/>
                <w:szCs w:val="24"/>
              </w:rPr>
              <w:t>23.02.26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5277" w14:textId="77777777" w:rsidR="001C7DE0" w:rsidRPr="0074629B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6C55" w14:textId="77777777" w:rsidR="001C7DE0" w:rsidRPr="0074629B" w:rsidRDefault="001C7DE0" w:rsidP="000D58A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C7DE0" w:rsidRPr="00A66844" w14:paraId="1C2DE0C0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9499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667B" w14:textId="38351843" w:rsidR="001C7DE0" w:rsidRPr="001C5E84" w:rsidRDefault="00D2350F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1C5E84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Pr="001C5E84">
              <w:rPr>
                <w:sz w:val="24"/>
                <w:szCs w:val="24"/>
              </w:rPr>
              <w:t>.2</w:t>
            </w:r>
            <w:r>
              <w:rPr>
                <w:sz w:val="24"/>
                <w:szCs w:val="24"/>
              </w:rPr>
              <w:t>6</w:t>
            </w:r>
            <w:r w:rsidRPr="001C5E84">
              <w:rPr>
                <w:sz w:val="24"/>
                <w:szCs w:val="24"/>
              </w:rPr>
              <w:t xml:space="preserve"> </w:t>
            </w:r>
            <w:r w:rsidRPr="008C37B6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26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5FAA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D494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3E5F090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D4F5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сравнительного анализа аналогов проектируемой ИС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7F1D" w14:textId="5B410441" w:rsidR="001C7DE0" w:rsidRPr="001C5E84" w:rsidRDefault="00D2350F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1C7DE0" w:rsidRPr="001C5E84">
              <w:rPr>
                <w:sz w:val="24"/>
                <w:szCs w:val="24"/>
              </w:rPr>
              <w:t>.0</w:t>
            </w:r>
            <w:r w:rsidR="001C7DE0">
              <w:rPr>
                <w:sz w:val="24"/>
                <w:szCs w:val="24"/>
              </w:rPr>
              <w:t>2</w:t>
            </w:r>
            <w:r w:rsidR="001C7DE0" w:rsidRPr="001C5E84">
              <w:rPr>
                <w:sz w:val="24"/>
                <w:szCs w:val="24"/>
              </w:rPr>
              <w:t>.2</w:t>
            </w:r>
            <w:r w:rsidR="001C7DE0">
              <w:rPr>
                <w:sz w:val="24"/>
                <w:szCs w:val="24"/>
              </w:rPr>
              <w:t>6</w:t>
            </w:r>
            <w:r w:rsidR="001C7DE0" w:rsidRPr="001C5E84">
              <w:rPr>
                <w:sz w:val="24"/>
                <w:szCs w:val="24"/>
              </w:rPr>
              <w:t xml:space="preserve"> </w:t>
            </w:r>
            <w:r w:rsidR="001C7DE0" w:rsidRPr="008C37B6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26</w:t>
            </w:r>
            <w:r w:rsidR="001C7DE0"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="001C7DE0" w:rsidRPr="008C37B6">
              <w:rPr>
                <w:sz w:val="24"/>
                <w:szCs w:val="24"/>
              </w:rPr>
              <w:t>.</w:t>
            </w:r>
            <w:r w:rsidR="001C7DE0"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59A5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Установлены и рассмотрены возможности </w:t>
            </w:r>
            <w:proofErr w:type="gramStart"/>
            <w:r>
              <w:rPr>
                <w:sz w:val="24"/>
                <w:szCs w:val="24"/>
              </w:rPr>
              <w:t>отечественных и зарубежных аналогов</w:t>
            </w:r>
            <w:proofErr w:type="gramEnd"/>
            <w:r>
              <w:rPr>
                <w:sz w:val="24"/>
                <w:szCs w:val="24"/>
              </w:rPr>
              <w:t xml:space="preserve"> проектируемой ИС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EE2D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3AD74EE6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C208" w14:textId="77777777" w:rsidR="001C7DE0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16CE6">
              <w:rPr>
                <w:sz w:val="24"/>
                <w:szCs w:val="24"/>
              </w:rPr>
              <w:t>Анализ процессов формирования ответов LLM-агентом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961B" w14:textId="2E475117" w:rsidR="001C7DE0" w:rsidRPr="001C5E84" w:rsidRDefault="00825D6C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</w:t>
            </w:r>
            <w:r w:rsidR="001C7DE0" w:rsidRPr="008C37B6">
              <w:rPr>
                <w:sz w:val="24"/>
                <w:szCs w:val="24"/>
              </w:rPr>
              <w:t>0</w:t>
            </w:r>
            <w:r w:rsidR="001C7DE0">
              <w:rPr>
                <w:sz w:val="24"/>
                <w:szCs w:val="24"/>
              </w:rPr>
              <w:t>2</w:t>
            </w:r>
            <w:r w:rsidR="001C7DE0" w:rsidRPr="008C37B6">
              <w:rPr>
                <w:sz w:val="24"/>
                <w:szCs w:val="24"/>
              </w:rPr>
              <w:t xml:space="preserve">.26 – </w:t>
            </w:r>
            <w:r>
              <w:rPr>
                <w:sz w:val="24"/>
                <w:szCs w:val="24"/>
              </w:rPr>
              <w:t>30</w:t>
            </w:r>
            <w:r w:rsidRPr="00825D6C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Pr="00825D6C">
              <w:rPr>
                <w:sz w:val="24"/>
                <w:szCs w:val="24"/>
              </w:rPr>
              <w:t>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648C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проведён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276C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460718FE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A046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Разработка спецификаций проектируемо</w:t>
            </w:r>
            <w:r>
              <w:rPr>
                <w:sz w:val="24"/>
                <w:szCs w:val="24"/>
              </w:rPr>
              <w:t>й ИС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8BA6" w14:textId="177F3337" w:rsidR="001C7DE0" w:rsidRPr="00307089" w:rsidRDefault="00825D6C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1C7DE0" w:rsidRPr="00307089">
              <w:rPr>
                <w:sz w:val="24"/>
                <w:szCs w:val="24"/>
              </w:rPr>
              <w:t>.0</w:t>
            </w:r>
            <w:r w:rsidR="001C7DE0">
              <w:rPr>
                <w:sz w:val="24"/>
                <w:szCs w:val="24"/>
              </w:rPr>
              <w:t>2</w:t>
            </w:r>
            <w:r w:rsidR="001C7DE0" w:rsidRPr="00307089">
              <w:rPr>
                <w:sz w:val="24"/>
                <w:szCs w:val="24"/>
              </w:rPr>
              <w:t xml:space="preserve">.26 – </w:t>
            </w:r>
            <w:r>
              <w:rPr>
                <w:sz w:val="24"/>
                <w:szCs w:val="24"/>
              </w:rPr>
              <w:t>2</w:t>
            </w:r>
            <w:r w:rsidR="00B84797">
              <w:rPr>
                <w:sz w:val="24"/>
                <w:szCs w:val="24"/>
              </w:rPr>
              <w:t>7</w:t>
            </w:r>
            <w:r w:rsidR="001C7DE0" w:rsidRPr="00307089">
              <w:rPr>
                <w:sz w:val="24"/>
                <w:szCs w:val="24"/>
              </w:rPr>
              <w:t>.0</w:t>
            </w:r>
            <w:r w:rsidR="00B84797">
              <w:rPr>
                <w:sz w:val="24"/>
                <w:szCs w:val="24"/>
              </w:rPr>
              <w:t>4</w:t>
            </w:r>
            <w:r w:rsidR="001C7DE0" w:rsidRPr="008C37B6">
              <w:rPr>
                <w:sz w:val="24"/>
                <w:szCs w:val="24"/>
              </w:rPr>
              <w:t>.</w:t>
            </w:r>
            <w:r w:rsidR="001C7DE0"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40A4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Разработаны </w:t>
            </w:r>
            <w:proofErr w:type="gramStart"/>
            <w:r>
              <w:rPr>
                <w:sz w:val="24"/>
                <w:szCs w:val="24"/>
              </w:rPr>
              <w:t>спецификации</w:t>
            </w:r>
            <w:proofErr w:type="gramEnd"/>
            <w:r>
              <w:rPr>
                <w:sz w:val="24"/>
                <w:szCs w:val="24"/>
              </w:rPr>
              <w:t xml:space="preserve"> проектируемой ИС, определены её базовые возможности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852E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1B495172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B07A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 xml:space="preserve">Реализация модулей </w:t>
            </w:r>
            <w:r>
              <w:rPr>
                <w:sz w:val="24"/>
                <w:szCs w:val="24"/>
              </w:rPr>
              <w:t>ИС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1349" w14:textId="5DE43DB6" w:rsidR="001C7DE0" w:rsidRPr="00307089" w:rsidRDefault="00825D6C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1C7DE0" w:rsidRPr="00307089">
              <w:rPr>
                <w:sz w:val="24"/>
                <w:szCs w:val="24"/>
              </w:rPr>
              <w:t>.0</w:t>
            </w:r>
            <w:r w:rsidR="001C7DE0">
              <w:rPr>
                <w:sz w:val="24"/>
                <w:szCs w:val="24"/>
              </w:rPr>
              <w:t>3</w:t>
            </w:r>
            <w:r w:rsidR="001C7DE0" w:rsidRPr="008C37B6">
              <w:rPr>
                <w:sz w:val="24"/>
                <w:szCs w:val="24"/>
              </w:rPr>
              <w:t>.</w:t>
            </w:r>
            <w:r w:rsidR="001C7DE0" w:rsidRPr="00307089">
              <w:rPr>
                <w:sz w:val="24"/>
                <w:szCs w:val="24"/>
              </w:rPr>
              <w:t>26</w:t>
            </w:r>
            <w:r w:rsidR="001C7DE0">
              <w:rPr>
                <w:sz w:val="24"/>
                <w:szCs w:val="24"/>
              </w:rPr>
              <w:t xml:space="preserve"> </w:t>
            </w:r>
            <w:r w:rsidR="001C7DE0" w:rsidRPr="00307089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01.06.26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9EA0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Базовые возможности ИС реализованы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486C" w14:textId="77777777" w:rsidR="001C7DE0" w:rsidRPr="0030708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25D6C" w:rsidRPr="00A66844" w14:paraId="50326C0A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2078" w14:textId="56D7B1E8" w:rsidR="00825D6C" w:rsidRPr="00307089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Проектирование базы данных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56DC" w14:textId="53E2C6D0" w:rsidR="00825D6C" w:rsidRDefault="00825D6C" w:rsidP="00825D6C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Pr="00307089">
              <w:rPr>
                <w:sz w:val="24"/>
                <w:szCs w:val="24"/>
              </w:rPr>
              <w:t xml:space="preserve">.03.26 – </w:t>
            </w:r>
            <w:r w:rsidR="00B84797">
              <w:rPr>
                <w:sz w:val="24"/>
                <w:szCs w:val="24"/>
              </w:rPr>
              <w:t>27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4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29C3" w14:textId="0AC17FF4" w:rsidR="00825D6C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Определены основные сущности и их атрибуты предметной области, необходимых для хранения и непрерывного доступа, построены логическая и физическая модели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F0A2" w14:textId="77777777" w:rsidR="00825D6C" w:rsidRPr="00307089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25D6C" w:rsidRPr="00A66844" w14:paraId="4144168C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3FC7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Демонстрация прототипа системы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AC6D" w14:textId="628100BA" w:rsidR="00825D6C" w:rsidRPr="008C37B6" w:rsidRDefault="00D2350F" w:rsidP="00825D6C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825D6C" w:rsidRPr="00825D6C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4</w:t>
            </w:r>
            <w:r w:rsidR="00825D6C" w:rsidRPr="00825D6C">
              <w:rPr>
                <w:sz w:val="24"/>
                <w:szCs w:val="24"/>
              </w:rPr>
              <w:t xml:space="preserve">.26 – </w:t>
            </w:r>
            <w:r>
              <w:rPr>
                <w:sz w:val="24"/>
                <w:szCs w:val="24"/>
              </w:rPr>
              <w:t>04</w:t>
            </w:r>
            <w:r w:rsidR="00825D6C" w:rsidRPr="00825D6C">
              <w:rPr>
                <w:sz w:val="24"/>
                <w:szCs w:val="24"/>
              </w:rPr>
              <w:t>.05.26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CA75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 xml:space="preserve">Продемонстрирован прототип </w:t>
            </w:r>
            <w:r>
              <w:rPr>
                <w:sz w:val="24"/>
                <w:szCs w:val="24"/>
              </w:rPr>
              <w:t xml:space="preserve">ИС </w:t>
            </w:r>
            <w:r w:rsidRPr="008C37B6">
              <w:rPr>
                <w:sz w:val="24"/>
                <w:szCs w:val="24"/>
              </w:rPr>
              <w:t>и приняты рекомендации по доработке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C3D3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671EAB5D" w14:textId="77777777" w:rsidR="001C7DE0" w:rsidRDefault="001C7DE0" w:rsidP="001C7DE0">
      <w:pPr>
        <w:jc w:val="right"/>
        <w:rPr>
          <w:rFonts w:eastAsia="Calibri"/>
        </w:rPr>
      </w:pPr>
      <w:r>
        <w:rPr>
          <w:rFonts w:eastAsia="Calibri"/>
        </w:rPr>
        <w:lastRenderedPageBreak/>
        <w:t>Продолжение табл. П1.2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9"/>
        <w:gridCol w:w="1417"/>
        <w:gridCol w:w="4042"/>
        <w:gridCol w:w="1480"/>
      </w:tblGrid>
      <w:tr w:rsidR="001C7DE0" w:rsidRPr="001C5E84" w14:paraId="31E8E29C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EB53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8F25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3690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0E06" w14:textId="77777777" w:rsidR="001C7DE0" w:rsidRPr="001C5E84" w:rsidRDefault="001C7DE0" w:rsidP="000D58A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25D6C" w:rsidRPr="008C37B6" w14:paraId="4E97ABEB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39C3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Тестирование и отладка ПО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C56F" w14:textId="4547830E" w:rsidR="00825D6C" w:rsidRPr="008C37B6" w:rsidRDefault="00D2350F" w:rsidP="00825D6C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825D6C" w:rsidRPr="00825D6C">
              <w:rPr>
                <w:sz w:val="24"/>
                <w:szCs w:val="24"/>
              </w:rPr>
              <w:t>.05.26 – 22.06.26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F3C4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61C6" w14:textId="77777777" w:rsidR="00825D6C" w:rsidRPr="008C37B6" w:rsidRDefault="00825D6C" w:rsidP="00825D6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8C37B6" w14:paraId="2AD6813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2FB0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Демонстрация системы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3A31" w14:textId="5328AAC2" w:rsidR="001C7DE0" w:rsidRPr="008C37B6" w:rsidRDefault="00A02927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t xml:space="preserve"> </w:t>
            </w:r>
            <w:r w:rsidRPr="001C5E84">
              <w:rPr>
                <w:sz w:val="24"/>
                <w:szCs w:val="24"/>
              </w:rPr>
              <w:t xml:space="preserve">– </w:t>
            </w:r>
            <w:r w:rsidRPr="00C97470">
              <w:rPr>
                <w:sz w:val="24"/>
                <w:szCs w:val="24"/>
              </w:rPr>
              <w:t>2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.0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600B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 xml:space="preserve">Итоговая </w:t>
            </w:r>
            <w:r>
              <w:rPr>
                <w:sz w:val="24"/>
                <w:szCs w:val="24"/>
              </w:rPr>
              <w:t>ИС</w:t>
            </w:r>
            <w:r w:rsidRPr="008C37B6">
              <w:rPr>
                <w:sz w:val="24"/>
                <w:szCs w:val="24"/>
              </w:rPr>
              <w:t xml:space="preserve"> продемонстрирована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2B3D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8C37B6" w14:paraId="6E96D016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6AA8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16CE6">
              <w:rPr>
                <w:sz w:val="24"/>
                <w:szCs w:val="24"/>
              </w:rPr>
              <w:t>Расчёт технико-экономических показателей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5C70" w14:textId="162BC115" w:rsidR="001C7DE0" w:rsidRPr="008C37B6" w:rsidRDefault="001C7DE0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02927">
              <w:rPr>
                <w:sz w:val="24"/>
                <w:szCs w:val="24"/>
              </w:rPr>
              <w:t>8</w:t>
            </w:r>
            <w:r w:rsidRPr="00307089">
              <w:rPr>
                <w:sz w:val="24"/>
                <w:szCs w:val="24"/>
              </w:rPr>
              <w:t>.0</w:t>
            </w:r>
            <w:r w:rsidR="00A02927"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t xml:space="preserve"> </w:t>
            </w:r>
            <w:r w:rsidRPr="001C5E84">
              <w:rPr>
                <w:sz w:val="24"/>
                <w:szCs w:val="24"/>
              </w:rPr>
              <w:t xml:space="preserve">– </w:t>
            </w:r>
            <w:r w:rsidRPr="00C97470">
              <w:rPr>
                <w:sz w:val="24"/>
                <w:szCs w:val="24"/>
              </w:rPr>
              <w:t>2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.0</w:t>
            </w:r>
            <w:r w:rsidR="00D2350F">
              <w:rPr>
                <w:sz w:val="24"/>
                <w:szCs w:val="24"/>
              </w:rPr>
              <w:t>5</w:t>
            </w:r>
            <w:r w:rsidRPr="00C97470">
              <w:rPr>
                <w:sz w:val="24"/>
                <w:szCs w:val="24"/>
              </w:rPr>
              <w:t>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1160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Расчёт проведён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74CD" w14:textId="77777777" w:rsidR="001C7DE0" w:rsidRPr="008C37B6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635E59" w14:paraId="7A7C8C74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C053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Прохождение нормоконтроля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EC05" w14:textId="34F64FD4" w:rsidR="001C7DE0" w:rsidRPr="00635E59" w:rsidRDefault="00A02927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01.06.26</w:t>
            </w:r>
            <w:r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20.06.26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25AAE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Нормоконтроль </w:t>
            </w:r>
            <w:proofErr w:type="spellStart"/>
            <w:r>
              <w:rPr>
                <w:sz w:val="24"/>
                <w:szCs w:val="24"/>
              </w:rPr>
              <w:t>пройден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7709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1C5E84" w14:paraId="23869E3D" w14:textId="77777777" w:rsidTr="00D2350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2578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32A8" w14:textId="1EB7A9D6" w:rsidR="001C7DE0" w:rsidRPr="00635E59" w:rsidRDefault="00A02927" w:rsidP="000D58A2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C43B38">
              <w:rPr>
                <w:sz w:val="24"/>
                <w:szCs w:val="24"/>
              </w:rPr>
              <w:t>09.02.26 – 2</w:t>
            </w:r>
            <w:r>
              <w:rPr>
                <w:sz w:val="24"/>
                <w:szCs w:val="24"/>
              </w:rPr>
              <w:t>2</w:t>
            </w:r>
            <w:r w:rsidRPr="00C43B38">
              <w:rPr>
                <w:sz w:val="24"/>
                <w:szCs w:val="24"/>
              </w:rPr>
              <w:t>.06.26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0424" w14:textId="77777777" w:rsidR="001C7DE0" w:rsidRPr="00635E59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99E5" w14:textId="77777777" w:rsidR="001C7DE0" w:rsidRPr="001C5E84" w:rsidRDefault="001C7DE0" w:rsidP="000D58A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7E715EE7" w14:textId="77777777" w:rsidR="001C7DE0" w:rsidRDefault="001C7DE0" w:rsidP="001C7DE0">
      <w:pPr>
        <w:rPr>
          <w:rFonts w:eastAsia="Calibri"/>
        </w:rPr>
      </w:pPr>
    </w:p>
    <w:p w14:paraId="5E52AE77" w14:textId="77777777" w:rsidR="001C7DE0" w:rsidRPr="00A66844" w:rsidRDefault="001C7DE0" w:rsidP="001C7DE0">
      <w:r>
        <w:t xml:space="preserve">6. </w:t>
      </w:r>
      <w:r w:rsidRPr="00A66844">
        <w:t>Порядок контроля и приёмки</w:t>
      </w:r>
    </w:p>
    <w:p w14:paraId="24FBF076" w14:textId="4E506CE9" w:rsidR="001C7DE0" w:rsidRPr="00A66844" w:rsidRDefault="001C7DE0" w:rsidP="001C7DE0">
      <w:r>
        <w:t xml:space="preserve">Установлены следующие </w:t>
      </w:r>
      <w:r w:rsidRPr="00C5251F">
        <w:t xml:space="preserve">контрольные сроки сдачи </w:t>
      </w:r>
      <w:r w:rsidR="00335DB1">
        <w:t>выпускной квалификационной работы</w:t>
      </w:r>
      <w:r>
        <w:t xml:space="preserve"> с учётом рабочего распорядка научного руководителя (</w:t>
      </w:r>
      <w:r w:rsidRPr="00A66844">
        <w:t>табл. П1.3</w:t>
      </w:r>
      <w:r>
        <w:t>)</w:t>
      </w:r>
      <w:r w:rsidRPr="00A66844">
        <w:t>.</w:t>
      </w:r>
    </w:p>
    <w:p w14:paraId="7044A18D" w14:textId="77777777" w:rsidR="001C7DE0" w:rsidRPr="00A66844" w:rsidRDefault="001C7DE0" w:rsidP="001C7DE0">
      <w:pPr>
        <w:ind w:firstLine="0"/>
        <w:jc w:val="right"/>
      </w:pPr>
      <w:r w:rsidRPr="00A66844">
        <w:t>Таблица П1.3</w:t>
      </w:r>
    </w:p>
    <w:p w14:paraId="13F69164" w14:textId="77777777" w:rsidR="001C7DE0" w:rsidRPr="00A66844" w:rsidRDefault="001C7DE0" w:rsidP="001C7DE0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234"/>
        <w:gridCol w:w="1581"/>
        <w:gridCol w:w="2421"/>
        <w:gridCol w:w="2392"/>
      </w:tblGrid>
      <w:tr w:rsidR="001C7DE0" w:rsidRPr="00A66844" w14:paraId="2F6F40D5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463D8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75E75059" w14:textId="77777777" w:rsidR="001C7DE0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</w:t>
            </w:r>
          </w:p>
          <w:p w14:paraId="46026257" w14:textId="2CBAF6F9" w:rsidR="001C7DE0" w:rsidRPr="001C5E84" w:rsidRDefault="00335DB1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335DB1">
              <w:rPr>
                <w:sz w:val="24"/>
                <w:szCs w:val="24"/>
              </w:rPr>
              <w:t>выпускной квалификационной работы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6EC2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213CE970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22D0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3D485716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B273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426795E2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1AEDCA1B" w14:textId="77777777" w:rsidR="001C7DE0" w:rsidRPr="001C5E84" w:rsidRDefault="001C7DE0" w:rsidP="000D58A2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контрольного этапа</w:t>
            </w:r>
          </w:p>
        </w:tc>
      </w:tr>
      <w:tr w:rsidR="001C7DE0" w:rsidRPr="00A66844" w14:paraId="1C796933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6E8BE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B829" w14:textId="77777777" w:rsidR="001C7DE0" w:rsidRPr="001C5E84" w:rsidRDefault="001C7DE0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4CF64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08A5" w14:textId="77777777" w:rsidR="001C7DE0" w:rsidRPr="00591107" w:rsidRDefault="001C7DE0" w:rsidP="000D58A2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C7DE0" w:rsidRPr="00A66844" w14:paraId="25E00642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9966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 требований и спецификаций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D005" w14:textId="4A6A9518" w:rsidR="001C7DE0" w:rsidRPr="001C5E84" w:rsidRDefault="00B84797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4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344D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и спецификации приняты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1156" w14:textId="77777777" w:rsidR="001C7DE0" w:rsidRDefault="001C7DE0" w:rsidP="000D58A2">
            <w:pPr>
              <w:ind w:firstLine="0"/>
              <w:jc w:val="left"/>
              <w:rPr>
                <w:i/>
                <w:iCs/>
                <w:sz w:val="20"/>
                <w:szCs w:val="20"/>
                <w:highlight w:val="yellow"/>
              </w:rPr>
            </w:pPr>
          </w:p>
        </w:tc>
      </w:tr>
      <w:tr w:rsidR="001C7DE0" w:rsidRPr="00A66844" w14:paraId="2669C177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D44A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Показ проекта базы данных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EB34" w14:textId="6F917869" w:rsidR="001C7DE0" w:rsidRPr="00307089" w:rsidRDefault="00B84797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9B326D" w:rsidRPr="00307089">
              <w:rPr>
                <w:sz w:val="24"/>
                <w:szCs w:val="24"/>
              </w:rPr>
              <w:t>.0</w:t>
            </w:r>
            <w:r w:rsidR="009B326D">
              <w:rPr>
                <w:sz w:val="24"/>
                <w:szCs w:val="24"/>
              </w:rPr>
              <w:t>4</w:t>
            </w:r>
            <w:r w:rsidR="009B326D" w:rsidRPr="008C37B6">
              <w:rPr>
                <w:sz w:val="24"/>
                <w:szCs w:val="24"/>
              </w:rPr>
              <w:t>.</w:t>
            </w:r>
            <w:r w:rsidR="009B326D">
              <w:rPr>
                <w:sz w:val="24"/>
                <w:szCs w:val="24"/>
              </w:rPr>
              <w:t>20</w:t>
            </w:r>
            <w:r w:rsidR="009B326D" w:rsidRPr="00307089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1F4F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Проект базы данных утверждён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BF04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39A3C473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B0DF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Показ прототипа информационной системы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2F28" w14:textId="72511D07" w:rsidR="001C7DE0" w:rsidRPr="00307089" w:rsidRDefault="009B326D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825D6C">
              <w:rPr>
                <w:sz w:val="24"/>
                <w:szCs w:val="24"/>
              </w:rPr>
              <w:t>.05.</w:t>
            </w:r>
            <w:r>
              <w:rPr>
                <w:sz w:val="24"/>
                <w:szCs w:val="24"/>
              </w:rPr>
              <w:t>20</w:t>
            </w:r>
            <w:r w:rsidRPr="00825D6C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EAB2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Прототип существует, рекомендации предложены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8E59" w14:textId="77777777" w:rsidR="001C7DE0" w:rsidRPr="00307089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5C3AB8E4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3AA1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Демонстрация</w:t>
            </w:r>
            <w:r>
              <w:rPr>
                <w:sz w:val="24"/>
                <w:szCs w:val="24"/>
              </w:rPr>
              <w:t xml:space="preserve"> итоговой информационной системы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1DEF" w14:textId="0C5A0C62" w:rsidR="001C7DE0" w:rsidRPr="001C5E84" w:rsidRDefault="001C7DE0" w:rsidP="000D58A2">
            <w:pPr>
              <w:ind w:firstLine="0"/>
              <w:jc w:val="righ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2</w:t>
            </w:r>
            <w:r w:rsidR="00D2350F"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.0</w:t>
            </w:r>
            <w:r w:rsidR="00D2350F">
              <w:rPr>
                <w:sz w:val="24"/>
                <w:szCs w:val="24"/>
              </w:rPr>
              <w:t>5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8C37B6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45CD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Рекомендации внесены, итоговая информационная система</w:t>
            </w:r>
            <w:r w:rsidRPr="001C5E84">
              <w:rPr>
                <w:sz w:val="24"/>
                <w:szCs w:val="24"/>
              </w:rPr>
              <w:t xml:space="preserve"> принят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7321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150F461E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DF10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59A9" w14:textId="4B6F1A08" w:rsidR="001C7DE0" w:rsidRPr="001C5E84" w:rsidRDefault="001C7DE0" w:rsidP="000D58A2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</w:t>
            </w:r>
            <w:r w:rsidR="00D2350F">
              <w:rPr>
                <w:sz w:val="24"/>
                <w:szCs w:val="24"/>
              </w:rPr>
              <w:t>6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4AA3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296E" w14:textId="77777777" w:rsidR="001C7DE0" w:rsidRPr="001C5E84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7DE0" w:rsidRPr="00A66844" w14:paraId="444B67AA" w14:textId="77777777" w:rsidTr="000D58A2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A89F" w14:textId="7C71BFFD" w:rsidR="001C7DE0" w:rsidRPr="00C97470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 xml:space="preserve">Защита </w:t>
            </w:r>
            <w:r w:rsidR="00D2350F">
              <w:rPr>
                <w:sz w:val="24"/>
                <w:szCs w:val="24"/>
              </w:rPr>
              <w:t>выпускной квалификационной работы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8653" w14:textId="55C80094" w:rsidR="001C7DE0" w:rsidRPr="00C97470" w:rsidRDefault="00D2350F" w:rsidP="000D58A2">
            <w:pPr>
              <w:ind w:firstLine="0"/>
              <w:jc w:val="right"/>
              <w:rPr>
                <w:sz w:val="24"/>
                <w:szCs w:val="24"/>
              </w:rPr>
            </w:pPr>
            <w:r w:rsidRPr="00C43B38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  <w:r w:rsidRPr="00C43B38">
              <w:rPr>
                <w:sz w:val="24"/>
                <w:szCs w:val="24"/>
              </w:rPr>
              <w:t>.06.</w:t>
            </w:r>
            <w:r>
              <w:rPr>
                <w:sz w:val="24"/>
                <w:szCs w:val="24"/>
              </w:rPr>
              <w:t>20</w:t>
            </w:r>
            <w:r w:rsidRPr="00C43B38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3D839" w14:textId="1B29FC11" w:rsidR="001C7DE0" w:rsidRPr="00C97470" w:rsidRDefault="00D2350F" w:rsidP="000D58A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Выпускная квалификационная работа</w:t>
            </w:r>
            <w:r w:rsidR="001C7DE0" w:rsidRPr="00C97470">
              <w:rPr>
                <w:sz w:val="24"/>
                <w:szCs w:val="24"/>
              </w:rPr>
              <w:t xml:space="preserve"> защищ</w:t>
            </w:r>
            <w:r>
              <w:rPr>
                <w:sz w:val="24"/>
                <w:szCs w:val="24"/>
              </w:rPr>
              <w:t>е</w:t>
            </w:r>
            <w:r w:rsidR="001C7DE0" w:rsidRPr="00C97470">
              <w:rPr>
                <w:sz w:val="24"/>
                <w:szCs w:val="24"/>
              </w:rPr>
              <w:t>н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D3C7" w14:textId="77777777" w:rsidR="001C7DE0" w:rsidRPr="00C97470" w:rsidRDefault="001C7DE0" w:rsidP="000D58A2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38F13FF9" w14:textId="77777777" w:rsidR="00A10ABA" w:rsidRDefault="00A10ABA">
      <w:pPr>
        <w:jc w:val="left"/>
      </w:pPr>
      <w:r>
        <w:br w:type="page"/>
      </w:r>
    </w:p>
    <w:p w14:paraId="3989783C" w14:textId="0E2A36EA" w:rsidR="00A10ABA" w:rsidRDefault="006219D3" w:rsidP="006219D3">
      <w:pPr>
        <w:pStyle w:val="a0"/>
      </w:pPr>
      <w:bookmarkStart w:id="44" w:name="_Toc230338133"/>
      <w:r>
        <w:lastRenderedPageBreak/>
        <w:t xml:space="preserve">. </w:t>
      </w:r>
      <w:r w:rsidR="00A10ABA">
        <w:t>Текст программы</w:t>
      </w:r>
      <w:bookmarkEnd w:id="4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F5B35" w14:paraId="5317D1E2" w14:textId="77777777" w:rsidTr="002F5B35">
        <w:tc>
          <w:tcPr>
            <w:tcW w:w="9628" w:type="dxa"/>
          </w:tcPr>
          <w:p w14:paraId="29203A10" w14:textId="693A9E05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mod hotkey;</w:t>
            </w:r>
          </w:p>
          <w:p w14:paraId="5460484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mod result;</w:t>
            </w:r>
          </w:p>
          <w:p w14:paraId="0CC1F58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mod status;</w:t>
            </w:r>
          </w:p>
          <w:p w14:paraId="07F43FA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mod task;</w:t>
            </w:r>
          </w:p>
          <w:p w14:paraId="37A7FFEA" w14:textId="08CD17F0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>mod title;</w:t>
            </w:r>
          </w:p>
          <w:p w14:paraId="4311854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hotkey::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HotkeyBar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1233DE4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result::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ResultBlock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6AE1F9B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status::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StatusBlock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7A35D1B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task::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TaskBlock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1DC19762" w14:textId="3F1BF7C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title::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TitleBar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7A8DB023" w14:textId="371E3269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use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task::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Task;</w:t>
            </w:r>
          </w:p>
          <w:p w14:paraId="28AB25C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Frame;</w:t>
            </w:r>
          </w:p>
          <w:p w14:paraId="30A94B99" w14:textId="6DF6FB93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layout::{Constraint, Direction, Layout};</w:t>
            </w:r>
          </w:p>
          <w:p w14:paraId="69C5EF5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App {</w:t>
            </w:r>
          </w:p>
          <w:p w14:paraId="697BD6B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exe_path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 String,</w:t>
            </w:r>
          </w:p>
          <w:p w14:paraId="4EE9ED5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block_task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7F433D4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block_result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ResultBlock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5191E33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block_status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36891917" w14:textId="2EFE545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449465D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App {</w:t>
            </w:r>
          </w:p>
          <w:p w14:paraId="0C13C4D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draw(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self, f: &amp;mut Frame, mission: String) {</w:t>
            </w:r>
          </w:p>
          <w:p w14:paraId="6D726C5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chunks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Layout::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</w:t>
            </w:r>
          </w:p>
          <w:p w14:paraId="59B39E2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.direction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(Direction::Vertical)</w:t>
            </w:r>
          </w:p>
          <w:p w14:paraId="5AC6EF8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.constraints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([</w:t>
            </w:r>
          </w:p>
          <w:p w14:paraId="1CE09C3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Constraint::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Length(3), // Title bar</w:t>
            </w:r>
          </w:p>
          <w:p w14:paraId="6FD6837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Constraint::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Length(3), // Hotkey bar</w:t>
            </w:r>
          </w:p>
          <w:p w14:paraId="137F162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Constraint::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Length(3), // Hotkey bar</w:t>
            </w:r>
          </w:p>
          <w:p w14:paraId="0D816B1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Constraint::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Min(10),   // Main content</w:t>
            </w:r>
          </w:p>
          <w:p w14:paraId="38F5856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Constraint::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Length(3), // Status bar</w:t>
            </w:r>
          </w:p>
          <w:p w14:paraId="3E0AAD0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])</w:t>
            </w:r>
          </w:p>
          <w:p w14:paraId="343FD2DB" w14:textId="101E9192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.split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f.area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());</w:t>
            </w:r>
          </w:p>
          <w:p w14:paraId="0F88ECE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TitleBar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draw(f, &amp;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self.exe_path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 chunks[0]);</w:t>
            </w:r>
          </w:p>
          <w:p w14:paraId="0D8ECA51" w14:textId="1C80B14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HotkeyBar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draw(f, chunks[1], chunks[2]);</w:t>
            </w:r>
          </w:p>
          <w:p w14:paraId="6CA1A046" w14:textId="4D67C023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main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Layout::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default().direction(Direction::Horizontal)</w:t>
            </w:r>
          </w:p>
          <w:p w14:paraId="0F8E840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.constraints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([Constraint::Percentage(35), Constraint::Fill(1)])</w:t>
            </w:r>
          </w:p>
          <w:p w14:paraId="4AFE5455" w14:textId="7FC34329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.split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(chunks[3]);</w:t>
            </w:r>
          </w:p>
          <w:p w14:paraId="19F6245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self.block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_task.draw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(f, main[0]);</w:t>
            </w:r>
          </w:p>
          <w:p w14:paraId="12DBC5F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self.block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_result.draw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(f, main[1]);</w:t>
            </w:r>
          </w:p>
          <w:p w14:paraId="1446515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self.block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_status.draw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(f, chunks[4], mission);</w:t>
            </w:r>
          </w:p>
          <w:p w14:paraId="68AB9B2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36034560" w14:textId="00F473C9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368937F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Default for App {</w:t>
            </w:r>
          </w:p>
          <w:p w14:paraId="49359CA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default(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) -&gt; Self {</w:t>
            </w:r>
          </w:p>
          <w:p w14:paraId="28C7B84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exe_path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env::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current_exe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</w:t>
            </w:r>
          </w:p>
          <w:p w14:paraId="54F1A253" w14:textId="4B92840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unwrap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_or_else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(|_| std::path::PathBuf::from("unknown")).to_string_lossy().to_string();</w:t>
            </w:r>
          </w:p>
          <w:p w14:paraId="54ED22C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 {</w:t>
            </w:r>
          </w:p>
          <w:p w14:paraId="285C9B0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exe_path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03B3B70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block_task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Default::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default(),</w:t>
            </w:r>
          </w:p>
          <w:p w14:paraId="20825C5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block_result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Default::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default(),</w:t>
            </w:r>
          </w:p>
          <w:p w14:paraId="441C6D2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block_status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Default::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default(),</w:t>
            </w:r>
          </w:p>
          <w:p w14:paraId="1194A0A7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0DE3E995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 xml:space="preserve">    }</w:t>
            </w:r>
          </w:p>
          <w:p w14:paraId="3FE20C9A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1B43717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Frame;</w:t>
            </w:r>
          </w:p>
          <w:p w14:paraId="0563F7C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prelude::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6724A30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style::{Color, Style};</w:t>
            </w:r>
          </w:p>
          <w:p w14:paraId="038FC77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text::{Line, Span};</w:t>
            </w:r>
          </w:p>
          <w:p w14:paraId="7460EC9F" w14:textId="08AF83D1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widgets::{Block, Borders, Paragraph};</w:t>
            </w:r>
          </w:p>
          <w:p w14:paraId="70737179" w14:textId="3E66CC11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struct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HotkeyBar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17D5261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HotkeyBar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6723395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draw(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f: &amp;mut Frame,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chunk_top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chunk_down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 {</w:t>
            </w:r>
          </w:p>
          <w:p w14:paraId="4D5C8C0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system_hotkeys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  <w:proofErr w:type="gramEnd"/>
          </w:p>
          <w:p w14:paraId="72751AA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Ctrl+O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r w:rsidRPr="008433C7">
              <w:rPr>
                <w:sz w:val="16"/>
                <w:szCs w:val="16"/>
              </w:rPr>
              <w:t>Добавить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задачу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(Color::Green)),</w:t>
            </w:r>
          </w:p>
          <w:p w14:paraId="118C22E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| "),</w:t>
            </w:r>
          </w:p>
          <w:p w14:paraId="4824C90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Ctrl+P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r w:rsidRPr="008433C7">
              <w:rPr>
                <w:sz w:val="16"/>
                <w:szCs w:val="16"/>
              </w:rPr>
              <w:t>Загрузить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(Color::Cyan)),</w:t>
            </w:r>
          </w:p>
          <w:p w14:paraId="4640A65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| "),</w:t>
            </w:r>
          </w:p>
          <w:p w14:paraId="393B776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Ctrl+Space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r w:rsidRPr="008433C7">
              <w:rPr>
                <w:sz w:val="16"/>
                <w:szCs w:val="16"/>
              </w:rPr>
              <w:t>Старт</w:t>
            </w:r>
            <w:r w:rsidRPr="008433C7">
              <w:rPr>
                <w:sz w:val="16"/>
                <w:szCs w:val="16"/>
                <w:lang w:val="en-US"/>
              </w:rPr>
              <w:t>/</w:t>
            </w:r>
            <w:r w:rsidRPr="008433C7">
              <w:rPr>
                <w:sz w:val="16"/>
                <w:szCs w:val="16"/>
              </w:rPr>
              <w:t>Стоп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(Color::Green)),</w:t>
            </w:r>
          </w:p>
          <w:p w14:paraId="395FC1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| "),</w:t>
            </w:r>
          </w:p>
          <w:p w14:paraId="298FD9C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Ctrl+Z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r w:rsidRPr="008433C7">
              <w:rPr>
                <w:sz w:val="16"/>
                <w:szCs w:val="16"/>
              </w:rPr>
              <w:t>Отмена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(Color::Yellow)),</w:t>
            </w:r>
          </w:p>
          <w:p w14:paraId="0EA214D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| "),</w:t>
            </w:r>
          </w:p>
          <w:p w14:paraId="7B0721E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Ctrl+Y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r w:rsidRPr="008433C7">
              <w:rPr>
                <w:sz w:val="16"/>
                <w:szCs w:val="16"/>
              </w:rPr>
              <w:t>Повтор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(Color::Yellow)),</w:t>
            </w:r>
          </w:p>
          <w:p w14:paraId="5BAC568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| "),</w:t>
            </w:r>
          </w:p>
          <w:p w14:paraId="7D819C4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Ctrl+Q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r w:rsidRPr="008433C7">
              <w:rPr>
                <w:sz w:val="16"/>
                <w:szCs w:val="16"/>
              </w:rPr>
              <w:t>Выйти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(Color::Red)),</w:t>
            </w:r>
          </w:p>
          <w:p w14:paraId="7E86D1D2" w14:textId="72F50FA9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];</w:t>
            </w:r>
          </w:p>
          <w:p w14:paraId="152C653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footer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Paragraph::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new(Line::from(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system_hotkeys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)).block(</w:t>
            </w:r>
          </w:p>
          <w:p w14:paraId="6332E50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Block::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</w:t>
            </w:r>
          </w:p>
          <w:p w14:paraId="32897B1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.borders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(Borders::ALL)</w:t>
            </w:r>
          </w:p>
          <w:p w14:paraId="5F44D02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.title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(" </w:t>
            </w:r>
            <w:r w:rsidRPr="008433C7">
              <w:rPr>
                <w:sz w:val="16"/>
                <w:szCs w:val="16"/>
              </w:rPr>
              <w:t>Операции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6DF1CF4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border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_style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DarkGray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))</w:t>
            </w:r>
          </w:p>
          <w:p w14:paraId="70AA3E6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.style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(Color::Black).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(Color::White)),</w:t>
            </w:r>
          </w:p>
          <w:p w14:paraId="05BF4F27" w14:textId="4EF6F3D5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174C482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mode_hotkeys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  <w:proofErr w:type="gramEnd"/>
          </w:p>
          <w:p w14:paraId="6479213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styled("1: </w:t>
            </w:r>
            <w:r w:rsidRPr="008433C7">
              <w:rPr>
                <w:sz w:val="16"/>
                <w:szCs w:val="16"/>
              </w:rPr>
              <w:t>Создание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(Color::Blue)),</w:t>
            </w:r>
          </w:p>
          <w:p w14:paraId="15FB158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 "),</w:t>
            </w:r>
          </w:p>
          <w:p w14:paraId="5C76269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styled("2: </w:t>
            </w:r>
            <w:r w:rsidRPr="008433C7">
              <w:rPr>
                <w:sz w:val="16"/>
                <w:szCs w:val="16"/>
              </w:rPr>
              <w:t>Пересоздание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(Color::Cyan)),</w:t>
            </w:r>
          </w:p>
          <w:p w14:paraId="3BB2AE4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 "),</w:t>
            </w:r>
          </w:p>
          <w:p w14:paraId="50D450E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styled("3: </w:t>
            </w:r>
            <w:r w:rsidRPr="008433C7">
              <w:rPr>
                <w:sz w:val="16"/>
                <w:szCs w:val="16"/>
              </w:rPr>
              <w:t>Сравнение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(Color::Magenta)),</w:t>
            </w:r>
          </w:p>
          <w:p w14:paraId="7C2F89F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raw("  "),</w:t>
            </w:r>
          </w:p>
          <w:p w14:paraId="46CD052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//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styled("4: </w:t>
            </w:r>
            <w:r w:rsidRPr="008433C7">
              <w:rPr>
                <w:sz w:val="16"/>
                <w:szCs w:val="16"/>
              </w:rPr>
              <w:t>Полный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цикл</w:t>
            </w:r>
            <w:r w:rsidRPr="008433C7">
              <w:rPr>
                <w:sz w:val="16"/>
                <w:szCs w:val="16"/>
                <w:lang w:val="en-US"/>
              </w:rPr>
              <w:t>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(Color::Magenta)),</w:t>
            </w:r>
          </w:p>
          <w:p w14:paraId="076F337E" w14:textId="441E06C8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];</w:t>
            </w:r>
          </w:p>
          <w:p w14:paraId="50172D2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modes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Paragraph::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new(Line::from(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mode_hotkeys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)).block(</w:t>
            </w:r>
          </w:p>
          <w:p w14:paraId="242D37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Block::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</w:t>
            </w:r>
          </w:p>
          <w:p w14:paraId="75BE766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.borders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(Borders::ALL)</w:t>
            </w:r>
          </w:p>
          <w:p w14:paraId="26D196A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.title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(" </w:t>
            </w:r>
            <w:r w:rsidRPr="008433C7">
              <w:rPr>
                <w:sz w:val="16"/>
                <w:szCs w:val="16"/>
              </w:rPr>
              <w:t>Режимы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работы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518E40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border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_style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DarkGray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))</w:t>
            </w:r>
          </w:p>
          <w:p w14:paraId="594CECD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.style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(Color::Black).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(Color::White)),</w:t>
            </w:r>
          </w:p>
          <w:p w14:paraId="37FC87AF" w14:textId="063897A3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6DEE15B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f.render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_widget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(footer,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chunk_top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61C4292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f.render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_widget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(modes,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chunk_down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3D6CB4EF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168D8CD6" w14:textId="7AE6E052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5120080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Frame;</w:t>
            </w:r>
          </w:p>
          <w:p w14:paraId="54E01CC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prelude::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34BDC9C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style::{Color, Style};</w:t>
            </w:r>
          </w:p>
          <w:p w14:paraId="6FF2A0F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text::{Line, Span};</w:t>
            </w:r>
          </w:p>
          <w:p w14:paraId="2F1C6256" w14:textId="2BF541B7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widgets::{Block, Borders, Paragraph, Wrap};</w:t>
            </w:r>
          </w:p>
          <w:p w14:paraId="6EF5553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#[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derive(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Default)]</w:t>
            </w:r>
          </w:p>
          <w:p w14:paraId="54D2B58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struct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ResultBlock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328B162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scroll_offset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1CDE61D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results: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&lt;String&gt;,</w:t>
            </w:r>
          </w:p>
          <w:p w14:paraId="3906C6FD" w14:textId="3645B9CA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540CAC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ResultBlock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054E2CF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draw(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&amp;mut self, f: &amp;mut Frame, chunk: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 {</w:t>
            </w:r>
          </w:p>
          <w:p w14:paraId="231F8FD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results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self.results</w:t>
            </w:r>
            <w:proofErr w:type="spellEnd"/>
            <w:proofErr w:type="gramEnd"/>
          </w:p>
          <w:p w14:paraId="0CDE06F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iter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>()</w:t>
            </w:r>
          </w:p>
          <w:p w14:paraId="3CBE261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flat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_map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(|r| {</w:t>
            </w:r>
          </w:p>
          <w:p w14:paraId="65C843E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clean_text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r</w:t>
            </w:r>
          </w:p>
          <w:p w14:paraId="4EE2D9C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.trim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()</w:t>
            </w:r>
          </w:p>
          <w:p w14:paraId="6FCA6D3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trim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_matches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('"')</w:t>
            </w:r>
          </w:p>
          <w:p w14:paraId="43CD4F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.replace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("\\\"", "\"")</w:t>
            </w:r>
          </w:p>
          <w:p w14:paraId="3670682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.replace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("\\\\", "\\")</w:t>
            </w:r>
          </w:p>
          <w:p w14:paraId="600CB70D" w14:textId="4FBA39B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.replace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("\\n", "\n");</w:t>
            </w:r>
          </w:p>
          <w:p w14:paraId="62D74FE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clean_text</w:t>
            </w:r>
            <w:proofErr w:type="spellEnd"/>
          </w:p>
          <w:p w14:paraId="792042A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.lines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()</w:t>
            </w:r>
          </w:p>
          <w:p w14:paraId="65A8F6C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.map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(|s|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s.to_string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())</w:t>
            </w:r>
          </w:p>
          <w:p w14:paraId="1E10E7E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.collect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::&lt;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&lt;String&gt;&gt;()</w:t>
            </w:r>
          </w:p>
          <w:p w14:paraId="099E0D3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})</w:t>
            </w:r>
          </w:p>
          <w:p w14:paraId="08CD5675" w14:textId="79B92B2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.collect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::&lt;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&lt;String&gt;&gt;();</w:t>
            </w:r>
          </w:p>
          <w:p w14:paraId="487A76A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final_block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Block::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</w:t>
            </w:r>
          </w:p>
          <w:p w14:paraId="1D27E98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.title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(" </w:t>
            </w:r>
            <w:r w:rsidRPr="008433C7">
              <w:rPr>
                <w:sz w:val="16"/>
                <w:szCs w:val="16"/>
              </w:rPr>
              <w:t>Финальный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результат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1F376EC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.borders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(Borders::ALL)</w:t>
            </w:r>
          </w:p>
          <w:p w14:paraId="34A0DD62" w14:textId="6024AAC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.style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(Color::Black).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(Color::White));</w:t>
            </w:r>
          </w:p>
          <w:p w14:paraId="1A59B67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visible_height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chunk.height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.saturating_sub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(2) as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7EBADA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total_lines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results.len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616EEB6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&gt;=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total_lines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total_lines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&gt; 0 {</w:t>
            </w:r>
          </w:p>
          <w:p w14:paraId="7748C42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total_lines.saturating_sub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(1);</w:t>
            </w:r>
          </w:p>
          <w:p w14:paraId="75DD47AA" w14:textId="294F3EB0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5132B6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start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29A4030D" w14:textId="774EE90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end = (start +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visible_height</w:t>
            </w:r>
            <w:proofErr w:type="spellEnd"/>
            <w:proofErr w:type="gramStart"/>
            <w:r w:rsidRPr="008433C7">
              <w:rPr>
                <w:sz w:val="16"/>
                <w:szCs w:val="16"/>
                <w:lang w:val="en-US"/>
              </w:rPr>
              <w:t>).min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total_lines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21E8551D" w14:textId="676DB894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mut lines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];</w:t>
            </w:r>
          </w:p>
          <w:p w14:paraId="6916046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results.is_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empty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) {</w:t>
            </w:r>
          </w:p>
          <w:p w14:paraId="0CB3356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lines.push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>(Line::from(Span::styled(</w:t>
            </w:r>
          </w:p>
          <w:p w14:paraId="5214E91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"</w:t>
            </w:r>
            <w:r w:rsidRPr="008433C7">
              <w:rPr>
                <w:sz w:val="16"/>
                <w:szCs w:val="16"/>
              </w:rPr>
              <w:t>Результатов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пока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нет</w:t>
            </w:r>
            <w:r w:rsidRPr="008433C7">
              <w:rPr>
                <w:sz w:val="16"/>
                <w:szCs w:val="16"/>
                <w:lang w:val="en-US"/>
              </w:rPr>
              <w:t>.",</w:t>
            </w:r>
          </w:p>
          <w:p w14:paraId="073FF3E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Style::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DarkGray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</w:t>
            </w:r>
          </w:p>
          <w:p w14:paraId="3B7D7E4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)));</w:t>
            </w:r>
          </w:p>
          <w:p w14:paraId="58621F9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4762CDB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for 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idx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, line) in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results[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start..end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iter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().enumerate() {</w:t>
            </w:r>
          </w:p>
          <w:p w14:paraId="347B4BA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line_number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start +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idx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+ 1;</w:t>
            </w:r>
          </w:p>
          <w:p w14:paraId="79126C3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lines.push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>(Line::from(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</w:p>
          <w:p w14:paraId="52CF0B7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</w:t>
            </w:r>
          </w:p>
          <w:p w14:paraId="6BF7D42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format!(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"{:3}. ",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line_number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</w:t>
            </w:r>
          </w:p>
          <w:p w14:paraId="1D91F88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Style::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DarkGray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</w:t>
            </w:r>
          </w:p>
          <w:p w14:paraId="03F7A39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),</w:t>
            </w:r>
          </w:p>
          <w:p w14:paraId="4E4C98B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raw(line),</w:t>
            </w:r>
          </w:p>
          <w:p w14:paraId="6B8ADC9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 xml:space="preserve">                ]));</w:t>
            </w:r>
          </w:p>
          <w:p w14:paraId="493EB88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12E0ADA3" w14:textId="0B9B7F42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071EF5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f.render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_widget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</w:p>
          <w:p w14:paraId="3DF81ED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Paragraph::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new(lines)</w:t>
            </w:r>
          </w:p>
          <w:p w14:paraId="72C330E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.block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final_block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</w:t>
            </w:r>
          </w:p>
          <w:p w14:paraId="4539281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.wrap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(Wrap { trim: true })</w:t>
            </w:r>
          </w:p>
          <w:p w14:paraId="3CC3466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((0,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self.scroll_offset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as u16)),</w:t>
            </w:r>
          </w:p>
          <w:p w14:paraId="2A71C88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chunk,</w:t>
            </w:r>
          </w:p>
          <w:p w14:paraId="6A2678F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591CF361" w14:textId="273DDEDD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46B1A44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scroll(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self, delta: i16) {</w:t>
            </w:r>
          </w:p>
          <w:p w14:paraId="27F93CE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delta &gt; 0 {</w:t>
            </w:r>
          </w:p>
          <w:p w14:paraId="1FA2010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self.scroll_offset.saturating_add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(delta as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250D0E6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00ED6D9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self.scroll_offset.saturating_sub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((-delta) as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2F92F9B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4485579" w14:textId="35D0D310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0603B8B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set_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results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self, results: &amp;[String]) {</w:t>
            </w:r>
          </w:p>
          <w:p w14:paraId="57D23E0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self.results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.clone_from_slice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(results)</w:t>
            </w:r>
          </w:p>
          <w:p w14:paraId="37A35AB1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2A1813FC" w14:textId="019E6D39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5FE0B27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Frame;</w:t>
            </w:r>
          </w:p>
          <w:p w14:paraId="4A2BC3F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prelude::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0C0ACC2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style::{Color, Modifier, Style};</w:t>
            </w:r>
          </w:p>
          <w:p w14:paraId="1545D43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text::{Line, Span};</w:t>
            </w:r>
          </w:p>
          <w:p w14:paraId="32EA639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widgets::{Block, Borders, Paragraph};</w:t>
            </w:r>
          </w:p>
          <w:p w14:paraId="64FAB6F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</w:p>
          <w:p w14:paraId="014A4D9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#[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derive(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Default)]</w:t>
            </w:r>
          </w:p>
          <w:p w14:paraId="1A90741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struct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32C2CAC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status_cache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 String,</w:t>
            </w:r>
          </w:p>
          <w:p w14:paraId="75EA4EF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input_mode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InputMode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3F75BFFA" w14:textId="3BA69B3E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2352A9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3544DD4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draw(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&amp;self, f: &amp;mut Frame, chunk: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 mission: String) {</w:t>
            </w:r>
          </w:p>
          <w:p w14:paraId="2DE95E1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status_block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Block::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</w:t>
            </w:r>
          </w:p>
          <w:p w14:paraId="6CCC1AE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.borders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(Borders::ALL)</w:t>
            </w:r>
          </w:p>
          <w:p w14:paraId="3599A20E" w14:textId="668C9E6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.style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(Color::Black).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(Color::White));</w:t>
            </w:r>
          </w:p>
          <w:p w14:paraId="61EACF0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status_text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match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self.input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0814EE2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InputMode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Normal =&gt; Line::from(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</w:p>
          <w:p w14:paraId="260100E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r w:rsidRPr="008433C7">
              <w:rPr>
                <w:sz w:val="16"/>
                <w:szCs w:val="16"/>
              </w:rPr>
              <w:t>Статус</w:t>
            </w:r>
            <w:r w:rsidRPr="008433C7">
              <w:rPr>
                <w:sz w:val="16"/>
                <w:szCs w:val="16"/>
                <w:lang w:val="en-US"/>
              </w:rPr>
              <w:t>: 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add_modifier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(Modifier::BOLD)),</w:t>
            </w:r>
          </w:p>
          <w:p w14:paraId="0F8C29E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raw(&amp;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self.status_cache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</w:t>
            </w:r>
          </w:p>
          <w:p w14:paraId="0F3085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]),</w:t>
            </w:r>
          </w:p>
          <w:p w14:paraId="537F09C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InputMode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MissionInput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=&gt; Line::from(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</w:p>
          <w:p w14:paraId="4BA79FB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</w:t>
            </w:r>
          </w:p>
          <w:p w14:paraId="78A709B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"</w:t>
            </w:r>
            <w:r w:rsidRPr="008433C7">
              <w:rPr>
                <w:sz w:val="16"/>
                <w:szCs w:val="16"/>
              </w:rPr>
              <w:t>Введите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миссию</w:t>
            </w:r>
            <w:r w:rsidRPr="008433C7">
              <w:rPr>
                <w:sz w:val="16"/>
                <w:szCs w:val="16"/>
                <w:lang w:val="en-US"/>
              </w:rPr>
              <w:t>: ",</w:t>
            </w:r>
          </w:p>
          <w:p w14:paraId="3B2BBFD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Style::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add_modifier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(Modifier::BOLD),</w:t>
            </w:r>
          </w:p>
          <w:p w14:paraId="186A79C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),</w:t>
            </w:r>
          </w:p>
          <w:p w14:paraId="47CEEB1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raw(mission),</w:t>
            </w:r>
          </w:p>
          <w:p w14:paraId="681D876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</w:t>
            </w:r>
          </w:p>
          <w:p w14:paraId="4FDF6CA7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r w:rsidRPr="008433C7">
              <w:rPr>
                <w:sz w:val="16"/>
                <w:szCs w:val="16"/>
              </w:rPr>
              <w:t>" (Нажмите 'Ctrl + Enter' для подтверждения, '</w:t>
            </w:r>
            <w:proofErr w:type="spellStart"/>
            <w:r w:rsidRPr="008433C7">
              <w:rPr>
                <w:sz w:val="16"/>
                <w:szCs w:val="16"/>
              </w:rPr>
              <w:t>Esc</w:t>
            </w:r>
            <w:proofErr w:type="spellEnd"/>
            <w:r w:rsidRPr="008433C7">
              <w:rPr>
                <w:sz w:val="16"/>
                <w:szCs w:val="16"/>
              </w:rPr>
              <w:t>' для отмены)",</w:t>
            </w:r>
          </w:p>
          <w:p w14:paraId="4958296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Style::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(Color::Yellow),</w:t>
            </w:r>
          </w:p>
          <w:p w14:paraId="5638E2A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),</w:t>
            </w:r>
          </w:p>
          <w:p w14:paraId="5F5C0E2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]),</w:t>
            </w:r>
          </w:p>
          <w:p w14:paraId="6A0C964C" w14:textId="1DA35450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};</w:t>
            </w:r>
          </w:p>
          <w:p w14:paraId="7FEEC54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f.render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_widget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(Paragraph::new(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status_text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).block(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status_block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 chunk);</w:t>
            </w:r>
          </w:p>
          <w:p w14:paraId="107ED0EC" w14:textId="4823B9FF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C21A74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is_normal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(&amp;self) -&gt; bool {</w:t>
            </w:r>
          </w:p>
          <w:p w14:paraId="621B3BD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self.input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InputMode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::Normal</w:t>
            </w:r>
          </w:p>
          <w:p w14:paraId="49D27F7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15762D2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set_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normal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self) {</w:t>
            </w:r>
          </w:p>
          <w:p w14:paraId="71AF7B7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self.input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InputMode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::Normal</w:t>
            </w:r>
          </w:p>
          <w:p w14:paraId="26BD8968" w14:textId="5470F7B0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504D22F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set_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input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self) {</w:t>
            </w:r>
          </w:p>
          <w:p w14:paraId="3A4227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self.input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InputMode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MissionInput</w:t>
            </w:r>
            <w:proofErr w:type="spellEnd"/>
          </w:p>
          <w:p w14:paraId="1703A2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EA1B26C" w14:textId="3FDB203F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4C46C24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gramStart"/>
            <w:r w:rsidRPr="008433C7">
              <w:rPr>
                <w:sz w:val="16"/>
                <w:szCs w:val="16"/>
                <w:lang w:val="en-US"/>
              </w:rPr>
              <w:t>#[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derive(Debug, Clone, Copy,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PartialEq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 Default)]</w:t>
            </w:r>
          </w:p>
          <w:p w14:paraId="519842D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enum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InputMode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5949D1A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#[default]</w:t>
            </w:r>
          </w:p>
          <w:p w14:paraId="7FFDDF4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Normal,</w:t>
            </w:r>
          </w:p>
          <w:p w14:paraId="496C2D57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776FC0">
              <w:rPr>
                <w:sz w:val="16"/>
                <w:szCs w:val="16"/>
                <w:lang w:val="en-US"/>
              </w:rPr>
              <w:t>MissionInput</w:t>
            </w:r>
            <w:proofErr w:type="spellEnd"/>
            <w:r w:rsidRPr="00776FC0">
              <w:rPr>
                <w:sz w:val="16"/>
                <w:szCs w:val="16"/>
                <w:lang w:val="en-US"/>
              </w:rPr>
              <w:t>,</w:t>
            </w:r>
          </w:p>
          <w:p w14:paraId="39356E54" w14:textId="21CC90C8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40430F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Frame;</w:t>
            </w:r>
          </w:p>
          <w:p w14:paraId="67C2288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prelude::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1E99A2F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style::{Color, Style};</w:t>
            </w:r>
          </w:p>
          <w:p w14:paraId="070D314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text::{Line, Span};</w:t>
            </w:r>
          </w:p>
          <w:p w14:paraId="2029157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widgets::{Block, Borders, Paragraph, Wrap};</w:t>
            </w:r>
          </w:p>
          <w:p w14:paraId="40007618" w14:textId="3D2A7B64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time::Instant;</w:t>
            </w:r>
          </w:p>
          <w:p w14:paraId="0345C6D5" w14:textId="31FFCB64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 xml:space="preserve">const SPINNER_FRAMES: &amp;[&amp;str]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&amp;[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⠋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⠙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⠹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⠸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⠼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⠴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⠦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⠧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⠇</w:t>
            </w:r>
            <w:r w:rsidRPr="008433C7">
              <w:rPr>
                <w:sz w:val="16"/>
                <w:szCs w:val="16"/>
                <w:lang w:val="en-US"/>
              </w:rPr>
              <w:t>", "</w:t>
            </w:r>
            <w:r w:rsidRPr="008433C7">
              <w:rPr>
                <w:rFonts w:ascii="Segoe UI Symbol" w:hAnsi="Segoe UI Symbol" w:cs="Segoe UI Symbol"/>
                <w:sz w:val="16"/>
                <w:szCs w:val="16"/>
              </w:rPr>
              <w:t>⠏</w:t>
            </w:r>
            <w:r w:rsidRPr="008433C7">
              <w:rPr>
                <w:sz w:val="16"/>
                <w:szCs w:val="16"/>
                <w:lang w:val="en-US"/>
              </w:rPr>
              <w:t>"];</w:t>
            </w:r>
          </w:p>
          <w:p w14:paraId="26E980D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struct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670193E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last_spinner_update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 Instant,</w:t>
            </w:r>
          </w:p>
          <w:p w14:paraId="4294BC5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spinner_offset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5F096BB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scroll_offset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0776CBE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tasks: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&lt;Task&gt;,</w:t>
            </w:r>
          </w:p>
          <w:p w14:paraId="72C4E733" w14:textId="6D74B990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06E678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52BAF1F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draw(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&amp;mut self, f: &amp;mut Frame, chunk: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 {</w:t>
            </w:r>
          </w:p>
          <w:p w14:paraId="68E296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now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Instant::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now();</w:t>
            </w:r>
          </w:p>
          <w:p w14:paraId="57C04E8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now.duration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_since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self.last_spinner_update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as_millis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 &gt; 100 {</w:t>
            </w:r>
          </w:p>
          <w:p w14:paraId="0790736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self.last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_spinner_update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now;</w:t>
            </w:r>
          </w:p>
          <w:p w14:paraId="4BA7BCF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self.spinner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self.spinner_offset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+ 1) %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SPINNER_FRAMES.len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();</w:t>
            </w:r>
          </w:p>
          <w:p w14:paraId="3A2C1447" w14:textId="61FACC19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812BB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pipeline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Block::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</w:t>
            </w:r>
          </w:p>
          <w:p w14:paraId="11AF802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.title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(" </w:t>
            </w:r>
            <w:r w:rsidRPr="008433C7">
              <w:rPr>
                <w:sz w:val="16"/>
                <w:szCs w:val="16"/>
              </w:rPr>
              <w:t>Конвейер</w:t>
            </w:r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r w:rsidRPr="008433C7">
              <w:rPr>
                <w:sz w:val="16"/>
                <w:szCs w:val="16"/>
              </w:rPr>
              <w:t>задач</w:t>
            </w:r>
            <w:r w:rsidRPr="008433C7">
              <w:rPr>
                <w:sz w:val="16"/>
                <w:szCs w:val="16"/>
                <w:lang w:val="en-US"/>
              </w:rPr>
              <w:t xml:space="preserve"> ")</w:t>
            </w:r>
          </w:p>
          <w:p w14:paraId="14D3440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.borders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(Borders::ALL)</w:t>
            </w:r>
          </w:p>
          <w:p w14:paraId="194795B3" w14:textId="1AE1C2C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.style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(Color::Black).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(Color::White));</w:t>
            </w:r>
          </w:p>
          <w:p w14:paraId="6A46C1A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active_tasks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&lt;_&gt; = self</w:t>
            </w:r>
          </w:p>
          <w:p w14:paraId="3780046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.tasks</w:t>
            </w:r>
            <w:proofErr w:type="gramEnd"/>
          </w:p>
          <w:p w14:paraId="4535AA0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iter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>()</w:t>
            </w:r>
          </w:p>
          <w:p w14:paraId="36C79FE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(|t|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t.status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!=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::Completed)</w:t>
            </w:r>
          </w:p>
          <w:p w14:paraId="71DEF9C7" w14:textId="6789572A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.collect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();</w:t>
            </w:r>
          </w:p>
          <w:p w14:paraId="1D4B784E" w14:textId="25090EC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mut lines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];</w:t>
            </w:r>
          </w:p>
          <w:p w14:paraId="7352FBB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active_tasks.is_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empty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) {</w:t>
            </w:r>
          </w:p>
          <w:p w14:paraId="51904C5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lines.push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>(Line::from(Span::styled(</w:t>
            </w:r>
          </w:p>
          <w:p w14:paraId="27CE695F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r w:rsidRPr="008433C7">
              <w:rPr>
                <w:sz w:val="16"/>
                <w:szCs w:val="16"/>
              </w:rPr>
              <w:t>"Очередь пуста. Загрузите задачи (</w:t>
            </w:r>
            <w:proofErr w:type="spellStart"/>
            <w:r w:rsidRPr="008433C7">
              <w:rPr>
                <w:sz w:val="16"/>
                <w:szCs w:val="16"/>
              </w:rPr>
              <w:t>Ctrl+P</w:t>
            </w:r>
            <w:proofErr w:type="spellEnd"/>
            <w:r w:rsidRPr="008433C7">
              <w:rPr>
                <w:sz w:val="16"/>
                <w:szCs w:val="16"/>
              </w:rPr>
              <w:t>) или создайте (</w:t>
            </w:r>
            <w:proofErr w:type="spellStart"/>
            <w:r w:rsidRPr="008433C7">
              <w:rPr>
                <w:sz w:val="16"/>
                <w:szCs w:val="16"/>
              </w:rPr>
              <w:t>Ctrl+O</w:t>
            </w:r>
            <w:proofErr w:type="spellEnd"/>
            <w:r w:rsidRPr="008433C7">
              <w:rPr>
                <w:sz w:val="16"/>
                <w:szCs w:val="16"/>
              </w:rPr>
              <w:t>).",</w:t>
            </w:r>
          </w:p>
          <w:p w14:paraId="34AD365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Style::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DarkGray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</w:t>
            </w:r>
          </w:p>
          <w:p w14:paraId="740A260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)));</w:t>
            </w:r>
          </w:p>
          <w:p w14:paraId="4461E1D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7A22B6E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visible_height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chunk.height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.saturating_sub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(2) as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20D05B3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total_tasks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active_tasks.len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7447508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if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&gt;=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total_tasks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6EE909D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total_tasks.saturating_sub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(1);</w:t>
            </w:r>
          </w:p>
          <w:p w14:paraId="7D2B129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7875C99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start =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53D48F3D" w14:textId="4CBA6031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let end = (start +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visible_height</w:t>
            </w:r>
            <w:proofErr w:type="spellEnd"/>
            <w:proofErr w:type="gramStart"/>
            <w:r w:rsidRPr="008433C7">
              <w:rPr>
                <w:sz w:val="16"/>
                <w:szCs w:val="16"/>
                <w:lang w:val="en-US"/>
              </w:rPr>
              <w:t>).min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total_tasks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1C8801B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for 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idx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, task) in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active_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tasks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[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start..end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iter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().enumerate() {</w:t>
            </w:r>
          </w:p>
          <w:p w14:paraId="28B661D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spinner = match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task.status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77D403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Running =&gt; {</w:t>
            </w:r>
          </w:p>
          <w:p w14:paraId="1B96CDD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SPINNER_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FRAMES[</w:t>
            </w:r>
            <w:proofErr w:type="spellStart"/>
            <w:proofErr w:type="gramEnd"/>
            <w:r w:rsidRPr="008433C7">
              <w:rPr>
                <w:sz w:val="16"/>
                <w:szCs w:val="16"/>
                <w:lang w:val="en-US"/>
              </w:rPr>
              <w:t>self.spinner_offset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%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SPINNER_FRAMES.len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()]</w:t>
            </w:r>
          </w:p>
          <w:p w14:paraId="0362AB1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}</w:t>
            </w:r>
          </w:p>
          <w:p w14:paraId="7B493A0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_ =&gt; " ",</w:t>
            </w:r>
          </w:p>
          <w:p w14:paraId="43435D9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};</w:t>
            </w:r>
          </w:p>
          <w:p w14:paraId="0A69E48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text_color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match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task.status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1B71399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Running =&gt; Color::Yellow,</w:t>
            </w:r>
          </w:p>
          <w:p w14:paraId="61BACC7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Failed =&gt; Color::Red,</w:t>
            </w:r>
          </w:p>
          <w:p w14:paraId="5643BC9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_ =&gt;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Color::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White,</w:t>
            </w:r>
          </w:p>
          <w:p w14:paraId="7FA5C26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};</w:t>
            </w:r>
          </w:p>
          <w:p w14:paraId="151F6D9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lines.push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>(Line::from(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</w:p>
          <w:p w14:paraId="71BD007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</w:t>
            </w:r>
          </w:p>
          <w:p w14:paraId="7AC7CCA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format!(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"{}. {}", start +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idx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+ 1,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task.mission.as_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)),</w:t>
            </w:r>
          </w:p>
          <w:p w14:paraId="5E03844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Style::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text_color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</w:t>
            </w:r>
          </w:p>
          <w:p w14:paraId="47F66EA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),</w:t>
            </w:r>
          </w:p>
          <w:p w14:paraId="53FF2A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styled(format!(" {}", spinner),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(Color::Yellow)),</w:t>
            </w:r>
          </w:p>
          <w:p w14:paraId="7F15D37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]));</w:t>
            </w:r>
          </w:p>
          <w:p w14:paraId="035D7BA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0617ABBA" w14:textId="5BC91869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523BAE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f.render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_widget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</w:p>
          <w:p w14:paraId="56C578C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Paragraph::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new(lines)</w:t>
            </w:r>
          </w:p>
          <w:p w14:paraId="70B7036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.block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(pipeline)</w:t>
            </w:r>
          </w:p>
          <w:p w14:paraId="380A0DC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.wrap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(Wrap { trim: true })</w:t>
            </w:r>
          </w:p>
          <w:p w14:paraId="74BEC42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((0,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self.scroll_offset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as u16)),</w:t>
            </w:r>
          </w:p>
          <w:p w14:paraId="557930D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chunk,</w:t>
            </w:r>
          </w:p>
          <w:p w14:paraId="2552919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16844CA3" w14:textId="24293453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C7CCAE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scroll(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self, delta: i16) {</w:t>
            </w:r>
          </w:p>
          <w:p w14:paraId="0A81CB6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if delta &gt; 0 {</w:t>
            </w:r>
          </w:p>
          <w:p w14:paraId="3064F81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self.scroll_offset.saturating_add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(delta as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2C8DB996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54156A4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self.scroll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self.scroll_offset.saturating_sub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((-delta) as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);</w:t>
            </w:r>
          </w:p>
          <w:p w14:paraId="549C491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5889E51" w14:textId="56E82D93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052E555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set_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tasks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&amp;mut self, tasks: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&lt;Task&gt;) {</w:t>
            </w:r>
          </w:p>
          <w:p w14:paraId="5D8C516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self.tasks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 = tasks</w:t>
            </w:r>
          </w:p>
          <w:p w14:paraId="6B1CC19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1EC73ABC" w14:textId="4B56AAED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5C24EE1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Default for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TaskBlock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0FCF30F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default(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) -&gt; Self {</w:t>
            </w:r>
          </w:p>
          <w:p w14:paraId="1A954AB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 {</w:t>
            </w:r>
          </w:p>
          <w:p w14:paraId="6C5F4A8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last_spinner_update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Instant::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now(),</w:t>
            </w:r>
          </w:p>
          <w:p w14:paraId="1EBB224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spinner_offset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 0,</w:t>
            </w:r>
          </w:p>
          <w:p w14:paraId="0C1E630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scroll_offset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 0,</w:t>
            </w:r>
          </w:p>
          <w:p w14:paraId="04CA7CC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tasks: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Default::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default(),</w:t>
            </w:r>
          </w:p>
          <w:p w14:paraId="6720D73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1EC864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0D1E3A2" w14:textId="4F27F7B5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6F16A69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gramStart"/>
            <w:r w:rsidRPr="008433C7">
              <w:rPr>
                <w:sz w:val="16"/>
                <w:szCs w:val="16"/>
                <w:lang w:val="en-US"/>
              </w:rPr>
              <w:t>#[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derive(Debug, Clone)]</w:t>
            </w:r>
          </w:p>
          <w:p w14:paraId="5302393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pub struct Task {</w:t>
            </w:r>
          </w:p>
          <w:p w14:paraId="175AA42B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id: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0B58B24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status: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</w:t>
            </w:r>
          </w:p>
          <w:p w14:paraId="64BC318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result: Option&lt;String&gt;,</w:t>
            </w:r>
          </w:p>
          <w:p w14:paraId="22C4B27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mission: String,</w:t>
            </w:r>
          </w:p>
          <w:p w14:paraId="42AFEC88" w14:textId="419368CA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7211E4A9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Task {</w:t>
            </w:r>
          </w:p>
          <w:p w14:paraId="337E1DA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new(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id: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usize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 mission: &amp;str) -&gt; Self {</w:t>
            </w:r>
          </w:p>
          <w:p w14:paraId="08439B9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Self {</w:t>
            </w:r>
          </w:p>
          <w:p w14:paraId="24B5554A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id,</w:t>
            </w:r>
          </w:p>
          <w:p w14:paraId="5B95B267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status: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Default::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default(),</w:t>
            </w:r>
          </w:p>
          <w:p w14:paraId="18E9EDF1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result: None,</w:t>
            </w:r>
          </w:p>
          <w:p w14:paraId="6159E5D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mission: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String::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from(mission),</w:t>
            </w:r>
          </w:p>
          <w:p w14:paraId="50D2E77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AD7BA61" w14:textId="25A838AF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411612C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is_completed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(&amp;self) -&gt; bool {</w:t>
            </w:r>
          </w:p>
          <w:p w14:paraId="06DA1EC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self.status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::Completed</w:t>
            </w:r>
          </w:p>
          <w:p w14:paraId="3AE11F2D" w14:textId="5589E1CC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975E66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set_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completed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self) {</w:t>
            </w:r>
          </w:p>
          <w:p w14:paraId="6B15BEB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self.status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::Completed;</w:t>
            </w:r>
          </w:p>
          <w:p w14:paraId="4FFF0207" w14:textId="281F5844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04FDA21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set_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running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self) {</w:t>
            </w:r>
          </w:p>
          <w:p w14:paraId="1140BE4D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self.status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::Running;</w:t>
            </w:r>
          </w:p>
          <w:p w14:paraId="290F222E" w14:textId="60E76520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449F064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set_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failed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&amp;mut self) {</w:t>
            </w:r>
          </w:p>
          <w:p w14:paraId="23C04A7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self.status</w:t>
            </w:r>
            <w:proofErr w:type="spellEnd"/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::Failed;</w:t>
            </w:r>
          </w:p>
          <w:p w14:paraId="22F4FF4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}</w:t>
            </w:r>
          </w:p>
          <w:p w14:paraId="67EACEC6" w14:textId="5F587E05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>}</w:t>
            </w:r>
          </w:p>
          <w:p w14:paraId="360B765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gramStart"/>
            <w:r w:rsidRPr="008433C7">
              <w:rPr>
                <w:sz w:val="16"/>
                <w:szCs w:val="16"/>
                <w:lang w:val="en-US"/>
              </w:rPr>
              <w:t>#[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derive(Debug, Clone,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PartialEq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, Default)]</w:t>
            </w:r>
          </w:p>
          <w:p w14:paraId="70C8D853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enum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TaskStatus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641FE2B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#[default]</w:t>
            </w:r>
          </w:p>
          <w:p w14:paraId="364A266E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Pending,</w:t>
            </w:r>
          </w:p>
          <w:p w14:paraId="55B12586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776FC0">
              <w:rPr>
                <w:sz w:val="16"/>
                <w:szCs w:val="16"/>
                <w:lang w:val="en-US"/>
              </w:rPr>
              <w:t>Running,</w:t>
            </w:r>
          </w:p>
          <w:p w14:paraId="07F95E2C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 xml:space="preserve">    Completed,</w:t>
            </w:r>
          </w:p>
          <w:p w14:paraId="049E8552" w14:textId="77777777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 xml:space="preserve">    Failed,</w:t>
            </w:r>
          </w:p>
          <w:p w14:paraId="056CE975" w14:textId="5F5F1FEC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776FC0">
              <w:rPr>
                <w:sz w:val="16"/>
                <w:szCs w:val="16"/>
                <w:lang w:val="en-US"/>
              </w:rPr>
              <w:t>}</w:t>
            </w:r>
          </w:p>
          <w:p w14:paraId="16CC2F1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Frame;</w:t>
            </w:r>
          </w:p>
          <w:p w14:paraId="3236292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prelude::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62D529FC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style::{Color, Modifier, Style};</w:t>
            </w:r>
          </w:p>
          <w:p w14:paraId="26B89592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text::{Line, Span};</w:t>
            </w:r>
          </w:p>
          <w:p w14:paraId="723CE79C" w14:textId="1B1713CB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use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ratatui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widgets::{Block, Borders, Paragraph};</w:t>
            </w:r>
          </w:p>
          <w:p w14:paraId="6023F4FC" w14:textId="2B70A282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pub struct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TitleBar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;</w:t>
            </w:r>
          </w:p>
          <w:p w14:paraId="5E7A46B4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proofErr w:type="spellStart"/>
            <w:r w:rsidRPr="008433C7">
              <w:rPr>
                <w:sz w:val="16"/>
                <w:szCs w:val="16"/>
                <w:lang w:val="en-US"/>
              </w:rPr>
              <w:t>impl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TitleBar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{</w:t>
            </w:r>
          </w:p>
          <w:p w14:paraId="13F75B7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pub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fn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draw(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 xml:space="preserve">f: &amp;mut Frame,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exe_path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: &amp;str, chunk: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Rect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 {</w:t>
            </w:r>
          </w:p>
          <w:p w14:paraId="137C58D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title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Block::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default()</w:t>
            </w:r>
          </w:p>
          <w:p w14:paraId="246918EF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.borders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(Borders::ALL)</w:t>
            </w:r>
          </w:p>
          <w:p w14:paraId="4535C004" w14:textId="7914BBAC" w:rsidR="002F5B35" w:rsidRPr="00B26F2D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.style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(Style::default().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(Color::Black).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fg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(Color::White));</w:t>
            </w:r>
          </w:p>
          <w:p w14:paraId="3A1425F5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let 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title_text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Line::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from(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vec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![</w:t>
            </w:r>
          </w:p>
          <w:p w14:paraId="3200ECF0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styled("</w:t>
            </w:r>
            <w:r w:rsidRPr="008433C7">
              <w:rPr>
                <w:sz w:val="16"/>
                <w:szCs w:val="16"/>
              </w:rPr>
              <w:t>Файл</w:t>
            </w:r>
            <w:r w:rsidRPr="008433C7">
              <w:rPr>
                <w:sz w:val="16"/>
                <w:szCs w:val="16"/>
                <w:lang w:val="en-US"/>
              </w:rPr>
              <w:t>: ", Style::default().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add_modifier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(Modifier::BOLD)),</w:t>
            </w:r>
          </w:p>
          <w:p w14:paraId="688E913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433C7">
              <w:rPr>
                <w:sz w:val="16"/>
                <w:szCs w:val="16"/>
                <w:lang w:val="en-US"/>
              </w:rPr>
              <w:t>Span::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raw(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exe_path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),</w:t>
            </w:r>
          </w:p>
          <w:p w14:paraId="267F9C40" w14:textId="79818693" w:rsidR="002F5B35" w:rsidRPr="00776FC0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]);</w:t>
            </w:r>
          </w:p>
          <w:p w14:paraId="089A0018" w14:textId="77777777" w:rsidR="002F5B35" w:rsidRPr="008433C7" w:rsidRDefault="002F5B35" w:rsidP="002F5B35">
            <w:pPr>
              <w:ind w:firstLine="0"/>
              <w:rPr>
                <w:sz w:val="16"/>
                <w:szCs w:val="16"/>
                <w:lang w:val="en-US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433C7">
              <w:rPr>
                <w:sz w:val="16"/>
                <w:szCs w:val="16"/>
                <w:lang w:val="en-US"/>
              </w:rPr>
              <w:t>f.render</w:t>
            </w:r>
            <w:proofErr w:type="gramEnd"/>
            <w:r w:rsidRPr="008433C7">
              <w:rPr>
                <w:sz w:val="16"/>
                <w:szCs w:val="16"/>
                <w:lang w:val="en-US"/>
              </w:rPr>
              <w:t>_widget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(Paragraph::new(</w:t>
            </w:r>
            <w:proofErr w:type="spellStart"/>
            <w:r w:rsidRPr="008433C7">
              <w:rPr>
                <w:sz w:val="16"/>
                <w:szCs w:val="16"/>
                <w:lang w:val="en-US"/>
              </w:rPr>
              <w:t>title_text</w:t>
            </w:r>
            <w:proofErr w:type="spellEnd"/>
            <w:r w:rsidRPr="008433C7">
              <w:rPr>
                <w:sz w:val="16"/>
                <w:szCs w:val="16"/>
                <w:lang w:val="en-US"/>
              </w:rPr>
              <w:t>).block(title), chunk);</w:t>
            </w:r>
          </w:p>
          <w:p w14:paraId="17025F14" w14:textId="77777777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  <w:lang w:val="en-US"/>
              </w:rPr>
              <w:t xml:space="preserve">    </w:t>
            </w:r>
            <w:r w:rsidRPr="008433C7">
              <w:rPr>
                <w:sz w:val="16"/>
                <w:szCs w:val="16"/>
              </w:rPr>
              <w:t>}</w:t>
            </w:r>
          </w:p>
          <w:p w14:paraId="7D1CC0A7" w14:textId="51064B3F" w:rsidR="002F5B35" w:rsidRPr="008433C7" w:rsidRDefault="002F5B35" w:rsidP="002F5B35">
            <w:pPr>
              <w:ind w:firstLine="0"/>
              <w:rPr>
                <w:sz w:val="16"/>
                <w:szCs w:val="16"/>
              </w:rPr>
            </w:pPr>
            <w:r w:rsidRPr="008433C7">
              <w:rPr>
                <w:sz w:val="16"/>
                <w:szCs w:val="16"/>
              </w:rPr>
              <w:t>}</w:t>
            </w:r>
          </w:p>
        </w:tc>
      </w:tr>
    </w:tbl>
    <w:p w14:paraId="61FE77F7" w14:textId="77777777" w:rsidR="00A10ABA" w:rsidRPr="00180705" w:rsidRDefault="00A10ABA" w:rsidP="00A10ABA"/>
    <w:sectPr w:rsidR="00A10ABA" w:rsidRPr="00180705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06ACB" w14:textId="77777777" w:rsidR="009348D0" w:rsidRDefault="009348D0" w:rsidP="00471AE9">
      <w:r>
        <w:separator/>
      </w:r>
    </w:p>
    <w:p w14:paraId="3EBDD393" w14:textId="77777777" w:rsidR="009348D0" w:rsidRDefault="009348D0" w:rsidP="00471AE9"/>
  </w:endnote>
  <w:endnote w:type="continuationSeparator" w:id="0">
    <w:p w14:paraId="781C2E26" w14:textId="77777777" w:rsidR="009348D0" w:rsidRDefault="009348D0" w:rsidP="00471AE9">
      <w:r>
        <w:continuationSeparator/>
      </w:r>
    </w:p>
    <w:p w14:paraId="6C2371F8" w14:textId="77777777" w:rsidR="009348D0" w:rsidRDefault="009348D0" w:rsidP="00471A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7ACA9" w14:textId="77777777" w:rsidR="00E91702" w:rsidRPr="007912ED" w:rsidRDefault="00E91702" w:rsidP="007912ED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CFF12" w14:textId="77777777" w:rsidR="00E91702" w:rsidRDefault="00E91702" w:rsidP="00E9170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335A9" w14:textId="77777777" w:rsidR="009348D0" w:rsidRDefault="009348D0" w:rsidP="00471AE9">
      <w:r>
        <w:separator/>
      </w:r>
    </w:p>
    <w:p w14:paraId="1BFE52D0" w14:textId="77777777" w:rsidR="009348D0" w:rsidRDefault="009348D0" w:rsidP="00471AE9"/>
  </w:footnote>
  <w:footnote w:type="continuationSeparator" w:id="0">
    <w:p w14:paraId="6A140200" w14:textId="77777777" w:rsidR="009348D0" w:rsidRDefault="009348D0" w:rsidP="00471AE9">
      <w:r>
        <w:continuationSeparator/>
      </w:r>
    </w:p>
    <w:p w14:paraId="1C9D9890" w14:textId="77777777" w:rsidR="009348D0" w:rsidRDefault="009348D0" w:rsidP="00471A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140460"/>
      <w:docPartObj>
        <w:docPartGallery w:val="Page Numbers (Top of Page)"/>
        <w:docPartUnique/>
      </w:docPartObj>
    </w:sdtPr>
    <w:sdtContent>
      <w:p w14:paraId="6F6157E0" w14:textId="77777777" w:rsidR="0073381D" w:rsidRDefault="007912ED" w:rsidP="007912ED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1755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51F9DF82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7A0070F0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7DF9AAE8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8ED2B" w14:textId="100A1CD4" w:rsidR="00776FC0" w:rsidRDefault="00776FC0" w:rsidP="007C217C">
    <w:pPr>
      <w:pStyle w:val="a9"/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944051"/>
      <w:docPartObj>
        <w:docPartGallery w:val="Page Numbers (Top of Page)"/>
        <w:docPartUnique/>
      </w:docPartObj>
    </w:sdtPr>
    <w:sdtContent>
      <w:p w14:paraId="68CB6DFE" w14:textId="77777777" w:rsidR="00776FC0" w:rsidRDefault="00776FC0" w:rsidP="00776FC0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64B37"/>
    <w:multiLevelType w:val="multilevel"/>
    <w:tmpl w:val="5AD8741E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" w15:restartNumberingAfterBreak="0">
    <w:nsid w:val="06C44AD0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0B10D35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5" w15:restartNumberingAfterBreak="0">
    <w:nsid w:val="13706F7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1F61"/>
    <w:multiLevelType w:val="hybridMultilevel"/>
    <w:tmpl w:val="A08CCD66"/>
    <w:lvl w:ilvl="0" w:tplc="56F8F0C8">
      <w:start w:val="1"/>
      <w:numFmt w:val="decimal"/>
      <w:pStyle w:val="a0"/>
      <w:lvlText w:val="Приложение %1"/>
      <w:lvlJc w:val="right"/>
      <w:pPr>
        <w:ind w:left="9858" w:hanging="360"/>
      </w:pPr>
    </w:lvl>
    <w:lvl w:ilvl="1" w:tplc="04190019" w:tentative="1">
      <w:start w:val="1"/>
      <w:numFmt w:val="lowerLetter"/>
      <w:lvlText w:val="%2."/>
      <w:lvlJc w:val="left"/>
      <w:pPr>
        <w:ind w:left="10153" w:hanging="360"/>
      </w:pPr>
    </w:lvl>
    <w:lvl w:ilvl="2" w:tplc="0419001B" w:tentative="1">
      <w:start w:val="1"/>
      <w:numFmt w:val="lowerRoman"/>
      <w:lvlText w:val="%3."/>
      <w:lvlJc w:val="right"/>
      <w:pPr>
        <w:ind w:left="10873" w:hanging="180"/>
      </w:pPr>
    </w:lvl>
    <w:lvl w:ilvl="3" w:tplc="0419000F" w:tentative="1">
      <w:start w:val="1"/>
      <w:numFmt w:val="decimal"/>
      <w:lvlText w:val="%4."/>
      <w:lvlJc w:val="left"/>
      <w:pPr>
        <w:ind w:left="11593" w:hanging="360"/>
      </w:pPr>
    </w:lvl>
    <w:lvl w:ilvl="4" w:tplc="04190019" w:tentative="1">
      <w:start w:val="1"/>
      <w:numFmt w:val="lowerLetter"/>
      <w:lvlText w:val="%5."/>
      <w:lvlJc w:val="left"/>
      <w:pPr>
        <w:ind w:left="12313" w:hanging="360"/>
      </w:pPr>
    </w:lvl>
    <w:lvl w:ilvl="5" w:tplc="0419001B" w:tentative="1">
      <w:start w:val="1"/>
      <w:numFmt w:val="lowerRoman"/>
      <w:lvlText w:val="%6."/>
      <w:lvlJc w:val="right"/>
      <w:pPr>
        <w:ind w:left="13033" w:hanging="180"/>
      </w:pPr>
    </w:lvl>
    <w:lvl w:ilvl="6" w:tplc="0419000F" w:tentative="1">
      <w:start w:val="1"/>
      <w:numFmt w:val="decimal"/>
      <w:lvlText w:val="%7."/>
      <w:lvlJc w:val="left"/>
      <w:pPr>
        <w:ind w:left="13753" w:hanging="360"/>
      </w:pPr>
    </w:lvl>
    <w:lvl w:ilvl="7" w:tplc="04190019" w:tentative="1">
      <w:start w:val="1"/>
      <w:numFmt w:val="lowerLetter"/>
      <w:lvlText w:val="%8."/>
      <w:lvlJc w:val="left"/>
      <w:pPr>
        <w:ind w:left="14473" w:hanging="360"/>
      </w:pPr>
    </w:lvl>
    <w:lvl w:ilvl="8" w:tplc="0419001B" w:tentative="1">
      <w:start w:val="1"/>
      <w:numFmt w:val="lowerRoman"/>
      <w:lvlText w:val="%9."/>
      <w:lvlJc w:val="right"/>
      <w:pPr>
        <w:ind w:left="15193" w:hanging="180"/>
      </w:pPr>
    </w:lvl>
  </w:abstractNum>
  <w:abstractNum w:abstractNumId="7" w15:restartNumberingAfterBreak="0">
    <w:nsid w:val="151735F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8" w15:restartNumberingAfterBreak="0">
    <w:nsid w:val="165E4205"/>
    <w:multiLevelType w:val="multilevel"/>
    <w:tmpl w:val="A7F28B36"/>
    <w:lvl w:ilvl="0">
      <w:start w:val="1"/>
      <w:numFmt w:val="decimal"/>
      <w:isLgl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9" w15:restartNumberingAfterBreak="0">
    <w:nsid w:val="1B1A6E0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0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7AE7BAC"/>
    <w:multiLevelType w:val="multilevel"/>
    <w:tmpl w:val="9E3E2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12" w15:restartNumberingAfterBreak="0">
    <w:nsid w:val="2A9141E8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3" w15:restartNumberingAfterBreak="0">
    <w:nsid w:val="2BE81530"/>
    <w:multiLevelType w:val="hybridMultilevel"/>
    <w:tmpl w:val="EE305ABE"/>
    <w:lvl w:ilvl="0" w:tplc="054816B0">
      <w:start w:val="1"/>
      <w:numFmt w:val="decimal"/>
      <w:lvlText w:val="4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CAD183F"/>
    <w:multiLevelType w:val="multilevel"/>
    <w:tmpl w:val="CB527D52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15" w15:restartNumberingAfterBreak="0">
    <w:nsid w:val="2DB824F4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73EB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22D33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6070B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1708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0" w15:restartNumberingAfterBreak="0">
    <w:nsid w:val="37021572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36622"/>
    <w:multiLevelType w:val="hybridMultilevel"/>
    <w:tmpl w:val="C9CC43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39B5244C"/>
    <w:multiLevelType w:val="hybridMultilevel"/>
    <w:tmpl w:val="57163F1A"/>
    <w:lvl w:ilvl="0" w:tplc="13D8AC6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CED15DF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36B45"/>
    <w:multiLevelType w:val="multilevel"/>
    <w:tmpl w:val="A71EBDDA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5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3FA444C6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7" w15:restartNumberingAfterBreak="0">
    <w:nsid w:val="41E247DC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35A9F"/>
    <w:multiLevelType w:val="hybridMultilevel"/>
    <w:tmpl w:val="0D4ED126"/>
    <w:lvl w:ilvl="0" w:tplc="1AE40ECA">
      <w:start w:val="1"/>
      <w:numFmt w:val="decimal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42B31D34"/>
    <w:multiLevelType w:val="multilevel"/>
    <w:tmpl w:val="3C28247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4313666D"/>
    <w:multiLevelType w:val="hybridMultilevel"/>
    <w:tmpl w:val="9E824970"/>
    <w:lvl w:ilvl="0" w:tplc="0D663DDC">
      <w:start w:val="1"/>
      <w:numFmt w:val="decimal"/>
      <w:lvlText w:val="%1."/>
      <w:lvlJc w:val="left"/>
      <w:pPr>
        <w:ind w:left="1037" w:hanging="6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4623724E"/>
    <w:multiLevelType w:val="hybridMultilevel"/>
    <w:tmpl w:val="968AA948"/>
    <w:lvl w:ilvl="0" w:tplc="C764BD0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47BE7AE0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3" w15:restartNumberingAfterBreak="0">
    <w:nsid w:val="48D605C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4" w15:restartNumberingAfterBreak="0">
    <w:nsid w:val="49CF610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5" w15:restartNumberingAfterBreak="0">
    <w:nsid w:val="4A41607A"/>
    <w:multiLevelType w:val="hybridMultilevel"/>
    <w:tmpl w:val="F68AB428"/>
    <w:lvl w:ilvl="0" w:tplc="13D8AC6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F372F6"/>
    <w:multiLevelType w:val="multilevel"/>
    <w:tmpl w:val="0012F7CC"/>
    <w:lvl w:ilvl="0">
      <w:start w:val="1"/>
      <w:numFmt w:val="decimal"/>
      <w:pStyle w:val="a1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7" w15:restartNumberingAfterBreak="0">
    <w:nsid w:val="4F3279F7"/>
    <w:multiLevelType w:val="hybridMultilevel"/>
    <w:tmpl w:val="70D2969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4F9D6FF1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9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40" w15:restartNumberingAfterBreak="0">
    <w:nsid w:val="571B009F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5A8435CC"/>
    <w:multiLevelType w:val="hybridMultilevel"/>
    <w:tmpl w:val="5FEC7056"/>
    <w:lvl w:ilvl="0" w:tplc="23E427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5EDD1A5B"/>
    <w:multiLevelType w:val="multilevel"/>
    <w:tmpl w:val="66041862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0" w:firstLine="425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0" w:firstLine="425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0" w:firstLine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0" w:firstLine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0" w:firstLine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425"/>
      </w:pPr>
      <w:rPr>
        <w:rFonts w:hint="default"/>
      </w:rPr>
    </w:lvl>
  </w:abstractNum>
  <w:abstractNum w:abstractNumId="44" w15:restartNumberingAfterBreak="0">
    <w:nsid w:val="5FEE000D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B3C6A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6" w15:restartNumberingAfterBreak="0">
    <w:nsid w:val="610A060D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7" w15:restartNumberingAfterBreak="0">
    <w:nsid w:val="6348146B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8" w15:restartNumberingAfterBreak="0">
    <w:nsid w:val="674347AE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9" w15:restartNumberingAfterBreak="0">
    <w:nsid w:val="6A4E7C9D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50" w15:restartNumberingAfterBreak="0">
    <w:nsid w:val="6AF2250E"/>
    <w:multiLevelType w:val="hybridMultilevel"/>
    <w:tmpl w:val="8F367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4D3CE6"/>
    <w:multiLevelType w:val="hybridMultilevel"/>
    <w:tmpl w:val="0FB4DD3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2" w15:restartNumberingAfterBreak="0">
    <w:nsid w:val="6BDD4D63"/>
    <w:multiLevelType w:val="hybridMultilevel"/>
    <w:tmpl w:val="3F32EA8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3" w15:restartNumberingAfterBreak="0">
    <w:nsid w:val="6D192E5F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54" w15:restartNumberingAfterBreak="0">
    <w:nsid w:val="6D74521A"/>
    <w:multiLevelType w:val="hybridMultilevel"/>
    <w:tmpl w:val="EC643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BD3DB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56" w15:restartNumberingAfterBreak="0">
    <w:nsid w:val="6DF75E06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57" w15:restartNumberingAfterBreak="0">
    <w:nsid w:val="6E1F67F4"/>
    <w:multiLevelType w:val="hybridMultilevel"/>
    <w:tmpl w:val="A04ABF30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8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9" w15:restartNumberingAfterBreak="0">
    <w:nsid w:val="72075878"/>
    <w:multiLevelType w:val="hybridMultilevel"/>
    <w:tmpl w:val="AD0C2E4C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0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1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2" w15:restartNumberingAfterBreak="0">
    <w:nsid w:val="76A16009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63" w15:restartNumberingAfterBreak="0">
    <w:nsid w:val="785E7132"/>
    <w:multiLevelType w:val="hybridMultilevel"/>
    <w:tmpl w:val="C644AD82"/>
    <w:lvl w:ilvl="0" w:tplc="E0EC72A2">
      <w:start w:val="1"/>
      <w:numFmt w:val="decimal"/>
      <w:lvlText w:val="%1)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504330">
    <w:abstractNumId w:val="28"/>
  </w:num>
  <w:num w:numId="2" w16cid:durableId="657155484">
    <w:abstractNumId w:val="39"/>
  </w:num>
  <w:num w:numId="3" w16cid:durableId="2082365263">
    <w:abstractNumId w:val="0"/>
  </w:num>
  <w:num w:numId="4" w16cid:durableId="897134697">
    <w:abstractNumId w:val="31"/>
  </w:num>
  <w:num w:numId="5" w16cid:durableId="1847670987">
    <w:abstractNumId w:val="13"/>
  </w:num>
  <w:num w:numId="6" w16cid:durableId="842205959">
    <w:abstractNumId w:val="29"/>
  </w:num>
  <w:num w:numId="7" w16cid:durableId="1701396910">
    <w:abstractNumId w:val="11"/>
  </w:num>
  <w:num w:numId="8" w16cid:durableId="900869872">
    <w:abstractNumId w:val="57"/>
  </w:num>
  <w:num w:numId="9" w16cid:durableId="611210665">
    <w:abstractNumId w:val="42"/>
  </w:num>
  <w:num w:numId="10" w16cid:durableId="1705250489">
    <w:abstractNumId w:val="6"/>
  </w:num>
  <w:num w:numId="11" w16cid:durableId="2015179827">
    <w:abstractNumId w:val="57"/>
    <w:lvlOverride w:ilvl="0">
      <w:startOverride w:val="1"/>
    </w:lvlOverride>
  </w:num>
  <w:num w:numId="12" w16cid:durableId="205258764">
    <w:abstractNumId w:val="50"/>
  </w:num>
  <w:num w:numId="13" w16cid:durableId="1038891364">
    <w:abstractNumId w:val="57"/>
    <w:lvlOverride w:ilvl="0">
      <w:startOverride w:val="1"/>
    </w:lvlOverride>
  </w:num>
  <w:num w:numId="14" w16cid:durableId="1704818814">
    <w:abstractNumId w:val="24"/>
  </w:num>
  <w:num w:numId="15" w16cid:durableId="754546330">
    <w:abstractNumId w:val="35"/>
  </w:num>
  <w:num w:numId="16" w16cid:durableId="297803498">
    <w:abstractNumId w:val="22"/>
  </w:num>
  <w:num w:numId="17" w16cid:durableId="547955578">
    <w:abstractNumId w:val="14"/>
  </w:num>
  <w:num w:numId="18" w16cid:durableId="293828445">
    <w:abstractNumId w:val="63"/>
  </w:num>
  <w:num w:numId="19" w16cid:durableId="1437291011">
    <w:abstractNumId w:val="36"/>
  </w:num>
  <w:num w:numId="20" w16cid:durableId="2092508238">
    <w:abstractNumId w:val="52"/>
  </w:num>
  <w:num w:numId="21" w16cid:durableId="631787573">
    <w:abstractNumId w:val="21"/>
  </w:num>
  <w:num w:numId="22" w16cid:durableId="1809399943">
    <w:abstractNumId w:val="37"/>
  </w:num>
  <w:num w:numId="23" w16cid:durableId="1316571392">
    <w:abstractNumId w:val="59"/>
  </w:num>
  <w:num w:numId="24" w16cid:durableId="1300065599">
    <w:abstractNumId w:val="51"/>
  </w:num>
  <w:num w:numId="25" w16cid:durableId="164443010">
    <w:abstractNumId w:val="34"/>
  </w:num>
  <w:num w:numId="26" w16cid:durableId="275259603">
    <w:abstractNumId w:val="55"/>
  </w:num>
  <w:num w:numId="27" w16cid:durableId="2111319058">
    <w:abstractNumId w:val="54"/>
  </w:num>
  <w:num w:numId="28" w16cid:durableId="1901166181">
    <w:abstractNumId w:val="18"/>
  </w:num>
  <w:num w:numId="29" w16cid:durableId="1203638647">
    <w:abstractNumId w:val="15"/>
  </w:num>
  <w:num w:numId="30" w16cid:durableId="2098476937">
    <w:abstractNumId w:val="8"/>
  </w:num>
  <w:num w:numId="31" w16cid:durableId="977877475">
    <w:abstractNumId w:val="62"/>
  </w:num>
  <w:num w:numId="32" w16cid:durableId="2123379526">
    <w:abstractNumId w:val="23"/>
  </w:num>
  <w:num w:numId="33" w16cid:durableId="1389264059">
    <w:abstractNumId w:val="53"/>
  </w:num>
  <w:num w:numId="34" w16cid:durableId="536166249">
    <w:abstractNumId w:val="44"/>
  </w:num>
  <w:num w:numId="35" w16cid:durableId="1090810611">
    <w:abstractNumId w:val="17"/>
  </w:num>
  <w:num w:numId="36" w16cid:durableId="954403848">
    <w:abstractNumId w:val="16"/>
  </w:num>
  <w:num w:numId="37" w16cid:durableId="1227036581">
    <w:abstractNumId w:val="33"/>
  </w:num>
  <w:num w:numId="38" w16cid:durableId="481308988">
    <w:abstractNumId w:val="1"/>
  </w:num>
  <w:num w:numId="39" w16cid:durableId="1458521808">
    <w:abstractNumId w:val="43"/>
  </w:num>
  <w:num w:numId="40" w16cid:durableId="2060082577">
    <w:abstractNumId w:val="40"/>
  </w:num>
  <w:num w:numId="41" w16cid:durableId="1098452581">
    <w:abstractNumId w:val="47"/>
  </w:num>
  <w:num w:numId="42" w16cid:durableId="574900929">
    <w:abstractNumId w:val="5"/>
  </w:num>
  <w:num w:numId="43" w16cid:durableId="2059085435">
    <w:abstractNumId w:val="49"/>
  </w:num>
  <w:num w:numId="44" w16cid:durableId="1132209995">
    <w:abstractNumId w:val="19"/>
  </w:num>
  <w:num w:numId="45" w16cid:durableId="1094086271">
    <w:abstractNumId w:val="46"/>
  </w:num>
  <w:num w:numId="46" w16cid:durableId="515995593">
    <w:abstractNumId w:val="9"/>
  </w:num>
  <w:num w:numId="47" w16cid:durableId="1304848658">
    <w:abstractNumId w:val="12"/>
  </w:num>
  <w:num w:numId="48" w16cid:durableId="1295910782">
    <w:abstractNumId w:val="38"/>
  </w:num>
  <w:num w:numId="49" w16cid:durableId="2075275866">
    <w:abstractNumId w:val="60"/>
  </w:num>
  <w:num w:numId="50" w16cid:durableId="210895392">
    <w:abstractNumId w:val="10"/>
  </w:num>
  <w:num w:numId="51" w16cid:durableId="1595478194">
    <w:abstractNumId w:val="41"/>
  </w:num>
  <w:num w:numId="52" w16cid:durableId="292291558">
    <w:abstractNumId w:val="25"/>
  </w:num>
  <w:num w:numId="53" w16cid:durableId="466893611">
    <w:abstractNumId w:val="58"/>
  </w:num>
  <w:num w:numId="54" w16cid:durableId="870610684">
    <w:abstractNumId w:val="61"/>
  </w:num>
  <w:num w:numId="55" w16cid:durableId="498352601">
    <w:abstractNumId w:val="3"/>
  </w:num>
  <w:num w:numId="56" w16cid:durableId="408120634">
    <w:abstractNumId w:val="7"/>
  </w:num>
  <w:num w:numId="57" w16cid:durableId="1786732071">
    <w:abstractNumId w:val="45"/>
  </w:num>
  <w:num w:numId="58" w16cid:durableId="1939366584">
    <w:abstractNumId w:val="30"/>
  </w:num>
  <w:num w:numId="59" w16cid:durableId="656373640">
    <w:abstractNumId w:val="56"/>
  </w:num>
  <w:num w:numId="60" w16cid:durableId="62528528">
    <w:abstractNumId w:val="20"/>
  </w:num>
  <w:num w:numId="61" w16cid:durableId="1233468828">
    <w:abstractNumId w:val="32"/>
  </w:num>
  <w:num w:numId="62" w16cid:durableId="1943031732">
    <w:abstractNumId w:val="48"/>
  </w:num>
  <w:num w:numId="63" w16cid:durableId="740637454">
    <w:abstractNumId w:val="27"/>
  </w:num>
  <w:num w:numId="64" w16cid:durableId="2147159580">
    <w:abstractNumId w:val="2"/>
  </w:num>
  <w:num w:numId="65" w16cid:durableId="1363093627">
    <w:abstractNumId w:val="26"/>
  </w:num>
  <w:num w:numId="66" w16cid:durableId="735199296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E5"/>
    <w:rsid w:val="00007B1B"/>
    <w:rsid w:val="0002221E"/>
    <w:rsid w:val="00023642"/>
    <w:rsid w:val="000272CC"/>
    <w:rsid w:val="00030F1E"/>
    <w:rsid w:val="0003263C"/>
    <w:rsid w:val="00034CB0"/>
    <w:rsid w:val="00035F6A"/>
    <w:rsid w:val="000550B0"/>
    <w:rsid w:val="000566CE"/>
    <w:rsid w:val="00060690"/>
    <w:rsid w:val="0006560B"/>
    <w:rsid w:val="000728E8"/>
    <w:rsid w:val="000829C6"/>
    <w:rsid w:val="00091207"/>
    <w:rsid w:val="00095F09"/>
    <w:rsid w:val="000C4E41"/>
    <w:rsid w:val="000D30BD"/>
    <w:rsid w:val="000D5D57"/>
    <w:rsid w:val="000E0BA2"/>
    <w:rsid w:val="000E2A81"/>
    <w:rsid w:val="000E2B8A"/>
    <w:rsid w:val="000E57F1"/>
    <w:rsid w:val="000F115E"/>
    <w:rsid w:val="00120B32"/>
    <w:rsid w:val="00126AA1"/>
    <w:rsid w:val="00127C77"/>
    <w:rsid w:val="00130977"/>
    <w:rsid w:val="00134F62"/>
    <w:rsid w:val="0015181A"/>
    <w:rsid w:val="001650E8"/>
    <w:rsid w:val="001666C9"/>
    <w:rsid w:val="00171F97"/>
    <w:rsid w:val="00174E35"/>
    <w:rsid w:val="00177510"/>
    <w:rsid w:val="00180705"/>
    <w:rsid w:val="001924D9"/>
    <w:rsid w:val="00193769"/>
    <w:rsid w:val="001A24B7"/>
    <w:rsid w:val="001A353C"/>
    <w:rsid w:val="001A4443"/>
    <w:rsid w:val="001B21AA"/>
    <w:rsid w:val="001B7760"/>
    <w:rsid w:val="001C4E00"/>
    <w:rsid w:val="001C5E84"/>
    <w:rsid w:val="001C7DE0"/>
    <w:rsid w:val="001D4424"/>
    <w:rsid w:val="001D7EB3"/>
    <w:rsid w:val="001F476C"/>
    <w:rsid w:val="002300F6"/>
    <w:rsid w:val="0023307E"/>
    <w:rsid w:val="00242693"/>
    <w:rsid w:val="00253186"/>
    <w:rsid w:val="00254EAD"/>
    <w:rsid w:val="0026111F"/>
    <w:rsid w:val="00262459"/>
    <w:rsid w:val="00280A30"/>
    <w:rsid w:val="0028108E"/>
    <w:rsid w:val="00282AEF"/>
    <w:rsid w:val="00283F1A"/>
    <w:rsid w:val="002A12E6"/>
    <w:rsid w:val="002A17A2"/>
    <w:rsid w:val="002A1DAE"/>
    <w:rsid w:val="002A3F3F"/>
    <w:rsid w:val="002B0EFF"/>
    <w:rsid w:val="002B3DF1"/>
    <w:rsid w:val="002B6F67"/>
    <w:rsid w:val="002C24C3"/>
    <w:rsid w:val="002C392C"/>
    <w:rsid w:val="002D6387"/>
    <w:rsid w:val="002E554B"/>
    <w:rsid w:val="002F5B35"/>
    <w:rsid w:val="002F6B1B"/>
    <w:rsid w:val="002F7378"/>
    <w:rsid w:val="0030200B"/>
    <w:rsid w:val="003034CA"/>
    <w:rsid w:val="00304583"/>
    <w:rsid w:val="00325B57"/>
    <w:rsid w:val="00335DB1"/>
    <w:rsid w:val="00336F88"/>
    <w:rsid w:val="00345DF0"/>
    <w:rsid w:val="00347002"/>
    <w:rsid w:val="00354426"/>
    <w:rsid w:val="00365623"/>
    <w:rsid w:val="00373F61"/>
    <w:rsid w:val="00381219"/>
    <w:rsid w:val="003A20C0"/>
    <w:rsid w:val="003A3CB1"/>
    <w:rsid w:val="003A56D0"/>
    <w:rsid w:val="003C616F"/>
    <w:rsid w:val="003F2077"/>
    <w:rsid w:val="004000F7"/>
    <w:rsid w:val="004020FC"/>
    <w:rsid w:val="0040218D"/>
    <w:rsid w:val="004064E1"/>
    <w:rsid w:val="004103C2"/>
    <w:rsid w:val="00414E9E"/>
    <w:rsid w:val="00420EED"/>
    <w:rsid w:val="00442884"/>
    <w:rsid w:val="00452BE7"/>
    <w:rsid w:val="00453575"/>
    <w:rsid w:val="00457630"/>
    <w:rsid w:val="00457CDA"/>
    <w:rsid w:val="00470151"/>
    <w:rsid w:val="00471AE9"/>
    <w:rsid w:val="00490C1D"/>
    <w:rsid w:val="004929AE"/>
    <w:rsid w:val="004B201E"/>
    <w:rsid w:val="004B33A7"/>
    <w:rsid w:val="004D061B"/>
    <w:rsid w:val="004D3D19"/>
    <w:rsid w:val="004F7B48"/>
    <w:rsid w:val="00500AB9"/>
    <w:rsid w:val="00500F08"/>
    <w:rsid w:val="00501659"/>
    <w:rsid w:val="0051182E"/>
    <w:rsid w:val="00513A03"/>
    <w:rsid w:val="00516D3B"/>
    <w:rsid w:val="00520810"/>
    <w:rsid w:val="00523022"/>
    <w:rsid w:val="005264BC"/>
    <w:rsid w:val="00530F01"/>
    <w:rsid w:val="00540F49"/>
    <w:rsid w:val="00553581"/>
    <w:rsid w:val="00556B7C"/>
    <w:rsid w:val="00564547"/>
    <w:rsid w:val="005654DC"/>
    <w:rsid w:val="005705E1"/>
    <w:rsid w:val="00574DBE"/>
    <w:rsid w:val="005752DF"/>
    <w:rsid w:val="00577111"/>
    <w:rsid w:val="005778AF"/>
    <w:rsid w:val="00581D39"/>
    <w:rsid w:val="00582A1E"/>
    <w:rsid w:val="005A22F0"/>
    <w:rsid w:val="005A3917"/>
    <w:rsid w:val="005B20CA"/>
    <w:rsid w:val="005D098F"/>
    <w:rsid w:val="005D0C65"/>
    <w:rsid w:val="005E1C2B"/>
    <w:rsid w:val="005F4897"/>
    <w:rsid w:val="005F4B2B"/>
    <w:rsid w:val="005F6BE6"/>
    <w:rsid w:val="00605B44"/>
    <w:rsid w:val="00615316"/>
    <w:rsid w:val="006219D3"/>
    <w:rsid w:val="006265A9"/>
    <w:rsid w:val="00627F32"/>
    <w:rsid w:val="00635357"/>
    <w:rsid w:val="00635E59"/>
    <w:rsid w:val="006464CE"/>
    <w:rsid w:val="00652303"/>
    <w:rsid w:val="00652884"/>
    <w:rsid w:val="006A122B"/>
    <w:rsid w:val="006A61AE"/>
    <w:rsid w:val="006A746D"/>
    <w:rsid w:val="006B3130"/>
    <w:rsid w:val="006D359E"/>
    <w:rsid w:val="006F1812"/>
    <w:rsid w:val="0071578A"/>
    <w:rsid w:val="007164BA"/>
    <w:rsid w:val="007271DB"/>
    <w:rsid w:val="0073381D"/>
    <w:rsid w:val="00735135"/>
    <w:rsid w:val="00741E91"/>
    <w:rsid w:val="007444AC"/>
    <w:rsid w:val="00746967"/>
    <w:rsid w:val="0075347D"/>
    <w:rsid w:val="00770DC0"/>
    <w:rsid w:val="00771E3D"/>
    <w:rsid w:val="00776FC0"/>
    <w:rsid w:val="00786CE9"/>
    <w:rsid w:val="00790F91"/>
    <w:rsid w:val="007912ED"/>
    <w:rsid w:val="00793633"/>
    <w:rsid w:val="00795732"/>
    <w:rsid w:val="007B463E"/>
    <w:rsid w:val="007C064D"/>
    <w:rsid w:val="007C1436"/>
    <w:rsid w:val="007C217C"/>
    <w:rsid w:val="007D0767"/>
    <w:rsid w:val="007E35D7"/>
    <w:rsid w:val="00802544"/>
    <w:rsid w:val="00825D6C"/>
    <w:rsid w:val="008303C2"/>
    <w:rsid w:val="0083262E"/>
    <w:rsid w:val="00835D8A"/>
    <w:rsid w:val="008433C7"/>
    <w:rsid w:val="00850200"/>
    <w:rsid w:val="00852309"/>
    <w:rsid w:val="00855DCE"/>
    <w:rsid w:val="00860F13"/>
    <w:rsid w:val="008721F5"/>
    <w:rsid w:val="008739D3"/>
    <w:rsid w:val="008A2875"/>
    <w:rsid w:val="008A4BF9"/>
    <w:rsid w:val="008B1732"/>
    <w:rsid w:val="008B1AAD"/>
    <w:rsid w:val="008B25A6"/>
    <w:rsid w:val="008B5118"/>
    <w:rsid w:val="008D1073"/>
    <w:rsid w:val="008D4AB6"/>
    <w:rsid w:val="008D5A1E"/>
    <w:rsid w:val="008D7744"/>
    <w:rsid w:val="008F4914"/>
    <w:rsid w:val="00905F15"/>
    <w:rsid w:val="00917A1B"/>
    <w:rsid w:val="00917ABD"/>
    <w:rsid w:val="0092069F"/>
    <w:rsid w:val="0092545F"/>
    <w:rsid w:val="009326D1"/>
    <w:rsid w:val="009348D0"/>
    <w:rsid w:val="009375B6"/>
    <w:rsid w:val="00945562"/>
    <w:rsid w:val="00946A73"/>
    <w:rsid w:val="00953944"/>
    <w:rsid w:val="00971C9D"/>
    <w:rsid w:val="00977557"/>
    <w:rsid w:val="00985806"/>
    <w:rsid w:val="009A6523"/>
    <w:rsid w:val="009A7EDF"/>
    <w:rsid w:val="009B326D"/>
    <w:rsid w:val="009B4907"/>
    <w:rsid w:val="009B6E12"/>
    <w:rsid w:val="009F0715"/>
    <w:rsid w:val="00A00C1F"/>
    <w:rsid w:val="00A01BFF"/>
    <w:rsid w:val="00A02927"/>
    <w:rsid w:val="00A10ABA"/>
    <w:rsid w:val="00A24960"/>
    <w:rsid w:val="00A2616B"/>
    <w:rsid w:val="00A414E5"/>
    <w:rsid w:val="00A4305E"/>
    <w:rsid w:val="00A46A24"/>
    <w:rsid w:val="00A5545A"/>
    <w:rsid w:val="00A62319"/>
    <w:rsid w:val="00A71F56"/>
    <w:rsid w:val="00A72A24"/>
    <w:rsid w:val="00A823A2"/>
    <w:rsid w:val="00A834FE"/>
    <w:rsid w:val="00AA0491"/>
    <w:rsid w:val="00AA475E"/>
    <w:rsid w:val="00AA5256"/>
    <w:rsid w:val="00AA6678"/>
    <w:rsid w:val="00AC34A1"/>
    <w:rsid w:val="00AC67EE"/>
    <w:rsid w:val="00AD4E8F"/>
    <w:rsid w:val="00AF1B89"/>
    <w:rsid w:val="00AF270B"/>
    <w:rsid w:val="00B177BB"/>
    <w:rsid w:val="00B25741"/>
    <w:rsid w:val="00B26AC9"/>
    <w:rsid w:val="00B26F2D"/>
    <w:rsid w:val="00B40D56"/>
    <w:rsid w:val="00B42EAF"/>
    <w:rsid w:val="00B47575"/>
    <w:rsid w:val="00B5105D"/>
    <w:rsid w:val="00B5413B"/>
    <w:rsid w:val="00B639F6"/>
    <w:rsid w:val="00B70217"/>
    <w:rsid w:val="00B84797"/>
    <w:rsid w:val="00B90008"/>
    <w:rsid w:val="00B93BDE"/>
    <w:rsid w:val="00B9432B"/>
    <w:rsid w:val="00BB06A1"/>
    <w:rsid w:val="00BB3BA9"/>
    <w:rsid w:val="00BB3D9C"/>
    <w:rsid w:val="00BB4B37"/>
    <w:rsid w:val="00BC14BC"/>
    <w:rsid w:val="00BD180E"/>
    <w:rsid w:val="00BE36D7"/>
    <w:rsid w:val="00BE3DF1"/>
    <w:rsid w:val="00BE7AD9"/>
    <w:rsid w:val="00BF6B91"/>
    <w:rsid w:val="00C006F7"/>
    <w:rsid w:val="00C079FD"/>
    <w:rsid w:val="00C13CF7"/>
    <w:rsid w:val="00C14C62"/>
    <w:rsid w:val="00C14C68"/>
    <w:rsid w:val="00C205E4"/>
    <w:rsid w:val="00C20F19"/>
    <w:rsid w:val="00C22678"/>
    <w:rsid w:val="00C234A4"/>
    <w:rsid w:val="00C2768B"/>
    <w:rsid w:val="00C303B5"/>
    <w:rsid w:val="00C328DC"/>
    <w:rsid w:val="00C3779A"/>
    <w:rsid w:val="00C4514B"/>
    <w:rsid w:val="00C47997"/>
    <w:rsid w:val="00C5031D"/>
    <w:rsid w:val="00C55013"/>
    <w:rsid w:val="00C63D47"/>
    <w:rsid w:val="00C72E81"/>
    <w:rsid w:val="00C76838"/>
    <w:rsid w:val="00C77FD4"/>
    <w:rsid w:val="00C951E0"/>
    <w:rsid w:val="00C96F86"/>
    <w:rsid w:val="00CA48BA"/>
    <w:rsid w:val="00CB2B90"/>
    <w:rsid w:val="00CC6046"/>
    <w:rsid w:val="00CD2ABA"/>
    <w:rsid w:val="00CD5734"/>
    <w:rsid w:val="00CD6BDF"/>
    <w:rsid w:val="00CD765A"/>
    <w:rsid w:val="00CE4E1D"/>
    <w:rsid w:val="00D03E4B"/>
    <w:rsid w:val="00D040F6"/>
    <w:rsid w:val="00D04E62"/>
    <w:rsid w:val="00D163CB"/>
    <w:rsid w:val="00D2350F"/>
    <w:rsid w:val="00D330E3"/>
    <w:rsid w:val="00D36B07"/>
    <w:rsid w:val="00D64F3E"/>
    <w:rsid w:val="00D858F3"/>
    <w:rsid w:val="00DA25DF"/>
    <w:rsid w:val="00DA32CF"/>
    <w:rsid w:val="00DA7A11"/>
    <w:rsid w:val="00DB03A3"/>
    <w:rsid w:val="00DC3B81"/>
    <w:rsid w:val="00DD06B8"/>
    <w:rsid w:val="00E05C2A"/>
    <w:rsid w:val="00E066B4"/>
    <w:rsid w:val="00E06EC5"/>
    <w:rsid w:val="00E22F4C"/>
    <w:rsid w:val="00E24702"/>
    <w:rsid w:val="00E263CB"/>
    <w:rsid w:val="00E53D8D"/>
    <w:rsid w:val="00E564E0"/>
    <w:rsid w:val="00E73F12"/>
    <w:rsid w:val="00E762AA"/>
    <w:rsid w:val="00E854E1"/>
    <w:rsid w:val="00E85C7B"/>
    <w:rsid w:val="00E864A5"/>
    <w:rsid w:val="00E91702"/>
    <w:rsid w:val="00E925B6"/>
    <w:rsid w:val="00EC31A6"/>
    <w:rsid w:val="00EC36B7"/>
    <w:rsid w:val="00EC694B"/>
    <w:rsid w:val="00ED12B7"/>
    <w:rsid w:val="00ED78AF"/>
    <w:rsid w:val="00EE0792"/>
    <w:rsid w:val="00EE1EE2"/>
    <w:rsid w:val="00EE5004"/>
    <w:rsid w:val="00EF25D5"/>
    <w:rsid w:val="00F00878"/>
    <w:rsid w:val="00F07B14"/>
    <w:rsid w:val="00F07B36"/>
    <w:rsid w:val="00F07E2D"/>
    <w:rsid w:val="00F11492"/>
    <w:rsid w:val="00F134FB"/>
    <w:rsid w:val="00F213F1"/>
    <w:rsid w:val="00F41C2F"/>
    <w:rsid w:val="00F65DDB"/>
    <w:rsid w:val="00F72554"/>
    <w:rsid w:val="00F846AC"/>
    <w:rsid w:val="00F93BBA"/>
    <w:rsid w:val="00F97F99"/>
    <w:rsid w:val="00FA430B"/>
    <w:rsid w:val="00FB0860"/>
    <w:rsid w:val="00FB2C48"/>
    <w:rsid w:val="00FC53EE"/>
    <w:rsid w:val="00FD509B"/>
    <w:rsid w:val="00FE706F"/>
    <w:rsid w:val="00FF0E9B"/>
    <w:rsid w:val="00FF1348"/>
    <w:rsid w:val="00FF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B85566"/>
  <w15:chartTrackingRefBased/>
  <w15:docId w15:val="{C1513936-6CC2-4108-ABB4-8099E89E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C217C"/>
    <w:pPr>
      <w:jc w:val="both"/>
    </w:pPr>
  </w:style>
  <w:style w:type="paragraph" w:styleId="1">
    <w:name w:val="heading 1"/>
    <w:basedOn w:val="a2"/>
    <w:next w:val="a2"/>
    <w:link w:val="10"/>
    <w:uiPriority w:val="9"/>
    <w:qFormat/>
    <w:rsid w:val="00AC67EE"/>
    <w:pPr>
      <w:numPr>
        <w:numId w:val="17"/>
      </w:numPr>
      <w:spacing w:after="240"/>
      <w:ind w:firstLine="0"/>
      <w:jc w:val="center"/>
      <w:outlineLvl w:val="0"/>
    </w:pPr>
  </w:style>
  <w:style w:type="paragraph" w:styleId="2">
    <w:name w:val="heading 2"/>
    <w:basedOn w:val="1"/>
    <w:next w:val="a2"/>
    <w:link w:val="20"/>
    <w:uiPriority w:val="9"/>
    <w:unhideWhenUsed/>
    <w:qFormat/>
    <w:rsid w:val="00174E35"/>
    <w:pPr>
      <w:numPr>
        <w:ilvl w:val="1"/>
      </w:numPr>
      <w:spacing w:after="120"/>
      <w:jc w:val="both"/>
      <w:outlineLvl w:val="1"/>
    </w:pPr>
  </w:style>
  <w:style w:type="paragraph" w:styleId="3">
    <w:name w:val="heading 3"/>
    <w:basedOn w:val="2"/>
    <w:next w:val="a2"/>
    <w:link w:val="30"/>
    <w:autoRedefine/>
    <w:uiPriority w:val="9"/>
    <w:unhideWhenUsed/>
    <w:qFormat/>
    <w:rsid w:val="00C3779A"/>
    <w:pPr>
      <w:numPr>
        <w:ilvl w:val="2"/>
      </w:numPr>
      <w:outlineLvl w:val="2"/>
    </w:pPr>
  </w:style>
  <w:style w:type="paragraph" w:styleId="4">
    <w:name w:val="heading 4"/>
    <w:basedOn w:val="3"/>
    <w:next w:val="a2"/>
    <w:link w:val="40"/>
    <w:autoRedefine/>
    <w:uiPriority w:val="9"/>
    <w:unhideWhenUsed/>
    <w:qFormat/>
    <w:rsid w:val="00C3779A"/>
    <w:pPr>
      <w:numPr>
        <w:ilvl w:val="3"/>
      </w:numPr>
      <w:outlineLvl w:val="3"/>
    </w:pPr>
  </w:style>
  <w:style w:type="paragraph" w:styleId="5">
    <w:name w:val="heading 5"/>
    <w:basedOn w:val="4"/>
    <w:next w:val="a2"/>
    <w:link w:val="50"/>
    <w:autoRedefine/>
    <w:uiPriority w:val="9"/>
    <w:unhideWhenUsed/>
    <w:qFormat/>
    <w:rsid w:val="00C3779A"/>
    <w:pPr>
      <w:numPr>
        <w:ilvl w:val="4"/>
      </w:numPr>
      <w:outlineLvl w:val="4"/>
    </w:pPr>
  </w:style>
  <w:style w:type="paragraph" w:styleId="6">
    <w:name w:val="heading 6"/>
    <w:basedOn w:val="5"/>
    <w:next w:val="a2"/>
    <w:link w:val="60"/>
    <w:autoRedefine/>
    <w:uiPriority w:val="9"/>
    <w:unhideWhenUsed/>
    <w:qFormat/>
    <w:rsid w:val="00C3779A"/>
    <w:pPr>
      <w:numPr>
        <w:ilvl w:val="5"/>
      </w:numPr>
      <w:outlineLvl w:val="5"/>
    </w:pPr>
  </w:style>
  <w:style w:type="paragraph" w:styleId="7">
    <w:name w:val="heading 7"/>
    <w:basedOn w:val="6"/>
    <w:next w:val="a2"/>
    <w:link w:val="70"/>
    <w:autoRedefine/>
    <w:uiPriority w:val="9"/>
    <w:unhideWhenUsed/>
    <w:qFormat/>
    <w:rsid w:val="00C3779A"/>
    <w:pPr>
      <w:numPr>
        <w:ilvl w:val="6"/>
      </w:numPr>
      <w:outlineLvl w:val="6"/>
    </w:pPr>
  </w:style>
  <w:style w:type="paragraph" w:styleId="8">
    <w:name w:val="heading 8"/>
    <w:basedOn w:val="7"/>
    <w:next w:val="a2"/>
    <w:link w:val="80"/>
    <w:uiPriority w:val="9"/>
    <w:unhideWhenUsed/>
    <w:qFormat/>
    <w:rsid w:val="00C3779A"/>
    <w:pPr>
      <w:numPr>
        <w:ilvl w:val="7"/>
      </w:numPr>
      <w:outlineLvl w:val="7"/>
    </w:pPr>
  </w:style>
  <w:style w:type="paragraph" w:styleId="9">
    <w:name w:val="heading 9"/>
    <w:basedOn w:val="8"/>
    <w:next w:val="a2"/>
    <w:link w:val="90"/>
    <w:uiPriority w:val="9"/>
    <w:unhideWhenUsed/>
    <w:qFormat/>
    <w:rsid w:val="00C3779A"/>
    <w:pPr>
      <w:numPr>
        <w:ilvl w:val="8"/>
      </w:numPr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A72A24"/>
    <w:rPr>
      <w:color w:val="467886" w:themeColor="hyperlink"/>
      <w:u w:val="single"/>
    </w:rPr>
  </w:style>
  <w:style w:type="character" w:customStyle="1" w:styleId="20">
    <w:name w:val="Заголовок 2 Знак"/>
    <w:basedOn w:val="a3"/>
    <w:link w:val="2"/>
    <w:uiPriority w:val="9"/>
    <w:rsid w:val="00174E35"/>
  </w:style>
  <w:style w:type="paragraph" w:styleId="a7">
    <w:name w:val="Title"/>
    <w:basedOn w:val="a2"/>
    <w:next w:val="a2"/>
    <w:link w:val="a8"/>
    <w:autoRedefine/>
    <w:uiPriority w:val="10"/>
    <w:qFormat/>
    <w:rsid w:val="001D4424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3"/>
    <w:link w:val="a7"/>
    <w:uiPriority w:val="10"/>
    <w:rsid w:val="001D4424"/>
    <w:rPr>
      <w:rFonts w:eastAsiaTheme="majorEastAsia" w:cstheme="majorBidi"/>
      <w:color w:val="auto"/>
      <w:spacing w:val="-10"/>
      <w:kern w:val="28"/>
      <w:szCs w:val="56"/>
    </w:rPr>
  </w:style>
  <w:style w:type="paragraph" w:styleId="a9">
    <w:name w:val="header"/>
    <w:basedOn w:val="a2"/>
    <w:link w:val="aa"/>
    <w:uiPriority w:val="99"/>
    <w:unhideWhenUsed/>
    <w:rsid w:val="0073381D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paragraph" w:styleId="51">
    <w:name w:val="List 5"/>
    <w:basedOn w:val="a2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a">
    <w:name w:val="Верхний колонтитул Знак"/>
    <w:basedOn w:val="a3"/>
    <w:link w:val="a9"/>
    <w:uiPriority w:val="99"/>
    <w:rsid w:val="0073381D"/>
  </w:style>
  <w:style w:type="paragraph" w:styleId="ab">
    <w:name w:val="List Paragraph"/>
    <w:basedOn w:val="a2"/>
    <w:link w:val="ac"/>
    <w:uiPriority w:val="34"/>
    <w:qFormat/>
    <w:rsid w:val="00C3779A"/>
    <w:pPr>
      <w:contextualSpacing/>
    </w:pPr>
  </w:style>
  <w:style w:type="paragraph" w:styleId="ad">
    <w:name w:val="footer"/>
    <w:basedOn w:val="a2"/>
    <w:link w:val="ae"/>
    <w:uiPriority w:val="99"/>
    <w:unhideWhenUsed/>
    <w:rsid w:val="00E9170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Абзац списка Знак"/>
    <w:basedOn w:val="a3"/>
    <w:link w:val="ab"/>
    <w:uiPriority w:val="34"/>
    <w:rsid w:val="00C3779A"/>
  </w:style>
  <w:style w:type="character" w:customStyle="1" w:styleId="ae">
    <w:name w:val="Нижний колонтитул Знак"/>
    <w:basedOn w:val="a3"/>
    <w:link w:val="ad"/>
    <w:uiPriority w:val="99"/>
    <w:rsid w:val="00E91702"/>
  </w:style>
  <w:style w:type="paragraph" w:styleId="11">
    <w:name w:val="toc 1"/>
    <w:basedOn w:val="a2"/>
    <w:next w:val="a2"/>
    <w:uiPriority w:val="39"/>
    <w:unhideWhenUsed/>
    <w:rsid w:val="005654DC"/>
    <w:pPr>
      <w:ind w:firstLine="0"/>
    </w:pPr>
  </w:style>
  <w:style w:type="paragraph" w:customStyle="1" w:styleId="a1">
    <w:name w:val="Заголовок приложения"/>
    <w:basedOn w:val="ab"/>
    <w:link w:val="af"/>
    <w:qFormat/>
    <w:rsid w:val="006A746D"/>
    <w:pPr>
      <w:numPr>
        <w:numId w:val="19"/>
      </w:numPr>
      <w:spacing w:line="480" w:lineRule="auto"/>
      <w:ind w:left="0" w:firstLine="426"/>
    </w:pPr>
    <w:rPr>
      <w:rFonts w:eastAsia="Calibri"/>
    </w:rPr>
  </w:style>
  <w:style w:type="character" w:customStyle="1" w:styleId="af">
    <w:name w:val="Заголовок приложения Знак"/>
    <w:basedOn w:val="ac"/>
    <w:link w:val="a1"/>
    <w:rsid w:val="006A746D"/>
    <w:rPr>
      <w:rFonts w:eastAsia="Calibri"/>
    </w:rPr>
  </w:style>
  <w:style w:type="paragraph" w:styleId="21">
    <w:name w:val="toc 2"/>
    <w:basedOn w:val="a2"/>
    <w:next w:val="a2"/>
    <w:uiPriority w:val="39"/>
    <w:unhideWhenUsed/>
    <w:rsid w:val="005654DC"/>
    <w:pPr>
      <w:ind w:firstLine="0"/>
    </w:pPr>
  </w:style>
  <w:style w:type="paragraph" w:styleId="31">
    <w:name w:val="toc 3"/>
    <w:basedOn w:val="a2"/>
    <w:next w:val="a2"/>
    <w:uiPriority w:val="39"/>
    <w:unhideWhenUsed/>
    <w:rsid w:val="005654DC"/>
    <w:pPr>
      <w:ind w:firstLine="0"/>
    </w:pPr>
  </w:style>
  <w:style w:type="paragraph" w:customStyle="1" w:styleId="a0">
    <w:name w:val="ЧГУ Приложение"/>
    <w:basedOn w:val="a2"/>
    <w:link w:val="af0"/>
    <w:qFormat/>
    <w:rsid w:val="00471AE9"/>
    <w:pPr>
      <w:numPr>
        <w:numId w:val="10"/>
      </w:numPr>
      <w:spacing w:line="480" w:lineRule="auto"/>
      <w:ind w:left="0" w:firstLine="0"/>
      <w:jc w:val="right"/>
      <w:outlineLvl w:val="0"/>
    </w:pPr>
  </w:style>
  <w:style w:type="character" w:customStyle="1" w:styleId="af0">
    <w:name w:val="ЧГУ Приложение Знак"/>
    <w:basedOn w:val="a3"/>
    <w:link w:val="a0"/>
    <w:rsid w:val="00471AE9"/>
  </w:style>
  <w:style w:type="character" w:customStyle="1" w:styleId="30">
    <w:name w:val="Заголовок 3 Знак"/>
    <w:basedOn w:val="a3"/>
    <w:link w:val="3"/>
    <w:uiPriority w:val="9"/>
    <w:rsid w:val="00C3779A"/>
  </w:style>
  <w:style w:type="table" w:customStyle="1" w:styleId="12">
    <w:name w:val="Сетка таблицы1"/>
    <w:basedOn w:val="a4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4"/>
    <w:next w:val="af1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4"/>
    <w:uiPriority w:val="39"/>
    <w:qFormat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Неразрешенное упоминание2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rsid w:val="00C3779A"/>
  </w:style>
  <w:style w:type="character" w:customStyle="1" w:styleId="50">
    <w:name w:val="Заголовок 5 Знак"/>
    <w:basedOn w:val="a3"/>
    <w:link w:val="5"/>
    <w:uiPriority w:val="9"/>
    <w:rsid w:val="00C3779A"/>
  </w:style>
  <w:style w:type="character" w:customStyle="1" w:styleId="60">
    <w:name w:val="Заголовок 6 Знак"/>
    <w:basedOn w:val="a3"/>
    <w:link w:val="6"/>
    <w:uiPriority w:val="9"/>
    <w:rsid w:val="00C3779A"/>
  </w:style>
  <w:style w:type="character" w:customStyle="1" w:styleId="70">
    <w:name w:val="Заголовок 7 Знак"/>
    <w:basedOn w:val="a3"/>
    <w:link w:val="7"/>
    <w:uiPriority w:val="9"/>
    <w:rsid w:val="00C3779A"/>
  </w:style>
  <w:style w:type="character" w:customStyle="1" w:styleId="80">
    <w:name w:val="Заголовок 8 Знак"/>
    <w:basedOn w:val="a3"/>
    <w:link w:val="8"/>
    <w:uiPriority w:val="9"/>
    <w:rsid w:val="00C3779A"/>
  </w:style>
  <w:style w:type="character" w:customStyle="1" w:styleId="90">
    <w:name w:val="Заголовок 9 Знак"/>
    <w:basedOn w:val="a3"/>
    <w:link w:val="9"/>
    <w:uiPriority w:val="9"/>
    <w:rsid w:val="00C3779A"/>
  </w:style>
  <w:style w:type="character" w:styleId="af2">
    <w:name w:val="FollowedHyperlink"/>
    <w:basedOn w:val="a3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3">
    <w:name w:val="Unresolved Mention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2"/>
    <w:uiPriority w:val="99"/>
    <w:semiHidden/>
    <w:unhideWhenUsed/>
    <w:rsid w:val="004D061B"/>
    <w:pPr>
      <w:numPr>
        <w:numId w:val="3"/>
      </w:numPr>
      <w:contextualSpacing/>
    </w:pPr>
  </w:style>
  <w:style w:type="character" w:styleId="af4">
    <w:name w:val="annotation reference"/>
    <w:basedOn w:val="a3"/>
    <w:uiPriority w:val="99"/>
    <w:semiHidden/>
    <w:unhideWhenUsed/>
    <w:rsid w:val="004000F7"/>
    <w:rPr>
      <w:sz w:val="16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4000F7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4000F7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000F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000F7"/>
    <w:rPr>
      <w:b/>
      <w:bCs/>
      <w:sz w:val="20"/>
      <w:szCs w:val="20"/>
    </w:rPr>
  </w:style>
  <w:style w:type="character" w:customStyle="1" w:styleId="10">
    <w:name w:val="Заголовок 1 Знак"/>
    <w:basedOn w:val="a3"/>
    <w:link w:val="1"/>
    <w:uiPriority w:val="9"/>
    <w:rsid w:val="00AC67EE"/>
  </w:style>
  <w:style w:type="paragraph" w:styleId="af9">
    <w:name w:val="caption"/>
    <w:basedOn w:val="a2"/>
    <w:next w:val="a2"/>
    <w:link w:val="afa"/>
    <w:uiPriority w:val="35"/>
    <w:unhideWhenUsed/>
    <w:qFormat/>
    <w:rsid w:val="00A5545A"/>
    <w:pPr>
      <w:ind w:firstLine="0"/>
      <w:jc w:val="center"/>
    </w:pPr>
    <w:rPr>
      <w:rFonts w:eastAsiaTheme="minorHAnsi"/>
      <w:iCs/>
      <w:color w:val="auto"/>
      <w:szCs w:val="18"/>
    </w:rPr>
  </w:style>
  <w:style w:type="character" w:customStyle="1" w:styleId="afa">
    <w:name w:val="Название объекта Знак"/>
    <w:basedOn w:val="a3"/>
    <w:link w:val="af9"/>
    <w:uiPriority w:val="35"/>
    <w:rsid w:val="00A5545A"/>
    <w:rPr>
      <w:rFonts w:eastAsiaTheme="minorHAnsi"/>
      <w:iCs/>
      <w:color w:val="auto"/>
      <w:szCs w:val="18"/>
    </w:rPr>
  </w:style>
  <w:style w:type="paragraph" w:styleId="afb">
    <w:name w:val="Subtitle"/>
    <w:basedOn w:val="a2"/>
    <w:next w:val="a2"/>
    <w:link w:val="afc"/>
    <w:uiPriority w:val="11"/>
    <w:rsid w:val="00C951E0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c">
    <w:name w:val="Подзаголовок Знак"/>
    <w:basedOn w:val="a3"/>
    <w:link w:val="afb"/>
    <w:uiPriority w:val="11"/>
    <w:rsid w:val="00C951E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4">
    <w:name w:val="Quote"/>
    <w:basedOn w:val="a2"/>
    <w:next w:val="a2"/>
    <w:link w:val="25"/>
    <w:uiPriority w:val="29"/>
    <w:rsid w:val="00C951E0"/>
    <w:pPr>
      <w:spacing w:before="160" w:after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25">
    <w:name w:val="Цитата 2 Знак"/>
    <w:basedOn w:val="a3"/>
    <w:link w:val="24"/>
    <w:uiPriority w:val="29"/>
    <w:rsid w:val="00C951E0"/>
    <w:rPr>
      <w:rFonts w:eastAsiaTheme="minorHAnsi"/>
      <w:i/>
      <w:iCs/>
      <w:color w:val="404040" w:themeColor="text1" w:themeTint="BF"/>
    </w:rPr>
  </w:style>
  <w:style w:type="character" w:styleId="afd">
    <w:name w:val="Intense Emphasis"/>
    <w:basedOn w:val="a3"/>
    <w:uiPriority w:val="21"/>
    <w:rsid w:val="00C951E0"/>
    <w:rPr>
      <w:i/>
      <w:iCs/>
      <w:color w:val="0F4761" w:themeColor="accent1" w:themeShade="BF"/>
    </w:rPr>
  </w:style>
  <w:style w:type="paragraph" w:styleId="afe">
    <w:name w:val="Intense Quote"/>
    <w:basedOn w:val="a2"/>
    <w:next w:val="a2"/>
    <w:link w:val="aff"/>
    <w:uiPriority w:val="30"/>
    <w:rsid w:val="00C9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aff">
    <w:name w:val="Выделенная цитата Знак"/>
    <w:basedOn w:val="a3"/>
    <w:link w:val="afe"/>
    <w:uiPriority w:val="30"/>
    <w:rsid w:val="00C951E0"/>
    <w:rPr>
      <w:rFonts w:eastAsiaTheme="minorHAnsi"/>
      <w:i/>
      <w:iCs/>
      <w:color w:val="0F4761" w:themeColor="accent1" w:themeShade="BF"/>
    </w:rPr>
  </w:style>
  <w:style w:type="character" w:styleId="aff0">
    <w:name w:val="Intense Reference"/>
    <w:basedOn w:val="a3"/>
    <w:uiPriority w:val="32"/>
    <w:rsid w:val="00C951E0"/>
    <w:rPr>
      <w:b/>
      <w:bCs/>
      <w:smallCaps/>
      <w:color w:val="0F4761" w:themeColor="accent1" w:themeShade="BF"/>
      <w:spacing w:val="5"/>
    </w:rPr>
  </w:style>
  <w:style w:type="paragraph" w:styleId="aff1">
    <w:name w:val="Body Text Indent"/>
    <w:basedOn w:val="a2"/>
    <w:link w:val="aff2"/>
    <w:rsid w:val="00C951E0"/>
    <w:pPr>
      <w:ind w:firstLine="0"/>
    </w:pPr>
    <w:rPr>
      <w:rFonts w:cs="Times New Roman"/>
      <w:color w:val="auto"/>
      <w:kern w:val="0"/>
      <w:lang w:eastAsia="ru-RU"/>
      <w14:ligatures w14:val="none"/>
    </w:rPr>
  </w:style>
  <w:style w:type="character" w:customStyle="1" w:styleId="aff2">
    <w:name w:val="Основной текст с отступом Знак"/>
    <w:basedOn w:val="a3"/>
    <w:link w:val="aff1"/>
    <w:rsid w:val="00C951E0"/>
    <w:rPr>
      <w:rFonts w:cs="Times New Roman"/>
      <w:color w:val="auto"/>
      <w:kern w:val="0"/>
      <w:lang w:eastAsia="ru-RU"/>
      <w14:ligatures w14:val="none"/>
    </w:rPr>
  </w:style>
  <w:style w:type="paragraph" w:styleId="aff3">
    <w:name w:val="Body Text"/>
    <w:basedOn w:val="a2"/>
    <w:link w:val="aff4"/>
    <w:uiPriority w:val="99"/>
    <w:semiHidden/>
    <w:unhideWhenUsed/>
    <w:rsid w:val="00C951E0"/>
    <w:pPr>
      <w:spacing w:after="120"/>
    </w:pPr>
    <w:rPr>
      <w:rFonts w:eastAsiaTheme="minorHAnsi"/>
    </w:rPr>
  </w:style>
  <w:style w:type="character" w:customStyle="1" w:styleId="aff4">
    <w:name w:val="Основной текст Знак"/>
    <w:basedOn w:val="a3"/>
    <w:link w:val="aff3"/>
    <w:uiPriority w:val="99"/>
    <w:semiHidden/>
    <w:rsid w:val="00C951E0"/>
    <w:rPr>
      <w:rFonts w:eastAsiaTheme="minorHAnsi"/>
    </w:rPr>
  </w:style>
  <w:style w:type="paragraph" w:styleId="26">
    <w:name w:val="Body Text Indent 2"/>
    <w:basedOn w:val="a2"/>
    <w:link w:val="27"/>
    <w:uiPriority w:val="99"/>
    <w:semiHidden/>
    <w:unhideWhenUsed/>
    <w:rsid w:val="00C951E0"/>
    <w:pPr>
      <w:spacing w:after="120" w:line="480" w:lineRule="auto"/>
      <w:ind w:left="283"/>
    </w:pPr>
    <w:rPr>
      <w:rFonts w:eastAsiaTheme="minorHAnsi"/>
    </w:rPr>
  </w:style>
  <w:style w:type="character" w:customStyle="1" w:styleId="27">
    <w:name w:val="Основной текст с отступом 2 Знак"/>
    <w:basedOn w:val="a3"/>
    <w:link w:val="26"/>
    <w:uiPriority w:val="99"/>
    <w:semiHidden/>
    <w:rsid w:val="00C951E0"/>
    <w:rPr>
      <w:rFonts w:eastAsiaTheme="minorHAnsi"/>
    </w:rPr>
  </w:style>
  <w:style w:type="paragraph" w:styleId="32">
    <w:name w:val="Body Text Indent 3"/>
    <w:basedOn w:val="a2"/>
    <w:link w:val="33"/>
    <w:rsid w:val="00C951E0"/>
    <w:pPr>
      <w:spacing w:after="120" w:line="240" w:lineRule="auto"/>
      <w:ind w:left="283" w:firstLine="0"/>
    </w:pPr>
    <w:rPr>
      <w:rFonts w:cs="Times New Roman"/>
      <w:color w:val="auto"/>
      <w:kern w:val="0"/>
      <w:sz w:val="16"/>
      <w:szCs w:val="16"/>
      <w:lang w:eastAsia="ru-RU"/>
      <w14:ligatures w14:val="none"/>
    </w:rPr>
  </w:style>
  <w:style w:type="character" w:customStyle="1" w:styleId="33">
    <w:name w:val="Основной текст с отступом 3 Знак"/>
    <w:basedOn w:val="a3"/>
    <w:link w:val="32"/>
    <w:rsid w:val="00C951E0"/>
    <w:rPr>
      <w:rFonts w:cs="Times New Roman"/>
      <w:color w:val="auto"/>
      <w:kern w:val="0"/>
      <w:sz w:val="16"/>
      <w:szCs w:val="16"/>
      <w:lang w:eastAsia="ru-RU"/>
      <w14:ligatures w14:val="none"/>
    </w:rPr>
  </w:style>
  <w:style w:type="paragraph" w:customStyle="1" w:styleId="aff5">
    <w:name w:val="Курсовая"/>
    <w:basedOn w:val="a2"/>
    <w:link w:val="aff6"/>
    <w:qFormat/>
    <w:rsid w:val="00C951E0"/>
    <w:rPr>
      <w:rFonts w:cs="Times New Roman"/>
      <w:color w:val="auto"/>
      <w:kern w:val="0"/>
      <w:szCs w:val="24"/>
      <w:lang w:eastAsia="ru-RU"/>
      <w14:ligatures w14:val="none"/>
    </w:rPr>
  </w:style>
  <w:style w:type="character" w:customStyle="1" w:styleId="aff6">
    <w:name w:val="Курсовая Знак"/>
    <w:basedOn w:val="a3"/>
    <w:link w:val="aff5"/>
    <w:qFormat/>
    <w:rsid w:val="00C951E0"/>
    <w:rPr>
      <w:rFonts w:cs="Times New Roman"/>
      <w:color w:val="auto"/>
      <w:kern w:val="0"/>
      <w:szCs w:val="24"/>
      <w:lang w:eastAsia="ru-RU"/>
      <w14:ligatures w14:val="none"/>
    </w:rPr>
  </w:style>
  <w:style w:type="table" w:customStyle="1" w:styleId="34">
    <w:name w:val="Сетка таблицы3"/>
    <w:basedOn w:val="a4"/>
    <w:uiPriority w:val="39"/>
    <w:rsid w:val="00C951E0"/>
    <w:pPr>
      <w:spacing w:line="240" w:lineRule="auto"/>
      <w:ind w:firstLine="0"/>
    </w:pPr>
    <w:rPr>
      <w:rFonts w:asciiTheme="minorHAnsi" w:eastAsiaTheme="minorHAnsi" w:hAnsiTheme="minorHAnsi"/>
      <w:color w:val="auto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Placeholder Text"/>
    <w:basedOn w:val="a3"/>
    <w:uiPriority w:val="99"/>
    <w:semiHidden/>
    <w:rsid w:val="00C951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ai.pmpractice.ru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&#1063;&#1043;&#1059;\&#1050;&#1091;&#1088;&#1089;&#1086;&#1074;&#1099;&#1077;\2026%20&#1064;&#1072;&#1073;&#1083;&#1086;&#1085;%20&#1056;&#1055;&#1047;-0.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РПЗ-0.8.dotx</Template>
  <TotalTime>454</TotalTime>
  <Pages>49</Pages>
  <Words>10580</Words>
  <Characters>60306</Characters>
  <Application>Microsoft Office Word</Application>
  <DocSecurity>0</DocSecurity>
  <Lines>502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59</cp:revision>
  <dcterms:created xsi:type="dcterms:W3CDTF">2026-05-05T16:06:00Z</dcterms:created>
  <dcterms:modified xsi:type="dcterms:W3CDTF">2026-05-22T07:28:00Z</dcterms:modified>
</cp:coreProperties>
</file>