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B6ED7" w14:textId="61D6BCC8" w:rsidR="00D22B8A" w:rsidRPr="004905AD" w:rsidRDefault="004905AD" w:rsidP="004905A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05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Л/р 1. Установка и настройка домена Windows </w:t>
      </w:r>
      <w:r w:rsidR="00D51606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="00D51606" w:rsidRPr="00D516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B7E7996" w14:textId="1673C6B3" w:rsidR="004905AD" w:rsidRPr="004905AD" w:rsidRDefault="004905AD" w:rsidP="004905A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05AD">
        <w:rPr>
          <w:rFonts w:ascii="Times New Roman" w:hAnsi="Times New Roman" w:cs="Times New Roman"/>
          <w:sz w:val="28"/>
          <w:szCs w:val="28"/>
          <w:lang w:val="ru-RU"/>
        </w:rPr>
        <w:t>Лабораторная работа выполняется на виртуальных машинах.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ходе работы необходимо инсталлировать и настроить домен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Windows, состоящий из контроллера домена и клиента.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Предварительно необходимо определиться с именами доменов,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именами компьютеров, IP адресами.</w:t>
      </w:r>
    </w:p>
    <w:p w14:paraId="5E0B33D3" w14:textId="7D98ABC2" w:rsidR="004905AD" w:rsidRPr="004905AD" w:rsidRDefault="004905AD" w:rsidP="004905A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905AD">
        <w:rPr>
          <w:rFonts w:ascii="Times New Roman" w:hAnsi="Times New Roman" w:cs="Times New Roman"/>
          <w:sz w:val="28"/>
          <w:szCs w:val="28"/>
          <w:lang w:val="ru-RU"/>
        </w:rPr>
        <w:t>Ход работы.</w:t>
      </w:r>
    </w:p>
    <w:p w14:paraId="50E0ACEE" w14:textId="212ECB2A" w:rsidR="004905AD" w:rsidRPr="004905AD" w:rsidRDefault="004905AD" w:rsidP="004905A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05AD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Настройка виртуальной машины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Oracle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VM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Virtual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Box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): выбор каталога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для размещения, выбор диска, определение размера памяти.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Периодически рекомендуется на виртуальной машине создавать снимок состояния для возможности отката на предыдущий этап.</w:t>
      </w:r>
    </w:p>
    <w:p w14:paraId="7957B665" w14:textId="12DBE55A" w:rsidR="00FC2644" w:rsidRPr="003D7717" w:rsidRDefault="004905AD" w:rsidP="004F36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4905AD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Установка системы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 Windows Server </w:t>
      </w:r>
      <w:r w:rsidR="00D51606" w:rsidRPr="00D5160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2008 R2</w:t>
      </w:r>
      <w:r w:rsidR="00D51606" w:rsidRPr="00D516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1606">
        <w:rPr>
          <w:rFonts w:ascii="Times New Roman" w:hAnsi="Times New Roman" w:cs="Times New Roman"/>
          <w:sz w:val="28"/>
          <w:szCs w:val="28"/>
          <w:lang w:val="ru-RU"/>
        </w:rPr>
        <w:t>или 2016)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, и любого клиента (</w:t>
      </w:r>
      <w:r w:rsidRPr="004905AD">
        <w:rPr>
          <w:rFonts w:ascii="Times New Roman" w:hAnsi="Times New Roman" w:cs="Times New Roman"/>
          <w:sz w:val="28"/>
          <w:szCs w:val="28"/>
        </w:rPr>
        <w:t>Windows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</w:rPr>
        <w:t>XP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905AD">
        <w:rPr>
          <w:rFonts w:ascii="Times New Roman" w:hAnsi="Times New Roman" w:cs="Times New Roman"/>
          <w:sz w:val="28"/>
          <w:szCs w:val="28"/>
        </w:rPr>
        <w:t>Windows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7, </w:t>
      </w:r>
      <w:r w:rsidRPr="004905AD">
        <w:rPr>
          <w:rFonts w:ascii="Times New Roman" w:hAnsi="Times New Roman" w:cs="Times New Roman"/>
          <w:sz w:val="28"/>
          <w:szCs w:val="28"/>
        </w:rPr>
        <w:t>Windows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10). Пароль должен отвечать требованиям локальной политики безопасности. Посмотреть требования и внести изменения можно здесь: Пуск - Параметры безопасности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 локальная политика безопасности - политика учетных записей </w:t>
      </w:r>
      <w:r w:rsidR="004F367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 политика</w:t>
      </w:r>
      <w:r w:rsidR="004F367B" w:rsidRPr="004F36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паролей. Сменить пароль (Пуск </w:t>
      </w:r>
      <w:r w:rsidR="004F367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 Администрирование -</w:t>
      </w:r>
      <w:r w:rsidR="004F367B" w:rsidRPr="004F36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Управление компьютером - Локальные пользователи и группы</w:t>
      </w:r>
      <w:r w:rsidR="004F367B" w:rsidRPr="004F36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- Пользователи - администратор - задать пароль).</w:t>
      </w:r>
    </w:p>
    <w:p w14:paraId="0F43061F" w14:textId="1D69D386" w:rsidR="004905AD" w:rsidRPr="004905AD" w:rsidRDefault="004905AD" w:rsidP="004905A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4F3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Настройка DNS сервера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5412A5" w14:textId="1E13E3AD" w:rsidR="004905AD" w:rsidRPr="004905AD" w:rsidRDefault="004905AD" w:rsidP="004F36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05AD">
        <w:rPr>
          <w:rFonts w:ascii="Times New Roman" w:hAnsi="Times New Roman" w:cs="Times New Roman"/>
          <w:sz w:val="28"/>
          <w:szCs w:val="28"/>
          <w:lang w:val="ru-RU"/>
        </w:rPr>
        <w:t>DNS занимается разрешением доменных имен в адреса</w:t>
      </w:r>
      <w:r w:rsidR="004F367B" w:rsidRPr="004F36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(разрешением записей - RR).</w:t>
      </w:r>
    </w:p>
    <w:p w14:paraId="2DE539B5" w14:textId="6A7887B7" w:rsidR="004905AD" w:rsidRPr="00715D68" w:rsidRDefault="004905AD" w:rsidP="00715D6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5D68">
        <w:rPr>
          <w:rFonts w:ascii="Times New Roman" w:hAnsi="Times New Roman" w:cs="Times New Roman"/>
          <w:sz w:val="28"/>
          <w:szCs w:val="28"/>
          <w:lang w:val="ru-RU"/>
        </w:rPr>
        <w:t>Для того, чтобы было понятна роль компьютера в сети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переименуйте ваш компьютер в </w:t>
      </w:r>
      <w:r w:rsidRPr="00FB0079">
        <w:rPr>
          <w:rFonts w:ascii="Times New Roman" w:hAnsi="Times New Roman" w:cs="Times New Roman"/>
          <w:sz w:val="28"/>
          <w:szCs w:val="28"/>
          <w:u w:val="single"/>
          <w:lang w:val="ru-RU"/>
        </w:rPr>
        <w:t>Server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(Пуск - компьютер -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Свойства - Ищем имя компьютера </w:t>
      </w:r>
      <w:proofErr w:type="gramStart"/>
      <w:r w:rsidRPr="00715D68">
        <w:rPr>
          <w:rFonts w:ascii="Times New Roman" w:hAnsi="Times New Roman" w:cs="Times New Roman"/>
          <w:sz w:val="28"/>
          <w:szCs w:val="28"/>
          <w:lang w:val="ru-RU"/>
        </w:rPr>
        <w:t>и Изменить</w:t>
      </w:r>
      <w:proofErr w:type="gramEnd"/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>параметры)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Перезагрузка.</w:t>
      </w:r>
    </w:p>
    <w:p w14:paraId="263FCAA7" w14:textId="2297FA6B" w:rsidR="004905AD" w:rsidRPr="00715D68" w:rsidRDefault="004905AD" w:rsidP="00715D6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5D68">
        <w:rPr>
          <w:rFonts w:ascii="Times New Roman" w:hAnsi="Times New Roman" w:cs="Times New Roman"/>
          <w:sz w:val="28"/>
          <w:szCs w:val="28"/>
          <w:lang w:val="ru-RU"/>
        </w:rPr>
        <w:t>Сетевой карте назначьте статический IP. Если не была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включена поддержка сети на виртуальной машине, то в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свойствах виртуальной машины добавляем сетевой адаптер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(Только для узла). Центр управления сетями: назначаем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статический адрес и стандартную маску.</w:t>
      </w:r>
    </w:p>
    <w:p w14:paraId="6CA80EEA" w14:textId="202046EA" w:rsidR="004905AD" w:rsidRPr="00715D68" w:rsidRDefault="004905AD" w:rsidP="00715D6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Установите DNS сервер: Диспетчер сервера - Роли 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Добавить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роль - DNS сервер … - установить - закрыть.</w:t>
      </w:r>
    </w:p>
    <w:p w14:paraId="4ED052E1" w14:textId="77777777" w:rsidR="00715D68" w:rsidRPr="00715D68" w:rsidRDefault="004905AD" w:rsidP="00715D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Конфигурирование DNS сервера: Диспетчер сервера - Роли </w:t>
      </w:r>
      <w:r w:rsidR="00715D6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 DNS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сервер - Имя нашего компьютера (Server) - Контекстное меню -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Настройка DNS сервера, в т.ч.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создайте и настройте </w:t>
      </w:r>
    </w:p>
    <w:p w14:paraId="5357EDEB" w14:textId="387BDF91" w:rsidR="004905AD" w:rsidRPr="00715D68" w:rsidRDefault="004905AD" w:rsidP="00715D6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16220227"/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зону прямого и обратного просмотра (прямой просмотр - основная, имя </w:t>
      </w:r>
      <w:proofErr w:type="spellStart"/>
      <w:proofErr w:type="gramStart"/>
      <w:r w:rsidRPr="00FB0079">
        <w:rPr>
          <w:rFonts w:ascii="Times New Roman" w:hAnsi="Times New Roman" w:cs="Times New Roman"/>
          <w:i/>
          <w:iCs/>
          <w:sz w:val="28"/>
          <w:szCs w:val="28"/>
          <w:lang w:val="ru-RU"/>
        </w:rPr>
        <w:t>train.local</w:t>
      </w:r>
      <w:proofErr w:type="spellEnd"/>
      <w:proofErr w:type="gramEnd"/>
      <w:r w:rsidRPr="00715D6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динамические обновления нужны, но включить пока не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можем, т.к. не установлена AD;</w:t>
      </w:r>
    </w:p>
    <w:p w14:paraId="07BE77C1" w14:textId="5E9C2D2C" w:rsidR="00BF2874" w:rsidRPr="00E3003D" w:rsidRDefault="00715D68" w:rsidP="00FC2644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зону </w:t>
      </w:r>
      <w:r w:rsidR="004905AD" w:rsidRPr="00715D68">
        <w:rPr>
          <w:rFonts w:ascii="Times New Roman" w:hAnsi="Times New Roman" w:cs="Times New Roman"/>
          <w:sz w:val="28"/>
          <w:szCs w:val="28"/>
          <w:lang w:val="ru-RU"/>
        </w:rPr>
        <w:t>обратн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ого просмотра</w:t>
      </w:r>
      <w:r w:rsidR="004905AD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- основная, идентификатор сети </w:t>
      </w:r>
      <w:proofErr w:type="gramStart"/>
      <w:r w:rsidR="004905AD" w:rsidRPr="00715D6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905AD" w:rsidRPr="00715D68">
        <w:rPr>
          <w:rFonts w:ascii="Times New Roman" w:hAnsi="Times New Roman" w:cs="Times New Roman"/>
          <w:sz w:val="28"/>
          <w:szCs w:val="28"/>
          <w:lang w:val="ru-RU"/>
        </w:rPr>
        <w:t>это</w:t>
      </w:r>
      <w:proofErr w:type="gramEnd"/>
      <w:r w:rsidR="004905AD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начало (первые три числа) нашего IP адреса, серверы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905AD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пересылки не </w:t>
      </w:r>
      <w:proofErr w:type="spellStart"/>
      <w:r w:rsidR="004905AD" w:rsidRPr="00715D68">
        <w:rPr>
          <w:rFonts w:ascii="Times New Roman" w:hAnsi="Times New Roman" w:cs="Times New Roman"/>
          <w:sz w:val="28"/>
          <w:szCs w:val="28"/>
          <w:lang w:val="ru-RU"/>
        </w:rPr>
        <w:t>создаем</w:t>
      </w:r>
      <w:bookmarkEnd w:id="0"/>
      <w:proofErr w:type="spellEnd"/>
    </w:p>
    <w:p w14:paraId="50E08517" w14:textId="77777777" w:rsidR="00454D95" w:rsidRPr="00715D68" w:rsidRDefault="00454D95" w:rsidP="00FC2644">
      <w:pPr>
        <w:rPr>
          <w:lang w:val="ru-RU"/>
        </w:rPr>
      </w:pPr>
    </w:p>
    <w:p w14:paraId="032CD33B" w14:textId="06151D27" w:rsidR="004905AD" w:rsidRPr="00715D68" w:rsidRDefault="004905AD" w:rsidP="004F367B">
      <w:pPr>
        <w:jc w:val="both"/>
        <w:rPr>
          <w:rFonts w:ascii="Times New Roman" w:hAnsi="Times New Roman" w:cs="Times New Roman"/>
          <w:sz w:val="28"/>
          <w:szCs w:val="28"/>
        </w:rPr>
      </w:pPr>
      <w:r w:rsidRPr="00715D68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bookmarkStart w:id="1" w:name="_Hlk216220883"/>
      <w:r w:rsidRPr="00715D6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Настройка</w:t>
      </w:r>
      <w:r w:rsidRPr="00715D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5D68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домена</w:t>
      </w:r>
      <w:r w:rsidRPr="00715D68">
        <w:rPr>
          <w:rFonts w:ascii="Times New Roman" w:hAnsi="Times New Roman" w:cs="Times New Roman"/>
          <w:b/>
          <w:bCs/>
          <w:sz w:val="28"/>
          <w:szCs w:val="28"/>
        </w:rPr>
        <w:t xml:space="preserve"> Active Directory </w:t>
      </w:r>
      <w:r w:rsidRPr="00715D6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</w:t>
      </w:r>
      <w:r w:rsidRPr="00715D68">
        <w:rPr>
          <w:rFonts w:ascii="Times New Roman" w:hAnsi="Times New Roman" w:cs="Times New Roman"/>
          <w:b/>
          <w:bCs/>
          <w:sz w:val="28"/>
          <w:szCs w:val="28"/>
        </w:rPr>
        <w:t xml:space="preserve"> Windows Server </w:t>
      </w:r>
      <w:bookmarkEnd w:id="1"/>
    </w:p>
    <w:p w14:paraId="08634C20" w14:textId="7D8A67F1" w:rsidR="004905AD" w:rsidRPr="00FB0079" w:rsidRDefault="004905AD" w:rsidP="00FB007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Установка .Net </w:t>
      </w:r>
      <w:proofErr w:type="spellStart"/>
      <w:r w:rsidRPr="00FB0079">
        <w:rPr>
          <w:rFonts w:ascii="Times New Roman" w:hAnsi="Times New Roman" w:cs="Times New Roman"/>
          <w:sz w:val="28"/>
          <w:szCs w:val="28"/>
          <w:lang w:val="ru-RU"/>
        </w:rPr>
        <w:t>FrameWork</w:t>
      </w:r>
      <w:proofErr w:type="spellEnd"/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B0079">
        <w:rPr>
          <w:rFonts w:ascii="Times New Roman" w:hAnsi="Times New Roman" w:cs="Times New Roman"/>
          <w:sz w:val="28"/>
          <w:szCs w:val="28"/>
          <w:lang w:val="ru-RU"/>
        </w:rPr>
        <w:t>( Пуск</w:t>
      </w:r>
      <w:proofErr w:type="gramEnd"/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- Программы -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>Диспетчер сервера - Компоненты - Добавить компоненты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- выбрать - Возможности .Net </w:t>
      </w:r>
      <w:proofErr w:type="spellStart"/>
      <w:r w:rsidRPr="00FB0079">
        <w:rPr>
          <w:rFonts w:ascii="Times New Roman" w:hAnsi="Times New Roman" w:cs="Times New Roman"/>
          <w:sz w:val="28"/>
          <w:szCs w:val="28"/>
          <w:lang w:val="ru-RU"/>
        </w:rPr>
        <w:t>FrameWork</w:t>
      </w:r>
      <w:proofErr w:type="spellEnd"/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- Далее…. -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>Установить). Он необходим для установки AD.</w:t>
      </w:r>
    </w:p>
    <w:p w14:paraId="15C9F72E" w14:textId="3A2436A8" w:rsidR="004905AD" w:rsidRPr="00FB0079" w:rsidRDefault="004905AD" w:rsidP="00FB007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079">
        <w:rPr>
          <w:rFonts w:ascii="Times New Roman" w:hAnsi="Times New Roman" w:cs="Times New Roman"/>
          <w:sz w:val="28"/>
          <w:szCs w:val="28"/>
          <w:lang w:val="ru-RU"/>
        </w:rPr>
        <w:t>Добавление роли контроллера домена (Диспетчер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>сервера - Роли - Добавить роль -Доменная служба Active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>Directory - далее… - установить)</w:t>
      </w:r>
    </w:p>
    <w:p w14:paraId="6E1611EB" w14:textId="29D2BE33" w:rsidR="00454D95" w:rsidRPr="007F453F" w:rsidRDefault="004905AD" w:rsidP="007F453F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079">
        <w:rPr>
          <w:rFonts w:ascii="Times New Roman" w:hAnsi="Times New Roman" w:cs="Times New Roman"/>
          <w:sz w:val="28"/>
          <w:szCs w:val="28"/>
          <w:lang w:val="ru-RU"/>
        </w:rPr>
        <w:t>Настройка Active Directory.</w:t>
      </w:r>
    </w:p>
    <w:p w14:paraId="52CD9270" w14:textId="366C26B7" w:rsidR="004905AD" w:rsidRPr="004905AD" w:rsidRDefault="004905AD" w:rsidP="00FB0079">
      <w:pPr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05AD">
        <w:rPr>
          <w:rFonts w:ascii="Times New Roman" w:hAnsi="Times New Roman" w:cs="Times New Roman"/>
          <w:sz w:val="28"/>
          <w:szCs w:val="28"/>
          <w:lang w:val="ru-RU"/>
        </w:rPr>
        <w:t>Для этого запустите из командной строки утилиту</w:t>
      </w:r>
      <w:r w:rsid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69A9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dcpromo</w:t>
      </w:r>
      <w:proofErr w:type="spellEnd"/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 (Пуск - Выполнить - </w:t>
      </w:r>
      <w:proofErr w:type="spellStart"/>
      <w:r w:rsidRPr="00C669A9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dcpromo</w:t>
      </w:r>
      <w:proofErr w:type="spellEnd"/>
      <w:r w:rsidRPr="004905AD">
        <w:rPr>
          <w:rFonts w:ascii="Times New Roman" w:hAnsi="Times New Roman" w:cs="Times New Roman"/>
          <w:sz w:val="28"/>
          <w:szCs w:val="28"/>
          <w:lang w:val="ru-RU"/>
        </w:rPr>
        <w:t>). Выберите -</w:t>
      </w:r>
      <w:r w:rsid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Расширенный режим установки:</w:t>
      </w:r>
    </w:p>
    <w:p w14:paraId="14E85D44" w14:textId="56D969A2" w:rsidR="004905AD" w:rsidRPr="00FB0079" w:rsidRDefault="004905AD" w:rsidP="00FB0079">
      <w:pPr>
        <w:pStyle w:val="a3"/>
        <w:numPr>
          <w:ilvl w:val="0"/>
          <w:numId w:val="8"/>
        </w:numPr>
        <w:ind w:left="1080" w:hanging="4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Hlk216261667"/>
      <w:r w:rsidRPr="00FB0079">
        <w:rPr>
          <w:rFonts w:ascii="Times New Roman" w:hAnsi="Times New Roman" w:cs="Times New Roman"/>
          <w:sz w:val="28"/>
          <w:szCs w:val="28"/>
          <w:lang w:val="ru-RU"/>
        </w:rPr>
        <w:t>создайте новый домен в новом лесу, задайте его имя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(например, </w:t>
      </w:r>
      <w:proofErr w:type="spellStart"/>
      <w:proofErr w:type="gramStart"/>
      <w:r w:rsidRPr="00C669A9">
        <w:rPr>
          <w:rFonts w:ascii="Times New Roman" w:hAnsi="Times New Roman" w:cs="Times New Roman"/>
          <w:i/>
          <w:iCs/>
          <w:sz w:val="28"/>
          <w:szCs w:val="28"/>
          <w:lang w:val="ru-RU"/>
        </w:rPr>
        <w:t>train.local</w:t>
      </w:r>
      <w:proofErr w:type="spellEnd"/>
      <w:proofErr w:type="gramEnd"/>
      <w:r w:rsidRPr="00FB0079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314EA922" w14:textId="51B62A27" w:rsidR="004905AD" w:rsidRPr="00FB0079" w:rsidRDefault="004905AD" w:rsidP="00FB0079">
      <w:pPr>
        <w:pStyle w:val="a3"/>
        <w:numPr>
          <w:ilvl w:val="0"/>
          <w:numId w:val="8"/>
        </w:numPr>
        <w:ind w:left="1080" w:hanging="4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выберите режим работы леса: Windows </w:t>
      </w:r>
      <w:proofErr w:type="spellStart"/>
      <w:r w:rsidRPr="00FB0079">
        <w:rPr>
          <w:rFonts w:ascii="Times New Roman" w:hAnsi="Times New Roman" w:cs="Times New Roman"/>
          <w:sz w:val="28"/>
          <w:szCs w:val="28"/>
          <w:lang w:val="ru-RU"/>
        </w:rPr>
        <w:t>Serve</w:t>
      </w:r>
      <w:proofErr w:type="spellEnd"/>
      <w:r w:rsidR="00D51606">
        <w:rPr>
          <w:rFonts w:ascii="Times New Roman" w:hAnsi="Times New Roman" w:cs="Times New Roman"/>
          <w:sz w:val="28"/>
          <w:szCs w:val="28"/>
        </w:rPr>
        <w:t>r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496E995A" w14:textId="6DC55C99" w:rsidR="00FB0079" w:rsidRPr="00B450BD" w:rsidRDefault="004905AD" w:rsidP="00FB0079">
      <w:pPr>
        <w:pStyle w:val="a3"/>
        <w:numPr>
          <w:ilvl w:val="0"/>
          <w:numId w:val="8"/>
        </w:numPr>
        <w:ind w:left="1080" w:hanging="4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079">
        <w:rPr>
          <w:rFonts w:ascii="Times New Roman" w:hAnsi="Times New Roman" w:cs="Times New Roman"/>
          <w:sz w:val="28"/>
          <w:szCs w:val="28"/>
          <w:lang w:val="ru-RU"/>
        </w:rPr>
        <w:t>введите пароль восстановления (может совпадать с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>паролем администратора)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>и далее происходит установка Active Directory.</w:t>
      </w:r>
    </w:p>
    <w:p w14:paraId="47A12812" w14:textId="3D4CE673" w:rsidR="004905AD" w:rsidRPr="002B2967" w:rsidRDefault="004905AD" w:rsidP="004F367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_Hlk216266018"/>
      <w:bookmarkEnd w:id="2"/>
      <w:r w:rsidRPr="00FB0079">
        <w:rPr>
          <w:rFonts w:ascii="Times New Roman" w:hAnsi="Times New Roman" w:cs="Times New Roman"/>
          <w:sz w:val="28"/>
          <w:szCs w:val="28"/>
          <w:lang w:val="ru-RU"/>
        </w:rPr>
        <w:t>Завершение настройки службы DNS: Диспетчер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сервера - Роли - DNS сервер -Зоны прямого просмотра 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Имя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>зоны нашего домена. В появившемся окне измените тип зоны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с </w:t>
      </w:r>
      <w:r w:rsidRPr="00C669A9">
        <w:rPr>
          <w:rFonts w:ascii="Times New Roman" w:hAnsi="Times New Roman" w:cs="Times New Roman"/>
          <w:i/>
          <w:iCs/>
          <w:sz w:val="28"/>
          <w:szCs w:val="28"/>
          <w:lang w:val="ru-RU"/>
        </w:rPr>
        <w:t>Основного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B0079">
        <w:rPr>
          <w:rFonts w:ascii="Times New Roman" w:hAnsi="Times New Roman" w:cs="Times New Roman"/>
          <w:sz w:val="28"/>
          <w:szCs w:val="28"/>
          <w:lang w:val="ru-RU"/>
        </w:rPr>
        <w:t>на</w:t>
      </w:r>
      <w:proofErr w:type="gramEnd"/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69A9">
        <w:rPr>
          <w:rFonts w:ascii="Times New Roman" w:hAnsi="Times New Roman" w:cs="Times New Roman"/>
          <w:i/>
          <w:iCs/>
          <w:sz w:val="28"/>
          <w:szCs w:val="28"/>
          <w:lang w:val="ru-RU"/>
        </w:rPr>
        <w:t>Хранить зону в Active Directory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ОК, установите -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Динамические обновления - </w:t>
      </w:r>
      <w:r w:rsidRPr="00C669A9">
        <w:rPr>
          <w:rFonts w:ascii="Times New Roman" w:hAnsi="Times New Roman" w:cs="Times New Roman"/>
          <w:i/>
          <w:iCs/>
          <w:sz w:val="28"/>
          <w:szCs w:val="28"/>
          <w:lang w:val="ru-RU"/>
        </w:rPr>
        <w:t>Только безопасные</w:t>
      </w:r>
      <w:r w:rsidR="00FB0079" w:rsidRPr="00C669A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669A9">
        <w:rPr>
          <w:rFonts w:ascii="Times New Roman" w:hAnsi="Times New Roman" w:cs="Times New Roman"/>
          <w:i/>
          <w:iCs/>
          <w:sz w:val="28"/>
          <w:szCs w:val="28"/>
          <w:lang w:val="ru-RU"/>
        </w:rPr>
        <w:t>динамические обновления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>. Применить.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>Проверьте сервер имен: должно быть полное имя нашего</w:t>
      </w:r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сервера (напр., </w:t>
      </w:r>
      <w:proofErr w:type="spellStart"/>
      <w:proofErr w:type="gramStart"/>
      <w:r w:rsidRPr="00C669A9">
        <w:rPr>
          <w:rFonts w:ascii="Times New Roman" w:hAnsi="Times New Roman" w:cs="Times New Roman"/>
          <w:i/>
          <w:iCs/>
          <w:sz w:val="28"/>
          <w:szCs w:val="28"/>
          <w:lang w:val="ru-RU"/>
        </w:rPr>
        <w:t>Server.train.local</w:t>
      </w:r>
      <w:proofErr w:type="spellEnd"/>
      <w:proofErr w:type="gramEnd"/>
      <w:r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). Исправьте имя, настройте </w:t>
      </w:r>
      <w:proofErr w:type="spellStart"/>
      <w:r w:rsidRPr="00FB0079">
        <w:rPr>
          <w:rFonts w:ascii="Times New Roman" w:hAnsi="Times New Roman" w:cs="Times New Roman"/>
          <w:sz w:val="28"/>
          <w:szCs w:val="28"/>
          <w:lang w:val="ru-RU"/>
        </w:rPr>
        <w:t>ip</w:t>
      </w:r>
      <w:proofErr w:type="spellEnd"/>
      <w:r w:rsidR="00FB0079" w:rsidRPr="00FB0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079">
        <w:rPr>
          <w:rFonts w:ascii="Times New Roman" w:hAnsi="Times New Roman" w:cs="Times New Roman"/>
          <w:sz w:val="28"/>
          <w:szCs w:val="28"/>
          <w:lang w:val="ru-RU"/>
        </w:rPr>
        <w:t>адрес.</w:t>
      </w:r>
    </w:p>
    <w:bookmarkEnd w:id="3"/>
    <w:p w14:paraId="02C20358" w14:textId="77777777" w:rsidR="002B2967" w:rsidRPr="00FB0079" w:rsidRDefault="002B2967" w:rsidP="002B2967">
      <w:pPr>
        <w:rPr>
          <w:lang w:val="ru-RU"/>
        </w:rPr>
      </w:pPr>
    </w:p>
    <w:p w14:paraId="0C8B11D6" w14:textId="75B71CBB" w:rsidR="004905AD" w:rsidRPr="004905AD" w:rsidRDefault="004905AD" w:rsidP="004F36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bookmarkStart w:id="4" w:name="_Hlk216262844"/>
      <w:r w:rsidRPr="00715D6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Подключение компьютера к домену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 (производится на </w:t>
      </w:r>
      <w:r w:rsidRPr="00715D6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клиенте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):</w:t>
      </w:r>
      <w:bookmarkEnd w:id="4"/>
    </w:p>
    <w:p w14:paraId="46565E58" w14:textId="59CA9D15" w:rsidR="004905AD" w:rsidRPr="00715D68" w:rsidRDefault="004905AD" w:rsidP="004F367B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bookmarkStart w:id="5" w:name="_Hlk216263087"/>
      <w:r w:rsidRPr="004905AD">
        <w:rPr>
          <w:rFonts w:ascii="Times New Roman" w:hAnsi="Times New Roman" w:cs="Times New Roman"/>
          <w:sz w:val="28"/>
          <w:szCs w:val="28"/>
          <w:lang w:val="ru-RU"/>
        </w:rPr>
        <w:t>В виртуальной среде необходимо убедиться, что сетевая карта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настроена на общую сеть с контроллером домена: в параметрах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виртуальной машины выбрать сетевой адаптер </w:t>
      </w:r>
      <w:r w:rsidR="00715D6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4905AD">
        <w:rPr>
          <w:rFonts w:ascii="Times New Roman" w:hAnsi="Times New Roman" w:cs="Times New Roman"/>
          <w:sz w:val="28"/>
          <w:szCs w:val="28"/>
          <w:lang w:val="ru-RU"/>
        </w:rPr>
        <w:t>переключатель</w:t>
      </w:r>
      <w:proofErr w:type="gramEnd"/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Только для узла.</w:t>
      </w:r>
    </w:p>
    <w:p w14:paraId="0E0DD10E" w14:textId="0A100400" w:rsidR="004905AD" w:rsidRPr="00715D68" w:rsidRDefault="004905AD" w:rsidP="00715D6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5D68">
        <w:rPr>
          <w:rFonts w:ascii="Times New Roman" w:hAnsi="Times New Roman" w:cs="Times New Roman"/>
          <w:sz w:val="28"/>
          <w:szCs w:val="28"/>
          <w:lang w:val="ru-RU"/>
        </w:rPr>
        <w:t>Настройка сетевого подключения: в свойствах сети клиента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указываем IP адрес, шлюз и DNS - наш сервер. Проверяем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через командную строку: </w:t>
      </w:r>
      <w:proofErr w:type="spellStart"/>
      <w:r w:rsidRPr="00715D68">
        <w:rPr>
          <w:rFonts w:ascii="Times New Roman" w:hAnsi="Times New Roman" w:cs="Times New Roman"/>
          <w:sz w:val="28"/>
          <w:szCs w:val="28"/>
          <w:lang w:val="ru-RU"/>
        </w:rPr>
        <w:t>cmd</w:t>
      </w:r>
      <w:proofErr w:type="spellEnd"/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15D68">
        <w:rPr>
          <w:rFonts w:ascii="Times New Roman" w:hAnsi="Times New Roman" w:cs="Times New Roman"/>
          <w:sz w:val="28"/>
          <w:szCs w:val="28"/>
          <w:lang w:val="ru-RU"/>
        </w:rPr>
        <w:t>ping</w:t>
      </w:r>
      <w:proofErr w:type="spellEnd"/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D68"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 w:rsidRPr="00715D6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C3C327" w14:textId="653EAC4F" w:rsidR="004905AD" w:rsidRPr="00715D68" w:rsidRDefault="004905AD" w:rsidP="00715D6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5D68">
        <w:rPr>
          <w:rFonts w:ascii="Times New Roman" w:hAnsi="Times New Roman" w:cs="Times New Roman"/>
          <w:sz w:val="28"/>
          <w:szCs w:val="28"/>
          <w:lang w:val="ru-RU"/>
        </w:rPr>
        <w:t>Подключите рабочую станцию к контроллеру домена: Мой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компьютер - Свойства - Измените имя компьютера и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принадлежность к домену. - введите имя и пароль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администратора домена.</w:t>
      </w:r>
    </w:p>
    <w:p w14:paraId="0996A531" w14:textId="391487C4" w:rsidR="004905AD" w:rsidRPr="004905AD" w:rsidRDefault="004905AD" w:rsidP="004F36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05AD">
        <w:rPr>
          <w:rFonts w:ascii="Times New Roman" w:hAnsi="Times New Roman" w:cs="Times New Roman"/>
          <w:sz w:val="28"/>
          <w:szCs w:val="28"/>
          <w:lang w:val="ru-RU"/>
        </w:rPr>
        <w:t>Смотрим на контроллере домена, появился ли наш компьютер в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домене: Диспетчер сервера - Роли - Доменные службы AD -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Пользователи и компьютеры - Домен - Компьютеры. Проверяем</w:t>
      </w:r>
      <w:r w:rsidR="00715D68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также доменную зону.</w:t>
      </w:r>
    </w:p>
    <w:bookmarkEnd w:id="5"/>
    <w:p w14:paraId="734BF84D" w14:textId="58892B1C" w:rsidR="004905AD" w:rsidRPr="004F367B" w:rsidRDefault="004905AD" w:rsidP="004F367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05AD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bookmarkStart w:id="6" w:name="_Hlk216275554"/>
      <w:r w:rsidRPr="004F3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Настройка DHCP сервера.</w:t>
      </w:r>
      <w:bookmarkEnd w:id="6"/>
    </w:p>
    <w:p w14:paraId="3FAFD804" w14:textId="6CE3EB5A" w:rsidR="004F367B" w:rsidRPr="00715D68" w:rsidRDefault="004905AD" w:rsidP="00715D6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5D68">
        <w:rPr>
          <w:rFonts w:ascii="Times New Roman" w:hAnsi="Times New Roman" w:cs="Times New Roman"/>
          <w:sz w:val="28"/>
          <w:szCs w:val="28"/>
          <w:lang w:val="ru-RU"/>
        </w:rPr>
        <w:t>Установка и настройка сервера DHCP: Диспетчер сервера -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роли - DHCP. Введите все необходимые данные, настройте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диапазон адресов, для авторизации используйте текущие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учетные данные (указываем домен\пользователь).</w:t>
      </w:r>
    </w:p>
    <w:p w14:paraId="6D5B1CE5" w14:textId="76AC6622" w:rsidR="004905AD" w:rsidRPr="00715D68" w:rsidRDefault="004905AD" w:rsidP="00715D6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5D68">
        <w:rPr>
          <w:rFonts w:ascii="Times New Roman" w:hAnsi="Times New Roman" w:cs="Times New Roman"/>
          <w:sz w:val="28"/>
          <w:szCs w:val="28"/>
          <w:lang w:val="ru-RU"/>
        </w:rPr>
        <w:t>Настройка клиента на динамическое получение адресов (DHCP)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D924F1" w14:textId="2FA6DF0F" w:rsidR="004905AD" w:rsidRPr="00715D68" w:rsidRDefault="004905AD" w:rsidP="00715D6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5D68">
        <w:rPr>
          <w:rFonts w:ascii="Times New Roman" w:hAnsi="Times New Roman" w:cs="Times New Roman"/>
          <w:sz w:val="28"/>
          <w:szCs w:val="28"/>
          <w:lang w:val="ru-RU"/>
        </w:rPr>
        <w:t>Проверка работы DHCP на клиенте: в свойствах сетевой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карты смотрим IP адрес. Если адрес не принадлежит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диапазону, заданному в настройках DHCP, то причиной может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быть включенный DHCP в настройках виртуальной машины.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Его следует отключить и повторить проверку адреса на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клиенте.</w:t>
      </w:r>
    </w:p>
    <w:p w14:paraId="6667FDA0" w14:textId="26E4633E" w:rsidR="004905AD" w:rsidRPr="00715D68" w:rsidRDefault="004905AD" w:rsidP="00715D6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Проверяем раздачу адресов на сервере: Диспетчер сервера 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Роли</w:t>
      </w:r>
      <w:r w:rsidR="004F367B" w:rsidRPr="00715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D68">
        <w:rPr>
          <w:rFonts w:ascii="Times New Roman" w:hAnsi="Times New Roman" w:cs="Times New Roman"/>
          <w:sz w:val="28"/>
          <w:szCs w:val="28"/>
          <w:lang w:val="ru-RU"/>
        </w:rPr>
        <w:t>- DHCP - имя - IP v4 - область - арендованные адреса.</w:t>
      </w:r>
    </w:p>
    <w:p w14:paraId="75339651" w14:textId="163C7CF3" w:rsidR="004905AD" w:rsidRDefault="004905AD" w:rsidP="004F36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05AD">
        <w:rPr>
          <w:rFonts w:ascii="Times New Roman" w:hAnsi="Times New Roman" w:cs="Times New Roman"/>
          <w:sz w:val="28"/>
          <w:szCs w:val="28"/>
          <w:lang w:val="ru-RU"/>
        </w:rPr>
        <w:t>Проверяем возможность поиска компьютера по сети: на</w:t>
      </w:r>
      <w:r w:rsidR="004F367B" w:rsidRPr="004F36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клиенте сеть - сетевое окружение или заходим из клиента на</w:t>
      </w:r>
      <w:r w:rsidR="004F367B" w:rsidRPr="004F36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05AD">
        <w:rPr>
          <w:rFonts w:ascii="Times New Roman" w:hAnsi="Times New Roman" w:cs="Times New Roman"/>
          <w:sz w:val="28"/>
          <w:szCs w:val="28"/>
          <w:lang w:val="ru-RU"/>
        </w:rPr>
        <w:t>сервер по адресу.</w:t>
      </w:r>
    </w:p>
    <w:p w14:paraId="29922629" w14:textId="2463DBE6" w:rsidR="00E0011E" w:rsidRPr="00FC2644" w:rsidRDefault="00A6798C" w:rsidP="004F367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798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6. Просмотр объектов </w:t>
      </w:r>
      <w:r w:rsidRPr="00A6798C">
        <w:rPr>
          <w:rFonts w:ascii="Times New Roman" w:hAnsi="Times New Roman" w:cs="Times New Roman"/>
          <w:b/>
          <w:bCs/>
          <w:sz w:val="28"/>
          <w:szCs w:val="28"/>
        </w:rPr>
        <w:t>Active</w:t>
      </w:r>
      <w:r w:rsidRPr="00FC26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6798C">
        <w:rPr>
          <w:rFonts w:ascii="Times New Roman" w:hAnsi="Times New Roman" w:cs="Times New Roman"/>
          <w:b/>
          <w:bCs/>
          <w:sz w:val="28"/>
          <w:szCs w:val="28"/>
        </w:rPr>
        <w:t>Directory</w:t>
      </w:r>
    </w:p>
    <w:p w14:paraId="25F7D9CD" w14:textId="3A3EF3C3" w:rsidR="00A6798C" w:rsidRPr="00A6798C" w:rsidRDefault="00A6798C" w:rsidP="004F36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Используя утилиту </w:t>
      </w:r>
      <w:proofErr w:type="spellStart"/>
      <w:r w:rsidRPr="00A6798C">
        <w:rPr>
          <w:rFonts w:ascii="Times New Roman" w:hAnsi="Times New Roman" w:cs="Times New Roman"/>
          <w:sz w:val="28"/>
          <w:szCs w:val="28"/>
          <w:lang w:val="ru-RU"/>
        </w:rPr>
        <w:t>ADExplorer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клиентской машине, подключитесь к </w:t>
      </w:r>
      <w:r>
        <w:rPr>
          <w:rFonts w:ascii="Times New Roman" w:hAnsi="Times New Roman" w:cs="Times New Roman"/>
          <w:sz w:val="28"/>
          <w:szCs w:val="28"/>
        </w:rPr>
        <w:t>active</w:t>
      </w:r>
      <w:r w:rsidRPr="00A679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directory</w:t>
      </w:r>
      <w:r w:rsidRPr="00A679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найдите объекты для клиента и для сервера. </w:t>
      </w:r>
    </w:p>
    <w:p w14:paraId="24519142" w14:textId="77777777" w:rsidR="00301DBF" w:rsidRDefault="00301DBF" w:rsidP="004F367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EF33CF" w14:textId="6B93E8A9" w:rsidR="00E0011E" w:rsidRPr="006357C3" w:rsidRDefault="00E0011E" w:rsidP="004F367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540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вопросы:</w:t>
      </w:r>
    </w:p>
    <w:p w14:paraId="1FEA3C4B" w14:textId="000FA11A" w:rsidR="00E0011E" w:rsidRDefault="00FE7644" w:rsidP="00E0011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Расскажите о</w:t>
      </w:r>
      <w:r w:rsidR="00E0011E">
        <w:rPr>
          <w:rFonts w:ascii="Times New Roman" w:hAnsi="Times New Roman" w:cs="Times New Roman"/>
          <w:sz w:val="28"/>
          <w:szCs w:val="28"/>
          <w:lang w:val="ru-RU"/>
        </w:rPr>
        <w:t xml:space="preserve">собенности настройки и использования виртуальной машины </w:t>
      </w:r>
      <w:r w:rsidR="00E0011E">
        <w:rPr>
          <w:rFonts w:ascii="Times New Roman" w:hAnsi="Times New Roman" w:cs="Times New Roman"/>
          <w:sz w:val="28"/>
          <w:szCs w:val="28"/>
        </w:rPr>
        <w:t>Oracle</w:t>
      </w:r>
      <w:r w:rsidR="00E0011E" w:rsidRPr="00E001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011E">
        <w:rPr>
          <w:rFonts w:ascii="Times New Roman" w:hAnsi="Times New Roman" w:cs="Times New Roman"/>
          <w:sz w:val="28"/>
          <w:szCs w:val="28"/>
        </w:rPr>
        <w:t>VM</w:t>
      </w:r>
      <w:r w:rsidR="00E0011E" w:rsidRPr="00E001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011E">
        <w:rPr>
          <w:rFonts w:ascii="Times New Roman" w:hAnsi="Times New Roman" w:cs="Times New Roman"/>
          <w:sz w:val="28"/>
          <w:szCs w:val="28"/>
        </w:rPr>
        <w:t>Virtual</w:t>
      </w:r>
      <w:r w:rsidR="00E0011E" w:rsidRPr="00E001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011E">
        <w:rPr>
          <w:rFonts w:ascii="Times New Roman" w:hAnsi="Times New Roman" w:cs="Times New Roman"/>
          <w:sz w:val="28"/>
          <w:szCs w:val="28"/>
        </w:rPr>
        <w:t>Box</w:t>
      </w:r>
      <w:r w:rsidR="00E0011E" w:rsidRPr="00E0011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Какие сетевые настройки виртуальных машин применялись для решения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A78E414" w14:textId="1168C607" w:rsidR="00FE7644" w:rsidRDefault="00FE7644" w:rsidP="00E0011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Расскажите какие роли были установлены на сервер.</w:t>
      </w:r>
      <w:r w:rsidR="00374CE6">
        <w:rPr>
          <w:rFonts w:ascii="Times New Roman" w:hAnsi="Times New Roman" w:cs="Times New Roman"/>
          <w:sz w:val="28"/>
          <w:szCs w:val="28"/>
          <w:lang w:val="ru-RU"/>
        </w:rPr>
        <w:t xml:space="preserve"> Продемонстрируйте на сервере. </w:t>
      </w:r>
    </w:p>
    <w:p w14:paraId="15547635" w14:textId="77777777" w:rsidR="00F50C08" w:rsidRDefault="00FE7644" w:rsidP="00FE7644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6127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Pr="00396127">
        <w:rPr>
          <w:rFonts w:ascii="Times New Roman" w:hAnsi="Times New Roman" w:cs="Times New Roman"/>
          <w:sz w:val="28"/>
          <w:szCs w:val="28"/>
        </w:rPr>
        <w:t>DNS</w:t>
      </w:r>
      <w:r w:rsidRPr="00396127">
        <w:rPr>
          <w:rFonts w:ascii="Times New Roman" w:hAnsi="Times New Roman" w:cs="Times New Roman"/>
          <w:sz w:val="28"/>
          <w:szCs w:val="28"/>
          <w:lang w:val="ru-RU"/>
        </w:rPr>
        <w:t xml:space="preserve"> сервер? Для чего он нужен? В чем различие зоны прямого и обратного просмотра </w:t>
      </w:r>
      <w:r w:rsidRPr="00396127">
        <w:rPr>
          <w:rFonts w:ascii="Times New Roman" w:hAnsi="Times New Roman" w:cs="Times New Roman"/>
          <w:sz w:val="28"/>
          <w:szCs w:val="28"/>
        </w:rPr>
        <w:t>DNS</w:t>
      </w:r>
      <w:r w:rsidRPr="00396127"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396127" w:rsidRPr="003961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AF6DE03" w14:textId="36632A24" w:rsidR="00FE7644" w:rsidRPr="00396127" w:rsidRDefault="00396127" w:rsidP="00F50C08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6127">
        <w:rPr>
          <w:rFonts w:ascii="Times New Roman" w:hAnsi="Times New Roman" w:cs="Times New Roman"/>
          <w:sz w:val="28"/>
          <w:szCs w:val="28"/>
          <w:lang w:val="ru-RU"/>
        </w:rPr>
        <w:t>Продемонстрируйте что с клиента доступны ресурсы (</w:t>
      </w:r>
      <w:proofErr w:type="spellStart"/>
      <w:r w:rsidRPr="00396127">
        <w:rPr>
          <w:rFonts w:ascii="Times New Roman" w:hAnsi="Times New Roman" w:cs="Times New Roman"/>
          <w:sz w:val="28"/>
          <w:szCs w:val="28"/>
          <w:lang w:val="ru-RU"/>
        </w:rPr>
        <w:t>расшаренная</w:t>
      </w:r>
      <w:proofErr w:type="spellEnd"/>
      <w:r w:rsidRPr="00396127">
        <w:rPr>
          <w:rFonts w:ascii="Times New Roman" w:hAnsi="Times New Roman" w:cs="Times New Roman"/>
          <w:sz w:val="28"/>
          <w:szCs w:val="28"/>
          <w:lang w:val="ru-RU"/>
        </w:rPr>
        <w:t xml:space="preserve"> папка) сервера как по </w:t>
      </w:r>
      <w:r w:rsidRPr="00396127">
        <w:rPr>
          <w:rFonts w:ascii="Times New Roman" w:hAnsi="Times New Roman" w:cs="Times New Roman"/>
          <w:sz w:val="28"/>
          <w:szCs w:val="28"/>
        </w:rPr>
        <w:t>IP</w:t>
      </w:r>
      <w:r w:rsidRPr="00396127">
        <w:rPr>
          <w:rFonts w:ascii="Times New Roman" w:hAnsi="Times New Roman" w:cs="Times New Roman"/>
          <w:sz w:val="28"/>
          <w:szCs w:val="28"/>
          <w:lang w:val="ru-RU"/>
        </w:rPr>
        <w:t xml:space="preserve"> адресу, так и по имени.</w:t>
      </w:r>
    </w:p>
    <w:p w14:paraId="43722DE7" w14:textId="39B2F145" w:rsidR="00FE7644" w:rsidRDefault="00FE7644" w:rsidP="00E0011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7644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Pr="00FE7644">
        <w:rPr>
          <w:rFonts w:ascii="Times New Roman" w:hAnsi="Times New Roman" w:cs="Times New Roman"/>
          <w:sz w:val="28"/>
          <w:szCs w:val="28"/>
        </w:rPr>
        <w:t>DHCP</w:t>
      </w:r>
      <w:r w:rsidRPr="00FE7644">
        <w:rPr>
          <w:rFonts w:ascii="Times New Roman" w:hAnsi="Times New Roman" w:cs="Times New Roman"/>
          <w:sz w:val="28"/>
          <w:szCs w:val="28"/>
          <w:lang w:val="ru-RU"/>
        </w:rPr>
        <w:t xml:space="preserve"> сервер? Для чего используется? Как конфигурируется?</w:t>
      </w:r>
      <w:r w:rsidR="00374CE6">
        <w:rPr>
          <w:rFonts w:ascii="Times New Roman" w:hAnsi="Times New Roman" w:cs="Times New Roman"/>
          <w:sz w:val="28"/>
          <w:szCs w:val="28"/>
          <w:lang w:val="ru-RU"/>
        </w:rPr>
        <w:t xml:space="preserve"> Как </w:t>
      </w:r>
      <w:r w:rsidR="00374CE6">
        <w:rPr>
          <w:rFonts w:ascii="Times New Roman" w:hAnsi="Times New Roman" w:cs="Times New Roman"/>
          <w:sz w:val="28"/>
          <w:szCs w:val="28"/>
        </w:rPr>
        <w:t>DHCP</w:t>
      </w:r>
      <w:r w:rsidR="00374CE6" w:rsidRPr="00374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74CE6">
        <w:rPr>
          <w:rFonts w:ascii="Times New Roman" w:hAnsi="Times New Roman" w:cs="Times New Roman"/>
          <w:sz w:val="28"/>
          <w:szCs w:val="28"/>
          <w:lang w:val="ru-RU"/>
        </w:rPr>
        <w:t xml:space="preserve">выбирает </w:t>
      </w:r>
      <w:r w:rsidR="00374CE6">
        <w:rPr>
          <w:rFonts w:ascii="Times New Roman" w:hAnsi="Times New Roman" w:cs="Times New Roman"/>
          <w:sz w:val="28"/>
          <w:szCs w:val="28"/>
        </w:rPr>
        <w:t>IP</w:t>
      </w:r>
      <w:r w:rsidR="00374CE6" w:rsidRPr="00374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74CE6">
        <w:rPr>
          <w:rFonts w:ascii="Times New Roman" w:hAnsi="Times New Roman" w:cs="Times New Roman"/>
          <w:sz w:val="28"/>
          <w:szCs w:val="28"/>
          <w:lang w:val="ru-RU"/>
        </w:rPr>
        <w:t>адрес для клиента? Продемонстрируйте на сервере.</w:t>
      </w:r>
    </w:p>
    <w:p w14:paraId="20DEC327" w14:textId="377E7B0B" w:rsidR="00374CE6" w:rsidRPr="00FE7644" w:rsidRDefault="00374CE6" w:rsidP="00374CE6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Продемонстрируйте 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374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 </w:t>
      </w:r>
      <w:r w:rsidRPr="00374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клиента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клиенте и 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374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 </w:t>
      </w:r>
      <w:r w:rsidRPr="00374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клиента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сервере. </w:t>
      </w:r>
    </w:p>
    <w:p w14:paraId="7A4B5DD8" w14:textId="460FE9BB" w:rsidR="006357C3" w:rsidRDefault="00FE7644" w:rsidP="00E0011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шаги были выполнены для подключения клиентской ОС к домену</w:t>
      </w:r>
      <w:r w:rsidR="00ED5613"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374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96127"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Продемонстрируйте на </w:t>
      </w:r>
      <w:r w:rsidR="00396127" w:rsidRPr="00F50C0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клиенте</w:t>
      </w:r>
      <w:r w:rsidR="00396127">
        <w:rPr>
          <w:rFonts w:ascii="Times New Roman" w:hAnsi="Times New Roman" w:cs="Times New Roman"/>
          <w:sz w:val="28"/>
          <w:szCs w:val="28"/>
          <w:lang w:val="ru-RU"/>
        </w:rPr>
        <w:t xml:space="preserve"> что он подключен к домену.</w:t>
      </w:r>
    </w:p>
    <w:p w14:paraId="6D817C10" w14:textId="71C85EB5" w:rsidR="00ED5613" w:rsidRDefault="00ED5613" w:rsidP="00E0011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FC26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такое</w:t>
      </w:r>
      <w:r w:rsidRPr="00FC26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Active</w:t>
      </w:r>
      <w:r w:rsidRPr="00FC26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Directory</w:t>
      </w:r>
      <w:r w:rsidRPr="00FC2644"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D577BB" w:rsidRPr="00FC26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764E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10764E" w:rsidRPr="001076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764E">
        <w:rPr>
          <w:rFonts w:ascii="Times New Roman" w:hAnsi="Times New Roman" w:cs="Times New Roman"/>
          <w:sz w:val="28"/>
          <w:szCs w:val="28"/>
          <w:lang w:val="ru-RU"/>
        </w:rPr>
        <w:t xml:space="preserve">чего он нужен? Какую информацию хранит </w:t>
      </w:r>
      <w:r w:rsidR="0010764E">
        <w:rPr>
          <w:rFonts w:ascii="Times New Roman" w:hAnsi="Times New Roman" w:cs="Times New Roman"/>
          <w:sz w:val="28"/>
          <w:szCs w:val="28"/>
        </w:rPr>
        <w:t>Active</w:t>
      </w:r>
      <w:r w:rsidR="0010764E" w:rsidRPr="001076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764E">
        <w:rPr>
          <w:rFonts w:ascii="Times New Roman" w:hAnsi="Times New Roman" w:cs="Times New Roman"/>
          <w:sz w:val="28"/>
          <w:szCs w:val="28"/>
        </w:rPr>
        <w:t>Directory</w:t>
      </w:r>
      <w:r w:rsidR="0010764E" w:rsidRPr="001076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764E">
        <w:rPr>
          <w:rFonts w:ascii="Times New Roman" w:hAnsi="Times New Roman" w:cs="Times New Roman"/>
          <w:sz w:val="28"/>
          <w:szCs w:val="28"/>
          <w:lang w:val="ru-RU"/>
        </w:rPr>
        <w:t>и в каком виде?</w:t>
      </w:r>
    </w:p>
    <w:p w14:paraId="52850A54" w14:textId="4B54081F" w:rsidR="00374CE6" w:rsidRPr="0010764E" w:rsidRDefault="00396127" w:rsidP="00E0011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Продемонстрируйте найденную</w:t>
      </w:r>
      <w:r w:rsidRPr="003961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 заданию информацию 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ADExplorer</w:t>
      </w:r>
      <w:proofErr w:type="spellEnd"/>
      <w:r w:rsidRPr="0039612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374CE6" w:rsidRPr="0010764E" w:rsidSect="00FC26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74CF7"/>
    <w:multiLevelType w:val="hybridMultilevel"/>
    <w:tmpl w:val="A48E58A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4D5AE3"/>
    <w:multiLevelType w:val="hybridMultilevel"/>
    <w:tmpl w:val="F042C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A5D3A"/>
    <w:multiLevelType w:val="hybridMultilevel"/>
    <w:tmpl w:val="71CC1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D4806"/>
    <w:multiLevelType w:val="hybridMultilevel"/>
    <w:tmpl w:val="A7A04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D1BD2"/>
    <w:multiLevelType w:val="hybridMultilevel"/>
    <w:tmpl w:val="0BAE5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37EB4"/>
    <w:multiLevelType w:val="hybridMultilevel"/>
    <w:tmpl w:val="E2F217B2"/>
    <w:lvl w:ilvl="0" w:tplc="52E0EF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9354EB"/>
    <w:multiLevelType w:val="hybridMultilevel"/>
    <w:tmpl w:val="C1845C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847A7B"/>
    <w:multiLevelType w:val="hybridMultilevel"/>
    <w:tmpl w:val="0F105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50593"/>
    <w:multiLevelType w:val="hybridMultilevel"/>
    <w:tmpl w:val="27007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EA6021"/>
    <w:multiLevelType w:val="hybridMultilevel"/>
    <w:tmpl w:val="14EE3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945691">
    <w:abstractNumId w:val="9"/>
  </w:num>
  <w:num w:numId="2" w16cid:durableId="942763438">
    <w:abstractNumId w:val="7"/>
  </w:num>
  <w:num w:numId="3" w16cid:durableId="1989750249">
    <w:abstractNumId w:val="1"/>
  </w:num>
  <w:num w:numId="4" w16cid:durableId="2101021419">
    <w:abstractNumId w:val="2"/>
  </w:num>
  <w:num w:numId="5" w16cid:durableId="951398841">
    <w:abstractNumId w:val="3"/>
  </w:num>
  <w:num w:numId="6" w16cid:durableId="2077044921">
    <w:abstractNumId w:val="6"/>
  </w:num>
  <w:num w:numId="7" w16cid:durableId="745735087">
    <w:abstractNumId w:val="8"/>
  </w:num>
  <w:num w:numId="8" w16cid:durableId="431780233">
    <w:abstractNumId w:val="4"/>
  </w:num>
  <w:num w:numId="9" w16cid:durableId="1992370161">
    <w:abstractNumId w:val="0"/>
  </w:num>
  <w:num w:numId="10" w16cid:durableId="1866675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91"/>
    <w:rsid w:val="0010764E"/>
    <w:rsid w:val="001476C2"/>
    <w:rsid w:val="001515B3"/>
    <w:rsid w:val="00274791"/>
    <w:rsid w:val="002B2967"/>
    <w:rsid w:val="00301DBF"/>
    <w:rsid w:val="00374CE6"/>
    <w:rsid w:val="00396127"/>
    <w:rsid w:val="003B6B8D"/>
    <w:rsid w:val="003D7717"/>
    <w:rsid w:val="00454D95"/>
    <w:rsid w:val="00475B1C"/>
    <w:rsid w:val="004905AD"/>
    <w:rsid w:val="004A0134"/>
    <w:rsid w:val="004F367B"/>
    <w:rsid w:val="00585368"/>
    <w:rsid w:val="00626489"/>
    <w:rsid w:val="006357C3"/>
    <w:rsid w:val="006D623E"/>
    <w:rsid w:val="0070175C"/>
    <w:rsid w:val="00715D68"/>
    <w:rsid w:val="007F453F"/>
    <w:rsid w:val="008A2A93"/>
    <w:rsid w:val="00995408"/>
    <w:rsid w:val="00A6798C"/>
    <w:rsid w:val="00AE7F20"/>
    <w:rsid w:val="00B450BD"/>
    <w:rsid w:val="00BF2874"/>
    <w:rsid w:val="00C669A9"/>
    <w:rsid w:val="00D22B8A"/>
    <w:rsid w:val="00D51606"/>
    <w:rsid w:val="00D577BB"/>
    <w:rsid w:val="00D96998"/>
    <w:rsid w:val="00DF3B68"/>
    <w:rsid w:val="00E0011E"/>
    <w:rsid w:val="00E3003D"/>
    <w:rsid w:val="00E51C57"/>
    <w:rsid w:val="00ED5613"/>
    <w:rsid w:val="00EE53C8"/>
    <w:rsid w:val="00F16D8A"/>
    <w:rsid w:val="00F26983"/>
    <w:rsid w:val="00F50C08"/>
    <w:rsid w:val="00FB0079"/>
    <w:rsid w:val="00FB43A1"/>
    <w:rsid w:val="00FC2644"/>
    <w:rsid w:val="00FE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D404E9"/>
  <w15:chartTrackingRefBased/>
  <w15:docId w15:val="{22FAAE23-3204-47F3-B8CC-21E8DE11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~WRL2115.tmp</Template>
  <TotalTime>328</TotalTime>
  <Pages>1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Осколков</dc:creator>
  <cp:keywords/>
  <dc:description/>
  <cp:lastModifiedBy>Григорий Микуцких</cp:lastModifiedBy>
  <cp:revision>24</cp:revision>
  <dcterms:created xsi:type="dcterms:W3CDTF">2021-10-25T22:53:00Z</dcterms:created>
  <dcterms:modified xsi:type="dcterms:W3CDTF">2025-12-10T13:18:00Z</dcterms:modified>
</cp:coreProperties>
</file>