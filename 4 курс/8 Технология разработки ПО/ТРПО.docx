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D3AF8" w14:textId="77777777" w:rsidR="008D6E88" w:rsidRDefault="008D6E88" w:rsidP="008D6E88">
      <w:pPr>
        <w:spacing w:line="240" w:lineRule="auto"/>
      </w:pPr>
    </w:p>
    <w:tbl>
      <w:tblPr>
        <w:tblW w:w="0" w:type="auto"/>
        <w:tblLook w:val="01E0" w:firstRow="1" w:lastRow="1" w:firstColumn="1" w:lastColumn="1" w:noHBand="0" w:noVBand="0"/>
      </w:tblPr>
      <w:tblGrid>
        <w:gridCol w:w="2546"/>
        <w:gridCol w:w="6"/>
        <w:gridCol w:w="6796"/>
        <w:gridCol w:w="6"/>
      </w:tblGrid>
      <w:tr w:rsidR="008D6E88" w:rsidRPr="007912ED" w14:paraId="52C9163F" w14:textId="77777777" w:rsidTr="007B5158">
        <w:trPr>
          <w:gridAfter w:val="1"/>
          <w:wAfter w:w="6" w:type="dxa"/>
        </w:trPr>
        <w:tc>
          <w:tcPr>
            <w:tcW w:w="2546" w:type="dxa"/>
          </w:tcPr>
          <w:p w14:paraId="776C05D2" w14:textId="77777777" w:rsidR="008D6E88" w:rsidRPr="007912ED" w:rsidRDefault="008D6E88" w:rsidP="007B5158">
            <w:pPr>
              <w:spacing w:line="240" w:lineRule="auto"/>
              <w:ind w:firstLine="0"/>
              <w:jc w:val="left"/>
              <w:rPr>
                <w:sz w:val="24"/>
                <w:szCs w:val="24"/>
              </w:rPr>
            </w:pPr>
            <w:r w:rsidRPr="007912ED">
              <w:rPr>
                <w:sz w:val="24"/>
                <w:szCs w:val="24"/>
              </w:rPr>
              <w:t>Институт (факультет)</w:t>
            </w:r>
          </w:p>
        </w:tc>
        <w:tc>
          <w:tcPr>
            <w:tcW w:w="6802" w:type="dxa"/>
            <w:gridSpan w:val="2"/>
            <w:tcBorders>
              <w:bottom w:val="single" w:sz="4" w:space="0" w:color="auto"/>
            </w:tcBorders>
          </w:tcPr>
          <w:p w14:paraId="06284AC5" w14:textId="77777777" w:rsidR="008D6E88" w:rsidRPr="007912ED" w:rsidRDefault="008D6E88" w:rsidP="007B5158">
            <w:pPr>
              <w:spacing w:line="240" w:lineRule="auto"/>
              <w:ind w:firstLine="0"/>
              <w:jc w:val="center"/>
            </w:pPr>
            <w:r w:rsidRPr="007912ED">
              <w:t>Институт информационных технологий</w:t>
            </w:r>
          </w:p>
        </w:tc>
      </w:tr>
      <w:tr w:rsidR="008D6E88" w:rsidRPr="007912ED" w14:paraId="0C384DD7" w14:textId="77777777" w:rsidTr="007B5158">
        <w:tc>
          <w:tcPr>
            <w:tcW w:w="2552" w:type="dxa"/>
            <w:gridSpan w:val="2"/>
          </w:tcPr>
          <w:p w14:paraId="07674EF3" w14:textId="77777777" w:rsidR="008D6E88" w:rsidRPr="007912ED" w:rsidRDefault="008D6E88" w:rsidP="007B5158">
            <w:pPr>
              <w:spacing w:line="240" w:lineRule="auto"/>
              <w:ind w:firstLine="0"/>
              <w:jc w:val="left"/>
              <w:rPr>
                <w:sz w:val="24"/>
                <w:szCs w:val="24"/>
              </w:rPr>
            </w:pPr>
            <w:r w:rsidRPr="007912ED">
              <w:rPr>
                <w:sz w:val="24"/>
                <w:szCs w:val="24"/>
              </w:rPr>
              <w:t>Кафедра</w:t>
            </w:r>
          </w:p>
        </w:tc>
        <w:tc>
          <w:tcPr>
            <w:tcW w:w="6802" w:type="dxa"/>
            <w:gridSpan w:val="2"/>
            <w:tcBorders>
              <w:top w:val="single" w:sz="4" w:space="0" w:color="auto"/>
              <w:bottom w:val="single" w:sz="4" w:space="0" w:color="auto"/>
            </w:tcBorders>
          </w:tcPr>
          <w:p w14:paraId="214C6E83" w14:textId="77777777" w:rsidR="008D6E88" w:rsidRPr="007912ED" w:rsidRDefault="008D6E88" w:rsidP="007B5158">
            <w:pPr>
              <w:spacing w:line="240" w:lineRule="auto"/>
              <w:ind w:firstLine="0"/>
              <w:jc w:val="center"/>
            </w:pPr>
            <w:r w:rsidRPr="007912ED">
              <w:t>М</w:t>
            </w:r>
            <w:r>
              <w:t>атематического и программного обеспечения</w:t>
            </w:r>
            <w:r w:rsidRPr="007912ED">
              <w:t xml:space="preserve"> ЭВМ</w:t>
            </w:r>
          </w:p>
        </w:tc>
      </w:tr>
    </w:tbl>
    <w:p w14:paraId="670EF80F" w14:textId="77777777" w:rsidR="008D6E88" w:rsidRDefault="008D6E88" w:rsidP="008D6E88">
      <w:pPr>
        <w:spacing w:line="240" w:lineRule="auto"/>
      </w:pPr>
    </w:p>
    <w:p w14:paraId="444F582D" w14:textId="77777777" w:rsidR="008D6E88" w:rsidRPr="00242693" w:rsidRDefault="008D6E88" w:rsidP="008D6E88">
      <w:pPr>
        <w:spacing w:line="240" w:lineRule="auto"/>
      </w:pPr>
    </w:p>
    <w:p w14:paraId="32F69270" w14:textId="77777777" w:rsidR="008D6E88" w:rsidRPr="00CA1C26" w:rsidRDefault="008D6E88" w:rsidP="008D6E88">
      <w:pPr>
        <w:spacing w:line="240" w:lineRule="auto"/>
        <w:ind w:firstLine="0"/>
        <w:jc w:val="center"/>
      </w:pPr>
      <w:r w:rsidRPr="009F210F">
        <w:t>КУРСОВОЙ ПРОЕКТ</w:t>
      </w:r>
    </w:p>
    <w:p w14:paraId="385C8F3B" w14:textId="77777777" w:rsidR="008D6E88" w:rsidRDefault="008D6E88" w:rsidP="008D6E88">
      <w:pPr>
        <w:spacing w:line="240" w:lineRule="auto"/>
      </w:pPr>
    </w:p>
    <w:p w14:paraId="51EF9B48" w14:textId="77777777" w:rsidR="008D6E88" w:rsidRPr="00242693" w:rsidRDefault="008D6E88" w:rsidP="008D6E88">
      <w:pPr>
        <w:spacing w:line="240" w:lineRule="auto"/>
      </w:pPr>
    </w:p>
    <w:tbl>
      <w:tblPr>
        <w:tblW w:w="9781" w:type="dxa"/>
        <w:tblLook w:val="01E0" w:firstRow="1" w:lastRow="1" w:firstColumn="1" w:lastColumn="1" w:noHBand="0" w:noVBand="0"/>
      </w:tblPr>
      <w:tblGrid>
        <w:gridCol w:w="1843"/>
        <w:gridCol w:w="7938"/>
      </w:tblGrid>
      <w:tr w:rsidR="008D6E88" w:rsidRPr="00421220" w14:paraId="4A1E88B6" w14:textId="77777777" w:rsidTr="007B5158">
        <w:tc>
          <w:tcPr>
            <w:tcW w:w="1843" w:type="dxa"/>
            <w:tcBorders>
              <w:bottom w:val="single" w:sz="4" w:space="0" w:color="auto"/>
            </w:tcBorders>
            <w:vAlign w:val="bottom"/>
          </w:tcPr>
          <w:p w14:paraId="7024F29E" w14:textId="12C0DAB4" w:rsidR="008D6E88" w:rsidRPr="00A25DA9" w:rsidRDefault="008D6E88" w:rsidP="007B5158">
            <w:pPr>
              <w:spacing w:line="240" w:lineRule="auto"/>
              <w:ind w:firstLine="0"/>
              <w:jc w:val="left"/>
              <w:rPr>
                <w:sz w:val="24"/>
                <w:szCs w:val="24"/>
                <w:lang w:val="en-US"/>
              </w:rPr>
            </w:pPr>
            <w:r w:rsidRPr="009F210F">
              <w:rPr>
                <w:sz w:val="24"/>
                <w:szCs w:val="24"/>
              </w:rPr>
              <w:t xml:space="preserve">по </w:t>
            </w:r>
            <w:r w:rsidR="007D0940">
              <w:rPr>
                <w:sz w:val="24"/>
                <w:szCs w:val="24"/>
              </w:rPr>
              <w:t>модулю</w:t>
            </w:r>
          </w:p>
        </w:tc>
        <w:tc>
          <w:tcPr>
            <w:tcW w:w="7938" w:type="dxa"/>
            <w:tcBorders>
              <w:bottom w:val="single" w:sz="4" w:space="0" w:color="auto"/>
            </w:tcBorders>
            <w:vAlign w:val="bottom"/>
          </w:tcPr>
          <w:p w14:paraId="547C92F4" w14:textId="70ABC60F" w:rsidR="008D6E88" w:rsidRPr="00A25DA9" w:rsidRDefault="007D0940" w:rsidP="007B5158">
            <w:pPr>
              <w:spacing w:line="240" w:lineRule="auto"/>
              <w:ind w:firstLine="0"/>
              <w:jc w:val="center"/>
            </w:pPr>
            <w:r w:rsidRPr="007D0940">
              <w:t>Технология разработки программного обеспечения</w:t>
            </w:r>
          </w:p>
        </w:tc>
      </w:tr>
      <w:tr w:rsidR="008D6E88" w:rsidRPr="00421220" w14:paraId="53A330C0" w14:textId="77777777" w:rsidTr="007B5158">
        <w:tc>
          <w:tcPr>
            <w:tcW w:w="1843" w:type="dxa"/>
            <w:vAlign w:val="bottom"/>
          </w:tcPr>
          <w:p w14:paraId="106F8171" w14:textId="77777777" w:rsidR="008D6E88" w:rsidRPr="00E854E1" w:rsidRDefault="008D6E88" w:rsidP="007B5158">
            <w:pPr>
              <w:spacing w:line="240" w:lineRule="auto"/>
              <w:ind w:firstLine="0"/>
              <w:jc w:val="left"/>
              <w:rPr>
                <w:sz w:val="24"/>
                <w:szCs w:val="24"/>
              </w:rPr>
            </w:pPr>
            <w:r w:rsidRPr="00E854E1">
              <w:rPr>
                <w:sz w:val="24"/>
                <w:szCs w:val="24"/>
              </w:rPr>
              <w:t>на тему</w:t>
            </w:r>
          </w:p>
        </w:tc>
        <w:tc>
          <w:tcPr>
            <w:tcW w:w="7938" w:type="dxa"/>
            <w:tcBorders>
              <w:top w:val="single" w:sz="4" w:space="0" w:color="auto"/>
              <w:bottom w:val="single" w:sz="4" w:space="0" w:color="auto"/>
            </w:tcBorders>
            <w:vAlign w:val="bottom"/>
          </w:tcPr>
          <w:p w14:paraId="20C57EEE" w14:textId="6A2FA4AB" w:rsidR="008D6E88" w:rsidRPr="00A25DA9" w:rsidRDefault="007D0940" w:rsidP="007B5158">
            <w:pPr>
              <w:spacing w:before="240" w:line="240" w:lineRule="auto"/>
              <w:ind w:firstLine="0"/>
              <w:jc w:val="center"/>
              <w:rPr>
                <w:highlight w:val="yellow"/>
                <w:lang w:val="en-US"/>
              </w:rPr>
            </w:pPr>
            <w:r w:rsidRPr="007D0940">
              <w:t>Проектирование программного обеспечения</w:t>
            </w:r>
          </w:p>
        </w:tc>
      </w:tr>
      <w:tr w:rsidR="008D6E88" w:rsidRPr="00421220" w14:paraId="1B8CAF9E" w14:textId="77777777" w:rsidTr="007B5158">
        <w:tc>
          <w:tcPr>
            <w:tcW w:w="9781" w:type="dxa"/>
            <w:gridSpan w:val="2"/>
            <w:tcBorders>
              <w:bottom w:val="single" w:sz="4" w:space="0" w:color="auto"/>
            </w:tcBorders>
            <w:vAlign w:val="bottom"/>
          </w:tcPr>
          <w:p w14:paraId="369209BF" w14:textId="177A9211" w:rsidR="008D6E88" w:rsidRPr="009C0904" w:rsidRDefault="008D6E88" w:rsidP="007D0940">
            <w:pPr>
              <w:spacing w:line="240" w:lineRule="auto"/>
              <w:ind w:firstLine="0"/>
              <w:rPr>
                <w:highlight w:val="green"/>
              </w:rPr>
            </w:pPr>
          </w:p>
        </w:tc>
      </w:tr>
    </w:tbl>
    <w:p w14:paraId="7F3A01F5" w14:textId="77777777" w:rsidR="008D6E88" w:rsidRDefault="008D6E88" w:rsidP="008D6E88">
      <w:pPr>
        <w:spacing w:line="240" w:lineRule="auto"/>
      </w:pPr>
    </w:p>
    <w:p w14:paraId="6F6A11BB" w14:textId="77777777" w:rsidR="008D6E88" w:rsidRDefault="008D6E88" w:rsidP="008D6E88">
      <w:pPr>
        <w:spacing w:line="240" w:lineRule="auto"/>
      </w:pPr>
    </w:p>
    <w:p w14:paraId="53372B58" w14:textId="77777777" w:rsidR="008D6E88" w:rsidRDefault="008D6E88" w:rsidP="008D6E88">
      <w:pPr>
        <w:spacing w:line="240" w:lineRule="auto"/>
      </w:pPr>
    </w:p>
    <w:tbl>
      <w:tblPr>
        <w:tblW w:w="4891" w:type="dxa"/>
        <w:tblInd w:w="4962" w:type="dxa"/>
        <w:tblLayout w:type="fixed"/>
        <w:tblLook w:val="00A0" w:firstRow="1" w:lastRow="0" w:firstColumn="1" w:lastColumn="0" w:noHBand="0" w:noVBand="0"/>
      </w:tblPr>
      <w:tblGrid>
        <w:gridCol w:w="1417"/>
        <w:gridCol w:w="1701"/>
        <w:gridCol w:w="1773"/>
      </w:tblGrid>
      <w:tr w:rsidR="008D6E88" w:rsidRPr="00421220" w14:paraId="76716598" w14:textId="77777777" w:rsidTr="007B5158">
        <w:trPr>
          <w:cantSplit/>
        </w:trPr>
        <w:tc>
          <w:tcPr>
            <w:tcW w:w="4891" w:type="dxa"/>
            <w:gridSpan w:val="3"/>
            <w:tcBorders>
              <w:bottom w:val="single" w:sz="4" w:space="0" w:color="808080"/>
            </w:tcBorders>
            <w:vAlign w:val="center"/>
          </w:tcPr>
          <w:p w14:paraId="0686A4EA" w14:textId="77777777" w:rsidR="008D6E88" w:rsidRPr="00500AB9" w:rsidRDefault="008D6E88" w:rsidP="007B5158">
            <w:pPr>
              <w:spacing w:line="240" w:lineRule="auto"/>
              <w:ind w:firstLine="0"/>
              <w:jc w:val="left"/>
              <w:rPr>
                <w:b/>
                <w:sz w:val="24"/>
                <w:szCs w:val="24"/>
              </w:rPr>
            </w:pPr>
            <w:r w:rsidRPr="00500AB9">
              <w:rPr>
                <w:sz w:val="24"/>
                <w:szCs w:val="24"/>
              </w:rPr>
              <w:t>Выполнил студент группы</w:t>
            </w:r>
          </w:p>
        </w:tc>
      </w:tr>
      <w:tr w:rsidR="008D6E88" w:rsidRPr="00421220" w14:paraId="32E68974" w14:textId="77777777" w:rsidTr="007B5158">
        <w:trPr>
          <w:cantSplit/>
        </w:trPr>
        <w:tc>
          <w:tcPr>
            <w:tcW w:w="3118" w:type="dxa"/>
            <w:gridSpan w:val="2"/>
            <w:tcBorders>
              <w:bottom w:val="single" w:sz="4" w:space="0" w:color="808080"/>
            </w:tcBorders>
            <w:vAlign w:val="center"/>
          </w:tcPr>
          <w:p w14:paraId="77536815" w14:textId="10B93E5F" w:rsidR="008D6E88" w:rsidRPr="009F210F" w:rsidRDefault="00AB3B84" w:rsidP="007B5158">
            <w:pPr>
              <w:spacing w:line="240" w:lineRule="auto"/>
              <w:ind w:firstLine="0"/>
              <w:jc w:val="center"/>
              <w:rPr>
                <w:i/>
                <w:sz w:val="20"/>
                <w:szCs w:val="20"/>
              </w:rPr>
            </w:pPr>
            <w:r>
              <w:t>1ПИб-02-1оп-22</w:t>
            </w:r>
          </w:p>
        </w:tc>
        <w:tc>
          <w:tcPr>
            <w:tcW w:w="1773" w:type="dxa"/>
            <w:tcBorders>
              <w:bottom w:val="single" w:sz="4" w:space="0" w:color="808080"/>
            </w:tcBorders>
            <w:vAlign w:val="center"/>
          </w:tcPr>
          <w:p w14:paraId="55CCF52C" w14:textId="77777777" w:rsidR="008D6E88" w:rsidRPr="009F210F" w:rsidRDefault="008D6E88" w:rsidP="007B5158">
            <w:pPr>
              <w:spacing w:line="240" w:lineRule="auto"/>
              <w:ind w:firstLine="0"/>
              <w:jc w:val="center"/>
              <w:rPr>
                <w:i/>
                <w:iCs/>
                <w:sz w:val="20"/>
                <w:szCs w:val="20"/>
              </w:rPr>
            </w:pPr>
            <w:r w:rsidRPr="009F210F">
              <w:rPr>
                <w:i/>
                <w:iCs/>
                <w:sz w:val="20"/>
                <w:szCs w:val="20"/>
              </w:rPr>
              <w:t>группа</w:t>
            </w:r>
          </w:p>
        </w:tc>
      </w:tr>
      <w:tr w:rsidR="008D6E88" w:rsidRPr="00421220" w14:paraId="51086685" w14:textId="77777777" w:rsidTr="007B5158">
        <w:trPr>
          <w:cantSplit/>
        </w:trPr>
        <w:tc>
          <w:tcPr>
            <w:tcW w:w="4891" w:type="dxa"/>
            <w:gridSpan w:val="3"/>
            <w:tcBorders>
              <w:bottom w:val="single" w:sz="4" w:space="0" w:color="808080"/>
            </w:tcBorders>
            <w:vAlign w:val="center"/>
          </w:tcPr>
          <w:p w14:paraId="5133F344" w14:textId="77777777" w:rsidR="008D6E88" w:rsidRPr="009F210F" w:rsidRDefault="008D6E88" w:rsidP="007B5158">
            <w:pPr>
              <w:spacing w:line="240" w:lineRule="auto"/>
              <w:ind w:firstLine="0"/>
              <w:rPr>
                <w:sz w:val="20"/>
                <w:szCs w:val="20"/>
              </w:rPr>
            </w:pPr>
            <w:r w:rsidRPr="009F210F">
              <w:rPr>
                <w:sz w:val="20"/>
                <w:szCs w:val="20"/>
              </w:rPr>
              <w:t>направления подготовки (специальности)</w:t>
            </w:r>
          </w:p>
        </w:tc>
      </w:tr>
      <w:tr w:rsidR="008D6E88" w:rsidRPr="00421220" w14:paraId="40142417" w14:textId="77777777" w:rsidTr="007B5158">
        <w:trPr>
          <w:cantSplit/>
        </w:trPr>
        <w:tc>
          <w:tcPr>
            <w:tcW w:w="1417" w:type="dxa"/>
            <w:tcBorders>
              <w:bottom w:val="single" w:sz="4" w:space="0" w:color="auto"/>
            </w:tcBorders>
            <w:vAlign w:val="center"/>
          </w:tcPr>
          <w:p w14:paraId="4A51EEF5" w14:textId="77777777" w:rsidR="008D6E88" w:rsidRPr="009F210F" w:rsidRDefault="008D6E88" w:rsidP="007B5158">
            <w:pPr>
              <w:spacing w:line="240" w:lineRule="auto"/>
              <w:ind w:firstLine="0"/>
              <w:jc w:val="right"/>
            </w:pPr>
            <w:r w:rsidRPr="009F210F">
              <w:t>09.03.04</w:t>
            </w:r>
          </w:p>
        </w:tc>
        <w:tc>
          <w:tcPr>
            <w:tcW w:w="3474" w:type="dxa"/>
            <w:gridSpan w:val="2"/>
            <w:tcBorders>
              <w:bottom w:val="single" w:sz="4" w:space="0" w:color="auto"/>
            </w:tcBorders>
            <w:vAlign w:val="center"/>
          </w:tcPr>
          <w:p w14:paraId="44490365" w14:textId="77777777" w:rsidR="008D6E88" w:rsidRPr="009F210F" w:rsidRDefault="008D6E88" w:rsidP="007B5158">
            <w:pPr>
              <w:spacing w:line="240" w:lineRule="auto"/>
              <w:ind w:firstLine="0"/>
              <w:jc w:val="center"/>
            </w:pPr>
            <w:r w:rsidRPr="009F210F">
              <w:t>Программная инженерия</w:t>
            </w:r>
          </w:p>
        </w:tc>
      </w:tr>
      <w:tr w:rsidR="008D6E88" w:rsidRPr="00421220" w14:paraId="6544B47D" w14:textId="77777777" w:rsidTr="007B5158">
        <w:trPr>
          <w:cantSplit/>
        </w:trPr>
        <w:tc>
          <w:tcPr>
            <w:tcW w:w="4891" w:type="dxa"/>
            <w:gridSpan w:val="3"/>
            <w:tcBorders>
              <w:top w:val="single" w:sz="4" w:space="0" w:color="auto"/>
            </w:tcBorders>
            <w:vAlign w:val="center"/>
          </w:tcPr>
          <w:p w14:paraId="5FB95D7F" w14:textId="77777777" w:rsidR="008D6E88" w:rsidRPr="00500AB9" w:rsidRDefault="008D6E88" w:rsidP="007B5158">
            <w:pPr>
              <w:spacing w:line="240" w:lineRule="auto"/>
              <w:ind w:firstLine="0"/>
              <w:jc w:val="center"/>
              <w:rPr>
                <w:b/>
                <w:i/>
                <w:iCs/>
                <w:sz w:val="20"/>
                <w:szCs w:val="20"/>
              </w:rPr>
            </w:pPr>
            <w:r w:rsidRPr="00500AB9">
              <w:rPr>
                <w:i/>
                <w:iCs/>
                <w:sz w:val="20"/>
                <w:szCs w:val="20"/>
              </w:rPr>
              <w:t>шифр, наименование</w:t>
            </w:r>
          </w:p>
        </w:tc>
      </w:tr>
      <w:tr w:rsidR="008D6E88" w:rsidRPr="00421220" w14:paraId="326DE547" w14:textId="77777777" w:rsidTr="007B5158">
        <w:trPr>
          <w:cantSplit/>
        </w:trPr>
        <w:tc>
          <w:tcPr>
            <w:tcW w:w="4891" w:type="dxa"/>
            <w:gridSpan w:val="3"/>
            <w:tcBorders>
              <w:bottom w:val="single" w:sz="4" w:space="0" w:color="auto"/>
            </w:tcBorders>
            <w:vAlign w:val="center"/>
          </w:tcPr>
          <w:p w14:paraId="17CD1A12" w14:textId="77777777" w:rsidR="008D6E88" w:rsidRPr="00F72554" w:rsidRDefault="008D6E88" w:rsidP="007B5158">
            <w:pPr>
              <w:spacing w:line="240" w:lineRule="auto"/>
              <w:ind w:firstLine="0"/>
              <w:jc w:val="center"/>
              <w:rPr>
                <w:highlight w:val="yellow"/>
              </w:rPr>
            </w:pPr>
            <w:r>
              <w:t>Микуцких Григорий Андреевич</w:t>
            </w:r>
          </w:p>
        </w:tc>
      </w:tr>
      <w:tr w:rsidR="008D6E88" w:rsidRPr="00421220" w14:paraId="043952AA" w14:textId="77777777" w:rsidTr="007B5158">
        <w:trPr>
          <w:cantSplit/>
        </w:trPr>
        <w:tc>
          <w:tcPr>
            <w:tcW w:w="4891" w:type="dxa"/>
            <w:gridSpan w:val="3"/>
            <w:tcBorders>
              <w:top w:val="single" w:sz="4" w:space="0" w:color="auto"/>
            </w:tcBorders>
          </w:tcPr>
          <w:p w14:paraId="3D01AC3C" w14:textId="77777777" w:rsidR="008D6E88" w:rsidRPr="00500AB9" w:rsidRDefault="008D6E88" w:rsidP="007B5158">
            <w:pPr>
              <w:spacing w:line="240" w:lineRule="auto"/>
              <w:ind w:firstLine="0"/>
              <w:jc w:val="center"/>
              <w:rPr>
                <w:i/>
                <w:iCs/>
                <w:sz w:val="20"/>
                <w:szCs w:val="20"/>
              </w:rPr>
            </w:pPr>
            <w:r w:rsidRPr="00500AB9">
              <w:rPr>
                <w:i/>
                <w:iCs/>
                <w:sz w:val="20"/>
                <w:szCs w:val="20"/>
              </w:rPr>
              <w:t>фамилия, имя, отчество</w:t>
            </w:r>
          </w:p>
        </w:tc>
      </w:tr>
    </w:tbl>
    <w:p w14:paraId="26250792" w14:textId="77777777" w:rsidR="008D6E88" w:rsidRPr="00242693" w:rsidRDefault="008D6E88" w:rsidP="008D6E88">
      <w:pPr>
        <w:spacing w:line="240" w:lineRule="auto"/>
      </w:pPr>
    </w:p>
    <w:tbl>
      <w:tblPr>
        <w:tblW w:w="4891" w:type="dxa"/>
        <w:tblInd w:w="4962" w:type="dxa"/>
        <w:tblLayout w:type="fixed"/>
        <w:tblLook w:val="00A0" w:firstRow="1" w:lastRow="0" w:firstColumn="1" w:lastColumn="0" w:noHBand="0" w:noVBand="0"/>
      </w:tblPr>
      <w:tblGrid>
        <w:gridCol w:w="4891"/>
      </w:tblGrid>
      <w:tr w:rsidR="008D6E88" w:rsidRPr="00421220" w14:paraId="1D1C2326" w14:textId="77777777" w:rsidTr="007B5158">
        <w:trPr>
          <w:cantSplit/>
        </w:trPr>
        <w:tc>
          <w:tcPr>
            <w:tcW w:w="4891" w:type="dxa"/>
            <w:vAlign w:val="center"/>
          </w:tcPr>
          <w:p w14:paraId="75A02E46" w14:textId="77777777" w:rsidR="008D6E88" w:rsidRPr="00582A1E" w:rsidRDefault="008D6E88" w:rsidP="007B5158">
            <w:pPr>
              <w:spacing w:line="240" w:lineRule="auto"/>
              <w:ind w:firstLine="0"/>
              <w:jc w:val="left"/>
              <w:rPr>
                <w:b/>
                <w:sz w:val="24"/>
                <w:szCs w:val="24"/>
              </w:rPr>
            </w:pPr>
            <w:r w:rsidRPr="00582A1E">
              <w:rPr>
                <w:sz w:val="24"/>
                <w:szCs w:val="24"/>
              </w:rPr>
              <w:t>Руководитель</w:t>
            </w:r>
          </w:p>
        </w:tc>
      </w:tr>
      <w:tr w:rsidR="008D6E88" w:rsidRPr="00421220" w14:paraId="6E7590FE" w14:textId="77777777" w:rsidTr="007B5158">
        <w:trPr>
          <w:cantSplit/>
        </w:trPr>
        <w:tc>
          <w:tcPr>
            <w:tcW w:w="4891" w:type="dxa"/>
            <w:tcBorders>
              <w:bottom w:val="single" w:sz="4" w:space="0" w:color="808080"/>
            </w:tcBorders>
            <w:vAlign w:val="center"/>
          </w:tcPr>
          <w:p w14:paraId="5B7D3C0C" w14:textId="3FF63D2C" w:rsidR="008D6E88" w:rsidRPr="00AB3B84" w:rsidRDefault="00AB3B84" w:rsidP="007B5158">
            <w:pPr>
              <w:spacing w:line="240" w:lineRule="auto"/>
              <w:ind w:firstLine="0"/>
              <w:jc w:val="center"/>
            </w:pPr>
            <w:r w:rsidRPr="00AB3B84">
              <w:t>Ершов Евгений Валентинович</w:t>
            </w:r>
          </w:p>
        </w:tc>
      </w:tr>
      <w:tr w:rsidR="008D6E88" w:rsidRPr="00421220" w14:paraId="0373DF0F" w14:textId="77777777" w:rsidTr="007B5158">
        <w:trPr>
          <w:cantSplit/>
        </w:trPr>
        <w:tc>
          <w:tcPr>
            <w:tcW w:w="4891" w:type="dxa"/>
            <w:tcBorders>
              <w:bottom w:val="single" w:sz="4" w:space="0" w:color="808080"/>
            </w:tcBorders>
            <w:vAlign w:val="center"/>
          </w:tcPr>
          <w:p w14:paraId="2F484B0C" w14:textId="77777777" w:rsidR="008D6E88" w:rsidRPr="002926E8" w:rsidRDefault="008D6E88" w:rsidP="007B5158">
            <w:pPr>
              <w:spacing w:line="240" w:lineRule="auto"/>
              <w:ind w:firstLine="0"/>
              <w:jc w:val="center"/>
              <w:rPr>
                <w:b/>
                <w:i/>
                <w:iCs/>
                <w:sz w:val="20"/>
                <w:szCs w:val="20"/>
              </w:rPr>
            </w:pPr>
            <w:r w:rsidRPr="002926E8">
              <w:rPr>
                <w:i/>
                <w:iCs/>
                <w:sz w:val="20"/>
                <w:szCs w:val="20"/>
              </w:rPr>
              <w:t>фамилия, имя, отчество</w:t>
            </w:r>
          </w:p>
        </w:tc>
      </w:tr>
      <w:tr w:rsidR="008D6E88" w:rsidRPr="00421220" w14:paraId="49893DE2" w14:textId="77777777" w:rsidTr="007B5158">
        <w:trPr>
          <w:cantSplit/>
        </w:trPr>
        <w:tc>
          <w:tcPr>
            <w:tcW w:w="4891" w:type="dxa"/>
            <w:tcBorders>
              <w:bottom w:val="single" w:sz="4" w:space="0" w:color="808080"/>
            </w:tcBorders>
            <w:vAlign w:val="center"/>
          </w:tcPr>
          <w:p w14:paraId="0F40F1CF" w14:textId="619424C0" w:rsidR="008D6E88" w:rsidRPr="002926E8" w:rsidRDefault="00AB3B84" w:rsidP="007B5158">
            <w:pPr>
              <w:spacing w:line="240" w:lineRule="auto"/>
              <w:ind w:firstLine="0"/>
              <w:jc w:val="center"/>
            </w:pPr>
            <w:r>
              <w:t>Профессор</w:t>
            </w:r>
          </w:p>
        </w:tc>
      </w:tr>
      <w:tr w:rsidR="008D6E88" w:rsidRPr="00421220" w14:paraId="7B84F613" w14:textId="77777777" w:rsidTr="007B5158">
        <w:trPr>
          <w:cantSplit/>
        </w:trPr>
        <w:tc>
          <w:tcPr>
            <w:tcW w:w="4891" w:type="dxa"/>
            <w:tcBorders>
              <w:top w:val="single" w:sz="4" w:space="0" w:color="808080"/>
            </w:tcBorders>
          </w:tcPr>
          <w:p w14:paraId="3117DCF8" w14:textId="77777777" w:rsidR="008D6E88" w:rsidRPr="002926E8" w:rsidRDefault="008D6E88" w:rsidP="007B5158">
            <w:pPr>
              <w:spacing w:line="240" w:lineRule="auto"/>
              <w:ind w:firstLine="0"/>
              <w:jc w:val="center"/>
              <w:rPr>
                <w:i/>
                <w:iCs/>
                <w:sz w:val="20"/>
                <w:szCs w:val="20"/>
              </w:rPr>
            </w:pPr>
            <w:r w:rsidRPr="002926E8">
              <w:rPr>
                <w:i/>
                <w:iCs/>
                <w:sz w:val="20"/>
                <w:szCs w:val="20"/>
              </w:rPr>
              <w:t>должность</w:t>
            </w:r>
          </w:p>
        </w:tc>
      </w:tr>
    </w:tbl>
    <w:p w14:paraId="36E12AE4" w14:textId="77777777" w:rsidR="008D6E88" w:rsidRPr="00242693" w:rsidRDefault="008D6E88" w:rsidP="008D6E88">
      <w:pPr>
        <w:spacing w:line="240" w:lineRule="auto"/>
      </w:pPr>
    </w:p>
    <w:tbl>
      <w:tblPr>
        <w:tblW w:w="4891" w:type="dxa"/>
        <w:tblInd w:w="4962" w:type="dxa"/>
        <w:tblLayout w:type="fixed"/>
        <w:tblLook w:val="00A0" w:firstRow="1" w:lastRow="0" w:firstColumn="1" w:lastColumn="0" w:noHBand="0" w:noVBand="0"/>
      </w:tblPr>
      <w:tblGrid>
        <w:gridCol w:w="4891"/>
      </w:tblGrid>
      <w:tr w:rsidR="008D6E88" w:rsidRPr="007912ED" w14:paraId="1FA753E6" w14:textId="77777777" w:rsidTr="007B5158">
        <w:trPr>
          <w:cantSplit/>
        </w:trPr>
        <w:tc>
          <w:tcPr>
            <w:tcW w:w="4891" w:type="dxa"/>
            <w:vAlign w:val="center"/>
          </w:tcPr>
          <w:p w14:paraId="77374D8F" w14:textId="77777777" w:rsidR="008D6E88" w:rsidRPr="007912ED" w:rsidRDefault="008D6E88" w:rsidP="007B5158">
            <w:pPr>
              <w:spacing w:line="240" w:lineRule="auto"/>
              <w:ind w:firstLine="0"/>
              <w:jc w:val="left"/>
              <w:rPr>
                <w:b/>
                <w:sz w:val="24"/>
                <w:szCs w:val="24"/>
              </w:rPr>
            </w:pPr>
            <w:r w:rsidRPr="007912ED">
              <w:rPr>
                <w:sz w:val="24"/>
                <w:szCs w:val="24"/>
              </w:rPr>
              <w:t xml:space="preserve">Дата представления работы </w:t>
            </w:r>
          </w:p>
        </w:tc>
      </w:tr>
      <w:tr w:rsidR="008D6E88" w:rsidRPr="007912ED" w14:paraId="4BDAC756" w14:textId="77777777" w:rsidTr="007B5158">
        <w:trPr>
          <w:cantSplit/>
        </w:trPr>
        <w:tc>
          <w:tcPr>
            <w:tcW w:w="4891" w:type="dxa"/>
          </w:tcPr>
          <w:p w14:paraId="714A5639" w14:textId="77777777" w:rsidR="008D6E88" w:rsidRPr="007912ED" w:rsidRDefault="008D6E88" w:rsidP="007B5158">
            <w:pPr>
              <w:spacing w:line="240" w:lineRule="auto"/>
              <w:ind w:firstLine="0"/>
              <w:jc w:val="left"/>
              <w:rPr>
                <w:sz w:val="24"/>
                <w:szCs w:val="24"/>
              </w:rPr>
            </w:pPr>
            <w:r w:rsidRPr="007912ED">
              <w:rPr>
                <w:sz w:val="24"/>
                <w:szCs w:val="24"/>
              </w:rPr>
              <w:t>«______» _________________ 2026 г.</w:t>
            </w:r>
          </w:p>
        </w:tc>
      </w:tr>
      <w:tr w:rsidR="008D6E88" w:rsidRPr="007912ED" w14:paraId="520660DA" w14:textId="77777777" w:rsidTr="007B5158">
        <w:trPr>
          <w:cantSplit/>
        </w:trPr>
        <w:tc>
          <w:tcPr>
            <w:tcW w:w="4891" w:type="dxa"/>
          </w:tcPr>
          <w:p w14:paraId="231E072F" w14:textId="77777777" w:rsidR="008D6E88" w:rsidRPr="007912ED" w:rsidRDefault="008D6E88" w:rsidP="007B5158">
            <w:pPr>
              <w:spacing w:line="240" w:lineRule="auto"/>
              <w:ind w:firstLine="0"/>
              <w:jc w:val="left"/>
              <w:rPr>
                <w:sz w:val="24"/>
                <w:szCs w:val="24"/>
              </w:rPr>
            </w:pPr>
          </w:p>
        </w:tc>
      </w:tr>
      <w:tr w:rsidR="008D6E88" w:rsidRPr="007912ED" w14:paraId="79CF0993" w14:textId="77777777" w:rsidTr="007B5158">
        <w:trPr>
          <w:cantSplit/>
        </w:trPr>
        <w:tc>
          <w:tcPr>
            <w:tcW w:w="4891" w:type="dxa"/>
          </w:tcPr>
          <w:p w14:paraId="59BE6FAC" w14:textId="77777777" w:rsidR="008D6E88" w:rsidRPr="007912ED" w:rsidRDefault="008D6E88" w:rsidP="007B5158">
            <w:pPr>
              <w:spacing w:line="240" w:lineRule="auto"/>
              <w:ind w:firstLine="0"/>
              <w:jc w:val="left"/>
              <w:rPr>
                <w:sz w:val="24"/>
                <w:szCs w:val="24"/>
              </w:rPr>
            </w:pPr>
            <w:r w:rsidRPr="007912ED">
              <w:rPr>
                <w:sz w:val="24"/>
                <w:szCs w:val="24"/>
              </w:rPr>
              <w:t xml:space="preserve">Заключение о допуске к защите </w:t>
            </w:r>
          </w:p>
        </w:tc>
      </w:tr>
      <w:tr w:rsidR="008D6E88" w:rsidRPr="007912ED" w14:paraId="5C93B9A4" w14:textId="77777777" w:rsidTr="007B5158">
        <w:trPr>
          <w:cantSplit/>
        </w:trPr>
        <w:tc>
          <w:tcPr>
            <w:tcW w:w="4891" w:type="dxa"/>
            <w:tcBorders>
              <w:bottom w:val="single" w:sz="4" w:space="0" w:color="auto"/>
            </w:tcBorders>
          </w:tcPr>
          <w:p w14:paraId="16AF426B" w14:textId="77777777" w:rsidR="008D6E88" w:rsidRPr="007912ED" w:rsidRDefault="008D6E88" w:rsidP="007B5158">
            <w:pPr>
              <w:spacing w:line="240" w:lineRule="auto"/>
              <w:ind w:firstLine="0"/>
              <w:jc w:val="left"/>
              <w:rPr>
                <w:sz w:val="24"/>
                <w:szCs w:val="24"/>
              </w:rPr>
            </w:pPr>
          </w:p>
        </w:tc>
      </w:tr>
      <w:tr w:rsidR="008D6E88" w:rsidRPr="007912ED" w14:paraId="50EFA0F1" w14:textId="77777777" w:rsidTr="007B5158">
        <w:trPr>
          <w:cantSplit/>
        </w:trPr>
        <w:tc>
          <w:tcPr>
            <w:tcW w:w="4891" w:type="dxa"/>
            <w:tcBorders>
              <w:bottom w:val="single" w:sz="4" w:space="0" w:color="auto"/>
            </w:tcBorders>
          </w:tcPr>
          <w:p w14:paraId="2A45C051" w14:textId="77777777" w:rsidR="008D6E88" w:rsidRPr="007912ED" w:rsidRDefault="008D6E88" w:rsidP="007B5158">
            <w:pPr>
              <w:spacing w:line="240" w:lineRule="auto"/>
              <w:ind w:firstLine="0"/>
              <w:jc w:val="left"/>
              <w:rPr>
                <w:sz w:val="24"/>
                <w:szCs w:val="24"/>
              </w:rPr>
            </w:pPr>
          </w:p>
        </w:tc>
      </w:tr>
      <w:tr w:rsidR="008D6E88" w:rsidRPr="007912ED" w14:paraId="168F0099" w14:textId="77777777" w:rsidTr="007B5158">
        <w:trPr>
          <w:cantSplit/>
        </w:trPr>
        <w:tc>
          <w:tcPr>
            <w:tcW w:w="4891" w:type="dxa"/>
            <w:tcBorders>
              <w:bottom w:val="single" w:sz="4" w:space="0" w:color="auto"/>
            </w:tcBorders>
          </w:tcPr>
          <w:p w14:paraId="13FE1C43" w14:textId="77777777" w:rsidR="008D6E88" w:rsidRPr="007912ED" w:rsidRDefault="008D6E88" w:rsidP="007B5158">
            <w:pPr>
              <w:spacing w:line="240" w:lineRule="auto"/>
              <w:ind w:firstLine="0"/>
              <w:jc w:val="left"/>
              <w:rPr>
                <w:sz w:val="24"/>
                <w:szCs w:val="24"/>
              </w:rPr>
            </w:pPr>
          </w:p>
        </w:tc>
      </w:tr>
      <w:tr w:rsidR="008D6E88" w:rsidRPr="007912ED" w14:paraId="0A362DBD" w14:textId="77777777" w:rsidTr="007B5158">
        <w:trPr>
          <w:cantSplit/>
        </w:trPr>
        <w:tc>
          <w:tcPr>
            <w:tcW w:w="4891" w:type="dxa"/>
            <w:tcBorders>
              <w:top w:val="single" w:sz="4" w:space="0" w:color="auto"/>
            </w:tcBorders>
          </w:tcPr>
          <w:p w14:paraId="0716A149" w14:textId="77777777" w:rsidR="008D6E88" w:rsidRPr="007912ED" w:rsidRDefault="008D6E88" w:rsidP="007B5158">
            <w:pPr>
              <w:spacing w:line="240" w:lineRule="auto"/>
              <w:ind w:firstLine="0"/>
              <w:jc w:val="left"/>
              <w:rPr>
                <w:sz w:val="24"/>
                <w:szCs w:val="24"/>
              </w:rPr>
            </w:pPr>
          </w:p>
        </w:tc>
      </w:tr>
      <w:tr w:rsidR="008D6E88" w:rsidRPr="007912ED" w14:paraId="24B40981" w14:textId="77777777" w:rsidTr="007B5158">
        <w:trPr>
          <w:cantSplit/>
        </w:trPr>
        <w:tc>
          <w:tcPr>
            <w:tcW w:w="4891" w:type="dxa"/>
          </w:tcPr>
          <w:p w14:paraId="5B855252" w14:textId="77777777" w:rsidR="008D6E88" w:rsidRPr="007912ED" w:rsidRDefault="008D6E88" w:rsidP="007B5158">
            <w:pPr>
              <w:spacing w:line="240" w:lineRule="auto"/>
              <w:ind w:firstLine="0"/>
              <w:jc w:val="left"/>
              <w:rPr>
                <w:sz w:val="24"/>
                <w:szCs w:val="24"/>
              </w:rPr>
            </w:pPr>
            <w:r w:rsidRPr="007912ED">
              <w:rPr>
                <w:sz w:val="24"/>
                <w:szCs w:val="24"/>
              </w:rPr>
              <w:t>Оценка _______________, ________________</w:t>
            </w:r>
          </w:p>
        </w:tc>
      </w:tr>
      <w:tr w:rsidR="008D6E88" w:rsidRPr="007912ED" w14:paraId="2BFADC9D" w14:textId="77777777" w:rsidTr="007B5158">
        <w:trPr>
          <w:cantSplit/>
        </w:trPr>
        <w:tc>
          <w:tcPr>
            <w:tcW w:w="4891" w:type="dxa"/>
          </w:tcPr>
          <w:p w14:paraId="29DD5B0D" w14:textId="77777777" w:rsidR="008D6E88" w:rsidRPr="007912ED" w:rsidRDefault="008D6E88" w:rsidP="007B5158">
            <w:pPr>
              <w:spacing w:line="240" w:lineRule="auto"/>
              <w:ind w:firstLine="0"/>
              <w:jc w:val="right"/>
              <w:rPr>
                <w:i/>
                <w:iCs/>
                <w:sz w:val="20"/>
                <w:szCs w:val="20"/>
              </w:rPr>
            </w:pPr>
            <w:r w:rsidRPr="007912ED">
              <w:rPr>
                <w:i/>
                <w:iCs/>
                <w:sz w:val="20"/>
                <w:szCs w:val="20"/>
              </w:rPr>
              <w:t>количество баллов</w:t>
            </w:r>
          </w:p>
        </w:tc>
      </w:tr>
      <w:tr w:rsidR="008D6E88" w:rsidRPr="007912ED" w14:paraId="3A2E0B68" w14:textId="77777777" w:rsidTr="007B5158">
        <w:trPr>
          <w:cantSplit/>
        </w:trPr>
        <w:tc>
          <w:tcPr>
            <w:tcW w:w="4891" w:type="dxa"/>
          </w:tcPr>
          <w:p w14:paraId="51EE332C" w14:textId="77777777" w:rsidR="008D6E88" w:rsidRPr="007912ED" w:rsidRDefault="008D6E88" w:rsidP="007B5158">
            <w:pPr>
              <w:spacing w:line="240" w:lineRule="auto"/>
              <w:ind w:firstLine="0"/>
              <w:jc w:val="left"/>
              <w:rPr>
                <w:sz w:val="24"/>
                <w:szCs w:val="24"/>
              </w:rPr>
            </w:pPr>
            <w:r w:rsidRPr="007912ED">
              <w:rPr>
                <w:sz w:val="24"/>
                <w:szCs w:val="24"/>
              </w:rPr>
              <w:t>Подпись преподавателя_________________</w:t>
            </w:r>
          </w:p>
        </w:tc>
      </w:tr>
    </w:tbl>
    <w:p w14:paraId="13786841" w14:textId="77777777" w:rsidR="008D6E88" w:rsidRDefault="008D6E88" w:rsidP="008D6E88">
      <w:pPr>
        <w:spacing w:line="240" w:lineRule="auto"/>
      </w:pPr>
    </w:p>
    <w:p w14:paraId="0D44466E" w14:textId="77777777" w:rsidR="008D6E88" w:rsidRDefault="008D6E88" w:rsidP="008D6E88">
      <w:pPr>
        <w:spacing w:line="240" w:lineRule="auto"/>
      </w:pPr>
    </w:p>
    <w:tbl>
      <w:tblPr>
        <w:tblStyle w:val="ae"/>
        <w:tblW w:w="0" w:type="auto"/>
        <w:tblInd w:w="3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776"/>
      </w:tblGrid>
      <w:tr w:rsidR="008D6E88" w:rsidRPr="007912ED" w14:paraId="52211524" w14:textId="77777777" w:rsidTr="007B5158">
        <w:tc>
          <w:tcPr>
            <w:tcW w:w="1558" w:type="dxa"/>
          </w:tcPr>
          <w:p w14:paraId="0F4EA203" w14:textId="77777777" w:rsidR="008D6E88" w:rsidRPr="007912ED" w:rsidRDefault="008D6E88" w:rsidP="007B5158">
            <w:pPr>
              <w:ind w:firstLine="0"/>
              <w:jc w:val="center"/>
            </w:pPr>
            <w:r w:rsidRPr="007912ED">
              <w:t>Череповец,</w:t>
            </w:r>
          </w:p>
        </w:tc>
        <w:tc>
          <w:tcPr>
            <w:tcW w:w="776" w:type="dxa"/>
            <w:tcBorders>
              <w:bottom w:val="single" w:sz="4" w:space="0" w:color="auto"/>
            </w:tcBorders>
          </w:tcPr>
          <w:p w14:paraId="56A9FB78" w14:textId="77777777" w:rsidR="008D6E88" w:rsidRPr="007912ED" w:rsidRDefault="008D6E88" w:rsidP="007B5158">
            <w:pPr>
              <w:ind w:firstLine="0"/>
              <w:jc w:val="center"/>
            </w:pPr>
            <w:r w:rsidRPr="007912ED">
              <w:t>2026</w:t>
            </w:r>
          </w:p>
        </w:tc>
      </w:tr>
      <w:tr w:rsidR="008D6E88" w:rsidRPr="00421220" w14:paraId="773FE6FB" w14:textId="77777777" w:rsidTr="007B5158">
        <w:trPr>
          <w:trHeight w:val="109"/>
        </w:trPr>
        <w:tc>
          <w:tcPr>
            <w:tcW w:w="1558" w:type="dxa"/>
          </w:tcPr>
          <w:p w14:paraId="5A34EB28" w14:textId="77777777" w:rsidR="008D6E88" w:rsidRPr="007912ED" w:rsidRDefault="008D6E88" w:rsidP="007B5158">
            <w:pPr>
              <w:ind w:firstLine="0"/>
              <w:jc w:val="center"/>
            </w:pPr>
          </w:p>
        </w:tc>
        <w:tc>
          <w:tcPr>
            <w:tcW w:w="776" w:type="dxa"/>
            <w:tcBorders>
              <w:top w:val="single" w:sz="4" w:space="0" w:color="auto"/>
            </w:tcBorders>
          </w:tcPr>
          <w:p w14:paraId="3B2E38A5" w14:textId="77777777" w:rsidR="008D6E88" w:rsidRPr="00500AB9" w:rsidRDefault="008D6E88" w:rsidP="007B5158">
            <w:pPr>
              <w:ind w:firstLine="0"/>
              <w:jc w:val="center"/>
              <w:rPr>
                <w:i/>
                <w:iCs/>
                <w:sz w:val="20"/>
                <w:szCs w:val="20"/>
              </w:rPr>
            </w:pPr>
            <w:r w:rsidRPr="007912ED">
              <w:rPr>
                <w:i/>
                <w:iCs/>
                <w:sz w:val="20"/>
                <w:szCs w:val="20"/>
              </w:rPr>
              <w:t>год</w:t>
            </w:r>
          </w:p>
        </w:tc>
      </w:tr>
    </w:tbl>
    <w:p w14:paraId="698D319A" w14:textId="77777777" w:rsidR="008D6E88" w:rsidRDefault="008D6E88" w:rsidP="008D6E88"/>
    <w:p w14:paraId="758BFB5C" w14:textId="77777777" w:rsidR="00C25389" w:rsidRDefault="00C25389">
      <w:pPr>
        <w:sectPr w:rsidR="00C25389" w:rsidSect="00BD4EFA">
          <w:headerReference w:type="first" r:id="rId8"/>
          <w:pgSz w:w="11906" w:h="16838"/>
          <w:pgMar w:top="1134" w:right="567" w:bottom="1134" w:left="1701" w:header="709" w:footer="709" w:gutter="0"/>
          <w:cols w:space="708"/>
          <w:titlePg/>
          <w:docGrid w:linePitch="381"/>
        </w:sectPr>
      </w:pPr>
    </w:p>
    <w:sdt>
      <w:sdtPr>
        <w:rPr>
          <w:rFonts w:eastAsiaTheme="minorHAnsi" w:cstheme="minorBidi"/>
          <w:color w:val="000000" w:themeColor="text1"/>
          <w:spacing w:val="0"/>
          <w:kern w:val="2"/>
          <w:szCs w:val="28"/>
        </w:rPr>
        <w:id w:val="-1235705808"/>
        <w:docPartObj>
          <w:docPartGallery w:val="Table of Contents"/>
          <w:docPartUnique/>
        </w:docPartObj>
      </w:sdtPr>
      <w:sdtContent>
        <w:p w14:paraId="1636DCFB" w14:textId="77777777" w:rsidR="001A4F84" w:rsidRDefault="001A4F84" w:rsidP="00881584">
          <w:pPr>
            <w:pStyle w:val="a3"/>
          </w:pPr>
          <w:r w:rsidRPr="00A10519">
            <w:t>Оглавление</w:t>
          </w:r>
        </w:p>
        <w:p w14:paraId="21AF2513" w14:textId="401D00C5" w:rsidR="00417C16" w:rsidRDefault="001A4F84">
          <w:pPr>
            <w:pStyle w:val="11"/>
            <w:rPr>
              <w:rFonts w:asciiTheme="minorHAnsi" w:eastAsiaTheme="minorEastAsia" w:hAnsiTheme="minorHAnsi"/>
              <w:noProof/>
              <w:color w:val="auto"/>
              <w:sz w:val="24"/>
              <w:szCs w:val="24"/>
              <w:lang w:eastAsia="ru-RU"/>
            </w:rPr>
          </w:pPr>
          <w:r>
            <w:fldChar w:fldCharType="begin"/>
          </w:r>
          <w:r>
            <w:instrText xml:space="preserve"> TOC \o "1-3" \h \z \u </w:instrText>
          </w:r>
          <w:r>
            <w:fldChar w:fldCharType="separate"/>
          </w:r>
          <w:hyperlink w:anchor="_Toc227660133" w:history="1">
            <w:r w:rsidR="00417C16" w:rsidRPr="009A735E">
              <w:rPr>
                <w:rStyle w:val="af"/>
              </w:rPr>
              <w:t>Введение</w:t>
            </w:r>
            <w:r w:rsidR="00417C16">
              <w:rPr>
                <w:noProof/>
                <w:webHidden/>
              </w:rPr>
              <w:tab/>
            </w:r>
            <w:r w:rsidR="00417C16">
              <w:rPr>
                <w:noProof/>
                <w:webHidden/>
              </w:rPr>
              <w:fldChar w:fldCharType="begin"/>
            </w:r>
            <w:r w:rsidR="00417C16">
              <w:rPr>
                <w:noProof/>
                <w:webHidden/>
              </w:rPr>
              <w:instrText xml:space="preserve"> PAGEREF _Toc227660133 \h </w:instrText>
            </w:r>
            <w:r w:rsidR="00417C16">
              <w:rPr>
                <w:noProof/>
                <w:webHidden/>
              </w:rPr>
            </w:r>
            <w:r w:rsidR="00417C16">
              <w:rPr>
                <w:noProof/>
                <w:webHidden/>
              </w:rPr>
              <w:fldChar w:fldCharType="separate"/>
            </w:r>
            <w:r w:rsidR="00417C16">
              <w:rPr>
                <w:noProof/>
                <w:webHidden/>
              </w:rPr>
              <w:t>4</w:t>
            </w:r>
            <w:r w:rsidR="00417C16">
              <w:rPr>
                <w:noProof/>
                <w:webHidden/>
              </w:rPr>
              <w:fldChar w:fldCharType="end"/>
            </w:r>
          </w:hyperlink>
        </w:p>
        <w:p w14:paraId="572E0099" w14:textId="6C19F308" w:rsidR="00417C16" w:rsidRDefault="00000000">
          <w:pPr>
            <w:pStyle w:val="11"/>
            <w:rPr>
              <w:rFonts w:asciiTheme="minorHAnsi" w:eastAsiaTheme="minorEastAsia" w:hAnsiTheme="minorHAnsi"/>
              <w:noProof/>
              <w:color w:val="auto"/>
              <w:sz w:val="24"/>
              <w:szCs w:val="24"/>
              <w:lang w:eastAsia="ru-RU"/>
            </w:rPr>
          </w:pPr>
          <w:hyperlink w:anchor="_Toc227660134" w:history="1">
            <w:r w:rsidR="00417C16" w:rsidRPr="009A735E">
              <w:rPr>
                <w:rStyle w:val="af"/>
              </w:rPr>
              <w:t>1. Основная часть</w:t>
            </w:r>
            <w:r w:rsidR="00417C16">
              <w:rPr>
                <w:noProof/>
                <w:webHidden/>
              </w:rPr>
              <w:tab/>
            </w:r>
            <w:r w:rsidR="00417C16">
              <w:rPr>
                <w:noProof/>
                <w:webHidden/>
              </w:rPr>
              <w:fldChar w:fldCharType="begin"/>
            </w:r>
            <w:r w:rsidR="00417C16">
              <w:rPr>
                <w:noProof/>
                <w:webHidden/>
              </w:rPr>
              <w:instrText xml:space="preserve"> PAGEREF _Toc227660134 \h </w:instrText>
            </w:r>
            <w:r w:rsidR="00417C16">
              <w:rPr>
                <w:noProof/>
                <w:webHidden/>
              </w:rPr>
            </w:r>
            <w:r w:rsidR="00417C16">
              <w:rPr>
                <w:noProof/>
                <w:webHidden/>
              </w:rPr>
              <w:fldChar w:fldCharType="separate"/>
            </w:r>
            <w:r w:rsidR="00417C16">
              <w:rPr>
                <w:noProof/>
                <w:webHidden/>
              </w:rPr>
              <w:t>6</w:t>
            </w:r>
            <w:r w:rsidR="00417C16">
              <w:rPr>
                <w:noProof/>
                <w:webHidden/>
              </w:rPr>
              <w:fldChar w:fldCharType="end"/>
            </w:r>
          </w:hyperlink>
        </w:p>
        <w:p w14:paraId="1AD9DE5A" w14:textId="5B84BF4E" w:rsidR="00417C16" w:rsidRDefault="00000000">
          <w:pPr>
            <w:pStyle w:val="21"/>
            <w:rPr>
              <w:rFonts w:asciiTheme="minorHAnsi" w:eastAsiaTheme="minorEastAsia" w:hAnsiTheme="minorHAnsi"/>
              <w:noProof/>
              <w:color w:val="auto"/>
              <w:sz w:val="24"/>
              <w:szCs w:val="24"/>
              <w:lang w:eastAsia="ru-RU"/>
            </w:rPr>
          </w:pPr>
          <w:hyperlink w:anchor="_Toc227660135" w:history="1">
            <w:r w:rsidR="00417C16" w:rsidRPr="009A735E">
              <w:rPr>
                <w:rStyle w:val="af"/>
              </w:rPr>
              <w:t>1.1. Сравнительный анализ отечественных и зарубежных аналогов проектируемой системы</w:t>
            </w:r>
            <w:r w:rsidR="00417C16">
              <w:rPr>
                <w:noProof/>
                <w:webHidden/>
              </w:rPr>
              <w:tab/>
            </w:r>
            <w:r w:rsidR="00417C16">
              <w:rPr>
                <w:noProof/>
                <w:webHidden/>
              </w:rPr>
              <w:fldChar w:fldCharType="begin"/>
            </w:r>
            <w:r w:rsidR="00417C16">
              <w:rPr>
                <w:noProof/>
                <w:webHidden/>
              </w:rPr>
              <w:instrText xml:space="preserve"> PAGEREF _Toc227660135 \h </w:instrText>
            </w:r>
            <w:r w:rsidR="00417C16">
              <w:rPr>
                <w:noProof/>
                <w:webHidden/>
              </w:rPr>
            </w:r>
            <w:r w:rsidR="00417C16">
              <w:rPr>
                <w:noProof/>
                <w:webHidden/>
              </w:rPr>
              <w:fldChar w:fldCharType="separate"/>
            </w:r>
            <w:r w:rsidR="00417C16">
              <w:rPr>
                <w:noProof/>
                <w:webHidden/>
              </w:rPr>
              <w:t>6</w:t>
            </w:r>
            <w:r w:rsidR="00417C16">
              <w:rPr>
                <w:noProof/>
                <w:webHidden/>
              </w:rPr>
              <w:fldChar w:fldCharType="end"/>
            </w:r>
          </w:hyperlink>
        </w:p>
        <w:p w14:paraId="3333E455" w14:textId="3057B16C" w:rsidR="00417C16" w:rsidRDefault="00000000">
          <w:pPr>
            <w:pStyle w:val="21"/>
            <w:rPr>
              <w:rFonts w:asciiTheme="minorHAnsi" w:eastAsiaTheme="minorEastAsia" w:hAnsiTheme="minorHAnsi"/>
              <w:noProof/>
              <w:color w:val="auto"/>
              <w:sz w:val="24"/>
              <w:szCs w:val="24"/>
              <w:lang w:eastAsia="ru-RU"/>
            </w:rPr>
          </w:pPr>
          <w:hyperlink w:anchor="_Toc227660136" w:history="1">
            <w:r w:rsidR="00417C16" w:rsidRPr="009A735E">
              <w:rPr>
                <w:rStyle w:val="af"/>
              </w:rPr>
              <w:t>1.2. Выбор технологии, среды и языка программирования</w:t>
            </w:r>
            <w:r w:rsidR="00417C16">
              <w:rPr>
                <w:noProof/>
                <w:webHidden/>
              </w:rPr>
              <w:tab/>
            </w:r>
            <w:r w:rsidR="00417C16">
              <w:rPr>
                <w:noProof/>
                <w:webHidden/>
              </w:rPr>
              <w:fldChar w:fldCharType="begin"/>
            </w:r>
            <w:r w:rsidR="00417C16">
              <w:rPr>
                <w:noProof/>
                <w:webHidden/>
              </w:rPr>
              <w:instrText xml:space="preserve"> PAGEREF _Toc227660136 \h </w:instrText>
            </w:r>
            <w:r w:rsidR="00417C16">
              <w:rPr>
                <w:noProof/>
                <w:webHidden/>
              </w:rPr>
            </w:r>
            <w:r w:rsidR="00417C16">
              <w:rPr>
                <w:noProof/>
                <w:webHidden/>
              </w:rPr>
              <w:fldChar w:fldCharType="separate"/>
            </w:r>
            <w:r w:rsidR="00417C16">
              <w:rPr>
                <w:noProof/>
                <w:webHidden/>
              </w:rPr>
              <w:t>9</w:t>
            </w:r>
            <w:r w:rsidR="00417C16">
              <w:rPr>
                <w:noProof/>
                <w:webHidden/>
              </w:rPr>
              <w:fldChar w:fldCharType="end"/>
            </w:r>
          </w:hyperlink>
        </w:p>
        <w:p w14:paraId="68CB6F36" w14:textId="1A32BDBC" w:rsidR="00417C16" w:rsidRDefault="00000000">
          <w:pPr>
            <w:pStyle w:val="21"/>
            <w:rPr>
              <w:rFonts w:asciiTheme="minorHAnsi" w:eastAsiaTheme="minorEastAsia" w:hAnsiTheme="minorHAnsi"/>
              <w:noProof/>
              <w:color w:val="auto"/>
              <w:sz w:val="24"/>
              <w:szCs w:val="24"/>
              <w:lang w:eastAsia="ru-RU"/>
            </w:rPr>
          </w:pPr>
          <w:hyperlink w:anchor="_Toc227660137" w:history="1">
            <w:r w:rsidR="00417C16" w:rsidRPr="009A735E">
              <w:rPr>
                <w:rStyle w:val="af"/>
              </w:rPr>
              <w:t>1.3. Анализ процесса обработки информации, выбор структур данных для её хранения, выбор методов и алгоритмов решения задачи</w:t>
            </w:r>
            <w:r w:rsidR="00417C16">
              <w:rPr>
                <w:noProof/>
                <w:webHidden/>
              </w:rPr>
              <w:tab/>
            </w:r>
            <w:r w:rsidR="00417C16">
              <w:rPr>
                <w:noProof/>
                <w:webHidden/>
              </w:rPr>
              <w:fldChar w:fldCharType="begin"/>
            </w:r>
            <w:r w:rsidR="00417C16">
              <w:rPr>
                <w:noProof/>
                <w:webHidden/>
              </w:rPr>
              <w:instrText xml:space="preserve"> PAGEREF _Toc227660137 \h </w:instrText>
            </w:r>
            <w:r w:rsidR="00417C16">
              <w:rPr>
                <w:noProof/>
                <w:webHidden/>
              </w:rPr>
            </w:r>
            <w:r w:rsidR="00417C16">
              <w:rPr>
                <w:noProof/>
                <w:webHidden/>
              </w:rPr>
              <w:fldChar w:fldCharType="separate"/>
            </w:r>
            <w:r w:rsidR="00417C16">
              <w:rPr>
                <w:noProof/>
                <w:webHidden/>
              </w:rPr>
              <w:t>14</w:t>
            </w:r>
            <w:r w:rsidR="00417C16">
              <w:rPr>
                <w:noProof/>
                <w:webHidden/>
              </w:rPr>
              <w:fldChar w:fldCharType="end"/>
            </w:r>
          </w:hyperlink>
        </w:p>
        <w:p w14:paraId="5F765EC1" w14:textId="2060E9FA" w:rsidR="00417C16" w:rsidRDefault="00000000">
          <w:pPr>
            <w:pStyle w:val="21"/>
            <w:rPr>
              <w:rFonts w:asciiTheme="minorHAnsi" w:eastAsiaTheme="minorEastAsia" w:hAnsiTheme="minorHAnsi"/>
              <w:noProof/>
              <w:color w:val="auto"/>
              <w:sz w:val="24"/>
              <w:szCs w:val="24"/>
              <w:lang w:eastAsia="ru-RU"/>
            </w:rPr>
          </w:pPr>
          <w:hyperlink w:anchor="_Toc227660138" w:history="1">
            <w:r w:rsidR="00417C16" w:rsidRPr="009A735E">
              <w:rPr>
                <w:rStyle w:val="af"/>
              </w:rPr>
              <w:t>1.4. Разработка спецификаций проектируемой системы</w:t>
            </w:r>
            <w:r w:rsidR="00417C16">
              <w:rPr>
                <w:noProof/>
                <w:webHidden/>
              </w:rPr>
              <w:tab/>
            </w:r>
            <w:r w:rsidR="00417C16">
              <w:rPr>
                <w:noProof/>
                <w:webHidden/>
              </w:rPr>
              <w:fldChar w:fldCharType="begin"/>
            </w:r>
            <w:r w:rsidR="00417C16">
              <w:rPr>
                <w:noProof/>
                <w:webHidden/>
              </w:rPr>
              <w:instrText xml:space="preserve"> PAGEREF _Toc227660138 \h </w:instrText>
            </w:r>
            <w:r w:rsidR="00417C16">
              <w:rPr>
                <w:noProof/>
                <w:webHidden/>
              </w:rPr>
            </w:r>
            <w:r w:rsidR="00417C16">
              <w:rPr>
                <w:noProof/>
                <w:webHidden/>
              </w:rPr>
              <w:fldChar w:fldCharType="separate"/>
            </w:r>
            <w:r w:rsidR="00417C16">
              <w:rPr>
                <w:noProof/>
                <w:webHidden/>
              </w:rPr>
              <w:t>22</w:t>
            </w:r>
            <w:r w:rsidR="00417C16">
              <w:rPr>
                <w:noProof/>
                <w:webHidden/>
              </w:rPr>
              <w:fldChar w:fldCharType="end"/>
            </w:r>
          </w:hyperlink>
        </w:p>
        <w:p w14:paraId="5B1E00C8" w14:textId="20A310B7" w:rsidR="00417C16" w:rsidRDefault="00000000">
          <w:pPr>
            <w:pStyle w:val="31"/>
            <w:rPr>
              <w:rFonts w:asciiTheme="minorHAnsi" w:eastAsiaTheme="minorEastAsia" w:hAnsiTheme="minorHAnsi"/>
              <w:noProof/>
              <w:color w:val="auto"/>
              <w:sz w:val="24"/>
              <w:szCs w:val="24"/>
              <w:lang w:eastAsia="ru-RU"/>
            </w:rPr>
          </w:pPr>
          <w:hyperlink w:anchor="_Toc227660139" w:history="1">
            <w:r w:rsidR="00417C16" w:rsidRPr="009A735E">
              <w:rPr>
                <w:rStyle w:val="af"/>
              </w:rPr>
              <w:t>1.4.1. Построение диаграммы вариантов использования</w:t>
            </w:r>
            <w:r w:rsidR="00417C16">
              <w:rPr>
                <w:noProof/>
                <w:webHidden/>
              </w:rPr>
              <w:tab/>
            </w:r>
            <w:r w:rsidR="00417C16">
              <w:rPr>
                <w:noProof/>
                <w:webHidden/>
              </w:rPr>
              <w:fldChar w:fldCharType="begin"/>
            </w:r>
            <w:r w:rsidR="00417C16">
              <w:rPr>
                <w:noProof/>
                <w:webHidden/>
              </w:rPr>
              <w:instrText xml:space="preserve"> PAGEREF _Toc227660139 \h </w:instrText>
            </w:r>
            <w:r w:rsidR="00417C16">
              <w:rPr>
                <w:noProof/>
                <w:webHidden/>
              </w:rPr>
            </w:r>
            <w:r w:rsidR="00417C16">
              <w:rPr>
                <w:noProof/>
                <w:webHidden/>
              </w:rPr>
              <w:fldChar w:fldCharType="separate"/>
            </w:r>
            <w:r w:rsidR="00417C16">
              <w:rPr>
                <w:noProof/>
                <w:webHidden/>
              </w:rPr>
              <w:t>22</w:t>
            </w:r>
            <w:r w:rsidR="00417C16">
              <w:rPr>
                <w:noProof/>
                <w:webHidden/>
              </w:rPr>
              <w:fldChar w:fldCharType="end"/>
            </w:r>
          </w:hyperlink>
        </w:p>
        <w:p w14:paraId="2910DD5D" w14:textId="21F161FC" w:rsidR="00417C16" w:rsidRDefault="00000000">
          <w:pPr>
            <w:pStyle w:val="31"/>
            <w:rPr>
              <w:rFonts w:asciiTheme="minorHAnsi" w:eastAsiaTheme="minorEastAsia" w:hAnsiTheme="minorHAnsi"/>
              <w:noProof/>
              <w:color w:val="auto"/>
              <w:sz w:val="24"/>
              <w:szCs w:val="24"/>
              <w:lang w:eastAsia="ru-RU"/>
            </w:rPr>
          </w:pPr>
          <w:hyperlink w:anchor="_Toc227660140" w:history="1">
            <w:r w:rsidR="00417C16" w:rsidRPr="009A735E">
              <w:rPr>
                <w:rStyle w:val="af"/>
              </w:rPr>
              <w:t>1.4.2. Построение контекстной диаграммы классов</w:t>
            </w:r>
            <w:r w:rsidR="00417C16">
              <w:rPr>
                <w:noProof/>
                <w:webHidden/>
              </w:rPr>
              <w:tab/>
            </w:r>
            <w:r w:rsidR="00417C16">
              <w:rPr>
                <w:noProof/>
                <w:webHidden/>
              </w:rPr>
              <w:fldChar w:fldCharType="begin"/>
            </w:r>
            <w:r w:rsidR="00417C16">
              <w:rPr>
                <w:noProof/>
                <w:webHidden/>
              </w:rPr>
              <w:instrText xml:space="preserve"> PAGEREF _Toc227660140 \h </w:instrText>
            </w:r>
            <w:r w:rsidR="00417C16">
              <w:rPr>
                <w:noProof/>
                <w:webHidden/>
              </w:rPr>
            </w:r>
            <w:r w:rsidR="00417C16">
              <w:rPr>
                <w:noProof/>
                <w:webHidden/>
              </w:rPr>
              <w:fldChar w:fldCharType="separate"/>
            </w:r>
            <w:r w:rsidR="00417C16">
              <w:rPr>
                <w:noProof/>
                <w:webHidden/>
              </w:rPr>
              <w:t>27</w:t>
            </w:r>
            <w:r w:rsidR="00417C16">
              <w:rPr>
                <w:noProof/>
                <w:webHidden/>
              </w:rPr>
              <w:fldChar w:fldCharType="end"/>
            </w:r>
          </w:hyperlink>
        </w:p>
        <w:p w14:paraId="0708F10F" w14:textId="37B26636" w:rsidR="00417C16" w:rsidRDefault="00000000">
          <w:pPr>
            <w:pStyle w:val="31"/>
            <w:rPr>
              <w:rFonts w:asciiTheme="minorHAnsi" w:eastAsiaTheme="minorEastAsia" w:hAnsiTheme="minorHAnsi"/>
              <w:noProof/>
              <w:color w:val="auto"/>
              <w:sz w:val="24"/>
              <w:szCs w:val="24"/>
              <w:lang w:eastAsia="ru-RU"/>
            </w:rPr>
          </w:pPr>
          <w:hyperlink w:anchor="_Toc227660141" w:history="1">
            <w:r w:rsidR="00417C16" w:rsidRPr="009A735E">
              <w:rPr>
                <w:rStyle w:val="af"/>
              </w:rPr>
              <w:t>1.4.3. Построение диаграмм последовательностей системы</w:t>
            </w:r>
            <w:r w:rsidR="00417C16">
              <w:rPr>
                <w:noProof/>
                <w:webHidden/>
              </w:rPr>
              <w:tab/>
            </w:r>
            <w:r w:rsidR="00417C16">
              <w:rPr>
                <w:noProof/>
                <w:webHidden/>
              </w:rPr>
              <w:fldChar w:fldCharType="begin"/>
            </w:r>
            <w:r w:rsidR="00417C16">
              <w:rPr>
                <w:noProof/>
                <w:webHidden/>
              </w:rPr>
              <w:instrText xml:space="preserve"> PAGEREF _Toc227660141 \h </w:instrText>
            </w:r>
            <w:r w:rsidR="00417C16">
              <w:rPr>
                <w:noProof/>
                <w:webHidden/>
              </w:rPr>
            </w:r>
            <w:r w:rsidR="00417C16">
              <w:rPr>
                <w:noProof/>
                <w:webHidden/>
              </w:rPr>
              <w:fldChar w:fldCharType="separate"/>
            </w:r>
            <w:r w:rsidR="00417C16">
              <w:rPr>
                <w:noProof/>
                <w:webHidden/>
              </w:rPr>
              <w:t>29</w:t>
            </w:r>
            <w:r w:rsidR="00417C16">
              <w:rPr>
                <w:noProof/>
                <w:webHidden/>
              </w:rPr>
              <w:fldChar w:fldCharType="end"/>
            </w:r>
          </w:hyperlink>
        </w:p>
        <w:p w14:paraId="7D148FBB" w14:textId="115CC0CF" w:rsidR="00417C16" w:rsidRDefault="00000000">
          <w:pPr>
            <w:pStyle w:val="31"/>
            <w:rPr>
              <w:rFonts w:asciiTheme="minorHAnsi" w:eastAsiaTheme="minorEastAsia" w:hAnsiTheme="minorHAnsi"/>
              <w:noProof/>
              <w:color w:val="auto"/>
              <w:sz w:val="24"/>
              <w:szCs w:val="24"/>
              <w:lang w:eastAsia="ru-RU"/>
            </w:rPr>
          </w:pPr>
          <w:hyperlink w:anchor="_Toc227660142" w:history="1">
            <w:r w:rsidR="00417C16" w:rsidRPr="009A735E">
              <w:rPr>
                <w:rStyle w:val="af"/>
              </w:rPr>
              <w:t>1.4.4. Построение диаграммы деятельностей варианта использования</w:t>
            </w:r>
            <w:r w:rsidR="00417C16">
              <w:rPr>
                <w:noProof/>
                <w:webHidden/>
              </w:rPr>
              <w:tab/>
            </w:r>
            <w:r w:rsidR="00417C16">
              <w:rPr>
                <w:noProof/>
                <w:webHidden/>
              </w:rPr>
              <w:fldChar w:fldCharType="begin"/>
            </w:r>
            <w:r w:rsidR="00417C16">
              <w:rPr>
                <w:noProof/>
                <w:webHidden/>
              </w:rPr>
              <w:instrText xml:space="preserve"> PAGEREF _Toc227660142 \h </w:instrText>
            </w:r>
            <w:r w:rsidR="00417C16">
              <w:rPr>
                <w:noProof/>
                <w:webHidden/>
              </w:rPr>
            </w:r>
            <w:r w:rsidR="00417C16">
              <w:rPr>
                <w:noProof/>
                <w:webHidden/>
              </w:rPr>
              <w:fldChar w:fldCharType="separate"/>
            </w:r>
            <w:r w:rsidR="00417C16">
              <w:rPr>
                <w:noProof/>
                <w:webHidden/>
              </w:rPr>
              <w:t>35</w:t>
            </w:r>
            <w:r w:rsidR="00417C16">
              <w:rPr>
                <w:noProof/>
                <w:webHidden/>
              </w:rPr>
              <w:fldChar w:fldCharType="end"/>
            </w:r>
          </w:hyperlink>
        </w:p>
        <w:p w14:paraId="18DAFD7C" w14:textId="3F09810D" w:rsidR="00417C16" w:rsidRDefault="00000000">
          <w:pPr>
            <w:pStyle w:val="31"/>
            <w:rPr>
              <w:rFonts w:asciiTheme="minorHAnsi" w:eastAsiaTheme="minorEastAsia" w:hAnsiTheme="minorHAnsi"/>
              <w:noProof/>
              <w:color w:val="auto"/>
              <w:sz w:val="24"/>
              <w:szCs w:val="24"/>
              <w:lang w:eastAsia="ru-RU"/>
            </w:rPr>
          </w:pPr>
          <w:hyperlink w:anchor="_Toc227660143" w:history="1">
            <w:r w:rsidR="00417C16" w:rsidRPr="009A735E">
              <w:rPr>
                <w:rStyle w:val="af"/>
              </w:rPr>
              <w:t>1.4.5. Построение диаграммы переходов состояний</w:t>
            </w:r>
            <w:r w:rsidR="00417C16">
              <w:rPr>
                <w:noProof/>
                <w:webHidden/>
              </w:rPr>
              <w:tab/>
            </w:r>
            <w:r w:rsidR="00417C16">
              <w:rPr>
                <w:noProof/>
                <w:webHidden/>
              </w:rPr>
              <w:fldChar w:fldCharType="begin"/>
            </w:r>
            <w:r w:rsidR="00417C16">
              <w:rPr>
                <w:noProof/>
                <w:webHidden/>
              </w:rPr>
              <w:instrText xml:space="preserve"> PAGEREF _Toc227660143 \h </w:instrText>
            </w:r>
            <w:r w:rsidR="00417C16">
              <w:rPr>
                <w:noProof/>
                <w:webHidden/>
              </w:rPr>
            </w:r>
            <w:r w:rsidR="00417C16">
              <w:rPr>
                <w:noProof/>
                <w:webHidden/>
              </w:rPr>
              <w:fldChar w:fldCharType="separate"/>
            </w:r>
            <w:r w:rsidR="00417C16">
              <w:rPr>
                <w:noProof/>
                <w:webHidden/>
              </w:rPr>
              <w:t>35</w:t>
            </w:r>
            <w:r w:rsidR="00417C16">
              <w:rPr>
                <w:noProof/>
                <w:webHidden/>
              </w:rPr>
              <w:fldChar w:fldCharType="end"/>
            </w:r>
          </w:hyperlink>
        </w:p>
        <w:p w14:paraId="243B3DF6" w14:textId="137F4A9B" w:rsidR="00417C16" w:rsidRDefault="00000000">
          <w:pPr>
            <w:pStyle w:val="31"/>
            <w:rPr>
              <w:rFonts w:asciiTheme="minorHAnsi" w:eastAsiaTheme="minorEastAsia" w:hAnsiTheme="minorHAnsi"/>
              <w:noProof/>
              <w:color w:val="auto"/>
              <w:sz w:val="24"/>
              <w:szCs w:val="24"/>
              <w:lang w:eastAsia="ru-RU"/>
            </w:rPr>
          </w:pPr>
          <w:hyperlink w:anchor="_Toc227660144" w:history="1">
            <w:r w:rsidR="00417C16" w:rsidRPr="009A735E">
              <w:rPr>
                <w:rStyle w:val="af"/>
                <w:highlight w:val="cyan"/>
              </w:rPr>
              <w:t>1.4.6. Построение диаграммы отношений компонентов данных</w:t>
            </w:r>
            <w:r w:rsidR="00417C16">
              <w:rPr>
                <w:noProof/>
                <w:webHidden/>
              </w:rPr>
              <w:tab/>
            </w:r>
            <w:r w:rsidR="00417C16">
              <w:rPr>
                <w:noProof/>
                <w:webHidden/>
              </w:rPr>
              <w:fldChar w:fldCharType="begin"/>
            </w:r>
            <w:r w:rsidR="00417C16">
              <w:rPr>
                <w:noProof/>
                <w:webHidden/>
              </w:rPr>
              <w:instrText xml:space="preserve"> PAGEREF _Toc227660144 \h </w:instrText>
            </w:r>
            <w:r w:rsidR="00417C16">
              <w:rPr>
                <w:noProof/>
                <w:webHidden/>
              </w:rPr>
            </w:r>
            <w:r w:rsidR="00417C16">
              <w:rPr>
                <w:noProof/>
                <w:webHidden/>
              </w:rPr>
              <w:fldChar w:fldCharType="separate"/>
            </w:r>
            <w:r w:rsidR="00417C16">
              <w:rPr>
                <w:noProof/>
                <w:webHidden/>
              </w:rPr>
              <w:t>36</w:t>
            </w:r>
            <w:r w:rsidR="00417C16">
              <w:rPr>
                <w:noProof/>
                <w:webHidden/>
              </w:rPr>
              <w:fldChar w:fldCharType="end"/>
            </w:r>
          </w:hyperlink>
        </w:p>
        <w:p w14:paraId="0FC4DDE3" w14:textId="6DF80402" w:rsidR="00417C16" w:rsidRDefault="00000000">
          <w:pPr>
            <w:pStyle w:val="21"/>
            <w:rPr>
              <w:rFonts w:asciiTheme="minorHAnsi" w:eastAsiaTheme="minorEastAsia" w:hAnsiTheme="minorHAnsi"/>
              <w:noProof/>
              <w:color w:val="auto"/>
              <w:sz w:val="24"/>
              <w:szCs w:val="24"/>
              <w:lang w:eastAsia="ru-RU"/>
            </w:rPr>
          </w:pPr>
          <w:hyperlink w:anchor="_Toc227660145" w:history="1">
            <w:r w:rsidR="00417C16" w:rsidRPr="009A735E">
              <w:rPr>
                <w:rStyle w:val="af"/>
              </w:rPr>
              <w:t>1.5. Проектирование структуры системы и построение диаграммы пакетов</w:t>
            </w:r>
            <w:r w:rsidR="00417C16">
              <w:rPr>
                <w:noProof/>
                <w:webHidden/>
              </w:rPr>
              <w:tab/>
            </w:r>
            <w:r w:rsidR="00417C16">
              <w:rPr>
                <w:noProof/>
                <w:webHidden/>
              </w:rPr>
              <w:fldChar w:fldCharType="begin"/>
            </w:r>
            <w:r w:rsidR="00417C16">
              <w:rPr>
                <w:noProof/>
                <w:webHidden/>
              </w:rPr>
              <w:instrText xml:space="preserve"> PAGEREF _Toc227660145 \h </w:instrText>
            </w:r>
            <w:r w:rsidR="00417C16">
              <w:rPr>
                <w:noProof/>
                <w:webHidden/>
              </w:rPr>
            </w:r>
            <w:r w:rsidR="00417C16">
              <w:rPr>
                <w:noProof/>
                <w:webHidden/>
              </w:rPr>
              <w:fldChar w:fldCharType="separate"/>
            </w:r>
            <w:r w:rsidR="00417C16">
              <w:rPr>
                <w:noProof/>
                <w:webHidden/>
              </w:rPr>
              <w:t>39</w:t>
            </w:r>
            <w:r w:rsidR="00417C16">
              <w:rPr>
                <w:noProof/>
                <w:webHidden/>
              </w:rPr>
              <w:fldChar w:fldCharType="end"/>
            </w:r>
          </w:hyperlink>
        </w:p>
        <w:p w14:paraId="0E8106F0" w14:textId="4EE2B342" w:rsidR="00417C16" w:rsidRDefault="00000000">
          <w:pPr>
            <w:pStyle w:val="21"/>
            <w:rPr>
              <w:rFonts w:asciiTheme="minorHAnsi" w:eastAsiaTheme="minorEastAsia" w:hAnsiTheme="minorHAnsi"/>
              <w:noProof/>
              <w:color w:val="auto"/>
              <w:sz w:val="24"/>
              <w:szCs w:val="24"/>
              <w:lang w:eastAsia="ru-RU"/>
            </w:rPr>
          </w:pPr>
          <w:hyperlink w:anchor="_Toc227660146" w:history="1">
            <w:r w:rsidR="00417C16" w:rsidRPr="009A735E">
              <w:rPr>
                <w:rStyle w:val="af"/>
              </w:rPr>
              <w:t>1.6. Проектирование классов пакета «…» (повторяется на все пакеты)</w:t>
            </w:r>
            <w:r w:rsidR="00417C16">
              <w:rPr>
                <w:noProof/>
                <w:webHidden/>
              </w:rPr>
              <w:tab/>
            </w:r>
            <w:r w:rsidR="00417C16">
              <w:rPr>
                <w:noProof/>
                <w:webHidden/>
              </w:rPr>
              <w:fldChar w:fldCharType="begin"/>
            </w:r>
            <w:r w:rsidR="00417C16">
              <w:rPr>
                <w:noProof/>
                <w:webHidden/>
              </w:rPr>
              <w:instrText xml:space="preserve"> PAGEREF _Toc227660146 \h </w:instrText>
            </w:r>
            <w:r w:rsidR="00417C16">
              <w:rPr>
                <w:noProof/>
                <w:webHidden/>
              </w:rPr>
            </w:r>
            <w:r w:rsidR="00417C16">
              <w:rPr>
                <w:noProof/>
                <w:webHidden/>
              </w:rPr>
              <w:fldChar w:fldCharType="separate"/>
            </w:r>
            <w:r w:rsidR="00417C16">
              <w:rPr>
                <w:noProof/>
                <w:webHidden/>
              </w:rPr>
              <w:t>41</w:t>
            </w:r>
            <w:r w:rsidR="00417C16">
              <w:rPr>
                <w:noProof/>
                <w:webHidden/>
              </w:rPr>
              <w:fldChar w:fldCharType="end"/>
            </w:r>
          </w:hyperlink>
        </w:p>
        <w:p w14:paraId="06F3E4E1" w14:textId="51C81081" w:rsidR="00417C16" w:rsidRDefault="00000000">
          <w:pPr>
            <w:pStyle w:val="31"/>
            <w:rPr>
              <w:rFonts w:asciiTheme="minorHAnsi" w:eastAsiaTheme="minorEastAsia" w:hAnsiTheme="minorHAnsi"/>
              <w:noProof/>
              <w:color w:val="auto"/>
              <w:sz w:val="24"/>
              <w:szCs w:val="24"/>
              <w:lang w:eastAsia="ru-RU"/>
            </w:rPr>
          </w:pPr>
          <w:hyperlink w:anchor="_Toc227660147" w:history="1">
            <w:r w:rsidR="00417C16" w:rsidRPr="009A735E">
              <w:rPr>
                <w:rStyle w:val="af"/>
              </w:rPr>
              <w:t>1.6.1. Проектирование классов</w:t>
            </w:r>
            <w:r w:rsidR="00417C16">
              <w:rPr>
                <w:noProof/>
                <w:webHidden/>
              </w:rPr>
              <w:tab/>
            </w:r>
            <w:r w:rsidR="00417C16">
              <w:rPr>
                <w:noProof/>
                <w:webHidden/>
              </w:rPr>
              <w:fldChar w:fldCharType="begin"/>
            </w:r>
            <w:r w:rsidR="00417C16">
              <w:rPr>
                <w:noProof/>
                <w:webHidden/>
              </w:rPr>
              <w:instrText xml:space="preserve"> PAGEREF _Toc227660147 \h </w:instrText>
            </w:r>
            <w:r w:rsidR="00417C16">
              <w:rPr>
                <w:noProof/>
                <w:webHidden/>
              </w:rPr>
            </w:r>
            <w:r w:rsidR="00417C16">
              <w:rPr>
                <w:noProof/>
                <w:webHidden/>
              </w:rPr>
              <w:fldChar w:fldCharType="separate"/>
            </w:r>
            <w:r w:rsidR="00417C16">
              <w:rPr>
                <w:noProof/>
                <w:webHidden/>
              </w:rPr>
              <w:t>41</w:t>
            </w:r>
            <w:r w:rsidR="00417C16">
              <w:rPr>
                <w:noProof/>
                <w:webHidden/>
              </w:rPr>
              <w:fldChar w:fldCharType="end"/>
            </w:r>
          </w:hyperlink>
        </w:p>
        <w:p w14:paraId="55A04E59" w14:textId="4269B7D1" w:rsidR="00417C16" w:rsidRDefault="00000000">
          <w:pPr>
            <w:pStyle w:val="31"/>
            <w:rPr>
              <w:rFonts w:asciiTheme="minorHAnsi" w:eastAsiaTheme="minorEastAsia" w:hAnsiTheme="minorHAnsi"/>
              <w:noProof/>
              <w:color w:val="auto"/>
              <w:sz w:val="24"/>
              <w:szCs w:val="24"/>
              <w:lang w:eastAsia="ru-RU"/>
            </w:rPr>
          </w:pPr>
          <w:hyperlink w:anchor="_Toc227660148" w:history="1">
            <w:r w:rsidR="00417C16" w:rsidRPr="009A735E">
              <w:rPr>
                <w:rStyle w:val="af"/>
              </w:rPr>
              <w:t>1.6.2. Построение диаграммы компонентов</w:t>
            </w:r>
            <w:r w:rsidR="00417C16">
              <w:rPr>
                <w:noProof/>
                <w:webHidden/>
              </w:rPr>
              <w:tab/>
            </w:r>
            <w:r w:rsidR="00417C16">
              <w:rPr>
                <w:noProof/>
                <w:webHidden/>
              </w:rPr>
              <w:fldChar w:fldCharType="begin"/>
            </w:r>
            <w:r w:rsidR="00417C16">
              <w:rPr>
                <w:noProof/>
                <w:webHidden/>
              </w:rPr>
              <w:instrText xml:space="preserve"> PAGEREF _Toc227660148 \h </w:instrText>
            </w:r>
            <w:r w:rsidR="00417C16">
              <w:rPr>
                <w:noProof/>
                <w:webHidden/>
              </w:rPr>
            </w:r>
            <w:r w:rsidR="00417C16">
              <w:rPr>
                <w:noProof/>
                <w:webHidden/>
              </w:rPr>
              <w:fldChar w:fldCharType="separate"/>
            </w:r>
            <w:r w:rsidR="00417C16">
              <w:rPr>
                <w:noProof/>
                <w:webHidden/>
              </w:rPr>
              <w:t>41</w:t>
            </w:r>
            <w:r w:rsidR="00417C16">
              <w:rPr>
                <w:noProof/>
                <w:webHidden/>
              </w:rPr>
              <w:fldChar w:fldCharType="end"/>
            </w:r>
          </w:hyperlink>
        </w:p>
        <w:p w14:paraId="01EA9888" w14:textId="04B8C245" w:rsidR="00417C16" w:rsidRDefault="00000000">
          <w:pPr>
            <w:pStyle w:val="31"/>
            <w:rPr>
              <w:rFonts w:asciiTheme="minorHAnsi" w:eastAsiaTheme="minorEastAsia" w:hAnsiTheme="minorHAnsi"/>
              <w:noProof/>
              <w:color w:val="auto"/>
              <w:sz w:val="24"/>
              <w:szCs w:val="24"/>
              <w:lang w:eastAsia="ru-RU"/>
            </w:rPr>
          </w:pPr>
          <w:hyperlink w:anchor="_Toc227660149" w:history="1">
            <w:r w:rsidR="00417C16" w:rsidRPr="009A735E">
              <w:rPr>
                <w:rStyle w:val="af"/>
              </w:rPr>
              <w:t>1.6.3. Построение диаграммы размещения</w:t>
            </w:r>
            <w:r w:rsidR="00417C16">
              <w:rPr>
                <w:noProof/>
                <w:webHidden/>
              </w:rPr>
              <w:tab/>
            </w:r>
            <w:r w:rsidR="00417C16">
              <w:rPr>
                <w:noProof/>
                <w:webHidden/>
              </w:rPr>
              <w:fldChar w:fldCharType="begin"/>
            </w:r>
            <w:r w:rsidR="00417C16">
              <w:rPr>
                <w:noProof/>
                <w:webHidden/>
              </w:rPr>
              <w:instrText xml:space="preserve"> PAGEREF _Toc227660149 \h </w:instrText>
            </w:r>
            <w:r w:rsidR="00417C16">
              <w:rPr>
                <w:noProof/>
                <w:webHidden/>
              </w:rPr>
            </w:r>
            <w:r w:rsidR="00417C16">
              <w:rPr>
                <w:noProof/>
                <w:webHidden/>
              </w:rPr>
              <w:fldChar w:fldCharType="separate"/>
            </w:r>
            <w:r w:rsidR="00417C16">
              <w:rPr>
                <w:noProof/>
                <w:webHidden/>
              </w:rPr>
              <w:t>42</w:t>
            </w:r>
            <w:r w:rsidR="00417C16">
              <w:rPr>
                <w:noProof/>
                <w:webHidden/>
              </w:rPr>
              <w:fldChar w:fldCharType="end"/>
            </w:r>
          </w:hyperlink>
        </w:p>
        <w:p w14:paraId="1FEA57F9" w14:textId="75DBA6E6" w:rsidR="00417C16" w:rsidRDefault="00000000">
          <w:pPr>
            <w:pStyle w:val="21"/>
            <w:rPr>
              <w:rFonts w:asciiTheme="minorHAnsi" w:eastAsiaTheme="minorEastAsia" w:hAnsiTheme="minorHAnsi"/>
              <w:noProof/>
              <w:color w:val="auto"/>
              <w:sz w:val="24"/>
              <w:szCs w:val="24"/>
              <w:lang w:eastAsia="ru-RU"/>
            </w:rPr>
          </w:pPr>
          <w:hyperlink w:anchor="_Toc227660150" w:history="1">
            <w:r w:rsidR="00417C16" w:rsidRPr="009A735E">
              <w:rPr>
                <w:rStyle w:val="af"/>
              </w:rPr>
              <w:t>1.7. Проектирование интерфейса пользователя</w:t>
            </w:r>
            <w:r w:rsidR="00417C16">
              <w:rPr>
                <w:noProof/>
                <w:webHidden/>
              </w:rPr>
              <w:tab/>
            </w:r>
            <w:r w:rsidR="00417C16">
              <w:rPr>
                <w:noProof/>
                <w:webHidden/>
              </w:rPr>
              <w:fldChar w:fldCharType="begin"/>
            </w:r>
            <w:r w:rsidR="00417C16">
              <w:rPr>
                <w:noProof/>
                <w:webHidden/>
              </w:rPr>
              <w:instrText xml:space="preserve"> PAGEREF _Toc227660150 \h </w:instrText>
            </w:r>
            <w:r w:rsidR="00417C16">
              <w:rPr>
                <w:noProof/>
                <w:webHidden/>
              </w:rPr>
            </w:r>
            <w:r w:rsidR="00417C16">
              <w:rPr>
                <w:noProof/>
                <w:webHidden/>
              </w:rPr>
              <w:fldChar w:fldCharType="separate"/>
            </w:r>
            <w:r w:rsidR="00417C16">
              <w:rPr>
                <w:noProof/>
                <w:webHidden/>
              </w:rPr>
              <w:t>43</w:t>
            </w:r>
            <w:r w:rsidR="00417C16">
              <w:rPr>
                <w:noProof/>
                <w:webHidden/>
              </w:rPr>
              <w:fldChar w:fldCharType="end"/>
            </w:r>
          </w:hyperlink>
        </w:p>
        <w:p w14:paraId="7C3DB8A2" w14:textId="78FCE076" w:rsidR="00417C16" w:rsidRDefault="00000000">
          <w:pPr>
            <w:pStyle w:val="31"/>
            <w:rPr>
              <w:rFonts w:asciiTheme="minorHAnsi" w:eastAsiaTheme="minorEastAsia" w:hAnsiTheme="minorHAnsi"/>
              <w:noProof/>
              <w:color w:val="auto"/>
              <w:sz w:val="24"/>
              <w:szCs w:val="24"/>
              <w:lang w:eastAsia="ru-RU"/>
            </w:rPr>
          </w:pPr>
          <w:hyperlink w:anchor="_Toc227660151" w:history="1">
            <w:r w:rsidR="00417C16" w:rsidRPr="009A735E">
              <w:rPr>
                <w:rStyle w:val="af"/>
              </w:rPr>
              <w:t>1.7.1. Построение графа диалога</w:t>
            </w:r>
            <w:r w:rsidR="00417C16">
              <w:rPr>
                <w:noProof/>
                <w:webHidden/>
              </w:rPr>
              <w:tab/>
            </w:r>
            <w:r w:rsidR="00417C16">
              <w:rPr>
                <w:noProof/>
                <w:webHidden/>
              </w:rPr>
              <w:fldChar w:fldCharType="begin"/>
            </w:r>
            <w:r w:rsidR="00417C16">
              <w:rPr>
                <w:noProof/>
                <w:webHidden/>
              </w:rPr>
              <w:instrText xml:space="preserve"> PAGEREF _Toc227660151 \h </w:instrText>
            </w:r>
            <w:r w:rsidR="00417C16">
              <w:rPr>
                <w:noProof/>
                <w:webHidden/>
              </w:rPr>
            </w:r>
            <w:r w:rsidR="00417C16">
              <w:rPr>
                <w:noProof/>
                <w:webHidden/>
              </w:rPr>
              <w:fldChar w:fldCharType="separate"/>
            </w:r>
            <w:r w:rsidR="00417C16">
              <w:rPr>
                <w:noProof/>
                <w:webHidden/>
              </w:rPr>
              <w:t>43</w:t>
            </w:r>
            <w:r w:rsidR="00417C16">
              <w:rPr>
                <w:noProof/>
                <w:webHidden/>
              </w:rPr>
              <w:fldChar w:fldCharType="end"/>
            </w:r>
          </w:hyperlink>
        </w:p>
        <w:p w14:paraId="66E11323" w14:textId="5E2804E1" w:rsidR="00417C16" w:rsidRDefault="00000000">
          <w:pPr>
            <w:pStyle w:val="31"/>
            <w:rPr>
              <w:rFonts w:asciiTheme="minorHAnsi" w:eastAsiaTheme="minorEastAsia" w:hAnsiTheme="minorHAnsi"/>
              <w:noProof/>
              <w:color w:val="auto"/>
              <w:sz w:val="24"/>
              <w:szCs w:val="24"/>
              <w:lang w:eastAsia="ru-RU"/>
            </w:rPr>
          </w:pPr>
          <w:hyperlink w:anchor="_Toc227660152" w:history="1">
            <w:r w:rsidR="00417C16" w:rsidRPr="009A735E">
              <w:rPr>
                <w:rStyle w:val="af"/>
              </w:rPr>
              <w:t>1.7.2. Разработка форм ввода-вывода информации</w:t>
            </w:r>
            <w:r w:rsidR="00417C16">
              <w:rPr>
                <w:noProof/>
                <w:webHidden/>
              </w:rPr>
              <w:tab/>
            </w:r>
            <w:r w:rsidR="00417C16">
              <w:rPr>
                <w:noProof/>
                <w:webHidden/>
              </w:rPr>
              <w:fldChar w:fldCharType="begin"/>
            </w:r>
            <w:r w:rsidR="00417C16">
              <w:rPr>
                <w:noProof/>
                <w:webHidden/>
              </w:rPr>
              <w:instrText xml:space="preserve"> PAGEREF _Toc227660152 \h </w:instrText>
            </w:r>
            <w:r w:rsidR="00417C16">
              <w:rPr>
                <w:noProof/>
                <w:webHidden/>
              </w:rPr>
            </w:r>
            <w:r w:rsidR="00417C16">
              <w:rPr>
                <w:noProof/>
                <w:webHidden/>
              </w:rPr>
              <w:fldChar w:fldCharType="separate"/>
            </w:r>
            <w:r w:rsidR="00417C16">
              <w:rPr>
                <w:noProof/>
                <w:webHidden/>
              </w:rPr>
              <w:t>43</w:t>
            </w:r>
            <w:r w:rsidR="00417C16">
              <w:rPr>
                <w:noProof/>
                <w:webHidden/>
              </w:rPr>
              <w:fldChar w:fldCharType="end"/>
            </w:r>
          </w:hyperlink>
        </w:p>
        <w:p w14:paraId="63A82252" w14:textId="5874B20C" w:rsidR="00417C16" w:rsidRDefault="00000000">
          <w:pPr>
            <w:pStyle w:val="21"/>
            <w:rPr>
              <w:rFonts w:asciiTheme="minorHAnsi" w:eastAsiaTheme="minorEastAsia" w:hAnsiTheme="minorHAnsi"/>
              <w:noProof/>
              <w:color w:val="auto"/>
              <w:sz w:val="24"/>
              <w:szCs w:val="24"/>
              <w:lang w:eastAsia="ru-RU"/>
            </w:rPr>
          </w:pPr>
          <w:hyperlink w:anchor="_Toc227660153" w:history="1">
            <w:r w:rsidR="00417C16" w:rsidRPr="009A735E">
              <w:rPr>
                <w:rStyle w:val="af"/>
              </w:rPr>
              <w:t>1.8. Выбор стратегии тестирования, разработки тестов, программа и методика испытаний</w:t>
            </w:r>
            <w:r w:rsidR="00417C16">
              <w:rPr>
                <w:noProof/>
                <w:webHidden/>
              </w:rPr>
              <w:tab/>
            </w:r>
            <w:r w:rsidR="00417C16">
              <w:rPr>
                <w:noProof/>
                <w:webHidden/>
              </w:rPr>
              <w:fldChar w:fldCharType="begin"/>
            </w:r>
            <w:r w:rsidR="00417C16">
              <w:rPr>
                <w:noProof/>
                <w:webHidden/>
              </w:rPr>
              <w:instrText xml:space="preserve"> PAGEREF _Toc227660153 \h </w:instrText>
            </w:r>
            <w:r w:rsidR="00417C16">
              <w:rPr>
                <w:noProof/>
                <w:webHidden/>
              </w:rPr>
            </w:r>
            <w:r w:rsidR="00417C16">
              <w:rPr>
                <w:noProof/>
                <w:webHidden/>
              </w:rPr>
              <w:fldChar w:fldCharType="separate"/>
            </w:r>
            <w:r w:rsidR="00417C16">
              <w:rPr>
                <w:noProof/>
                <w:webHidden/>
              </w:rPr>
              <w:t>43</w:t>
            </w:r>
            <w:r w:rsidR="00417C16">
              <w:rPr>
                <w:noProof/>
                <w:webHidden/>
              </w:rPr>
              <w:fldChar w:fldCharType="end"/>
            </w:r>
          </w:hyperlink>
        </w:p>
        <w:p w14:paraId="44398040" w14:textId="26128EBB" w:rsidR="00417C16" w:rsidRDefault="00000000">
          <w:pPr>
            <w:pStyle w:val="31"/>
            <w:rPr>
              <w:rFonts w:asciiTheme="minorHAnsi" w:eastAsiaTheme="minorEastAsia" w:hAnsiTheme="minorHAnsi"/>
              <w:noProof/>
              <w:color w:val="auto"/>
              <w:sz w:val="24"/>
              <w:szCs w:val="24"/>
              <w:lang w:eastAsia="ru-RU"/>
            </w:rPr>
          </w:pPr>
          <w:hyperlink w:anchor="_Toc227660154" w:history="1">
            <w:r w:rsidR="00417C16" w:rsidRPr="009A735E">
              <w:rPr>
                <w:rStyle w:val="af"/>
              </w:rPr>
              <w:t>1.8.1. Объект и цель испытаний</w:t>
            </w:r>
            <w:r w:rsidR="00417C16">
              <w:rPr>
                <w:noProof/>
                <w:webHidden/>
              </w:rPr>
              <w:tab/>
            </w:r>
            <w:r w:rsidR="00417C16">
              <w:rPr>
                <w:noProof/>
                <w:webHidden/>
              </w:rPr>
              <w:fldChar w:fldCharType="begin"/>
            </w:r>
            <w:r w:rsidR="00417C16">
              <w:rPr>
                <w:noProof/>
                <w:webHidden/>
              </w:rPr>
              <w:instrText xml:space="preserve"> PAGEREF _Toc227660154 \h </w:instrText>
            </w:r>
            <w:r w:rsidR="00417C16">
              <w:rPr>
                <w:noProof/>
                <w:webHidden/>
              </w:rPr>
            </w:r>
            <w:r w:rsidR="00417C16">
              <w:rPr>
                <w:noProof/>
                <w:webHidden/>
              </w:rPr>
              <w:fldChar w:fldCharType="separate"/>
            </w:r>
            <w:r w:rsidR="00417C16">
              <w:rPr>
                <w:noProof/>
                <w:webHidden/>
              </w:rPr>
              <w:t>43</w:t>
            </w:r>
            <w:r w:rsidR="00417C16">
              <w:rPr>
                <w:noProof/>
                <w:webHidden/>
              </w:rPr>
              <w:fldChar w:fldCharType="end"/>
            </w:r>
          </w:hyperlink>
        </w:p>
        <w:p w14:paraId="6CF9F6A2" w14:textId="3971E444" w:rsidR="00417C16" w:rsidRDefault="00000000">
          <w:pPr>
            <w:pStyle w:val="31"/>
            <w:rPr>
              <w:rFonts w:asciiTheme="minorHAnsi" w:eastAsiaTheme="minorEastAsia" w:hAnsiTheme="minorHAnsi"/>
              <w:noProof/>
              <w:color w:val="auto"/>
              <w:sz w:val="24"/>
              <w:szCs w:val="24"/>
              <w:lang w:eastAsia="ru-RU"/>
            </w:rPr>
          </w:pPr>
          <w:hyperlink w:anchor="_Toc227660155" w:history="1">
            <w:r w:rsidR="00417C16" w:rsidRPr="009A735E">
              <w:rPr>
                <w:rStyle w:val="af"/>
              </w:rPr>
              <w:t>1.8.2. Требования к информационному, аппаратно-программному обеспечению</w:t>
            </w:r>
            <w:r w:rsidR="00417C16">
              <w:rPr>
                <w:noProof/>
                <w:webHidden/>
              </w:rPr>
              <w:tab/>
            </w:r>
            <w:r w:rsidR="00417C16">
              <w:rPr>
                <w:noProof/>
                <w:webHidden/>
              </w:rPr>
              <w:fldChar w:fldCharType="begin"/>
            </w:r>
            <w:r w:rsidR="00417C16">
              <w:rPr>
                <w:noProof/>
                <w:webHidden/>
              </w:rPr>
              <w:instrText xml:space="preserve"> PAGEREF _Toc227660155 \h </w:instrText>
            </w:r>
            <w:r w:rsidR="00417C16">
              <w:rPr>
                <w:noProof/>
                <w:webHidden/>
              </w:rPr>
            </w:r>
            <w:r w:rsidR="00417C16">
              <w:rPr>
                <w:noProof/>
                <w:webHidden/>
              </w:rPr>
              <w:fldChar w:fldCharType="separate"/>
            </w:r>
            <w:r w:rsidR="00417C16">
              <w:rPr>
                <w:noProof/>
                <w:webHidden/>
              </w:rPr>
              <w:t>43</w:t>
            </w:r>
            <w:r w:rsidR="00417C16">
              <w:rPr>
                <w:noProof/>
                <w:webHidden/>
              </w:rPr>
              <w:fldChar w:fldCharType="end"/>
            </w:r>
          </w:hyperlink>
        </w:p>
        <w:p w14:paraId="4C778775" w14:textId="7B38CEA3" w:rsidR="00417C16" w:rsidRDefault="00000000">
          <w:pPr>
            <w:pStyle w:val="31"/>
            <w:rPr>
              <w:rFonts w:asciiTheme="minorHAnsi" w:eastAsiaTheme="minorEastAsia" w:hAnsiTheme="minorHAnsi"/>
              <w:noProof/>
              <w:color w:val="auto"/>
              <w:sz w:val="24"/>
              <w:szCs w:val="24"/>
              <w:lang w:eastAsia="ru-RU"/>
            </w:rPr>
          </w:pPr>
          <w:hyperlink w:anchor="_Toc227660156" w:history="1">
            <w:r w:rsidR="00417C16" w:rsidRPr="009A735E">
              <w:rPr>
                <w:rStyle w:val="af"/>
              </w:rPr>
              <w:t>1.8.3. Состав, порядок и методы испытаний</w:t>
            </w:r>
            <w:r w:rsidR="00417C16">
              <w:rPr>
                <w:noProof/>
                <w:webHidden/>
              </w:rPr>
              <w:tab/>
            </w:r>
            <w:r w:rsidR="00417C16">
              <w:rPr>
                <w:noProof/>
                <w:webHidden/>
              </w:rPr>
              <w:fldChar w:fldCharType="begin"/>
            </w:r>
            <w:r w:rsidR="00417C16">
              <w:rPr>
                <w:noProof/>
                <w:webHidden/>
              </w:rPr>
              <w:instrText xml:space="preserve"> PAGEREF _Toc227660156 \h </w:instrText>
            </w:r>
            <w:r w:rsidR="00417C16">
              <w:rPr>
                <w:noProof/>
                <w:webHidden/>
              </w:rPr>
            </w:r>
            <w:r w:rsidR="00417C16">
              <w:rPr>
                <w:noProof/>
                <w:webHidden/>
              </w:rPr>
              <w:fldChar w:fldCharType="separate"/>
            </w:r>
            <w:r w:rsidR="00417C16">
              <w:rPr>
                <w:noProof/>
                <w:webHidden/>
              </w:rPr>
              <w:t>44</w:t>
            </w:r>
            <w:r w:rsidR="00417C16">
              <w:rPr>
                <w:noProof/>
                <w:webHidden/>
              </w:rPr>
              <w:fldChar w:fldCharType="end"/>
            </w:r>
          </w:hyperlink>
        </w:p>
        <w:p w14:paraId="20946ED8" w14:textId="480A1BEA" w:rsidR="00417C16" w:rsidRDefault="00000000">
          <w:pPr>
            <w:pStyle w:val="31"/>
            <w:rPr>
              <w:rFonts w:asciiTheme="minorHAnsi" w:eastAsiaTheme="minorEastAsia" w:hAnsiTheme="minorHAnsi"/>
              <w:noProof/>
              <w:color w:val="auto"/>
              <w:sz w:val="24"/>
              <w:szCs w:val="24"/>
              <w:lang w:eastAsia="ru-RU"/>
            </w:rPr>
          </w:pPr>
          <w:hyperlink w:anchor="_Toc227660157" w:history="1">
            <w:r w:rsidR="00417C16" w:rsidRPr="009A735E">
              <w:rPr>
                <w:rStyle w:val="af"/>
              </w:rPr>
              <w:t>1.8.4. Результаты проведения испытаний</w:t>
            </w:r>
            <w:r w:rsidR="00417C16">
              <w:rPr>
                <w:noProof/>
                <w:webHidden/>
              </w:rPr>
              <w:tab/>
            </w:r>
            <w:r w:rsidR="00417C16">
              <w:rPr>
                <w:noProof/>
                <w:webHidden/>
              </w:rPr>
              <w:fldChar w:fldCharType="begin"/>
            </w:r>
            <w:r w:rsidR="00417C16">
              <w:rPr>
                <w:noProof/>
                <w:webHidden/>
              </w:rPr>
              <w:instrText xml:space="preserve"> PAGEREF _Toc227660157 \h </w:instrText>
            </w:r>
            <w:r w:rsidR="00417C16">
              <w:rPr>
                <w:noProof/>
                <w:webHidden/>
              </w:rPr>
            </w:r>
            <w:r w:rsidR="00417C16">
              <w:rPr>
                <w:noProof/>
                <w:webHidden/>
              </w:rPr>
              <w:fldChar w:fldCharType="separate"/>
            </w:r>
            <w:r w:rsidR="00417C16">
              <w:rPr>
                <w:noProof/>
                <w:webHidden/>
              </w:rPr>
              <w:t>44</w:t>
            </w:r>
            <w:r w:rsidR="00417C16">
              <w:rPr>
                <w:noProof/>
                <w:webHidden/>
              </w:rPr>
              <w:fldChar w:fldCharType="end"/>
            </w:r>
          </w:hyperlink>
        </w:p>
        <w:p w14:paraId="796D180D" w14:textId="1C069601" w:rsidR="00417C16" w:rsidRDefault="00000000">
          <w:pPr>
            <w:pStyle w:val="21"/>
            <w:rPr>
              <w:rFonts w:asciiTheme="minorHAnsi" w:eastAsiaTheme="minorEastAsia" w:hAnsiTheme="minorHAnsi"/>
              <w:noProof/>
              <w:color w:val="auto"/>
              <w:sz w:val="24"/>
              <w:szCs w:val="24"/>
              <w:lang w:eastAsia="ru-RU"/>
            </w:rPr>
          </w:pPr>
          <w:hyperlink w:anchor="_Toc227660158" w:history="1">
            <w:r w:rsidR="00417C16" w:rsidRPr="009A735E">
              <w:rPr>
                <w:rStyle w:val="af"/>
                <w:highlight w:val="yellow"/>
              </w:rPr>
              <w:t>1.9. Построение диаграммы переходов состояний (0.5)</w:t>
            </w:r>
            <w:r w:rsidR="00417C16">
              <w:rPr>
                <w:noProof/>
                <w:webHidden/>
              </w:rPr>
              <w:tab/>
            </w:r>
            <w:r w:rsidR="00417C16">
              <w:rPr>
                <w:noProof/>
                <w:webHidden/>
              </w:rPr>
              <w:fldChar w:fldCharType="begin"/>
            </w:r>
            <w:r w:rsidR="00417C16">
              <w:rPr>
                <w:noProof/>
                <w:webHidden/>
              </w:rPr>
              <w:instrText xml:space="preserve"> PAGEREF _Toc227660158 \h </w:instrText>
            </w:r>
            <w:r w:rsidR="00417C16">
              <w:rPr>
                <w:noProof/>
                <w:webHidden/>
              </w:rPr>
            </w:r>
            <w:r w:rsidR="00417C16">
              <w:rPr>
                <w:noProof/>
                <w:webHidden/>
              </w:rPr>
              <w:fldChar w:fldCharType="separate"/>
            </w:r>
            <w:r w:rsidR="00417C16">
              <w:rPr>
                <w:noProof/>
                <w:webHidden/>
              </w:rPr>
              <w:t>45</w:t>
            </w:r>
            <w:r w:rsidR="00417C16">
              <w:rPr>
                <w:noProof/>
                <w:webHidden/>
              </w:rPr>
              <w:fldChar w:fldCharType="end"/>
            </w:r>
          </w:hyperlink>
        </w:p>
        <w:p w14:paraId="6940A4C7" w14:textId="17A57663" w:rsidR="00417C16" w:rsidRDefault="00000000">
          <w:pPr>
            <w:pStyle w:val="21"/>
            <w:rPr>
              <w:rFonts w:asciiTheme="minorHAnsi" w:eastAsiaTheme="minorEastAsia" w:hAnsiTheme="minorHAnsi"/>
              <w:noProof/>
              <w:color w:val="auto"/>
              <w:sz w:val="24"/>
              <w:szCs w:val="24"/>
              <w:lang w:eastAsia="ru-RU"/>
            </w:rPr>
          </w:pPr>
          <w:hyperlink w:anchor="_Toc227660159" w:history="1">
            <w:r w:rsidR="00417C16" w:rsidRPr="009A735E">
              <w:rPr>
                <w:rStyle w:val="af"/>
                <w:highlight w:val="yellow"/>
              </w:rPr>
              <w:t>1.10. Построение диаграммы деятельностей варианта использования «…» (0.5)</w:t>
            </w:r>
            <w:r w:rsidR="00417C16">
              <w:rPr>
                <w:noProof/>
                <w:webHidden/>
              </w:rPr>
              <w:tab/>
            </w:r>
            <w:r w:rsidR="00417C16">
              <w:rPr>
                <w:noProof/>
                <w:webHidden/>
              </w:rPr>
              <w:fldChar w:fldCharType="begin"/>
            </w:r>
            <w:r w:rsidR="00417C16">
              <w:rPr>
                <w:noProof/>
                <w:webHidden/>
              </w:rPr>
              <w:instrText xml:space="preserve"> PAGEREF _Toc227660159 \h </w:instrText>
            </w:r>
            <w:r w:rsidR="00417C16">
              <w:rPr>
                <w:noProof/>
                <w:webHidden/>
              </w:rPr>
            </w:r>
            <w:r w:rsidR="00417C16">
              <w:rPr>
                <w:noProof/>
                <w:webHidden/>
              </w:rPr>
              <w:fldChar w:fldCharType="separate"/>
            </w:r>
            <w:r w:rsidR="00417C16">
              <w:rPr>
                <w:noProof/>
                <w:webHidden/>
              </w:rPr>
              <w:t>47</w:t>
            </w:r>
            <w:r w:rsidR="00417C16">
              <w:rPr>
                <w:noProof/>
                <w:webHidden/>
              </w:rPr>
              <w:fldChar w:fldCharType="end"/>
            </w:r>
          </w:hyperlink>
        </w:p>
        <w:p w14:paraId="6FFE6272" w14:textId="5AB4EE12" w:rsidR="00417C16" w:rsidRDefault="00000000">
          <w:pPr>
            <w:pStyle w:val="11"/>
            <w:rPr>
              <w:rFonts w:asciiTheme="minorHAnsi" w:eastAsiaTheme="minorEastAsia" w:hAnsiTheme="minorHAnsi"/>
              <w:noProof/>
              <w:color w:val="auto"/>
              <w:sz w:val="24"/>
              <w:szCs w:val="24"/>
              <w:lang w:eastAsia="ru-RU"/>
            </w:rPr>
          </w:pPr>
          <w:hyperlink w:anchor="_Toc227660160" w:history="1">
            <w:r w:rsidR="00417C16" w:rsidRPr="009A735E">
              <w:rPr>
                <w:rStyle w:val="af"/>
              </w:rPr>
              <w:t>2. Технико-экономическое обоснование выполняемой работы</w:t>
            </w:r>
            <w:r w:rsidR="00417C16">
              <w:rPr>
                <w:noProof/>
                <w:webHidden/>
              </w:rPr>
              <w:tab/>
            </w:r>
            <w:r w:rsidR="00417C16">
              <w:rPr>
                <w:noProof/>
                <w:webHidden/>
              </w:rPr>
              <w:fldChar w:fldCharType="begin"/>
            </w:r>
            <w:r w:rsidR="00417C16">
              <w:rPr>
                <w:noProof/>
                <w:webHidden/>
              </w:rPr>
              <w:instrText xml:space="preserve"> PAGEREF _Toc227660160 \h </w:instrText>
            </w:r>
            <w:r w:rsidR="00417C16">
              <w:rPr>
                <w:noProof/>
                <w:webHidden/>
              </w:rPr>
            </w:r>
            <w:r w:rsidR="00417C16">
              <w:rPr>
                <w:noProof/>
                <w:webHidden/>
              </w:rPr>
              <w:fldChar w:fldCharType="separate"/>
            </w:r>
            <w:r w:rsidR="00417C16">
              <w:rPr>
                <w:noProof/>
                <w:webHidden/>
              </w:rPr>
              <w:t>49</w:t>
            </w:r>
            <w:r w:rsidR="00417C16">
              <w:rPr>
                <w:noProof/>
                <w:webHidden/>
              </w:rPr>
              <w:fldChar w:fldCharType="end"/>
            </w:r>
          </w:hyperlink>
        </w:p>
        <w:p w14:paraId="0D13AECC" w14:textId="0058D156" w:rsidR="00417C16" w:rsidRDefault="00000000">
          <w:pPr>
            <w:pStyle w:val="21"/>
            <w:rPr>
              <w:rFonts w:asciiTheme="minorHAnsi" w:eastAsiaTheme="minorEastAsia" w:hAnsiTheme="minorHAnsi"/>
              <w:noProof/>
              <w:color w:val="auto"/>
              <w:sz w:val="24"/>
              <w:szCs w:val="24"/>
              <w:lang w:eastAsia="ru-RU"/>
            </w:rPr>
          </w:pPr>
          <w:hyperlink w:anchor="_Toc227660161" w:history="1">
            <w:r w:rsidR="00417C16" w:rsidRPr="009A735E">
              <w:rPr>
                <w:rStyle w:val="af"/>
              </w:rPr>
              <w:t>2.1. Организация работ</w:t>
            </w:r>
            <w:r w:rsidR="00417C16">
              <w:rPr>
                <w:noProof/>
                <w:webHidden/>
              </w:rPr>
              <w:tab/>
            </w:r>
            <w:r w:rsidR="00417C16">
              <w:rPr>
                <w:noProof/>
                <w:webHidden/>
              </w:rPr>
              <w:fldChar w:fldCharType="begin"/>
            </w:r>
            <w:r w:rsidR="00417C16">
              <w:rPr>
                <w:noProof/>
                <w:webHidden/>
              </w:rPr>
              <w:instrText xml:space="preserve"> PAGEREF _Toc227660161 \h </w:instrText>
            </w:r>
            <w:r w:rsidR="00417C16">
              <w:rPr>
                <w:noProof/>
                <w:webHidden/>
              </w:rPr>
            </w:r>
            <w:r w:rsidR="00417C16">
              <w:rPr>
                <w:noProof/>
                <w:webHidden/>
              </w:rPr>
              <w:fldChar w:fldCharType="separate"/>
            </w:r>
            <w:r w:rsidR="00417C16">
              <w:rPr>
                <w:noProof/>
                <w:webHidden/>
              </w:rPr>
              <w:t>49</w:t>
            </w:r>
            <w:r w:rsidR="00417C16">
              <w:rPr>
                <w:noProof/>
                <w:webHidden/>
              </w:rPr>
              <w:fldChar w:fldCharType="end"/>
            </w:r>
          </w:hyperlink>
        </w:p>
        <w:p w14:paraId="4725737E" w14:textId="0CFEB02C" w:rsidR="00417C16" w:rsidRDefault="00000000">
          <w:pPr>
            <w:pStyle w:val="21"/>
            <w:rPr>
              <w:rFonts w:asciiTheme="minorHAnsi" w:eastAsiaTheme="minorEastAsia" w:hAnsiTheme="minorHAnsi"/>
              <w:noProof/>
              <w:color w:val="auto"/>
              <w:sz w:val="24"/>
              <w:szCs w:val="24"/>
              <w:lang w:eastAsia="ru-RU"/>
            </w:rPr>
          </w:pPr>
          <w:hyperlink w:anchor="_Toc227660162" w:history="1">
            <w:r w:rsidR="00417C16" w:rsidRPr="009A735E">
              <w:rPr>
                <w:rStyle w:val="af"/>
              </w:rPr>
              <w:t>2.2. Работа с ресурсами</w:t>
            </w:r>
            <w:r w:rsidR="00417C16">
              <w:rPr>
                <w:noProof/>
                <w:webHidden/>
              </w:rPr>
              <w:tab/>
            </w:r>
            <w:r w:rsidR="00417C16">
              <w:rPr>
                <w:noProof/>
                <w:webHidden/>
              </w:rPr>
              <w:fldChar w:fldCharType="begin"/>
            </w:r>
            <w:r w:rsidR="00417C16">
              <w:rPr>
                <w:noProof/>
                <w:webHidden/>
              </w:rPr>
              <w:instrText xml:space="preserve"> PAGEREF _Toc227660162 \h </w:instrText>
            </w:r>
            <w:r w:rsidR="00417C16">
              <w:rPr>
                <w:noProof/>
                <w:webHidden/>
              </w:rPr>
            </w:r>
            <w:r w:rsidR="00417C16">
              <w:rPr>
                <w:noProof/>
                <w:webHidden/>
              </w:rPr>
              <w:fldChar w:fldCharType="separate"/>
            </w:r>
            <w:r w:rsidR="00417C16">
              <w:rPr>
                <w:noProof/>
                <w:webHidden/>
              </w:rPr>
              <w:t>49</w:t>
            </w:r>
            <w:r w:rsidR="00417C16">
              <w:rPr>
                <w:noProof/>
                <w:webHidden/>
              </w:rPr>
              <w:fldChar w:fldCharType="end"/>
            </w:r>
          </w:hyperlink>
        </w:p>
        <w:p w14:paraId="02CC8923" w14:textId="207BDBAB" w:rsidR="00417C16" w:rsidRDefault="00000000">
          <w:pPr>
            <w:pStyle w:val="21"/>
            <w:rPr>
              <w:rFonts w:asciiTheme="minorHAnsi" w:eastAsiaTheme="minorEastAsia" w:hAnsiTheme="minorHAnsi"/>
              <w:noProof/>
              <w:color w:val="auto"/>
              <w:sz w:val="24"/>
              <w:szCs w:val="24"/>
              <w:lang w:eastAsia="ru-RU"/>
            </w:rPr>
          </w:pPr>
          <w:hyperlink w:anchor="_Toc227660163" w:history="1">
            <w:r w:rsidR="00417C16" w:rsidRPr="009A735E">
              <w:rPr>
                <w:rStyle w:val="af"/>
              </w:rPr>
              <w:t>2.3. Диаграмма Ганта</w:t>
            </w:r>
            <w:r w:rsidR="00417C16">
              <w:rPr>
                <w:noProof/>
                <w:webHidden/>
              </w:rPr>
              <w:tab/>
            </w:r>
            <w:r w:rsidR="00417C16">
              <w:rPr>
                <w:noProof/>
                <w:webHidden/>
              </w:rPr>
              <w:fldChar w:fldCharType="begin"/>
            </w:r>
            <w:r w:rsidR="00417C16">
              <w:rPr>
                <w:noProof/>
                <w:webHidden/>
              </w:rPr>
              <w:instrText xml:space="preserve"> PAGEREF _Toc227660163 \h </w:instrText>
            </w:r>
            <w:r w:rsidR="00417C16">
              <w:rPr>
                <w:noProof/>
                <w:webHidden/>
              </w:rPr>
            </w:r>
            <w:r w:rsidR="00417C16">
              <w:rPr>
                <w:noProof/>
                <w:webHidden/>
              </w:rPr>
              <w:fldChar w:fldCharType="separate"/>
            </w:r>
            <w:r w:rsidR="00417C16">
              <w:rPr>
                <w:noProof/>
                <w:webHidden/>
              </w:rPr>
              <w:t>49</w:t>
            </w:r>
            <w:r w:rsidR="00417C16">
              <w:rPr>
                <w:noProof/>
                <w:webHidden/>
              </w:rPr>
              <w:fldChar w:fldCharType="end"/>
            </w:r>
          </w:hyperlink>
        </w:p>
        <w:p w14:paraId="7BB5A774" w14:textId="6611D4AB" w:rsidR="00417C16" w:rsidRDefault="00000000">
          <w:pPr>
            <w:pStyle w:val="21"/>
            <w:rPr>
              <w:rFonts w:asciiTheme="minorHAnsi" w:eastAsiaTheme="minorEastAsia" w:hAnsiTheme="minorHAnsi"/>
              <w:noProof/>
              <w:color w:val="auto"/>
              <w:sz w:val="24"/>
              <w:szCs w:val="24"/>
              <w:lang w:eastAsia="ru-RU"/>
            </w:rPr>
          </w:pPr>
          <w:hyperlink w:anchor="_Toc227660164" w:history="1">
            <w:r w:rsidR="00417C16" w:rsidRPr="009A735E">
              <w:rPr>
                <w:rStyle w:val="af"/>
              </w:rPr>
              <w:t>2.4. Критический путь проекта</w:t>
            </w:r>
            <w:r w:rsidR="00417C16">
              <w:rPr>
                <w:noProof/>
                <w:webHidden/>
              </w:rPr>
              <w:tab/>
            </w:r>
            <w:r w:rsidR="00417C16">
              <w:rPr>
                <w:noProof/>
                <w:webHidden/>
              </w:rPr>
              <w:fldChar w:fldCharType="begin"/>
            </w:r>
            <w:r w:rsidR="00417C16">
              <w:rPr>
                <w:noProof/>
                <w:webHidden/>
              </w:rPr>
              <w:instrText xml:space="preserve"> PAGEREF _Toc227660164 \h </w:instrText>
            </w:r>
            <w:r w:rsidR="00417C16">
              <w:rPr>
                <w:noProof/>
                <w:webHidden/>
              </w:rPr>
            </w:r>
            <w:r w:rsidR="00417C16">
              <w:rPr>
                <w:noProof/>
                <w:webHidden/>
              </w:rPr>
              <w:fldChar w:fldCharType="separate"/>
            </w:r>
            <w:r w:rsidR="00417C16">
              <w:rPr>
                <w:noProof/>
                <w:webHidden/>
              </w:rPr>
              <w:t>49</w:t>
            </w:r>
            <w:r w:rsidR="00417C16">
              <w:rPr>
                <w:noProof/>
                <w:webHidden/>
              </w:rPr>
              <w:fldChar w:fldCharType="end"/>
            </w:r>
          </w:hyperlink>
        </w:p>
        <w:p w14:paraId="02E5FFA3" w14:textId="1C91E78F" w:rsidR="00417C16" w:rsidRDefault="00000000">
          <w:pPr>
            <w:pStyle w:val="21"/>
            <w:rPr>
              <w:rFonts w:asciiTheme="minorHAnsi" w:eastAsiaTheme="minorEastAsia" w:hAnsiTheme="minorHAnsi"/>
              <w:noProof/>
              <w:color w:val="auto"/>
              <w:sz w:val="24"/>
              <w:szCs w:val="24"/>
              <w:lang w:eastAsia="ru-RU"/>
            </w:rPr>
          </w:pPr>
          <w:hyperlink w:anchor="_Toc227660165" w:history="1">
            <w:r w:rsidR="00417C16" w:rsidRPr="009A735E">
              <w:rPr>
                <w:rStyle w:val="af"/>
              </w:rPr>
              <w:t>2.5. Расчёт себестоимости продукта</w:t>
            </w:r>
            <w:r w:rsidR="00417C16">
              <w:rPr>
                <w:noProof/>
                <w:webHidden/>
              </w:rPr>
              <w:tab/>
            </w:r>
            <w:r w:rsidR="00417C16">
              <w:rPr>
                <w:noProof/>
                <w:webHidden/>
              </w:rPr>
              <w:fldChar w:fldCharType="begin"/>
            </w:r>
            <w:r w:rsidR="00417C16">
              <w:rPr>
                <w:noProof/>
                <w:webHidden/>
              </w:rPr>
              <w:instrText xml:space="preserve"> PAGEREF _Toc227660165 \h </w:instrText>
            </w:r>
            <w:r w:rsidR="00417C16">
              <w:rPr>
                <w:noProof/>
                <w:webHidden/>
              </w:rPr>
            </w:r>
            <w:r w:rsidR="00417C16">
              <w:rPr>
                <w:noProof/>
                <w:webHidden/>
              </w:rPr>
              <w:fldChar w:fldCharType="separate"/>
            </w:r>
            <w:r w:rsidR="00417C16">
              <w:rPr>
                <w:noProof/>
                <w:webHidden/>
              </w:rPr>
              <w:t>50</w:t>
            </w:r>
            <w:r w:rsidR="00417C16">
              <w:rPr>
                <w:noProof/>
                <w:webHidden/>
              </w:rPr>
              <w:fldChar w:fldCharType="end"/>
            </w:r>
          </w:hyperlink>
        </w:p>
        <w:p w14:paraId="4C8CC962" w14:textId="3BFC0E63" w:rsidR="00417C16" w:rsidRDefault="00000000">
          <w:pPr>
            <w:pStyle w:val="21"/>
            <w:rPr>
              <w:rFonts w:asciiTheme="minorHAnsi" w:eastAsiaTheme="minorEastAsia" w:hAnsiTheme="minorHAnsi"/>
              <w:noProof/>
              <w:color w:val="auto"/>
              <w:sz w:val="24"/>
              <w:szCs w:val="24"/>
              <w:lang w:eastAsia="ru-RU"/>
            </w:rPr>
          </w:pPr>
          <w:hyperlink w:anchor="_Toc227660166" w:history="1">
            <w:r w:rsidR="00417C16" w:rsidRPr="009A735E">
              <w:rPr>
                <w:rStyle w:val="af"/>
              </w:rPr>
              <w:t>2.6. Расчёт цены программного продукта</w:t>
            </w:r>
            <w:r w:rsidR="00417C16">
              <w:rPr>
                <w:noProof/>
                <w:webHidden/>
              </w:rPr>
              <w:tab/>
            </w:r>
            <w:r w:rsidR="00417C16">
              <w:rPr>
                <w:noProof/>
                <w:webHidden/>
              </w:rPr>
              <w:fldChar w:fldCharType="begin"/>
            </w:r>
            <w:r w:rsidR="00417C16">
              <w:rPr>
                <w:noProof/>
                <w:webHidden/>
              </w:rPr>
              <w:instrText xml:space="preserve"> PAGEREF _Toc227660166 \h </w:instrText>
            </w:r>
            <w:r w:rsidR="00417C16">
              <w:rPr>
                <w:noProof/>
                <w:webHidden/>
              </w:rPr>
            </w:r>
            <w:r w:rsidR="00417C16">
              <w:rPr>
                <w:noProof/>
                <w:webHidden/>
              </w:rPr>
              <w:fldChar w:fldCharType="separate"/>
            </w:r>
            <w:r w:rsidR="00417C16">
              <w:rPr>
                <w:noProof/>
                <w:webHidden/>
              </w:rPr>
              <w:t>52</w:t>
            </w:r>
            <w:r w:rsidR="00417C16">
              <w:rPr>
                <w:noProof/>
                <w:webHidden/>
              </w:rPr>
              <w:fldChar w:fldCharType="end"/>
            </w:r>
          </w:hyperlink>
        </w:p>
        <w:p w14:paraId="5016A525" w14:textId="76CFA72C" w:rsidR="00417C16" w:rsidRDefault="00000000">
          <w:pPr>
            <w:pStyle w:val="21"/>
            <w:rPr>
              <w:rFonts w:asciiTheme="minorHAnsi" w:eastAsiaTheme="minorEastAsia" w:hAnsiTheme="minorHAnsi"/>
              <w:noProof/>
              <w:color w:val="auto"/>
              <w:sz w:val="24"/>
              <w:szCs w:val="24"/>
              <w:lang w:eastAsia="ru-RU"/>
            </w:rPr>
          </w:pPr>
          <w:hyperlink w:anchor="_Toc227660167" w:history="1">
            <w:r w:rsidR="00417C16" w:rsidRPr="009A735E">
              <w:rPr>
                <w:rStyle w:val="af"/>
              </w:rPr>
              <w:t>2.7. Расчёт экономической эффективности</w:t>
            </w:r>
            <w:r w:rsidR="00417C16">
              <w:rPr>
                <w:noProof/>
                <w:webHidden/>
              </w:rPr>
              <w:tab/>
            </w:r>
            <w:r w:rsidR="00417C16">
              <w:rPr>
                <w:noProof/>
                <w:webHidden/>
              </w:rPr>
              <w:fldChar w:fldCharType="begin"/>
            </w:r>
            <w:r w:rsidR="00417C16">
              <w:rPr>
                <w:noProof/>
                <w:webHidden/>
              </w:rPr>
              <w:instrText xml:space="preserve"> PAGEREF _Toc227660167 \h </w:instrText>
            </w:r>
            <w:r w:rsidR="00417C16">
              <w:rPr>
                <w:noProof/>
                <w:webHidden/>
              </w:rPr>
            </w:r>
            <w:r w:rsidR="00417C16">
              <w:rPr>
                <w:noProof/>
                <w:webHidden/>
              </w:rPr>
              <w:fldChar w:fldCharType="separate"/>
            </w:r>
            <w:r w:rsidR="00417C16">
              <w:rPr>
                <w:noProof/>
                <w:webHidden/>
              </w:rPr>
              <w:t>52</w:t>
            </w:r>
            <w:r w:rsidR="00417C16">
              <w:rPr>
                <w:noProof/>
                <w:webHidden/>
              </w:rPr>
              <w:fldChar w:fldCharType="end"/>
            </w:r>
          </w:hyperlink>
        </w:p>
        <w:p w14:paraId="0FCA668B" w14:textId="7291F450" w:rsidR="00417C16" w:rsidRDefault="00000000">
          <w:pPr>
            <w:pStyle w:val="11"/>
            <w:rPr>
              <w:rFonts w:asciiTheme="minorHAnsi" w:eastAsiaTheme="minorEastAsia" w:hAnsiTheme="minorHAnsi"/>
              <w:noProof/>
              <w:color w:val="auto"/>
              <w:sz w:val="24"/>
              <w:szCs w:val="24"/>
              <w:lang w:eastAsia="ru-RU"/>
            </w:rPr>
          </w:pPr>
          <w:hyperlink w:anchor="_Toc227660168" w:history="1">
            <w:r w:rsidR="00417C16" w:rsidRPr="009A735E">
              <w:rPr>
                <w:rStyle w:val="af"/>
              </w:rPr>
              <w:t>Заключение</w:t>
            </w:r>
            <w:r w:rsidR="00417C16">
              <w:rPr>
                <w:noProof/>
                <w:webHidden/>
              </w:rPr>
              <w:tab/>
            </w:r>
            <w:r w:rsidR="00417C16">
              <w:rPr>
                <w:noProof/>
                <w:webHidden/>
              </w:rPr>
              <w:fldChar w:fldCharType="begin"/>
            </w:r>
            <w:r w:rsidR="00417C16">
              <w:rPr>
                <w:noProof/>
                <w:webHidden/>
              </w:rPr>
              <w:instrText xml:space="preserve"> PAGEREF _Toc227660168 \h </w:instrText>
            </w:r>
            <w:r w:rsidR="00417C16">
              <w:rPr>
                <w:noProof/>
                <w:webHidden/>
              </w:rPr>
            </w:r>
            <w:r w:rsidR="00417C16">
              <w:rPr>
                <w:noProof/>
                <w:webHidden/>
              </w:rPr>
              <w:fldChar w:fldCharType="separate"/>
            </w:r>
            <w:r w:rsidR="00417C16">
              <w:rPr>
                <w:noProof/>
                <w:webHidden/>
              </w:rPr>
              <w:t>53</w:t>
            </w:r>
            <w:r w:rsidR="00417C16">
              <w:rPr>
                <w:noProof/>
                <w:webHidden/>
              </w:rPr>
              <w:fldChar w:fldCharType="end"/>
            </w:r>
          </w:hyperlink>
        </w:p>
        <w:p w14:paraId="62CC9DC3" w14:textId="26CE8BEC" w:rsidR="00417C16" w:rsidRDefault="00000000">
          <w:pPr>
            <w:pStyle w:val="11"/>
            <w:rPr>
              <w:rFonts w:asciiTheme="minorHAnsi" w:eastAsiaTheme="minorEastAsia" w:hAnsiTheme="minorHAnsi"/>
              <w:noProof/>
              <w:color w:val="auto"/>
              <w:sz w:val="24"/>
              <w:szCs w:val="24"/>
              <w:lang w:eastAsia="ru-RU"/>
            </w:rPr>
          </w:pPr>
          <w:hyperlink w:anchor="_Toc227660169" w:history="1">
            <w:r w:rsidR="00417C16" w:rsidRPr="009A735E">
              <w:rPr>
                <w:rStyle w:val="af"/>
              </w:rPr>
              <w:t>Список литературы</w:t>
            </w:r>
            <w:r w:rsidR="00417C16">
              <w:rPr>
                <w:noProof/>
                <w:webHidden/>
              </w:rPr>
              <w:tab/>
            </w:r>
            <w:r w:rsidR="00417C16">
              <w:rPr>
                <w:noProof/>
                <w:webHidden/>
              </w:rPr>
              <w:fldChar w:fldCharType="begin"/>
            </w:r>
            <w:r w:rsidR="00417C16">
              <w:rPr>
                <w:noProof/>
                <w:webHidden/>
              </w:rPr>
              <w:instrText xml:space="preserve"> PAGEREF _Toc227660169 \h </w:instrText>
            </w:r>
            <w:r w:rsidR="00417C16">
              <w:rPr>
                <w:noProof/>
                <w:webHidden/>
              </w:rPr>
            </w:r>
            <w:r w:rsidR="00417C16">
              <w:rPr>
                <w:noProof/>
                <w:webHidden/>
              </w:rPr>
              <w:fldChar w:fldCharType="separate"/>
            </w:r>
            <w:r w:rsidR="00417C16">
              <w:rPr>
                <w:noProof/>
                <w:webHidden/>
              </w:rPr>
              <w:t>54</w:t>
            </w:r>
            <w:r w:rsidR="00417C16">
              <w:rPr>
                <w:noProof/>
                <w:webHidden/>
              </w:rPr>
              <w:fldChar w:fldCharType="end"/>
            </w:r>
          </w:hyperlink>
        </w:p>
        <w:p w14:paraId="5ECD35AD" w14:textId="71334826" w:rsidR="00417C16" w:rsidRDefault="00000000">
          <w:pPr>
            <w:pStyle w:val="11"/>
            <w:rPr>
              <w:rFonts w:asciiTheme="minorHAnsi" w:eastAsiaTheme="minorEastAsia" w:hAnsiTheme="minorHAnsi"/>
              <w:noProof/>
              <w:color w:val="auto"/>
              <w:sz w:val="24"/>
              <w:szCs w:val="24"/>
              <w:lang w:eastAsia="ru-RU"/>
            </w:rPr>
          </w:pPr>
          <w:hyperlink w:anchor="_Toc227660170" w:history="1">
            <w:r w:rsidR="00417C16" w:rsidRPr="009A735E">
              <w:rPr>
                <w:rStyle w:val="af"/>
              </w:rPr>
              <w:t>Приложение 1</w:t>
            </w:r>
            <w:r w:rsidR="00417C16">
              <w:rPr>
                <w:noProof/>
                <w:webHidden/>
              </w:rPr>
              <w:tab/>
            </w:r>
            <w:r w:rsidR="00417C16">
              <w:rPr>
                <w:noProof/>
                <w:webHidden/>
              </w:rPr>
              <w:fldChar w:fldCharType="begin"/>
            </w:r>
            <w:r w:rsidR="00417C16">
              <w:rPr>
                <w:noProof/>
                <w:webHidden/>
              </w:rPr>
              <w:instrText xml:space="preserve"> PAGEREF _Toc227660170 \h </w:instrText>
            </w:r>
            <w:r w:rsidR="00417C16">
              <w:rPr>
                <w:noProof/>
                <w:webHidden/>
              </w:rPr>
            </w:r>
            <w:r w:rsidR="00417C16">
              <w:rPr>
                <w:noProof/>
                <w:webHidden/>
              </w:rPr>
              <w:fldChar w:fldCharType="separate"/>
            </w:r>
            <w:r w:rsidR="00417C16">
              <w:rPr>
                <w:noProof/>
                <w:webHidden/>
              </w:rPr>
              <w:t>58</w:t>
            </w:r>
            <w:r w:rsidR="00417C16">
              <w:rPr>
                <w:noProof/>
                <w:webHidden/>
              </w:rPr>
              <w:fldChar w:fldCharType="end"/>
            </w:r>
          </w:hyperlink>
        </w:p>
        <w:p w14:paraId="01912703" w14:textId="003E7BC6" w:rsidR="00417C16" w:rsidRDefault="00000000">
          <w:pPr>
            <w:pStyle w:val="11"/>
            <w:rPr>
              <w:rFonts w:asciiTheme="minorHAnsi" w:eastAsiaTheme="minorEastAsia" w:hAnsiTheme="minorHAnsi"/>
              <w:noProof/>
              <w:color w:val="auto"/>
              <w:sz w:val="24"/>
              <w:szCs w:val="24"/>
              <w:lang w:eastAsia="ru-RU"/>
            </w:rPr>
          </w:pPr>
          <w:hyperlink w:anchor="_Toc227660171" w:history="1">
            <w:r w:rsidR="00417C16" w:rsidRPr="009A735E">
              <w:rPr>
                <w:rStyle w:val="af"/>
              </w:rPr>
              <w:t>Приложение 2</w:t>
            </w:r>
            <w:r w:rsidR="00417C16">
              <w:rPr>
                <w:noProof/>
                <w:webHidden/>
              </w:rPr>
              <w:tab/>
            </w:r>
            <w:r w:rsidR="00417C16">
              <w:rPr>
                <w:noProof/>
                <w:webHidden/>
              </w:rPr>
              <w:fldChar w:fldCharType="begin"/>
            </w:r>
            <w:r w:rsidR="00417C16">
              <w:rPr>
                <w:noProof/>
                <w:webHidden/>
              </w:rPr>
              <w:instrText xml:space="preserve"> PAGEREF _Toc227660171 \h </w:instrText>
            </w:r>
            <w:r w:rsidR="00417C16">
              <w:rPr>
                <w:noProof/>
                <w:webHidden/>
              </w:rPr>
            </w:r>
            <w:r w:rsidR="00417C16">
              <w:rPr>
                <w:noProof/>
                <w:webHidden/>
              </w:rPr>
              <w:fldChar w:fldCharType="separate"/>
            </w:r>
            <w:r w:rsidR="00417C16">
              <w:rPr>
                <w:noProof/>
                <w:webHidden/>
              </w:rPr>
              <w:t>68</w:t>
            </w:r>
            <w:r w:rsidR="00417C16">
              <w:rPr>
                <w:noProof/>
                <w:webHidden/>
              </w:rPr>
              <w:fldChar w:fldCharType="end"/>
            </w:r>
          </w:hyperlink>
        </w:p>
        <w:p w14:paraId="3892468D" w14:textId="557ECC83" w:rsidR="00417C16" w:rsidRDefault="00000000">
          <w:pPr>
            <w:pStyle w:val="11"/>
            <w:rPr>
              <w:rFonts w:asciiTheme="minorHAnsi" w:eastAsiaTheme="minorEastAsia" w:hAnsiTheme="minorHAnsi"/>
              <w:noProof/>
              <w:color w:val="auto"/>
              <w:sz w:val="24"/>
              <w:szCs w:val="24"/>
              <w:lang w:eastAsia="ru-RU"/>
            </w:rPr>
          </w:pPr>
          <w:hyperlink w:anchor="_Toc227660172" w:history="1">
            <w:r w:rsidR="00417C16" w:rsidRPr="009A735E">
              <w:rPr>
                <w:rStyle w:val="af"/>
              </w:rPr>
              <w:t>Приложение 3</w:t>
            </w:r>
            <w:r w:rsidR="00417C16">
              <w:rPr>
                <w:noProof/>
                <w:webHidden/>
              </w:rPr>
              <w:tab/>
            </w:r>
            <w:r w:rsidR="00417C16">
              <w:rPr>
                <w:noProof/>
                <w:webHidden/>
              </w:rPr>
              <w:fldChar w:fldCharType="begin"/>
            </w:r>
            <w:r w:rsidR="00417C16">
              <w:rPr>
                <w:noProof/>
                <w:webHidden/>
              </w:rPr>
              <w:instrText xml:space="preserve"> PAGEREF _Toc227660172 \h </w:instrText>
            </w:r>
            <w:r w:rsidR="00417C16">
              <w:rPr>
                <w:noProof/>
                <w:webHidden/>
              </w:rPr>
            </w:r>
            <w:r w:rsidR="00417C16">
              <w:rPr>
                <w:noProof/>
                <w:webHidden/>
              </w:rPr>
              <w:fldChar w:fldCharType="separate"/>
            </w:r>
            <w:r w:rsidR="00417C16">
              <w:rPr>
                <w:noProof/>
                <w:webHidden/>
              </w:rPr>
              <w:t>69</w:t>
            </w:r>
            <w:r w:rsidR="00417C16">
              <w:rPr>
                <w:noProof/>
                <w:webHidden/>
              </w:rPr>
              <w:fldChar w:fldCharType="end"/>
            </w:r>
          </w:hyperlink>
        </w:p>
        <w:p w14:paraId="5EA96C5C" w14:textId="4566923C" w:rsidR="00417C16" w:rsidRDefault="00000000">
          <w:pPr>
            <w:pStyle w:val="11"/>
            <w:rPr>
              <w:rFonts w:asciiTheme="minorHAnsi" w:eastAsiaTheme="minorEastAsia" w:hAnsiTheme="minorHAnsi"/>
              <w:noProof/>
              <w:color w:val="auto"/>
              <w:sz w:val="24"/>
              <w:szCs w:val="24"/>
              <w:lang w:eastAsia="ru-RU"/>
            </w:rPr>
          </w:pPr>
          <w:hyperlink w:anchor="_Toc227660173" w:history="1">
            <w:r w:rsidR="00417C16" w:rsidRPr="009A735E">
              <w:rPr>
                <w:rStyle w:val="af"/>
              </w:rPr>
              <w:t>Приложение 4</w:t>
            </w:r>
            <w:r w:rsidR="00417C16">
              <w:rPr>
                <w:noProof/>
                <w:webHidden/>
              </w:rPr>
              <w:tab/>
            </w:r>
            <w:r w:rsidR="00417C16">
              <w:rPr>
                <w:noProof/>
                <w:webHidden/>
              </w:rPr>
              <w:fldChar w:fldCharType="begin"/>
            </w:r>
            <w:r w:rsidR="00417C16">
              <w:rPr>
                <w:noProof/>
                <w:webHidden/>
              </w:rPr>
              <w:instrText xml:space="preserve"> PAGEREF _Toc227660173 \h </w:instrText>
            </w:r>
            <w:r w:rsidR="00417C16">
              <w:rPr>
                <w:noProof/>
                <w:webHidden/>
              </w:rPr>
            </w:r>
            <w:r w:rsidR="00417C16">
              <w:rPr>
                <w:noProof/>
                <w:webHidden/>
              </w:rPr>
              <w:fldChar w:fldCharType="separate"/>
            </w:r>
            <w:r w:rsidR="00417C16">
              <w:rPr>
                <w:noProof/>
                <w:webHidden/>
              </w:rPr>
              <w:t>70</w:t>
            </w:r>
            <w:r w:rsidR="00417C16">
              <w:rPr>
                <w:noProof/>
                <w:webHidden/>
              </w:rPr>
              <w:fldChar w:fldCharType="end"/>
            </w:r>
          </w:hyperlink>
        </w:p>
        <w:p w14:paraId="24AEE243" w14:textId="32BAC13E" w:rsidR="00417C16" w:rsidRDefault="00000000">
          <w:pPr>
            <w:pStyle w:val="11"/>
            <w:rPr>
              <w:rFonts w:asciiTheme="minorHAnsi" w:eastAsiaTheme="minorEastAsia" w:hAnsiTheme="minorHAnsi"/>
              <w:noProof/>
              <w:color w:val="auto"/>
              <w:sz w:val="24"/>
              <w:szCs w:val="24"/>
              <w:lang w:eastAsia="ru-RU"/>
            </w:rPr>
          </w:pPr>
          <w:hyperlink w:anchor="_Toc227660174" w:history="1">
            <w:r w:rsidR="00417C16" w:rsidRPr="009A735E">
              <w:rPr>
                <w:rStyle w:val="af"/>
              </w:rPr>
              <w:t>Приложение 5</w:t>
            </w:r>
            <w:r w:rsidR="00417C16">
              <w:rPr>
                <w:noProof/>
                <w:webHidden/>
              </w:rPr>
              <w:tab/>
            </w:r>
            <w:r w:rsidR="00417C16">
              <w:rPr>
                <w:noProof/>
                <w:webHidden/>
              </w:rPr>
              <w:fldChar w:fldCharType="begin"/>
            </w:r>
            <w:r w:rsidR="00417C16">
              <w:rPr>
                <w:noProof/>
                <w:webHidden/>
              </w:rPr>
              <w:instrText xml:space="preserve"> PAGEREF _Toc227660174 \h </w:instrText>
            </w:r>
            <w:r w:rsidR="00417C16">
              <w:rPr>
                <w:noProof/>
                <w:webHidden/>
              </w:rPr>
            </w:r>
            <w:r w:rsidR="00417C16">
              <w:rPr>
                <w:noProof/>
                <w:webHidden/>
              </w:rPr>
              <w:fldChar w:fldCharType="separate"/>
            </w:r>
            <w:r w:rsidR="00417C16">
              <w:rPr>
                <w:noProof/>
                <w:webHidden/>
              </w:rPr>
              <w:t>72</w:t>
            </w:r>
            <w:r w:rsidR="00417C16">
              <w:rPr>
                <w:noProof/>
                <w:webHidden/>
              </w:rPr>
              <w:fldChar w:fldCharType="end"/>
            </w:r>
          </w:hyperlink>
        </w:p>
        <w:p w14:paraId="60CB1BC2" w14:textId="642AD9D6" w:rsidR="001A4F84" w:rsidRDefault="001A4F84" w:rsidP="007D585C">
          <w:pPr>
            <w:pStyle w:val="11"/>
          </w:pPr>
          <w:r>
            <w:fldChar w:fldCharType="end"/>
          </w:r>
        </w:p>
      </w:sdtContent>
    </w:sdt>
    <w:p w14:paraId="6AF4C7D4" w14:textId="77777777" w:rsidR="001A4F84" w:rsidRDefault="001A4F84"/>
    <w:p w14:paraId="4BA2EE80" w14:textId="77777777" w:rsidR="001A4F84" w:rsidRDefault="001A4F84">
      <w:r>
        <w:br w:type="page"/>
      </w:r>
    </w:p>
    <w:p w14:paraId="44A4804A" w14:textId="77777777" w:rsidR="001A4F84" w:rsidRDefault="001A4F84" w:rsidP="004A20F8">
      <w:pPr>
        <w:pStyle w:val="1"/>
        <w:numPr>
          <w:ilvl w:val="0"/>
          <w:numId w:val="0"/>
        </w:numPr>
      </w:pPr>
      <w:bookmarkStart w:id="0" w:name="_Toc227660133"/>
      <w:r w:rsidRPr="00AB59C6">
        <w:lastRenderedPageBreak/>
        <w:t>Введение</w:t>
      </w:r>
      <w:bookmarkEnd w:id="0"/>
    </w:p>
    <w:p w14:paraId="3D7DE0FF" w14:textId="77777777" w:rsidR="00781EF5" w:rsidRDefault="00781EF5" w:rsidP="00781EF5">
      <w:bookmarkStart w:id="1" w:name="_Hlk224025512"/>
      <w:bookmarkStart w:id="2" w:name="_Hlk224804482"/>
      <w:bookmarkStart w:id="3" w:name="_Hlk227526850"/>
      <w:r>
        <w:t>Современный этап развития информационных технологий характеризуется постоянным повышением спроса на высокие технологии для автоматизации рутинных задач. Не являются исключением и автоматизированные системы управления технологическими процессами (АСУТП).</w:t>
      </w:r>
    </w:p>
    <w:p w14:paraId="212D5B33" w14:textId="77777777" w:rsidR="00781EF5" w:rsidRPr="00BA0B69" w:rsidRDefault="00781EF5" w:rsidP="00781EF5">
      <w:r>
        <w:t>Чтобы отработать навыки управления АСУТП в производственной среде, современное образование всё больше использует цифровые инструменты, одним из которых являются тренажёры виртуальной реальности (VR).</w:t>
      </w:r>
      <w:r w:rsidRPr="00BA0B69">
        <w:t xml:space="preserve"> </w:t>
      </w:r>
      <w:r>
        <w:t>Такие тренажёры работают при помощи специализированных «сценариев».</w:t>
      </w:r>
      <w:bookmarkEnd w:id="1"/>
    </w:p>
    <w:p w14:paraId="64106EB8" w14:textId="77777777" w:rsidR="00781EF5" w:rsidRDefault="00781EF5" w:rsidP="00781EF5">
      <w:r>
        <w:t xml:space="preserve">Однако на проработку сценария требуется время, а изменение </w:t>
      </w:r>
      <w:r w:rsidRPr="00560FCF">
        <w:t>нормативных документов</w:t>
      </w:r>
      <w:r>
        <w:t xml:space="preserve"> требует пересмотра всех уже имеющихся сценариев. Существуют также риски</w:t>
      </w:r>
      <w:r w:rsidRPr="000567EB">
        <w:t xml:space="preserve"> человеческ</w:t>
      </w:r>
      <w:r>
        <w:t>ого</w:t>
      </w:r>
      <w:r w:rsidRPr="000567EB">
        <w:t xml:space="preserve"> фактор</w:t>
      </w:r>
      <w:r>
        <w:t>а в повторении одной и той же последовательности действий или ситуаций, игнорируя нестандартные, возможно более эффективные, решения производственных задач.</w:t>
      </w:r>
    </w:p>
    <w:p w14:paraId="0124E2F7" w14:textId="527D1D3A" w:rsidR="00487867" w:rsidRDefault="00487867" w:rsidP="00103333">
      <w:r>
        <w:t>С данной проблемой столкнул</w:t>
      </w:r>
      <w:r w:rsidR="00BE699D">
        <w:t>ся</w:t>
      </w:r>
      <w:r>
        <w:t xml:space="preserve"> </w:t>
      </w:r>
      <w:r w:rsidR="00BE699D">
        <w:t xml:space="preserve">отдел </w:t>
      </w:r>
      <w:r w:rsidR="00BE699D" w:rsidRPr="00B64EB9">
        <w:t>3D-визуализации и аддитивных технологий</w:t>
      </w:r>
      <w:r w:rsidR="00BE699D">
        <w:t xml:space="preserve"> ведётся </w:t>
      </w:r>
      <w:r>
        <w:t>АО «НИУИФ им. профессора Я.В. Самойлова».</w:t>
      </w:r>
    </w:p>
    <w:p w14:paraId="7F23CAE9" w14:textId="77777777" w:rsidR="00487867" w:rsidRDefault="00487867" w:rsidP="00487867">
      <w:r>
        <w:t>АО «НИУИФ» специализируется на исследованиях в области технологий переработки фосфатного сырья и производства фосфорной и серной кислот, фосфор- и азотсодержащих минеральных удобрений [</w:t>
      </w:r>
      <w:r w:rsidRPr="003A605A">
        <w:t>АОНИУИФ</w:t>
      </w:r>
      <w:r>
        <w:t>], и для обучения своего персонала используются интеллектуальные VR-тренажёры.</w:t>
      </w:r>
    </w:p>
    <w:p w14:paraId="0AD83D37" w14:textId="50E9EBA5" w:rsidR="007A2C59" w:rsidRDefault="007A2C59" w:rsidP="00103333">
      <w:bookmarkStart w:id="4" w:name="_Hlk224804495"/>
      <w:bookmarkEnd w:id="2"/>
      <w:r w:rsidRPr="00487867">
        <w:t>После создания шаблона сценария и нескольких прототипов, возникла потребность создания</w:t>
      </w:r>
      <w:r w:rsidR="00051326">
        <w:t xml:space="preserve"> </w:t>
      </w:r>
      <w:r w:rsidR="00051326" w:rsidRPr="00487867">
        <w:t>проработ</w:t>
      </w:r>
      <w:r w:rsidR="00051326">
        <w:t>анного нелинейного</w:t>
      </w:r>
      <w:r w:rsidRPr="00487867">
        <w:t xml:space="preserve"> дерева решений.</w:t>
      </w:r>
    </w:p>
    <w:p w14:paraId="2B0E6054" w14:textId="1221D0A0" w:rsidR="00BE699D" w:rsidRPr="00487867" w:rsidRDefault="005032EF" w:rsidP="007A2C59">
      <w:bookmarkStart w:id="5" w:name="_Hlk224803665"/>
      <w:r>
        <w:t xml:space="preserve">Современным и эффективным решением данной проблемы является искусственный интеллект (ИИ). </w:t>
      </w:r>
      <w:r w:rsidR="00BE699D" w:rsidRPr="008D6E88">
        <w:t>Методы на основе дифференцируемых функций, такие как нейронные сети, широко применяются для решения задач анализа структурированных данных, текстов и изображений. &lt;…&gt; Решение этих задач имеет большую практическую значимость в различных отраслях экономики, позволяя снизить стоимость, либо автоматизировать отдельные этапы технологических процессов [</w:t>
      </w:r>
      <w:r w:rsidR="00BE699D" w:rsidRPr="00782061">
        <w:t>Девяткин</w:t>
      </w:r>
      <w:r w:rsidR="00BE699D" w:rsidRPr="008D6E88">
        <w:t>, с.5].</w:t>
      </w:r>
    </w:p>
    <w:p w14:paraId="2D478661" w14:textId="58B2A99E" w:rsidR="00BE699D" w:rsidRDefault="00EC64E3" w:rsidP="005032EF">
      <w:bookmarkStart w:id="6" w:name="_Hlk224804506"/>
      <w:bookmarkEnd w:id="3"/>
      <w:bookmarkEnd w:id="4"/>
      <w:r>
        <w:lastRenderedPageBreak/>
        <w:t>Внедрение искусственного интеллекта позволяет создавать системы, способные анализировать данные и выполнять задачи, которые ранее требовали человеческого участия. Зачастую у него выше точность к распознаванию образов и смыслов</w:t>
      </w:r>
      <w:r w:rsidR="009A7030" w:rsidRPr="00366E27">
        <w:t xml:space="preserve"> [</w:t>
      </w:r>
      <w:r w:rsidR="00807F6B" w:rsidRPr="00366E27">
        <w:t>пиивап</w:t>
      </w:r>
      <w:r w:rsidR="009A7030" w:rsidRPr="00366E27">
        <w:t>, с.16]</w:t>
      </w:r>
      <w:r w:rsidR="00BA7280" w:rsidRPr="00366E27">
        <w:t>.</w:t>
      </w:r>
    </w:p>
    <w:p w14:paraId="4087DA28" w14:textId="77777777" w:rsidR="00E964D5" w:rsidRDefault="00E964D5" w:rsidP="00103333">
      <w:bookmarkStart w:id="7" w:name="_Hlk227526901"/>
      <w:bookmarkEnd w:id="5"/>
      <w:bookmarkEnd w:id="6"/>
      <w:r w:rsidRPr="00E964D5">
        <w:t xml:space="preserve">Таким образом, </w:t>
      </w:r>
      <w:r w:rsidR="00980118">
        <w:t xml:space="preserve">целью данного проекта является </w:t>
      </w:r>
      <w:r w:rsidR="00174918">
        <w:t>разработка программного обеспечения</w:t>
      </w:r>
      <w:r w:rsidR="00180915">
        <w:t xml:space="preserve"> (ПО)</w:t>
      </w:r>
      <w:r w:rsidR="00174918">
        <w:t xml:space="preserve">, которое позволит </w:t>
      </w:r>
      <w:r w:rsidRPr="00E964D5">
        <w:t>использова</w:t>
      </w:r>
      <w:r w:rsidR="00174918">
        <w:t>ть</w:t>
      </w:r>
      <w:r w:rsidRPr="00E964D5">
        <w:t xml:space="preserve"> </w:t>
      </w:r>
      <w:r w:rsidR="00980118">
        <w:t>ИИ</w:t>
      </w:r>
      <w:r w:rsidRPr="00E964D5">
        <w:t xml:space="preserve"> </w:t>
      </w:r>
      <w:r w:rsidR="00180915">
        <w:t>при</w:t>
      </w:r>
      <w:r w:rsidR="00174918">
        <w:t xml:space="preserve"> прототипировани</w:t>
      </w:r>
      <w:r w:rsidR="00180915">
        <w:t>и</w:t>
      </w:r>
      <w:r w:rsidR="00F85B58">
        <w:t xml:space="preserve"> сценариев </w:t>
      </w:r>
      <w:r w:rsidR="00174918">
        <w:t>для</w:t>
      </w:r>
      <w:r w:rsidR="00F85B58">
        <w:t xml:space="preserve"> виртуального тренажёра</w:t>
      </w:r>
      <w:r w:rsidR="00B56DF8">
        <w:t xml:space="preserve">, используя </w:t>
      </w:r>
      <w:r w:rsidR="00B56DF8" w:rsidRPr="00B56DF8">
        <w:t>нормативны</w:t>
      </w:r>
      <w:r w:rsidR="00B56DF8">
        <w:t>е</w:t>
      </w:r>
      <w:r w:rsidR="00B56DF8" w:rsidRPr="00B56DF8">
        <w:t xml:space="preserve"> документ</w:t>
      </w:r>
      <w:r w:rsidR="00B56DF8">
        <w:t>ы целев</w:t>
      </w:r>
      <w:r w:rsidR="00560FCF">
        <w:t>ых</w:t>
      </w:r>
      <w:r w:rsidR="00B56DF8">
        <w:t xml:space="preserve"> производственн</w:t>
      </w:r>
      <w:r w:rsidR="00560FCF">
        <w:t>ых</w:t>
      </w:r>
      <w:r w:rsidR="00B56DF8">
        <w:t xml:space="preserve"> </w:t>
      </w:r>
      <w:r w:rsidR="00807F6B">
        <w:t>цех</w:t>
      </w:r>
      <w:r w:rsidR="00560FCF">
        <w:t>ов</w:t>
      </w:r>
      <w:r w:rsidRPr="00E964D5">
        <w:t>.</w:t>
      </w:r>
    </w:p>
    <w:p w14:paraId="7EA78C54" w14:textId="77777777" w:rsidR="00A841AF" w:rsidRDefault="003479C4" w:rsidP="003479C4">
      <w:r w:rsidRPr="003479C4">
        <w:t xml:space="preserve">Целевыми пользователями системы являются сотрудники </w:t>
      </w:r>
      <w:r w:rsidR="005032EF">
        <w:t xml:space="preserve">отдела </w:t>
      </w:r>
      <w:r w:rsidR="005032EF" w:rsidRPr="00B64EB9">
        <w:t xml:space="preserve">3D-визуализации и аддитивных </w:t>
      </w:r>
      <w:r w:rsidR="005032EF" w:rsidRPr="005032EF">
        <w:t>технологий</w:t>
      </w:r>
      <w:r w:rsidRPr="005032EF">
        <w:t xml:space="preserve"> АО «НИУИФ». Разрабатываемая</w:t>
      </w:r>
      <w:r w:rsidRPr="003479C4">
        <w:t xml:space="preserve"> система будет содержать базу данных</w:t>
      </w:r>
      <w:r w:rsidR="005032EF">
        <w:t xml:space="preserve"> для хранения</w:t>
      </w:r>
      <w:r>
        <w:t xml:space="preserve"> необходимых для генерации сценариев</w:t>
      </w:r>
      <w:r w:rsidR="005032EF">
        <w:t xml:space="preserve"> действий персонала</w:t>
      </w:r>
      <w:r>
        <w:t>,</w:t>
      </w:r>
      <w:r w:rsidRPr="003479C4">
        <w:t xml:space="preserve"> </w:t>
      </w:r>
      <w:r w:rsidRPr="00A841AF">
        <w:t>приложение для взаимодействия с ней</w:t>
      </w:r>
      <w:r w:rsidR="00A841AF">
        <w:t>, приложение для взаимодействия с файловым хранилищем, имитируя нормативные документы целевых производственных цехов.</w:t>
      </w:r>
    </w:p>
    <w:p w14:paraId="594F33CE" w14:textId="77777777" w:rsidR="006228E0" w:rsidRDefault="006228E0" w:rsidP="006228E0">
      <w:r>
        <w:t xml:space="preserve">Для достижения цели необходимо решить следующие задачи: </w:t>
      </w:r>
    </w:p>
    <w:p w14:paraId="4E833F86" w14:textId="33E731C5" w:rsidR="006228E0" w:rsidRDefault="00781EF5" w:rsidP="004135E7">
      <w:pPr>
        <w:numPr>
          <w:ilvl w:val="0"/>
          <w:numId w:val="35"/>
        </w:numPr>
      </w:pPr>
      <w:r>
        <w:t>с</w:t>
      </w:r>
      <w:r w:rsidRPr="00781EF5">
        <w:t>равнительный анализ отечественных и зарубежных аналогов</w:t>
      </w:r>
      <w:r w:rsidR="006228E0">
        <w:t>;</w:t>
      </w:r>
    </w:p>
    <w:p w14:paraId="1C28E1C8" w14:textId="77777777" w:rsidR="006228E0" w:rsidRDefault="006228E0" w:rsidP="004135E7">
      <w:pPr>
        <w:numPr>
          <w:ilvl w:val="0"/>
          <w:numId w:val="35"/>
        </w:numPr>
      </w:pPr>
      <w:r>
        <w:t>выбор технологий и инструментальных средств;</w:t>
      </w:r>
    </w:p>
    <w:p w14:paraId="676A70EC" w14:textId="45BA26DA" w:rsidR="004135E7" w:rsidRDefault="004135E7" w:rsidP="004135E7">
      <w:pPr>
        <w:numPr>
          <w:ilvl w:val="0"/>
          <w:numId w:val="35"/>
        </w:numPr>
      </w:pPr>
      <w:r>
        <w:t>разработка спецификаций</w:t>
      </w:r>
      <w:r w:rsidR="00366E27">
        <w:t>;</w:t>
      </w:r>
    </w:p>
    <w:p w14:paraId="797B0192" w14:textId="77777777" w:rsidR="006228E0" w:rsidRPr="007C5BE7" w:rsidRDefault="006228E0" w:rsidP="004135E7">
      <w:pPr>
        <w:numPr>
          <w:ilvl w:val="0"/>
          <w:numId w:val="35"/>
        </w:numPr>
      </w:pPr>
      <w:r w:rsidRPr="007C5BE7">
        <w:t>проектирование</w:t>
      </w:r>
      <w:r w:rsidR="004135E7" w:rsidRPr="007C5BE7">
        <w:t xml:space="preserve"> ПО</w:t>
      </w:r>
      <w:r w:rsidRPr="007C5BE7">
        <w:t>;</w:t>
      </w:r>
    </w:p>
    <w:p w14:paraId="7EF83732" w14:textId="77777777" w:rsidR="006228E0" w:rsidRPr="007C5BE7" w:rsidRDefault="004135E7" w:rsidP="004135E7">
      <w:pPr>
        <w:numPr>
          <w:ilvl w:val="0"/>
          <w:numId w:val="35"/>
        </w:numPr>
      </w:pPr>
      <w:r w:rsidRPr="007C5BE7">
        <w:t>проектирование интерфейса</w:t>
      </w:r>
      <w:r w:rsidR="006228E0" w:rsidRPr="007C5BE7">
        <w:t>;</w:t>
      </w:r>
    </w:p>
    <w:p w14:paraId="439514B6" w14:textId="0EED25A0" w:rsidR="00781EF5" w:rsidRPr="007C5BE7" w:rsidRDefault="007C5BE7" w:rsidP="004135E7">
      <w:pPr>
        <w:numPr>
          <w:ilvl w:val="0"/>
          <w:numId w:val="35"/>
        </w:numPr>
      </w:pPr>
      <w:r w:rsidRPr="007C5BE7">
        <w:t>проектирование интерфейса пользователя</w:t>
      </w:r>
      <w:r w:rsidR="00781EF5" w:rsidRPr="007C5BE7">
        <w:t>;</w:t>
      </w:r>
    </w:p>
    <w:p w14:paraId="751B2FC6" w14:textId="45295616" w:rsidR="00AD6FE5" w:rsidRPr="007C5BE7" w:rsidRDefault="006228E0" w:rsidP="00781EF5">
      <w:pPr>
        <w:numPr>
          <w:ilvl w:val="0"/>
          <w:numId w:val="35"/>
        </w:numPr>
      </w:pPr>
      <w:r w:rsidRPr="007C5BE7">
        <w:t>тестирование ПО.</w:t>
      </w:r>
    </w:p>
    <w:bookmarkEnd w:id="7"/>
    <w:p w14:paraId="774F575D" w14:textId="38BC02DB" w:rsidR="00781EF5" w:rsidRDefault="007C5BE7">
      <w:r w:rsidRPr="007C5BE7">
        <w:t xml:space="preserve">В работе будут спроектированы все пакеты проекта и база данных. Будут разработаны сервер для </w:t>
      </w:r>
      <w:r>
        <w:t>базы данных</w:t>
      </w:r>
      <w:r w:rsidRPr="007C5BE7">
        <w:t xml:space="preserve"> и расширен функционал сервера обработки эмбеддингов </w:t>
      </w:r>
      <w:r>
        <w:t>–</w:t>
      </w:r>
      <w:r w:rsidRPr="007C5BE7">
        <w:t xml:space="preserve"> хранение</w:t>
      </w:r>
      <w:r>
        <w:t xml:space="preserve"> </w:t>
      </w:r>
      <w:r w:rsidRPr="007C5BE7">
        <w:t>векторов файлового хранилища в векторной базе данных.</w:t>
      </w:r>
    </w:p>
    <w:p w14:paraId="2F04B984" w14:textId="77777777" w:rsidR="00D81357" w:rsidRDefault="00D81357">
      <w:pPr>
        <w:jc w:val="left"/>
      </w:pPr>
      <w:r>
        <w:br w:type="page"/>
      </w:r>
    </w:p>
    <w:p w14:paraId="634DB6B9" w14:textId="77777777" w:rsidR="00AD6FE5" w:rsidRDefault="00D81357" w:rsidP="00BE4013">
      <w:pPr>
        <w:pStyle w:val="1"/>
      </w:pPr>
      <w:bookmarkStart w:id="8" w:name="_Toc227660134"/>
      <w:r w:rsidRPr="009E6B6C">
        <w:lastRenderedPageBreak/>
        <w:t>Основная</w:t>
      </w:r>
      <w:r w:rsidRPr="00D81357">
        <w:t xml:space="preserve"> часть</w:t>
      </w:r>
      <w:bookmarkEnd w:id="8"/>
    </w:p>
    <w:p w14:paraId="3767B2C5" w14:textId="77777777" w:rsidR="00BE4013" w:rsidRPr="00F276D9" w:rsidRDefault="009600C9" w:rsidP="00F276D9">
      <w:pPr>
        <w:pStyle w:val="2"/>
      </w:pPr>
      <w:bookmarkStart w:id="9" w:name="_Toc227660135"/>
      <w:r w:rsidRPr="005A23D6">
        <w:t>Сравнительный анализ отечественных и зарубежных аналогов проектируемой системы</w:t>
      </w:r>
      <w:bookmarkEnd w:id="9"/>
    </w:p>
    <w:p w14:paraId="2BD5A545" w14:textId="77777777" w:rsidR="00781EF5" w:rsidRDefault="00781EF5" w:rsidP="00781EF5">
      <w:pPr>
        <w:numPr>
          <w:ilvl w:val="0"/>
          <w:numId w:val="73"/>
        </w:numPr>
      </w:pPr>
      <w:bookmarkStart w:id="10" w:name="_Hlk227526953"/>
      <w:r w:rsidRPr="000E0098">
        <w:t>ПРИИСК</w:t>
      </w:r>
      <w:r>
        <w:t xml:space="preserve"> </w:t>
      </w:r>
      <w:r w:rsidRPr="006B5E79">
        <w:t xml:space="preserve">— </w:t>
      </w:r>
      <w:r>
        <w:t xml:space="preserve">российский </w:t>
      </w:r>
      <w:r w:rsidRPr="006B5E79">
        <w:t>корпоративный центр управления ИИ</w:t>
      </w:r>
      <w:r>
        <w:t>, который:</w:t>
      </w:r>
    </w:p>
    <w:p w14:paraId="3E321518" w14:textId="77777777" w:rsidR="00781EF5" w:rsidRDefault="00781EF5" w:rsidP="00781EF5">
      <w:pPr>
        <w:numPr>
          <w:ilvl w:val="0"/>
          <w:numId w:val="74"/>
        </w:numPr>
      </w:pPr>
      <w:r>
        <w:t>разворачивается в контуре, данные не покидают периметр;</w:t>
      </w:r>
    </w:p>
    <w:p w14:paraId="22600912" w14:textId="77777777" w:rsidR="00781EF5" w:rsidRDefault="00781EF5" w:rsidP="00781EF5">
      <w:pPr>
        <w:numPr>
          <w:ilvl w:val="0"/>
          <w:numId w:val="74"/>
        </w:numPr>
      </w:pPr>
      <w:r>
        <w:t>использует технологию RAG, не нужно «обучать» модель, знания сохранены в базе, модель лишь компилирует ответ;</w:t>
      </w:r>
    </w:p>
    <w:p w14:paraId="5948B8BA" w14:textId="77777777" w:rsidR="00781EF5" w:rsidRDefault="00781EF5" w:rsidP="00781EF5">
      <w:pPr>
        <w:numPr>
          <w:ilvl w:val="0"/>
          <w:numId w:val="74"/>
        </w:numPr>
      </w:pPr>
      <w:r>
        <w:t>одна платформа — неограниченное число нейропомощников под разные задачи и подразделения, в том числе на основе шаблонов;</w:t>
      </w:r>
    </w:p>
    <w:p w14:paraId="55E39275" w14:textId="74CF8ACD" w:rsidR="00781EF5" w:rsidRDefault="00781EF5" w:rsidP="00781EF5">
      <w:pPr>
        <w:numPr>
          <w:ilvl w:val="0"/>
          <w:numId w:val="74"/>
        </w:numPr>
      </w:pPr>
      <w:r>
        <w:t>можно подключить удалённую или локальную LLM.</w:t>
      </w:r>
    </w:p>
    <w:p w14:paraId="16767902" w14:textId="77777777" w:rsidR="00781EF5" w:rsidRDefault="00781EF5" w:rsidP="00781EF5">
      <w:r>
        <w:t xml:space="preserve">Услуги </w:t>
      </w:r>
      <w:r w:rsidRPr="000E0098">
        <w:t>ПРИИСК</w:t>
      </w:r>
      <w:r>
        <w:t xml:space="preserve"> приведены в табл. 1. Источник: «https://ai.pmpractice.ru/».</w:t>
      </w:r>
    </w:p>
    <w:p w14:paraId="32A89FE7" w14:textId="77777777" w:rsidR="00781EF5" w:rsidRDefault="00781EF5" w:rsidP="00781EF5">
      <w:pPr>
        <w:spacing w:line="240" w:lineRule="auto"/>
        <w:jc w:val="right"/>
      </w:pPr>
      <w:r>
        <w:t>Таблица 1</w:t>
      </w:r>
    </w:p>
    <w:p w14:paraId="0A0B1F69" w14:textId="77777777" w:rsidR="00781EF5" w:rsidRDefault="00781EF5" w:rsidP="00781EF5">
      <w:pPr>
        <w:ind w:firstLine="0"/>
        <w:jc w:val="center"/>
      </w:pPr>
      <w:r>
        <w:t xml:space="preserve">Тарифные планы </w:t>
      </w:r>
      <w:r w:rsidRPr="000E0098">
        <w:t>ПРИИСК</w:t>
      </w:r>
    </w:p>
    <w:tbl>
      <w:tblPr>
        <w:tblStyle w:val="ae"/>
        <w:tblW w:w="9741" w:type="dxa"/>
        <w:tblLook w:val="04A0" w:firstRow="1" w:lastRow="0" w:firstColumn="1" w:lastColumn="0" w:noHBand="0" w:noVBand="1"/>
      </w:tblPr>
      <w:tblGrid>
        <w:gridCol w:w="2538"/>
        <w:gridCol w:w="4606"/>
        <w:gridCol w:w="2597"/>
      </w:tblGrid>
      <w:tr w:rsidR="00781EF5" w14:paraId="4E104366" w14:textId="77777777" w:rsidTr="000E11E8">
        <w:tc>
          <w:tcPr>
            <w:tcW w:w="2538" w:type="dxa"/>
          </w:tcPr>
          <w:p w14:paraId="67C0C55A" w14:textId="77777777" w:rsidR="00781EF5" w:rsidRPr="001D4C82" w:rsidRDefault="00781EF5" w:rsidP="000E11E8">
            <w:pPr>
              <w:ind w:firstLine="0"/>
              <w:jc w:val="center"/>
              <w:rPr>
                <w:sz w:val="24"/>
                <w:szCs w:val="24"/>
              </w:rPr>
            </w:pPr>
          </w:p>
        </w:tc>
        <w:tc>
          <w:tcPr>
            <w:tcW w:w="4606" w:type="dxa"/>
          </w:tcPr>
          <w:p w14:paraId="695FEF1A" w14:textId="77777777" w:rsidR="00781EF5" w:rsidRPr="001D4C82" w:rsidRDefault="00781EF5" w:rsidP="000E11E8">
            <w:pPr>
              <w:ind w:firstLine="0"/>
              <w:jc w:val="center"/>
              <w:rPr>
                <w:sz w:val="24"/>
                <w:szCs w:val="24"/>
              </w:rPr>
            </w:pPr>
            <w:r w:rsidRPr="001D4C82">
              <w:rPr>
                <w:sz w:val="24"/>
                <w:szCs w:val="24"/>
              </w:rPr>
              <w:t>Что получите</w:t>
            </w:r>
          </w:p>
        </w:tc>
        <w:tc>
          <w:tcPr>
            <w:tcW w:w="2597" w:type="dxa"/>
          </w:tcPr>
          <w:p w14:paraId="20649762" w14:textId="77777777" w:rsidR="00781EF5" w:rsidRPr="001D4C82" w:rsidRDefault="00781EF5" w:rsidP="000E11E8">
            <w:pPr>
              <w:ind w:firstLine="0"/>
              <w:jc w:val="center"/>
              <w:rPr>
                <w:sz w:val="24"/>
                <w:szCs w:val="24"/>
              </w:rPr>
            </w:pPr>
            <w:r w:rsidRPr="001D4C82">
              <w:rPr>
                <w:sz w:val="24"/>
                <w:szCs w:val="24"/>
              </w:rPr>
              <w:t>Цены</w:t>
            </w:r>
          </w:p>
        </w:tc>
      </w:tr>
      <w:tr w:rsidR="00781EF5" w14:paraId="67ACC439" w14:textId="77777777" w:rsidTr="000E11E8">
        <w:tc>
          <w:tcPr>
            <w:tcW w:w="2538" w:type="dxa"/>
          </w:tcPr>
          <w:p w14:paraId="60F66DC1" w14:textId="77777777" w:rsidR="00781EF5" w:rsidRPr="001D4C82" w:rsidRDefault="00781EF5" w:rsidP="000E11E8">
            <w:pPr>
              <w:ind w:firstLine="0"/>
              <w:jc w:val="left"/>
              <w:rPr>
                <w:sz w:val="24"/>
                <w:szCs w:val="24"/>
              </w:rPr>
            </w:pPr>
            <w:r w:rsidRPr="001D4C82">
              <w:rPr>
                <w:sz w:val="24"/>
                <w:szCs w:val="24"/>
              </w:rPr>
              <w:t>Лаборатория применения ИИ</w:t>
            </w:r>
          </w:p>
        </w:tc>
        <w:tc>
          <w:tcPr>
            <w:tcW w:w="4606" w:type="dxa"/>
          </w:tcPr>
          <w:p w14:paraId="68DD6CD0" w14:textId="77777777" w:rsidR="00781EF5" w:rsidRPr="001D4C82" w:rsidRDefault="00781EF5" w:rsidP="000E11E8">
            <w:pPr>
              <w:ind w:firstLine="0"/>
              <w:jc w:val="left"/>
              <w:rPr>
                <w:sz w:val="24"/>
                <w:szCs w:val="24"/>
              </w:rPr>
            </w:pPr>
            <w:r w:rsidRPr="001D4C82">
              <w:rPr>
                <w:sz w:val="24"/>
                <w:szCs w:val="24"/>
              </w:rPr>
              <w:t>обучение + прототипы решений + дорожная карта</w:t>
            </w:r>
          </w:p>
        </w:tc>
        <w:tc>
          <w:tcPr>
            <w:tcW w:w="2597" w:type="dxa"/>
          </w:tcPr>
          <w:p w14:paraId="11A45064" w14:textId="77777777" w:rsidR="00781EF5" w:rsidRPr="001D4C82" w:rsidRDefault="00781EF5" w:rsidP="000E11E8">
            <w:pPr>
              <w:ind w:firstLine="0"/>
              <w:jc w:val="left"/>
              <w:rPr>
                <w:sz w:val="24"/>
                <w:szCs w:val="24"/>
              </w:rPr>
            </w:pPr>
            <w:r w:rsidRPr="001D4C82">
              <w:rPr>
                <w:sz w:val="24"/>
                <w:szCs w:val="24"/>
              </w:rPr>
              <w:t>600 000 руб.</w:t>
            </w:r>
          </w:p>
        </w:tc>
      </w:tr>
      <w:tr w:rsidR="00781EF5" w14:paraId="10BA3A33" w14:textId="77777777" w:rsidTr="000E11E8">
        <w:tc>
          <w:tcPr>
            <w:tcW w:w="2538" w:type="dxa"/>
          </w:tcPr>
          <w:p w14:paraId="69F0ABE0" w14:textId="77777777" w:rsidR="00781EF5" w:rsidRPr="001D4C82" w:rsidRDefault="00781EF5" w:rsidP="000E11E8">
            <w:pPr>
              <w:ind w:firstLine="0"/>
              <w:jc w:val="left"/>
              <w:rPr>
                <w:sz w:val="24"/>
                <w:szCs w:val="24"/>
              </w:rPr>
            </w:pPr>
            <w:r w:rsidRPr="001D4C82">
              <w:rPr>
                <w:sz w:val="24"/>
                <w:szCs w:val="24"/>
              </w:rPr>
              <w:t>Пилотный проект в облаке</w:t>
            </w:r>
          </w:p>
        </w:tc>
        <w:tc>
          <w:tcPr>
            <w:tcW w:w="4606" w:type="dxa"/>
          </w:tcPr>
          <w:p w14:paraId="50FEA32A" w14:textId="77777777" w:rsidR="00781EF5" w:rsidRPr="001D4C82" w:rsidRDefault="00781EF5" w:rsidP="000E11E8">
            <w:pPr>
              <w:ind w:firstLine="0"/>
              <w:jc w:val="left"/>
              <w:rPr>
                <w:sz w:val="24"/>
                <w:szCs w:val="24"/>
              </w:rPr>
            </w:pPr>
            <w:r w:rsidRPr="001D4C82">
              <w:rPr>
                <w:sz w:val="24"/>
                <w:szCs w:val="24"/>
              </w:rPr>
              <w:t>без вложений в инфраструктуру</w:t>
            </w:r>
          </w:p>
          <w:p w14:paraId="53C66696" w14:textId="77777777" w:rsidR="00781EF5" w:rsidRPr="001D4C82" w:rsidRDefault="00781EF5" w:rsidP="000E11E8">
            <w:pPr>
              <w:ind w:firstLine="0"/>
              <w:jc w:val="left"/>
              <w:rPr>
                <w:sz w:val="24"/>
                <w:szCs w:val="24"/>
              </w:rPr>
            </w:pPr>
            <w:r w:rsidRPr="001D4C82">
              <w:rPr>
                <w:sz w:val="24"/>
                <w:szCs w:val="24"/>
              </w:rPr>
              <w:t>полный доступ к платформе в облаке</w:t>
            </w:r>
          </w:p>
        </w:tc>
        <w:tc>
          <w:tcPr>
            <w:tcW w:w="2597" w:type="dxa"/>
          </w:tcPr>
          <w:p w14:paraId="7D5A6AA5" w14:textId="77777777" w:rsidR="00781EF5" w:rsidRPr="001D4C82" w:rsidRDefault="00781EF5" w:rsidP="000E11E8">
            <w:pPr>
              <w:ind w:firstLine="0"/>
              <w:jc w:val="left"/>
              <w:rPr>
                <w:sz w:val="24"/>
                <w:szCs w:val="24"/>
              </w:rPr>
            </w:pPr>
            <w:r w:rsidRPr="001D4C82">
              <w:rPr>
                <w:sz w:val="24"/>
                <w:szCs w:val="24"/>
              </w:rPr>
              <w:t>от 50 000 руб. в месяц</w:t>
            </w:r>
          </w:p>
        </w:tc>
      </w:tr>
      <w:tr w:rsidR="00781EF5" w14:paraId="1CA8BC84" w14:textId="77777777" w:rsidTr="000E11E8">
        <w:tc>
          <w:tcPr>
            <w:tcW w:w="2538" w:type="dxa"/>
          </w:tcPr>
          <w:p w14:paraId="53576C8D" w14:textId="77777777" w:rsidR="00781EF5" w:rsidRPr="001D4C82" w:rsidRDefault="00781EF5" w:rsidP="000E11E8">
            <w:pPr>
              <w:ind w:firstLine="0"/>
              <w:jc w:val="left"/>
              <w:rPr>
                <w:sz w:val="24"/>
                <w:szCs w:val="24"/>
              </w:rPr>
            </w:pPr>
            <w:r w:rsidRPr="001D4C82">
              <w:rPr>
                <w:sz w:val="24"/>
                <w:szCs w:val="24"/>
              </w:rPr>
              <w:t>Развёртывание в контуре организации</w:t>
            </w:r>
          </w:p>
        </w:tc>
        <w:tc>
          <w:tcPr>
            <w:tcW w:w="4606" w:type="dxa"/>
          </w:tcPr>
          <w:p w14:paraId="5BEC35A3" w14:textId="77777777" w:rsidR="00781EF5" w:rsidRPr="001D4C82" w:rsidRDefault="00781EF5" w:rsidP="000E11E8">
            <w:pPr>
              <w:ind w:firstLine="0"/>
              <w:jc w:val="left"/>
              <w:rPr>
                <w:sz w:val="24"/>
                <w:szCs w:val="24"/>
              </w:rPr>
            </w:pPr>
            <w:r w:rsidRPr="001D4C82">
              <w:rPr>
                <w:sz w:val="24"/>
                <w:szCs w:val="24"/>
              </w:rPr>
              <w:t>платформа навсегда, поддержка 12 мес.</w:t>
            </w:r>
          </w:p>
        </w:tc>
        <w:tc>
          <w:tcPr>
            <w:tcW w:w="2597" w:type="dxa"/>
          </w:tcPr>
          <w:p w14:paraId="0FD294F2" w14:textId="77777777" w:rsidR="00781EF5" w:rsidRPr="001D4C82" w:rsidRDefault="00781EF5" w:rsidP="000E11E8">
            <w:pPr>
              <w:ind w:firstLine="0"/>
              <w:jc w:val="left"/>
              <w:rPr>
                <w:sz w:val="24"/>
                <w:szCs w:val="24"/>
              </w:rPr>
            </w:pPr>
            <w:r w:rsidRPr="001D4C82">
              <w:rPr>
                <w:sz w:val="24"/>
                <w:szCs w:val="24"/>
              </w:rPr>
              <w:t>от 1 млн руб.</w:t>
            </w:r>
          </w:p>
        </w:tc>
      </w:tr>
    </w:tbl>
    <w:p w14:paraId="1054DB10" w14:textId="77777777" w:rsidR="00781EF5" w:rsidRDefault="00781EF5" w:rsidP="00781EF5"/>
    <w:p w14:paraId="2264B6C0" w14:textId="77777777" w:rsidR="00781EF5" w:rsidRDefault="00781EF5" w:rsidP="00781EF5">
      <w:pPr>
        <w:numPr>
          <w:ilvl w:val="0"/>
          <w:numId w:val="73"/>
        </w:numPr>
      </w:pPr>
      <w:r w:rsidRPr="000312D9">
        <w:t>Gemini Code Assist — это</w:t>
      </w:r>
      <w:r>
        <w:t xml:space="preserve"> плагин с</w:t>
      </w:r>
      <w:r w:rsidRPr="000312D9">
        <w:t xml:space="preserve"> бесплатн</w:t>
      </w:r>
      <w:r>
        <w:t>ой</w:t>
      </w:r>
      <w:r w:rsidRPr="000312D9">
        <w:t xml:space="preserve"> верси</w:t>
      </w:r>
      <w:r>
        <w:t>ей</w:t>
      </w:r>
      <w:r w:rsidRPr="000312D9">
        <w:t xml:space="preserve"> Gemini для IDE</w:t>
      </w:r>
      <w:r>
        <w:t xml:space="preserve">, который </w:t>
      </w:r>
      <w:r w:rsidRPr="000312D9">
        <w:t xml:space="preserve">включает в себя интерфейс чата, учитывает </w:t>
      </w:r>
      <w:r>
        <w:t>содержимое проекта</w:t>
      </w:r>
      <w:r w:rsidRPr="000312D9">
        <w:t>, автоматическое завершение кода по мере его написания, а также генерацию и преобразование полных функций или файлов по запросу.</w:t>
      </w:r>
    </w:p>
    <w:p w14:paraId="0CC3B799" w14:textId="6E10734F" w:rsidR="00781EF5" w:rsidRPr="006E1355" w:rsidRDefault="00781EF5" w:rsidP="00781EF5">
      <w:pPr>
        <w:rPr>
          <w:lang w:val="en-US"/>
        </w:rPr>
      </w:pPr>
      <w:r>
        <w:t xml:space="preserve">Услуги </w:t>
      </w:r>
      <w:r w:rsidRPr="000312D9">
        <w:t>Gemini Code Assist</w:t>
      </w:r>
      <w:r>
        <w:t xml:space="preserve"> приведены в табл. </w:t>
      </w:r>
      <w:r w:rsidRPr="006E1355">
        <w:rPr>
          <w:lang w:val="en-US"/>
        </w:rPr>
        <w:t>2. (</w:t>
      </w:r>
      <w:hyperlink r:id="rId9" w:history="1">
        <w:r w:rsidRPr="003B14AD">
          <w:rPr>
            <w:rStyle w:val="af"/>
            <w:noProof w:val="0"/>
            <w:lang w:val="en-US"/>
          </w:rPr>
          <w:t>https</w:t>
        </w:r>
        <w:r w:rsidRPr="006E1355">
          <w:rPr>
            <w:rStyle w:val="af"/>
            <w:noProof w:val="0"/>
            <w:lang w:val="en-US"/>
          </w:rPr>
          <w:t>://</w:t>
        </w:r>
        <w:r w:rsidRPr="003B14AD">
          <w:rPr>
            <w:rStyle w:val="af"/>
            <w:noProof w:val="0"/>
            <w:lang w:val="en-US"/>
          </w:rPr>
          <w:t>codeassist</w:t>
        </w:r>
        <w:r w:rsidRPr="006E1355">
          <w:rPr>
            <w:rStyle w:val="af"/>
            <w:noProof w:val="0"/>
            <w:lang w:val="en-US"/>
          </w:rPr>
          <w:t>.</w:t>
        </w:r>
        <w:r w:rsidRPr="003B14AD">
          <w:rPr>
            <w:rStyle w:val="af"/>
            <w:noProof w:val="0"/>
            <w:lang w:val="en-US"/>
          </w:rPr>
          <w:t>google</w:t>
        </w:r>
        <w:r w:rsidRPr="006E1355">
          <w:rPr>
            <w:rStyle w:val="af"/>
            <w:noProof w:val="0"/>
            <w:lang w:val="en-US"/>
          </w:rPr>
          <w:t>/</w:t>
        </w:r>
      </w:hyperlink>
      <w:r w:rsidRPr="006E1355">
        <w:rPr>
          <w:lang w:val="en-US"/>
        </w:rPr>
        <w:t>).</w:t>
      </w:r>
    </w:p>
    <w:p w14:paraId="4B6725DF" w14:textId="77777777" w:rsidR="00781EF5" w:rsidRDefault="00781EF5" w:rsidP="00781EF5">
      <w:pPr>
        <w:spacing w:line="240" w:lineRule="auto"/>
        <w:jc w:val="right"/>
        <w:rPr>
          <w:lang w:val="en-US"/>
        </w:rPr>
      </w:pPr>
      <w:r>
        <w:t>Таблица</w:t>
      </w:r>
      <w:r w:rsidRPr="003B14AD">
        <w:rPr>
          <w:lang w:val="en-US"/>
        </w:rPr>
        <w:t xml:space="preserve"> 2</w:t>
      </w:r>
    </w:p>
    <w:p w14:paraId="4F24CC2E" w14:textId="77777777" w:rsidR="00781EF5" w:rsidRPr="001D3143" w:rsidRDefault="00781EF5" w:rsidP="00781EF5">
      <w:pPr>
        <w:ind w:firstLine="0"/>
        <w:jc w:val="center"/>
        <w:rPr>
          <w:lang w:val="en-US"/>
        </w:rPr>
      </w:pPr>
      <w:r>
        <w:t>Тарифный</w:t>
      </w:r>
      <w:r w:rsidRPr="001D3143">
        <w:rPr>
          <w:lang w:val="en-US"/>
        </w:rPr>
        <w:t xml:space="preserve"> </w:t>
      </w:r>
      <w:r>
        <w:t>план</w:t>
      </w:r>
      <w:r w:rsidRPr="001D3143">
        <w:rPr>
          <w:lang w:val="en-US"/>
        </w:rPr>
        <w:t xml:space="preserve"> Gemini Code Assist</w:t>
      </w:r>
    </w:p>
    <w:tbl>
      <w:tblPr>
        <w:tblStyle w:val="ae"/>
        <w:tblW w:w="9634" w:type="dxa"/>
        <w:tblLook w:val="04A0" w:firstRow="1" w:lastRow="0" w:firstColumn="1" w:lastColumn="0" w:noHBand="0" w:noVBand="1"/>
      </w:tblPr>
      <w:tblGrid>
        <w:gridCol w:w="3318"/>
        <w:gridCol w:w="1726"/>
        <w:gridCol w:w="2181"/>
        <w:gridCol w:w="2409"/>
      </w:tblGrid>
      <w:tr w:rsidR="00781EF5" w:rsidRPr="00141CC6" w14:paraId="531A49F2" w14:textId="77777777" w:rsidTr="000E11E8">
        <w:tc>
          <w:tcPr>
            <w:tcW w:w="3318" w:type="dxa"/>
            <w:hideMark/>
          </w:tcPr>
          <w:p w14:paraId="51B9D754"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Функция</w:t>
            </w:r>
          </w:p>
        </w:tc>
        <w:tc>
          <w:tcPr>
            <w:tcW w:w="1726" w:type="dxa"/>
            <w:hideMark/>
          </w:tcPr>
          <w:p w14:paraId="61868A74"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Free</w:t>
            </w:r>
          </w:p>
        </w:tc>
        <w:tc>
          <w:tcPr>
            <w:tcW w:w="2181" w:type="dxa"/>
            <w:hideMark/>
          </w:tcPr>
          <w:p w14:paraId="017A7549"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Standard</w:t>
            </w:r>
          </w:p>
        </w:tc>
        <w:tc>
          <w:tcPr>
            <w:tcW w:w="2409" w:type="dxa"/>
            <w:hideMark/>
          </w:tcPr>
          <w:p w14:paraId="51F22FA2" w14:textId="77777777" w:rsidR="00781EF5" w:rsidRPr="00141CC6" w:rsidRDefault="00781EF5" w:rsidP="000E11E8">
            <w:pPr>
              <w:ind w:firstLine="0"/>
              <w:jc w:val="center"/>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Enterprise</w:t>
            </w:r>
          </w:p>
        </w:tc>
      </w:tr>
      <w:tr w:rsidR="00781EF5" w:rsidRPr="00141CC6" w14:paraId="12A6228A" w14:textId="77777777" w:rsidTr="000E11E8">
        <w:tc>
          <w:tcPr>
            <w:tcW w:w="3318" w:type="dxa"/>
            <w:hideMark/>
          </w:tcPr>
          <w:p w14:paraId="3293A407"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Цена</w:t>
            </w:r>
            <w:r w:rsidRPr="001D3143">
              <w:rPr>
                <w:rFonts w:eastAsia="Times New Roman" w:cs="Times New Roman"/>
                <w:color w:val="auto"/>
                <w:kern w:val="0"/>
                <w:sz w:val="24"/>
                <w:szCs w:val="24"/>
                <w:lang w:eastAsia="ru-RU"/>
                <w14:ligatures w14:val="none"/>
              </w:rPr>
              <w:t xml:space="preserve"> при годовой оплате</w:t>
            </w:r>
          </w:p>
        </w:tc>
        <w:tc>
          <w:tcPr>
            <w:tcW w:w="1726" w:type="dxa"/>
            <w:hideMark/>
          </w:tcPr>
          <w:p w14:paraId="65087596"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Бесплатно</w:t>
            </w:r>
          </w:p>
        </w:tc>
        <w:tc>
          <w:tcPr>
            <w:tcW w:w="2181" w:type="dxa"/>
            <w:hideMark/>
          </w:tcPr>
          <w:p w14:paraId="1093DB8E"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$19</w:t>
            </w:r>
          </w:p>
        </w:tc>
        <w:tc>
          <w:tcPr>
            <w:tcW w:w="2409" w:type="dxa"/>
            <w:hideMark/>
          </w:tcPr>
          <w:p w14:paraId="135A84D2"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w:t>
            </w:r>
            <w:r w:rsidRPr="001D3143">
              <w:rPr>
                <w:rFonts w:eastAsia="Times New Roman" w:cs="Times New Roman"/>
                <w:color w:val="auto"/>
                <w:kern w:val="0"/>
                <w:sz w:val="24"/>
                <w:szCs w:val="24"/>
                <w:lang w:eastAsia="ru-RU"/>
                <w14:ligatures w14:val="none"/>
              </w:rPr>
              <w:t>45</w:t>
            </w:r>
          </w:p>
        </w:tc>
      </w:tr>
      <w:tr w:rsidR="00781EF5" w:rsidRPr="00141CC6" w14:paraId="727AF8FE" w14:textId="77777777" w:rsidTr="000E11E8">
        <w:tc>
          <w:tcPr>
            <w:tcW w:w="3318" w:type="dxa"/>
            <w:hideMark/>
          </w:tcPr>
          <w:p w14:paraId="0A87CF18"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CLI (Gemini CLI)</w:t>
            </w:r>
          </w:p>
        </w:tc>
        <w:tc>
          <w:tcPr>
            <w:tcW w:w="1726" w:type="dxa"/>
            <w:hideMark/>
          </w:tcPr>
          <w:p w14:paraId="17207FB9"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~1000 req/day</w:t>
            </w:r>
          </w:p>
        </w:tc>
        <w:tc>
          <w:tcPr>
            <w:tcW w:w="2181" w:type="dxa"/>
            <w:hideMark/>
          </w:tcPr>
          <w:p w14:paraId="54D091EE"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~1500 req/day</w:t>
            </w:r>
          </w:p>
        </w:tc>
        <w:tc>
          <w:tcPr>
            <w:tcW w:w="2409" w:type="dxa"/>
            <w:hideMark/>
          </w:tcPr>
          <w:p w14:paraId="607B3A5D"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~2000 req/day</w:t>
            </w:r>
          </w:p>
        </w:tc>
      </w:tr>
      <w:tr w:rsidR="00781EF5" w:rsidRPr="00141CC6" w14:paraId="4A9845C0" w14:textId="77777777" w:rsidTr="000E11E8">
        <w:tc>
          <w:tcPr>
            <w:tcW w:w="3318" w:type="dxa"/>
            <w:hideMark/>
          </w:tcPr>
          <w:p w14:paraId="72AF2819"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Agent Mode</w:t>
            </w:r>
          </w:p>
        </w:tc>
        <w:tc>
          <w:tcPr>
            <w:tcW w:w="1726" w:type="dxa"/>
            <w:hideMark/>
          </w:tcPr>
          <w:p w14:paraId="44A242CA"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Ограниченно</w:t>
            </w:r>
          </w:p>
        </w:tc>
        <w:tc>
          <w:tcPr>
            <w:tcW w:w="2181" w:type="dxa"/>
            <w:hideMark/>
          </w:tcPr>
          <w:p w14:paraId="1FE91507"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Расширено</w:t>
            </w:r>
          </w:p>
        </w:tc>
        <w:tc>
          <w:tcPr>
            <w:tcW w:w="2409" w:type="dxa"/>
            <w:hideMark/>
          </w:tcPr>
          <w:p w14:paraId="4BD8789F"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Полностью</w:t>
            </w:r>
          </w:p>
        </w:tc>
      </w:tr>
      <w:tr w:rsidR="00781EF5" w:rsidRPr="00141CC6" w14:paraId="38EA0263" w14:textId="77777777" w:rsidTr="000E11E8">
        <w:tc>
          <w:tcPr>
            <w:tcW w:w="3318" w:type="dxa"/>
            <w:hideMark/>
          </w:tcPr>
          <w:p w14:paraId="4EB8B65C"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Работа с приватным кодом</w:t>
            </w:r>
          </w:p>
        </w:tc>
        <w:tc>
          <w:tcPr>
            <w:tcW w:w="1726" w:type="dxa"/>
            <w:hideMark/>
          </w:tcPr>
          <w:p w14:paraId="1F38B892"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2181" w:type="dxa"/>
            <w:hideMark/>
          </w:tcPr>
          <w:p w14:paraId="5E0D8803"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2409" w:type="dxa"/>
            <w:hideMark/>
          </w:tcPr>
          <w:p w14:paraId="4827C62A"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r>
      <w:tr w:rsidR="00781EF5" w:rsidRPr="00141CC6" w14:paraId="36FFCE04" w14:textId="77777777" w:rsidTr="000E11E8">
        <w:tc>
          <w:tcPr>
            <w:tcW w:w="3318" w:type="dxa"/>
            <w:hideMark/>
          </w:tcPr>
          <w:p w14:paraId="046A7499"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41CC6">
              <w:rPr>
                <w:rFonts w:eastAsia="Times New Roman" w:cs="Times New Roman"/>
                <w:color w:val="auto"/>
                <w:kern w:val="0"/>
                <w:sz w:val="24"/>
                <w:szCs w:val="24"/>
                <w:lang w:eastAsia="ru-RU"/>
                <w14:ligatures w14:val="none"/>
              </w:rPr>
              <w:t>Корпоративная безопасность</w:t>
            </w:r>
          </w:p>
        </w:tc>
        <w:tc>
          <w:tcPr>
            <w:tcW w:w="1726" w:type="dxa"/>
            <w:hideMark/>
          </w:tcPr>
          <w:p w14:paraId="0307C2E4"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нет</w:t>
            </w:r>
          </w:p>
        </w:tc>
        <w:tc>
          <w:tcPr>
            <w:tcW w:w="2181" w:type="dxa"/>
            <w:hideMark/>
          </w:tcPr>
          <w:p w14:paraId="5BCC45DF"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c>
          <w:tcPr>
            <w:tcW w:w="2409" w:type="dxa"/>
            <w:hideMark/>
          </w:tcPr>
          <w:p w14:paraId="46A159D3" w14:textId="77777777" w:rsidR="00781EF5" w:rsidRPr="00141CC6" w:rsidRDefault="00781EF5" w:rsidP="000E11E8">
            <w:pPr>
              <w:ind w:firstLine="0"/>
              <w:jc w:val="left"/>
              <w:rPr>
                <w:rFonts w:eastAsia="Times New Roman" w:cs="Times New Roman"/>
                <w:color w:val="auto"/>
                <w:kern w:val="0"/>
                <w:sz w:val="24"/>
                <w:szCs w:val="24"/>
                <w:lang w:eastAsia="ru-RU"/>
                <w14:ligatures w14:val="none"/>
              </w:rPr>
            </w:pPr>
            <w:r w:rsidRPr="001D3143">
              <w:rPr>
                <w:rFonts w:eastAsia="Times New Roman" w:cs="Times New Roman"/>
                <w:color w:val="auto"/>
                <w:kern w:val="0"/>
                <w:sz w:val="24"/>
                <w:szCs w:val="24"/>
                <w:lang w:eastAsia="ru-RU"/>
                <w14:ligatures w14:val="none"/>
              </w:rPr>
              <w:t>да</w:t>
            </w:r>
          </w:p>
        </w:tc>
      </w:tr>
    </w:tbl>
    <w:p w14:paraId="0E8F4B8B" w14:textId="77777777" w:rsidR="00781EF5" w:rsidRDefault="00781EF5" w:rsidP="00781EF5">
      <w:pPr>
        <w:rPr>
          <w:lang w:val="en-US"/>
        </w:rPr>
      </w:pPr>
    </w:p>
    <w:p w14:paraId="2A51D00A" w14:textId="77777777" w:rsidR="00781EF5" w:rsidRPr="006D5CB1" w:rsidRDefault="00781EF5" w:rsidP="00781EF5">
      <w:pPr>
        <w:numPr>
          <w:ilvl w:val="0"/>
          <w:numId w:val="73"/>
        </w:numPr>
        <w:rPr>
          <w:highlight w:val="yellow"/>
        </w:rPr>
      </w:pPr>
      <w:r w:rsidRPr="00C23F14">
        <w:lastRenderedPageBreak/>
        <w:t>SourceCraft Code Assistant</w:t>
      </w:r>
      <w:r>
        <w:t xml:space="preserve"> – </w:t>
      </w:r>
      <w:r w:rsidRPr="00671361">
        <w:t>это</w:t>
      </w:r>
      <w:r>
        <w:t xml:space="preserve"> </w:t>
      </w:r>
      <w:r w:rsidRPr="00671361">
        <w:t>AI-помощник разработчика</w:t>
      </w:r>
      <w:r>
        <w:t xml:space="preserve"> </w:t>
      </w:r>
      <w:r w:rsidRPr="00671361">
        <w:t>от Яндекс, встроенный в платформу SourceCraft</w:t>
      </w:r>
      <w:r>
        <w:t xml:space="preserve"> и</w:t>
      </w:r>
      <w:r w:rsidRPr="00671361">
        <w:t xml:space="preserve"> основанный на больших языковых моделях (LLM)</w:t>
      </w:r>
      <w:r>
        <w:t>.</w:t>
      </w:r>
      <w:r w:rsidRPr="00671361">
        <w:t xml:space="preserve"> </w:t>
      </w:r>
      <w:r>
        <w:t>Д</w:t>
      </w:r>
      <w:r w:rsidRPr="00671361">
        <w:t xml:space="preserve">оступен режим чата, </w:t>
      </w:r>
      <w:r w:rsidRPr="006D5CB1">
        <w:rPr>
          <w:highlight w:val="yellow"/>
        </w:rPr>
        <w:t xml:space="preserve">с помощью которого можно общаться с AI-помощником в интерфейсе SourceCraft или IDE. Использует инфраструктуру </w:t>
      </w:r>
      <w:r w:rsidRPr="006D5CB1">
        <w:rPr>
          <w:highlight w:val="yellow"/>
          <w:lang w:val="en-US"/>
        </w:rPr>
        <w:t>Yandex</w:t>
      </w:r>
      <w:r w:rsidRPr="006D5CB1">
        <w:rPr>
          <w:highlight w:val="yellow"/>
        </w:rPr>
        <w:t xml:space="preserve"> </w:t>
      </w:r>
      <w:r w:rsidRPr="006D5CB1">
        <w:rPr>
          <w:highlight w:val="yellow"/>
          <w:lang w:val="en-US"/>
        </w:rPr>
        <w:t>Cloud</w:t>
      </w:r>
      <w:r w:rsidRPr="006D5CB1">
        <w:rPr>
          <w:highlight w:val="yellow"/>
        </w:rPr>
        <w:t>.</w:t>
      </w:r>
    </w:p>
    <w:p w14:paraId="1FA6E07C" w14:textId="77777777" w:rsidR="00781EF5" w:rsidRDefault="00781EF5" w:rsidP="00781EF5">
      <w:r w:rsidRPr="006D5CB1">
        <w:rPr>
          <w:highlight w:val="yellow"/>
        </w:rPr>
        <w:t>Функционально он поддерживает автодополнение кода с учётом контекста, чат с ИИ, агентский режим (выполнение задач по описанию на естественном языке), генерацию и объяснение кода, тестов и документации, нейроревью, поиск ошибок и уязвимостей, работу с репозиторием и CI/CD, а также управление файлами и проектами прямо из интерфейса.</w:t>
      </w:r>
    </w:p>
    <w:p w14:paraId="5FFEA825" w14:textId="77777777" w:rsidR="00781EF5" w:rsidRDefault="00781EF5" w:rsidP="00781EF5">
      <w:r>
        <w:t>Услуги</w:t>
      </w:r>
      <w:r w:rsidRPr="001E6E24">
        <w:rPr>
          <w:lang w:val="en-US"/>
        </w:rPr>
        <w:t xml:space="preserve"> SourceCraft Code Assistant </w:t>
      </w:r>
      <w:r>
        <w:t>приведены</w:t>
      </w:r>
      <w:r w:rsidRPr="001E6E24">
        <w:rPr>
          <w:lang w:val="en-US"/>
        </w:rPr>
        <w:t xml:space="preserve"> </w:t>
      </w:r>
      <w:r>
        <w:t>в</w:t>
      </w:r>
      <w:r w:rsidRPr="001E6E24">
        <w:rPr>
          <w:lang w:val="en-US"/>
        </w:rPr>
        <w:t xml:space="preserve"> </w:t>
      </w:r>
      <w:r>
        <w:t>табл</w:t>
      </w:r>
      <w:r w:rsidRPr="001E6E24">
        <w:rPr>
          <w:lang w:val="en-US"/>
        </w:rPr>
        <w:t xml:space="preserve">. </w:t>
      </w:r>
      <w:r>
        <w:t>3. (Источник: «</w:t>
      </w:r>
      <w:r w:rsidRPr="001E6E24">
        <w:t>https://sourcecraft.dev/portal/docs/ru/sourcecraft/pricing</w:t>
      </w:r>
      <w:r>
        <w:t>».)</w:t>
      </w:r>
    </w:p>
    <w:p w14:paraId="47858EFF" w14:textId="77777777" w:rsidR="00781EF5" w:rsidRPr="003B14AD" w:rsidRDefault="00781EF5" w:rsidP="00781EF5">
      <w:pPr>
        <w:ind w:left="425" w:firstLine="0"/>
        <w:jc w:val="right"/>
        <w:rPr>
          <w:lang w:val="en-US"/>
        </w:rPr>
      </w:pPr>
      <w:r>
        <w:t>Таблица</w:t>
      </w:r>
      <w:r w:rsidRPr="003B14AD">
        <w:rPr>
          <w:lang w:val="en-US"/>
        </w:rPr>
        <w:t xml:space="preserve"> 3</w:t>
      </w:r>
    </w:p>
    <w:p w14:paraId="69CBBAA1" w14:textId="77777777" w:rsidR="00781EF5" w:rsidRPr="00671361" w:rsidRDefault="00781EF5" w:rsidP="00A128B2">
      <w:pPr>
        <w:ind w:firstLine="0"/>
        <w:jc w:val="center"/>
        <w:rPr>
          <w:lang w:val="en-US"/>
        </w:rPr>
      </w:pPr>
      <w:r>
        <w:t>Тарифный</w:t>
      </w:r>
      <w:r w:rsidRPr="00671361">
        <w:rPr>
          <w:lang w:val="en-US"/>
        </w:rPr>
        <w:t xml:space="preserve"> </w:t>
      </w:r>
      <w:r>
        <w:t>план</w:t>
      </w:r>
      <w:r w:rsidRPr="00671361">
        <w:rPr>
          <w:lang w:val="en-US"/>
        </w:rPr>
        <w:t xml:space="preserve"> SourceCraft Code Assistant</w:t>
      </w:r>
    </w:p>
    <w:tbl>
      <w:tblPr>
        <w:tblStyle w:val="ae"/>
        <w:tblW w:w="9747" w:type="dxa"/>
        <w:tblInd w:w="-113" w:type="dxa"/>
        <w:tblLook w:val="04A0" w:firstRow="1" w:lastRow="0" w:firstColumn="1" w:lastColumn="0" w:noHBand="0" w:noVBand="1"/>
      </w:tblPr>
      <w:tblGrid>
        <w:gridCol w:w="1594"/>
        <w:gridCol w:w="3476"/>
        <w:gridCol w:w="2126"/>
        <w:gridCol w:w="2551"/>
      </w:tblGrid>
      <w:tr w:rsidR="00781EF5" w:rsidRPr="001E6E24" w14:paraId="1186F9C9" w14:textId="77777777" w:rsidTr="000E11E8">
        <w:trPr>
          <w:trHeight w:val="288"/>
        </w:trPr>
        <w:tc>
          <w:tcPr>
            <w:tcW w:w="1594" w:type="dxa"/>
            <w:noWrap/>
            <w:hideMark/>
          </w:tcPr>
          <w:p w14:paraId="47C3A534" w14:textId="77777777" w:rsidR="00781EF5" w:rsidRPr="001E6E24" w:rsidRDefault="00781EF5" w:rsidP="000E11E8">
            <w:pPr>
              <w:ind w:firstLine="0"/>
              <w:jc w:val="center"/>
              <w:rPr>
                <w:rFonts w:cs="Times New Roman"/>
                <w:sz w:val="24"/>
                <w:szCs w:val="24"/>
              </w:rPr>
            </w:pPr>
            <w:r w:rsidRPr="001E6E24">
              <w:rPr>
                <w:rFonts w:cs="Times New Roman"/>
                <w:sz w:val="24"/>
                <w:szCs w:val="24"/>
              </w:rPr>
              <w:t>Категория</w:t>
            </w:r>
          </w:p>
        </w:tc>
        <w:tc>
          <w:tcPr>
            <w:tcW w:w="3476" w:type="dxa"/>
            <w:noWrap/>
            <w:hideMark/>
          </w:tcPr>
          <w:p w14:paraId="37A59941" w14:textId="77777777" w:rsidR="00781EF5" w:rsidRPr="001E6E24" w:rsidRDefault="00781EF5" w:rsidP="000E11E8">
            <w:pPr>
              <w:ind w:firstLine="0"/>
              <w:jc w:val="center"/>
              <w:rPr>
                <w:rFonts w:cs="Times New Roman"/>
                <w:sz w:val="24"/>
                <w:szCs w:val="24"/>
              </w:rPr>
            </w:pPr>
            <w:r w:rsidRPr="001E6E24">
              <w:rPr>
                <w:rFonts w:cs="Times New Roman"/>
                <w:sz w:val="24"/>
                <w:szCs w:val="24"/>
              </w:rPr>
              <w:t>Параметр</w:t>
            </w:r>
          </w:p>
        </w:tc>
        <w:tc>
          <w:tcPr>
            <w:tcW w:w="2126" w:type="dxa"/>
            <w:noWrap/>
            <w:hideMark/>
          </w:tcPr>
          <w:p w14:paraId="66F51286" w14:textId="77777777" w:rsidR="00781EF5" w:rsidRPr="001E6E24" w:rsidRDefault="00781EF5" w:rsidP="000E11E8">
            <w:pPr>
              <w:ind w:firstLine="0"/>
              <w:jc w:val="center"/>
              <w:rPr>
                <w:rFonts w:cs="Times New Roman"/>
                <w:sz w:val="24"/>
                <w:szCs w:val="24"/>
              </w:rPr>
            </w:pPr>
            <w:r w:rsidRPr="001E6E24">
              <w:rPr>
                <w:rFonts w:cs="Times New Roman"/>
                <w:sz w:val="24"/>
                <w:szCs w:val="24"/>
              </w:rPr>
              <w:t>Free</w:t>
            </w:r>
          </w:p>
        </w:tc>
        <w:tc>
          <w:tcPr>
            <w:tcW w:w="2551" w:type="dxa"/>
            <w:noWrap/>
            <w:hideMark/>
          </w:tcPr>
          <w:p w14:paraId="62D49C8F" w14:textId="77777777" w:rsidR="00781EF5" w:rsidRPr="001E6E24" w:rsidRDefault="00781EF5" w:rsidP="000E11E8">
            <w:pPr>
              <w:ind w:firstLine="0"/>
              <w:jc w:val="center"/>
              <w:rPr>
                <w:rFonts w:cs="Times New Roman"/>
                <w:sz w:val="24"/>
                <w:szCs w:val="24"/>
              </w:rPr>
            </w:pPr>
            <w:r w:rsidRPr="001E6E24">
              <w:rPr>
                <w:rFonts w:cs="Times New Roman"/>
                <w:sz w:val="24"/>
                <w:szCs w:val="24"/>
              </w:rPr>
              <w:t>Pro</w:t>
            </w:r>
          </w:p>
        </w:tc>
      </w:tr>
      <w:tr w:rsidR="00781EF5" w:rsidRPr="001E6E24" w14:paraId="530703D7" w14:textId="77777777" w:rsidTr="000E11E8">
        <w:trPr>
          <w:trHeight w:val="288"/>
        </w:trPr>
        <w:tc>
          <w:tcPr>
            <w:tcW w:w="1594" w:type="dxa"/>
            <w:noWrap/>
            <w:hideMark/>
          </w:tcPr>
          <w:p w14:paraId="022953B6" w14:textId="77777777" w:rsidR="00781EF5" w:rsidRPr="001E6E24" w:rsidRDefault="00781EF5" w:rsidP="000E11E8">
            <w:pPr>
              <w:ind w:firstLine="0"/>
              <w:jc w:val="left"/>
              <w:rPr>
                <w:rFonts w:cs="Times New Roman"/>
                <w:sz w:val="24"/>
                <w:szCs w:val="24"/>
              </w:rPr>
            </w:pPr>
            <w:r w:rsidRPr="001E6E24">
              <w:rPr>
                <w:rFonts w:cs="Times New Roman"/>
                <w:sz w:val="24"/>
                <w:szCs w:val="24"/>
              </w:rPr>
              <w:t>Тариф</w:t>
            </w:r>
          </w:p>
        </w:tc>
        <w:tc>
          <w:tcPr>
            <w:tcW w:w="3476" w:type="dxa"/>
            <w:noWrap/>
            <w:hideMark/>
          </w:tcPr>
          <w:p w14:paraId="067D2FBB" w14:textId="77777777" w:rsidR="00781EF5" w:rsidRPr="001E6E24" w:rsidRDefault="00781EF5" w:rsidP="000E11E8">
            <w:pPr>
              <w:ind w:firstLine="0"/>
              <w:jc w:val="left"/>
              <w:rPr>
                <w:rFonts w:cs="Times New Roman"/>
                <w:sz w:val="24"/>
                <w:szCs w:val="24"/>
              </w:rPr>
            </w:pPr>
            <w:r w:rsidRPr="001E6E24">
              <w:rPr>
                <w:rFonts w:cs="Times New Roman"/>
                <w:sz w:val="24"/>
                <w:szCs w:val="24"/>
              </w:rPr>
              <w:t>Стоимость за одного активного пользователя организации в месяц, вкл. НДС</w:t>
            </w:r>
          </w:p>
        </w:tc>
        <w:tc>
          <w:tcPr>
            <w:tcW w:w="2126" w:type="dxa"/>
            <w:noWrap/>
            <w:hideMark/>
          </w:tcPr>
          <w:p w14:paraId="0B9CDEC6" w14:textId="77777777" w:rsidR="00781EF5" w:rsidRPr="001E6E24" w:rsidRDefault="00781EF5" w:rsidP="000E11E8">
            <w:pPr>
              <w:ind w:firstLine="0"/>
              <w:jc w:val="right"/>
              <w:rPr>
                <w:rFonts w:cs="Times New Roman"/>
                <w:sz w:val="24"/>
                <w:szCs w:val="24"/>
              </w:rPr>
            </w:pPr>
            <w:r w:rsidRPr="001E6E24">
              <w:rPr>
                <w:rFonts w:cs="Times New Roman"/>
                <w:sz w:val="24"/>
                <w:szCs w:val="24"/>
              </w:rPr>
              <w:t>0 ₽</w:t>
            </w:r>
          </w:p>
        </w:tc>
        <w:tc>
          <w:tcPr>
            <w:tcW w:w="2551" w:type="dxa"/>
            <w:noWrap/>
            <w:hideMark/>
          </w:tcPr>
          <w:p w14:paraId="1C1B0121" w14:textId="77777777" w:rsidR="00781EF5" w:rsidRPr="001E6E24" w:rsidRDefault="00781EF5" w:rsidP="000E11E8">
            <w:pPr>
              <w:ind w:firstLine="0"/>
              <w:jc w:val="right"/>
              <w:rPr>
                <w:rFonts w:cs="Times New Roman"/>
                <w:sz w:val="24"/>
                <w:szCs w:val="24"/>
              </w:rPr>
            </w:pPr>
            <w:r w:rsidRPr="001E6E24">
              <w:rPr>
                <w:rFonts w:cs="Times New Roman"/>
                <w:sz w:val="24"/>
                <w:szCs w:val="24"/>
              </w:rPr>
              <w:t>250 ₽</w:t>
            </w:r>
          </w:p>
        </w:tc>
      </w:tr>
      <w:tr w:rsidR="00781EF5" w:rsidRPr="001E6E24" w14:paraId="37B5C980" w14:textId="77777777" w:rsidTr="000E11E8">
        <w:trPr>
          <w:trHeight w:val="288"/>
        </w:trPr>
        <w:tc>
          <w:tcPr>
            <w:tcW w:w="1594" w:type="dxa"/>
            <w:noWrap/>
            <w:hideMark/>
          </w:tcPr>
          <w:p w14:paraId="4F2B3289" w14:textId="77777777" w:rsidR="00781EF5" w:rsidRPr="001E6E24" w:rsidRDefault="00781EF5" w:rsidP="000E11E8">
            <w:pPr>
              <w:ind w:firstLine="0"/>
              <w:jc w:val="left"/>
              <w:rPr>
                <w:rFonts w:cs="Times New Roman"/>
                <w:sz w:val="24"/>
                <w:szCs w:val="24"/>
              </w:rPr>
            </w:pPr>
            <w:r w:rsidRPr="001E6E24">
              <w:rPr>
                <w:rFonts w:cs="Times New Roman"/>
                <w:sz w:val="24"/>
                <w:szCs w:val="24"/>
              </w:rPr>
              <w:t>Тариф</w:t>
            </w:r>
          </w:p>
        </w:tc>
        <w:tc>
          <w:tcPr>
            <w:tcW w:w="3476" w:type="dxa"/>
            <w:noWrap/>
            <w:hideMark/>
          </w:tcPr>
          <w:p w14:paraId="473E8D08" w14:textId="77777777" w:rsidR="00781EF5" w:rsidRPr="001E6E24" w:rsidRDefault="00781EF5" w:rsidP="000E11E8">
            <w:pPr>
              <w:ind w:firstLine="0"/>
              <w:jc w:val="left"/>
              <w:rPr>
                <w:rFonts w:cs="Times New Roman"/>
                <w:sz w:val="24"/>
                <w:szCs w:val="24"/>
              </w:rPr>
            </w:pPr>
            <w:r w:rsidRPr="001E6E24">
              <w:rPr>
                <w:rFonts w:cs="Times New Roman"/>
                <w:sz w:val="24"/>
                <w:szCs w:val="24"/>
              </w:rPr>
              <w:t>Назначение</w:t>
            </w:r>
          </w:p>
        </w:tc>
        <w:tc>
          <w:tcPr>
            <w:tcW w:w="2126" w:type="dxa"/>
            <w:noWrap/>
            <w:hideMark/>
          </w:tcPr>
          <w:p w14:paraId="45B54EE3" w14:textId="77777777" w:rsidR="00781EF5" w:rsidRPr="001E6E24" w:rsidRDefault="00781EF5" w:rsidP="000E11E8">
            <w:pPr>
              <w:ind w:firstLine="0"/>
              <w:jc w:val="right"/>
              <w:rPr>
                <w:rFonts w:cs="Times New Roman"/>
                <w:sz w:val="24"/>
                <w:szCs w:val="24"/>
              </w:rPr>
            </w:pPr>
            <w:r w:rsidRPr="001E6E24">
              <w:rPr>
                <w:rFonts w:cs="Times New Roman"/>
                <w:sz w:val="24"/>
                <w:szCs w:val="24"/>
              </w:rPr>
              <w:t>Образование/OSS</w:t>
            </w:r>
          </w:p>
        </w:tc>
        <w:tc>
          <w:tcPr>
            <w:tcW w:w="2551" w:type="dxa"/>
            <w:noWrap/>
            <w:hideMark/>
          </w:tcPr>
          <w:p w14:paraId="57A03248" w14:textId="77777777" w:rsidR="00781EF5" w:rsidRPr="001E6E24" w:rsidRDefault="00781EF5" w:rsidP="000E11E8">
            <w:pPr>
              <w:ind w:firstLine="0"/>
              <w:jc w:val="right"/>
              <w:rPr>
                <w:rFonts w:cs="Times New Roman"/>
                <w:sz w:val="24"/>
                <w:szCs w:val="24"/>
              </w:rPr>
            </w:pPr>
            <w:r w:rsidRPr="001E6E24">
              <w:rPr>
                <w:rFonts w:cs="Times New Roman"/>
                <w:sz w:val="24"/>
                <w:szCs w:val="24"/>
              </w:rPr>
              <w:t>Профи/команды</w:t>
            </w:r>
          </w:p>
        </w:tc>
      </w:tr>
      <w:tr w:rsidR="00781EF5" w:rsidRPr="001E6E24" w14:paraId="3E4D3FC5" w14:textId="77777777" w:rsidTr="000E11E8">
        <w:trPr>
          <w:trHeight w:val="288"/>
        </w:trPr>
        <w:tc>
          <w:tcPr>
            <w:tcW w:w="1594" w:type="dxa"/>
            <w:noWrap/>
            <w:hideMark/>
          </w:tcPr>
          <w:p w14:paraId="54000911" w14:textId="77777777" w:rsidR="00781EF5" w:rsidRPr="001E6E24" w:rsidRDefault="00781EF5" w:rsidP="000E11E8">
            <w:pPr>
              <w:ind w:firstLine="0"/>
              <w:jc w:val="left"/>
              <w:rPr>
                <w:rFonts w:cs="Times New Roman"/>
                <w:sz w:val="24"/>
                <w:szCs w:val="24"/>
              </w:rPr>
            </w:pPr>
            <w:r w:rsidRPr="001E6E24">
              <w:rPr>
                <w:rFonts w:cs="Times New Roman"/>
                <w:sz w:val="24"/>
                <w:szCs w:val="24"/>
              </w:rPr>
              <w:t>Пробный период</w:t>
            </w:r>
          </w:p>
        </w:tc>
        <w:tc>
          <w:tcPr>
            <w:tcW w:w="3476" w:type="dxa"/>
            <w:noWrap/>
            <w:hideMark/>
          </w:tcPr>
          <w:p w14:paraId="2068BBA7" w14:textId="77777777" w:rsidR="00781EF5" w:rsidRPr="001E6E24" w:rsidRDefault="00781EF5" w:rsidP="000E11E8">
            <w:pPr>
              <w:ind w:firstLine="0"/>
              <w:jc w:val="left"/>
              <w:rPr>
                <w:rFonts w:cs="Times New Roman"/>
                <w:sz w:val="24"/>
                <w:szCs w:val="24"/>
              </w:rPr>
            </w:pPr>
            <w:r w:rsidRPr="001E6E24">
              <w:rPr>
                <w:rFonts w:cs="Times New Roman"/>
                <w:sz w:val="24"/>
                <w:szCs w:val="24"/>
              </w:rPr>
              <w:t>Длительность</w:t>
            </w:r>
          </w:p>
        </w:tc>
        <w:tc>
          <w:tcPr>
            <w:tcW w:w="2126" w:type="dxa"/>
            <w:noWrap/>
            <w:hideMark/>
          </w:tcPr>
          <w:p w14:paraId="6CF3AD6A" w14:textId="77777777" w:rsidR="00781EF5" w:rsidRPr="001E6E24" w:rsidRDefault="00781EF5" w:rsidP="000E11E8">
            <w:pPr>
              <w:ind w:firstLine="0"/>
              <w:jc w:val="right"/>
              <w:rPr>
                <w:rFonts w:cs="Times New Roman"/>
                <w:sz w:val="24"/>
                <w:szCs w:val="24"/>
              </w:rPr>
            </w:pPr>
            <w:r w:rsidRPr="001E6E24">
              <w:rPr>
                <w:rFonts w:cs="Times New Roman"/>
                <w:sz w:val="24"/>
                <w:szCs w:val="24"/>
              </w:rPr>
              <w:t>–</w:t>
            </w:r>
          </w:p>
        </w:tc>
        <w:tc>
          <w:tcPr>
            <w:tcW w:w="2551" w:type="dxa"/>
            <w:noWrap/>
            <w:hideMark/>
          </w:tcPr>
          <w:p w14:paraId="5B509ABE" w14:textId="77777777" w:rsidR="00781EF5" w:rsidRPr="001E6E24" w:rsidRDefault="00781EF5" w:rsidP="000E11E8">
            <w:pPr>
              <w:ind w:firstLine="0"/>
              <w:jc w:val="right"/>
              <w:rPr>
                <w:rFonts w:cs="Times New Roman"/>
                <w:sz w:val="24"/>
                <w:szCs w:val="24"/>
              </w:rPr>
            </w:pPr>
            <w:r w:rsidRPr="001E6E24">
              <w:rPr>
                <w:rFonts w:cs="Times New Roman"/>
                <w:sz w:val="24"/>
                <w:szCs w:val="24"/>
              </w:rPr>
              <w:t>90 дней</w:t>
            </w:r>
          </w:p>
        </w:tc>
      </w:tr>
      <w:tr w:rsidR="00781EF5" w:rsidRPr="001E6E24" w14:paraId="79833BF6" w14:textId="77777777" w:rsidTr="000E11E8">
        <w:trPr>
          <w:trHeight w:val="288"/>
        </w:trPr>
        <w:tc>
          <w:tcPr>
            <w:tcW w:w="1594" w:type="dxa"/>
            <w:noWrap/>
            <w:hideMark/>
          </w:tcPr>
          <w:p w14:paraId="34942CC1" w14:textId="77777777" w:rsidR="00781EF5" w:rsidRPr="001E6E24" w:rsidRDefault="00781EF5" w:rsidP="000E11E8">
            <w:pPr>
              <w:ind w:firstLine="0"/>
              <w:jc w:val="left"/>
              <w:rPr>
                <w:rFonts w:cs="Times New Roman"/>
                <w:sz w:val="24"/>
                <w:szCs w:val="24"/>
              </w:rPr>
            </w:pPr>
            <w:r w:rsidRPr="001E6E24">
              <w:rPr>
                <w:rFonts w:cs="Times New Roman"/>
                <w:sz w:val="24"/>
                <w:szCs w:val="24"/>
              </w:rPr>
              <w:t>Хранилище</w:t>
            </w:r>
          </w:p>
        </w:tc>
        <w:tc>
          <w:tcPr>
            <w:tcW w:w="3476" w:type="dxa"/>
            <w:noWrap/>
            <w:hideMark/>
          </w:tcPr>
          <w:p w14:paraId="3385A6D4" w14:textId="77777777" w:rsidR="00781EF5" w:rsidRPr="001E6E24" w:rsidRDefault="00781EF5" w:rsidP="000E11E8">
            <w:pPr>
              <w:ind w:firstLine="0"/>
              <w:jc w:val="left"/>
              <w:rPr>
                <w:rFonts w:cs="Times New Roman"/>
                <w:sz w:val="24"/>
                <w:szCs w:val="24"/>
              </w:rPr>
            </w:pPr>
            <w:r w:rsidRPr="001E6E24">
              <w:rPr>
                <w:rFonts w:cs="Times New Roman"/>
                <w:sz w:val="24"/>
                <w:szCs w:val="24"/>
              </w:rPr>
              <w:t>Публичные репозитории</w:t>
            </w:r>
          </w:p>
        </w:tc>
        <w:tc>
          <w:tcPr>
            <w:tcW w:w="2126" w:type="dxa"/>
            <w:noWrap/>
            <w:hideMark/>
          </w:tcPr>
          <w:p w14:paraId="295DEE21"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13853D09"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r>
      <w:tr w:rsidR="00781EF5" w:rsidRPr="001E6E24" w14:paraId="3A92FC44" w14:textId="77777777" w:rsidTr="000E11E8">
        <w:trPr>
          <w:trHeight w:val="288"/>
        </w:trPr>
        <w:tc>
          <w:tcPr>
            <w:tcW w:w="1594" w:type="dxa"/>
            <w:noWrap/>
            <w:hideMark/>
          </w:tcPr>
          <w:p w14:paraId="3AA04753" w14:textId="77777777" w:rsidR="00781EF5" w:rsidRPr="001E6E24" w:rsidRDefault="00781EF5" w:rsidP="000E11E8">
            <w:pPr>
              <w:ind w:firstLine="0"/>
              <w:jc w:val="left"/>
              <w:rPr>
                <w:rFonts w:cs="Times New Roman"/>
                <w:sz w:val="24"/>
                <w:szCs w:val="24"/>
              </w:rPr>
            </w:pPr>
            <w:r w:rsidRPr="001E6E24">
              <w:rPr>
                <w:rFonts w:cs="Times New Roman"/>
                <w:sz w:val="24"/>
                <w:szCs w:val="24"/>
              </w:rPr>
              <w:t>Хранилище</w:t>
            </w:r>
          </w:p>
        </w:tc>
        <w:tc>
          <w:tcPr>
            <w:tcW w:w="3476" w:type="dxa"/>
            <w:noWrap/>
            <w:hideMark/>
          </w:tcPr>
          <w:p w14:paraId="31DD17D7" w14:textId="77777777" w:rsidR="00781EF5" w:rsidRPr="001E6E24" w:rsidRDefault="00781EF5" w:rsidP="000E11E8">
            <w:pPr>
              <w:ind w:firstLine="0"/>
              <w:jc w:val="left"/>
              <w:rPr>
                <w:rFonts w:cs="Times New Roman"/>
                <w:sz w:val="24"/>
                <w:szCs w:val="24"/>
              </w:rPr>
            </w:pPr>
            <w:r w:rsidRPr="001E6E24">
              <w:rPr>
                <w:rFonts w:cs="Times New Roman"/>
                <w:sz w:val="24"/>
                <w:szCs w:val="24"/>
              </w:rPr>
              <w:t>Приватные репозитории</w:t>
            </w:r>
          </w:p>
        </w:tc>
        <w:tc>
          <w:tcPr>
            <w:tcW w:w="2126" w:type="dxa"/>
            <w:noWrap/>
            <w:hideMark/>
          </w:tcPr>
          <w:p w14:paraId="09E86109"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32DF4626" w14:textId="77777777" w:rsidR="00781EF5" w:rsidRPr="001E6E24" w:rsidRDefault="00781EF5" w:rsidP="000E11E8">
            <w:pPr>
              <w:ind w:firstLine="0"/>
              <w:jc w:val="right"/>
              <w:rPr>
                <w:rFonts w:cs="Times New Roman"/>
                <w:sz w:val="24"/>
                <w:szCs w:val="24"/>
              </w:rPr>
            </w:pPr>
            <w:r w:rsidRPr="001E6E24">
              <w:rPr>
                <w:rFonts w:cs="Times New Roman"/>
                <w:sz w:val="24"/>
                <w:szCs w:val="24"/>
              </w:rPr>
              <w:t>10 ГБ</w:t>
            </w:r>
          </w:p>
        </w:tc>
      </w:tr>
      <w:tr w:rsidR="00781EF5" w:rsidRPr="001E6E24" w14:paraId="7FE3647B" w14:textId="77777777" w:rsidTr="000E11E8">
        <w:trPr>
          <w:trHeight w:val="288"/>
        </w:trPr>
        <w:tc>
          <w:tcPr>
            <w:tcW w:w="1594" w:type="dxa"/>
            <w:noWrap/>
            <w:hideMark/>
          </w:tcPr>
          <w:p w14:paraId="33E49C17" w14:textId="77777777" w:rsidR="00781EF5" w:rsidRPr="001E6E24" w:rsidRDefault="00781EF5" w:rsidP="000E11E8">
            <w:pPr>
              <w:ind w:firstLine="0"/>
              <w:jc w:val="left"/>
              <w:rPr>
                <w:rFonts w:cs="Times New Roman"/>
                <w:sz w:val="24"/>
                <w:szCs w:val="24"/>
              </w:rPr>
            </w:pPr>
            <w:r w:rsidRPr="001E6E24">
              <w:rPr>
                <w:rFonts w:cs="Times New Roman"/>
                <w:sz w:val="24"/>
                <w:szCs w:val="24"/>
              </w:rPr>
              <w:t>LFS</w:t>
            </w:r>
          </w:p>
        </w:tc>
        <w:tc>
          <w:tcPr>
            <w:tcW w:w="3476" w:type="dxa"/>
            <w:noWrap/>
            <w:hideMark/>
          </w:tcPr>
          <w:p w14:paraId="6444DA99" w14:textId="77777777" w:rsidR="00781EF5" w:rsidRPr="001E6E24" w:rsidRDefault="00781EF5" w:rsidP="000E11E8">
            <w:pPr>
              <w:ind w:firstLine="0"/>
              <w:jc w:val="left"/>
              <w:rPr>
                <w:rFonts w:cs="Times New Roman"/>
                <w:sz w:val="24"/>
                <w:szCs w:val="24"/>
              </w:rPr>
            </w:pPr>
            <w:r w:rsidRPr="001E6E24">
              <w:rPr>
                <w:rFonts w:cs="Times New Roman"/>
                <w:sz w:val="24"/>
                <w:szCs w:val="24"/>
              </w:rPr>
              <w:t>Публичные</w:t>
            </w:r>
          </w:p>
        </w:tc>
        <w:tc>
          <w:tcPr>
            <w:tcW w:w="2126" w:type="dxa"/>
            <w:noWrap/>
            <w:hideMark/>
          </w:tcPr>
          <w:p w14:paraId="4082FAEB"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7BE0F351"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r>
      <w:tr w:rsidR="00781EF5" w:rsidRPr="001E6E24" w14:paraId="78CDA14C" w14:textId="77777777" w:rsidTr="000E11E8">
        <w:trPr>
          <w:trHeight w:val="288"/>
        </w:trPr>
        <w:tc>
          <w:tcPr>
            <w:tcW w:w="1594" w:type="dxa"/>
            <w:noWrap/>
            <w:hideMark/>
          </w:tcPr>
          <w:p w14:paraId="5192BED7" w14:textId="77777777" w:rsidR="00781EF5" w:rsidRPr="001E6E24" w:rsidRDefault="00781EF5" w:rsidP="000E11E8">
            <w:pPr>
              <w:ind w:firstLine="0"/>
              <w:jc w:val="left"/>
              <w:rPr>
                <w:rFonts w:cs="Times New Roman"/>
                <w:sz w:val="24"/>
                <w:szCs w:val="24"/>
              </w:rPr>
            </w:pPr>
            <w:r w:rsidRPr="001E6E24">
              <w:rPr>
                <w:rFonts w:cs="Times New Roman"/>
                <w:sz w:val="24"/>
                <w:szCs w:val="24"/>
              </w:rPr>
              <w:t>LFS</w:t>
            </w:r>
          </w:p>
        </w:tc>
        <w:tc>
          <w:tcPr>
            <w:tcW w:w="3476" w:type="dxa"/>
            <w:noWrap/>
            <w:hideMark/>
          </w:tcPr>
          <w:p w14:paraId="05B01733" w14:textId="77777777" w:rsidR="00781EF5" w:rsidRPr="001E6E24" w:rsidRDefault="00781EF5" w:rsidP="000E11E8">
            <w:pPr>
              <w:ind w:firstLine="0"/>
              <w:jc w:val="left"/>
              <w:rPr>
                <w:rFonts w:cs="Times New Roman"/>
                <w:sz w:val="24"/>
                <w:szCs w:val="24"/>
              </w:rPr>
            </w:pPr>
            <w:r w:rsidRPr="001E6E24">
              <w:rPr>
                <w:rFonts w:cs="Times New Roman"/>
                <w:sz w:val="24"/>
                <w:szCs w:val="24"/>
              </w:rPr>
              <w:t>Приватные</w:t>
            </w:r>
          </w:p>
        </w:tc>
        <w:tc>
          <w:tcPr>
            <w:tcW w:w="2126" w:type="dxa"/>
            <w:noWrap/>
            <w:hideMark/>
          </w:tcPr>
          <w:p w14:paraId="4F76B1E1" w14:textId="77777777" w:rsidR="00781EF5" w:rsidRPr="001E6E24" w:rsidRDefault="00781EF5" w:rsidP="000E11E8">
            <w:pPr>
              <w:ind w:firstLine="0"/>
              <w:jc w:val="right"/>
              <w:rPr>
                <w:rFonts w:cs="Times New Roman"/>
                <w:sz w:val="24"/>
                <w:szCs w:val="24"/>
              </w:rPr>
            </w:pPr>
            <w:r w:rsidRPr="001E6E24">
              <w:rPr>
                <w:rFonts w:cs="Times New Roman"/>
                <w:sz w:val="24"/>
                <w:szCs w:val="24"/>
              </w:rPr>
              <w:t>2 ГБ</w:t>
            </w:r>
          </w:p>
        </w:tc>
        <w:tc>
          <w:tcPr>
            <w:tcW w:w="2551" w:type="dxa"/>
            <w:noWrap/>
            <w:hideMark/>
          </w:tcPr>
          <w:p w14:paraId="1792E0FA" w14:textId="77777777" w:rsidR="00781EF5" w:rsidRPr="001E6E24" w:rsidRDefault="00781EF5" w:rsidP="000E11E8">
            <w:pPr>
              <w:ind w:firstLine="0"/>
              <w:jc w:val="right"/>
              <w:rPr>
                <w:rFonts w:cs="Times New Roman"/>
                <w:sz w:val="24"/>
                <w:szCs w:val="24"/>
              </w:rPr>
            </w:pPr>
            <w:r w:rsidRPr="001E6E24">
              <w:rPr>
                <w:rFonts w:cs="Times New Roman"/>
                <w:sz w:val="24"/>
                <w:szCs w:val="24"/>
              </w:rPr>
              <w:t>10 ГБ</w:t>
            </w:r>
          </w:p>
        </w:tc>
      </w:tr>
      <w:tr w:rsidR="00781EF5" w:rsidRPr="001E6E24" w14:paraId="46CB59D8" w14:textId="77777777" w:rsidTr="000E11E8">
        <w:trPr>
          <w:trHeight w:val="288"/>
        </w:trPr>
        <w:tc>
          <w:tcPr>
            <w:tcW w:w="1594" w:type="dxa"/>
            <w:noWrap/>
            <w:hideMark/>
          </w:tcPr>
          <w:p w14:paraId="03B1CF95" w14:textId="77777777" w:rsidR="00781EF5" w:rsidRPr="001E6E24" w:rsidRDefault="00781EF5" w:rsidP="000E11E8">
            <w:pPr>
              <w:ind w:firstLine="0"/>
              <w:jc w:val="left"/>
              <w:rPr>
                <w:rFonts w:cs="Times New Roman"/>
                <w:sz w:val="24"/>
                <w:szCs w:val="24"/>
              </w:rPr>
            </w:pPr>
            <w:r w:rsidRPr="001E6E24">
              <w:rPr>
                <w:rFonts w:cs="Times New Roman"/>
                <w:sz w:val="24"/>
                <w:szCs w:val="24"/>
              </w:rPr>
              <w:t>CI/CD</w:t>
            </w:r>
          </w:p>
        </w:tc>
        <w:tc>
          <w:tcPr>
            <w:tcW w:w="3476" w:type="dxa"/>
            <w:noWrap/>
            <w:hideMark/>
          </w:tcPr>
          <w:p w14:paraId="57753B0E" w14:textId="77777777" w:rsidR="00781EF5" w:rsidRPr="001E6E24" w:rsidRDefault="00781EF5" w:rsidP="000E11E8">
            <w:pPr>
              <w:ind w:firstLine="0"/>
              <w:jc w:val="left"/>
              <w:rPr>
                <w:rFonts w:cs="Times New Roman"/>
                <w:sz w:val="24"/>
                <w:szCs w:val="24"/>
              </w:rPr>
            </w:pPr>
            <w:r w:rsidRPr="001E6E24">
              <w:rPr>
                <w:rFonts w:cs="Times New Roman"/>
                <w:sz w:val="24"/>
                <w:szCs w:val="24"/>
              </w:rPr>
              <w:t>Минуты (публичные)</w:t>
            </w:r>
          </w:p>
        </w:tc>
        <w:tc>
          <w:tcPr>
            <w:tcW w:w="2126" w:type="dxa"/>
            <w:noWrap/>
            <w:hideMark/>
          </w:tcPr>
          <w:p w14:paraId="47675D34" w14:textId="77777777" w:rsidR="00781EF5" w:rsidRPr="001E6E24" w:rsidRDefault="00781EF5" w:rsidP="000E11E8">
            <w:pPr>
              <w:ind w:firstLine="0"/>
              <w:jc w:val="right"/>
              <w:rPr>
                <w:rFonts w:cs="Times New Roman"/>
                <w:sz w:val="24"/>
                <w:szCs w:val="24"/>
              </w:rPr>
            </w:pPr>
            <w:r w:rsidRPr="001E6E24">
              <w:rPr>
                <w:rFonts w:cs="Times New Roman"/>
                <w:sz w:val="24"/>
                <w:szCs w:val="24"/>
              </w:rPr>
              <w:t>1000/мес</w:t>
            </w:r>
          </w:p>
        </w:tc>
        <w:tc>
          <w:tcPr>
            <w:tcW w:w="2551" w:type="dxa"/>
            <w:noWrap/>
            <w:hideMark/>
          </w:tcPr>
          <w:p w14:paraId="636F7AEA" w14:textId="77777777" w:rsidR="00781EF5" w:rsidRPr="001E6E24" w:rsidRDefault="00781EF5" w:rsidP="000E11E8">
            <w:pPr>
              <w:ind w:firstLine="0"/>
              <w:jc w:val="right"/>
              <w:rPr>
                <w:rFonts w:cs="Times New Roman"/>
                <w:sz w:val="24"/>
                <w:szCs w:val="24"/>
              </w:rPr>
            </w:pPr>
            <w:r w:rsidRPr="001E6E24">
              <w:rPr>
                <w:rFonts w:cs="Times New Roman"/>
                <w:sz w:val="24"/>
                <w:szCs w:val="24"/>
              </w:rPr>
              <w:t>3000/мес</w:t>
            </w:r>
          </w:p>
        </w:tc>
      </w:tr>
      <w:tr w:rsidR="00781EF5" w:rsidRPr="001E6E24" w14:paraId="12BA42FE" w14:textId="77777777" w:rsidTr="000E11E8">
        <w:trPr>
          <w:trHeight w:val="288"/>
        </w:trPr>
        <w:tc>
          <w:tcPr>
            <w:tcW w:w="1594" w:type="dxa"/>
            <w:noWrap/>
            <w:hideMark/>
          </w:tcPr>
          <w:p w14:paraId="02429075" w14:textId="77777777" w:rsidR="00781EF5" w:rsidRPr="001E6E24" w:rsidRDefault="00781EF5" w:rsidP="000E11E8">
            <w:pPr>
              <w:ind w:firstLine="0"/>
              <w:jc w:val="left"/>
              <w:rPr>
                <w:rFonts w:cs="Times New Roman"/>
                <w:sz w:val="24"/>
                <w:szCs w:val="24"/>
              </w:rPr>
            </w:pPr>
            <w:r w:rsidRPr="001E6E24">
              <w:rPr>
                <w:rFonts w:cs="Times New Roman"/>
                <w:sz w:val="24"/>
                <w:szCs w:val="24"/>
              </w:rPr>
              <w:t>CI/CD</w:t>
            </w:r>
          </w:p>
        </w:tc>
        <w:tc>
          <w:tcPr>
            <w:tcW w:w="3476" w:type="dxa"/>
            <w:noWrap/>
            <w:hideMark/>
          </w:tcPr>
          <w:p w14:paraId="4EAC9BF0" w14:textId="77777777" w:rsidR="00781EF5" w:rsidRPr="001E6E24" w:rsidRDefault="00781EF5" w:rsidP="000E11E8">
            <w:pPr>
              <w:ind w:firstLine="0"/>
              <w:jc w:val="left"/>
              <w:rPr>
                <w:rFonts w:cs="Times New Roman"/>
                <w:sz w:val="24"/>
                <w:szCs w:val="24"/>
              </w:rPr>
            </w:pPr>
            <w:r w:rsidRPr="001E6E24">
              <w:rPr>
                <w:rFonts w:cs="Times New Roman"/>
                <w:sz w:val="24"/>
                <w:szCs w:val="24"/>
              </w:rPr>
              <w:t>Минуты (приватные)</w:t>
            </w:r>
          </w:p>
        </w:tc>
        <w:tc>
          <w:tcPr>
            <w:tcW w:w="2126" w:type="dxa"/>
            <w:noWrap/>
            <w:hideMark/>
          </w:tcPr>
          <w:p w14:paraId="4EE73250" w14:textId="77777777" w:rsidR="00781EF5" w:rsidRPr="001E6E24" w:rsidRDefault="00781EF5" w:rsidP="000E11E8">
            <w:pPr>
              <w:ind w:firstLine="0"/>
              <w:jc w:val="right"/>
              <w:rPr>
                <w:rFonts w:cs="Times New Roman"/>
                <w:sz w:val="24"/>
                <w:szCs w:val="24"/>
              </w:rPr>
            </w:pPr>
            <w:r w:rsidRPr="001E6E24">
              <w:rPr>
                <w:rFonts w:cs="Times New Roman"/>
                <w:sz w:val="24"/>
                <w:szCs w:val="24"/>
              </w:rPr>
              <w:t>1000/мес</w:t>
            </w:r>
          </w:p>
        </w:tc>
        <w:tc>
          <w:tcPr>
            <w:tcW w:w="2551" w:type="dxa"/>
            <w:noWrap/>
            <w:hideMark/>
          </w:tcPr>
          <w:p w14:paraId="1681F5AA" w14:textId="77777777" w:rsidR="00781EF5" w:rsidRPr="001E6E24" w:rsidRDefault="00781EF5" w:rsidP="000E11E8">
            <w:pPr>
              <w:ind w:firstLine="0"/>
              <w:jc w:val="right"/>
              <w:rPr>
                <w:rFonts w:cs="Times New Roman"/>
                <w:sz w:val="24"/>
                <w:szCs w:val="24"/>
              </w:rPr>
            </w:pPr>
            <w:r w:rsidRPr="001E6E24">
              <w:rPr>
                <w:rFonts w:cs="Times New Roman"/>
                <w:sz w:val="24"/>
                <w:szCs w:val="24"/>
              </w:rPr>
              <w:t>3000/мес</w:t>
            </w:r>
          </w:p>
        </w:tc>
      </w:tr>
      <w:tr w:rsidR="00781EF5" w:rsidRPr="001E6E24" w14:paraId="6D1E1781" w14:textId="77777777" w:rsidTr="000E11E8">
        <w:trPr>
          <w:trHeight w:val="288"/>
        </w:trPr>
        <w:tc>
          <w:tcPr>
            <w:tcW w:w="1594" w:type="dxa"/>
            <w:noWrap/>
            <w:hideMark/>
          </w:tcPr>
          <w:p w14:paraId="0EA8C1A6" w14:textId="77777777" w:rsidR="00781EF5" w:rsidRPr="001E6E24" w:rsidRDefault="00781EF5" w:rsidP="000E11E8">
            <w:pPr>
              <w:ind w:firstLine="0"/>
              <w:jc w:val="left"/>
              <w:rPr>
                <w:rFonts w:cs="Times New Roman"/>
                <w:sz w:val="24"/>
                <w:szCs w:val="24"/>
              </w:rPr>
            </w:pPr>
            <w:r w:rsidRPr="001E6E24">
              <w:rPr>
                <w:rFonts w:cs="Times New Roman"/>
                <w:sz w:val="24"/>
                <w:szCs w:val="24"/>
              </w:rPr>
              <w:t>CI/CD</w:t>
            </w:r>
          </w:p>
        </w:tc>
        <w:tc>
          <w:tcPr>
            <w:tcW w:w="3476" w:type="dxa"/>
            <w:noWrap/>
            <w:hideMark/>
          </w:tcPr>
          <w:p w14:paraId="7B19B9B2" w14:textId="77777777" w:rsidR="00781EF5" w:rsidRPr="001E6E24" w:rsidRDefault="00781EF5" w:rsidP="000E11E8">
            <w:pPr>
              <w:ind w:firstLine="0"/>
              <w:jc w:val="left"/>
              <w:rPr>
                <w:rFonts w:cs="Times New Roman"/>
                <w:sz w:val="24"/>
                <w:szCs w:val="24"/>
              </w:rPr>
            </w:pPr>
            <w:r w:rsidRPr="001E6E24">
              <w:rPr>
                <w:rFonts w:cs="Times New Roman"/>
                <w:sz w:val="24"/>
                <w:szCs w:val="24"/>
              </w:rPr>
              <w:t>Параллельные процессы</w:t>
            </w:r>
          </w:p>
        </w:tc>
        <w:tc>
          <w:tcPr>
            <w:tcW w:w="2126" w:type="dxa"/>
            <w:noWrap/>
            <w:hideMark/>
          </w:tcPr>
          <w:p w14:paraId="24F5CAF1" w14:textId="77777777" w:rsidR="00781EF5" w:rsidRPr="001E6E24" w:rsidRDefault="00781EF5" w:rsidP="000E11E8">
            <w:pPr>
              <w:ind w:firstLine="0"/>
              <w:jc w:val="right"/>
              <w:rPr>
                <w:rFonts w:cs="Times New Roman"/>
                <w:sz w:val="24"/>
                <w:szCs w:val="24"/>
              </w:rPr>
            </w:pPr>
            <w:r w:rsidRPr="001E6E24">
              <w:rPr>
                <w:rFonts w:cs="Times New Roman"/>
                <w:sz w:val="24"/>
                <w:szCs w:val="24"/>
              </w:rPr>
              <w:t>5</w:t>
            </w:r>
          </w:p>
        </w:tc>
        <w:tc>
          <w:tcPr>
            <w:tcW w:w="2551" w:type="dxa"/>
            <w:noWrap/>
            <w:hideMark/>
          </w:tcPr>
          <w:p w14:paraId="04773AF9" w14:textId="77777777" w:rsidR="00781EF5" w:rsidRPr="001E6E24" w:rsidRDefault="00781EF5" w:rsidP="000E11E8">
            <w:pPr>
              <w:ind w:firstLine="0"/>
              <w:jc w:val="right"/>
              <w:rPr>
                <w:rFonts w:cs="Times New Roman"/>
                <w:sz w:val="24"/>
                <w:szCs w:val="24"/>
              </w:rPr>
            </w:pPr>
            <w:r w:rsidRPr="001E6E24">
              <w:rPr>
                <w:rFonts w:cs="Times New Roman"/>
                <w:sz w:val="24"/>
                <w:szCs w:val="24"/>
              </w:rPr>
              <w:t>20</w:t>
            </w:r>
          </w:p>
        </w:tc>
      </w:tr>
      <w:tr w:rsidR="00781EF5" w:rsidRPr="001E6E24" w14:paraId="05739482" w14:textId="77777777" w:rsidTr="000E11E8">
        <w:trPr>
          <w:trHeight w:val="288"/>
        </w:trPr>
        <w:tc>
          <w:tcPr>
            <w:tcW w:w="1594" w:type="dxa"/>
            <w:noWrap/>
            <w:hideMark/>
          </w:tcPr>
          <w:p w14:paraId="3678A0C8" w14:textId="77777777" w:rsidR="00781EF5" w:rsidRPr="001E6E24" w:rsidRDefault="00781EF5" w:rsidP="000E11E8">
            <w:pPr>
              <w:ind w:firstLine="0"/>
              <w:jc w:val="left"/>
              <w:rPr>
                <w:rFonts w:cs="Times New Roman"/>
                <w:sz w:val="24"/>
                <w:szCs w:val="24"/>
              </w:rPr>
            </w:pPr>
            <w:r w:rsidRPr="001E6E24">
              <w:rPr>
                <w:rFonts w:cs="Times New Roman"/>
                <w:sz w:val="24"/>
                <w:szCs w:val="24"/>
              </w:rPr>
              <w:t>AI</w:t>
            </w:r>
          </w:p>
        </w:tc>
        <w:tc>
          <w:tcPr>
            <w:tcW w:w="3476" w:type="dxa"/>
            <w:noWrap/>
            <w:hideMark/>
          </w:tcPr>
          <w:p w14:paraId="4CBCE84E" w14:textId="77777777" w:rsidR="00781EF5" w:rsidRPr="001E6E24" w:rsidRDefault="00781EF5" w:rsidP="000E11E8">
            <w:pPr>
              <w:ind w:firstLine="0"/>
              <w:jc w:val="left"/>
              <w:rPr>
                <w:rFonts w:cs="Times New Roman"/>
                <w:sz w:val="24"/>
                <w:szCs w:val="24"/>
              </w:rPr>
            </w:pPr>
            <w:r w:rsidRPr="001E6E24">
              <w:rPr>
                <w:rFonts w:cs="Times New Roman"/>
                <w:sz w:val="24"/>
                <w:szCs w:val="24"/>
              </w:rPr>
              <w:t>Нейроревью (приватные)</w:t>
            </w:r>
          </w:p>
        </w:tc>
        <w:tc>
          <w:tcPr>
            <w:tcW w:w="2126" w:type="dxa"/>
            <w:noWrap/>
            <w:hideMark/>
          </w:tcPr>
          <w:p w14:paraId="0628D567" w14:textId="77777777" w:rsidR="00781EF5" w:rsidRPr="001E6E24" w:rsidRDefault="00781EF5" w:rsidP="000E11E8">
            <w:pPr>
              <w:ind w:firstLine="0"/>
              <w:jc w:val="right"/>
              <w:rPr>
                <w:rFonts w:cs="Times New Roman"/>
                <w:sz w:val="24"/>
                <w:szCs w:val="24"/>
              </w:rPr>
            </w:pPr>
            <w:r w:rsidRPr="001E6E24">
              <w:rPr>
                <w:rFonts w:cs="Times New Roman"/>
                <w:sz w:val="24"/>
                <w:szCs w:val="24"/>
              </w:rPr>
              <w:t>10/мес</w:t>
            </w:r>
          </w:p>
        </w:tc>
        <w:tc>
          <w:tcPr>
            <w:tcW w:w="2551" w:type="dxa"/>
            <w:noWrap/>
            <w:hideMark/>
          </w:tcPr>
          <w:p w14:paraId="678F7475" w14:textId="77777777" w:rsidR="00781EF5" w:rsidRPr="001E6E24" w:rsidRDefault="00781EF5" w:rsidP="000E11E8">
            <w:pPr>
              <w:ind w:firstLine="0"/>
              <w:jc w:val="right"/>
              <w:rPr>
                <w:rFonts w:cs="Times New Roman"/>
                <w:sz w:val="24"/>
                <w:szCs w:val="24"/>
              </w:rPr>
            </w:pPr>
            <w:r w:rsidRPr="001E6E24">
              <w:rPr>
                <w:rFonts w:cs="Times New Roman"/>
                <w:sz w:val="24"/>
                <w:szCs w:val="24"/>
              </w:rPr>
              <w:t>–</w:t>
            </w:r>
          </w:p>
        </w:tc>
      </w:tr>
      <w:tr w:rsidR="00781EF5" w:rsidRPr="001E6E24" w14:paraId="5B4759CA" w14:textId="77777777" w:rsidTr="000E11E8">
        <w:trPr>
          <w:trHeight w:val="288"/>
        </w:trPr>
        <w:tc>
          <w:tcPr>
            <w:tcW w:w="1594" w:type="dxa"/>
            <w:noWrap/>
            <w:hideMark/>
          </w:tcPr>
          <w:p w14:paraId="3E14F733" w14:textId="77777777" w:rsidR="00781EF5" w:rsidRPr="001E6E24" w:rsidRDefault="00781EF5" w:rsidP="000E11E8">
            <w:pPr>
              <w:ind w:firstLine="0"/>
              <w:jc w:val="left"/>
              <w:rPr>
                <w:rFonts w:cs="Times New Roman"/>
                <w:sz w:val="24"/>
                <w:szCs w:val="24"/>
              </w:rPr>
            </w:pPr>
            <w:r w:rsidRPr="001E6E24">
              <w:rPr>
                <w:rFonts w:cs="Times New Roman"/>
                <w:sz w:val="24"/>
                <w:szCs w:val="24"/>
              </w:rPr>
              <w:t>AI</w:t>
            </w:r>
          </w:p>
        </w:tc>
        <w:tc>
          <w:tcPr>
            <w:tcW w:w="3476" w:type="dxa"/>
            <w:noWrap/>
            <w:hideMark/>
          </w:tcPr>
          <w:p w14:paraId="455C2D4E" w14:textId="77777777" w:rsidR="00781EF5" w:rsidRPr="001E6E24" w:rsidRDefault="00781EF5" w:rsidP="000E11E8">
            <w:pPr>
              <w:ind w:firstLine="0"/>
              <w:jc w:val="left"/>
              <w:rPr>
                <w:rFonts w:cs="Times New Roman"/>
                <w:sz w:val="24"/>
                <w:szCs w:val="24"/>
              </w:rPr>
            </w:pPr>
            <w:r w:rsidRPr="001E6E24">
              <w:rPr>
                <w:rFonts w:cs="Times New Roman"/>
                <w:sz w:val="24"/>
                <w:szCs w:val="24"/>
              </w:rPr>
              <w:t>Генерация PR описаний</w:t>
            </w:r>
          </w:p>
        </w:tc>
        <w:tc>
          <w:tcPr>
            <w:tcW w:w="2126" w:type="dxa"/>
            <w:noWrap/>
            <w:hideMark/>
          </w:tcPr>
          <w:p w14:paraId="7C42D1A3" w14:textId="77777777" w:rsidR="00781EF5" w:rsidRPr="001E6E24" w:rsidRDefault="00781EF5" w:rsidP="000E11E8">
            <w:pPr>
              <w:ind w:firstLine="0"/>
              <w:jc w:val="right"/>
              <w:rPr>
                <w:rFonts w:cs="Times New Roman"/>
                <w:sz w:val="24"/>
                <w:szCs w:val="24"/>
              </w:rPr>
            </w:pPr>
            <w:r w:rsidRPr="001E6E24">
              <w:rPr>
                <w:rFonts w:cs="Times New Roman"/>
                <w:sz w:val="24"/>
                <w:szCs w:val="24"/>
              </w:rPr>
              <w:t>10/мес</w:t>
            </w:r>
          </w:p>
        </w:tc>
        <w:tc>
          <w:tcPr>
            <w:tcW w:w="2551" w:type="dxa"/>
            <w:noWrap/>
            <w:hideMark/>
          </w:tcPr>
          <w:p w14:paraId="2A716549" w14:textId="77777777" w:rsidR="00781EF5" w:rsidRPr="001E6E24" w:rsidRDefault="00781EF5" w:rsidP="000E11E8">
            <w:pPr>
              <w:ind w:firstLine="0"/>
              <w:jc w:val="right"/>
              <w:rPr>
                <w:rFonts w:cs="Times New Roman"/>
                <w:sz w:val="24"/>
                <w:szCs w:val="24"/>
              </w:rPr>
            </w:pPr>
            <w:r w:rsidRPr="001E6E24">
              <w:rPr>
                <w:rFonts w:cs="Times New Roman"/>
                <w:sz w:val="24"/>
                <w:szCs w:val="24"/>
              </w:rPr>
              <w:t>–</w:t>
            </w:r>
          </w:p>
        </w:tc>
      </w:tr>
      <w:tr w:rsidR="00781EF5" w:rsidRPr="001E6E24" w14:paraId="5EB3A317" w14:textId="77777777" w:rsidTr="000E11E8">
        <w:trPr>
          <w:trHeight w:val="288"/>
        </w:trPr>
        <w:tc>
          <w:tcPr>
            <w:tcW w:w="1594" w:type="dxa"/>
            <w:noWrap/>
            <w:hideMark/>
          </w:tcPr>
          <w:p w14:paraId="5B4C8408" w14:textId="77777777" w:rsidR="00781EF5" w:rsidRPr="001E6E24" w:rsidRDefault="00781EF5" w:rsidP="000E11E8">
            <w:pPr>
              <w:ind w:firstLine="0"/>
              <w:jc w:val="left"/>
              <w:rPr>
                <w:rFonts w:cs="Times New Roman"/>
                <w:sz w:val="24"/>
                <w:szCs w:val="24"/>
              </w:rPr>
            </w:pPr>
            <w:r w:rsidRPr="001E6E24">
              <w:rPr>
                <w:rFonts w:cs="Times New Roman"/>
                <w:sz w:val="24"/>
                <w:szCs w:val="24"/>
              </w:rPr>
              <w:t>AI</w:t>
            </w:r>
          </w:p>
        </w:tc>
        <w:tc>
          <w:tcPr>
            <w:tcW w:w="3476" w:type="dxa"/>
            <w:noWrap/>
            <w:hideMark/>
          </w:tcPr>
          <w:p w14:paraId="21720518" w14:textId="77777777" w:rsidR="00781EF5" w:rsidRPr="001E6E24" w:rsidRDefault="00781EF5" w:rsidP="000E11E8">
            <w:pPr>
              <w:ind w:firstLine="0"/>
              <w:jc w:val="left"/>
              <w:rPr>
                <w:rFonts w:cs="Times New Roman"/>
                <w:sz w:val="24"/>
                <w:szCs w:val="24"/>
              </w:rPr>
            </w:pPr>
            <w:r w:rsidRPr="001E6E24">
              <w:rPr>
                <w:rFonts w:cs="Times New Roman"/>
                <w:sz w:val="24"/>
                <w:szCs w:val="24"/>
              </w:rPr>
              <w:t>Навигация по коду</w:t>
            </w:r>
          </w:p>
        </w:tc>
        <w:tc>
          <w:tcPr>
            <w:tcW w:w="2126" w:type="dxa"/>
            <w:noWrap/>
            <w:hideMark/>
          </w:tcPr>
          <w:p w14:paraId="2E3A298F" w14:textId="77777777" w:rsidR="00781EF5" w:rsidRPr="001E6E24" w:rsidRDefault="00781EF5" w:rsidP="000E11E8">
            <w:pPr>
              <w:ind w:firstLine="0"/>
              <w:jc w:val="right"/>
              <w:rPr>
                <w:rFonts w:cs="Times New Roman"/>
                <w:sz w:val="24"/>
                <w:szCs w:val="24"/>
              </w:rPr>
            </w:pPr>
            <w:r w:rsidRPr="001E6E24">
              <w:rPr>
                <w:rFonts w:cs="Times New Roman"/>
                <w:sz w:val="24"/>
                <w:szCs w:val="24"/>
              </w:rPr>
              <w:t>20/мес</w:t>
            </w:r>
          </w:p>
        </w:tc>
        <w:tc>
          <w:tcPr>
            <w:tcW w:w="2551" w:type="dxa"/>
            <w:noWrap/>
            <w:hideMark/>
          </w:tcPr>
          <w:p w14:paraId="08592380" w14:textId="77777777" w:rsidR="00781EF5" w:rsidRPr="001E6E24" w:rsidRDefault="00781EF5" w:rsidP="000E11E8">
            <w:pPr>
              <w:ind w:firstLine="0"/>
              <w:jc w:val="right"/>
              <w:rPr>
                <w:rFonts w:cs="Times New Roman"/>
                <w:sz w:val="24"/>
                <w:szCs w:val="24"/>
              </w:rPr>
            </w:pPr>
            <w:r w:rsidRPr="001E6E24">
              <w:rPr>
                <w:rFonts w:cs="Times New Roman"/>
                <w:sz w:val="24"/>
                <w:szCs w:val="24"/>
              </w:rPr>
              <w:t>–</w:t>
            </w:r>
          </w:p>
        </w:tc>
      </w:tr>
      <w:tr w:rsidR="00781EF5" w:rsidRPr="001E6E24" w14:paraId="0FD454B2" w14:textId="77777777" w:rsidTr="000E11E8">
        <w:trPr>
          <w:trHeight w:val="288"/>
        </w:trPr>
        <w:tc>
          <w:tcPr>
            <w:tcW w:w="1594" w:type="dxa"/>
            <w:noWrap/>
            <w:hideMark/>
          </w:tcPr>
          <w:p w14:paraId="2C848F09" w14:textId="77777777" w:rsidR="00781EF5" w:rsidRPr="001E6E24" w:rsidRDefault="00781EF5" w:rsidP="000E11E8">
            <w:pPr>
              <w:ind w:firstLine="0"/>
              <w:jc w:val="left"/>
              <w:rPr>
                <w:rFonts w:cs="Times New Roman"/>
                <w:sz w:val="24"/>
                <w:szCs w:val="24"/>
              </w:rPr>
            </w:pPr>
            <w:r w:rsidRPr="001E6E24">
              <w:rPr>
                <w:rFonts w:cs="Times New Roman"/>
                <w:sz w:val="24"/>
                <w:szCs w:val="24"/>
              </w:rPr>
              <w:t>Безопасность</w:t>
            </w:r>
          </w:p>
        </w:tc>
        <w:tc>
          <w:tcPr>
            <w:tcW w:w="3476" w:type="dxa"/>
            <w:noWrap/>
            <w:hideMark/>
          </w:tcPr>
          <w:p w14:paraId="74701266" w14:textId="77777777" w:rsidR="00781EF5" w:rsidRPr="001E6E24" w:rsidRDefault="00781EF5" w:rsidP="000E11E8">
            <w:pPr>
              <w:ind w:firstLine="0"/>
              <w:jc w:val="left"/>
              <w:rPr>
                <w:rFonts w:cs="Times New Roman"/>
                <w:sz w:val="24"/>
                <w:szCs w:val="24"/>
              </w:rPr>
            </w:pPr>
            <w:r w:rsidRPr="001E6E24">
              <w:rPr>
                <w:rFonts w:cs="Times New Roman"/>
                <w:sz w:val="24"/>
                <w:szCs w:val="24"/>
              </w:rPr>
              <w:t>Security</w:t>
            </w:r>
          </w:p>
        </w:tc>
        <w:tc>
          <w:tcPr>
            <w:tcW w:w="2126" w:type="dxa"/>
            <w:noWrap/>
            <w:hideMark/>
          </w:tcPr>
          <w:p w14:paraId="0A7ED3DC" w14:textId="77777777" w:rsidR="00781EF5" w:rsidRPr="001E6E24" w:rsidRDefault="00781EF5" w:rsidP="000E11E8">
            <w:pPr>
              <w:ind w:firstLine="0"/>
              <w:jc w:val="right"/>
              <w:rPr>
                <w:rFonts w:cs="Times New Roman"/>
                <w:sz w:val="24"/>
                <w:szCs w:val="24"/>
              </w:rPr>
            </w:pPr>
            <w:r w:rsidRPr="001E6E24">
              <w:rPr>
                <w:rFonts w:cs="Times New Roman"/>
                <w:sz w:val="24"/>
                <w:szCs w:val="24"/>
              </w:rPr>
              <w:t>только доп. услуга</w:t>
            </w:r>
          </w:p>
        </w:tc>
        <w:tc>
          <w:tcPr>
            <w:tcW w:w="2551" w:type="dxa"/>
            <w:noWrap/>
            <w:hideMark/>
          </w:tcPr>
          <w:p w14:paraId="3E925BB0" w14:textId="77777777" w:rsidR="00781EF5" w:rsidRPr="001E6E24" w:rsidRDefault="00781EF5" w:rsidP="000E11E8">
            <w:pPr>
              <w:ind w:firstLine="0"/>
              <w:jc w:val="right"/>
              <w:rPr>
                <w:rFonts w:cs="Times New Roman"/>
                <w:sz w:val="24"/>
                <w:szCs w:val="24"/>
              </w:rPr>
            </w:pPr>
            <w:r w:rsidRPr="001E6E24">
              <w:rPr>
                <w:rFonts w:cs="Times New Roman"/>
                <w:sz w:val="24"/>
                <w:szCs w:val="24"/>
              </w:rPr>
              <w:t>только доп. услуга</w:t>
            </w:r>
          </w:p>
        </w:tc>
      </w:tr>
    </w:tbl>
    <w:p w14:paraId="5FC1D766" w14:textId="77777777" w:rsidR="00781EF5" w:rsidRPr="001E6E24" w:rsidRDefault="00781EF5" w:rsidP="00A128B2">
      <w:pPr>
        <w:rPr>
          <w:lang w:val="en-US"/>
        </w:rPr>
      </w:pPr>
    </w:p>
    <w:p w14:paraId="355F2DE0" w14:textId="5AC6BD23" w:rsidR="00781EF5" w:rsidRPr="00956BE2" w:rsidRDefault="00781EF5" w:rsidP="00956BE2">
      <w:pPr>
        <w:numPr>
          <w:ilvl w:val="0"/>
          <w:numId w:val="73"/>
        </w:numPr>
        <w:rPr>
          <w:highlight w:val="yellow"/>
        </w:rPr>
      </w:pPr>
      <w:r w:rsidRPr="00781EF5">
        <w:rPr>
          <w:highlight w:val="yellow"/>
          <w:lang w:val="en-US"/>
        </w:rPr>
        <w:t xml:space="preserve">N8n – </w:t>
      </w:r>
      <w:r w:rsidRPr="00781EF5">
        <w:rPr>
          <w:highlight w:val="yellow"/>
        </w:rPr>
        <w:t xml:space="preserve">ююю </w:t>
      </w:r>
    </w:p>
    <w:p w14:paraId="4906B670" w14:textId="6852E9AC" w:rsidR="00A128B2" w:rsidRDefault="00A128B2" w:rsidP="00A128B2">
      <w:r>
        <w:t xml:space="preserve">Услуги </w:t>
      </w:r>
      <w:r w:rsidRPr="00A128B2">
        <w:rPr>
          <w:highlight w:val="yellow"/>
        </w:rPr>
        <w:t>…</w:t>
      </w:r>
      <w:r w:rsidRPr="00A128B2">
        <w:t xml:space="preserve"> </w:t>
      </w:r>
      <w:r>
        <w:t>приведены</w:t>
      </w:r>
      <w:r w:rsidRPr="00A128B2">
        <w:t xml:space="preserve"> </w:t>
      </w:r>
      <w:r>
        <w:t>в</w:t>
      </w:r>
      <w:r w:rsidRPr="00A128B2">
        <w:t xml:space="preserve"> </w:t>
      </w:r>
      <w:r>
        <w:t>табл</w:t>
      </w:r>
      <w:r w:rsidRPr="00A128B2">
        <w:t xml:space="preserve">. </w:t>
      </w:r>
      <w:r>
        <w:t>4. (Источник: «</w:t>
      </w:r>
      <w:r w:rsidRPr="00A128B2">
        <w:rPr>
          <w:highlight w:val="yellow"/>
        </w:rPr>
        <w:t>…</w:t>
      </w:r>
      <w:r>
        <w:t>».)</w:t>
      </w:r>
    </w:p>
    <w:p w14:paraId="00178A79" w14:textId="7C429C32" w:rsidR="003111F7" w:rsidRPr="00EE6C30" w:rsidRDefault="003111F7" w:rsidP="003111F7">
      <w:pPr>
        <w:ind w:left="425" w:firstLine="0"/>
        <w:jc w:val="right"/>
      </w:pPr>
      <w:r>
        <w:t>Таблица</w:t>
      </w:r>
      <w:r w:rsidRPr="00EE6C30">
        <w:t xml:space="preserve"> 4</w:t>
      </w:r>
    </w:p>
    <w:p w14:paraId="2227E48E" w14:textId="39944459" w:rsidR="003111F7" w:rsidRPr="003111F7" w:rsidRDefault="003111F7" w:rsidP="00A128B2">
      <w:pPr>
        <w:ind w:firstLine="0"/>
        <w:jc w:val="center"/>
      </w:pPr>
      <w:r>
        <w:t>Тарифный</w:t>
      </w:r>
      <w:r w:rsidRPr="003111F7">
        <w:t xml:space="preserve"> </w:t>
      </w:r>
      <w:r>
        <w:t>план</w:t>
      </w:r>
      <w:r w:rsidRPr="003111F7">
        <w:t xml:space="preserve"> </w:t>
      </w:r>
      <w:r w:rsidRPr="00A128B2">
        <w:rPr>
          <w:highlight w:val="yellow"/>
        </w:rPr>
        <w:t>…</w:t>
      </w:r>
    </w:p>
    <w:tbl>
      <w:tblPr>
        <w:tblStyle w:val="ae"/>
        <w:tblW w:w="0" w:type="auto"/>
        <w:tblLook w:val="04A0" w:firstRow="1" w:lastRow="0" w:firstColumn="1" w:lastColumn="0" w:noHBand="0" w:noVBand="1"/>
      </w:tblPr>
      <w:tblGrid>
        <w:gridCol w:w="2407"/>
        <w:gridCol w:w="2407"/>
        <w:gridCol w:w="2407"/>
        <w:gridCol w:w="2407"/>
      </w:tblGrid>
      <w:tr w:rsidR="00A128B2" w14:paraId="7152078A" w14:textId="77777777" w:rsidTr="00A128B2">
        <w:tc>
          <w:tcPr>
            <w:tcW w:w="2407" w:type="dxa"/>
          </w:tcPr>
          <w:p w14:paraId="2F817A51" w14:textId="77777777" w:rsidR="00A128B2" w:rsidRDefault="00A128B2" w:rsidP="00781EF5">
            <w:pPr>
              <w:ind w:firstLine="0"/>
            </w:pPr>
          </w:p>
        </w:tc>
        <w:tc>
          <w:tcPr>
            <w:tcW w:w="2407" w:type="dxa"/>
          </w:tcPr>
          <w:p w14:paraId="153E550A" w14:textId="77777777" w:rsidR="00A128B2" w:rsidRDefault="00A128B2" w:rsidP="00781EF5">
            <w:pPr>
              <w:ind w:firstLine="0"/>
            </w:pPr>
          </w:p>
        </w:tc>
        <w:tc>
          <w:tcPr>
            <w:tcW w:w="2407" w:type="dxa"/>
          </w:tcPr>
          <w:p w14:paraId="13510B6C" w14:textId="77777777" w:rsidR="00A128B2" w:rsidRDefault="00A128B2" w:rsidP="00781EF5">
            <w:pPr>
              <w:ind w:firstLine="0"/>
            </w:pPr>
          </w:p>
        </w:tc>
        <w:tc>
          <w:tcPr>
            <w:tcW w:w="2407" w:type="dxa"/>
          </w:tcPr>
          <w:p w14:paraId="272FD6D9" w14:textId="77777777" w:rsidR="00A128B2" w:rsidRDefault="00A128B2" w:rsidP="00781EF5">
            <w:pPr>
              <w:ind w:firstLine="0"/>
            </w:pPr>
          </w:p>
        </w:tc>
      </w:tr>
      <w:tr w:rsidR="00A128B2" w14:paraId="69F78683" w14:textId="77777777" w:rsidTr="00A128B2">
        <w:tc>
          <w:tcPr>
            <w:tcW w:w="2407" w:type="dxa"/>
          </w:tcPr>
          <w:p w14:paraId="72F828A0" w14:textId="77777777" w:rsidR="00A128B2" w:rsidRDefault="00A128B2" w:rsidP="00781EF5">
            <w:pPr>
              <w:ind w:firstLine="0"/>
            </w:pPr>
          </w:p>
        </w:tc>
        <w:tc>
          <w:tcPr>
            <w:tcW w:w="2407" w:type="dxa"/>
          </w:tcPr>
          <w:p w14:paraId="353B66C1" w14:textId="77777777" w:rsidR="00A128B2" w:rsidRDefault="00A128B2" w:rsidP="00781EF5">
            <w:pPr>
              <w:ind w:firstLine="0"/>
            </w:pPr>
          </w:p>
        </w:tc>
        <w:tc>
          <w:tcPr>
            <w:tcW w:w="2407" w:type="dxa"/>
          </w:tcPr>
          <w:p w14:paraId="42E1D1DB" w14:textId="77777777" w:rsidR="00A128B2" w:rsidRDefault="00A128B2" w:rsidP="00781EF5">
            <w:pPr>
              <w:ind w:firstLine="0"/>
            </w:pPr>
          </w:p>
        </w:tc>
        <w:tc>
          <w:tcPr>
            <w:tcW w:w="2407" w:type="dxa"/>
          </w:tcPr>
          <w:p w14:paraId="6C3C8CEE" w14:textId="77777777" w:rsidR="00A128B2" w:rsidRDefault="00A128B2" w:rsidP="00781EF5">
            <w:pPr>
              <w:ind w:firstLine="0"/>
            </w:pPr>
          </w:p>
        </w:tc>
      </w:tr>
      <w:tr w:rsidR="00A128B2" w14:paraId="65C8C9F1" w14:textId="77777777" w:rsidTr="00A128B2">
        <w:tc>
          <w:tcPr>
            <w:tcW w:w="2407" w:type="dxa"/>
          </w:tcPr>
          <w:p w14:paraId="57F039C3" w14:textId="77777777" w:rsidR="00A128B2" w:rsidRDefault="00A128B2" w:rsidP="00781EF5">
            <w:pPr>
              <w:ind w:firstLine="0"/>
            </w:pPr>
          </w:p>
        </w:tc>
        <w:tc>
          <w:tcPr>
            <w:tcW w:w="2407" w:type="dxa"/>
          </w:tcPr>
          <w:p w14:paraId="35E4D671" w14:textId="77777777" w:rsidR="00A128B2" w:rsidRDefault="00A128B2" w:rsidP="00781EF5">
            <w:pPr>
              <w:ind w:firstLine="0"/>
            </w:pPr>
          </w:p>
        </w:tc>
        <w:tc>
          <w:tcPr>
            <w:tcW w:w="2407" w:type="dxa"/>
          </w:tcPr>
          <w:p w14:paraId="27037668" w14:textId="77777777" w:rsidR="00A128B2" w:rsidRDefault="00A128B2" w:rsidP="00781EF5">
            <w:pPr>
              <w:ind w:firstLine="0"/>
            </w:pPr>
          </w:p>
        </w:tc>
        <w:tc>
          <w:tcPr>
            <w:tcW w:w="2407" w:type="dxa"/>
          </w:tcPr>
          <w:p w14:paraId="4AE246F4" w14:textId="77777777" w:rsidR="00A128B2" w:rsidRDefault="00A128B2" w:rsidP="00781EF5">
            <w:pPr>
              <w:ind w:firstLine="0"/>
            </w:pPr>
          </w:p>
        </w:tc>
      </w:tr>
    </w:tbl>
    <w:p w14:paraId="73758FB8" w14:textId="77777777" w:rsidR="003111F7" w:rsidRDefault="003111F7" w:rsidP="00781EF5"/>
    <w:p w14:paraId="5284F431" w14:textId="5D464F25" w:rsidR="00A128B2" w:rsidRDefault="00A128B2" w:rsidP="00A128B2">
      <w:pPr>
        <w:numPr>
          <w:ilvl w:val="0"/>
          <w:numId w:val="73"/>
        </w:numPr>
      </w:pPr>
      <w:r>
        <w:t xml:space="preserve">Множество открытых репозиториев на просторах Интернета с лицензией </w:t>
      </w:r>
      <w:r>
        <w:rPr>
          <w:lang w:val="en-US"/>
        </w:rPr>
        <w:t>MIT</w:t>
      </w:r>
      <w:r w:rsidRPr="0096631C">
        <w:t>.</w:t>
      </w:r>
      <w:r>
        <w:t xml:space="preserve"> Включают как отдельную реализацию технологий агрегирования знаний</w:t>
      </w:r>
      <w:r w:rsidRPr="001D3143">
        <w:t xml:space="preserve">, </w:t>
      </w:r>
      <w:r>
        <w:t xml:space="preserve">так и использование отрытых библиотек по протоколу </w:t>
      </w:r>
      <w:r w:rsidR="00956BE2" w:rsidRPr="00956BE2">
        <w:t>Model Context Protocol (</w:t>
      </w:r>
      <w:r w:rsidR="00956BE2">
        <w:rPr>
          <w:lang w:val="en-US"/>
        </w:rPr>
        <w:t>MCP</w:t>
      </w:r>
      <w:r w:rsidR="00956BE2" w:rsidRPr="00956BE2">
        <w:t>)</w:t>
      </w:r>
      <w:r w:rsidRPr="00FA4E24">
        <w:t xml:space="preserve">. </w:t>
      </w:r>
      <w:r>
        <w:t>Необходимо самостоятельно реализовывать некоторые модули для интеграции.</w:t>
      </w:r>
    </w:p>
    <w:p w14:paraId="47029119" w14:textId="07E3E467" w:rsidR="003111F7" w:rsidRDefault="003111F7" w:rsidP="003111F7">
      <w:r>
        <w:t xml:space="preserve">Найденные аналоги имеют либо ограниченное </w:t>
      </w:r>
      <w:r w:rsidRPr="002E7553">
        <w:t>масштабирование (открытые репозитории</w:t>
      </w:r>
      <w:r>
        <w:t xml:space="preserve">, </w:t>
      </w:r>
      <w:r w:rsidRPr="00FA3400">
        <w:t>SourceCraft Code Assistant</w:t>
      </w:r>
      <w:r>
        <w:t xml:space="preserve"> сильно привязан к инфраструктуре Яндекса</w:t>
      </w:r>
      <w:r w:rsidRPr="002E7553">
        <w:t>), либо предлагают</w:t>
      </w:r>
      <w:r>
        <w:t xml:space="preserve"> высокие тарифные планы (</w:t>
      </w:r>
      <w:r w:rsidRPr="000E0098">
        <w:t>ПРИИСК</w:t>
      </w:r>
      <w:r>
        <w:t>), либо недоступны для приобретения на территории Российской Федерации (</w:t>
      </w:r>
      <w:r w:rsidRPr="00FA3400">
        <w:t>Gemini Code Assist</w:t>
      </w:r>
      <w:r>
        <w:t>), либо открытые решения публикуются под лицензией, запрещающей коммерческое использование</w:t>
      </w:r>
      <w:r w:rsidR="00956BE2" w:rsidRPr="00956BE2">
        <w:t xml:space="preserve"> + </w:t>
      </w:r>
      <w:r w:rsidR="00956BE2" w:rsidRPr="00781EF5">
        <w:rPr>
          <w:highlight w:val="yellow"/>
          <w:lang w:val="en-US"/>
        </w:rPr>
        <w:t>N</w:t>
      </w:r>
      <w:r w:rsidR="00956BE2" w:rsidRPr="00956BE2">
        <w:rPr>
          <w:highlight w:val="yellow"/>
        </w:rPr>
        <w:t>8</w:t>
      </w:r>
      <w:r w:rsidR="00956BE2" w:rsidRPr="00781EF5">
        <w:rPr>
          <w:highlight w:val="yellow"/>
          <w:lang w:val="en-US"/>
        </w:rPr>
        <w:t>n</w:t>
      </w:r>
      <w:r>
        <w:t>. Сравнение аналогов</w:t>
      </w:r>
      <w:r w:rsidR="00A128B2">
        <w:t xml:space="preserve"> разрабатываемой системы предоставлено в табл. 5.</w:t>
      </w:r>
    </w:p>
    <w:p w14:paraId="0FDBA929" w14:textId="7F12DC35" w:rsidR="003111F7" w:rsidRPr="003111F7" w:rsidRDefault="003111F7" w:rsidP="003111F7">
      <w:pPr>
        <w:ind w:left="425" w:firstLine="0"/>
        <w:jc w:val="right"/>
      </w:pPr>
      <w:r>
        <w:t>Таблица</w:t>
      </w:r>
      <w:r w:rsidRPr="003111F7">
        <w:t xml:space="preserve"> </w:t>
      </w:r>
      <w:r>
        <w:t>5</w:t>
      </w:r>
    </w:p>
    <w:p w14:paraId="1EDB373D" w14:textId="1B511530" w:rsidR="00781EF5" w:rsidRDefault="00781EF5" w:rsidP="00A128B2">
      <w:pPr>
        <w:ind w:firstLine="0"/>
        <w:jc w:val="center"/>
      </w:pPr>
      <w:r w:rsidRPr="00A128B2">
        <w:t>Таблица сравнения</w:t>
      </w:r>
      <w:r w:rsidR="00A128B2" w:rsidRPr="00A128B2">
        <w:t xml:space="preserve"> аналогов</w:t>
      </w:r>
    </w:p>
    <w:tbl>
      <w:tblPr>
        <w:tblStyle w:val="ae"/>
        <w:tblW w:w="0" w:type="auto"/>
        <w:tblLook w:val="04A0" w:firstRow="1" w:lastRow="0" w:firstColumn="1" w:lastColumn="0" w:noHBand="0" w:noVBand="1"/>
      </w:tblPr>
      <w:tblGrid>
        <w:gridCol w:w="2407"/>
        <w:gridCol w:w="2407"/>
        <w:gridCol w:w="2407"/>
        <w:gridCol w:w="2407"/>
      </w:tblGrid>
      <w:tr w:rsidR="00A128B2" w14:paraId="6E05B01E" w14:textId="77777777" w:rsidTr="00A128B2">
        <w:tc>
          <w:tcPr>
            <w:tcW w:w="2407" w:type="dxa"/>
          </w:tcPr>
          <w:p w14:paraId="2AAE37D0" w14:textId="77777777" w:rsidR="00A128B2" w:rsidRDefault="00A128B2" w:rsidP="00781EF5">
            <w:pPr>
              <w:ind w:firstLine="0"/>
            </w:pPr>
          </w:p>
        </w:tc>
        <w:tc>
          <w:tcPr>
            <w:tcW w:w="2407" w:type="dxa"/>
          </w:tcPr>
          <w:p w14:paraId="789FE0DB" w14:textId="77777777" w:rsidR="00A128B2" w:rsidRDefault="00A128B2" w:rsidP="00781EF5">
            <w:pPr>
              <w:ind w:firstLine="0"/>
            </w:pPr>
          </w:p>
        </w:tc>
        <w:tc>
          <w:tcPr>
            <w:tcW w:w="2407" w:type="dxa"/>
          </w:tcPr>
          <w:p w14:paraId="2882178A" w14:textId="77777777" w:rsidR="00A128B2" w:rsidRDefault="00A128B2" w:rsidP="00781EF5">
            <w:pPr>
              <w:ind w:firstLine="0"/>
            </w:pPr>
          </w:p>
        </w:tc>
        <w:tc>
          <w:tcPr>
            <w:tcW w:w="2407" w:type="dxa"/>
          </w:tcPr>
          <w:p w14:paraId="21CDC4DA" w14:textId="77777777" w:rsidR="00A128B2" w:rsidRDefault="00A128B2" w:rsidP="00781EF5">
            <w:pPr>
              <w:ind w:firstLine="0"/>
            </w:pPr>
          </w:p>
        </w:tc>
      </w:tr>
      <w:tr w:rsidR="00A128B2" w14:paraId="43B27E90" w14:textId="77777777" w:rsidTr="00A128B2">
        <w:tc>
          <w:tcPr>
            <w:tcW w:w="2407" w:type="dxa"/>
          </w:tcPr>
          <w:p w14:paraId="6B424F54" w14:textId="77777777" w:rsidR="00A128B2" w:rsidRDefault="00A128B2" w:rsidP="00781EF5">
            <w:pPr>
              <w:ind w:firstLine="0"/>
            </w:pPr>
          </w:p>
        </w:tc>
        <w:tc>
          <w:tcPr>
            <w:tcW w:w="2407" w:type="dxa"/>
          </w:tcPr>
          <w:p w14:paraId="69EA4106" w14:textId="77777777" w:rsidR="00A128B2" w:rsidRDefault="00A128B2" w:rsidP="00781EF5">
            <w:pPr>
              <w:ind w:firstLine="0"/>
            </w:pPr>
          </w:p>
        </w:tc>
        <w:tc>
          <w:tcPr>
            <w:tcW w:w="2407" w:type="dxa"/>
          </w:tcPr>
          <w:p w14:paraId="5ACD7897" w14:textId="77777777" w:rsidR="00A128B2" w:rsidRDefault="00A128B2" w:rsidP="00781EF5">
            <w:pPr>
              <w:ind w:firstLine="0"/>
            </w:pPr>
          </w:p>
        </w:tc>
        <w:tc>
          <w:tcPr>
            <w:tcW w:w="2407" w:type="dxa"/>
          </w:tcPr>
          <w:p w14:paraId="17982AE6" w14:textId="77777777" w:rsidR="00A128B2" w:rsidRDefault="00A128B2" w:rsidP="00781EF5">
            <w:pPr>
              <w:ind w:firstLine="0"/>
            </w:pPr>
          </w:p>
        </w:tc>
      </w:tr>
    </w:tbl>
    <w:p w14:paraId="4E9A1C24" w14:textId="77777777" w:rsidR="00781EF5" w:rsidRDefault="00781EF5" w:rsidP="00781EF5"/>
    <w:p w14:paraId="38318DD5" w14:textId="77777777" w:rsidR="00781EF5" w:rsidRDefault="00781EF5" w:rsidP="00781EF5">
      <w:r>
        <w:t xml:space="preserve">Также многие </w:t>
      </w:r>
      <w:r>
        <w:rPr>
          <w:lang w:val="en-US"/>
        </w:rPr>
        <w:t>LLM</w:t>
      </w:r>
      <w:r w:rsidRPr="00FA3400">
        <w:t>-</w:t>
      </w:r>
      <w:r>
        <w:t xml:space="preserve">агенты уже имеют контекстное окно в несколько миллионов токенов, достаточное для решения бизнес-задач без дополнительных технологий хранения и агрегирования контекста. Из недостатков – более долгая генерация ответа, ручное управление процессами, пока что высокая стоимость и исключительно облачные вычисления, что не соответствует политикам информационной безопасности и производственной тайны </w:t>
      </w:r>
      <w:r w:rsidRPr="001F7222">
        <w:t>П</w:t>
      </w:r>
      <w:r>
        <w:t>АО</w:t>
      </w:r>
      <w:r w:rsidRPr="001F7222">
        <w:t xml:space="preserve"> «ФосАгро»</w:t>
      </w:r>
      <w:r>
        <w:t>.</w:t>
      </w:r>
    </w:p>
    <w:p w14:paraId="601B075C" w14:textId="77777777" w:rsidR="00781EF5" w:rsidRDefault="00781EF5" w:rsidP="00781EF5">
      <w:r w:rsidRPr="001547DE">
        <w:t xml:space="preserve">Таким образом, разработка программного обеспечения </w:t>
      </w:r>
      <w:r>
        <w:t>«Интеллектуальный VR-тренажёр операторов аппаратов химических производств: система обработки и генерации сценариев»</w:t>
      </w:r>
      <w:r w:rsidRPr="001547DE">
        <w:t xml:space="preserve"> будет актуальной и востребованной </w:t>
      </w:r>
      <w:r>
        <w:t xml:space="preserve">в </w:t>
      </w:r>
      <w:r w:rsidRPr="001547DE">
        <w:t>отдел</w:t>
      </w:r>
      <w:r>
        <w:t>е</w:t>
      </w:r>
      <w:r w:rsidRPr="001547DE">
        <w:t xml:space="preserve"> 3D-визуализации и аддитивных технологий АО «НИУИФ».</w:t>
      </w:r>
    </w:p>
    <w:p w14:paraId="36444580" w14:textId="0DADC315" w:rsidR="00517B6C" w:rsidRDefault="00517B6C">
      <w:pPr>
        <w:jc w:val="left"/>
      </w:pPr>
      <w:r>
        <w:br w:type="page"/>
      </w:r>
    </w:p>
    <w:p w14:paraId="742B06FB" w14:textId="77777777" w:rsidR="0037377B" w:rsidRDefault="0037377B" w:rsidP="00EA506D">
      <w:pPr>
        <w:pStyle w:val="2"/>
      </w:pPr>
      <w:bookmarkStart w:id="11" w:name="_Toc227660136"/>
      <w:bookmarkEnd w:id="10"/>
      <w:r w:rsidRPr="0037377B">
        <w:lastRenderedPageBreak/>
        <w:t>Выбор технологии, среды и языка программирования</w:t>
      </w:r>
      <w:bookmarkEnd w:id="11"/>
    </w:p>
    <w:p w14:paraId="07F2C983" w14:textId="3F20443C" w:rsidR="00EC64E3" w:rsidRDefault="00EC64E3" w:rsidP="00EC64E3">
      <w:bookmarkStart w:id="12" w:name="_Hlk227526990"/>
      <w:r w:rsidRPr="001636BF">
        <w:t xml:space="preserve">Информационная система (ИС) — система, предназначенная для хранения, поиска и обработки информации, и соответствующие организационные ресурсы (человеческие, технические, финансовые и так далее), которые обеспечивают и распространяют информацию </w:t>
      </w:r>
      <w:r>
        <w:t>[</w:t>
      </w:r>
      <w:r w:rsidR="0089236F" w:rsidRPr="0089236F">
        <w:t>ГОСТ33707</w:t>
      </w:r>
      <w:r w:rsidRPr="001636BF">
        <w:t>].</w:t>
      </w:r>
      <w:r>
        <w:t xml:space="preserve"> Она является </w:t>
      </w:r>
      <w:r w:rsidRPr="00DF2DEE">
        <w:t>комплекс</w:t>
      </w:r>
      <w:r>
        <w:t>ом</w:t>
      </w:r>
      <w:r w:rsidRPr="00DF2DEE">
        <w:t xml:space="preserve">, который включает в себя </w:t>
      </w:r>
      <w:r>
        <w:t>программное обеспечение (ПО)</w:t>
      </w:r>
      <w:r w:rsidRPr="00DF2DEE">
        <w:t>, серверное железо, базы данных</w:t>
      </w:r>
      <w:r>
        <w:t xml:space="preserve"> (БД)</w:t>
      </w:r>
      <w:r w:rsidRPr="00DF2DEE">
        <w:t>, каналы связи и, самое главное, людей и регламенты (бизнес-процессы).</w:t>
      </w:r>
    </w:p>
    <w:p w14:paraId="2086AE72" w14:textId="2BBFB8AC" w:rsidR="00B108A1" w:rsidRDefault="00EC64E3" w:rsidP="00B108A1">
      <w:r>
        <w:t>Перед выбором средств проектирования и реализации ПО необходимо выбрать модель жизненного цикла ИС.</w:t>
      </w:r>
    </w:p>
    <w:p w14:paraId="5F3E2576" w14:textId="1C18CA22" w:rsidR="00B108A1" w:rsidRDefault="00B108A1" w:rsidP="00B108A1">
      <w:r w:rsidRPr="00B108A1">
        <w:t>Жизненный цикл программного обеспечения (ЖЦПО) – непрерывный процесс, начинающийся c момента появления идеи создания некоторого ПО и заканчивающийся в момент его полного изъятия фирмой-разработчиком или фирмой, выполнявшей сопровождение [</w:t>
      </w:r>
      <w:r>
        <w:t>иванова</w:t>
      </w:r>
      <w:r w:rsidRPr="00B108A1">
        <w:t>, с.19].</w:t>
      </w:r>
    </w:p>
    <w:p w14:paraId="1EF0AF50" w14:textId="26A41635" w:rsidR="00907434" w:rsidRDefault="00907434" w:rsidP="00907434">
      <w:r w:rsidRPr="00B108A1">
        <w:t>Состав процессов жизненного цикла регламентируется международным стандартом ISO/IEC/IEEE 12207:2017 «Systems and software engineering — Software life cycle processes» («Системная и программная инженерия. Процессы жизненного цикла систем»); в России: ГОСТ Р ИСО/МЭК/ИИЭЭ 12207-2024.</w:t>
      </w:r>
    </w:p>
    <w:p w14:paraId="18908802" w14:textId="11B8021C" w:rsidR="00B108A1" w:rsidRDefault="00B108A1" w:rsidP="00907434">
      <w:r w:rsidRPr="00B108A1">
        <w:t xml:space="preserve">Модель жизненного цикла </w:t>
      </w:r>
      <w:r w:rsidR="00907434">
        <w:t>ИС</w:t>
      </w:r>
      <w:r w:rsidRPr="00B108A1">
        <w:t xml:space="preserve"> – это структура процессов и действий, связанных с</w:t>
      </w:r>
      <w:r w:rsidR="00907434">
        <w:t xml:space="preserve"> ЖЦ</w:t>
      </w:r>
      <w:r w:rsidRPr="00B108A1">
        <w:t xml:space="preserve">, организуемых в стадии, которые также служат в качестве общей ссылки для установления связей и взаимопонимания сторон </w:t>
      </w:r>
      <w:r w:rsidR="00907434" w:rsidRPr="00907434">
        <w:t>[</w:t>
      </w:r>
      <w:r w:rsidR="00907434">
        <w:t>жцпо</w:t>
      </w:r>
      <w:r w:rsidRPr="00B108A1">
        <w:t>, с.16].</w:t>
      </w:r>
    </w:p>
    <w:p w14:paraId="135C1F55" w14:textId="6AC3964F" w:rsidR="00EC64E3" w:rsidRDefault="00EC64E3" w:rsidP="00EC64E3">
      <w:r>
        <w:t>Б</w:t>
      </w:r>
      <w:r w:rsidRPr="007B765D">
        <w:t>ыл</w:t>
      </w:r>
      <w:r>
        <w:t>а</w:t>
      </w:r>
      <w:r w:rsidRPr="007B765D">
        <w:t xml:space="preserve"> выбран</w:t>
      </w:r>
      <w:r>
        <w:t>а</w:t>
      </w:r>
      <w:r w:rsidRPr="007B765D">
        <w:t xml:space="preserve"> DevSecOps</w:t>
      </w:r>
      <w:r>
        <w:t>-модель.</w:t>
      </w:r>
      <w:bookmarkStart w:id="13" w:name="_Hlk227527021"/>
      <w:bookmarkEnd w:id="12"/>
      <w:r w:rsidR="00907434">
        <w:t xml:space="preserve"> </w:t>
      </w:r>
      <w:r>
        <w:t xml:space="preserve">DevOps (Development Operation) — методология активного взаимодействия специалистов по разработке со специалистами по обслуживанию и взаимная интеграция их рабочих процессов друг в друга для обеспечения непрерывного качества продукта (непрерывного жизненного цикла ИС). Ввёл термин Патрик Дебуа в </w:t>
      </w:r>
      <w:r w:rsidRPr="00A8766A">
        <w:t xml:space="preserve">2009 году </w:t>
      </w:r>
      <w:r w:rsidR="006D5CB1">
        <w:t>[девопс]</w:t>
      </w:r>
      <w:r w:rsidRPr="00A8766A">
        <w:t>.</w:t>
      </w:r>
    </w:p>
    <w:p w14:paraId="502AB4ED" w14:textId="52400942" w:rsidR="00EC64E3" w:rsidRDefault="00EC64E3" w:rsidP="00EC64E3">
      <w:r>
        <w:t xml:space="preserve">Основная цель — ускорить выпуск продуктов, автоматизировать процессы развёртывания и интеграции и улучшить взаимодействие команд </w:t>
      </w:r>
      <w:r w:rsidR="006D5CB1">
        <w:t>[девопс]</w:t>
      </w:r>
      <w:r w:rsidRPr="00A8766A">
        <w:t>.</w:t>
      </w:r>
    </w:p>
    <w:p w14:paraId="116BD905" w14:textId="0DFF7B90" w:rsidR="00EC64E3" w:rsidRDefault="00EC64E3" w:rsidP="00EC64E3">
      <w:r>
        <w:t xml:space="preserve">DevSecOps – развитие концепции DevOps, где помимо автоматизации затрагиваются вопросы обеспечения качества и надёжности кода (Security) </w:t>
      </w:r>
      <w:r w:rsidR="006D5CB1">
        <w:t>[девопс]</w:t>
      </w:r>
      <w:r>
        <w:t xml:space="preserve"> (рис. </w:t>
      </w:r>
      <w:r w:rsidRPr="00002342">
        <w:rPr>
          <w:highlight w:val="yellow"/>
        </w:rPr>
        <w:t>…</w:t>
      </w:r>
      <w:r>
        <w:t>).</w:t>
      </w:r>
    </w:p>
    <w:p w14:paraId="71713E06" w14:textId="77777777" w:rsidR="00EC64E3" w:rsidRDefault="00EC64E3" w:rsidP="00EC64E3">
      <w:pPr>
        <w:keepNext/>
        <w:ind w:firstLine="0"/>
        <w:jc w:val="center"/>
      </w:pPr>
      <w:r>
        <w:rPr>
          <w:noProof/>
        </w:rPr>
        <w:lastRenderedPageBreak/>
        <w:drawing>
          <wp:inline distT="0" distB="0" distL="0" distR="0" wp14:anchorId="6D6C03D0" wp14:editId="28471E0B">
            <wp:extent cx="3754147" cy="1943100"/>
            <wp:effectExtent l="0" t="0" r="0" b="0"/>
            <wp:docPr id="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rotWithShape="1">
                    <a:blip r:embed="rId10">
                      <a:extLst>
                        <a:ext uri="{28A0092B-C50C-407E-A947-70E740481C1C}">
                          <a14:useLocalDpi xmlns:a14="http://schemas.microsoft.com/office/drawing/2010/main" val="0"/>
                        </a:ext>
                      </a:extLst>
                    </a:blip>
                    <a:srcRect l="2116" t="5312" r="48330" b="10520"/>
                    <a:stretch/>
                  </pic:blipFill>
                  <pic:spPr bwMode="auto">
                    <a:xfrm>
                      <a:off x="0" y="0"/>
                      <a:ext cx="3763285" cy="1947830"/>
                    </a:xfrm>
                    <a:prstGeom prst="rect">
                      <a:avLst/>
                    </a:prstGeom>
                    <a:noFill/>
                    <a:ln>
                      <a:noFill/>
                    </a:ln>
                    <a:extLst>
                      <a:ext uri="{53640926-AAD7-44D8-BBD7-CCE9431645EC}">
                        <a14:shadowObscured xmlns:a14="http://schemas.microsoft.com/office/drawing/2010/main"/>
                      </a:ext>
                    </a:extLst>
                  </pic:spPr>
                </pic:pic>
              </a:graphicData>
            </a:graphic>
          </wp:inline>
        </w:drawing>
      </w:r>
    </w:p>
    <w:p w14:paraId="206568A3" w14:textId="2482A10B" w:rsidR="00EC64E3" w:rsidRPr="009130D9" w:rsidRDefault="00EC64E3" w:rsidP="00EC64E3">
      <w:pPr>
        <w:pStyle w:val="af5"/>
      </w:pPr>
      <w:r>
        <w:t xml:space="preserve">Рис. </w:t>
      </w:r>
      <w:r>
        <w:fldChar w:fldCharType="begin"/>
      </w:r>
      <w:r>
        <w:instrText xml:space="preserve"> SEQ Рис. \* ARABIC </w:instrText>
      </w:r>
      <w:r>
        <w:fldChar w:fldCharType="separate"/>
      </w:r>
      <w:r w:rsidR="000234B0">
        <w:rPr>
          <w:noProof/>
        </w:rPr>
        <w:t>1</w:t>
      </w:r>
      <w:r>
        <w:fldChar w:fldCharType="end"/>
      </w:r>
      <w:r w:rsidRPr="00184033">
        <w:t>.</w:t>
      </w:r>
      <w:r>
        <w:t xml:space="preserve"> Пример </w:t>
      </w:r>
      <w:r w:rsidRPr="009130D9">
        <w:t>DevSecOps-модели</w:t>
      </w:r>
    </w:p>
    <w:p w14:paraId="157FD07F" w14:textId="0803C2FD" w:rsidR="00515599" w:rsidRDefault="00515599" w:rsidP="00082252"/>
    <w:p w14:paraId="58DE6C30" w14:textId="1E953002" w:rsidR="00EC64E3" w:rsidRDefault="00EC64E3" w:rsidP="00EC64E3">
      <w:r>
        <w:t>Методология DevOps в</w:t>
      </w:r>
      <w:r w:rsidRPr="00C27100">
        <w:t xml:space="preserve">ключает в себя </w:t>
      </w:r>
      <w:r>
        <w:t>[</w:t>
      </w:r>
      <w:r w:rsidR="006D5CB1" w:rsidRPr="006D5CB1">
        <w:t>девсекопс</w:t>
      </w:r>
      <w:r>
        <w:t>]</w:t>
      </w:r>
      <w:r w:rsidRPr="00C27100">
        <w:t>:</w:t>
      </w:r>
    </w:p>
    <w:p w14:paraId="67E96279" w14:textId="1946B8C3" w:rsidR="00EC64E3" w:rsidRDefault="00EC64E3" w:rsidP="00EC64E3">
      <w:pPr>
        <w:numPr>
          <w:ilvl w:val="0"/>
          <w:numId w:val="69"/>
        </w:numPr>
      </w:pPr>
      <w:r>
        <w:t>непрерывную интеграцию (CI – Continuous Integration), в которой происходит кодирование, при котором в код вносятся небольшие изменения с частыми фиксациями, сборка, интеграция и тестирование</w:t>
      </w:r>
      <w:r w:rsidR="00AC0A3C">
        <w:t>;</w:t>
      </w:r>
    </w:p>
    <w:p w14:paraId="7F73B184" w14:textId="01EC1BB2" w:rsidR="00EC64E3" w:rsidRDefault="00EC64E3" w:rsidP="00EC64E3">
      <w:pPr>
        <w:numPr>
          <w:ilvl w:val="0"/>
          <w:numId w:val="69"/>
        </w:numPr>
      </w:pPr>
      <w:r>
        <w:t>непрерывную поставку (CD – Continuous Delivery), которая включает в себя непрерывную интеграцию, но в основном фокусируется на выпусках продукта</w:t>
      </w:r>
      <w:r w:rsidR="00AC0A3C">
        <w:t>;</w:t>
      </w:r>
    </w:p>
    <w:p w14:paraId="146E14EF" w14:textId="5E0F4E20" w:rsidR="00EC64E3" w:rsidRDefault="00EC64E3" w:rsidP="00EC64E3">
      <w:pPr>
        <w:numPr>
          <w:ilvl w:val="0"/>
          <w:numId w:val="69"/>
        </w:numPr>
      </w:pPr>
      <w:r>
        <w:t>непрерывное развёртывание (CD – Continuous Deployment), которое направлено на автоматизацию выпусков проектов</w:t>
      </w:r>
      <w:r w:rsidR="00AC0A3C">
        <w:t>.</w:t>
      </w:r>
    </w:p>
    <w:p w14:paraId="3404620D" w14:textId="3626A1C4" w:rsidR="00EC64E3" w:rsidRDefault="00EC64E3" w:rsidP="00EC64E3">
      <w:bookmarkStart w:id="14" w:name="_Hlk227527037"/>
      <w:bookmarkEnd w:id="13"/>
      <w:r>
        <w:t>Перед проектировани</w:t>
      </w:r>
      <w:r w:rsidR="00907434">
        <w:t>ем</w:t>
      </w:r>
      <w:r>
        <w:t xml:space="preserve"> ИС необходимо определить подход к разработке ПО.</w:t>
      </w:r>
    </w:p>
    <w:p w14:paraId="27326C8F" w14:textId="7869B2C1" w:rsidR="00EC64E3" w:rsidRDefault="00EC64E3" w:rsidP="00EC64E3">
      <w:r>
        <w:t>Наиболее современный подход к разработке ПО – объектно-ориентированный. Здесь в качестве основного строительного блока выступает объект или класс. В самом общем смысле объект – это сущность, обычно извлекаемая из словаря предметной области или решения</w:t>
      </w:r>
      <w:r w:rsidR="008C1B8D">
        <w:t xml:space="preserve">. </w:t>
      </w:r>
      <w:r>
        <w:t xml:space="preserve">Каждый объект обладает идентичностью (его можно отличить от прочих объектов), состоянием (обычно с объектом связаны некоторые данные) и поведением (с ним можно что-то делать или он сам это может с другими) </w:t>
      </w:r>
      <w:r w:rsidRPr="00556EBF">
        <w:t>[</w:t>
      </w:r>
      <w:r w:rsidR="003420AA" w:rsidRPr="003420AA">
        <w:t>ЯзыкUML</w:t>
      </w:r>
      <w:r w:rsidRPr="00556EBF">
        <w:t xml:space="preserve">, </w:t>
      </w:r>
      <w:r>
        <w:t>с.26</w:t>
      </w:r>
      <w:r w:rsidRPr="00556EBF">
        <w:t>]</w:t>
      </w:r>
      <w:r>
        <w:t>.</w:t>
      </w:r>
    </w:p>
    <w:p w14:paraId="547B69A3" w14:textId="5E80FF84" w:rsidR="00EC64E3" w:rsidRPr="00B7727A" w:rsidRDefault="00EC64E3" w:rsidP="00EC64E3">
      <w:bookmarkStart w:id="15" w:name="_Hlk227527056"/>
      <w:bookmarkEnd w:id="14"/>
      <w:r>
        <w:t>Для реализации объектного подхода</w:t>
      </w:r>
      <w:r w:rsidRPr="00296B68">
        <w:t xml:space="preserve"> </w:t>
      </w:r>
      <w:r>
        <w:t xml:space="preserve">обычно используют </w:t>
      </w:r>
      <w:r>
        <w:rPr>
          <w:lang w:val="en-US"/>
        </w:rPr>
        <w:t>UML</w:t>
      </w:r>
      <w:r w:rsidRPr="00296B68">
        <w:t>.</w:t>
      </w:r>
    </w:p>
    <w:p w14:paraId="1D907B31" w14:textId="031CFBE2" w:rsidR="00EC64E3" w:rsidRDefault="00EC64E3" w:rsidP="00EC64E3">
      <w:r w:rsidRPr="00556EBF">
        <w:rPr>
          <w:lang w:val="en-US"/>
        </w:rPr>
        <w:t>UML</w:t>
      </w:r>
      <w:r w:rsidRPr="00556EBF">
        <w:t xml:space="preserve"> (Unified Modeling Language - унифицированный язык моделирования) – это стандартный язык описания разработки программных продуктов с использованием объектного подхода.</w:t>
      </w:r>
      <w:r>
        <w:t xml:space="preserve"> </w:t>
      </w:r>
      <w:r w:rsidRPr="00556EBF">
        <w:t>Широко применяется не только для документирования и визуализации, но также для конструирования посредством</w:t>
      </w:r>
      <w:r>
        <w:t xml:space="preserve"> </w:t>
      </w:r>
      <w:r w:rsidRPr="00556EBF">
        <w:t>прямого или обратного проектирования</w:t>
      </w:r>
      <w:r>
        <w:t xml:space="preserve"> </w:t>
      </w:r>
      <w:r w:rsidRPr="00A8766A">
        <w:t>[</w:t>
      </w:r>
      <w:r w:rsidR="003420AA" w:rsidRPr="003420AA">
        <w:t>ЯзыкUML</w:t>
      </w:r>
      <w:r w:rsidRPr="00A8766A">
        <w:t xml:space="preserve">, </w:t>
      </w:r>
      <w:r>
        <w:t>с.11</w:t>
      </w:r>
      <w:r w:rsidRPr="00A8766A">
        <w:t>]</w:t>
      </w:r>
      <w:r w:rsidRPr="00556EBF">
        <w:t>.</w:t>
      </w:r>
    </w:p>
    <w:p w14:paraId="4AD2CCA2" w14:textId="2263501C" w:rsidR="00EC64E3" w:rsidRDefault="00EC64E3" w:rsidP="00EC64E3">
      <w:r w:rsidRPr="00C27100">
        <w:lastRenderedPageBreak/>
        <w:t>Разработан в 1995 г. ведущими специалистами по методологии компании Rational Software — Грэйди Бучем (Grady Booch), Иваром Якобсоном (Ivar Jacobson) и Джеймсом Рамбо (James Rumbaugh).</w:t>
      </w:r>
    </w:p>
    <w:p w14:paraId="140147C8" w14:textId="44890A95" w:rsidR="00EC64E3" w:rsidRDefault="00EC64E3" w:rsidP="00EC64E3">
      <w:r w:rsidRPr="0054151E">
        <w:t xml:space="preserve">Спецификация разрабатываемого ПО </w:t>
      </w:r>
      <w:r w:rsidR="008C1B8D">
        <w:t>в</w:t>
      </w:r>
      <w:r w:rsidRPr="0054151E">
        <w:t xml:space="preserve"> UML объединяет несколько моделей: логическую, процессов, использования, реализации, развёртывания.</w:t>
      </w:r>
    </w:p>
    <w:p w14:paraId="1331CFB5" w14:textId="08858071" w:rsidR="00EC64E3" w:rsidRDefault="00EC64E3" w:rsidP="00EC64E3">
      <w:r>
        <w:t>Логическая модель (ЛМ) описывает ключевые абстракции ПО (классы, интерфейсы и тому подобное)</w:t>
      </w:r>
      <w:r w:rsidR="008C1B8D">
        <w:t xml:space="preserve"> </w:t>
      </w:r>
      <w:r>
        <w:t>требуем</w:t>
      </w:r>
      <w:r w:rsidR="008C1B8D">
        <w:t>ой</w:t>
      </w:r>
      <w:r>
        <w:t xml:space="preserve"> функциональност</w:t>
      </w:r>
      <w:r w:rsidR="008C1B8D">
        <w:t>и</w:t>
      </w:r>
      <w:r w:rsidRPr="0054151E">
        <w:t xml:space="preserve"> </w:t>
      </w:r>
      <w:r>
        <w:t>[</w:t>
      </w:r>
      <w:r w:rsidR="003420AA" w:rsidRPr="003420AA">
        <w:t>иванова</w:t>
      </w:r>
      <w:r>
        <w:t>, с.126</w:t>
      </w:r>
      <w:r w:rsidRPr="00C27100">
        <w:t>].</w:t>
      </w:r>
      <w:r>
        <w:t xml:space="preserve"> Структурные аспекты передаются диаграммами классов и объектов, а поведенческие аспекты — диаграммами взаимодействия, состояний и деятельностей. Отвечает на вопрос «КАК система реализует требования?».</w:t>
      </w:r>
    </w:p>
    <w:p w14:paraId="78FA1FB4" w14:textId="022CE998" w:rsidR="00EC64E3" w:rsidRDefault="00EC64E3" w:rsidP="00EC64E3">
      <w:r>
        <w:t>Модель процессов (поведения) (МП) отображает организацию вычислений, оперирует понятиями «процессы» и «нити» (объекты) и позволяет оценить производительность, масштабируемость и надёжность ПО [</w:t>
      </w:r>
      <w:r w:rsidR="003420AA" w:rsidRPr="003420AA">
        <w:t>иванова</w:t>
      </w:r>
      <w:r>
        <w:t>, с.126</w:t>
      </w:r>
      <w:r w:rsidRPr="00C27100">
        <w:t>].</w:t>
      </w:r>
      <w:r>
        <w:t xml:space="preserve"> Структурные аспекты передаются с помощью концепции активных классов: процессы и потоки, поведенческие</w:t>
      </w:r>
      <w:r w:rsidR="008C1B8D">
        <w:t xml:space="preserve"> </w:t>
      </w:r>
      <w:r>
        <w:t>— диаграммами взаимодействия, состояний и деятельности. Отвечает на вопрос «КАК работает во времени?».</w:t>
      </w:r>
    </w:p>
    <w:p w14:paraId="2E9F2B23" w14:textId="0783BC88" w:rsidR="00EC64E3" w:rsidRDefault="00EC64E3" w:rsidP="00EC64E3">
      <w:r>
        <w:t xml:space="preserve">Модель использования (требований) (МИ) </w:t>
      </w:r>
      <w:r w:rsidR="008C1B8D">
        <w:t xml:space="preserve">– </w:t>
      </w:r>
      <w:r>
        <w:t>описание</w:t>
      </w:r>
      <w:r w:rsidR="008C1B8D">
        <w:t xml:space="preserve"> </w:t>
      </w:r>
      <w:r>
        <w:t>функциональности ПО с точки зрения пользователя [</w:t>
      </w:r>
      <w:r w:rsidR="003420AA" w:rsidRPr="003420AA">
        <w:t>иванова</w:t>
      </w:r>
      <w:r>
        <w:t>, с.126</w:t>
      </w:r>
      <w:r w:rsidRPr="00C27100">
        <w:t>].</w:t>
      </w:r>
      <w:r>
        <w:t xml:space="preserve"> Структурные аспекты передаются диаграммами использования, поведенческие</w:t>
      </w:r>
      <w:r w:rsidR="008C1B8D">
        <w:t xml:space="preserve"> </w:t>
      </w:r>
      <w:r>
        <w:t>— диаграммами взаимодействия, состояний и деятельностей. Отвечает на вопрос «ЧТО делает система?».</w:t>
      </w:r>
    </w:p>
    <w:p w14:paraId="2B46A32D" w14:textId="045DAA57" w:rsidR="00EC64E3" w:rsidRDefault="00EC64E3" w:rsidP="00EC64E3">
      <w:r>
        <w:t>Модель реализации (компонентов) (МРеал) определяет реальную организацию программных модулей в среде разработки [</w:t>
      </w:r>
      <w:r w:rsidR="003420AA" w:rsidRPr="003420AA">
        <w:t>иванова</w:t>
      </w:r>
      <w:r>
        <w:t>, с.126</w:t>
      </w:r>
      <w:r w:rsidRPr="00C27100">
        <w:t>].</w:t>
      </w:r>
      <w:r>
        <w:t xml:space="preserve"> Структурные аспекты передаются диаграммами компонентов, поведенческие</w:t>
      </w:r>
      <w:r w:rsidR="008C1B8D">
        <w:t xml:space="preserve"> </w:t>
      </w:r>
      <w:r>
        <w:t>— диаграммами взаимодействия, состояний и деятельностей. Отвечает на вопрос «ИЗ ЧЕГО состоит система?».</w:t>
      </w:r>
    </w:p>
    <w:p w14:paraId="4FEEB76F" w14:textId="49980C84" w:rsidR="00EC64E3" w:rsidRDefault="00EC64E3" w:rsidP="00EC64E3">
      <w:r>
        <w:t>Модель развёртывания (размещения) (МРаз) показывает особенности размещения программных компонентов на конкретном оборудовании (аппаратных узлах) [</w:t>
      </w:r>
      <w:r w:rsidR="003420AA" w:rsidRPr="003420AA">
        <w:t>иванова</w:t>
      </w:r>
      <w:r>
        <w:t>, с.126</w:t>
      </w:r>
      <w:r w:rsidRPr="00C27100">
        <w:t>].</w:t>
      </w:r>
      <w:r>
        <w:t xml:space="preserve"> Структурные аспекты передаются диаграммами размещения, поведенческие</w:t>
      </w:r>
      <w:r w:rsidR="008C1B8D">
        <w:t xml:space="preserve"> </w:t>
      </w:r>
      <w:r>
        <w:t>— диаграммами взаимодействия, состояний и деятельностей. Отвечает на вопрос «ГДЕ выполняется система?».</w:t>
      </w:r>
    </w:p>
    <w:p w14:paraId="261FAD3B" w14:textId="77777777" w:rsidR="00EC64E3" w:rsidRPr="00002342" w:rsidRDefault="00EC64E3" w:rsidP="00EC64E3">
      <w:bookmarkStart w:id="16" w:name="_Hlk227527166"/>
      <w:bookmarkEnd w:id="15"/>
      <w:r w:rsidRPr="00E8227F">
        <w:lastRenderedPageBreak/>
        <w:t xml:space="preserve">Необходимо выбрать язык высокого уровня, который позволит применить объектно-ориентированный подход к разработке </w:t>
      </w:r>
      <w:r>
        <w:t>ПО</w:t>
      </w:r>
      <w:r w:rsidRPr="00E8227F">
        <w:t>.</w:t>
      </w:r>
    </w:p>
    <w:p w14:paraId="28457778" w14:textId="1B73F1CE" w:rsidR="00EC64E3" w:rsidRPr="00C14768" w:rsidRDefault="00EC64E3" w:rsidP="00EC64E3">
      <w:r w:rsidRPr="00C14768">
        <w:t xml:space="preserve">Современная индустрия </w:t>
      </w:r>
      <w:r>
        <w:t>ПО</w:t>
      </w:r>
      <w:r w:rsidRPr="00C14768">
        <w:t xml:space="preserve"> требует от разработчиков глубокого понимания как высокоуровневых концепций, так и низкоуровневых механизмов управления ресурсами и взаимодействия с аппаратной частью системы. Язык </w:t>
      </w:r>
      <w:r w:rsidRPr="00C14768">
        <w:rPr>
          <w:lang w:val="en-US"/>
        </w:rPr>
        <w:t>Rust</w:t>
      </w:r>
      <w:r w:rsidRPr="00C14768">
        <w:t xml:space="preserve"> стал ответом на вызовы времени, предлагая уникальное сочетание безопасности, производительности и контроля, необходимых как при создании </w:t>
      </w:r>
      <w:r>
        <w:rPr>
          <w:lang w:val="en-US"/>
        </w:rPr>
        <w:t>web</w:t>
      </w:r>
      <w:r w:rsidRPr="00C14768">
        <w:t>-приложений, так и при разработке</w:t>
      </w:r>
      <w:r w:rsidRPr="001F4243">
        <w:t xml:space="preserve"> операционных систем</w:t>
      </w:r>
      <w:r>
        <w:t xml:space="preserve"> (ОС)</w:t>
      </w:r>
      <w:r w:rsidRPr="001F4243">
        <w:t xml:space="preserve"> </w:t>
      </w:r>
      <w:r>
        <w:t>[</w:t>
      </w:r>
      <w:r w:rsidR="002E7452" w:rsidRPr="002E7452">
        <w:t>rustэто</w:t>
      </w:r>
      <w:r w:rsidRPr="008E19B0">
        <w:t xml:space="preserve">, </w:t>
      </w:r>
      <w:r>
        <w:t>с.3]</w:t>
      </w:r>
      <w:r w:rsidRPr="001F4243">
        <w:t>.</w:t>
      </w:r>
    </w:p>
    <w:p w14:paraId="20E4B8B6" w14:textId="72C5D7F4" w:rsidR="00EC64E3" w:rsidRDefault="00EC64E3" w:rsidP="00EC64E3">
      <w:r w:rsidRPr="00B951BC">
        <w:t>В отличие от традиционных языков системного уровня, Rust устраняет</w:t>
      </w:r>
      <w:r>
        <w:t xml:space="preserve"> </w:t>
      </w:r>
      <w:r w:rsidRPr="00B951BC">
        <w:t>целые классы ошибок, связанных с управлением памятью, не прибегая к</w:t>
      </w:r>
      <w:r>
        <w:t xml:space="preserve"> </w:t>
      </w:r>
      <w:r w:rsidRPr="00B951BC">
        <w:t>сборщику мусора, а благодаря строгой системе владения и заимствования</w:t>
      </w:r>
      <w:r>
        <w:t xml:space="preserve"> </w:t>
      </w:r>
      <w:r w:rsidRPr="00B951BC">
        <w:t>данных позволяет писать безопасный код, близкий по</w:t>
      </w:r>
      <w:r>
        <w:t xml:space="preserve"> </w:t>
      </w:r>
      <w:r w:rsidRPr="00B951BC">
        <w:t>производительности к C</w:t>
      </w:r>
      <w:r>
        <w:t>/</w:t>
      </w:r>
      <w:r w:rsidRPr="00B951BC">
        <w:t>C++, что делает его особенно актуальным для задач, связанных с</w:t>
      </w:r>
      <w:r>
        <w:t xml:space="preserve"> </w:t>
      </w:r>
      <w:r w:rsidRPr="00B951BC">
        <w:t xml:space="preserve">обработкой данных, сетевыми приложениями, встроенными системами </w:t>
      </w:r>
      <w:r w:rsidRPr="001F4243">
        <w:t xml:space="preserve">и криптографией </w:t>
      </w:r>
      <w:r>
        <w:t>[</w:t>
      </w:r>
      <w:r w:rsidR="002E7452" w:rsidRPr="002E7452">
        <w:t>rustэто</w:t>
      </w:r>
      <w:r>
        <w:t>, с.3]</w:t>
      </w:r>
      <w:r w:rsidRPr="001F4243">
        <w:t>.</w:t>
      </w:r>
    </w:p>
    <w:p w14:paraId="4C8EBAF6" w14:textId="77777777" w:rsidR="00BB5633" w:rsidRPr="001F4243" w:rsidRDefault="00BB5633" w:rsidP="00BB5633">
      <w:r>
        <w:t xml:space="preserve">Несмотря на то, что </w:t>
      </w:r>
      <w:r>
        <w:rPr>
          <w:lang w:val="en-US"/>
        </w:rPr>
        <w:t>Rust</w:t>
      </w:r>
      <w:r w:rsidRPr="001F4243">
        <w:t xml:space="preserve"> </w:t>
      </w:r>
      <w:r>
        <w:t>– системный язык, он реализует объектно-ориентированный подход к разработке ПО.</w:t>
      </w:r>
    </w:p>
    <w:p w14:paraId="1AA7416B" w14:textId="77777777" w:rsidR="00BB5633" w:rsidRPr="00487867" w:rsidRDefault="00BB5633" w:rsidP="00BB5633">
      <w:bookmarkStart w:id="17" w:name="_Hlk227793063"/>
      <w:bookmarkStart w:id="18" w:name="_Hlk227527183"/>
      <w:bookmarkEnd w:id="16"/>
      <w:r>
        <w:t xml:space="preserve">Для безопасной разработки ПО с фиксацией стадий разработки во времени используют системы контроля версий. Для этого был выбран </w:t>
      </w:r>
      <w:r>
        <w:rPr>
          <w:lang w:val="en-US"/>
        </w:rPr>
        <w:t>Git</w:t>
      </w:r>
      <w:r w:rsidRPr="00AB59C6">
        <w:t>.</w:t>
      </w:r>
    </w:p>
    <w:p w14:paraId="1D855561" w14:textId="46E9E986" w:rsidR="00BB5633" w:rsidRDefault="00BB5633" w:rsidP="00BB5633">
      <w:r w:rsidRPr="0060232B">
        <w:t xml:space="preserve">Git — это система контроля версий, которая хранит данные в виде набора снимков файловой системы. При каждом </w:t>
      </w:r>
      <w:r>
        <w:t>«</w:t>
      </w:r>
      <w:r w:rsidRPr="0060232B">
        <w:t>коммите</w:t>
      </w:r>
      <w:r>
        <w:t>» (</w:t>
      </w:r>
      <w:r>
        <w:rPr>
          <w:lang w:val="en-US"/>
        </w:rPr>
        <w:t>commit</w:t>
      </w:r>
      <w:r>
        <w:t>)</w:t>
      </w:r>
      <w:r w:rsidRPr="0060232B">
        <w:t xml:space="preserve"> Git запоминает состояние всех файлов проекта, при этом если файлы не изменились, система не дублирует их, а создаёт ссылку на уже сохранённую версию</w:t>
      </w:r>
      <w:bookmarkEnd w:id="17"/>
      <w:r>
        <w:t xml:space="preserve"> [</w:t>
      </w:r>
      <w:r w:rsidR="002E7452" w:rsidRPr="002E7452">
        <w:t>чтогит</w:t>
      </w:r>
      <w:r w:rsidRPr="001F4243">
        <w:t>].</w:t>
      </w:r>
    </w:p>
    <w:p w14:paraId="1F2923DC" w14:textId="77777777" w:rsidR="00BB5633" w:rsidRPr="00DE12FE" w:rsidRDefault="00BB5633" w:rsidP="00BB5633">
      <w:r w:rsidRPr="00DE12FE">
        <w:rPr>
          <w:lang w:val="en-US"/>
        </w:rPr>
        <w:t>Git</w:t>
      </w:r>
      <w:r w:rsidRPr="00DE12FE">
        <w:t xml:space="preserve"> работает локально, но для реализации </w:t>
      </w:r>
      <w:r w:rsidRPr="00DE12FE">
        <w:rPr>
          <w:lang w:val="en-US"/>
        </w:rPr>
        <w:t>DevSecOps</w:t>
      </w:r>
      <w:r w:rsidRPr="00DE12FE">
        <w:t xml:space="preserve">-модели и возможности удалённой командой разработки используют хостинги систем контроля версий. В качестве хостинга </w:t>
      </w:r>
      <w:r w:rsidRPr="00DE12FE">
        <w:rPr>
          <w:lang w:val="en-US"/>
        </w:rPr>
        <w:t>Git</w:t>
      </w:r>
      <w:r w:rsidRPr="00DE12FE">
        <w:t xml:space="preserve"> выбран российский хостинг </w:t>
      </w:r>
      <w:r w:rsidRPr="00DE12FE">
        <w:rPr>
          <w:lang w:val="en-US"/>
        </w:rPr>
        <w:t>GitFlic</w:t>
      </w:r>
      <w:r w:rsidRPr="00DE12FE">
        <w:t>.</w:t>
      </w:r>
    </w:p>
    <w:p w14:paraId="08517C8D" w14:textId="10139BA3" w:rsidR="00BB5633" w:rsidRDefault="00BB5633" w:rsidP="00BB5633">
      <w:r w:rsidRPr="00DE12FE">
        <w:rPr>
          <w:lang w:val="en-US"/>
        </w:rPr>
        <w:t>GitFlic</w:t>
      </w:r>
      <w:r w:rsidRPr="00DE12FE">
        <w:t xml:space="preserve"> – это российская облачная платформа для работы с кодом, основанная на системе контроля версий Git</w:t>
      </w:r>
      <w:r w:rsidRPr="00C509E1">
        <w:t xml:space="preserve">. Это первая в России полностью самостоятельная реализация сервиса для хранения репозиториев с исходным </w:t>
      </w:r>
      <w:r w:rsidRPr="001F4243">
        <w:t xml:space="preserve">кодом </w:t>
      </w:r>
      <w:r>
        <w:t>[</w:t>
      </w:r>
      <w:r w:rsidR="008D7F21" w:rsidRPr="008D7F21">
        <w:t>gitflicэто</w:t>
      </w:r>
      <w:r>
        <w:t>]</w:t>
      </w:r>
      <w:r w:rsidRPr="001F4243">
        <w:t>.</w:t>
      </w:r>
    </w:p>
    <w:p w14:paraId="3923E798" w14:textId="001A54CB" w:rsidR="00BB5633" w:rsidRDefault="00BB5633" w:rsidP="00BB5633">
      <w:r>
        <w:t>Имеется возможность локального развёртывания, что позволяет соблюдать корпоративную тайну и использовать собственных агентов-</w:t>
      </w:r>
      <w:r>
        <w:rPr>
          <w:lang w:val="en-US"/>
        </w:rPr>
        <w:t>CI</w:t>
      </w:r>
      <w:r w:rsidR="001D6592">
        <w:t>/</w:t>
      </w:r>
      <w:r>
        <w:rPr>
          <w:lang w:val="en-US"/>
        </w:rPr>
        <w:t>CD</w:t>
      </w:r>
      <w:r>
        <w:t>.</w:t>
      </w:r>
    </w:p>
    <w:p w14:paraId="317878CD" w14:textId="449C8AE8" w:rsidR="00BB5633" w:rsidRPr="007B765D" w:rsidRDefault="00BB5633" w:rsidP="00BB5633">
      <w:r w:rsidRPr="00AB59C6">
        <w:lastRenderedPageBreak/>
        <w:t xml:space="preserve">В качестве среды написания кода был выбран </w:t>
      </w:r>
      <w:r w:rsidRPr="00AB59C6">
        <w:rPr>
          <w:lang w:val="en-US"/>
        </w:rPr>
        <w:t>Visual</w:t>
      </w:r>
      <w:r w:rsidRPr="00AB59C6">
        <w:t xml:space="preserve"> </w:t>
      </w:r>
      <w:r w:rsidRPr="00AB59C6">
        <w:rPr>
          <w:lang w:val="en-US"/>
        </w:rPr>
        <w:t>Studio</w:t>
      </w:r>
      <w:r w:rsidRPr="00AB59C6">
        <w:t xml:space="preserve"> </w:t>
      </w:r>
      <w:r w:rsidRPr="00AB59C6">
        <w:rPr>
          <w:lang w:val="en-US"/>
        </w:rPr>
        <w:t>Code</w:t>
      </w:r>
      <w:r w:rsidRPr="00DB5849">
        <w:t xml:space="preserve"> (</w:t>
      </w:r>
      <w:r>
        <w:rPr>
          <w:lang w:val="en-US"/>
        </w:rPr>
        <w:t>VS</w:t>
      </w:r>
      <w:r w:rsidRPr="00DB5849">
        <w:t xml:space="preserve"> </w:t>
      </w:r>
      <w:r>
        <w:rPr>
          <w:lang w:val="en-US"/>
        </w:rPr>
        <w:t>Code</w:t>
      </w:r>
      <w:r w:rsidRPr="00DB5849">
        <w:t>)</w:t>
      </w:r>
      <w:r>
        <w:t xml:space="preserve"> </w:t>
      </w:r>
      <w:r w:rsidRPr="00DB5849">
        <w:t xml:space="preserve">– </w:t>
      </w:r>
      <w:r>
        <w:t xml:space="preserve">это редактор кода от компании </w:t>
      </w:r>
      <w:r>
        <w:rPr>
          <w:lang w:val="en-US"/>
        </w:rPr>
        <w:t>Microsoft</w:t>
      </w:r>
      <w:r>
        <w:t xml:space="preserve"> с открытым исходным кодом, имеющий множество открытых расширений для приближения к функционалу сред интегрированной разработки (</w:t>
      </w:r>
      <w:r>
        <w:rPr>
          <w:lang w:val="en-US"/>
        </w:rPr>
        <w:t>IDE</w:t>
      </w:r>
      <w:r>
        <w:t xml:space="preserve">), встроенную поддержку системы контроля версий </w:t>
      </w:r>
      <w:r>
        <w:rPr>
          <w:lang w:val="en-US"/>
        </w:rPr>
        <w:t>Git</w:t>
      </w:r>
      <w:r>
        <w:t xml:space="preserve">, облачное развёртывание и </w:t>
      </w:r>
      <w:r w:rsidRPr="00B14551">
        <w:t>многое другое [</w:t>
      </w:r>
      <w:r w:rsidR="008D7F21" w:rsidRPr="008D7F21">
        <w:t>почемуvscode</w:t>
      </w:r>
      <w:r w:rsidRPr="00B14551">
        <w:t>].</w:t>
      </w:r>
    </w:p>
    <w:p w14:paraId="75BF2E5B" w14:textId="77777777" w:rsidR="00BB5633" w:rsidRPr="007A65BE" w:rsidRDefault="00BB5633" w:rsidP="00BB5633">
      <w:bookmarkStart w:id="19" w:name="_Hlk227527204"/>
      <w:bookmarkEnd w:id="18"/>
      <w:r>
        <w:t xml:space="preserve">Для развёртывания итогового приложения будет использоваться </w:t>
      </w:r>
      <w:r>
        <w:rPr>
          <w:lang w:val="en-US"/>
        </w:rPr>
        <w:t>Docker</w:t>
      </w:r>
      <w:r w:rsidRPr="00B14551">
        <w:t>.</w:t>
      </w:r>
    </w:p>
    <w:p w14:paraId="426249C0" w14:textId="5CE28F24" w:rsidR="00BB5633" w:rsidRDefault="00BB5633" w:rsidP="00BB5633">
      <w:r>
        <w:t>Docker — это открытая платформа для разработки, доставки и запуска приложений. Позволяет отделить приложения от инфраструктуры, чтобы можно было быстро выпускать ПО</w:t>
      </w:r>
      <w:r w:rsidR="006D5CB1">
        <w:t xml:space="preserve"> </w:t>
      </w:r>
      <w:r w:rsidRPr="00AC6DD3">
        <w:t>[</w:t>
      </w:r>
      <w:r w:rsidR="008D7F21" w:rsidRPr="008D7F21">
        <w:t>чтодокер</w:t>
      </w:r>
      <w:r w:rsidRPr="00AC6DD3">
        <w:t>]</w:t>
      </w:r>
      <w:r>
        <w:t>.</w:t>
      </w:r>
    </w:p>
    <w:p w14:paraId="4E1E6236" w14:textId="2756F5F9" w:rsidR="00BB5633" w:rsidRPr="003E2429" w:rsidRDefault="00BB5633" w:rsidP="00BB5633">
      <w:r>
        <w:t>Docker позволяет упаковывать приложения и запускать их в слабо изолированной среде, называемой контейнером. Изоляция и безопасность позволяют одновременно запускать множество контейнеров на одном хосте. Контейнеры легковесны и содержат все необходимое для запуска приложения, поэтому вам не нужно полагаться на то, что установлено на хосте. Можно делиться контейнерами во время работы и быть уверенным, что у все будет один и тот же контейнер, работающий одинаково</w:t>
      </w:r>
      <w:r w:rsidRPr="00AC6DD3">
        <w:t xml:space="preserve"> [</w:t>
      </w:r>
      <w:r w:rsidR="008D7F21" w:rsidRPr="008D7F21">
        <w:t>чтодокер</w:t>
      </w:r>
      <w:r w:rsidRPr="00AC6DD3">
        <w:t>]</w:t>
      </w:r>
      <w:r>
        <w:t>.</w:t>
      </w:r>
    </w:p>
    <w:p w14:paraId="5A334A6D" w14:textId="77777777" w:rsidR="00BB5633" w:rsidRDefault="00BB5633" w:rsidP="00BB5633">
      <w:bookmarkStart w:id="20" w:name="_Hlk227527240"/>
      <w:bookmarkEnd w:id="19"/>
      <w:r>
        <w:t>Перед кодированием необходимо определиться с архитектурой будущей ИС. Набирает популярность микросервисная архитектура.</w:t>
      </w:r>
    </w:p>
    <w:p w14:paraId="7CBB201F" w14:textId="2B6E6D33" w:rsidR="00BB5633" w:rsidRDefault="00BB5633" w:rsidP="00BB5633">
      <w:r w:rsidRPr="00DA78EE">
        <w:t>Микросервисы — это независимо выпускаемые сервисы, которые моделируются вокруг предметной области бизнеса. Сервис инкапсулирует функционал и делает е</w:t>
      </w:r>
      <w:r w:rsidR="008B2D31">
        <w:t>го</w:t>
      </w:r>
      <w:r>
        <w:t xml:space="preserve"> </w:t>
      </w:r>
      <w:r w:rsidRPr="00DA78EE">
        <w:t>доступн</w:t>
      </w:r>
      <w:r w:rsidR="008B2D31">
        <w:t>ым</w:t>
      </w:r>
      <w:r w:rsidRPr="00DA78EE">
        <w:t xml:space="preserve"> для других </w:t>
      </w:r>
      <w:r w:rsidR="008B2D31">
        <w:t>в</w:t>
      </w:r>
      <w:r w:rsidRPr="00DA78EE">
        <w:t xml:space="preserve"> сети </w:t>
      </w:r>
      <w:r>
        <w:t>[</w:t>
      </w:r>
      <w:r w:rsidR="008B2D31" w:rsidRPr="00DD2913">
        <w:t>чтомикро</w:t>
      </w:r>
      <w:r w:rsidRPr="002C61C5">
        <w:t>,</w:t>
      </w:r>
      <w:r w:rsidR="008B2D31">
        <w:t xml:space="preserve"> </w:t>
      </w:r>
      <w:r>
        <w:t>с.28</w:t>
      </w:r>
      <w:r w:rsidRPr="00DA78EE">
        <w:t>]</w:t>
      </w:r>
      <w:r w:rsidR="00DD2913">
        <w:t xml:space="preserve"> (рис.</w:t>
      </w:r>
      <w:r w:rsidR="008B2D31">
        <w:t xml:space="preserve"> </w:t>
      </w:r>
      <w:r w:rsidR="00DD2913" w:rsidRPr="00DD2913">
        <w:rPr>
          <w:highlight w:val="yellow"/>
        </w:rPr>
        <w:t>…</w:t>
      </w:r>
      <w:r w:rsidR="00DD2913">
        <w:t>)</w:t>
      </w:r>
      <w:r w:rsidRPr="00DA78EE">
        <w:t>.</w:t>
      </w:r>
    </w:p>
    <w:p w14:paraId="05787290" w14:textId="77777777" w:rsidR="00DD2913" w:rsidRDefault="00DD2913" w:rsidP="00DD2913">
      <w:pPr>
        <w:keepNext/>
        <w:ind w:firstLine="0"/>
        <w:jc w:val="center"/>
      </w:pPr>
      <w:r w:rsidRPr="00F65EBA">
        <w:rPr>
          <w:noProof/>
        </w:rPr>
        <w:drawing>
          <wp:inline distT="0" distB="0" distL="0" distR="0" wp14:anchorId="552EC9AC" wp14:editId="281A6840">
            <wp:extent cx="2345267" cy="2087726"/>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9174" cy="2091204"/>
                    </a:xfrm>
                    <a:prstGeom prst="rect">
                      <a:avLst/>
                    </a:prstGeom>
                  </pic:spPr>
                </pic:pic>
              </a:graphicData>
            </a:graphic>
          </wp:inline>
        </w:drawing>
      </w:r>
      <w:r w:rsidRPr="00F65EBA">
        <w:rPr>
          <w:noProof/>
        </w:rPr>
        <w:drawing>
          <wp:inline distT="0" distB="0" distL="0" distR="0" wp14:anchorId="17752DA7" wp14:editId="05652DD2">
            <wp:extent cx="3063240" cy="1608354"/>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2156" cy="1613036"/>
                    </a:xfrm>
                    <a:prstGeom prst="rect">
                      <a:avLst/>
                    </a:prstGeom>
                  </pic:spPr>
                </pic:pic>
              </a:graphicData>
            </a:graphic>
          </wp:inline>
        </w:drawing>
      </w:r>
    </w:p>
    <w:p w14:paraId="78CFC112" w14:textId="274D0517" w:rsidR="00DD2913" w:rsidRDefault="00DD2913" w:rsidP="00DD2913">
      <w:pPr>
        <w:pStyle w:val="af5"/>
      </w:pPr>
      <w:r>
        <w:t xml:space="preserve">Рис. </w:t>
      </w:r>
      <w:r>
        <w:fldChar w:fldCharType="begin"/>
      </w:r>
      <w:r>
        <w:instrText xml:space="preserve"> SEQ Рис. \* ARABIC </w:instrText>
      </w:r>
      <w:r>
        <w:fldChar w:fldCharType="separate"/>
      </w:r>
      <w:r w:rsidR="000234B0">
        <w:rPr>
          <w:noProof/>
        </w:rPr>
        <w:t>2</w:t>
      </w:r>
      <w:r>
        <w:fldChar w:fldCharType="end"/>
      </w:r>
      <w:r>
        <w:t>. Пример разницы между общепринятой трёхуровневой архитектурой и микросервисами</w:t>
      </w:r>
    </w:p>
    <w:p w14:paraId="78A5A358" w14:textId="77777777" w:rsidR="00DD2913" w:rsidRDefault="00DD2913" w:rsidP="00BB5633"/>
    <w:p w14:paraId="010E0089" w14:textId="7527FA21" w:rsidR="00BB5633" w:rsidRDefault="00BB5633" w:rsidP="00BB5633">
      <w:r w:rsidRPr="001D6B32">
        <w:lastRenderedPageBreak/>
        <w:t xml:space="preserve">Снаружи отдельный микросервис рассматривается как </w:t>
      </w:r>
      <w:r w:rsidR="00517B6C">
        <w:t>«</w:t>
      </w:r>
      <w:r w:rsidRPr="001D6B32">
        <w:t>черный ящик</w:t>
      </w:r>
      <w:r w:rsidR="00517B6C">
        <w:t>»</w:t>
      </w:r>
      <w:r w:rsidRPr="001D6B32">
        <w:t>. Он размещает бизнес-функции в одной или нескольких конечных точках сети (например, в очереди или REST API) по любым наиболее</w:t>
      </w:r>
      <w:r>
        <w:t xml:space="preserve"> подходящим протоколам. Потребители, будь то другие микросервисы или иные виды программ, получают доступ к этой функциональности через такие точки. Внутренние детали реализации (например, технология, по которой был создан сервис) полностью скрыты от внешнего мира</w:t>
      </w:r>
      <w:r w:rsidR="001E766C">
        <w:t xml:space="preserve"> </w:t>
      </w:r>
      <w:r>
        <w:t>[</w:t>
      </w:r>
      <w:r w:rsidR="00DD2913" w:rsidRPr="00DD2913">
        <w:t>чтомикро</w:t>
      </w:r>
      <w:r>
        <w:t>, с.28</w:t>
      </w:r>
      <w:r w:rsidRPr="00DA78EE">
        <w:t>].</w:t>
      </w:r>
    </w:p>
    <w:p w14:paraId="11373A46" w14:textId="14B1EA3B" w:rsidR="00BB5633" w:rsidRDefault="00BB5633" w:rsidP="00BB5633">
      <w:bookmarkStart w:id="21" w:name="_Hlk227527257"/>
      <w:bookmarkEnd w:id="20"/>
      <w:r>
        <w:t>В ходе</w:t>
      </w:r>
      <w:r w:rsidRPr="00FA75C6">
        <w:t xml:space="preserve"> </w:t>
      </w:r>
      <w:r w:rsidRPr="00E66051">
        <w:t>разработк</w:t>
      </w:r>
      <w:r>
        <w:t>и</w:t>
      </w:r>
      <w:r w:rsidRPr="00E66051">
        <w:t xml:space="preserve"> </w:t>
      </w:r>
      <w:r>
        <w:t>ПО обычно применяют шаблоны проектирования</w:t>
      </w:r>
      <w:r w:rsidRPr="00E66051">
        <w:t xml:space="preserve"> или паттерн</w:t>
      </w:r>
      <w:r>
        <w:t>ы</w:t>
      </w:r>
      <w:r w:rsidRPr="00E66051">
        <w:t xml:space="preserve"> (англ. design pattern)</w:t>
      </w:r>
      <w:r>
        <w:t xml:space="preserve"> </w:t>
      </w:r>
      <w:r w:rsidRPr="00E66051">
        <w:t>— повторяемая архитектурная конструкция, представляющая собой решение проблемы проектирования в рамках некоторого часто возникающего контекста</w:t>
      </w:r>
      <w:r>
        <w:t xml:space="preserve"> [</w:t>
      </w:r>
      <w:r w:rsidR="00DD2913" w:rsidRPr="00DD2913">
        <w:t>архинсис</w:t>
      </w:r>
      <w:r w:rsidRPr="00E202B1">
        <w:t>, с.49].</w:t>
      </w:r>
    </w:p>
    <w:bookmarkEnd w:id="21"/>
    <w:p w14:paraId="2AAC9C07" w14:textId="77777777" w:rsidR="00515599" w:rsidRPr="00BE4013" w:rsidRDefault="00515599" w:rsidP="00BE4013"/>
    <w:p w14:paraId="3AEA8A5E" w14:textId="77777777" w:rsidR="0037377B" w:rsidRPr="00EA4A0A" w:rsidRDefault="0037377B" w:rsidP="00EA506D">
      <w:pPr>
        <w:pStyle w:val="2"/>
      </w:pPr>
      <w:bookmarkStart w:id="22" w:name="_Toc227660137"/>
      <w:r w:rsidRPr="00EA4A0A">
        <w:t>Анализ процесса обработки информации, выбор структур данных для её хранения, выбор методов и алгоритмов решения задачи</w:t>
      </w:r>
      <w:bookmarkEnd w:id="22"/>
    </w:p>
    <w:p w14:paraId="284968FC" w14:textId="16EEE299" w:rsidR="00085CB0" w:rsidRDefault="00085CB0" w:rsidP="00085CB0">
      <w:bookmarkStart w:id="23" w:name="_Hlk227532617"/>
      <w:bookmarkStart w:id="24" w:name="_Hlk227533307"/>
      <w:bookmarkStart w:id="25" w:name="_Hlk227311971"/>
      <w:r w:rsidRPr="00075AD9">
        <w:t>Разработку спецификаций ПО начинают с анализа требований к функциональности, указанных в техническом задании (ТЗ). В процессе анализа выявляю</w:t>
      </w:r>
      <w:r w:rsidRPr="007A02B9">
        <w:t>т внешних пользователей разрабатываемого ПО и перечень отдельных аспектов его поведения</w:t>
      </w:r>
      <w:r w:rsidR="001E766C">
        <w:t xml:space="preserve"> при</w:t>
      </w:r>
      <w:r w:rsidRPr="007A02B9">
        <w:t xml:space="preserve"> взаимодействи</w:t>
      </w:r>
      <w:r w:rsidR="001E766C">
        <w:t>и</w:t>
      </w:r>
      <w:r w:rsidRPr="007A02B9">
        <w:t xml:space="preserve"> с пользователями [</w:t>
      </w:r>
      <w:r>
        <w:t>иванова</w:t>
      </w:r>
      <w:r w:rsidRPr="007A02B9">
        <w:t>, с.127].</w:t>
      </w:r>
    </w:p>
    <w:bookmarkEnd w:id="23"/>
    <w:bookmarkEnd w:id="24"/>
    <w:bookmarkEnd w:id="25"/>
    <w:p w14:paraId="5DBE4707" w14:textId="3FB74350" w:rsidR="00024475" w:rsidRPr="00A84B6A" w:rsidRDefault="00024475" w:rsidP="00024475">
      <w:r w:rsidRPr="00C34530">
        <w:t xml:space="preserve">Сценарий – это последовательности действий, которые </w:t>
      </w:r>
      <w:r w:rsidRPr="00A84B6A">
        <w:t xml:space="preserve">описывают взаимодействие пользователя с моделируемой </w:t>
      </w:r>
      <w:r w:rsidRPr="00431CBD">
        <w:t>системой</w:t>
      </w:r>
      <w:r w:rsidR="00431CBD" w:rsidRPr="00431CBD">
        <w:t xml:space="preserve"> [чтосценарий]</w:t>
      </w:r>
      <w:r w:rsidRPr="00431CBD">
        <w:t>.</w:t>
      </w:r>
    </w:p>
    <w:p w14:paraId="67B7C2D7" w14:textId="77777777" w:rsidR="00024475" w:rsidRDefault="00024475" w:rsidP="00024475">
      <w:r w:rsidRPr="00A84B6A">
        <w:t>Целью существования текущей системы является создание сценариев использования оборудования, инструкций персонала, тестовых производственных случаев на основе нормативной документации целевого цеха.</w:t>
      </w:r>
    </w:p>
    <w:p w14:paraId="0FBA9E88" w14:textId="2F6622E7" w:rsidR="00024475" w:rsidRDefault="00024475" w:rsidP="00024475">
      <w:bookmarkStart w:id="26" w:name="_Hlk227787960"/>
      <w:r w:rsidRPr="006C5A17">
        <w:t>Сначала сценарист на основе регламента</w:t>
      </w:r>
      <w:r w:rsidR="00FF42B7">
        <w:t xml:space="preserve"> цеха</w:t>
      </w:r>
      <w:r w:rsidRPr="006C5A17">
        <w:t xml:space="preserve"> пишет последовательность действий</w:t>
      </w:r>
      <w:r>
        <w:t xml:space="preserve"> </w:t>
      </w:r>
      <w:r w:rsidRPr="006C5A17">
        <w:t>(само действие, дополнительная информация, придумываются тесты, аудио</w:t>
      </w:r>
      <w:r>
        <w:t>-</w:t>
      </w:r>
      <w:r w:rsidRPr="006C5A17">
        <w:t xml:space="preserve">диалоги, какие картинки изобразить, анимацию </w:t>
      </w:r>
      <w:r>
        <w:t>воспроизвести и прочее</w:t>
      </w:r>
      <w:r w:rsidRPr="006C5A17">
        <w:t>)</w:t>
      </w:r>
      <w:r>
        <w:t>.</w:t>
      </w:r>
    </w:p>
    <w:p w14:paraId="05607484" w14:textId="77777777" w:rsidR="00024475" w:rsidRDefault="00024475" w:rsidP="00024475">
      <w:r>
        <w:t>П</w:t>
      </w:r>
      <w:r w:rsidRPr="006C5A17">
        <w:t>осле</w:t>
      </w:r>
      <w:r>
        <w:t xml:space="preserve"> результат работы сценариста</w:t>
      </w:r>
      <w:r w:rsidRPr="006C5A17">
        <w:t xml:space="preserve"> смотрит утвержда</w:t>
      </w:r>
      <w:r>
        <w:t>ющий</w:t>
      </w:r>
      <w:r w:rsidRPr="006C5A17">
        <w:t xml:space="preserve"> и выда</w:t>
      </w:r>
      <w:r>
        <w:t>ё</w:t>
      </w:r>
      <w:r w:rsidRPr="006C5A17">
        <w:t xml:space="preserve">т корректировки, </w:t>
      </w:r>
      <w:r>
        <w:t>«сценарий»</w:t>
      </w:r>
      <w:r w:rsidRPr="006C5A17">
        <w:t xml:space="preserve"> отправляется в цех, его проверяют</w:t>
      </w:r>
      <w:r>
        <w:t xml:space="preserve"> и </w:t>
      </w:r>
      <w:r w:rsidRPr="006C5A17">
        <w:t>согласовывают.</w:t>
      </w:r>
    </w:p>
    <w:p w14:paraId="6062ACC4" w14:textId="23A7FFDC" w:rsidR="00024475" w:rsidRDefault="00024475" w:rsidP="00024475">
      <w:r>
        <w:t>С</w:t>
      </w:r>
      <w:r w:rsidRPr="006C5A17">
        <w:t xml:space="preserve">ценарист </w:t>
      </w:r>
      <w:r>
        <w:t>принимает и правит недочёты,</w:t>
      </w:r>
      <w:r w:rsidRPr="006C5A17">
        <w:t xml:space="preserve"> а дальше происходит сборка</w:t>
      </w:r>
      <w:r>
        <w:t xml:space="preserve"> сцены программистом</w:t>
      </w:r>
      <w:bookmarkEnd w:id="26"/>
      <w:r>
        <w:t xml:space="preserve">, включающая </w:t>
      </w:r>
      <w:r w:rsidRPr="00FA5F2C">
        <w:t>расставл</w:t>
      </w:r>
      <w:r>
        <w:t>ение</w:t>
      </w:r>
      <w:r w:rsidRPr="00FA5F2C">
        <w:t xml:space="preserve"> точ</w:t>
      </w:r>
      <w:r>
        <w:t>ек</w:t>
      </w:r>
      <w:r w:rsidRPr="00FA5F2C">
        <w:t xml:space="preserve"> интереса</w:t>
      </w:r>
      <w:r>
        <w:t>, за отличием:</w:t>
      </w:r>
    </w:p>
    <w:p w14:paraId="448AB99D" w14:textId="77777777" w:rsidR="00024475" w:rsidRDefault="00024475" w:rsidP="00024475">
      <w:pPr>
        <w:numPr>
          <w:ilvl w:val="0"/>
          <w:numId w:val="76"/>
        </w:numPr>
        <w:ind w:left="0" w:firstLine="426"/>
      </w:pPr>
      <w:r w:rsidRPr="006C5A17">
        <w:lastRenderedPageBreak/>
        <w:t>если тренажёр</w:t>
      </w:r>
      <w:r>
        <w:t xml:space="preserve"> –</w:t>
      </w:r>
      <w:r w:rsidRPr="006C5A17">
        <w:t xml:space="preserve"> </w:t>
      </w:r>
      <w:r>
        <w:t>панорама</w:t>
      </w:r>
      <w:r w:rsidRPr="006C5A17">
        <w:t xml:space="preserve">, то делаются </w:t>
      </w:r>
      <w:r>
        <w:t xml:space="preserve">фотографии на </w:t>
      </w:r>
      <w:r w:rsidRPr="006C5A17">
        <w:t>360</w:t>
      </w:r>
      <w:r>
        <w:t xml:space="preserve"> градусов цехов;</w:t>
      </w:r>
    </w:p>
    <w:p w14:paraId="18FF90C8" w14:textId="77777777" w:rsidR="00024475" w:rsidRDefault="00024475" w:rsidP="00024475">
      <w:pPr>
        <w:numPr>
          <w:ilvl w:val="0"/>
          <w:numId w:val="76"/>
        </w:numPr>
        <w:ind w:left="0" w:firstLine="426"/>
      </w:pPr>
      <w:r>
        <w:t xml:space="preserve">если тренажёр – </w:t>
      </w:r>
      <w:r w:rsidRPr="006C5A17">
        <w:t>3</w:t>
      </w:r>
      <w:r>
        <w:rPr>
          <w:lang w:val="en-US"/>
        </w:rPr>
        <w:t>D</w:t>
      </w:r>
      <w:r w:rsidRPr="00F92362">
        <w:t xml:space="preserve"> </w:t>
      </w:r>
      <w:r>
        <w:t>сцена,</w:t>
      </w:r>
      <w:r w:rsidRPr="006C5A17">
        <w:t xml:space="preserve"> </w:t>
      </w:r>
      <w:r>
        <w:t>то создаются «префабы», имитирующие реальное оборудование.</w:t>
      </w:r>
    </w:p>
    <w:p w14:paraId="1F620CD8" w14:textId="77777777" w:rsidR="00024475" w:rsidRDefault="00024475" w:rsidP="00024475">
      <w:r>
        <w:t xml:space="preserve">Существуют такие </w:t>
      </w:r>
      <w:r w:rsidRPr="003A00FD">
        <w:t>производственно-технически</w:t>
      </w:r>
      <w:r>
        <w:t>е</w:t>
      </w:r>
      <w:r w:rsidRPr="003A00FD">
        <w:t xml:space="preserve"> сценари</w:t>
      </w:r>
      <w:r>
        <w:t>и:</w:t>
      </w:r>
    </w:p>
    <w:p w14:paraId="0F937930" w14:textId="77777777" w:rsidR="00024475" w:rsidRDefault="00024475" w:rsidP="00024475">
      <w:pPr>
        <w:numPr>
          <w:ilvl w:val="0"/>
          <w:numId w:val="100"/>
        </w:numPr>
      </w:pPr>
      <w:r>
        <w:t>э</w:t>
      </w:r>
      <w:r w:rsidRPr="00A85E2B">
        <w:t>ксплуатационные (штатные)</w:t>
      </w:r>
      <w:r>
        <w:t xml:space="preserve"> – о</w:t>
      </w:r>
      <w:r w:rsidRPr="00A85E2B">
        <w:t>писывают</w:t>
      </w:r>
      <w:r>
        <w:t xml:space="preserve"> </w:t>
      </w:r>
      <w:r w:rsidRPr="00A85E2B">
        <w:t>стандартный запуск, работу и остановку агрегата в нормальном режиме</w:t>
      </w:r>
      <w:r>
        <w:t>;</w:t>
      </w:r>
    </w:p>
    <w:p w14:paraId="279CDB30" w14:textId="77777777" w:rsidR="00024475" w:rsidRDefault="00024475" w:rsidP="00024475">
      <w:pPr>
        <w:numPr>
          <w:ilvl w:val="0"/>
          <w:numId w:val="100"/>
        </w:numPr>
      </w:pPr>
      <w:r>
        <w:t>а</w:t>
      </w:r>
      <w:r w:rsidRPr="00A85E2B">
        <w:t>варийные (П</w:t>
      </w:r>
      <w:r>
        <w:t xml:space="preserve">лан </w:t>
      </w:r>
      <w:r w:rsidRPr="00A85E2B">
        <w:t>Л</w:t>
      </w:r>
      <w:r>
        <w:t xml:space="preserve">иквидации </w:t>
      </w:r>
      <w:r w:rsidRPr="00A85E2B">
        <w:t>А</w:t>
      </w:r>
      <w:r>
        <w:t>варий</w:t>
      </w:r>
      <w:r w:rsidRPr="00A85E2B">
        <w:t>)</w:t>
      </w:r>
      <w:r>
        <w:t xml:space="preserve"> –</w:t>
      </w:r>
      <w:r w:rsidRPr="00A85E2B">
        <w:t xml:space="preserve"> </w:t>
      </w:r>
      <w:r>
        <w:t>и</w:t>
      </w:r>
      <w:r w:rsidRPr="00A85E2B">
        <w:t>нструкции</w:t>
      </w:r>
      <w:r>
        <w:t xml:space="preserve"> </w:t>
      </w:r>
      <w:r w:rsidRPr="00A85E2B">
        <w:t>по действиям</w:t>
      </w:r>
      <w:r>
        <w:t xml:space="preserve"> персонала</w:t>
      </w:r>
      <w:r w:rsidRPr="00A85E2B">
        <w:t xml:space="preserve"> при критических отказах, пожарах или выбросах</w:t>
      </w:r>
      <w:r>
        <w:t>;</w:t>
      </w:r>
    </w:p>
    <w:p w14:paraId="4791957B" w14:textId="77777777" w:rsidR="00024475" w:rsidRDefault="00024475" w:rsidP="00024475">
      <w:pPr>
        <w:numPr>
          <w:ilvl w:val="0"/>
          <w:numId w:val="100"/>
        </w:numPr>
      </w:pPr>
      <w:r>
        <w:t>р</w:t>
      </w:r>
      <w:r w:rsidRPr="002A7D39">
        <w:t>емонтные/</w:t>
      </w:r>
      <w:r>
        <w:t>с</w:t>
      </w:r>
      <w:r w:rsidRPr="002A7D39">
        <w:t>ервисные</w:t>
      </w:r>
      <w:r>
        <w:t xml:space="preserve"> – </w:t>
      </w:r>
      <w:r w:rsidRPr="002A7D39">
        <w:t>для</w:t>
      </w:r>
      <w:r>
        <w:t xml:space="preserve"> </w:t>
      </w:r>
      <w:r w:rsidRPr="002A7D39">
        <w:t xml:space="preserve">обслуживания </w:t>
      </w:r>
      <w:r>
        <w:t>(</w:t>
      </w:r>
      <w:r w:rsidRPr="002A7D39">
        <w:t>дефектовка, замена</w:t>
      </w:r>
      <w:r>
        <w:t xml:space="preserve">, </w:t>
      </w:r>
      <w:r w:rsidRPr="002A7D39">
        <w:t>чистка</w:t>
      </w:r>
      <w:r>
        <w:t>);</w:t>
      </w:r>
    </w:p>
    <w:p w14:paraId="37206FBE" w14:textId="77777777" w:rsidR="00024475" w:rsidRDefault="00024475" w:rsidP="00024475">
      <w:pPr>
        <w:numPr>
          <w:ilvl w:val="0"/>
          <w:numId w:val="100"/>
        </w:numPr>
      </w:pPr>
      <w:r>
        <w:t>с</w:t>
      </w:r>
      <w:r w:rsidRPr="002A7D39">
        <w:t>ценарные проверки (</w:t>
      </w:r>
      <w:r>
        <w:t>т</w:t>
      </w:r>
      <w:r w:rsidRPr="002A7D39">
        <w:t>ест-кейсы)</w:t>
      </w:r>
      <w:r>
        <w:t xml:space="preserve"> – </w:t>
      </w:r>
      <w:r w:rsidRPr="002A7D39">
        <w:t>для</w:t>
      </w:r>
      <w:r>
        <w:t xml:space="preserve"> </w:t>
      </w:r>
      <w:r w:rsidRPr="002A7D39">
        <w:t>проверки работоспособности защитных систем и датчиков.</w:t>
      </w:r>
    </w:p>
    <w:p w14:paraId="726BA09D" w14:textId="77777777" w:rsidR="00024475" w:rsidRDefault="00024475" w:rsidP="00024475">
      <w:r>
        <w:t>Сценарии также могут быть линейными (алгоритмическими) и разветвлёнными (ситуационными).</w:t>
      </w:r>
    </w:p>
    <w:p w14:paraId="25FDAA03" w14:textId="327B0CD9" w:rsidR="00024475" w:rsidRDefault="00024475" w:rsidP="00024475">
      <w:r>
        <w:t xml:space="preserve">Объектами текущей системы являются (рис. </w:t>
      </w:r>
      <w:r w:rsidR="00FF42B7" w:rsidRPr="00FF42B7">
        <w:rPr>
          <w:highlight w:val="yellow"/>
        </w:rPr>
        <w:t>…</w:t>
      </w:r>
      <w:r>
        <w:t>):</w:t>
      </w:r>
    </w:p>
    <w:p w14:paraId="0F6FFC0D" w14:textId="77777777" w:rsidR="00024475" w:rsidRDefault="00024475" w:rsidP="00024475">
      <w:pPr>
        <w:numPr>
          <w:ilvl w:val="0"/>
          <w:numId w:val="75"/>
        </w:numPr>
      </w:pPr>
      <w:r>
        <w:t xml:space="preserve">Сценарный отдел – </w:t>
      </w:r>
      <w:r w:rsidRPr="00D83CBF">
        <w:t>это специалист</w:t>
      </w:r>
      <w:r>
        <w:t xml:space="preserve"> или группа специалистов</w:t>
      </w:r>
      <w:r w:rsidRPr="00D83CBF">
        <w:t>, которы</w:t>
      </w:r>
      <w:r>
        <w:t>й</w:t>
      </w:r>
      <w:r w:rsidRPr="00D83CBF">
        <w:t xml:space="preserve"> занимается разработкой, оптимизацией и контролем технологических процессов в различных отраслях производства</w:t>
      </w:r>
      <w:r>
        <w:t>, в частности сценариев для тренажёров</w:t>
      </w:r>
      <w:r w:rsidRPr="00D83CBF">
        <w:t>.</w:t>
      </w:r>
    </w:p>
    <w:p w14:paraId="562532B9" w14:textId="77777777" w:rsidR="00024475" w:rsidRDefault="00024475" w:rsidP="00024475">
      <w:pPr>
        <w:numPr>
          <w:ilvl w:val="0"/>
          <w:numId w:val="75"/>
        </w:numPr>
      </w:pPr>
      <w:r>
        <w:t>Утверждающий отдел – это специалист или группа специалистов целевого цеха, который ответственен за проверку сценария на соответствие всем регламентам цеха.</w:t>
      </w:r>
    </w:p>
    <w:p w14:paraId="6C17BF4B" w14:textId="77777777" w:rsidR="00024475" w:rsidRDefault="00024475" w:rsidP="00024475">
      <w:pPr>
        <w:numPr>
          <w:ilvl w:val="0"/>
          <w:numId w:val="75"/>
        </w:numPr>
      </w:pPr>
      <w:r>
        <w:t xml:space="preserve">Программный отдел – </w:t>
      </w:r>
      <w:r w:rsidRPr="00D83CBF">
        <w:t>это специалист</w:t>
      </w:r>
      <w:r>
        <w:t xml:space="preserve"> или группа специалистов</w:t>
      </w:r>
      <w:r w:rsidRPr="00D83CBF">
        <w:t xml:space="preserve">, который занимается </w:t>
      </w:r>
      <w:r>
        <w:t>переносом сценария технолога в формат, пригодный для тренажёров</w:t>
      </w:r>
      <w:r w:rsidRPr="00D83CBF">
        <w:t>.</w:t>
      </w:r>
    </w:p>
    <w:p w14:paraId="66128326" w14:textId="77777777" w:rsidR="00024475" w:rsidRPr="00FF42B7" w:rsidRDefault="00024475" w:rsidP="00024475">
      <w:pPr>
        <w:keepNext/>
        <w:spacing w:line="276" w:lineRule="auto"/>
        <w:ind w:firstLine="0"/>
        <w:jc w:val="center"/>
        <w:rPr>
          <w:rFonts w:cs="Times New Roman"/>
        </w:rPr>
      </w:pPr>
      <w:r w:rsidRPr="00FF42B7">
        <w:rPr>
          <w:rFonts w:cs="Times New Roman"/>
          <w:noProof/>
        </w:rPr>
        <w:drawing>
          <wp:inline distT="0" distB="0" distL="0" distR="0" wp14:anchorId="6113E570" wp14:editId="0781865E">
            <wp:extent cx="4198326" cy="19240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67042" cy="1955542"/>
                    </a:xfrm>
                    <a:prstGeom prst="rect">
                      <a:avLst/>
                    </a:prstGeom>
                  </pic:spPr>
                </pic:pic>
              </a:graphicData>
            </a:graphic>
          </wp:inline>
        </w:drawing>
      </w:r>
    </w:p>
    <w:p w14:paraId="6F3E4003" w14:textId="786DBAFA" w:rsidR="00024475" w:rsidRPr="002E1F6B" w:rsidRDefault="00024475" w:rsidP="00024475">
      <w:pPr>
        <w:spacing w:line="276" w:lineRule="auto"/>
        <w:ind w:firstLine="0"/>
        <w:jc w:val="center"/>
        <w:rPr>
          <w:rFonts w:cs="Times New Roman"/>
        </w:rPr>
      </w:pPr>
      <w:r w:rsidRPr="00FF42B7">
        <w:rPr>
          <w:rFonts w:cs="Times New Roman"/>
        </w:rPr>
        <w:t xml:space="preserve">Рис. </w:t>
      </w:r>
      <w:r w:rsidRPr="00FF42B7">
        <w:rPr>
          <w:rFonts w:cs="Times New Roman"/>
        </w:rPr>
        <w:fldChar w:fldCharType="begin"/>
      </w:r>
      <w:r w:rsidRPr="00FF42B7">
        <w:rPr>
          <w:rFonts w:cs="Times New Roman"/>
        </w:rPr>
        <w:instrText xml:space="preserve"> SEQ Рис. \* ARABIC </w:instrText>
      </w:r>
      <w:r w:rsidRPr="00FF42B7">
        <w:rPr>
          <w:rFonts w:cs="Times New Roman"/>
        </w:rPr>
        <w:fldChar w:fldCharType="separate"/>
      </w:r>
      <w:r w:rsidR="00FF42B7" w:rsidRPr="00FF42B7">
        <w:rPr>
          <w:rFonts w:cs="Times New Roman"/>
          <w:noProof/>
        </w:rPr>
        <w:t>3</w:t>
      </w:r>
      <w:r w:rsidRPr="00FF42B7">
        <w:rPr>
          <w:rFonts w:cs="Times New Roman"/>
        </w:rPr>
        <w:fldChar w:fldCharType="end"/>
      </w:r>
      <w:r w:rsidRPr="00FF42B7">
        <w:rPr>
          <w:rFonts w:cs="Times New Roman"/>
        </w:rPr>
        <w:t>. Модель состава текущей системы</w:t>
      </w:r>
    </w:p>
    <w:p w14:paraId="422AB2EB" w14:textId="77777777" w:rsidR="00024475" w:rsidRDefault="00024475" w:rsidP="00024475"/>
    <w:p w14:paraId="7B1EB6B6" w14:textId="4331F863" w:rsidR="00024475" w:rsidRDefault="00024475" w:rsidP="00024475">
      <w:r w:rsidRPr="00BA6B27">
        <w:lastRenderedPageBreak/>
        <w:t>Модель структуры системы (модель взаимосвязей)</w:t>
      </w:r>
      <w:r>
        <w:t xml:space="preserve"> – это отражение состава системы и её внутренних связей</w:t>
      </w:r>
      <w:r w:rsidR="001E766C">
        <w:t xml:space="preserve"> </w:t>
      </w:r>
      <w:r>
        <w:t xml:space="preserve">(рис. </w:t>
      </w:r>
      <w:r w:rsidR="00FF42B7" w:rsidRPr="00FF42B7">
        <w:rPr>
          <w:highlight w:val="yellow"/>
        </w:rPr>
        <w:t>…</w:t>
      </w:r>
      <w:r>
        <w:t>).</w:t>
      </w:r>
    </w:p>
    <w:p w14:paraId="6454600C" w14:textId="77777777" w:rsidR="00024475" w:rsidRPr="00FF42B7" w:rsidRDefault="00024475" w:rsidP="00024475">
      <w:pPr>
        <w:keepNext/>
        <w:ind w:firstLine="0"/>
        <w:jc w:val="center"/>
      </w:pPr>
      <w:r w:rsidRPr="00FF42B7">
        <w:rPr>
          <w:noProof/>
        </w:rPr>
        <w:drawing>
          <wp:inline distT="0" distB="0" distL="0" distR="0" wp14:anchorId="20F3B8F2" wp14:editId="7338DF50">
            <wp:extent cx="6037473" cy="2133600"/>
            <wp:effectExtent l="0" t="0" r="190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53959" cy="2174765"/>
                    </a:xfrm>
                    <a:prstGeom prst="rect">
                      <a:avLst/>
                    </a:prstGeom>
                  </pic:spPr>
                </pic:pic>
              </a:graphicData>
            </a:graphic>
          </wp:inline>
        </w:drawing>
      </w:r>
    </w:p>
    <w:p w14:paraId="13F596FC" w14:textId="77777777" w:rsidR="00024475" w:rsidRPr="00237F04" w:rsidRDefault="00024475" w:rsidP="00024475">
      <w:pPr>
        <w:pStyle w:val="af5"/>
        <w:rPr>
          <w:i/>
          <w:iCs w:val="0"/>
          <w:szCs w:val="28"/>
        </w:rPr>
      </w:pPr>
      <w:r w:rsidRPr="00FF42B7">
        <w:rPr>
          <w:iCs w:val="0"/>
          <w:szCs w:val="28"/>
        </w:rPr>
        <w:t xml:space="preserve">Рис. </w:t>
      </w:r>
      <w:r w:rsidRPr="00FF42B7">
        <w:rPr>
          <w:i/>
          <w:iCs w:val="0"/>
          <w:szCs w:val="28"/>
        </w:rPr>
        <w:fldChar w:fldCharType="begin"/>
      </w:r>
      <w:r w:rsidRPr="00FF42B7">
        <w:rPr>
          <w:iCs w:val="0"/>
          <w:szCs w:val="28"/>
        </w:rPr>
        <w:instrText xml:space="preserve"> SEQ Рис. \* ARABIC </w:instrText>
      </w:r>
      <w:r w:rsidRPr="00FF42B7">
        <w:rPr>
          <w:i/>
          <w:iCs w:val="0"/>
          <w:szCs w:val="28"/>
        </w:rPr>
        <w:fldChar w:fldCharType="separate"/>
      </w:r>
      <w:r w:rsidRPr="00FF42B7">
        <w:rPr>
          <w:iCs w:val="0"/>
          <w:noProof/>
          <w:szCs w:val="28"/>
        </w:rPr>
        <w:t>2</w:t>
      </w:r>
      <w:r w:rsidRPr="00FF42B7">
        <w:rPr>
          <w:i/>
          <w:iCs w:val="0"/>
          <w:szCs w:val="28"/>
        </w:rPr>
        <w:fldChar w:fldCharType="end"/>
      </w:r>
      <w:r w:rsidRPr="00FF42B7">
        <w:rPr>
          <w:iCs w:val="0"/>
          <w:szCs w:val="28"/>
        </w:rPr>
        <w:t>. Модель структуры текущей системы</w:t>
      </w:r>
    </w:p>
    <w:p w14:paraId="42DAAA7D" w14:textId="77777777" w:rsidR="00FF42B7" w:rsidRDefault="00FF42B7" w:rsidP="00024475"/>
    <w:p w14:paraId="6258396C" w14:textId="77777777" w:rsidR="00024475" w:rsidRDefault="00024475" w:rsidP="00024475">
      <w:r>
        <w:t>Окружающей средой для системы являются:</w:t>
      </w:r>
    </w:p>
    <w:p w14:paraId="6D9FE003" w14:textId="77777777" w:rsidR="00024475" w:rsidRDefault="00024475" w:rsidP="00024475">
      <w:pPr>
        <w:numPr>
          <w:ilvl w:val="0"/>
          <w:numId w:val="80"/>
        </w:numPr>
        <w:ind w:left="0" w:firstLine="426"/>
      </w:pPr>
      <w:r>
        <w:t>нормативные документы производства, включающие текст и файлы;</w:t>
      </w:r>
    </w:p>
    <w:p w14:paraId="2961D5FE" w14:textId="77777777" w:rsidR="00024475" w:rsidRDefault="00024475" w:rsidP="00024475">
      <w:pPr>
        <w:numPr>
          <w:ilvl w:val="0"/>
          <w:numId w:val="80"/>
        </w:numPr>
        <w:ind w:left="0" w:firstLine="426"/>
      </w:pPr>
      <w:r>
        <w:t>целевой цех, для которого производятся сценарии (предоставляет специалистов в утверждающий отдел);</w:t>
      </w:r>
    </w:p>
    <w:p w14:paraId="295B3157" w14:textId="77777777" w:rsidR="00024475" w:rsidRDefault="00024475" w:rsidP="00024475">
      <w:pPr>
        <w:numPr>
          <w:ilvl w:val="0"/>
          <w:numId w:val="80"/>
        </w:numPr>
        <w:ind w:left="0" w:firstLine="426"/>
      </w:pPr>
      <w:r>
        <w:t>запрос на создание сценария;</w:t>
      </w:r>
    </w:p>
    <w:p w14:paraId="2A8095B2" w14:textId="77777777" w:rsidR="00024475" w:rsidRDefault="00024475" w:rsidP="00024475">
      <w:pPr>
        <w:numPr>
          <w:ilvl w:val="0"/>
          <w:numId w:val="80"/>
        </w:numPr>
        <w:ind w:left="0" w:firstLine="426"/>
      </w:pPr>
      <w:r>
        <w:t>ранее созданные сценарии.</w:t>
      </w:r>
    </w:p>
    <w:p w14:paraId="21FBA542" w14:textId="77777777" w:rsidR="00024475" w:rsidRDefault="00024475" w:rsidP="00024475">
      <w:r>
        <w:t>Выходными данными являются сценарии для тренажёра, которые соответствуют входному формату для виртуального тренажёра.</w:t>
      </w:r>
    </w:p>
    <w:p w14:paraId="4DFF956A" w14:textId="77777777" w:rsidR="00024475" w:rsidRDefault="00024475" w:rsidP="00024475">
      <w:r>
        <w:t xml:space="preserve">Граница системы проходит по </w:t>
      </w:r>
      <w:r w:rsidRPr="00CF6EF2">
        <w:t xml:space="preserve">интерфейсу работы </w:t>
      </w:r>
      <w:r>
        <w:t>программного отдела. Э</w:t>
      </w:r>
      <w:r w:rsidRPr="00CF6EF2">
        <w:t xml:space="preserve">кспорт данных </w:t>
      </w:r>
      <w:r>
        <w:t>в формат</w:t>
      </w:r>
      <w:r w:rsidRPr="00CF6EF2">
        <w:t xml:space="preserve"> VR-тренаж</w:t>
      </w:r>
      <w:r>
        <w:t>ё</w:t>
      </w:r>
      <w:r w:rsidRPr="00CF6EF2">
        <w:t>ра</w:t>
      </w:r>
      <w:r>
        <w:t xml:space="preserve"> является переходным действием между системой и её выходными данными в окружающую среду.</w:t>
      </w:r>
    </w:p>
    <w:p w14:paraId="77E4B553" w14:textId="642329D1" w:rsidR="00BA320C" w:rsidRDefault="00BA320C" w:rsidP="00091836">
      <w:bookmarkStart w:id="27" w:name="_Hlk227788017"/>
      <w:r>
        <w:t>Для создания 100 сценариев вручную требуется полная рабочая неделя и опытный специалист в целевой предметной области.</w:t>
      </w:r>
      <w:r w:rsidR="001E766C">
        <w:t xml:space="preserve"> </w:t>
      </w:r>
      <w:r>
        <w:t xml:space="preserve">Целевым показателем производительности системы является </w:t>
      </w:r>
      <w:r w:rsidR="001E766C">
        <w:t>50</w:t>
      </w:r>
      <w:r>
        <w:t xml:space="preserve">0 сценариев в </w:t>
      </w:r>
      <w:r w:rsidR="001E766C">
        <w:t>неделю</w:t>
      </w:r>
      <w:r>
        <w:t>. Итоговый сценарий должен представлять собой древовидную структуру (</w:t>
      </w:r>
      <w:r>
        <w:rPr>
          <w:lang w:val="en-US"/>
        </w:rPr>
        <w:t>JSON</w:t>
      </w:r>
      <w:r w:rsidRPr="00BA320C">
        <w:t xml:space="preserve">, </w:t>
      </w:r>
      <w:r>
        <w:rPr>
          <w:lang w:val="en-US"/>
        </w:rPr>
        <w:t>YAML</w:t>
      </w:r>
      <w:r>
        <w:t>).</w:t>
      </w:r>
    </w:p>
    <w:p w14:paraId="2D40EDD9" w14:textId="11A2D396" w:rsidR="00091836" w:rsidRDefault="00BA320C" w:rsidP="00091836">
      <w:r>
        <w:t xml:space="preserve">Один человек не может достичь подобной производительности, особенно когда </w:t>
      </w:r>
      <w:r w:rsidR="001E766C">
        <w:t xml:space="preserve">часто </w:t>
      </w:r>
      <w:r>
        <w:t xml:space="preserve">меняется структура </w:t>
      </w:r>
      <w:r w:rsidR="00091836">
        <w:t>сценария тренажёров или нормативная документация цеха</w:t>
      </w:r>
      <w:r>
        <w:t>.</w:t>
      </w:r>
      <w:r w:rsidR="00091836">
        <w:t xml:space="preserve"> </w:t>
      </w:r>
      <w:bookmarkEnd w:id="27"/>
      <w:r w:rsidR="00091836">
        <w:t xml:space="preserve">Для достижения </w:t>
      </w:r>
      <w:r w:rsidR="004E5409">
        <w:t xml:space="preserve">подобной производительности </w:t>
      </w:r>
      <w:r w:rsidR="00091836">
        <w:t>объекты разрабатываемой ИС должны решать следующие задачи:</w:t>
      </w:r>
    </w:p>
    <w:p w14:paraId="2EF16B62" w14:textId="1410C208" w:rsidR="00091836" w:rsidRDefault="00091836" w:rsidP="00091836">
      <w:pPr>
        <w:numPr>
          <w:ilvl w:val="0"/>
          <w:numId w:val="84"/>
        </w:numPr>
      </w:pPr>
      <w:r>
        <w:lastRenderedPageBreak/>
        <w:t>хранить и обеспечивать непрерывный доступ к нормативной документации в формате, пригодном для поиска, анализа и синтеза в процессе генерации;</w:t>
      </w:r>
    </w:p>
    <w:p w14:paraId="7EB1685D" w14:textId="77777777" w:rsidR="00091836" w:rsidRDefault="00091836" w:rsidP="00091836">
      <w:pPr>
        <w:numPr>
          <w:ilvl w:val="0"/>
          <w:numId w:val="84"/>
        </w:numPr>
      </w:pPr>
      <w:r w:rsidRPr="000D34CA">
        <w:t xml:space="preserve">хранить и обеспечивать непрерывный доступ </w:t>
      </w:r>
      <w:r w:rsidRPr="00F50921">
        <w:t xml:space="preserve">к </w:t>
      </w:r>
      <w:r>
        <w:t>промежуточным результатам генерации сценариев;</w:t>
      </w:r>
    </w:p>
    <w:p w14:paraId="76FDA8D9" w14:textId="77777777" w:rsidR="00091836" w:rsidRDefault="00091836" w:rsidP="00091836">
      <w:pPr>
        <w:numPr>
          <w:ilvl w:val="0"/>
          <w:numId w:val="84"/>
        </w:numPr>
      </w:pPr>
      <w:r>
        <w:t>генерировать сценарий по запросу пользователя, используя исключительно предоставленную нормативную документацию;</w:t>
      </w:r>
    </w:p>
    <w:p w14:paraId="7C4390C7" w14:textId="308C31AD" w:rsidR="00091836" w:rsidRDefault="00091836" w:rsidP="00091836">
      <w:pPr>
        <w:numPr>
          <w:ilvl w:val="0"/>
          <w:numId w:val="84"/>
        </w:numPr>
      </w:pPr>
      <w:r>
        <w:t>обеспечи</w:t>
      </w:r>
      <w:r w:rsidR="004E5409">
        <w:t>ва</w:t>
      </w:r>
      <w:r>
        <w:t>ть отправку запроса объекту генерации сценариев и получение созданного ответа через пользовательский интерфейс.</w:t>
      </w:r>
    </w:p>
    <w:p w14:paraId="0D209F4C" w14:textId="0F30324F" w:rsidR="00B31CD2" w:rsidRDefault="00B31CD2" w:rsidP="00B31CD2">
      <w:r>
        <w:t xml:space="preserve">Искусственный интеллект (ИИ) — это технологии (аппаратные и программные комплексы), которые могут решать задачи анализа данных. Технологии ИИ позволяют компьютерным системам применять математику и логику для моделирования рассуждений, используемых людьми в получении новых сведений и принятии решений </w:t>
      </w:r>
      <w:r w:rsidRPr="005C7BDF">
        <w:t>[</w:t>
      </w:r>
      <w:r w:rsidR="00BF4D0C">
        <w:t>митяков</w:t>
      </w:r>
      <w:r w:rsidRPr="005C7BDF">
        <w:t xml:space="preserve">, </w:t>
      </w:r>
      <w:r>
        <w:t>с.9</w:t>
      </w:r>
      <w:r w:rsidRPr="005C7BDF">
        <w:t>]</w:t>
      </w:r>
      <w:r>
        <w:t>.</w:t>
      </w:r>
    </w:p>
    <w:p w14:paraId="25384CF0" w14:textId="72F62214" w:rsidR="00BF4D0C" w:rsidRDefault="00BF4D0C" w:rsidP="00BF4D0C">
      <w:r>
        <w:t>NLP (Natural Language Processing, обработка естественного языка) — область информатики, который включает в себя предоставление компьютерам возможности интерпретировать и воспроизводить язык</w:t>
      </w:r>
      <w:r w:rsidR="007E7600">
        <w:t xml:space="preserve"> </w:t>
      </w:r>
      <w:r w:rsidRPr="00BF4D0C">
        <w:t>[</w:t>
      </w:r>
      <w:r>
        <w:t>что</w:t>
      </w:r>
      <w:r>
        <w:rPr>
          <w:lang w:val="en-US"/>
        </w:rPr>
        <w:t>nlp</w:t>
      </w:r>
      <w:r w:rsidRPr="00BF4D0C">
        <w:t>]</w:t>
      </w:r>
      <w:r>
        <w:t>.</w:t>
      </w:r>
    </w:p>
    <w:p w14:paraId="7969E9B3" w14:textId="28DB0598" w:rsidR="00BF4D0C" w:rsidRDefault="00BF4D0C" w:rsidP="00BF4D0C">
      <w:r>
        <w:t xml:space="preserve">Large Language Model (LLM, большая языковая модель) — это тип модели глубокого обучения, который может выполнять любые задачи NLP </w:t>
      </w:r>
      <w:r w:rsidRPr="00BF4D0C">
        <w:t>[</w:t>
      </w:r>
      <w:r>
        <w:t>что</w:t>
      </w:r>
      <w:r>
        <w:rPr>
          <w:lang w:val="en-US"/>
        </w:rPr>
        <w:t>nlp</w:t>
      </w:r>
      <w:r w:rsidRPr="00BF4D0C">
        <w:t>]</w:t>
      </w:r>
      <w:r>
        <w:t>.</w:t>
      </w:r>
    </w:p>
    <w:p w14:paraId="040AE69F" w14:textId="77777777" w:rsidR="00BF4D0C" w:rsidRPr="003A5C6C" w:rsidRDefault="00BF4D0C" w:rsidP="00BF4D0C">
      <w:r>
        <w:t xml:space="preserve">Для решения задач хранения и обработки корпоративной информации в виде, пригодном для использования </w:t>
      </w:r>
      <w:r>
        <w:rPr>
          <w:lang w:val="en-US"/>
        </w:rPr>
        <w:t>LLM</w:t>
      </w:r>
      <w:r>
        <w:t xml:space="preserve">-агентам, используют методологию </w:t>
      </w:r>
      <w:r>
        <w:rPr>
          <w:lang w:val="en-US"/>
        </w:rPr>
        <w:t>RAG</w:t>
      </w:r>
      <w:r w:rsidRPr="00B23DD0">
        <w:t>.</w:t>
      </w:r>
    </w:p>
    <w:p w14:paraId="313E08BA" w14:textId="20F0791C" w:rsidR="00BF4D0C" w:rsidRPr="006532EF" w:rsidRDefault="00BF4D0C" w:rsidP="00BF4D0C">
      <w:r w:rsidRPr="003A5C6C">
        <w:rPr>
          <w:rFonts w:cs="Times New Roman"/>
          <w:lang w:eastAsia="ru-RU"/>
        </w:rPr>
        <w:t>Retrieval-Augmented Generation (RAG, «дополненная поиском генерация») –– это архитектурный подход к улучшению ответов больших языковых моделей (LLM) путём поиска актуальной информации во внешних источниках (</w:t>
      </w:r>
      <w:r w:rsidR="00E46617">
        <w:rPr>
          <w:rFonts w:cs="Times New Roman"/>
          <w:lang w:eastAsia="ru-RU"/>
        </w:rPr>
        <w:t>БД</w:t>
      </w:r>
      <w:r w:rsidRPr="003A5C6C">
        <w:rPr>
          <w:rFonts w:cs="Times New Roman"/>
          <w:lang w:eastAsia="ru-RU"/>
        </w:rPr>
        <w:t>, файловых хранилищах) перед генерацией текста. Позволяет ИИ работать с закрытыми или свежими данными без переобучения, снижая галлюцинации и повышая точность ответов</w:t>
      </w:r>
      <w:r>
        <w:rPr>
          <w:rFonts w:cs="Times New Roman"/>
          <w:lang w:eastAsia="ru-RU"/>
        </w:rPr>
        <w:t xml:space="preserve"> </w:t>
      </w:r>
      <w:r w:rsidR="008C4EF8" w:rsidRPr="008C4EF8">
        <w:t>[</w:t>
      </w:r>
      <w:r w:rsidR="008C4EF8">
        <w:t>что</w:t>
      </w:r>
      <w:r w:rsidR="008C4EF8">
        <w:rPr>
          <w:lang w:val="en-US"/>
        </w:rPr>
        <w:t>rag</w:t>
      </w:r>
      <w:r>
        <w:rPr>
          <w:rFonts w:cs="Times New Roman"/>
          <w:lang w:eastAsia="ru-RU"/>
        </w:rPr>
        <w:t>, с.21</w:t>
      </w:r>
      <w:r w:rsidRPr="005D37E9">
        <w:rPr>
          <w:rFonts w:cs="Times New Roman"/>
          <w:lang w:eastAsia="ru-RU"/>
        </w:rPr>
        <w:t>].</w:t>
      </w:r>
      <w:r>
        <w:rPr>
          <w:rFonts w:cs="Times New Roman"/>
          <w:lang w:eastAsia="ru-RU"/>
        </w:rPr>
        <w:t xml:space="preserve"> </w:t>
      </w:r>
      <w:r w:rsidRPr="00917E53">
        <w:t>RAG основан на использовании и объединении существующих концепций и технологий</w:t>
      </w:r>
      <w:r>
        <w:t>, м</w:t>
      </w:r>
      <w:r w:rsidRPr="00917E53">
        <w:t>ногие из</w:t>
      </w:r>
      <w:r>
        <w:t xml:space="preserve"> которых</w:t>
      </w:r>
      <w:r w:rsidRPr="00917E53">
        <w:t xml:space="preserve"> пришли из области поисковых систем.</w:t>
      </w:r>
    </w:p>
    <w:p w14:paraId="7F9D66B4" w14:textId="69FFCD3A" w:rsidR="000F46B0" w:rsidRDefault="000F46B0" w:rsidP="000F46B0">
      <w:r>
        <w:t>Большая языковая модель (</w:t>
      </w:r>
      <w:r>
        <w:rPr>
          <w:lang w:val="en-US"/>
        </w:rPr>
        <w:t>LLM</w:t>
      </w:r>
      <w:r>
        <w:t>)</w:t>
      </w:r>
      <w:r w:rsidRPr="00E038DE">
        <w:t xml:space="preserve"> имеет знания</w:t>
      </w:r>
      <w:r>
        <w:t xml:space="preserve">, </w:t>
      </w:r>
      <w:r w:rsidRPr="00E038DE">
        <w:t>заложенные в</w:t>
      </w:r>
      <w:r>
        <w:t>о время</w:t>
      </w:r>
      <w:r w:rsidRPr="00E038DE">
        <w:t xml:space="preserve"> обучения, </w:t>
      </w:r>
      <w:r>
        <w:t xml:space="preserve">однако с этого момента они теряют свою актуальность, </w:t>
      </w:r>
      <w:r w:rsidRPr="00E038DE">
        <w:t xml:space="preserve">а пере- или </w:t>
      </w:r>
      <w:r w:rsidRPr="00E038DE">
        <w:lastRenderedPageBreak/>
        <w:t>дообучение является слишком</w:t>
      </w:r>
      <w:r>
        <w:t xml:space="preserve"> дорогим по времени и материальным ресурсам. </w:t>
      </w:r>
      <w:r>
        <w:rPr>
          <w:lang w:val="en-US"/>
        </w:rPr>
        <w:t>LLM</w:t>
      </w:r>
      <w:r w:rsidRPr="00A26A51">
        <w:t>-</w:t>
      </w:r>
      <w:r>
        <w:t>агенты могут галлюцинировать – выдавать ложный ответ за правдивый, даже если ответ получен после множества циклов внутренних рассуждений.</w:t>
      </w:r>
      <w:r w:rsidR="007E7600">
        <w:t xml:space="preserve"> </w:t>
      </w:r>
      <w:r>
        <w:t xml:space="preserve">Выбор технологии </w:t>
      </w:r>
      <w:r>
        <w:rPr>
          <w:lang w:val="en-US"/>
        </w:rPr>
        <w:t>RAG</w:t>
      </w:r>
      <w:r w:rsidRPr="004E212C">
        <w:t xml:space="preserve"> </w:t>
      </w:r>
      <w:r>
        <w:t>сделан по причинам:</w:t>
      </w:r>
    </w:p>
    <w:p w14:paraId="547A0BCA" w14:textId="77777777" w:rsidR="000F46B0" w:rsidRDefault="000F46B0" w:rsidP="000F46B0">
      <w:pPr>
        <w:numPr>
          <w:ilvl w:val="0"/>
          <w:numId w:val="86"/>
        </w:numPr>
      </w:pPr>
      <w:r>
        <w:t>минимизации галлюцинаций – подача внешних данных на вход принуждает модель опираться на факты, а не на старые знания из обучения;</w:t>
      </w:r>
    </w:p>
    <w:p w14:paraId="62257D7B" w14:textId="77777777" w:rsidR="000F46B0" w:rsidRDefault="000F46B0" w:rsidP="000F46B0">
      <w:pPr>
        <w:numPr>
          <w:ilvl w:val="0"/>
          <w:numId w:val="86"/>
        </w:numPr>
      </w:pPr>
      <w:r>
        <w:t>экономической эффективности – позволяет не переобучать нейросеть целиком, а просто менять входные данные (контекст);</w:t>
      </w:r>
    </w:p>
    <w:p w14:paraId="6C044C71" w14:textId="35E08890" w:rsidR="000F46B0" w:rsidRPr="000F46B0" w:rsidRDefault="000F46B0" w:rsidP="000F46B0">
      <w:pPr>
        <w:numPr>
          <w:ilvl w:val="0"/>
          <w:numId w:val="86"/>
        </w:numPr>
      </w:pPr>
      <w:r>
        <w:t>прослеживаемость (</w:t>
      </w:r>
      <w:r w:rsidRPr="000F46B0">
        <w:rPr>
          <w:lang w:val="en-US"/>
        </w:rPr>
        <w:t>t</w:t>
      </w:r>
      <w:r>
        <w:t>raceability) – наличие ссылок в выходных параметрах позволяет пользователю проверить достоверность ответа (или наоборот, ложность информации в документах).</w:t>
      </w:r>
    </w:p>
    <w:p w14:paraId="39568357" w14:textId="4CE4926B" w:rsidR="008C4EF8" w:rsidRPr="003A5C6C" w:rsidRDefault="008C4EF8" w:rsidP="008C4EF8">
      <w:pPr>
        <w:ind w:firstLine="426"/>
        <w:textAlignment w:val="baseline"/>
        <w:rPr>
          <w:rFonts w:cs="Times New Roman"/>
          <w:lang w:eastAsia="ru-RU"/>
        </w:rPr>
      </w:pPr>
      <w:r>
        <w:rPr>
          <w:rFonts w:cs="Times New Roman"/>
          <w:lang w:eastAsia="ru-RU"/>
        </w:rPr>
        <w:t xml:space="preserve">Примерная схема работы технологии </w:t>
      </w:r>
      <w:r>
        <w:rPr>
          <w:rFonts w:cs="Times New Roman"/>
          <w:lang w:val="en-US" w:eastAsia="ru-RU"/>
        </w:rPr>
        <w:t>RAG</w:t>
      </w:r>
      <w:r w:rsidRPr="003A5C6C">
        <w:rPr>
          <w:rFonts w:cs="Times New Roman"/>
          <w:lang w:eastAsia="ru-RU"/>
        </w:rPr>
        <w:t xml:space="preserve"> </w:t>
      </w:r>
      <w:r>
        <w:rPr>
          <w:rFonts w:cs="Times New Roman"/>
          <w:lang w:eastAsia="ru-RU"/>
        </w:rPr>
        <w:t xml:space="preserve">представлена на рис. </w:t>
      </w:r>
      <w:r w:rsidRPr="008C4EF8">
        <w:rPr>
          <w:rFonts w:cs="Times New Roman"/>
          <w:highlight w:val="yellow"/>
          <w:lang w:eastAsia="ru-RU"/>
        </w:rPr>
        <w:t>…</w:t>
      </w:r>
      <w:r>
        <w:rPr>
          <w:rFonts w:cs="Times New Roman"/>
          <w:lang w:eastAsia="ru-RU"/>
        </w:rPr>
        <w:t>.</w:t>
      </w:r>
    </w:p>
    <w:p w14:paraId="46F96B89" w14:textId="071DDF39" w:rsidR="008C4EF8" w:rsidRDefault="005C59BA" w:rsidP="008C4EF8">
      <w:pPr>
        <w:keepNext/>
        <w:ind w:firstLine="0"/>
        <w:jc w:val="center"/>
        <w:textAlignment w:val="baseline"/>
      </w:pPr>
      <w:r>
        <w:rPr>
          <w:noProof/>
        </w:rPr>
        <w:drawing>
          <wp:inline distT="0" distB="0" distL="0" distR="0" wp14:anchorId="53BD7A15" wp14:editId="2DB48700">
            <wp:extent cx="6089329" cy="4895850"/>
            <wp:effectExtent l="0" t="0" r="6985" b="0"/>
            <wp:docPr id="23" name="Рисунок 23" descr="Technologies behind RAG - Image by th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hnologies behind RAG - Image by the autho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5469" cy="4908827"/>
                    </a:xfrm>
                    <a:prstGeom prst="rect">
                      <a:avLst/>
                    </a:prstGeom>
                    <a:noFill/>
                    <a:ln>
                      <a:noFill/>
                    </a:ln>
                  </pic:spPr>
                </pic:pic>
              </a:graphicData>
            </a:graphic>
          </wp:inline>
        </w:drawing>
      </w:r>
    </w:p>
    <w:p w14:paraId="699F32D2" w14:textId="3DF64B94" w:rsidR="008C4EF8" w:rsidRDefault="008C4EF8" w:rsidP="008C4EF8">
      <w:pPr>
        <w:pStyle w:val="af5"/>
        <w:rPr>
          <w:rFonts w:cs="Times New Roman"/>
          <w:lang w:eastAsia="ru-RU"/>
        </w:rPr>
      </w:pPr>
      <w:r>
        <w:t xml:space="preserve">Рис. </w:t>
      </w:r>
      <w:r>
        <w:fldChar w:fldCharType="begin"/>
      </w:r>
      <w:r>
        <w:instrText xml:space="preserve"> SEQ Рис. \* ARABIC </w:instrText>
      </w:r>
      <w:r>
        <w:fldChar w:fldCharType="separate"/>
      </w:r>
      <w:r w:rsidR="000234B0">
        <w:rPr>
          <w:noProof/>
        </w:rPr>
        <w:t>5</w:t>
      </w:r>
      <w:r>
        <w:fldChar w:fldCharType="end"/>
      </w:r>
      <w:r>
        <w:t xml:space="preserve">. </w:t>
      </w:r>
      <w:r w:rsidRPr="003A5C6C">
        <w:t xml:space="preserve">Примерная схема </w:t>
      </w:r>
      <w:r>
        <w:t>работы</w:t>
      </w:r>
      <w:r w:rsidRPr="003A5C6C">
        <w:t xml:space="preserve"> технологии RAG</w:t>
      </w:r>
    </w:p>
    <w:p w14:paraId="3344C0B6" w14:textId="392CA8BA" w:rsidR="004E5409" w:rsidRPr="00A26A51" w:rsidRDefault="004E5409" w:rsidP="000F46B0">
      <w:pPr>
        <w:ind w:firstLine="0"/>
      </w:pPr>
    </w:p>
    <w:p w14:paraId="6FA1E4AD" w14:textId="6DB89B5D" w:rsidR="004E5409" w:rsidRDefault="004E5409" w:rsidP="004E5409">
      <w:r>
        <w:lastRenderedPageBreak/>
        <w:t xml:space="preserve">Была найдена следующая процессная схема, иллюстрирующая проблему генерации ответа </w:t>
      </w:r>
      <w:r>
        <w:rPr>
          <w:lang w:val="en-US"/>
        </w:rPr>
        <w:t>LLM</w:t>
      </w:r>
      <w:r>
        <w:t xml:space="preserve">-агентом на основе предоставленных данных (рис. </w:t>
      </w:r>
      <w:r w:rsidRPr="004E5409">
        <w:rPr>
          <w:highlight w:val="yellow"/>
        </w:rPr>
        <w:t>…</w:t>
      </w:r>
      <w:r>
        <w:t xml:space="preserve">). </w:t>
      </w:r>
    </w:p>
    <w:p w14:paraId="30CEA388" w14:textId="7D0ADB81" w:rsidR="004E5409" w:rsidRDefault="007546B8" w:rsidP="004E5409">
      <w:pPr>
        <w:keepNext/>
        <w:ind w:firstLine="0"/>
        <w:jc w:val="center"/>
      </w:pPr>
      <w:r>
        <w:rPr>
          <w:noProof/>
        </w:rPr>
        <w:drawing>
          <wp:inline distT="0" distB="0" distL="0" distR="0" wp14:anchorId="44C742EC" wp14:editId="0146C774">
            <wp:extent cx="4076700" cy="2732886"/>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0236" cy="2748664"/>
                    </a:xfrm>
                    <a:prstGeom prst="rect">
                      <a:avLst/>
                    </a:prstGeom>
                    <a:noFill/>
                    <a:ln>
                      <a:noFill/>
                    </a:ln>
                  </pic:spPr>
                </pic:pic>
              </a:graphicData>
            </a:graphic>
          </wp:inline>
        </w:drawing>
      </w:r>
    </w:p>
    <w:p w14:paraId="0264546E" w14:textId="72B90F66" w:rsidR="004E5409" w:rsidRPr="000F46B0" w:rsidRDefault="004E5409" w:rsidP="004E5409">
      <w:pPr>
        <w:pStyle w:val="af5"/>
      </w:pPr>
      <w:r>
        <w:t xml:space="preserve">Рис. </w:t>
      </w:r>
      <w:r>
        <w:fldChar w:fldCharType="begin"/>
      </w:r>
      <w:r>
        <w:instrText xml:space="preserve"> SEQ Рис. \* ARABIC </w:instrText>
      </w:r>
      <w:r>
        <w:fldChar w:fldCharType="separate"/>
      </w:r>
      <w:r w:rsidR="000234B0">
        <w:rPr>
          <w:noProof/>
        </w:rPr>
        <w:t>6</w:t>
      </w:r>
      <w:r>
        <w:fldChar w:fldCharType="end"/>
      </w:r>
      <w:r>
        <w:t xml:space="preserve">. Процессная схема </w:t>
      </w:r>
      <w:r w:rsidR="000F46B0">
        <w:t>технологи</w:t>
      </w:r>
      <w:r w:rsidR="007E7600">
        <w:t>и</w:t>
      </w:r>
      <w:r w:rsidR="000F46B0">
        <w:t xml:space="preserve"> </w:t>
      </w:r>
      <w:r w:rsidR="000F46B0">
        <w:rPr>
          <w:lang w:val="en-US"/>
        </w:rPr>
        <w:t>RAG</w:t>
      </w:r>
    </w:p>
    <w:p w14:paraId="5E07A007" w14:textId="77777777" w:rsidR="004E5409" w:rsidRDefault="004E5409" w:rsidP="004E5409"/>
    <w:p w14:paraId="659322DB" w14:textId="2FEEF0EA" w:rsidR="004E5409" w:rsidRDefault="004E5409" w:rsidP="004E5409">
      <w:r w:rsidRPr="00E715A7">
        <w:t>Согласно схеме необходимо изучить связи между актуальными внешними данными</w:t>
      </w:r>
      <w:r w:rsidR="007E7600">
        <w:t xml:space="preserve"> (3)</w:t>
      </w:r>
      <w:r w:rsidRPr="00E715A7">
        <w:t xml:space="preserve"> и контекстным окном LLM-агента</w:t>
      </w:r>
      <w:r w:rsidR="007E7600">
        <w:t xml:space="preserve"> (4)</w:t>
      </w:r>
      <w:r w:rsidRPr="00E715A7">
        <w:t>. Таким образом, необходимо сделать акцент на качестве фильтрации и ранжирования извлекаем</w:t>
      </w:r>
      <w:r>
        <w:t>ым смыслов пользовательской информации</w:t>
      </w:r>
      <w:r w:rsidR="007E7600">
        <w:t xml:space="preserve"> (2)</w:t>
      </w:r>
      <w:r w:rsidRPr="00E715A7">
        <w:t>.</w:t>
      </w:r>
    </w:p>
    <w:p w14:paraId="5B99B840" w14:textId="7C9047F8" w:rsidR="004E5409" w:rsidRDefault="004E5409" w:rsidP="004E5409">
      <w:r>
        <w:t xml:space="preserve">Была создана следующая </w:t>
      </w:r>
      <w:r w:rsidRPr="00291064">
        <w:t>модель «черного ящика»</w:t>
      </w:r>
      <w:r>
        <w:t xml:space="preserve"> (рис. </w:t>
      </w:r>
      <w:r w:rsidRPr="004E5409">
        <w:rPr>
          <w:highlight w:val="yellow"/>
        </w:rPr>
        <w:t>…</w:t>
      </w:r>
      <w:r>
        <w:t>).</w:t>
      </w:r>
    </w:p>
    <w:p w14:paraId="333E633D" w14:textId="088414C0" w:rsidR="004E5409" w:rsidRDefault="000F46B0" w:rsidP="004E5409">
      <w:pPr>
        <w:keepNext/>
        <w:ind w:firstLine="0"/>
        <w:jc w:val="center"/>
      </w:pPr>
      <w:r w:rsidRPr="000F46B0">
        <w:rPr>
          <w:noProof/>
        </w:rPr>
        <w:drawing>
          <wp:inline distT="0" distB="0" distL="0" distR="0" wp14:anchorId="4E1CBD00" wp14:editId="4F679868">
            <wp:extent cx="5543550" cy="1369495"/>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4858" cy="1377229"/>
                    </a:xfrm>
                    <a:prstGeom prst="rect">
                      <a:avLst/>
                    </a:prstGeom>
                  </pic:spPr>
                </pic:pic>
              </a:graphicData>
            </a:graphic>
          </wp:inline>
        </w:drawing>
      </w:r>
    </w:p>
    <w:p w14:paraId="7B71FBE4" w14:textId="40BB267F" w:rsidR="004E5409" w:rsidRDefault="004E5409" w:rsidP="004E5409">
      <w:pPr>
        <w:pStyle w:val="af5"/>
      </w:pPr>
      <w:r>
        <w:t xml:space="preserve">Рис. </w:t>
      </w:r>
      <w:r>
        <w:fldChar w:fldCharType="begin"/>
      </w:r>
      <w:r>
        <w:instrText xml:space="preserve"> SEQ Рис. \* ARABIC </w:instrText>
      </w:r>
      <w:r>
        <w:fldChar w:fldCharType="separate"/>
      </w:r>
      <w:r w:rsidR="000234B0">
        <w:rPr>
          <w:noProof/>
        </w:rPr>
        <w:t>7</w:t>
      </w:r>
      <w:r>
        <w:fldChar w:fldCharType="end"/>
      </w:r>
      <w:r>
        <w:t xml:space="preserve">. </w:t>
      </w:r>
      <w:r w:rsidRPr="00291064">
        <w:t>модель «черного ящика»</w:t>
      </w:r>
    </w:p>
    <w:p w14:paraId="5ED946C6" w14:textId="77777777" w:rsidR="004E5409" w:rsidRDefault="004E5409" w:rsidP="004E5409"/>
    <w:p w14:paraId="507CF7F7" w14:textId="77777777" w:rsidR="004E5409" w:rsidRDefault="004E5409" w:rsidP="004E5409">
      <w:r>
        <w:t>Входными параметрами являются:</w:t>
      </w:r>
    </w:p>
    <w:p w14:paraId="654196FE" w14:textId="77777777" w:rsidR="004E5409" w:rsidRDefault="004E5409" w:rsidP="004E5409">
      <w:pPr>
        <w:numPr>
          <w:ilvl w:val="0"/>
          <w:numId w:val="87"/>
        </w:numPr>
      </w:pPr>
      <w:r>
        <w:t>пользовательский запрос на естественном языке;</w:t>
      </w:r>
    </w:p>
    <w:p w14:paraId="204A8D6E" w14:textId="77777777" w:rsidR="004E5409" w:rsidRDefault="004E5409" w:rsidP="004E5409">
      <w:pPr>
        <w:numPr>
          <w:ilvl w:val="0"/>
          <w:numId w:val="87"/>
        </w:numPr>
      </w:pPr>
      <w:r>
        <w:t>системный промпт (инструкция) — правила поведения агента.</w:t>
      </w:r>
    </w:p>
    <w:p w14:paraId="672071CD" w14:textId="77777777" w:rsidR="004E5409" w:rsidRDefault="004E5409" w:rsidP="004E5409">
      <w:r>
        <w:t>Выходными параметрами являются сгенерированные текстовые ответы</w:t>
      </w:r>
      <w:r w:rsidRPr="00275C44">
        <w:t xml:space="preserve"> –</w:t>
      </w:r>
      <w:r>
        <w:t xml:space="preserve"> сценарии + ссылки на источники (цитаты) — подтверждение того, из какого документа взята информация, которые могут быть:</w:t>
      </w:r>
    </w:p>
    <w:p w14:paraId="62BAB231" w14:textId="77777777" w:rsidR="004E5409" w:rsidRDefault="004E5409" w:rsidP="004E5409">
      <w:pPr>
        <w:numPr>
          <w:ilvl w:val="0"/>
          <w:numId w:val="89"/>
        </w:numPr>
      </w:pPr>
      <w:r>
        <w:lastRenderedPageBreak/>
        <w:t>и</w:t>
      </w:r>
      <w:r w:rsidRPr="00E77585">
        <w:t>нструкци</w:t>
      </w:r>
      <w:r>
        <w:t>ей</w:t>
      </w:r>
      <w:r w:rsidRPr="00E77585">
        <w:t xml:space="preserve"> к оборудованию</w:t>
      </w:r>
      <w:r>
        <w:t>;</w:t>
      </w:r>
    </w:p>
    <w:p w14:paraId="2F52F125" w14:textId="77777777" w:rsidR="004E5409" w:rsidRDefault="004E5409" w:rsidP="004E5409">
      <w:pPr>
        <w:numPr>
          <w:ilvl w:val="0"/>
          <w:numId w:val="89"/>
        </w:numPr>
      </w:pPr>
      <w:r>
        <w:t>т</w:t>
      </w:r>
      <w:r w:rsidRPr="00E77585">
        <w:t>естовы</w:t>
      </w:r>
      <w:r>
        <w:t>м</w:t>
      </w:r>
      <w:r w:rsidRPr="00E77585">
        <w:t xml:space="preserve"> случа</w:t>
      </w:r>
      <w:r>
        <w:t>ем</w:t>
      </w:r>
      <w:r w:rsidRPr="00E77585">
        <w:t xml:space="preserve"> для проверки навыков</w:t>
      </w:r>
      <w:r>
        <w:t xml:space="preserve"> персонала;</w:t>
      </w:r>
    </w:p>
    <w:p w14:paraId="4858DEAB" w14:textId="109443FC" w:rsidR="00947002" w:rsidRPr="00947002" w:rsidRDefault="004E5409" w:rsidP="00947002">
      <w:pPr>
        <w:numPr>
          <w:ilvl w:val="0"/>
          <w:numId w:val="89"/>
        </w:numPr>
      </w:pPr>
      <w:r>
        <w:t>п</w:t>
      </w:r>
      <w:r w:rsidRPr="00E77585">
        <w:t>лан</w:t>
      </w:r>
      <w:r>
        <w:t>ом</w:t>
      </w:r>
      <w:r w:rsidRPr="00E77585">
        <w:t xml:space="preserve"> поведения персонала</w:t>
      </w:r>
      <w:r>
        <w:t>.</w:t>
      </w:r>
    </w:p>
    <w:p w14:paraId="452731B3" w14:textId="77777777" w:rsidR="00947002" w:rsidRPr="00072302" w:rsidRDefault="00947002" w:rsidP="00947002">
      <w:r w:rsidRPr="00072302">
        <w:t xml:space="preserve">Для обеспечения непрерывного доступа к данным из файлового хранилища активно используют векторные БД, в частности её поставщика </w:t>
      </w:r>
      <w:r w:rsidRPr="00072302">
        <w:rPr>
          <w:lang w:val="en-US"/>
        </w:rPr>
        <w:t>Qdrant</w:t>
      </w:r>
      <w:r w:rsidRPr="00072302">
        <w:t>.</w:t>
      </w:r>
    </w:p>
    <w:p w14:paraId="0BAA6B55" w14:textId="245240CC" w:rsidR="00947002" w:rsidRPr="0027183E" w:rsidRDefault="00947002" w:rsidP="00947002">
      <w:pPr>
        <w:rPr>
          <w:highlight w:val="yellow"/>
        </w:rPr>
      </w:pPr>
      <w:r w:rsidRPr="00072302">
        <w:t>Векторные</w:t>
      </w:r>
      <w:r>
        <w:t xml:space="preserve"> БД</w:t>
      </w:r>
      <w:r w:rsidRPr="00072302">
        <w:t xml:space="preserve"> — это специализированные системы хранения и поиска, предназначенные для работы с векторными представлениями данных (эмбеддингами). Такие </w:t>
      </w:r>
      <w:r>
        <w:t>БД</w:t>
      </w:r>
      <w:r w:rsidRPr="00072302">
        <w:t xml:space="preserve"> позволяют находить объекты не по точному совпадению значений, а по смысловой близости</w:t>
      </w:r>
      <w:r>
        <w:t xml:space="preserve"> </w:t>
      </w:r>
      <w:r w:rsidRPr="00B31CD2">
        <w:t>[</w:t>
      </w:r>
      <w:r>
        <w:t>что</w:t>
      </w:r>
      <w:r>
        <w:rPr>
          <w:lang w:val="en-US"/>
        </w:rPr>
        <w:t>qdrant</w:t>
      </w:r>
      <w:r w:rsidRPr="00B31CD2">
        <w:t>]</w:t>
      </w:r>
      <w:r w:rsidRPr="00072302">
        <w:t>.</w:t>
      </w:r>
    </w:p>
    <w:p w14:paraId="23E46469" w14:textId="00B6820A" w:rsidR="00947002" w:rsidRDefault="00947002" w:rsidP="00947002">
      <w:r w:rsidRPr="00072302">
        <w:rPr>
          <w:lang w:val="en-US"/>
        </w:rPr>
        <w:t>Qdrant</w:t>
      </w:r>
      <w:r w:rsidRPr="00072302">
        <w:t xml:space="preserve"> — это специализированная векторная </w:t>
      </w:r>
      <w:r>
        <w:t>БД</w:t>
      </w:r>
      <w:r w:rsidRPr="00072302">
        <w:t xml:space="preserve"> и поисковая система с открытым исходным кодом. Она разработана на языке </w:t>
      </w:r>
      <w:r w:rsidRPr="00072302">
        <w:rPr>
          <w:lang w:val="en-US"/>
        </w:rPr>
        <w:t>Rust</w:t>
      </w:r>
      <w:r w:rsidRPr="00072302">
        <w:t xml:space="preserve"> и предназначена для работы с эмбеддингами в понятном для ИИ виде</w:t>
      </w:r>
      <w:r>
        <w:t xml:space="preserve"> </w:t>
      </w:r>
      <w:r w:rsidRPr="00B31CD2">
        <w:t>[</w:t>
      </w:r>
      <w:r>
        <w:t>что</w:t>
      </w:r>
      <w:r>
        <w:rPr>
          <w:lang w:val="en-US"/>
        </w:rPr>
        <w:t>qdrant</w:t>
      </w:r>
      <w:r w:rsidRPr="00B31CD2">
        <w:t>]</w:t>
      </w:r>
      <w:r>
        <w:t>.</w:t>
      </w:r>
    </w:p>
    <w:p w14:paraId="5E57CB42" w14:textId="24908E50" w:rsidR="004E5409" w:rsidRDefault="004E5409" w:rsidP="004E5409">
      <w:r>
        <w:t xml:space="preserve">В рамках решения </w:t>
      </w:r>
      <w:r w:rsidR="00A8519A">
        <w:t xml:space="preserve">проблемы </w:t>
      </w:r>
      <w:r>
        <w:t>использую</w:t>
      </w:r>
      <w:r w:rsidR="00A8519A">
        <w:t>тся</w:t>
      </w:r>
      <w:r>
        <w:t xml:space="preserve"> инструменты, в которых реализована </w:t>
      </w:r>
      <w:r w:rsidRPr="00565DEB">
        <w:t>векторн</w:t>
      </w:r>
      <w:r>
        <w:t>ая</w:t>
      </w:r>
      <w:r w:rsidRPr="00565DEB">
        <w:t xml:space="preserve"> алгебр</w:t>
      </w:r>
      <w:r>
        <w:t>а</w:t>
      </w:r>
      <w:r w:rsidRPr="00565DEB">
        <w:t xml:space="preserve"> (косинусное сходство для поиска) и теори</w:t>
      </w:r>
      <w:r>
        <w:t>я</w:t>
      </w:r>
      <w:r w:rsidRPr="00565DEB">
        <w:t xml:space="preserve"> вероятностей (для оценки достоверности ответа).</w:t>
      </w:r>
    </w:p>
    <w:p w14:paraId="691D8FFF" w14:textId="7C9FEA1D" w:rsidR="004E5409" w:rsidRPr="002C3A5F" w:rsidRDefault="004E5409" w:rsidP="004E5409">
      <w:pPr>
        <w:rPr>
          <w:lang w:val="en-US"/>
        </w:rPr>
      </w:pPr>
      <w:r w:rsidRPr="0001069E">
        <w:t>Косинусное сходство (Cosine Similarity) — это мера, которая определяет, насколько два вектора похожи по направлению, игнорируя их длину (амплитуду).</w:t>
      </w:r>
      <w:r>
        <w:t xml:space="preserve"> Косинус угла</w:t>
      </w:r>
      <w:r w:rsidRPr="0001069E">
        <w:t xml:space="preserve"> θ</w:t>
      </w:r>
      <w:r>
        <w:t xml:space="preserve"> между двумя векторами </w:t>
      </w:r>
      <w:r>
        <w:rPr>
          <w:lang w:val="en-US"/>
        </w:rPr>
        <w:t>A</w:t>
      </w:r>
      <w:r w:rsidRPr="0001069E">
        <w:t xml:space="preserve"> </w:t>
      </w:r>
      <w:r>
        <w:t>и</w:t>
      </w:r>
      <w:r w:rsidRPr="0001069E">
        <w:t xml:space="preserve"> </w:t>
      </w:r>
      <w:r>
        <w:rPr>
          <w:lang w:val="en-US"/>
        </w:rPr>
        <w:t>B</w:t>
      </w:r>
      <w:r w:rsidRPr="0001069E">
        <w:t xml:space="preserve">: </w:t>
      </w:r>
      <w:r>
        <w:t>отношение их скалярного произведения к произведению их длин (норм)</w:t>
      </w:r>
      <w:r w:rsidRPr="0001069E">
        <w:t xml:space="preserve">. </w:t>
      </w:r>
      <w:r>
        <w:t>Коэффициент подобия косинусов всегда принадлежит интервалу [-1,</w:t>
      </w:r>
      <w:r w:rsidRPr="00F34521">
        <w:t xml:space="preserve"> </w:t>
      </w:r>
      <w:r>
        <w:t>+1</w:t>
      </w:r>
      <w:r w:rsidRPr="002C3A5F">
        <w:t>]</w:t>
      </w:r>
      <w:r w:rsidR="002C3A5F" w:rsidRPr="002C3A5F">
        <w:rPr>
          <w:lang w:val="en-US"/>
        </w:rPr>
        <w:t xml:space="preserve"> (</w:t>
      </w:r>
      <w:r w:rsidR="004260AB">
        <w:t xml:space="preserve">по </w:t>
      </w:r>
      <w:r w:rsidR="001056EE" w:rsidRPr="002C3A5F">
        <w:t>формул</w:t>
      </w:r>
      <w:r w:rsidR="004260AB">
        <w:t>е</w:t>
      </w:r>
      <w:r w:rsidR="001056EE" w:rsidRPr="002C3A5F">
        <w:t xml:space="preserve"> (1)</w:t>
      </w:r>
      <w:r w:rsidR="002C3A5F" w:rsidRPr="002C3A5F">
        <w:rPr>
          <w:lang w:val="en-US"/>
        </w:rPr>
        <w:t>).</w:t>
      </w:r>
    </w:p>
    <w:p w14:paraId="0A033DF3" w14:textId="0086EE5E" w:rsidR="000571FE" w:rsidRPr="005A20AE" w:rsidRDefault="00000000" w:rsidP="00BE4013">
      <w:pPr>
        <w:rPr>
          <w:rFonts w:eastAsiaTheme="minorEastAsia"/>
          <w:i/>
          <w:iCs/>
          <w:lang w:val="en-US"/>
        </w:rPr>
      </w:pPr>
      <m:oMathPara>
        <m:oMath>
          <m:eqArr>
            <m:eqArrPr>
              <m:maxDist m:val="1"/>
              <m:ctrlPr>
                <w:rPr>
                  <w:rFonts w:ascii="Cambria Math" w:eastAsiaTheme="minorEastAsia" w:hAnsi="Cambria Math"/>
                  <w:i/>
                  <w:iCs/>
                </w:rPr>
              </m:ctrlPr>
            </m:eqArrPr>
            <m:e>
              <m:r>
                <w:rPr>
                  <w:rFonts w:ascii="Cambria Math" w:hAnsi="Cambria Math"/>
                </w:rPr>
                <m:t>cosine similarity=</m:t>
              </m:r>
              <m:sSub>
                <m:sSubPr>
                  <m:ctrlPr>
                    <w:rPr>
                      <w:rFonts w:ascii="Cambria Math" w:hAnsi="Cambria Math"/>
                      <w:i/>
                      <w:iCs/>
                    </w:rPr>
                  </m:ctrlPr>
                </m:sSubPr>
                <m:e>
                  <m:r>
                    <w:rPr>
                      <w:rFonts w:ascii="Cambria Math" w:hAnsi="Cambria Math"/>
                    </w:rPr>
                    <m:t>S</m:t>
                  </m:r>
                </m:e>
                <m:sub>
                  <m:r>
                    <w:rPr>
                      <w:rFonts w:ascii="Cambria Math" w:hAnsi="Cambria Math"/>
                    </w:rPr>
                    <m:t>C</m:t>
                  </m:r>
                </m:sub>
              </m:sSub>
              <m:d>
                <m:dPr>
                  <m:ctrlPr>
                    <w:rPr>
                      <w:rFonts w:ascii="Cambria Math" w:hAnsi="Cambria Math"/>
                      <w:i/>
                      <w:iCs/>
                    </w:rPr>
                  </m:ctrlPr>
                </m:dPr>
                <m:e>
                  <m:r>
                    <w:rPr>
                      <w:rFonts w:ascii="Cambria Math" w:hAnsi="Cambria Math"/>
                    </w:rPr>
                    <m:t>A,B</m:t>
                  </m:r>
                </m:e>
              </m:d>
              <m:r>
                <w:rPr>
                  <w:rFonts w:ascii="Cambria Math" w:hAnsi="Cambria Math"/>
                </w:rPr>
                <m:t>≔</m:t>
              </m:r>
              <m:func>
                <m:funcPr>
                  <m:ctrlPr>
                    <w:rPr>
                      <w:rFonts w:ascii="Cambria Math" w:hAnsi="Cambria Math"/>
                      <w:i/>
                      <w:iCs/>
                    </w:rPr>
                  </m:ctrlPr>
                </m:funcPr>
                <m:fName>
                  <m:r>
                    <w:rPr>
                      <w:rFonts w:ascii="Cambria Math" w:hAnsi="Cambria Math"/>
                    </w:rPr>
                    <m:t>cos</m:t>
                  </m:r>
                </m:fName>
                <m:e>
                  <m:d>
                    <m:dPr>
                      <m:ctrlPr>
                        <w:rPr>
                          <w:rFonts w:ascii="Cambria Math" w:hAnsi="Cambria Math"/>
                          <w:i/>
                          <w:iCs/>
                        </w:rPr>
                      </m:ctrlPr>
                    </m:dPr>
                    <m:e>
                      <m:r>
                        <w:rPr>
                          <w:rFonts w:ascii="Cambria Math" w:hAnsi="Cambria Math"/>
                        </w:rPr>
                        <m:t>θ</m:t>
                      </m:r>
                      <m:ctrlPr>
                        <w:rPr>
                          <w:rFonts w:ascii="Cambria Math" w:hAnsi="Cambria Math"/>
                          <w:i/>
                          <w:iCs/>
                          <w:lang w:val="en-US"/>
                        </w:rPr>
                      </m:ctrlPr>
                    </m:e>
                  </m:d>
                </m:e>
              </m:func>
              <m:r>
                <w:rPr>
                  <w:rFonts w:ascii="Cambria Math" w:hAnsi="Cambria Math"/>
                </w:rPr>
                <m:t>=</m:t>
              </m:r>
              <m:f>
                <m:fPr>
                  <m:ctrlPr>
                    <w:rPr>
                      <w:rFonts w:ascii="Cambria Math" w:hAnsi="Cambria Math"/>
                      <w:i/>
                      <w:iCs/>
                      <w:lang w:val="en-US"/>
                    </w:rPr>
                  </m:ctrlPr>
                </m:fPr>
                <m:num>
                  <m:r>
                    <w:rPr>
                      <w:rFonts w:ascii="Cambria Math" w:hAnsi="Cambria Math"/>
                    </w:rPr>
                    <m:t>A*</m:t>
                  </m:r>
                  <m:r>
                    <w:rPr>
                      <w:rFonts w:ascii="Cambria Math" w:hAnsi="Cambria Math"/>
                      <w:lang w:val="en-US"/>
                    </w:rPr>
                    <m:t>B</m:t>
                  </m:r>
                  <m:ctrlPr>
                    <w:rPr>
                      <w:rFonts w:ascii="Cambria Math" w:hAnsi="Cambria Math"/>
                      <w:i/>
                      <w:iCs/>
                    </w:rPr>
                  </m:ctrlPr>
                </m:num>
                <m:den>
                  <m:d>
                    <m:dPr>
                      <m:begChr m:val="‖"/>
                      <m:endChr m:val="‖"/>
                      <m:ctrlPr>
                        <w:rPr>
                          <w:rFonts w:ascii="Cambria Math" w:hAnsi="Cambria Math"/>
                          <w:i/>
                          <w:iCs/>
                        </w:rPr>
                      </m:ctrlPr>
                    </m:dPr>
                    <m:e>
                      <m:r>
                        <w:rPr>
                          <w:rFonts w:ascii="Cambria Math" w:hAnsi="Cambria Math"/>
                        </w:rPr>
                        <m:t>A</m:t>
                      </m:r>
                    </m:e>
                  </m:d>
                  <m:d>
                    <m:dPr>
                      <m:begChr m:val="‖"/>
                      <m:endChr m:val="‖"/>
                      <m:ctrlPr>
                        <w:rPr>
                          <w:rFonts w:ascii="Cambria Math" w:hAnsi="Cambria Math"/>
                          <w:i/>
                          <w:iCs/>
                        </w:rPr>
                      </m:ctrlPr>
                    </m:dPr>
                    <m:e>
                      <m:r>
                        <w:rPr>
                          <w:rFonts w:ascii="Cambria Math" w:hAnsi="Cambria Math"/>
                        </w:rPr>
                        <m:t>B</m:t>
                      </m:r>
                    </m:e>
                  </m:d>
                </m:den>
              </m:f>
              <m:r>
                <w:rPr>
                  <w:rFonts w:ascii="Cambria Math" w:hAnsi="Cambria Math"/>
                </w:rPr>
                <m:t>=</m:t>
              </m:r>
              <m:f>
                <m:fPr>
                  <m:ctrlPr>
                    <w:rPr>
                      <w:rFonts w:ascii="Cambria Math" w:hAnsi="Cambria Math"/>
                      <w:i/>
                      <w:iCs/>
                    </w:rPr>
                  </m:ctrlPr>
                </m:fPr>
                <m:num>
                  <m:nary>
                    <m:naryPr>
                      <m:chr m:val="∑"/>
                      <m:limLoc m:val="undOvr"/>
                      <m:ctrlPr>
                        <w:rPr>
                          <w:rFonts w:ascii="Cambria Math" w:hAnsi="Cambria Math"/>
                          <w:i/>
                          <w:iCs/>
                        </w:rPr>
                      </m:ctrlPr>
                    </m:naryPr>
                    <m:sub>
                      <m:r>
                        <w:rPr>
                          <w:rFonts w:ascii="Cambria Math" w:hAnsi="Cambria Math"/>
                        </w:rPr>
                        <m:t>i</m:t>
                      </m:r>
                      <m:r>
                        <w:rPr>
                          <w:rFonts w:ascii="Cambria Math" w:hAnsi="Cambria Math"/>
                          <w:lang w:val="en-US"/>
                        </w:rPr>
                        <m:t>=1</m:t>
                      </m:r>
                    </m:sub>
                    <m:sup>
                      <m:r>
                        <w:rPr>
                          <w:rFonts w:ascii="Cambria Math" w:hAnsi="Cambria Math"/>
                        </w:rPr>
                        <m:t>n</m:t>
                      </m:r>
                    </m:sup>
                    <m:e>
                      <m:sSub>
                        <m:sSubPr>
                          <m:ctrlPr>
                            <w:rPr>
                              <w:rFonts w:ascii="Cambria Math" w:hAnsi="Cambria Math"/>
                              <w:i/>
                              <w:iCs/>
                              <w:lang w:val="en-US"/>
                            </w:rPr>
                          </m:ctrlPr>
                        </m:sSubPr>
                        <m:e>
                          <m:r>
                            <w:rPr>
                              <w:rFonts w:ascii="Cambria Math" w:hAnsi="Cambria Math"/>
                            </w:rPr>
                            <m:t>A</m:t>
                          </m:r>
                          <m:ctrlPr>
                            <w:rPr>
                              <w:rFonts w:ascii="Cambria Math" w:hAnsi="Cambria Math"/>
                              <w:i/>
                              <w:iCs/>
                            </w:rPr>
                          </m:ctrlPr>
                        </m:e>
                        <m:sub>
                          <m:r>
                            <w:rPr>
                              <w:rFonts w:ascii="Cambria Math" w:hAnsi="Cambria Math"/>
                              <w:lang w:val="en-US"/>
                            </w:rPr>
                            <m:t>i</m:t>
                          </m:r>
                        </m:sub>
                      </m:sSub>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i</m:t>
                          </m:r>
                        </m:sub>
                      </m:sSub>
                    </m:e>
                  </m:nary>
                </m:num>
                <m:den>
                  <m:rad>
                    <m:radPr>
                      <m:degHide m:val="1"/>
                      <m:ctrlPr>
                        <w:rPr>
                          <w:rFonts w:ascii="Cambria Math" w:hAnsi="Cambria Math"/>
                          <w:i/>
                          <w:iCs/>
                        </w:rPr>
                      </m:ctrlPr>
                    </m:radPr>
                    <m:deg/>
                    <m:e>
                      <m:nary>
                        <m:naryPr>
                          <m:chr m:val="∑"/>
                          <m:limLoc m:val="undOvr"/>
                          <m:ctrlPr>
                            <w:rPr>
                              <w:rFonts w:ascii="Cambria Math" w:hAnsi="Cambria Math"/>
                              <w:i/>
                              <w:iCs/>
                            </w:rPr>
                          </m:ctrlPr>
                        </m:naryPr>
                        <m:sub>
                          <m:r>
                            <w:rPr>
                              <w:rFonts w:ascii="Cambria Math" w:hAnsi="Cambria Math"/>
                            </w:rPr>
                            <m:t>i</m:t>
                          </m:r>
                          <m:r>
                            <w:rPr>
                              <w:rFonts w:ascii="Cambria Math" w:hAnsi="Cambria Math"/>
                              <w:lang w:val="en-US"/>
                            </w:rPr>
                            <m:t>=1</m:t>
                          </m:r>
                        </m:sub>
                        <m:sup>
                          <m:r>
                            <w:rPr>
                              <w:rFonts w:ascii="Cambria Math" w:hAnsi="Cambria Math"/>
                            </w:rPr>
                            <m:t>n</m:t>
                          </m:r>
                        </m:sup>
                        <m:e>
                          <m:sSubSup>
                            <m:sSubSupPr>
                              <m:ctrlPr>
                                <w:rPr>
                                  <w:rFonts w:ascii="Cambria Math" w:hAnsi="Cambria Math"/>
                                  <w:i/>
                                  <w:iCs/>
                                </w:rPr>
                              </m:ctrlPr>
                            </m:sSubSupPr>
                            <m:e>
                              <m:r>
                                <w:rPr>
                                  <w:rFonts w:ascii="Cambria Math" w:hAnsi="Cambria Math"/>
                                </w:rPr>
                                <m:t>A</m:t>
                              </m:r>
                            </m:e>
                            <m:sub>
                              <m:r>
                                <w:rPr>
                                  <w:rFonts w:ascii="Cambria Math" w:hAnsi="Cambria Math"/>
                                </w:rPr>
                                <m:t>i</m:t>
                              </m:r>
                            </m:sub>
                            <m:sup>
                              <m:r>
                                <w:rPr>
                                  <w:rFonts w:ascii="Cambria Math" w:hAnsi="Cambria Math"/>
                                </w:rPr>
                                <m:t>2</m:t>
                              </m:r>
                            </m:sup>
                          </m:sSubSup>
                        </m:e>
                      </m:nary>
                    </m:e>
                  </m:rad>
                  <m:r>
                    <w:rPr>
                      <w:rFonts w:ascii="Cambria Math" w:hAnsi="Cambria Math"/>
                    </w:rPr>
                    <m:t>*</m:t>
                  </m:r>
                  <m:rad>
                    <m:radPr>
                      <m:degHide m:val="1"/>
                      <m:ctrlPr>
                        <w:rPr>
                          <w:rFonts w:ascii="Cambria Math" w:hAnsi="Cambria Math"/>
                          <w:i/>
                          <w:iCs/>
                        </w:rPr>
                      </m:ctrlPr>
                    </m:radPr>
                    <m:deg/>
                    <m:e>
                      <m:nary>
                        <m:naryPr>
                          <m:chr m:val="∑"/>
                          <m:limLoc m:val="subSup"/>
                          <m:ctrlPr>
                            <w:rPr>
                              <w:rFonts w:ascii="Cambria Math" w:hAnsi="Cambria Math"/>
                              <w:i/>
                              <w:iCs/>
                            </w:rPr>
                          </m:ctrlPr>
                        </m:naryPr>
                        <m:sub>
                          <m:r>
                            <w:rPr>
                              <w:rFonts w:ascii="Cambria Math" w:hAnsi="Cambria Math"/>
                            </w:rPr>
                            <m:t>i</m:t>
                          </m:r>
                          <m:r>
                            <w:rPr>
                              <w:rFonts w:ascii="Cambria Math" w:hAnsi="Cambria Math"/>
                              <w:lang w:val="en-US"/>
                            </w:rPr>
                            <m:t>=1</m:t>
                          </m:r>
                        </m:sub>
                        <m:sup>
                          <m:r>
                            <w:rPr>
                              <w:rFonts w:ascii="Cambria Math" w:hAnsi="Cambria Math"/>
                            </w:rPr>
                            <m:t>n</m:t>
                          </m:r>
                        </m:sup>
                        <m:e>
                          <m:sSubSup>
                            <m:sSubSupPr>
                              <m:ctrlPr>
                                <w:rPr>
                                  <w:rFonts w:ascii="Cambria Math" w:hAnsi="Cambria Math"/>
                                  <w:i/>
                                  <w:iCs/>
                                </w:rPr>
                              </m:ctrlPr>
                            </m:sSubSupPr>
                            <m:e>
                              <m:r>
                                <w:rPr>
                                  <w:rFonts w:ascii="Cambria Math" w:hAnsi="Cambria Math"/>
                                </w:rPr>
                                <m:t>B</m:t>
                              </m:r>
                            </m:e>
                            <m:sub>
                              <m:r>
                                <w:rPr>
                                  <w:rFonts w:ascii="Cambria Math" w:hAnsi="Cambria Math"/>
                                </w:rPr>
                                <m:t>i</m:t>
                              </m:r>
                            </m:sub>
                            <m:sup>
                              <m:r>
                                <w:rPr>
                                  <w:rFonts w:ascii="Cambria Math" w:hAnsi="Cambria Math"/>
                                </w:rPr>
                                <m:t>2</m:t>
                              </m:r>
                            </m:sup>
                          </m:sSubSup>
                        </m:e>
                      </m:nary>
                    </m:e>
                  </m:rad>
                </m:den>
              </m:f>
              <m:r>
                <w:rPr>
                  <w:rFonts w:ascii="Cambria Math" w:hAnsi="Cambria Math"/>
                </w:rPr>
                <m:t>#</m:t>
              </m:r>
              <m:d>
                <m:dPr>
                  <m:ctrlPr>
                    <w:rPr>
                      <w:rFonts w:ascii="Cambria Math" w:eastAsiaTheme="minorEastAsia" w:hAnsi="Cambria Math"/>
                      <w:i/>
                      <w:iCs/>
                      <w:lang w:val="en-US"/>
                    </w:rPr>
                  </m:ctrlPr>
                </m:dPr>
                <m:e>
                  <m:r>
                    <w:rPr>
                      <w:rFonts w:ascii="Cambria Math" w:eastAsiaTheme="minorEastAsia" w:hAnsi="Cambria Math"/>
                      <w:lang w:val="en-US"/>
                    </w:rPr>
                    <m:t>1</m:t>
                  </m:r>
                </m:e>
              </m:d>
              <m:ctrlPr>
                <w:rPr>
                  <w:rFonts w:ascii="Cambria Math" w:hAnsi="Cambria Math"/>
                  <w:i/>
                  <w:iCs/>
                </w:rPr>
              </m:ctrlPr>
            </m:e>
          </m:eqArr>
        </m:oMath>
      </m:oMathPara>
    </w:p>
    <w:p w14:paraId="173E8C25" w14:textId="77777777" w:rsidR="000571FE" w:rsidRDefault="000571FE" w:rsidP="00BE4013"/>
    <w:p w14:paraId="19E4436A" w14:textId="77777777" w:rsidR="00740DDF" w:rsidRPr="000C6CBA" w:rsidRDefault="00740DDF" w:rsidP="00740DDF">
      <w:bookmarkStart w:id="28" w:name="_Hlk227534115"/>
      <w:r w:rsidRPr="00F12DAB">
        <w:t xml:space="preserve">Для взаимодействия с </w:t>
      </w:r>
      <w:r>
        <w:t xml:space="preserve">удалёнными </w:t>
      </w:r>
      <w:r>
        <w:rPr>
          <w:lang w:val="en-US"/>
        </w:rPr>
        <w:t>LLM</w:t>
      </w:r>
      <w:r w:rsidRPr="007A65BE">
        <w:t>-</w:t>
      </w:r>
      <w:r>
        <w:t xml:space="preserve">агентами и </w:t>
      </w:r>
      <w:r w:rsidRPr="00F12DAB">
        <w:t>эмбеддинга</w:t>
      </w:r>
      <w:r>
        <w:t xml:space="preserve"> в языке </w:t>
      </w:r>
      <w:r>
        <w:rPr>
          <w:lang w:val="en-US"/>
        </w:rPr>
        <w:t>Rust</w:t>
      </w:r>
      <w:r w:rsidRPr="002C31B0">
        <w:t xml:space="preserve"> </w:t>
      </w:r>
      <w:r>
        <w:t>активно развиваются библиотеки «</w:t>
      </w:r>
      <w:r>
        <w:rPr>
          <w:lang w:val="en-US"/>
        </w:rPr>
        <w:t>rig</w:t>
      </w:r>
      <w:r>
        <w:t>» и «</w:t>
      </w:r>
      <w:r>
        <w:rPr>
          <w:lang w:val="en-US"/>
        </w:rPr>
        <w:t>rig</w:t>
      </w:r>
      <w:r w:rsidRPr="003A5C6C">
        <w:t>_</w:t>
      </w:r>
      <w:r>
        <w:rPr>
          <w:lang w:val="en-US"/>
        </w:rPr>
        <w:t>core</w:t>
      </w:r>
      <w:r>
        <w:t>»</w:t>
      </w:r>
      <w:r w:rsidRPr="003A5C6C">
        <w:t>.</w:t>
      </w:r>
    </w:p>
    <w:p w14:paraId="64FAE989" w14:textId="77777777" w:rsidR="00740DDF" w:rsidRPr="000C6CBA" w:rsidRDefault="00740DDF" w:rsidP="00740DDF">
      <w:r>
        <w:t>Для многопоточной обработки данных дефакто стандартом является «</w:t>
      </w:r>
      <w:r w:rsidRPr="000C6CBA">
        <w:t>tokio</w:t>
      </w:r>
      <w:r>
        <w:t>».</w:t>
      </w:r>
    </w:p>
    <w:p w14:paraId="08DE172C" w14:textId="77777777" w:rsidR="00740DDF" w:rsidRPr="000C6CBA" w:rsidRDefault="00740DDF" w:rsidP="00740DDF">
      <w:r w:rsidRPr="00F12DAB">
        <w:t xml:space="preserve">Для </w:t>
      </w:r>
      <w:r>
        <w:t xml:space="preserve">взаимодействия с </w:t>
      </w:r>
      <w:r>
        <w:rPr>
          <w:lang w:val="en-US"/>
        </w:rPr>
        <w:t>Qdrant</w:t>
      </w:r>
      <w:r>
        <w:t xml:space="preserve"> используют библиотеку «</w:t>
      </w:r>
      <w:r w:rsidRPr="00911984">
        <w:rPr>
          <w:lang w:val="en-US"/>
        </w:rPr>
        <w:t>qdrant</w:t>
      </w:r>
      <w:r w:rsidRPr="00911984">
        <w:t>-</w:t>
      </w:r>
      <w:r w:rsidRPr="00911984">
        <w:rPr>
          <w:lang w:val="en-US"/>
        </w:rPr>
        <w:t>client</w:t>
      </w:r>
      <w:r>
        <w:t>», а для поддержки эмбеддингов: «</w:t>
      </w:r>
      <w:r>
        <w:rPr>
          <w:lang w:val="en-US"/>
        </w:rPr>
        <w:t>rig</w:t>
      </w:r>
      <w:r w:rsidRPr="00D805AD">
        <w:t>_</w:t>
      </w:r>
      <w:r>
        <w:rPr>
          <w:lang w:val="en-US"/>
        </w:rPr>
        <w:t>qdrant</w:t>
      </w:r>
      <w:r>
        <w:t>».</w:t>
      </w:r>
    </w:p>
    <w:bookmarkEnd w:id="28"/>
    <w:p w14:paraId="3AEEE1BA" w14:textId="016A8C43" w:rsidR="00B31CD2" w:rsidRPr="00AB3B84" w:rsidRDefault="00B31CD2" w:rsidP="001C3596">
      <w:pPr>
        <w:ind w:firstLine="0"/>
        <w:jc w:val="left"/>
      </w:pPr>
    </w:p>
    <w:p w14:paraId="20FEF4CD" w14:textId="77777777" w:rsidR="0037377B" w:rsidRDefault="0037377B" w:rsidP="00EA506D">
      <w:pPr>
        <w:pStyle w:val="2"/>
      </w:pPr>
      <w:bookmarkStart w:id="29" w:name="_Toc227660138"/>
      <w:r w:rsidRPr="0037377B">
        <w:lastRenderedPageBreak/>
        <w:t>Разработка спецификаций проектируемой системы</w:t>
      </w:r>
      <w:bookmarkEnd w:id="29"/>
    </w:p>
    <w:p w14:paraId="32694245" w14:textId="51CFEE62" w:rsidR="008C4EF8" w:rsidRDefault="008C4EF8" w:rsidP="008C4EF8">
      <w:r>
        <w:t xml:space="preserve">В основе объектного подхода к разработке ПО лежит </w:t>
      </w:r>
      <w:r w:rsidRPr="00BE4914">
        <w:t>объектная декомпозиция</w:t>
      </w:r>
      <w:r>
        <w:t>:</w:t>
      </w:r>
      <w:r w:rsidRPr="00BE4914">
        <w:t xml:space="preserve"> представление ПО в виде совокупности объектов, в процессе взаимодействия которых через передачу сообщений и происходит выполнение требуемых функций [</w:t>
      </w:r>
      <w:r>
        <w:t>иванова</w:t>
      </w:r>
      <w:r w:rsidRPr="00BE4914">
        <w:t>, с.125].</w:t>
      </w:r>
      <w:r>
        <w:t xml:space="preserve"> Спецификациями называют точное формализованное описание функций и ограничений разрабатываемого ПО. Совокупность спецификаций представляет собой общую логическую модель проектируемого программного обеспечения </w:t>
      </w:r>
      <w:r w:rsidRPr="00BE4914">
        <w:t>[</w:t>
      </w:r>
      <w:r>
        <w:t>иванова</w:t>
      </w:r>
      <w:r w:rsidRPr="00BE4914">
        <w:t xml:space="preserve">, </w:t>
      </w:r>
      <w:r>
        <w:t>с.21</w:t>
      </w:r>
      <w:r w:rsidRPr="00BE4914">
        <w:t>]</w:t>
      </w:r>
      <w:r>
        <w:t>.</w:t>
      </w:r>
    </w:p>
    <w:p w14:paraId="1ECAF9AB" w14:textId="77777777" w:rsidR="00BE4013" w:rsidRPr="00BE4013" w:rsidRDefault="00BE4013" w:rsidP="00BE4013"/>
    <w:p w14:paraId="6BD8E4C4" w14:textId="6777AD93" w:rsidR="009600C9" w:rsidRDefault="000938D6" w:rsidP="00A10519">
      <w:pPr>
        <w:pStyle w:val="3"/>
      </w:pPr>
      <w:bookmarkStart w:id="30" w:name="_Toc227660139"/>
      <w:r w:rsidRPr="000938D6">
        <w:t>Построение диаграмм</w:t>
      </w:r>
      <w:r w:rsidR="00801D41">
        <w:t>ы</w:t>
      </w:r>
      <w:r w:rsidRPr="000938D6">
        <w:t xml:space="preserve"> вариантов использования</w:t>
      </w:r>
      <w:bookmarkEnd w:id="30"/>
    </w:p>
    <w:p w14:paraId="7913F362" w14:textId="6C3C423D" w:rsidR="0058452B" w:rsidRPr="00075AD9" w:rsidRDefault="0058452B" w:rsidP="0058452B">
      <w:r w:rsidRPr="00075AD9">
        <w:t>Вариант использования (прецедент, аспект, "</w:t>
      </w:r>
      <w:r w:rsidRPr="00075AD9">
        <w:rPr>
          <w:lang w:val="en-US"/>
        </w:rPr>
        <w:t>use</w:t>
      </w:r>
      <w:r w:rsidRPr="00075AD9">
        <w:t xml:space="preserve"> </w:t>
      </w:r>
      <w:r w:rsidRPr="00075AD9">
        <w:rPr>
          <w:lang w:val="en-US"/>
        </w:rPr>
        <w:t>case</w:t>
      </w:r>
      <w:r w:rsidRPr="00075AD9">
        <w:t>"</w:t>
      </w:r>
      <w:r>
        <w:t>, ВИ</w:t>
      </w:r>
      <w:r w:rsidRPr="00075AD9">
        <w:t xml:space="preserve">) </w:t>
      </w:r>
      <w:r>
        <w:t xml:space="preserve">– это </w:t>
      </w:r>
      <w:r w:rsidRPr="00075AD9">
        <w:t>описание процедуры (последовательности действий) применения разрабатываемой системы конкретным действующим лицом, в качестве которого могут выступать не только люди</w:t>
      </w:r>
      <w:r w:rsidRPr="00591D0F">
        <w:t>, но и другие системы или устройства, с целью получения значимого результата [</w:t>
      </w:r>
      <w:r>
        <w:t>иванова</w:t>
      </w:r>
      <w:r w:rsidRPr="00591D0F">
        <w:t>, с.127].</w:t>
      </w:r>
      <w:r w:rsidR="001C3596" w:rsidRPr="001C3596">
        <w:t xml:space="preserve"> </w:t>
      </w:r>
      <w:r w:rsidRPr="00075AD9">
        <w:t xml:space="preserve">Все </w:t>
      </w:r>
      <w:r>
        <w:t>ВИ</w:t>
      </w:r>
      <w:r w:rsidRPr="00075AD9">
        <w:t xml:space="preserve">, так или иначе, связаны с требованиями к функциональности разрабатываемой </w:t>
      </w:r>
      <w:r>
        <w:t>ИС</w:t>
      </w:r>
      <w:r w:rsidRPr="00075AD9">
        <w:t xml:space="preserve"> и моделированию поведения, являясь одним из основных инструментов </w:t>
      </w:r>
      <w:r w:rsidRPr="00075AD9">
        <w:rPr>
          <w:lang w:val="en-US"/>
        </w:rPr>
        <w:t>UML</w:t>
      </w:r>
      <w:r>
        <w:t xml:space="preserve"> </w:t>
      </w:r>
      <w:r w:rsidRPr="00591D0F">
        <w:t>[</w:t>
      </w:r>
      <w:r>
        <w:t>иванова</w:t>
      </w:r>
      <w:r w:rsidRPr="00591D0F">
        <w:t>, с.127].</w:t>
      </w:r>
    </w:p>
    <w:p w14:paraId="0D6CDE15" w14:textId="1ADC1302" w:rsidR="0058452B" w:rsidRPr="00075AD9" w:rsidRDefault="0058452B" w:rsidP="0058452B">
      <w:r w:rsidRPr="00075AD9">
        <w:t>Диаграммы вариантов использования (ДВИ) (диаграммы поведения или диаграммы прецедентов) – это диаграммы для описания набора действий (вариантов использования), которые субъект должен или может выполнять в сотрудничестве с одним или несколькими актёрами; позволяют наглядно представить ожидаемое поведение системы</w:t>
      </w:r>
      <w:r>
        <w:t xml:space="preserve"> </w:t>
      </w:r>
      <w:r w:rsidRPr="00591D0F">
        <w:t>[</w:t>
      </w:r>
      <w:r>
        <w:t>иванова</w:t>
      </w:r>
      <w:r w:rsidRPr="00591D0F">
        <w:t>, с.1</w:t>
      </w:r>
      <w:r>
        <w:t>30</w:t>
      </w:r>
      <w:r w:rsidRPr="00591D0F">
        <w:t>].</w:t>
      </w:r>
    </w:p>
    <w:p w14:paraId="24907943" w14:textId="1CF807DB" w:rsidR="0058452B" w:rsidRPr="00075AD9" w:rsidRDefault="0058452B" w:rsidP="0058452B">
      <w:r w:rsidRPr="00075AD9">
        <w:t xml:space="preserve">Действующее лицо (актёр, </w:t>
      </w:r>
      <w:r w:rsidRPr="00075AD9">
        <w:rPr>
          <w:lang w:val="en-US"/>
        </w:rPr>
        <w:t>Actor</w:t>
      </w:r>
      <w:r w:rsidRPr="00075AD9">
        <w:t xml:space="preserve">) – внешняя по отношению к разрабатываемому </w:t>
      </w:r>
      <w:r>
        <w:t>ПО</w:t>
      </w:r>
      <w:r w:rsidRPr="00075AD9">
        <w:t xml:space="preserve"> сущность, которая взаимодействует с ним с целью получения или предоставления какой-либо информации</w:t>
      </w:r>
      <w:r>
        <w:t xml:space="preserve"> </w:t>
      </w:r>
      <w:r w:rsidRPr="00591D0F">
        <w:t>[</w:t>
      </w:r>
      <w:r>
        <w:t>иванова</w:t>
      </w:r>
      <w:r w:rsidRPr="00591D0F">
        <w:t>, с.1</w:t>
      </w:r>
      <w:r>
        <w:t>31</w:t>
      </w:r>
      <w:r w:rsidRPr="00591D0F">
        <w:t>].</w:t>
      </w:r>
    </w:p>
    <w:p w14:paraId="5588CA91" w14:textId="4627AE80" w:rsidR="0058452B" w:rsidRPr="00075AD9" w:rsidRDefault="0058452B" w:rsidP="0058452B">
      <w:r w:rsidRPr="00075AD9">
        <w:t xml:space="preserve">Связь – взаимодействие действующих лиц и соответствующих </w:t>
      </w:r>
      <w:r>
        <w:t>ВИ</w:t>
      </w:r>
      <w:r w:rsidRPr="00591D0F">
        <w:t>.</w:t>
      </w:r>
    </w:p>
    <w:p w14:paraId="7BD00499" w14:textId="1B3E0FAD" w:rsidR="0058452B" w:rsidRDefault="0058452B" w:rsidP="0058452B">
      <w:r w:rsidRPr="00075AD9">
        <w:t xml:space="preserve">Субъект – это класс, описанный набором </w:t>
      </w:r>
      <w:r>
        <w:t>ВИ</w:t>
      </w:r>
      <w:r w:rsidRPr="00075AD9">
        <w:t xml:space="preserve"> (обычно системы или подсистемы)</w:t>
      </w:r>
      <w:r>
        <w:t xml:space="preserve"> </w:t>
      </w:r>
      <w:r w:rsidRPr="00591D0F">
        <w:t>[</w:t>
      </w:r>
      <w:r>
        <w:t>иванова</w:t>
      </w:r>
      <w:r w:rsidRPr="00591D0F">
        <w:t>, с.1</w:t>
      </w:r>
      <w:r>
        <w:t>31</w:t>
      </w:r>
      <w:r w:rsidRPr="00591D0F">
        <w:t>].</w:t>
      </w:r>
    </w:p>
    <w:p w14:paraId="471C2B18" w14:textId="1AEA3F47" w:rsidR="0058452B" w:rsidRDefault="0058452B" w:rsidP="0058452B">
      <w:r>
        <w:lastRenderedPageBreak/>
        <w:t>ВИ</w:t>
      </w:r>
      <w:r w:rsidRPr="00075AD9">
        <w:t xml:space="preserve"> представляют аспекты поведения класса. Действующие лица представляют аспекты других классов, взаимодействующих с субъектом. Взятые вместе, </w:t>
      </w:r>
      <w:r>
        <w:t>ВИ</w:t>
      </w:r>
      <w:r w:rsidRPr="00075AD9">
        <w:t xml:space="preserve"> описывают полное поведение субъекта </w:t>
      </w:r>
      <w:r w:rsidRPr="00591D0F">
        <w:t>[</w:t>
      </w:r>
      <w:r>
        <w:t>иванова</w:t>
      </w:r>
      <w:r w:rsidRPr="00591D0F">
        <w:t>, с.1</w:t>
      </w:r>
      <w:r>
        <w:t>31</w:t>
      </w:r>
      <w:r w:rsidRPr="00591D0F">
        <w:t>].</w:t>
      </w:r>
    </w:p>
    <w:p w14:paraId="1EAE0BF1" w14:textId="77777777" w:rsidR="0058452B" w:rsidRDefault="0058452B" w:rsidP="0058452B">
      <w:r>
        <w:t>Вариант использования можно описать кратко (Brief) или подробно (Fully Dressed). Описание должно начинаться с отглагольного существительного.</w:t>
      </w:r>
    </w:p>
    <w:p w14:paraId="160CD653" w14:textId="34EF8429" w:rsidR="0058452B" w:rsidRDefault="0058452B" w:rsidP="0058452B">
      <w:r>
        <w:t xml:space="preserve">Краткая форма описания содержит </w:t>
      </w:r>
      <w:r w:rsidRPr="00591D0F">
        <w:t>[</w:t>
      </w:r>
      <w:r>
        <w:t>иванова</w:t>
      </w:r>
      <w:r w:rsidRPr="00591D0F">
        <w:t>, с.1</w:t>
      </w:r>
      <w:r>
        <w:t>27</w:t>
      </w:r>
      <w:r w:rsidRPr="00591D0F">
        <w:t>]</w:t>
      </w:r>
      <w:r>
        <w:t>:</w:t>
      </w:r>
    </w:p>
    <w:p w14:paraId="0586E35B" w14:textId="77777777" w:rsidR="0058452B" w:rsidRDefault="0058452B" w:rsidP="0058452B">
      <w:pPr>
        <w:numPr>
          <w:ilvl w:val="0"/>
          <w:numId w:val="93"/>
        </w:numPr>
      </w:pPr>
      <w:r>
        <w:t>название варианта использования;</w:t>
      </w:r>
    </w:p>
    <w:p w14:paraId="22CCCC30" w14:textId="77777777" w:rsidR="0058452B" w:rsidRDefault="0058452B" w:rsidP="0058452B">
      <w:pPr>
        <w:numPr>
          <w:ilvl w:val="0"/>
          <w:numId w:val="93"/>
        </w:numPr>
      </w:pPr>
      <w:r>
        <w:t>цель;</w:t>
      </w:r>
    </w:p>
    <w:p w14:paraId="25C214C5" w14:textId="77777777" w:rsidR="0058452B" w:rsidRDefault="0058452B" w:rsidP="0058452B">
      <w:pPr>
        <w:numPr>
          <w:ilvl w:val="0"/>
          <w:numId w:val="93"/>
        </w:numPr>
      </w:pPr>
      <w:r>
        <w:t>действующие лица;</w:t>
      </w:r>
    </w:p>
    <w:p w14:paraId="21A3A069" w14:textId="77777777" w:rsidR="0058452B" w:rsidRDefault="0058452B" w:rsidP="0058452B">
      <w:pPr>
        <w:numPr>
          <w:ilvl w:val="0"/>
          <w:numId w:val="93"/>
        </w:numPr>
      </w:pPr>
      <w:r>
        <w:t>тип варианта использования;</w:t>
      </w:r>
    </w:p>
    <w:p w14:paraId="1D4DA3A1" w14:textId="77777777" w:rsidR="0058452B" w:rsidRPr="00075AD9" w:rsidRDefault="0058452B" w:rsidP="0058452B">
      <w:pPr>
        <w:numPr>
          <w:ilvl w:val="0"/>
          <w:numId w:val="93"/>
        </w:numPr>
      </w:pPr>
      <w:r>
        <w:t>краткое описание (пред- и постусловия).</w:t>
      </w:r>
    </w:p>
    <w:p w14:paraId="468B15E7" w14:textId="1DA6C275" w:rsidR="0058452B" w:rsidRDefault="0058452B" w:rsidP="0058452B">
      <w:r w:rsidRPr="00BD0625">
        <w:t xml:space="preserve">Для разрабатываемой ИС была построена ДВИ (рис. </w:t>
      </w:r>
      <w:r w:rsidR="00801D41" w:rsidRPr="00801D41">
        <w:rPr>
          <w:highlight w:val="yellow"/>
        </w:rPr>
        <w:t>…</w:t>
      </w:r>
      <w:r w:rsidRPr="00BD0625">
        <w:t xml:space="preserve">), где в качестве действующего лица выступает Пользователь. Для каждого ВИ определены описание и типичный ход событий (табл. </w:t>
      </w:r>
      <w:r w:rsidR="00495CB9">
        <w:t>6</w:t>
      </w:r>
      <w:r w:rsidRPr="00BD0625">
        <w:t>-</w:t>
      </w:r>
      <w:r w:rsidR="00495CB9">
        <w:t>21</w:t>
      </w:r>
      <w:r w:rsidRPr="00BD0625">
        <w:t>).</w:t>
      </w:r>
    </w:p>
    <w:p w14:paraId="60D42485" w14:textId="50096C59" w:rsidR="0058452B" w:rsidRDefault="001C3596" w:rsidP="001C3596">
      <w:pPr>
        <w:keepNext/>
        <w:ind w:firstLine="0"/>
        <w:jc w:val="center"/>
      </w:pPr>
      <w:r w:rsidRPr="001C3596">
        <w:rPr>
          <w:noProof/>
        </w:rPr>
        <w:drawing>
          <wp:inline distT="0" distB="0" distL="0" distR="0" wp14:anchorId="148E637B" wp14:editId="662AA23D">
            <wp:extent cx="4443942" cy="42862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2983" cy="4314261"/>
                    </a:xfrm>
                    <a:prstGeom prst="rect">
                      <a:avLst/>
                    </a:prstGeom>
                  </pic:spPr>
                </pic:pic>
              </a:graphicData>
            </a:graphic>
          </wp:inline>
        </w:drawing>
      </w:r>
    </w:p>
    <w:p w14:paraId="4589E7D8" w14:textId="31363D0D" w:rsidR="0058452B" w:rsidRDefault="0058452B" w:rsidP="001C3596">
      <w:pPr>
        <w:pStyle w:val="af5"/>
        <w:spacing w:line="360" w:lineRule="auto"/>
      </w:pPr>
      <w:r w:rsidRPr="00BD0625">
        <w:t xml:space="preserve">Рис. </w:t>
      </w:r>
      <w:r w:rsidRPr="00BD0625">
        <w:fldChar w:fldCharType="begin"/>
      </w:r>
      <w:r w:rsidRPr="00BD0625">
        <w:instrText xml:space="preserve"> SEQ Рис. \* ARABIC </w:instrText>
      </w:r>
      <w:r w:rsidRPr="00BD0625">
        <w:fldChar w:fldCharType="separate"/>
      </w:r>
      <w:r w:rsidR="000234B0">
        <w:rPr>
          <w:noProof/>
        </w:rPr>
        <w:t>8</w:t>
      </w:r>
      <w:r w:rsidRPr="00BD0625">
        <w:fldChar w:fldCharType="end"/>
      </w:r>
      <w:r w:rsidRPr="00BD0625">
        <w:t>. Диаграмма вариантов использования ИС</w:t>
      </w:r>
    </w:p>
    <w:p w14:paraId="56902807" w14:textId="77777777" w:rsidR="0058452B" w:rsidRDefault="0058452B" w:rsidP="0058452B"/>
    <w:p w14:paraId="48CC9C51" w14:textId="564A443E" w:rsidR="00801D41" w:rsidRPr="00AB3B84" w:rsidRDefault="00801D41" w:rsidP="00801D41">
      <w:pPr>
        <w:spacing w:line="240" w:lineRule="auto"/>
        <w:ind w:firstLine="0"/>
        <w:jc w:val="right"/>
      </w:pPr>
      <w:r>
        <w:lastRenderedPageBreak/>
        <w:t xml:space="preserve">Таблица </w:t>
      </w:r>
      <w:r w:rsidR="00495CB9">
        <w:t>6</w:t>
      </w:r>
    </w:p>
    <w:p w14:paraId="6C95AD29" w14:textId="77777777" w:rsidR="00801D41" w:rsidRPr="00C50A97" w:rsidRDefault="00801D41" w:rsidP="00801D41">
      <w:pPr>
        <w:ind w:firstLine="0"/>
        <w:jc w:val="center"/>
      </w:pPr>
      <w:r w:rsidRPr="00C50A97">
        <w:t xml:space="preserve">Краткое описание </w:t>
      </w:r>
      <w:r>
        <w:t>ВИ</w:t>
      </w:r>
      <w:r w:rsidRPr="00C50A97">
        <w:t xml:space="preserve"> «</w:t>
      </w:r>
      <w:r w:rsidRPr="00034C28">
        <w:t>Изменение существующего сценария</w:t>
      </w:r>
      <w:r>
        <w:t>»</w:t>
      </w:r>
    </w:p>
    <w:tbl>
      <w:tblPr>
        <w:tblStyle w:val="ae"/>
        <w:tblW w:w="9634" w:type="dxa"/>
        <w:tblLook w:val="04A0" w:firstRow="1" w:lastRow="0" w:firstColumn="1" w:lastColumn="0" w:noHBand="0" w:noVBand="1"/>
      </w:tblPr>
      <w:tblGrid>
        <w:gridCol w:w="2263"/>
        <w:gridCol w:w="7371"/>
      </w:tblGrid>
      <w:tr w:rsidR="00801D41" w:rsidRPr="00034C28" w14:paraId="3FE8B437" w14:textId="77777777" w:rsidTr="00A33A0D">
        <w:tc>
          <w:tcPr>
            <w:tcW w:w="2263" w:type="dxa"/>
            <w:hideMark/>
          </w:tcPr>
          <w:p w14:paraId="4520E0A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Название варианта</w:t>
            </w:r>
          </w:p>
        </w:tc>
        <w:tc>
          <w:tcPr>
            <w:tcW w:w="7371" w:type="dxa"/>
            <w:hideMark/>
          </w:tcPr>
          <w:p w14:paraId="195729BB"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Изменение существующего сценария</w:t>
            </w:r>
          </w:p>
        </w:tc>
      </w:tr>
      <w:tr w:rsidR="00801D41" w:rsidRPr="00034C28" w14:paraId="0DC486A9" w14:textId="77777777" w:rsidTr="00A33A0D">
        <w:tc>
          <w:tcPr>
            <w:tcW w:w="2263" w:type="dxa"/>
            <w:hideMark/>
          </w:tcPr>
          <w:p w14:paraId="5D566E2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Цель</w:t>
            </w:r>
          </w:p>
        </w:tc>
        <w:tc>
          <w:tcPr>
            <w:tcW w:w="7371" w:type="dxa"/>
            <w:hideMark/>
          </w:tcPr>
          <w:p w14:paraId="57CDD07F"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Внесение правок в уже созданный сценарий</w:t>
            </w:r>
          </w:p>
        </w:tc>
      </w:tr>
      <w:tr w:rsidR="00801D41" w:rsidRPr="00034C28" w14:paraId="4B633D72" w14:textId="77777777" w:rsidTr="00A33A0D">
        <w:tc>
          <w:tcPr>
            <w:tcW w:w="2263" w:type="dxa"/>
            <w:hideMark/>
          </w:tcPr>
          <w:p w14:paraId="476EB1C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Действующие лица</w:t>
            </w:r>
          </w:p>
        </w:tc>
        <w:tc>
          <w:tcPr>
            <w:tcW w:w="7371" w:type="dxa"/>
            <w:hideMark/>
          </w:tcPr>
          <w:p w14:paraId="7CA7C5F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Пользователь</w:t>
            </w:r>
          </w:p>
        </w:tc>
      </w:tr>
      <w:tr w:rsidR="00801D41" w:rsidRPr="00034C28" w14:paraId="41DE744A" w14:textId="77777777" w:rsidTr="00A33A0D">
        <w:tc>
          <w:tcPr>
            <w:tcW w:w="2263" w:type="dxa"/>
            <w:hideMark/>
          </w:tcPr>
          <w:p w14:paraId="393923A5"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Тип варианта</w:t>
            </w:r>
          </w:p>
        </w:tc>
        <w:tc>
          <w:tcPr>
            <w:tcW w:w="7371" w:type="dxa"/>
            <w:hideMark/>
          </w:tcPr>
          <w:p w14:paraId="601933A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Основной</w:t>
            </w:r>
          </w:p>
        </w:tc>
      </w:tr>
      <w:tr w:rsidR="00801D41" w:rsidRPr="00034C28" w14:paraId="20324E13" w14:textId="77777777" w:rsidTr="00A33A0D">
        <w:trPr>
          <w:trHeight w:val="571"/>
        </w:trPr>
        <w:tc>
          <w:tcPr>
            <w:tcW w:w="2263" w:type="dxa"/>
            <w:hideMark/>
          </w:tcPr>
          <w:p w14:paraId="0E201BB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Краткое описание</w:t>
            </w:r>
          </w:p>
        </w:tc>
        <w:tc>
          <w:tcPr>
            <w:tcW w:w="7371" w:type="dxa"/>
            <w:hideMark/>
          </w:tcPr>
          <w:p w14:paraId="00D322DB" w14:textId="77777777" w:rsidR="00801D41"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Пред-условие: сценарий существует в </w:t>
            </w:r>
            <w:r>
              <w:rPr>
                <w:rFonts w:eastAsia="Times New Roman" w:cs="Times New Roman"/>
                <w:color w:val="auto"/>
                <w:kern w:val="0"/>
                <w:sz w:val="24"/>
                <w:szCs w:val="24"/>
                <w:lang w:eastAsia="ru-RU"/>
                <w14:ligatures w14:val="none"/>
              </w:rPr>
              <w:t>БД</w:t>
            </w:r>
            <w:r w:rsidRPr="00034C28">
              <w:rPr>
                <w:rFonts w:eastAsia="Times New Roman" w:cs="Times New Roman"/>
                <w:color w:val="auto"/>
                <w:kern w:val="0"/>
                <w:sz w:val="24"/>
                <w:szCs w:val="24"/>
                <w:lang w:eastAsia="ru-RU"/>
                <w14:ligatures w14:val="none"/>
              </w:rPr>
              <w:t>.</w:t>
            </w:r>
          </w:p>
          <w:p w14:paraId="3EECDEF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и</w:t>
            </w:r>
            <w:r w:rsidRPr="00034C28">
              <w:rPr>
                <w:rFonts w:eastAsia="Times New Roman" w:cs="Times New Roman"/>
                <w:color w:val="auto"/>
                <w:kern w:val="0"/>
                <w:sz w:val="24"/>
                <w:szCs w:val="24"/>
                <w:lang w:eastAsia="ru-RU"/>
                <w14:ligatures w14:val="none"/>
              </w:rPr>
              <w:t>зменения сохранены</w:t>
            </w:r>
            <w:r>
              <w:rPr>
                <w:rFonts w:eastAsia="Times New Roman" w:cs="Times New Roman"/>
                <w:color w:val="auto"/>
                <w:kern w:val="0"/>
                <w:sz w:val="24"/>
                <w:szCs w:val="24"/>
                <w:lang w:eastAsia="ru-RU"/>
                <w14:ligatures w14:val="none"/>
              </w:rPr>
              <w:t xml:space="preserve"> в БД</w:t>
            </w:r>
            <w:r w:rsidRPr="00034C28">
              <w:rPr>
                <w:rFonts w:eastAsia="Times New Roman" w:cs="Times New Roman"/>
                <w:color w:val="auto"/>
                <w:kern w:val="0"/>
                <w:sz w:val="24"/>
                <w:szCs w:val="24"/>
                <w:lang w:eastAsia="ru-RU"/>
                <w14:ligatures w14:val="none"/>
              </w:rPr>
              <w:t xml:space="preserve"> </w:t>
            </w:r>
          </w:p>
        </w:tc>
      </w:tr>
    </w:tbl>
    <w:p w14:paraId="44E9F183" w14:textId="77777777" w:rsidR="00801D41" w:rsidRDefault="00801D41" w:rsidP="00801D41"/>
    <w:p w14:paraId="5DE31AC9" w14:textId="0B6040B4" w:rsidR="00801D41" w:rsidRDefault="00801D41" w:rsidP="00801D41">
      <w:pPr>
        <w:spacing w:line="240" w:lineRule="auto"/>
        <w:jc w:val="right"/>
      </w:pPr>
      <w:r>
        <w:t xml:space="preserve">Таблица </w:t>
      </w:r>
      <w:r w:rsidR="00495CB9">
        <w:t>7</w:t>
      </w:r>
    </w:p>
    <w:p w14:paraId="6C8775F2" w14:textId="77777777" w:rsidR="00801D41" w:rsidRDefault="00801D41" w:rsidP="00801D41">
      <w:pPr>
        <w:ind w:firstLine="0"/>
        <w:jc w:val="center"/>
      </w:pPr>
      <w:r w:rsidRPr="00C50A97">
        <w:t xml:space="preserve">Типичный ход событий для </w:t>
      </w:r>
      <w:r>
        <w:t xml:space="preserve">ВИ </w:t>
      </w:r>
      <w:r w:rsidRPr="00C50A97">
        <w:t>«</w:t>
      </w:r>
      <w:r w:rsidRPr="00960EA9">
        <w:t>Изменение существующего сценария</w:t>
      </w:r>
      <w:r w:rsidRPr="00C50A97">
        <w:t>»</w:t>
      </w:r>
    </w:p>
    <w:tbl>
      <w:tblPr>
        <w:tblStyle w:val="ae"/>
        <w:tblW w:w="0" w:type="auto"/>
        <w:tblLook w:val="04A0" w:firstRow="1" w:lastRow="0" w:firstColumn="1" w:lastColumn="0" w:noHBand="0" w:noVBand="1"/>
      </w:tblPr>
      <w:tblGrid>
        <w:gridCol w:w="3256"/>
        <w:gridCol w:w="6372"/>
      </w:tblGrid>
      <w:tr w:rsidR="00801D41" w14:paraId="0BC64FA7" w14:textId="77777777" w:rsidTr="00A33A0D">
        <w:tc>
          <w:tcPr>
            <w:tcW w:w="3256" w:type="dxa"/>
          </w:tcPr>
          <w:p w14:paraId="23C4B875"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6372" w:type="dxa"/>
          </w:tcPr>
          <w:p w14:paraId="4CE51793"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034C28" w14:paraId="556BFD54" w14:textId="77777777" w:rsidTr="00A33A0D">
        <w:tc>
          <w:tcPr>
            <w:tcW w:w="3256" w:type="dxa"/>
            <w:hideMark/>
          </w:tcPr>
          <w:p w14:paraId="51EA66B3"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1. Пользователь </w:t>
            </w:r>
            <w:r>
              <w:rPr>
                <w:rFonts w:eastAsia="Times New Roman" w:cs="Times New Roman"/>
                <w:color w:val="auto"/>
                <w:kern w:val="0"/>
                <w:sz w:val="24"/>
                <w:szCs w:val="24"/>
                <w:lang w:eastAsia="ru-RU"/>
                <w14:ligatures w14:val="none"/>
              </w:rPr>
              <w:t>инициирует изменение сценария</w:t>
            </w:r>
            <w:r w:rsidRPr="00034C28">
              <w:rPr>
                <w:rFonts w:eastAsia="Times New Roman" w:cs="Times New Roman"/>
                <w:color w:val="auto"/>
                <w:kern w:val="0"/>
                <w:sz w:val="24"/>
                <w:szCs w:val="24"/>
                <w:lang w:eastAsia="ru-RU"/>
                <w14:ligatures w14:val="none"/>
              </w:rPr>
              <w:t>.</w:t>
            </w:r>
          </w:p>
        </w:tc>
        <w:tc>
          <w:tcPr>
            <w:tcW w:w="6372" w:type="dxa"/>
            <w:hideMark/>
          </w:tcPr>
          <w:p w14:paraId="2872C13D"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034C28">
              <w:rPr>
                <w:rFonts w:eastAsia="Times New Roman" w:cs="Times New Roman"/>
                <w:color w:val="auto"/>
                <w:kern w:val="0"/>
                <w:sz w:val="24"/>
                <w:szCs w:val="24"/>
                <w:lang w:eastAsia="ru-RU"/>
                <w14:ligatures w14:val="none"/>
              </w:rPr>
              <w:t xml:space="preserve">2. Система запрашивает генерацию данных (ВИ «Генерация сценария») и </w:t>
            </w:r>
            <w:r>
              <w:rPr>
                <w:rFonts w:eastAsia="Times New Roman" w:cs="Times New Roman"/>
                <w:color w:val="auto"/>
                <w:kern w:val="0"/>
                <w:sz w:val="24"/>
                <w:szCs w:val="24"/>
                <w:lang w:eastAsia="ru-RU"/>
                <w14:ligatures w14:val="none"/>
              </w:rPr>
              <w:t>возвращает новую версию</w:t>
            </w:r>
            <w:r w:rsidRPr="00034C28">
              <w:rPr>
                <w:rFonts w:eastAsia="Times New Roman" w:cs="Times New Roman"/>
                <w:color w:val="auto"/>
                <w:kern w:val="0"/>
                <w:sz w:val="24"/>
                <w:szCs w:val="24"/>
                <w:lang w:eastAsia="ru-RU"/>
                <w14:ligatures w14:val="none"/>
              </w:rPr>
              <w:t>.</w:t>
            </w:r>
          </w:p>
        </w:tc>
      </w:tr>
      <w:tr w:rsidR="00801D41" w:rsidRPr="00034C28" w14:paraId="1D55B24F" w14:textId="77777777" w:rsidTr="00A33A0D">
        <w:tc>
          <w:tcPr>
            <w:tcW w:w="3256" w:type="dxa"/>
            <w:hideMark/>
          </w:tcPr>
          <w:p w14:paraId="2AE253E3"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6372" w:type="dxa"/>
            <w:hideMark/>
          </w:tcPr>
          <w:p w14:paraId="47B8F32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3</w:t>
            </w:r>
            <w:r w:rsidRPr="00034C28">
              <w:rPr>
                <w:rFonts w:eastAsia="Times New Roman" w:cs="Times New Roman"/>
                <w:color w:val="auto"/>
                <w:kern w:val="0"/>
                <w:sz w:val="24"/>
                <w:szCs w:val="24"/>
                <w:lang w:eastAsia="ru-RU"/>
                <w14:ligatures w14:val="none"/>
              </w:rPr>
              <w:t xml:space="preserve">. Система </w:t>
            </w:r>
            <w:r>
              <w:rPr>
                <w:rFonts w:eastAsia="Times New Roman" w:cs="Times New Roman"/>
                <w:color w:val="auto"/>
                <w:kern w:val="0"/>
                <w:sz w:val="24"/>
                <w:szCs w:val="24"/>
                <w:lang w:eastAsia="ru-RU"/>
                <w14:ligatures w14:val="none"/>
              </w:rPr>
              <w:t>создаёт новую версию сценария и сохраняет в БД сценарий и контекст для его создания</w:t>
            </w:r>
            <w:r w:rsidRPr="00034C28">
              <w:rPr>
                <w:rFonts w:eastAsia="Times New Roman" w:cs="Times New Roman"/>
                <w:color w:val="auto"/>
                <w:kern w:val="0"/>
                <w:sz w:val="24"/>
                <w:szCs w:val="24"/>
                <w:lang w:eastAsia="ru-RU"/>
                <w14:ligatures w14:val="none"/>
              </w:rPr>
              <w:t>.</w:t>
            </w:r>
          </w:p>
        </w:tc>
      </w:tr>
    </w:tbl>
    <w:p w14:paraId="7BA63392" w14:textId="77777777" w:rsidR="00801D41" w:rsidRDefault="00801D41" w:rsidP="00801D41"/>
    <w:p w14:paraId="3215750E" w14:textId="19FD51CE" w:rsidR="00801D41" w:rsidRDefault="00801D41" w:rsidP="00D91B81">
      <w:pPr>
        <w:spacing w:line="240" w:lineRule="auto"/>
        <w:ind w:firstLine="0"/>
        <w:jc w:val="right"/>
      </w:pPr>
      <w:r>
        <w:t xml:space="preserve">Таблица </w:t>
      </w:r>
      <w:r w:rsidR="00495CB9">
        <w:t>8</w:t>
      </w:r>
    </w:p>
    <w:p w14:paraId="7C386E3A" w14:textId="77777777" w:rsidR="00801D41" w:rsidRPr="00C50A97" w:rsidRDefault="00801D41" w:rsidP="00D91B81">
      <w:pPr>
        <w:ind w:firstLine="0"/>
        <w:jc w:val="center"/>
      </w:pPr>
      <w:r w:rsidRPr="00C50A97">
        <w:t xml:space="preserve">Краткое описание </w:t>
      </w:r>
      <w:r>
        <w:t>ВИ</w:t>
      </w:r>
      <w:r w:rsidRPr="00C50A97">
        <w:t xml:space="preserve"> «</w:t>
      </w:r>
      <w:r w:rsidRPr="00960EA9">
        <w:t>Создание нового сценария</w:t>
      </w:r>
      <w:r>
        <w:t>»</w:t>
      </w:r>
    </w:p>
    <w:tbl>
      <w:tblPr>
        <w:tblStyle w:val="ae"/>
        <w:tblW w:w="9634" w:type="dxa"/>
        <w:tblLook w:val="04A0" w:firstRow="1" w:lastRow="0" w:firstColumn="1" w:lastColumn="0" w:noHBand="0" w:noVBand="1"/>
      </w:tblPr>
      <w:tblGrid>
        <w:gridCol w:w="2405"/>
        <w:gridCol w:w="7229"/>
      </w:tblGrid>
      <w:tr w:rsidR="00801D41" w:rsidRPr="00034C28" w14:paraId="0B8D9790" w14:textId="77777777" w:rsidTr="00A33A0D">
        <w:tc>
          <w:tcPr>
            <w:tcW w:w="2405" w:type="dxa"/>
            <w:hideMark/>
          </w:tcPr>
          <w:p w14:paraId="1BE9A69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Название варианта</w:t>
            </w:r>
          </w:p>
        </w:tc>
        <w:tc>
          <w:tcPr>
            <w:tcW w:w="7229" w:type="dxa"/>
            <w:hideMark/>
          </w:tcPr>
          <w:p w14:paraId="6DA91B6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Создание нового сценария</w:t>
            </w:r>
          </w:p>
        </w:tc>
      </w:tr>
      <w:tr w:rsidR="00801D41" w:rsidRPr="00034C28" w14:paraId="214D612C" w14:textId="77777777" w:rsidTr="00A33A0D">
        <w:tc>
          <w:tcPr>
            <w:tcW w:w="2405" w:type="dxa"/>
            <w:hideMark/>
          </w:tcPr>
          <w:p w14:paraId="51FC3213"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Цель</w:t>
            </w:r>
          </w:p>
        </w:tc>
        <w:tc>
          <w:tcPr>
            <w:tcW w:w="7229" w:type="dxa"/>
            <w:hideMark/>
          </w:tcPr>
          <w:p w14:paraId="5319D6A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Регистрация в системе нового уникального сценария</w:t>
            </w:r>
          </w:p>
        </w:tc>
      </w:tr>
      <w:tr w:rsidR="00801D41" w:rsidRPr="00034C28" w14:paraId="0E1DD2EE" w14:textId="77777777" w:rsidTr="00A33A0D">
        <w:tc>
          <w:tcPr>
            <w:tcW w:w="2405" w:type="dxa"/>
            <w:hideMark/>
          </w:tcPr>
          <w:p w14:paraId="3095A2E9"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Действующие лица</w:t>
            </w:r>
          </w:p>
        </w:tc>
        <w:tc>
          <w:tcPr>
            <w:tcW w:w="7229" w:type="dxa"/>
            <w:hideMark/>
          </w:tcPr>
          <w:p w14:paraId="77979AE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Пользователь</w:t>
            </w:r>
          </w:p>
        </w:tc>
      </w:tr>
      <w:tr w:rsidR="00801D41" w:rsidRPr="00034C28" w14:paraId="0FC50801" w14:textId="77777777" w:rsidTr="00A33A0D">
        <w:tc>
          <w:tcPr>
            <w:tcW w:w="2405" w:type="dxa"/>
            <w:hideMark/>
          </w:tcPr>
          <w:p w14:paraId="2931ADA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Тип варианта</w:t>
            </w:r>
          </w:p>
        </w:tc>
        <w:tc>
          <w:tcPr>
            <w:tcW w:w="7229" w:type="dxa"/>
            <w:hideMark/>
          </w:tcPr>
          <w:p w14:paraId="71DEEA0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Основной</w:t>
            </w:r>
          </w:p>
        </w:tc>
      </w:tr>
      <w:tr w:rsidR="00801D41" w:rsidRPr="00034C28" w14:paraId="1744CAA1" w14:textId="77777777" w:rsidTr="00A33A0D">
        <w:tc>
          <w:tcPr>
            <w:tcW w:w="2405" w:type="dxa"/>
            <w:hideMark/>
          </w:tcPr>
          <w:p w14:paraId="14D0D2C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sz w:val="24"/>
                <w:szCs w:val="24"/>
              </w:rPr>
              <w:t>Краткое описание</w:t>
            </w:r>
          </w:p>
        </w:tc>
        <w:tc>
          <w:tcPr>
            <w:tcW w:w="7229" w:type="dxa"/>
            <w:hideMark/>
          </w:tcPr>
          <w:p w14:paraId="2A32C98D" w14:textId="77777777" w:rsidR="00801D41" w:rsidRDefault="00801D41" w:rsidP="00A33A0D">
            <w:pPr>
              <w:ind w:firstLine="0"/>
              <w:jc w:val="left"/>
              <w:rPr>
                <w:sz w:val="24"/>
                <w:szCs w:val="24"/>
              </w:rPr>
            </w:pPr>
            <w:r w:rsidRPr="00960EA9">
              <w:rPr>
                <w:sz w:val="24"/>
                <w:szCs w:val="24"/>
              </w:rPr>
              <w:t xml:space="preserve">Пред-условие: Пользователь </w:t>
            </w:r>
            <w:r>
              <w:rPr>
                <w:sz w:val="24"/>
                <w:szCs w:val="24"/>
              </w:rPr>
              <w:t>ввёл Имя сценария</w:t>
            </w:r>
            <w:r w:rsidRPr="00960EA9">
              <w:rPr>
                <w:sz w:val="24"/>
                <w:szCs w:val="24"/>
              </w:rPr>
              <w:t>.</w:t>
            </w:r>
          </w:p>
          <w:p w14:paraId="796AF4F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в</w:t>
            </w:r>
            <w:r w:rsidRPr="00960EA9">
              <w:rPr>
                <w:rFonts w:eastAsia="Times New Roman" w:cs="Times New Roman"/>
                <w:color w:val="auto"/>
                <w:kern w:val="0"/>
                <w:sz w:val="24"/>
                <w:szCs w:val="24"/>
                <w:lang w:eastAsia="ru-RU"/>
                <w14:ligatures w14:val="none"/>
              </w:rPr>
              <w:t xml:space="preserve"> системе создан новый объект сценария.</w:t>
            </w:r>
          </w:p>
        </w:tc>
      </w:tr>
    </w:tbl>
    <w:p w14:paraId="451E31C5" w14:textId="77777777" w:rsidR="00801D41" w:rsidRDefault="00801D41" w:rsidP="00D91B81">
      <w:pPr>
        <w:spacing w:line="240" w:lineRule="auto"/>
      </w:pPr>
    </w:p>
    <w:p w14:paraId="32681DA5" w14:textId="50808CBF" w:rsidR="00801D41" w:rsidRDefault="00801D41" w:rsidP="00D91B81">
      <w:pPr>
        <w:spacing w:line="240" w:lineRule="auto"/>
        <w:jc w:val="right"/>
      </w:pPr>
      <w:r>
        <w:t xml:space="preserve">Таблица </w:t>
      </w:r>
      <w:r w:rsidR="00495CB9">
        <w:t>9</w:t>
      </w:r>
    </w:p>
    <w:p w14:paraId="5F461CEE" w14:textId="77777777" w:rsidR="00801D41" w:rsidRDefault="00801D41" w:rsidP="00D91B81">
      <w:pPr>
        <w:ind w:firstLine="0"/>
        <w:jc w:val="center"/>
      </w:pPr>
      <w:r w:rsidRPr="00C50A97">
        <w:t xml:space="preserve">Типичный ход событий для </w:t>
      </w:r>
      <w:r>
        <w:t xml:space="preserve">ВИ </w:t>
      </w:r>
      <w:r w:rsidRPr="00C50A97">
        <w:t>«</w:t>
      </w:r>
      <w:r w:rsidRPr="00960EA9">
        <w:t>Создание нового сценария</w:t>
      </w:r>
      <w:r w:rsidRPr="00C50A97">
        <w:t>»</w:t>
      </w:r>
    </w:p>
    <w:tbl>
      <w:tblPr>
        <w:tblStyle w:val="ae"/>
        <w:tblW w:w="0" w:type="auto"/>
        <w:tblLook w:val="04A0" w:firstRow="1" w:lastRow="0" w:firstColumn="1" w:lastColumn="0" w:noHBand="0" w:noVBand="1"/>
      </w:tblPr>
      <w:tblGrid>
        <w:gridCol w:w="4248"/>
        <w:gridCol w:w="5380"/>
      </w:tblGrid>
      <w:tr w:rsidR="00801D41" w14:paraId="1878ABEA" w14:textId="77777777" w:rsidTr="00A33A0D">
        <w:tc>
          <w:tcPr>
            <w:tcW w:w="4248" w:type="dxa"/>
          </w:tcPr>
          <w:p w14:paraId="1FD0B612"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5380" w:type="dxa"/>
          </w:tcPr>
          <w:p w14:paraId="24E5A1B0"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960EA9" w14:paraId="3B1FD816" w14:textId="77777777" w:rsidTr="00A33A0D">
        <w:tc>
          <w:tcPr>
            <w:tcW w:w="4248" w:type="dxa"/>
            <w:hideMark/>
          </w:tcPr>
          <w:p w14:paraId="6867F4B7"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1. Пользователь </w:t>
            </w:r>
            <w:r>
              <w:rPr>
                <w:rFonts w:eastAsia="Times New Roman" w:cs="Times New Roman"/>
                <w:color w:val="auto"/>
                <w:kern w:val="0"/>
                <w:sz w:val="24"/>
                <w:szCs w:val="24"/>
                <w:lang w:eastAsia="ru-RU"/>
                <w14:ligatures w14:val="none"/>
              </w:rPr>
              <w:t>инициирует</w:t>
            </w:r>
            <w:r w:rsidRPr="00960EA9">
              <w:rPr>
                <w:rFonts w:eastAsia="Times New Roman" w:cs="Times New Roman"/>
                <w:color w:val="auto"/>
                <w:kern w:val="0"/>
                <w:sz w:val="24"/>
                <w:szCs w:val="24"/>
                <w:lang w:eastAsia="ru-RU"/>
                <w14:ligatures w14:val="none"/>
              </w:rPr>
              <w:t xml:space="preserve"> создани</w:t>
            </w:r>
            <w:r>
              <w:rPr>
                <w:rFonts w:eastAsia="Times New Roman" w:cs="Times New Roman"/>
                <w:color w:val="auto"/>
                <w:kern w:val="0"/>
                <w:sz w:val="24"/>
                <w:szCs w:val="24"/>
                <w:lang w:eastAsia="ru-RU"/>
                <w14:ligatures w14:val="none"/>
              </w:rPr>
              <w:t>е</w:t>
            </w:r>
            <w:r w:rsidRPr="00960EA9">
              <w:rPr>
                <w:rFonts w:eastAsia="Times New Roman" w:cs="Times New Roman"/>
                <w:color w:val="auto"/>
                <w:kern w:val="0"/>
                <w:sz w:val="24"/>
                <w:szCs w:val="24"/>
                <w:lang w:eastAsia="ru-RU"/>
                <w14:ligatures w14:val="none"/>
              </w:rPr>
              <w:t xml:space="preserve"> нового сценария.</w:t>
            </w:r>
          </w:p>
        </w:tc>
        <w:tc>
          <w:tcPr>
            <w:tcW w:w="5380" w:type="dxa"/>
            <w:hideMark/>
          </w:tcPr>
          <w:p w14:paraId="7723FFF9"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2. Система предоставляет форму для ввода первичных данных.</w:t>
            </w:r>
          </w:p>
        </w:tc>
      </w:tr>
      <w:tr w:rsidR="00801D41" w:rsidRPr="00960EA9" w14:paraId="6507252C" w14:textId="77777777" w:rsidTr="00A33A0D">
        <w:tc>
          <w:tcPr>
            <w:tcW w:w="4248" w:type="dxa"/>
            <w:hideMark/>
          </w:tcPr>
          <w:p w14:paraId="4FB19BBC"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3. Пользователь заполняет поля</w:t>
            </w:r>
            <w:r>
              <w:rPr>
                <w:rFonts w:eastAsia="Times New Roman" w:cs="Times New Roman"/>
                <w:color w:val="auto"/>
                <w:kern w:val="0"/>
                <w:sz w:val="24"/>
                <w:szCs w:val="24"/>
                <w:lang w:eastAsia="ru-RU"/>
                <w14:ligatures w14:val="none"/>
              </w:rPr>
              <w:t xml:space="preserve"> формы</w:t>
            </w:r>
            <w:r w:rsidRPr="00960EA9">
              <w:rPr>
                <w:rFonts w:eastAsia="Times New Roman" w:cs="Times New Roman"/>
                <w:color w:val="auto"/>
                <w:kern w:val="0"/>
                <w:sz w:val="24"/>
                <w:szCs w:val="24"/>
                <w:lang w:eastAsia="ru-RU"/>
                <w14:ligatures w14:val="none"/>
              </w:rPr>
              <w:t xml:space="preserve"> и подтверждает создание.</w:t>
            </w:r>
          </w:p>
        </w:tc>
        <w:tc>
          <w:tcPr>
            <w:tcW w:w="5380" w:type="dxa"/>
            <w:hideMark/>
          </w:tcPr>
          <w:p w14:paraId="6BB049AB"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4. Система инициирует ВИ «Генерация сценария».</w:t>
            </w:r>
          </w:p>
        </w:tc>
      </w:tr>
      <w:tr w:rsidR="00801D41" w:rsidRPr="00960EA9" w14:paraId="739097B4" w14:textId="77777777" w:rsidTr="00A33A0D">
        <w:tc>
          <w:tcPr>
            <w:tcW w:w="4248" w:type="dxa"/>
            <w:hideMark/>
          </w:tcPr>
          <w:p w14:paraId="5E29F328"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5. Пользователь завершает настройку.</w:t>
            </w:r>
          </w:p>
        </w:tc>
        <w:tc>
          <w:tcPr>
            <w:tcW w:w="5380" w:type="dxa"/>
            <w:hideMark/>
          </w:tcPr>
          <w:p w14:paraId="0A622E22" w14:textId="77777777" w:rsidR="00801D41" w:rsidRPr="00960EA9" w:rsidRDefault="00801D41" w:rsidP="00A33A0D">
            <w:pPr>
              <w:ind w:firstLine="0"/>
              <w:jc w:val="left"/>
              <w:rPr>
                <w:rFonts w:eastAsia="Times New Roman" w:cs="Times New Roman"/>
                <w:color w:val="auto"/>
                <w:kern w:val="0"/>
                <w:sz w:val="24"/>
                <w:szCs w:val="24"/>
                <w:lang w:eastAsia="ru-RU"/>
                <w14:ligatures w14:val="none"/>
              </w:rPr>
            </w:pPr>
            <w:r w:rsidRPr="00960EA9">
              <w:rPr>
                <w:rFonts w:eastAsia="Times New Roman" w:cs="Times New Roman"/>
                <w:color w:val="auto"/>
                <w:kern w:val="0"/>
                <w:sz w:val="24"/>
                <w:szCs w:val="24"/>
                <w:lang w:eastAsia="ru-RU"/>
                <w14:ligatures w14:val="none"/>
              </w:rPr>
              <w:t xml:space="preserve">6. Система регистрирует новый сценарий в </w:t>
            </w:r>
            <w:r>
              <w:rPr>
                <w:rFonts w:eastAsia="Times New Roman" w:cs="Times New Roman"/>
                <w:color w:val="auto"/>
                <w:kern w:val="0"/>
                <w:sz w:val="24"/>
                <w:szCs w:val="24"/>
                <w:lang w:eastAsia="ru-RU"/>
                <w14:ligatures w14:val="none"/>
              </w:rPr>
              <w:t>БД</w:t>
            </w:r>
            <w:r w:rsidRPr="00960EA9">
              <w:rPr>
                <w:rFonts w:eastAsia="Times New Roman" w:cs="Times New Roman"/>
                <w:color w:val="auto"/>
                <w:kern w:val="0"/>
                <w:sz w:val="24"/>
                <w:szCs w:val="24"/>
                <w:lang w:eastAsia="ru-RU"/>
                <w14:ligatures w14:val="none"/>
              </w:rPr>
              <w:t>.</w:t>
            </w:r>
          </w:p>
        </w:tc>
      </w:tr>
    </w:tbl>
    <w:p w14:paraId="0D18CDEE" w14:textId="77777777" w:rsidR="00801D41" w:rsidRDefault="00801D41" w:rsidP="00D91B81">
      <w:pPr>
        <w:spacing w:line="240" w:lineRule="auto"/>
      </w:pPr>
    </w:p>
    <w:p w14:paraId="0BA0C88E" w14:textId="55758AB1" w:rsidR="00801D41" w:rsidRDefault="00801D41" w:rsidP="00D91B81">
      <w:pPr>
        <w:spacing w:line="240" w:lineRule="auto"/>
        <w:ind w:firstLine="0"/>
        <w:jc w:val="right"/>
      </w:pPr>
      <w:r>
        <w:t xml:space="preserve">Таблица </w:t>
      </w:r>
      <w:r w:rsidR="00495CB9">
        <w:t>10</w:t>
      </w:r>
    </w:p>
    <w:p w14:paraId="323A9FB1" w14:textId="77777777" w:rsidR="00801D41" w:rsidRPr="00C50A97" w:rsidRDefault="00801D41" w:rsidP="00D91B81">
      <w:pPr>
        <w:ind w:firstLine="0"/>
        <w:jc w:val="center"/>
      </w:pPr>
      <w:r w:rsidRPr="00C50A97">
        <w:t xml:space="preserve">Краткое описание </w:t>
      </w:r>
      <w:r>
        <w:t>ВИ</w:t>
      </w:r>
      <w:r w:rsidRPr="00C50A97">
        <w:t xml:space="preserve"> «</w:t>
      </w:r>
      <w:r w:rsidRPr="00960EA9">
        <w:t>Генерация сценария</w:t>
      </w:r>
      <w:r>
        <w:t>»</w:t>
      </w:r>
    </w:p>
    <w:tbl>
      <w:tblPr>
        <w:tblStyle w:val="ae"/>
        <w:tblW w:w="9634" w:type="dxa"/>
        <w:tblLook w:val="04A0" w:firstRow="1" w:lastRow="0" w:firstColumn="1" w:lastColumn="0" w:noHBand="0" w:noVBand="1"/>
      </w:tblPr>
      <w:tblGrid>
        <w:gridCol w:w="2263"/>
        <w:gridCol w:w="7371"/>
      </w:tblGrid>
      <w:tr w:rsidR="00801D41" w:rsidRPr="00034C28" w14:paraId="327CD1CA" w14:textId="77777777" w:rsidTr="00A33A0D">
        <w:tc>
          <w:tcPr>
            <w:tcW w:w="2263" w:type="dxa"/>
            <w:hideMark/>
          </w:tcPr>
          <w:p w14:paraId="0E0D144F"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Название варианта</w:t>
            </w:r>
          </w:p>
        </w:tc>
        <w:tc>
          <w:tcPr>
            <w:tcW w:w="7371" w:type="dxa"/>
            <w:hideMark/>
          </w:tcPr>
          <w:p w14:paraId="26D0C75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Генерация сценария</w:t>
            </w:r>
          </w:p>
        </w:tc>
      </w:tr>
      <w:tr w:rsidR="00801D41" w:rsidRPr="00034C28" w14:paraId="0CB42DF0" w14:textId="77777777" w:rsidTr="00A33A0D">
        <w:tc>
          <w:tcPr>
            <w:tcW w:w="2263" w:type="dxa"/>
            <w:hideMark/>
          </w:tcPr>
          <w:p w14:paraId="7989032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Цель</w:t>
            </w:r>
          </w:p>
        </w:tc>
        <w:tc>
          <w:tcPr>
            <w:tcW w:w="7371" w:type="dxa"/>
            <w:hideMark/>
          </w:tcPr>
          <w:p w14:paraId="184AE80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Автоматическое формирование структуры или контента сценария</w:t>
            </w:r>
          </w:p>
        </w:tc>
      </w:tr>
      <w:tr w:rsidR="00801D41" w:rsidRPr="00034C28" w14:paraId="18EAD260" w14:textId="77777777" w:rsidTr="00A33A0D">
        <w:tc>
          <w:tcPr>
            <w:tcW w:w="2263" w:type="dxa"/>
            <w:hideMark/>
          </w:tcPr>
          <w:p w14:paraId="7752F80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Действующие лица</w:t>
            </w:r>
          </w:p>
        </w:tc>
        <w:tc>
          <w:tcPr>
            <w:tcW w:w="7371" w:type="dxa"/>
            <w:hideMark/>
          </w:tcPr>
          <w:p w14:paraId="4502D67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Пользователь (через включающие ВИ)</w:t>
            </w:r>
          </w:p>
        </w:tc>
      </w:tr>
      <w:tr w:rsidR="00801D41" w:rsidRPr="00034C28" w14:paraId="20D4FF18" w14:textId="77777777" w:rsidTr="00A33A0D">
        <w:tc>
          <w:tcPr>
            <w:tcW w:w="2263" w:type="dxa"/>
            <w:hideMark/>
          </w:tcPr>
          <w:p w14:paraId="03956E5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Тип варианта</w:t>
            </w:r>
          </w:p>
        </w:tc>
        <w:tc>
          <w:tcPr>
            <w:tcW w:w="7371" w:type="dxa"/>
            <w:hideMark/>
          </w:tcPr>
          <w:p w14:paraId="16B7B63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Вспомогательный (Include)</w:t>
            </w:r>
          </w:p>
        </w:tc>
      </w:tr>
      <w:tr w:rsidR="00801D41" w:rsidRPr="00034C28" w14:paraId="129CEDEC" w14:textId="77777777" w:rsidTr="00A33A0D">
        <w:tc>
          <w:tcPr>
            <w:tcW w:w="2263" w:type="dxa"/>
            <w:hideMark/>
          </w:tcPr>
          <w:p w14:paraId="264B034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F37ADE">
              <w:rPr>
                <w:sz w:val="24"/>
                <w:szCs w:val="24"/>
              </w:rPr>
              <w:t>Краткое описание</w:t>
            </w:r>
          </w:p>
        </w:tc>
        <w:tc>
          <w:tcPr>
            <w:tcW w:w="7371" w:type="dxa"/>
            <w:hideMark/>
          </w:tcPr>
          <w:p w14:paraId="26C9802E" w14:textId="77777777" w:rsidR="00801D41" w:rsidRDefault="00801D41" w:rsidP="00A33A0D">
            <w:pPr>
              <w:ind w:firstLine="0"/>
              <w:jc w:val="left"/>
              <w:rPr>
                <w:sz w:val="24"/>
                <w:szCs w:val="24"/>
              </w:rPr>
            </w:pPr>
            <w:r w:rsidRPr="00F37ADE">
              <w:rPr>
                <w:sz w:val="24"/>
                <w:szCs w:val="24"/>
              </w:rPr>
              <w:t xml:space="preserve">Пред-условие: </w:t>
            </w:r>
            <w:r>
              <w:rPr>
                <w:sz w:val="24"/>
                <w:szCs w:val="24"/>
              </w:rPr>
              <w:t>и</w:t>
            </w:r>
            <w:r w:rsidRPr="00F37ADE">
              <w:rPr>
                <w:sz w:val="24"/>
                <w:szCs w:val="24"/>
              </w:rPr>
              <w:t>нициирован процесс создания или изменения.</w:t>
            </w:r>
          </w:p>
          <w:p w14:paraId="1B471FD5"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с</w:t>
            </w:r>
            <w:r w:rsidRPr="00634ABF">
              <w:rPr>
                <w:rFonts w:eastAsia="Times New Roman" w:cs="Times New Roman"/>
                <w:color w:val="auto"/>
                <w:kern w:val="0"/>
                <w:sz w:val="24"/>
                <w:szCs w:val="24"/>
                <w:lang w:eastAsia="ru-RU"/>
                <w14:ligatures w14:val="none"/>
              </w:rPr>
              <w:t>формирован технический образ сценария.</w:t>
            </w:r>
          </w:p>
        </w:tc>
      </w:tr>
    </w:tbl>
    <w:p w14:paraId="29602B69" w14:textId="77777777" w:rsidR="00801D41" w:rsidRDefault="00801D41" w:rsidP="00D91B81">
      <w:pPr>
        <w:spacing w:line="240" w:lineRule="auto"/>
      </w:pPr>
    </w:p>
    <w:p w14:paraId="696E2938" w14:textId="1E6D9F62" w:rsidR="00801D41" w:rsidRDefault="00801D41" w:rsidP="00D91B81">
      <w:pPr>
        <w:spacing w:line="240" w:lineRule="auto"/>
        <w:jc w:val="right"/>
      </w:pPr>
      <w:r>
        <w:lastRenderedPageBreak/>
        <w:t xml:space="preserve">Таблица </w:t>
      </w:r>
      <w:r w:rsidR="00495CB9">
        <w:t>11</w:t>
      </w:r>
    </w:p>
    <w:p w14:paraId="42302D86" w14:textId="77777777" w:rsidR="00801D41" w:rsidRDefault="00801D41" w:rsidP="00D91B81">
      <w:pPr>
        <w:ind w:firstLine="0"/>
        <w:jc w:val="center"/>
      </w:pPr>
      <w:r w:rsidRPr="00C50A97">
        <w:t xml:space="preserve">Типичный ход событий для </w:t>
      </w:r>
      <w:r>
        <w:t xml:space="preserve">ВИ </w:t>
      </w:r>
      <w:r w:rsidRPr="00C50A97">
        <w:t>«</w:t>
      </w:r>
      <w:r w:rsidRPr="00960EA9">
        <w:t>Генерация сценария</w:t>
      </w:r>
      <w:r w:rsidRPr="00C50A97">
        <w:t>»</w:t>
      </w:r>
    </w:p>
    <w:tbl>
      <w:tblPr>
        <w:tblStyle w:val="ae"/>
        <w:tblW w:w="0" w:type="auto"/>
        <w:tblLook w:val="04A0" w:firstRow="1" w:lastRow="0" w:firstColumn="1" w:lastColumn="0" w:noHBand="0" w:noVBand="1"/>
      </w:tblPr>
      <w:tblGrid>
        <w:gridCol w:w="3256"/>
        <w:gridCol w:w="6372"/>
      </w:tblGrid>
      <w:tr w:rsidR="00801D41" w14:paraId="377ADF80" w14:textId="77777777" w:rsidTr="00D91B81">
        <w:tc>
          <w:tcPr>
            <w:tcW w:w="3256" w:type="dxa"/>
          </w:tcPr>
          <w:p w14:paraId="4D4F41E6"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6372" w:type="dxa"/>
          </w:tcPr>
          <w:p w14:paraId="749FF4AF"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F37ADE" w14:paraId="30441115" w14:textId="77777777" w:rsidTr="00D91B81">
        <w:tc>
          <w:tcPr>
            <w:tcW w:w="3256" w:type="dxa"/>
            <w:hideMark/>
          </w:tcPr>
          <w:p w14:paraId="7FDD0A23"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1. Пользователь запрашивает генерацию.</w:t>
            </w:r>
          </w:p>
        </w:tc>
        <w:tc>
          <w:tcPr>
            <w:tcW w:w="6372" w:type="dxa"/>
            <w:hideMark/>
          </w:tcPr>
          <w:p w14:paraId="5DDADC58"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 xml:space="preserve">2. Система анализирует </w:t>
            </w:r>
            <w:r>
              <w:rPr>
                <w:rFonts w:eastAsia="Times New Roman" w:cs="Times New Roman"/>
                <w:color w:val="auto"/>
                <w:kern w:val="0"/>
                <w:sz w:val="24"/>
                <w:szCs w:val="24"/>
                <w:lang w:eastAsia="ru-RU"/>
                <w14:ligatures w14:val="none"/>
              </w:rPr>
              <w:t>запрос и запрашивает близкий по смыслу материал в системе знаний предприятия</w:t>
            </w:r>
            <w:r w:rsidRPr="00F37ADE">
              <w:rPr>
                <w:rFonts w:eastAsia="Times New Roman" w:cs="Times New Roman"/>
                <w:color w:val="auto"/>
                <w:kern w:val="0"/>
                <w:sz w:val="24"/>
                <w:szCs w:val="24"/>
                <w:lang w:eastAsia="ru-RU"/>
                <w14:ligatures w14:val="none"/>
              </w:rPr>
              <w:t>.</w:t>
            </w:r>
          </w:p>
        </w:tc>
      </w:tr>
      <w:tr w:rsidR="00801D41" w:rsidRPr="00F37ADE" w14:paraId="5DA9CA73" w14:textId="77777777" w:rsidTr="00D91B81">
        <w:tc>
          <w:tcPr>
            <w:tcW w:w="3256" w:type="dxa"/>
            <w:hideMark/>
          </w:tcPr>
          <w:p w14:paraId="3E5028CC"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p>
        </w:tc>
        <w:tc>
          <w:tcPr>
            <w:tcW w:w="6372" w:type="dxa"/>
            <w:hideMark/>
          </w:tcPr>
          <w:p w14:paraId="2439EF9B"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3. Система</w:t>
            </w:r>
            <w:r>
              <w:rPr>
                <w:rFonts w:eastAsia="Times New Roman" w:cs="Times New Roman"/>
                <w:color w:val="auto"/>
                <w:kern w:val="0"/>
                <w:sz w:val="24"/>
                <w:szCs w:val="24"/>
                <w:lang w:eastAsia="ru-RU"/>
                <w14:ligatures w14:val="none"/>
              </w:rPr>
              <w:t xml:space="preserve"> генерирует сценарий на основе полученного контекста</w:t>
            </w:r>
          </w:p>
        </w:tc>
      </w:tr>
      <w:tr w:rsidR="00801D41" w:rsidRPr="00F37ADE" w14:paraId="443A71AF" w14:textId="77777777" w:rsidTr="00D91B81">
        <w:tc>
          <w:tcPr>
            <w:tcW w:w="3256" w:type="dxa"/>
            <w:hideMark/>
          </w:tcPr>
          <w:p w14:paraId="55C88002"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p>
        </w:tc>
        <w:tc>
          <w:tcPr>
            <w:tcW w:w="6372" w:type="dxa"/>
            <w:hideMark/>
          </w:tcPr>
          <w:p w14:paraId="07E3AB97" w14:textId="77777777" w:rsidR="00801D41" w:rsidRPr="00F37ADE" w:rsidRDefault="00801D41" w:rsidP="00A33A0D">
            <w:pPr>
              <w:ind w:firstLine="0"/>
              <w:jc w:val="left"/>
              <w:rPr>
                <w:rFonts w:eastAsia="Times New Roman" w:cs="Times New Roman"/>
                <w:color w:val="auto"/>
                <w:kern w:val="0"/>
                <w:sz w:val="24"/>
                <w:szCs w:val="24"/>
                <w:lang w:eastAsia="ru-RU"/>
                <w14:ligatures w14:val="none"/>
              </w:rPr>
            </w:pPr>
            <w:r w:rsidRPr="00F37ADE">
              <w:rPr>
                <w:rFonts w:eastAsia="Times New Roman" w:cs="Times New Roman"/>
                <w:color w:val="auto"/>
                <w:kern w:val="0"/>
                <w:sz w:val="24"/>
                <w:szCs w:val="24"/>
                <w:lang w:eastAsia="ru-RU"/>
                <w14:ligatures w14:val="none"/>
              </w:rPr>
              <w:t>4. Система возвращает результат</w:t>
            </w:r>
            <w:r>
              <w:rPr>
                <w:rFonts w:eastAsia="Times New Roman" w:cs="Times New Roman"/>
                <w:color w:val="auto"/>
                <w:kern w:val="0"/>
                <w:sz w:val="24"/>
                <w:szCs w:val="24"/>
                <w:lang w:eastAsia="ru-RU"/>
                <w14:ligatures w14:val="none"/>
              </w:rPr>
              <w:t xml:space="preserve"> генерации</w:t>
            </w:r>
            <w:r w:rsidRPr="00F37ADE">
              <w:rPr>
                <w:rFonts w:eastAsia="Times New Roman" w:cs="Times New Roman"/>
                <w:color w:val="auto"/>
                <w:kern w:val="0"/>
                <w:sz w:val="24"/>
                <w:szCs w:val="24"/>
                <w:lang w:eastAsia="ru-RU"/>
                <w14:ligatures w14:val="none"/>
              </w:rPr>
              <w:t xml:space="preserve"> в основной поток выполнения.</w:t>
            </w:r>
          </w:p>
        </w:tc>
      </w:tr>
    </w:tbl>
    <w:p w14:paraId="11281866" w14:textId="77777777" w:rsidR="00801D41" w:rsidRDefault="00801D41" w:rsidP="00D91B81">
      <w:pPr>
        <w:spacing w:line="240" w:lineRule="auto"/>
      </w:pPr>
    </w:p>
    <w:p w14:paraId="4A3CC204" w14:textId="39FAE2DD" w:rsidR="00801D41" w:rsidRDefault="00801D41" w:rsidP="00D91B81">
      <w:pPr>
        <w:spacing w:line="240" w:lineRule="auto"/>
        <w:ind w:firstLine="0"/>
        <w:jc w:val="right"/>
      </w:pPr>
      <w:r>
        <w:t xml:space="preserve">Таблица </w:t>
      </w:r>
      <w:r w:rsidR="00495CB9">
        <w:t>12</w:t>
      </w:r>
    </w:p>
    <w:p w14:paraId="17EBFFCD" w14:textId="77777777" w:rsidR="00801D41" w:rsidRPr="00C50A97" w:rsidRDefault="00801D41" w:rsidP="00D91B81">
      <w:pPr>
        <w:ind w:firstLine="0"/>
        <w:jc w:val="center"/>
      </w:pPr>
      <w:r w:rsidRPr="00C50A97">
        <w:t xml:space="preserve">Краткое описание </w:t>
      </w:r>
      <w:r>
        <w:t>ВИ</w:t>
      </w:r>
      <w:r w:rsidRPr="00C50A97">
        <w:t xml:space="preserve"> «</w:t>
      </w:r>
      <w:r w:rsidRPr="003E370B">
        <w:t>Получение сценария определённой версии</w:t>
      </w:r>
      <w:r>
        <w:t>»</w:t>
      </w:r>
    </w:p>
    <w:tbl>
      <w:tblPr>
        <w:tblStyle w:val="ae"/>
        <w:tblW w:w="9634" w:type="dxa"/>
        <w:tblLook w:val="04A0" w:firstRow="1" w:lastRow="0" w:firstColumn="1" w:lastColumn="0" w:noHBand="0" w:noVBand="1"/>
      </w:tblPr>
      <w:tblGrid>
        <w:gridCol w:w="2337"/>
        <w:gridCol w:w="7297"/>
      </w:tblGrid>
      <w:tr w:rsidR="00801D41" w:rsidRPr="00034C28" w14:paraId="669DD825" w14:textId="77777777" w:rsidTr="00A33A0D">
        <w:tc>
          <w:tcPr>
            <w:tcW w:w="0" w:type="auto"/>
            <w:hideMark/>
          </w:tcPr>
          <w:p w14:paraId="53C127F9"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Название варианта</w:t>
            </w:r>
          </w:p>
        </w:tc>
        <w:tc>
          <w:tcPr>
            <w:tcW w:w="0" w:type="auto"/>
            <w:hideMark/>
          </w:tcPr>
          <w:p w14:paraId="342766C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Получение сценария определённой версии</w:t>
            </w:r>
          </w:p>
        </w:tc>
      </w:tr>
      <w:tr w:rsidR="00801D41" w:rsidRPr="00034C28" w14:paraId="7FA68AB8" w14:textId="77777777" w:rsidTr="00A33A0D">
        <w:tc>
          <w:tcPr>
            <w:tcW w:w="0" w:type="auto"/>
            <w:hideMark/>
          </w:tcPr>
          <w:p w14:paraId="507A021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Цель</w:t>
            </w:r>
          </w:p>
        </w:tc>
        <w:tc>
          <w:tcPr>
            <w:tcW w:w="0" w:type="auto"/>
            <w:hideMark/>
          </w:tcPr>
          <w:p w14:paraId="73AE4554"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Доступ к конкретной исторической версии сценария</w:t>
            </w:r>
          </w:p>
        </w:tc>
      </w:tr>
      <w:tr w:rsidR="00801D41" w:rsidRPr="00034C28" w14:paraId="67C3E398" w14:textId="77777777" w:rsidTr="00A33A0D">
        <w:tc>
          <w:tcPr>
            <w:tcW w:w="0" w:type="auto"/>
            <w:hideMark/>
          </w:tcPr>
          <w:p w14:paraId="3324A19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Действующие лица</w:t>
            </w:r>
          </w:p>
        </w:tc>
        <w:tc>
          <w:tcPr>
            <w:tcW w:w="0" w:type="auto"/>
            <w:hideMark/>
          </w:tcPr>
          <w:p w14:paraId="1F5700B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Пользователь</w:t>
            </w:r>
          </w:p>
        </w:tc>
      </w:tr>
      <w:tr w:rsidR="00801D41" w:rsidRPr="00034C28" w14:paraId="443944CF" w14:textId="77777777" w:rsidTr="00A33A0D">
        <w:tc>
          <w:tcPr>
            <w:tcW w:w="0" w:type="auto"/>
            <w:hideMark/>
          </w:tcPr>
          <w:p w14:paraId="60FF1A0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Тип варианта</w:t>
            </w:r>
          </w:p>
        </w:tc>
        <w:tc>
          <w:tcPr>
            <w:tcW w:w="0" w:type="auto"/>
            <w:hideMark/>
          </w:tcPr>
          <w:p w14:paraId="359585C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Основной</w:t>
            </w:r>
          </w:p>
        </w:tc>
      </w:tr>
      <w:tr w:rsidR="00801D41" w:rsidRPr="00034C28" w14:paraId="5C2F15BA" w14:textId="77777777" w:rsidTr="00A33A0D">
        <w:tc>
          <w:tcPr>
            <w:tcW w:w="0" w:type="auto"/>
            <w:hideMark/>
          </w:tcPr>
          <w:p w14:paraId="6411912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Краткое описание</w:t>
            </w:r>
          </w:p>
        </w:tc>
        <w:tc>
          <w:tcPr>
            <w:tcW w:w="0" w:type="auto"/>
            <w:hideMark/>
          </w:tcPr>
          <w:p w14:paraId="10FADB8A" w14:textId="77777777" w:rsidR="00801D41" w:rsidRDefault="00801D41" w:rsidP="00A33A0D">
            <w:pPr>
              <w:ind w:firstLine="0"/>
              <w:jc w:val="left"/>
              <w:rPr>
                <w:sz w:val="24"/>
                <w:szCs w:val="24"/>
              </w:rPr>
            </w:pPr>
            <w:r w:rsidRPr="003E370B">
              <w:rPr>
                <w:sz w:val="24"/>
                <w:szCs w:val="24"/>
              </w:rPr>
              <w:t xml:space="preserve">Пред-условие: </w:t>
            </w:r>
            <w:r>
              <w:rPr>
                <w:sz w:val="24"/>
                <w:szCs w:val="24"/>
              </w:rPr>
              <w:t>в</w:t>
            </w:r>
            <w:r w:rsidRPr="003E370B">
              <w:rPr>
                <w:sz w:val="24"/>
                <w:szCs w:val="24"/>
              </w:rPr>
              <w:t>ыбран конкретный сценарий.</w:t>
            </w:r>
          </w:p>
          <w:p w14:paraId="02C50A7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д</w:t>
            </w:r>
            <w:r w:rsidRPr="00634ABF">
              <w:rPr>
                <w:rFonts w:eastAsia="Times New Roman" w:cs="Times New Roman"/>
                <w:color w:val="auto"/>
                <w:kern w:val="0"/>
                <w:sz w:val="24"/>
                <w:szCs w:val="24"/>
                <w:lang w:eastAsia="ru-RU"/>
                <w14:ligatures w14:val="none"/>
              </w:rPr>
              <w:t>анные выбранной версии отображены на экране.</w:t>
            </w:r>
          </w:p>
        </w:tc>
      </w:tr>
    </w:tbl>
    <w:p w14:paraId="156157A4" w14:textId="77777777" w:rsidR="00801D41" w:rsidRDefault="00801D41" w:rsidP="00801D41"/>
    <w:p w14:paraId="526BFB9B" w14:textId="5ADAA921" w:rsidR="00801D41" w:rsidRDefault="00801D41" w:rsidP="00D91B81">
      <w:pPr>
        <w:jc w:val="right"/>
      </w:pPr>
      <w:r>
        <w:t xml:space="preserve">Таблица </w:t>
      </w:r>
      <w:r w:rsidR="00495CB9">
        <w:t>13</w:t>
      </w:r>
    </w:p>
    <w:p w14:paraId="13A038A9" w14:textId="77777777" w:rsidR="00801D41" w:rsidRDefault="00801D41" w:rsidP="00D91B81">
      <w:pPr>
        <w:ind w:firstLine="0"/>
        <w:jc w:val="center"/>
      </w:pPr>
      <w:r w:rsidRPr="00C50A97">
        <w:t xml:space="preserve">Типичный ход событий для </w:t>
      </w:r>
      <w:r>
        <w:t xml:space="preserve">ВИ </w:t>
      </w:r>
      <w:r w:rsidRPr="00C50A97">
        <w:t>«</w:t>
      </w:r>
      <w:r w:rsidRPr="003E370B">
        <w:t>Получение сценария определённой версии</w:t>
      </w:r>
      <w:r w:rsidRPr="00C50A97">
        <w:t>»</w:t>
      </w:r>
    </w:p>
    <w:tbl>
      <w:tblPr>
        <w:tblStyle w:val="ae"/>
        <w:tblW w:w="0" w:type="auto"/>
        <w:tblLook w:val="04A0" w:firstRow="1" w:lastRow="0" w:firstColumn="1" w:lastColumn="0" w:noHBand="0" w:noVBand="1"/>
      </w:tblPr>
      <w:tblGrid>
        <w:gridCol w:w="4695"/>
        <w:gridCol w:w="4933"/>
      </w:tblGrid>
      <w:tr w:rsidR="00801D41" w14:paraId="3F5A5EF5" w14:textId="77777777" w:rsidTr="00A33A0D">
        <w:tc>
          <w:tcPr>
            <w:tcW w:w="3786" w:type="dxa"/>
          </w:tcPr>
          <w:p w14:paraId="04AA6C96"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5842" w:type="dxa"/>
          </w:tcPr>
          <w:p w14:paraId="19146B05"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034C28" w14:paraId="286D6156" w14:textId="77777777" w:rsidTr="00A33A0D">
        <w:tc>
          <w:tcPr>
            <w:tcW w:w="0" w:type="auto"/>
            <w:vAlign w:val="center"/>
            <w:hideMark/>
          </w:tcPr>
          <w:p w14:paraId="08F9A31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1. Пользователь инициирует просмотр истории версий.</w:t>
            </w:r>
          </w:p>
        </w:tc>
        <w:tc>
          <w:tcPr>
            <w:tcW w:w="0" w:type="auto"/>
            <w:vAlign w:val="center"/>
            <w:hideMark/>
          </w:tcPr>
          <w:p w14:paraId="6BF1704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2. Система выполняет ВИ «Получение всех версий сценария».</w:t>
            </w:r>
          </w:p>
        </w:tc>
      </w:tr>
      <w:tr w:rsidR="00801D41" w:rsidRPr="00034C28" w14:paraId="72724590" w14:textId="77777777" w:rsidTr="00A33A0D">
        <w:tc>
          <w:tcPr>
            <w:tcW w:w="0" w:type="auto"/>
            <w:vAlign w:val="center"/>
            <w:hideMark/>
          </w:tcPr>
          <w:p w14:paraId="073BD85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3. Пользователь выбирает нужный номер версии из списка.</w:t>
            </w:r>
          </w:p>
        </w:tc>
        <w:tc>
          <w:tcPr>
            <w:tcW w:w="0" w:type="auto"/>
            <w:vAlign w:val="center"/>
            <w:hideMark/>
          </w:tcPr>
          <w:p w14:paraId="1DE8438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3E370B">
              <w:rPr>
                <w:sz w:val="24"/>
                <w:szCs w:val="24"/>
              </w:rPr>
              <w:t>4. Система извлекает данные и выводит их пользователю.</w:t>
            </w:r>
          </w:p>
        </w:tc>
      </w:tr>
    </w:tbl>
    <w:p w14:paraId="24E38AC4" w14:textId="77777777" w:rsidR="00801D41" w:rsidRDefault="00801D41" w:rsidP="00D91B81"/>
    <w:p w14:paraId="484F58F2" w14:textId="7055C7E7" w:rsidR="00801D41" w:rsidRDefault="00801D41" w:rsidP="00976E8D">
      <w:pPr>
        <w:spacing w:line="240" w:lineRule="auto"/>
        <w:ind w:firstLine="0"/>
        <w:jc w:val="right"/>
      </w:pPr>
      <w:r>
        <w:t xml:space="preserve">Таблица </w:t>
      </w:r>
      <w:r w:rsidR="00495CB9">
        <w:t>14</w:t>
      </w:r>
    </w:p>
    <w:p w14:paraId="27140A4A" w14:textId="77777777" w:rsidR="00801D41" w:rsidRPr="00C50A97" w:rsidRDefault="00801D41" w:rsidP="00D91B81">
      <w:pPr>
        <w:ind w:firstLine="0"/>
        <w:jc w:val="center"/>
      </w:pPr>
      <w:r w:rsidRPr="00C50A97">
        <w:t xml:space="preserve">Краткое описание </w:t>
      </w:r>
      <w:r>
        <w:t>ВИ</w:t>
      </w:r>
      <w:r w:rsidRPr="00C50A97">
        <w:t xml:space="preserve"> «</w:t>
      </w:r>
      <w:r w:rsidRPr="00634ABF">
        <w:t>Получение всех версий сценария</w:t>
      </w:r>
      <w:r>
        <w:t>»</w:t>
      </w:r>
    </w:p>
    <w:tbl>
      <w:tblPr>
        <w:tblStyle w:val="ae"/>
        <w:tblW w:w="9634" w:type="dxa"/>
        <w:tblLook w:val="04A0" w:firstRow="1" w:lastRow="0" w:firstColumn="1" w:lastColumn="0" w:noHBand="0" w:noVBand="1"/>
      </w:tblPr>
      <w:tblGrid>
        <w:gridCol w:w="2427"/>
        <w:gridCol w:w="7207"/>
      </w:tblGrid>
      <w:tr w:rsidR="00801D41" w:rsidRPr="00034C28" w14:paraId="4C078159" w14:textId="77777777" w:rsidTr="00A33A0D">
        <w:tc>
          <w:tcPr>
            <w:tcW w:w="0" w:type="auto"/>
            <w:hideMark/>
          </w:tcPr>
          <w:p w14:paraId="46DB929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Название варианта</w:t>
            </w:r>
          </w:p>
        </w:tc>
        <w:tc>
          <w:tcPr>
            <w:tcW w:w="0" w:type="auto"/>
            <w:hideMark/>
          </w:tcPr>
          <w:p w14:paraId="7092D523"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Получение всех версий сценария</w:t>
            </w:r>
          </w:p>
        </w:tc>
      </w:tr>
      <w:tr w:rsidR="00801D41" w:rsidRPr="00034C28" w14:paraId="469A8A5A" w14:textId="77777777" w:rsidTr="00A33A0D">
        <w:tc>
          <w:tcPr>
            <w:tcW w:w="0" w:type="auto"/>
            <w:hideMark/>
          </w:tcPr>
          <w:p w14:paraId="56FA00E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Цель</w:t>
            </w:r>
          </w:p>
        </w:tc>
        <w:tc>
          <w:tcPr>
            <w:tcW w:w="0" w:type="auto"/>
            <w:hideMark/>
          </w:tcPr>
          <w:p w14:paraId="5000B7DD"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Формирование списка всех доступных ревизий сценария</w:t>
            </w:r>
          </w:p>
        </w:tc>
      </w:tr>
      <w:tr w:rsidR="00801D41" w:rsidRPr="00034C28" w14:paraId="42EB9A15" w14:textId="77777777" w:rsidTr="00A33A0D">
        <w:tc>
          <w:tcPr>
            <w:tcW w:w="0" w:type="auto"/>
            <w:hideMark/>
          </w:tcPr>
          <w:p w14:paraId="31BA7C35"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Действующие лица</w:t>
            </w:r>
          </w:p>
        </w:tc>
        <w:tc>
          <w:tcPr>
            <w:tcW w:w="0" w:type="auto"/>
            <w:hideMark/>
          </w:tcPr>
          <w:p w14:paraId="5A3BCB1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Пользователь (через включающий ВИ)</w:t>
            </w:r>
          </w:p>
        </w:tc>
      </w:tr>
      <w:tr w:rsidR="00801D41" w:rsidRPr="00034C28" w14:paraId="6932F640" w14:textId="77777777" w:rsidTr="00A33A0D">
        <w:tc>
          <w:tcPr>
            <w:tcW w:w="0" w:type="auto"/>
            <w:hideMark/>
          </w:tcPr>
          <w:p w14:paraId="6382F83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Тип варианта</w:t>
            </w:r>
          </w:p>
        </w:tc>
        <w:tc>
          <w:tcPr>
            <w:tcW w:w="0" w:type="auto"/>
            <w:hideMark/>
          </w:tcPr>
          <w:p w14:paraId="32790EA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Вспомогательный (Include)</w:t>
            </w:r>
          </w:p>
        </w:tc>
      </w:tr>
      <w:tr w:rsidR="00801D41" w:rsidRPr="00034C28" w14:paraId="2071AADE" w14:textId="77777777" w:rsidTr="00A33A0D">
        <w:tc>
          <w:tcPr>
            <w:tcW w:w="0" w:type="auto"/>
            <w:hideMark/>
          </w:tcPr>
          <w:p w14:paraId="631DE53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Краткое описание</w:t>
            </w:r>
          </w:p>
        </w:tc>
        <w:tc>
          <w:tcPr>
            <w:tcW w:w="0" w:type="auto"/>
            <w:hideMark/>
          </w:tcPr>
          <w:p w14:paraId="0CEE70E1" w14:textId="77777777" w:rsidR="00801D41" w:rsidRDefault="00801D41" w:rsidP="00A33A0D">
            <w:pPr>
              <w:ind w:firstLine="0"/>
              <w:jc w:val="left"/>
              <w:rPr>
                <w:sz w:val="24"/>
                <w:szCs w:val="24"/>
              </w:rPr>
            </w:pPr>
            <w:r w:rsidRPr="00634ABF">
              <w:rPr>
                <w:sz w:val="24"/>
                <w:szCs w:val="24"/>
              </w:rPr>
              <w:t>Пред-условие: Запрос на чтение данных сценария.</w:t>
            </w:r>
          </w:p>
          <w:p w14:paraId="326D26A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rFonts w:eastAsia="Times New Roman" w:cs="Times New Roman"/>
                <w:color w:val="auto"/>
                <w:kern w:val="0"/>
                <w:sz w:val="24"/>
                <w:szCs w:val="24"/>
                <w:lang w:eastAsia="ru-RU"/>
                <w14:ligatures w14:val="none"/>
              </w:rPr>
              <w:t>Пост-условие: Подготовлен список идентификаторов версий.</w:t>
            </w:r>
          </w:p>
        </w:tc>
      </w:tr>
    </w:tbl>
    <w:p w14:paraId="43B4CF54" w14:textId="77777777" w:rsidR="00801D41" w:rsidRDefault="00801D41" w:rsidP="00D91B81"/>
    <w:p w14:paraId="0A82AAB4" w14:textId="0C192765" w:rsidR="00801D41" w:rsidRDefault="00801D41" w:rsidP="00976E8D">
      <w:pPr>
        <w:spacing w:line="240" w:lineRule="auto"/>
        <w:jc w:val="right"/>
      </w:pPr>
      <w:r>
        <w:t>Таблица 1</w:t>
      </w:r>
      <w:r w:rsidR="00495CB9">
        <w:t>5</w:t>
      </w:r>
    </w:p>
    <w:p w14:paraId="51DB5F0E" w14:textId="77777777" w:rsidR="00801D41" w:rsidRDefault="00801D41" w:rsidP="00D91B81">
      <w:pPr>
        <w:ind w:firstLine="0"/>
        <w:jc w:val="center"/>
      </w:pPr>
      <w:r w:rsidRPr="00C50A97">
        <w:t xml:space="preserve">Типичный ход событий для </w:t>
      </w:r>
      <w:r>
        <w:t xml:space="preserve">ВИ </w:t>
      </w:r>
      <w:r w:rsidRPr="00C50A97">
        <w:t>«</w:t>
      </w:r>
      <w:r w:rsidRPr="00634ABF">
        <w:t>Получение всех версий сценария</w:t>
      </w:r>
      <w:r w:rsidRPr="00C50A97">
        <w:t>»</w:t>
      </w:r>
    </w:p>
    <w:tbl>
      <w:tblPr>
        <w:tblStyle w:val="ae"/>
        <w:tblW w:w="0" w:type="auto"/>
        <w:tblLook w:val="04A0" w:firstRow="1" w:lastRow="0" w:firstColumn="1" w:lastColumn="0" w:noHBand="0" w:noVBand="1"/>
      </w:tblPr>
      <w:tblGrid>
        <w:gridCol w:w="3256"/>
        <w:gridCol w:w="6372"/>
      </w:tblGrid>
      <w:tr w:rsidR="00801D41" w14:paraId="6F27BB26" w14:textId="77777777" w:rsidTr="00A33A0D">
        <w:tc>
          <w:tcPr>
            <w:tcW w:w="3256" w:type="dxa"/>
          </w:tcPr>
          <w:p w14:paraId="67DA879B"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6372" w:type="dxa"/>
          </w:tcPr>
          <w:p w14:paraId="45913840"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034C28" w14:paraId="0390DB57" w14:textId="77777777" w:rsidTr="00A33A0D">
        <w:tc>
          <w:tcPr>
            <w:tcW w:w="3256" w:type="dxa"/>
            <w:vAlign w:val="center"/>
            <w:hideMark/>
          </w:tcPr>
          <w:p w14:paraId="6243A115"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 xml:space="preserve">1. Пользователь запрашивает </w:t>
            </w:r>
            <w:r>
              <w:rPr>
                <w:sz w:val="24"/>
                <w:szCs w:val="24"/>
              </w:rPr>
              <w:t>все сценарии</w:t>
            </w:r>
            <w:r w:rsidRPr="00634ABF">
              <w:rPr>
                <w:sz w:val="24"/>
                <w:szCs w:val="24"/>
              </w:rPr>
              <w:t>.</w:t>
            </w:r>
          </w:p>
        </w:tc>
        <w:tc>
          <w:tcPr>
            <w:tcW w:w="6372" w:type="dxa"/>
            <w:vAlign w:val="center"/>
            <w:hideMark/>
          </w:tcPr>
          <w:p w14:paraId="57877B45"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34ABF">
              <w:rPr>
                <w:sz w:val="24"/>
                <w:szCs w:val="24"/>
              </w:rPr>
              <w:t>2. Система обращается к архиву версий выбранного сценария.</w:t>
            </w:r>
          </w:p>
        </w:tc>
      </w:tr>
      <w:tr w:rsidR="00801D41" w:rsidRPr="00034C28" w14:paraId="39F7BEC3" w14:textId="77777777" w:rsidTr="00A33A0D">
        <w:tc>
          <w:tcPr>
            <w:tcW w:w="3256" w:type="dxa"/>
            <w:vAlign w:val="center"/>
            <w:hideMark/>
          </w:tcPr>
          <w:p w14:paraId="673B40D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6372" w:type="dxa"/>
            <w:vAlign w:val="center"/>
            <w:hideMark/>
          </w:tcPr>
          <w:p w14:paraId="673366B3"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Pr>
                <w:sz w:val="24"/>
                <w:szCs w:val="24"/>
              </w:rPr>
              <w:t>3</w:t>
            </w:r>
            <w:r w:rsidRPr="00634ABF">
              <w:rPr>
                <w:sz w:val="24"/>
                <w:szCs w:val="24"/>
              </w:rPr>
              <w:t xml:space="preserve">. Система формирует перечень с указанием </w:t>
            </w:r>
            <w:r>
              <w:rPr>
                <w:sz w:val="24"/>
                <w:szCs w:val="24"/>
              </w:rPr>
              <w:t>версии</w:t>
            </w:r>
            <w:r w:rsidRPr="00634ABF">
              <w:rPr>
                <w:sz w:val="24"/>
                <w:szCs w:val="24"/>
              </w:rPr>
              <w:t xml:space="preserve"> и </w:t>
            </w:r>
            <w:r>
              <w:rPr>
                <w:sz w:val="24"/>
                <w:szCs w:val="24"/>
              </w:rPr>
              <w:t>хеша</w:t>
            </w:r>
            <w:r w:rsidRPr="00634ABF">
              <w:rPr>
                <w:sz w:val="24"/>
                <w:szCs w:val="24"/>
              </w:rPr>
              <w:t>.</w:t>
            </w:r>
          </w:p>
        </w:tc>
      </w:tr>
      <w:tr w:rsidR="00801D41" w:rsidRPr="00034C28" w14:paraId="1A7B9C8F" w14:textId="77777777" w:rsidTr="00A33A0D">
        <w:tc>
          <w:tcPr>
            <w:tcW w:w="3256" w:type="dxa"/>
            <w:vAlign w:val="center"/>
          </w:tcPr>
          <w:p w14:paraId="705E219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6372" w:type="dxa"/>
            <w:vAlign w:val="center"/>
          </w:tcPr>
          <w:p w14:paraId="663BAD7E" w14:textId="77777777" w:rsidR="00801D41" w:rsidRDefault="00801D41" w:rsidP="00A33A0D">
            <w:pPr>
              <w:ind w:firstLine="0"/>
              <w:jc w:val="left"/>
              <w:rPr>
                <w:sz w:val="24"/>
                <w:szCs w:val="24"/>
              </w:rPr>
            </w:pPr>
            <w:r>
              <w:rPr>
                <w:sz w:val="24"/>
                <w:szCs w:val="24"/>
              </w:rPr>
              <w:t>4</w:t>
            </w:r>
            <w:r w:rsidRPr="00634ABF">
              <w:rPr>
                <w:sz w:val="24"/>
                <w:szCs w:val="24"/>
              </w:rPr>
              <w:t>. Система переда</w:t>
            </w:r>
            <w:r>
              <w:rPr>
                <w:sz w:val="24"/>
                <w:szCs w:val="24"/>
              </w:rPr>
              <w:t>ё</w:t>
            </w:r>
            <w:r w:rsidRPr="00634ABF">
              <w:rPr>
                <w:sz w:val="24"/>
                <w:szCs w:val="24"/>
              </w:rPr>
              <w:t>т список в вызывающий ВИ.</w:t>
            </w:r>
          </w:p>
        </w:tc>
      </w:tr>
    </w:tbl>
    <w:p w14:paraId="1331CF00" w14:textId="77777777" w:rsidR="00801D41" w:rsidRDefault="00801D41" w:rsidP="00D91B81"/>
    <w:p w14:paraId="78DEFD8D" w14:textId="3E53D941" w:rsidR="00801D41" w:rsidRDefault="00801D41" w:rsidP="00D91B81">
      <w:pPr>
        <w:spacing w:line="240" w:lineRule="auto"/>
        <w:ind w:firstLine="0"/>
        <w:jc w:val="right"/>
      </w:pPr>
      <w:r>
        <w:lastRenderedPageBreak/>
        <w:t>Таблица 1</w:t>
      </w:r>
      <w:r w:rsidR="00495CB9">
        <w:t>6</w:t>
      </w:r>
    </w:p>
    <w:p w14:paraId="1DB2002A" w14:textId="77777777" w:rsidR="00801D41" w:rsidRPr="00C50A97" w:rsidRDefault="00801D41" w:rsidP="00D91B81">
      <w:pPr>
        <w:ind w:firstLine="0"/>
        <w:jc w:val="center"/>
      </w:pPr>
      <w:r w:rsidRPr="00C50A97">
        <w:t xml:space="preserve">Краткое описание </w:t>
      </w:r>
      <w:r>
        <w:t>ВИ</w:t>
      </w:r>
      <w:r w:rsidRPr="00C50A97">
        <w:t xml:space="preserve"> «</w:t>
      </w:r>
      <w:r w:rsidRPr="00C4424F">
        <w:t>Получение последней версии сценария</w:t>
      </w:r>
      <w:r>
        <w:t>»</w:t>
      </w:r>
    </w:p>
    <w:tbl>
      <w:tblPr>
        <w:tblStyle w:val="ae"/>
        <w:tblW w:w="9634" w:type="dxa"/>
        <w:tblLook w:val="04A0" w:firstRow="1" w:lastRow="0" w:firstColumn="1" w:lastColumn="0" w:noHBand="0" w:noVBand="1"/>
      </w:tblPr>
      <w:tblGrid>
        <w:gridCol w:w="2405"/>
        <w:gridCol w:w="7229"/>
      </w:tblGrid>
      <w:tr w:rsidR="00801D41" w:rsidRPr="00034C28" w14:paraId="4F597FBB" w14:textId="77777777" w:rsidTr="00A33A0D">
        <w:tc>
          <w:tcPr>
            <w:tcW w:w="2405" w:type="dxa"/>
            <w:hideMark/>
          </w:tcPr>
          <w:p w14:paraId="50BCFB23"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Название варианта</w:t>
            </w:r>
          </w:p>
        </w:tc>
        <w:tc>
          <w:tcPr>
            <w:tcW w:w="7229" w:type="dxa"/>
            <w:hideMark/>
          </w:tcPr>
          <w:p w14:paraId="7CFB4A2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Получение последней версии сценария</w:t>
            </w:r>
          </w:p>
        </w:tc>
      </w:tr>
      <w:tr w:rsidR="00801D41" w:rsidRPr="00034C28" w14:paraId="2247B76F" w14:textId="77777777" w:rsidTr="00A33A0D">
        <w:tc>
          <w:tcPr>
            <w:tcW w:w="2405" w:type="dxa"/>
            <w:hideMark/>
          </w:tcPr>
          <w:p w14:paraId="37860B9D"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Цель</w:t>
            </w:r>
          </w:p>
        </w:tc>
        <w:tc>
          <w:tcPr>
            <w:tcW w:w="7229" w:type="dxa"/>
            <w:hideMark/>
          </w:tcPr>
          <w:p w14:paraId="2C78685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Быстрый доступ к актуальному состоянию сценария</w:t>
            </w:r>
          </w:p>
        </w:tc>
      </w:tr>
      <w:tr w:rsidR="00801D41" w:rsidRPr="00034C28" w14:paraId="362CC545" w14:textId="77777777" w:rsidTr="00A33A0D">
        <w:tc>
          <w:tcPr>
            <w:tcW w:w="2405" w:type="dxa"/>
            <w:hideMark/>
          </w:tcPr>
          <w:p w14:paraId="3454F165"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Действующие лица</w:t>
            </w:r>
          </w:p>
        </w:tc>
        <w:tc>
          <w:tcPr>
            <w:tcW w:w="7229" w:type="dxa"/>
            <w:hideMark/>
          </w:tcPr>
          <w:p w14:paraId="39BD81E3"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Пользователь</w:t>
            </w:r>
          </w:p>
        </w:tc>
      </w:tr>
      <w:tr w:rsidR="00801D41" w:rsidRPr="00034C28" w14:paraId="17517F3F" w14:textId="77777777" w:rsidTr="00A33A0D">
        <w:tc>
          <w:tcPr>
            <w:tcW w:w="2405" w:type="dxa"/>
            <w:hideMark/>
          </w:tcPr>
          <w:p w14:paraId="6E98BFC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Тип варианта</w:t>
            </w:r>
          </w:p>
        </w:tc>
        <w:tc>
          <w:tcPr>
            <w:tcW w:w="7229" w:type="dxa"/>
            <w:hideMark/>
          </w:tcPr>
          <w:p w14:paraId="7503369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Дополнительный (Extend)</w:t>
            </w:r>
          </w:p>
        </w:tc>
      </w:tr>
      <w:tr w:rsidR="00801D41" w:rsidRPr="00034C28" w14:paraId="4E1B7298" w14:textId="77777777" w:rsidTr="00A33A0D">
        <w:tc>
          <w:tcPr>
            <w:tcW w:w="2405" w:type="dxa"/>
            <w:hideMark/>
          </w:tcPr>
          <w:p w14:paraId="2C8B3F4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Краткое описание</w:t>
            </w:r>
          </w:p>
        </w:tc>
        <w:tc>
          <w:tcPr>
            <w:tcW w:w="7229" w:type="dxa"/>
            <w:hideMark/>
          </w:tcPr>
          <w:p w14:paraId="75071A6C" w14:textId="77777777" w:rsidR="00801D41" w:rsidRDefault="00801D41" w:rsidP="00A33A0D">
            <w:pPr>
              <w:ind w:firstLine="0"/>
              <w:jc w:val="left"/>
              <w:rPr>
                <w:sz w:val="24"/>
                <w:szCs w:val="24"/>
              </w:rPr>
            </w:pPr>
            <w:r w:rsidRPr="00C4424F">
              <w:rPr>
                <w:sz w:val="24"/>
                <w:szCs w:val="24"/>
              </w:rPr>
              <w:t xml:space="preserve">Пред-условие: </w:t>
            </w:r>
            <w:r>
              <w:rPr>
                <w:sz w:val="24"/>
                <w:szCs w:val="24"/>
              </w:rPr>
              <w:t>в</w:t>
            </w:r>
            <w:r w:rsidRPr="00C4424F">
              <w:rPr>
                <w:sz w:val="24"/>
                <w:szCs w:val="24"/>
              </w:rPr>
              <w:t>ыполняется ВИ «Получение сценария определ</w:t>
            </w:r>
            <w:r>
              <w:rPr>
                <w:sz w:val="24"/>
                <w:szCs w:val="24"/>
              </w:rPr>
              <w:t>ё</w:t>
            </w:r>
            <w:r w:rsidRPr="00C4424F">
              <w:rPr>
                <w:sz w:val="24"/>
                <w:szCs w:val="24"/>
              </w:rPr>
              <w:t>нной версии».</w:t>
            </w:r>
          </w:p>
          <w:p w14:paraId="2C8D91B4"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о</w:t>
            </w:r>
            <w:r w:rsidRPr="00C4424F">
              <w:rPr>
                <w:rFonts w:eastAsia="Times New Roman" w:cs="Times New Roman"/>
                <w:color w:val="auto"/>
                <w:kern w:val="0"/>
                <w:sz w:val="24"/>
                <w:szCs w:val="24"/>
                <w:lang w:eastAsia="ru-RU"/>
                <w14:ligatures w14:val="none"/>
              </w:rPr>
              <w:t>ткрыта самая свежая версия.</w:t>
            </w:r>
          </w:p>
        </w:tc>
      </w:tr>
    </w:tbl>
    <w:p w14:paraId="0E0800A5" w14:textId="77777777" w:rsidR="00801D41" w:rsidRDefault="00801D41" w:rsidP="00D91B81"/>
    <w:p w14:paraId="640D8218" w14:textId="092C624F" w:rsidR="00801D41" w:rsidRDefault="00801D41" w:rsidP="00801D41">
      <w:pPr>
        <w:spacing w:line="240" w:lineRule="auto"/>
        <w:jc w:val="right"/>
      </w:pPr>
      <w:r>
        <w:t>Таблица 1</w:t>
      </w:r>
      <w:r w:rsidR="00495CB9">
        <w:t>7</w:t>
      </w:r>
    </w:p>
    <w:p w14:paraId="7544CFD9" w14:textId="77777777" w:rsidR="00801D41" w:rsidRDefault="00801D41" w:rsidP="00801D41">
      <w:pPr>
        <w:ind w:firstLine="0"/>
        <w:jc w:val="center"/>
      </w:pPr>
      <w:r w:rsidRPr="00C50A97">
        <w:t xml:space="preserve">Типичный ход событий для </w:t>
      </w:r>
      <w:r>
        <w:t xml:space="preserve">ВИ </w:t>
      </w:r>
      <w:r w:rsidRPr="00C50A97">
        <w:t>«</w:t>
      </w:r>
      <w:r w:rsidRPr="00C4424F">
        <w:t>Получение последней версии сценария</w:t>
      </w:r>
      <w:r w:rsidRPr="00C50A97">
        <w:t>»</w:t>
      </w:r>
    </w:p>
    <w:tbl>
      <w:tblPr>
        <w:tblStyle w:val="ae"/>
        <w:tblW w:w="0" w:type="auto"/>
        <w:tblLook w:val="04A0" w:firstRow="1" w:lastRow="0" w:firstColumn="1" w:lastColumn="0" w:noHBand="0" w:noVBand="1"/>
      </w:tblPr>
      <w:tblGrid>
        <w:gridCol w:w="4106"/>
        <w:gridCol w:w="5522"/>
      </w:tblGrid>
      <w:tr w:rsidR="00801D41" w14:paraId="469BC1D7" w14:textId="77777777" w:rsidTr="00A33A0D">
        <w:tc>
          <w:tcPr>
            <w:tcW w:w="4106" w:type="dxa"/>
          </w:tcPr>
          <w:p w14:paraId="6BE69EB5"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5522" w:type="dxa"/>
          </w:tcPr>
          <w:p w14:paraId="09636EBB"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034C28" w14:paraId="0321C289" w14:textId="77777777" w:rsidTr="00A33A0D">
        <w:tc>
          <w:tcPr>
            <w:tcW w:w="4106" w:type="dxa"/>
            <w:hideMark/>
          </w:tcPr>
          <w:p w14:paraId="6068410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 xml:space="preserve">1. Пользователь </w:t>
            </w:r>
            <w:r>
              <w:rPr>
                <w:sz w:val="24"/>
                <w:szCs w:val="24"/>
              </w:rPr>
              <w:t xml:space="preserve">инициирует </w:t>
            </w:r>
            <w:r w:rsidRPr="00C4424F">
              <w:rPr>
                <w:sz w:val="24"/>
                <w:szCs w:val="24"/>
              </w:rPr>
              <w:t>опцию</w:t>
            </w:r>
            <w:r>
              <w:rPr>
                <w:sz w:val="24"/>
                <w:szCs w:val="24"/>
              </w:rPr>
              <w:t xml:space="preserve"> о</w:t>
            </w:r>
            <w:r w:rsidRPr="00C4424F">
              <w:rPr>
                <w:sz w:val="24"/>
                <w:szCs w:val="24"/>
              </w:rPr>
              <w:t>ткрыт</w:t>
            </w:r>
            <w:r>
              <w:rPr>
                <w:sz w:val="24"/>
                <w:szCs w:val="24"/>
              </w:rPr>
              <w:t>ие</w:t>
            </w:r>
            <w:r w:rsidRPr="00C4424F">
              <w:rPr>
                <w:sz w:val="24"/>
                <w:szCs w:val="24"/>
              </w:rPr>
              <w:t xml:space="preserve"> последн</w:t>
            </w:r>
            <w:r>
              <w:rPr>
                <w:sz w:val="24"/>
                <w:szCs w:val="24"/>
              </w:rPr>
              <w:t>ей</w:t>
            </w:r>
            <w:r w:rsidRPr="00C4424F">
              <w:rPr>
                <w:sz w:val="24"/>
                <w:szCs w:val="24"/>
              </w:rPr>
              <w:t xml:space="preserve"> верси</w:t>
            </w:r>
            <w:r>
              <w:rPr>
                <w:sz w:val="24"/>
                <w:szCs w:val="24"/>
              </w:rPr>
              <w:t>и</w:t>
            </w:r>
            <w:r w:rsidRPr="00C4424F">
              <w:rPr>
                <w:sz w:val="24"/>
                <w:szCs w:val="24"/>
              </w:rPr>
              <w:t>.</w:t>
            </w:r>
          </w:p>
        </w:tc>
        <w:tc>
          <w:tcPr>
            <w:tcW w:w="5522" w:type="dxa"/>
            <w:hideMark/>
          </w:tcPr>
          <w:p w14:paraId="1A928C6C"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 xml:space="preserve">2. Система определяет индекс последней записи в </w:t>
            </w:r>
            <w:r>
              <w:rPr>
                <w:sz w:val="24"/>
                <w:szCs w:val="24"/>
              </w:rPr>
              <w:t>БД</w:t>
            </w:r>
            <w:r w:rsidRPr="00C4424F">
              <w:rPr>
                <w:sz w:val="24"/>
                <w:szCs w:val="24"/>
              </w:rPr>
              <w:t>.</w:t>
            </w:r>
          </w:p>
        </w:tc>
      </w:tr>
      <w:tr w:rsidR="00801D41" w:rsidRPr="00034C28" w14:paraId="230A3680" w14:textId="77777777" w:rsidTr="00A33A0D">
        <w:tc>
          <w:tcPr>
            <w:tcW w:w="4106" w:type="dxa"/>
            <w:hideMark/>
          </w:tcPr>
          <w:p w14:paraId="4130B73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5522" w:type="dxa"/>
            <w:hideMark/>
          </w:tcPr>
          <w:p w14:paraId="04F0C034"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 xml:space="preserve">3. Система </w:t>
            </w:r>
            <w:r>
              <w:rPr>
                <w:sz w:val="24"/>
                <w:szCs w:val="24"/>
              </w:rPr>
              <w:t>возвращает</w:t>
            </w:r>
            <w:r w:rsidRPr="00C4424F">
              <w:rPr>
                <w:sz w:val="24"/>
                <w:szCs w:val="24"/>
              </w:rPr>
              <w:t xml:space="preserve"> актуальные данные.</w:t>
            </w:r>
          </w:p>
        </w:tc>
      </w:tr>
    </w:tbl>
    <w:p w14:paraId="59D99B66" w14:textId="77777777" w:rsidR="00801D41" w:rsidRDefault="00801D41" w:rsidP="00D75E83"/>
    <w:p w14:paraId="0C2B7C2A" w14:textId="2FAF2CDF" w:rsidR="00801D41" w:rsidRDefault="00801D41" w:rsidP="00976E8D">
      <w:pPr>
        <w:spacing w:line="240" w:lineRule="auto"/>
        <w:ind w:firstLine="0"/>
        <w:jc w:val="right"/>
      </w:pPr>
      <w:r>
        <w:t>Таблица 1</w:t>
      </w:r>
      <w:r w:rsidR="00495CB9">
        <w:t>8</w:t>
      </w:r>
    </w:p>
    <w:p w14:paraId="7B46FE24" w14:textId="77777777" w:rsidR="00801D41" w:rsidRPr="00C50A97" w:rsidRDefault="00801D41" w:rsidP="00D75E83">
      <w:pPr>
        <w:ind w:firstLine="0"/>
        <w:jc w:val="center"/>
      </w:pPr>
      <w:r w:rsidRPr="00C50A97">
        <w:t xml:space="preserve">Краткое описание </w:t>
      </w:r>
      <w:r>
        <w:t>ВИ</w:t>
      </w:r>
      <w:r w:rsidRPr="00C50A97">
        <w:t xml:space="preserve"> «</w:t>
      </w:r>
      <w:r w:rsidRPr="00C4424F">
        <w:t>Удаление сценария</w:t>
      </w:r>
      <w:r>
        <w:t>»</w:t>
      </w:r>
    </w:p>
    <w:tbl>
      <w:tblPr>
        <w:tblStyle w:val="ae"/>
        <w:tblW w:w="9634" w:type="dxa"/>
        <w:tblLook w:val="04A0" w:firstRow="1" w:lastRow="0" w:firstColumn="1" w:lastColumn="0" w:noHBand="0" w:noVBand="1"/>
      </w:tblPr>
      <w:tblGrid>
        <w:gridCol w:w="2405"/>
        <w:gridCol w:w="7229"/>
      </w:tblGrid>
      <w:tr w:rsidR="00801D41" w:rsidRPr="00034C28" w14:paraId="3DD86F06" w14:textId="77777777" w:rsidTr="00A33A0D">
        <w:tc>
          <w:tcPr>
            <w:tcW w:w="2405" w:type="dxa"/>
            <w:hideMark/>
          </w:tcPr>
          <w:p w14:paraId="6D90B5B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Название варианта</w:t>
            </w:r>
          </w:p>
        </w:tc>
        <w:tc>
          <w:tcPr>
            <w:tcW w:w="7229" w:type="dxa"/>
            <w:hideMark/>
          </w:tcPr>
          <w:p w14:paraId="6397490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Удаление сценария</w:t>
            </w:r>
          </w:p>
        </w:tc>
      </w:tr>
      <w:tr w:rsidR="00801D41" w:rsidRPr="00034C28" w14:paraId="1D17B999" w14:textId="77777777" w:rsidTr="00A33A0D">
        <w:tc>
          <w:tcPr>
            <w:tcW w:w="2405" w:type="dxa"/>
            <w:hideMark/>
          </w:tcPr>
          <w:p w14:paraId="332813D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Цель</w:t>
            </w:r>
          </w:p>
        </w:tc>
        <w:tc>
          <w:tcPr>
            <w:tcW w:w="7229" w:type="dxa"/>
            <w:hideMark/>
          </w:tcPr>
          <w:p w14:paraId="238E171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Полное удаление сценария из системы</w:t>
            </w:r>
          </w:p>
        </w:tc>
      </w:tr>
      <w:tr w:rsidR="00801D41" w:rsidRPr="00034C28" w14:paraId="76381C9A" w14:textId="77777777" w:rsidTr="00A33A0D">
        <w:tc>
          <w:tcPr>
            <w:tcW w:w="2405" w:type="dxa"/>
            <w:hideMark/>
          </w:tcPr>
          <w:p w14:paraId="3237F4E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Действующие лица</w:t>
            </w:r>
          </w:p>
        </w:tc>
        <w:tc>
          <w:tcPr>
            <w:tcW w:w="7229" w:type="dxa"/>
            <w:hideMark/>
          </w:tcPr>
          <w:p w14:paraId="27BC19D7"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Пользователь</w:t>
            </w:r>
          </w:p>
        </w:tc>
      </w:tr>
      <w:tr w:rsidR="00801D41" w:rsidRPr="00034C28" w14:paraId="2E05D259" w14:textId="77777777" w:rsidTr="00A33A0D">
        <w:tc>
          <w:tcPr>
            <w:tcW w:w="2405" w:type="dxa"/>
            <w:hideMark/>
          </w:tcPr>
          <w:p w14:paraId="61AE356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Тип варианта</w:t>
            </w:r>
          </w:p>
        </w:tc>
        <w:tc>
          <w:tcPr>
            <w:tcW w:w="7229" w:type="dxa"/>
            <w:hideMark/>
          </w:tcPr>
          <w:p w14:paraId="7344B5F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Основной</w:t>
            </w:r>
          </w:p>
        </w:tc>
      </w:tr>
      <w:tr w:rsidR="00801D41" w:rsidRPr="00034C28" w14:paraId="2BB5765A" w14:textId="77777777" w:rsidTr="00A33A0D">
        <w:tc>
          <w:tcPr>
            <w:tcW w:w="2405" w:type="dxa"/>
            <w:hideMark/>
          </w:tcPr>
          <w:p w14:paraId="30635F7F"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sz w:val="24"/>
                <w:szCs w:val="24"/>
              </w:rPr>
              <w:t>Краткое описание</w:t>
            </w:r>
          </w:p>
        </w:tc>
        <w:tc>
          <w:tcPr>
            <w:tcW w:w="7229" w:type="dxa"/>
            <w:hideMark/>
          </w:tcPr>
          <w:p w14:paraId="6F5369B2" w14:textId="77777777" w:rsidR="00801D41" w:rsidRPr="00C4424F" w:rsidRDefault="00801D41" w:rsidP="00A33A0D">
            <w:pPr>
              <w:ind w:firstLine="0"/>
              <w:jc w:val="left"/>
              <w:rPr>
                <w:sz w:val="24"/>
                <w:szCs w:val="24"/>
              </w:rPr>
            </w:pPr>
            <w:r w:rsidRPr="00C4424F">
              <w:rPr>
                <w:sz w:val="24"/>
                <w:szCs w:val="24"/>
              </w:rPr>
              <w:t xml:space="preserve">Пред-условие: </w:t>
            </w:r>
            <w:r>
              <w:rPr>
                <w:sz w:val="24"/>
                <w:szCs w:val="24"/>
              </w:rPr>
              <w:t>с</w:t>
            </w:r>
            <w:r w:rsidRPr="00C4424F">
              <w:rPr>
                <w:sz w:val="24"/>
                <w:szCs w:val="24"/>
              </w:rPr>
              <w:t>ценарий выбран для удаления.</w:t>
            </w:r>
          </w:p>
          <w:p w14:paraId="6E0AB45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C4424F">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с</w:t>
            </w:r>
            <w:r w:rsidRPr="00C4424F">
              <w:rPr>
                <w:rFonts w:eastAsia="Times New Roman" w:cs="Times New Roman"/>
                <w:color w:val="auto"/>
                <w:kern w:val="0"/>
                <w:sz w:val="24"/>
                <w:szCs w:val="24"/>
                <w:lang w:eastAsia="ru-RU"/>
                <w14:ligatures w14:val="none"/>
              </w:rPr>
              <w:t xml:space="preserve">ценарий и его </w:t>
            </w:r>
            <w:r>
              <w:rPr>
                <w:rFonts w:eastAsia="Times New Roman" w:cs="Times New Roman"/>
                <w:color w:val="auto"/>
                <w:kern w:val="0"/>
                <w:sz w:val="24"/>
                <w:szCs w:val="24"/>
                <w:lang w:eastAsia="ru-RU"/>
                <w14:ligatures w14:val="none"/>
              </w:rPr>
              <w:t xml:space="preserve">родительские </w:t>
            </w:r>
            <w:r w:rsidRPr="00C4424F">
              <w:rPr>
                <w:rFonts w:eastAsia="Times New Roman" w:cs="Times New Roman"/>
                <w:color w:val="auto"/>
                <w:kern w:val="0"/>
                <w:sz w:val="24"/>
                <w:szCs w:val="24"/>
                <w:lang w:eastAsia="ru-RU"/>
                <w14:ligatures w14:val="none"/>
              </w:rPr>
              <w:t>связи удалены (при отсутствии</w:t>
            </w:r>
            <w:r>
              <w:rPr>
                <w:rFonts w:eastAsia="Times New Roman" w:cs="Times New Roman"/>
                <w:color w:val="auto"/>
                <w:kern w:val="0"/>
                <w:sz w:val="24"/>
                <w:szCs w:val="24"/>
                <w:lang w:eastAsia="ru-RU"/>
                <w14:ligatures w14:val="none"/>
              </w:rPr>
              <w:t xml:space="preserve"> дополнительных потомков</w:t>
            </w:r>
            <w:r w:rsidRPr="00C4424F">
              <w:rPr>
                <w:rFonts w:eastAsia="Times New Roman" w:cs="Times New Roman"/>
                <w:color w:val="auto"/>
                <w:kern w:val="0"/>
                <w:sz w:val="24"/>
                <w:szCs w:val="24"/>
                <w:lang w:eastAsia="ru-RU"/>
                <w14:ligatures w14:val="none"/>
              </w:rPr>
              <w:t>).</w:t>
            </w:r>
          </w:p>
        </w:tc>
      </w:tr>
    </w:tbl>
    <w:p w14:paraId="6B8A2133" w14:textId="77777777" w:rsidR="00801D41" w:rsidRDefault="00801D41" w:rsidP="00D75E83"/>
    <w:p w14:paraId="2D289ECF" w14:textId="6FB82CC6" w:rsidR="00801D41" w:rsidRDefault="00801D41" w:rsidP="00976E8D">
      <w:pPr>
        <w:spacing w:line="240" w:lineRule="auto"/>
        <w:jc w:val="right"/>
      </w:pPr>
      <w:r>
        <w:t>Таблица 1</w:t>
      </w:r>
      <w:r w:rsidR="00495CB9">
        <w:t>9</w:t>
      </w:r>
    </w:p>
    <w:p w14:paraId="0A6139A7" w14:textId="77777777" w:rsidR="00801D41" w:rsidRDefault="00801D41" w:rsidP="00D75E83">
      <w:pPr>
        <w:ind w:firstLine="0"/>
        <w:jc w:val="center"/>
      </w:pPr>
      <w:r w:rsidRPr="00C50A97">
        <w:t xml:space="preserve">Типичный ход событий для </w:t>
      </w:r>
      <w:r>
        <w:t xml:space="preserve">ВИ </w:t>
      </w:r>
      <w:r w:rsidRPr="00C50A97">
        <w:t>«</w:t>
      </w:r>
      <w:r w:rsidRPr="00C4424F">
        <w:t>Удаление сценария</w:t>
      </w:r>
      <w:r w:rsidRPr="00C50A97">
        <w:t>»</w:t>
      </w:r>
    </w:p>
    <w:tbl>
      <w:tblPr>
        <w:tblStyle w:val="ae"/>
        <w:tblW w:w="0" w:type="auto"/>
        <w:tblLook w:val="04A0" w:firstRow="1" w:lastRow="0" w:firstColumn="1" w:lastColumn="0" w:noHBand="0" w:noVBand="1"/>
      </w:tblPr>
      <w:tblGrid>
        <w:gridCol w:w="4390"/>
        <w:gridCol w:w="5238"/>
      </w:tblGrid>
      <w:tr w:rsidR="00801D41" w14:paraId="71F1C5F9" w14:textId="77777777" w:rsidTr="00A33A0D">
        <w:tc>
          <w:tcPr>
            <w:tcW w:w="4390" w:type="dxa"/>
          </w:tcPr>
          <w:p w14:paraId="4EED75F6"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5238" w:type="dxa"/>
          </w:tcPr>
          <w:p w14:paraId="06D34459"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034C28" w14:paraId="794DAE9D" w14:textId="77777777" w:rsidTr="00A33A0D">
        <w:tc>
          <w:tcPr>
            <w:tcW w:w="4390" w:type="dxa"/>
            <w:hideMark/>
          </w:tcPr>
          <w:p w14:paraId="6344D1C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 xml:space="preserve">1. Пользователь </w:t>
            </w:r>
            <w:r>
              <w:rPr>
                <w:sz w:val="24"/>
                <w:szCs w:val="24"/>
              </w:rPr>
              <w:t>инициирует</w:t>
            </w:r>
            <w:r w:rsidRPr="006B6D32">
              <w:rPr>
                <w:sz w:val="24"/>
                <w:szCs w:val="24"/>
              </w:rPr>
              <w:t xml:space="preserve"> </w:t>
            </w:r>
            <w:r>
              <w:rPr>
                <w:sz w:val="24"/>
                <w:szCs w:val="24"/>
              </w:rPr>
              <w:t>у</w:t>
            </w:r>
            <w:r w:rsidRPr="006B6D32">
              <w:rPr>
                <w:sz w:val="24"/>
                <w:szCs w:val="24"/>
              </w:rPr>
              <w:t>дал</w:t>
            </w:r>
            <w:r>
              <w:rPr>
                <w:sz w:val="24"/>
                <w:szCs w:val="24"/>
              </w:rPr>
              <w:t>ение сценария</w:t>
            </w:r>
            <w:r w:rsidRPr="006B6D32">
              <w:rPr>
                <w:sz w:val="24"/>
                <w:szCs w:val="24"/>
              </w:rPr>
              <w:t>.</w:t>
            </w:r>
          </w:p>
        </w:tc>
        <w:tc>
          <w:tcPr>
            <w:tcW w:w="5238" w:type="dxa"/>
            <w:hideMark/>
          </w:tcPr>
          <w:p w14:paraId="62307D8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2. Система инициирует ВИ «Проверка наличия дочерних сценариев».</w:t>
            </w:r>
          </w:p>
        </w:tc>
      </w:tr>
      <w:tr w:rsidR="00801D41" w:rsidRPr="00034C28" w14:paraId="35AB4989" w14:textId="77777777" w:rsidTr="00A33A0D">
        <w:tc>
          <w:tcPr>
            <w:tcW w:w="4390" w:type="dxa"/>
            <w:hideMark/>
          </w:tcPr>
          <w:p w14:paraId="3430AACE"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3. (Если зависимостей нет) Пользователь подтверждает удаление.</w:t>
            </w:r>
          </w:p>
        </w:tc>
        <w:tc>
          <w:tcPr>
            <w:tcW w:w="5238" w:type="dxa"/>
            <w:hideMark/>
          </w:tcPr>
          <w:p w14:paraId="4A157EB9"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4. Система удаляет запись и обновляет список.</w:t>
            </w:r>
          </w:p>
        </w:tc>
      </w:tr>
    </w:tbl>
    <w:p w14:paraId="0730EDCE" w14:textId="77777777" w:rsidR="00801D41" w:rsidRDefault="00801D41" w:rsidP="00D75E83"/>
    <w:p w14:paraId="7B1FB3ED" w14:textId="2839AB6E" w:rsidR="00801D41" w:rsidRDefault="00801D41" w:rsidP="00D75E83">
      <w:pPr>
        <w:spacing w:line="240" w:lineRule="auto"/>
        <w:ind w:firstLine="0"/>
        <w:jc w:val="right"/>
      </w:pPr>
      <w:r>
        <w:t xml:space="preserve">Таблица </w:t>
      </w:r>
      <w:r w:rsidR="00495CB9">
        <w:t>20</w:t>
      </w:r>
    </w:p>
    <w:p w14:paraId="0A467EDE" w14:textId="77777777" w:rsidR="00801D41" w:rsidRPr="00C50A97" w:rsidRDefault="00801D41" w:rsidP="00D75E83">
      <w:pPr>
        <w:ind w:firstLine="0"/>
        <w:jc w:val="center"/>
      </w:pPr>
      <w:r w:rsidRPr="00C50A97">
        <w:t xml:space="preserve">Краткое описание </w:t>
      </w:r>
      <w:r>
        <w:t>ВИ</w:t>
      </w:r>
      <w:r w:rsidRPr="00C50A97">
        <w:t xml:space="preserve"> «</w:t>
      </w:r>
      <w:r w:rsidRPr="006B6D32">
        <w:t>Проверка наличия дочерних сценариев</w:t>
      </w:r>
      <w:r>
        <w:t>»</w:t>
      </w:r>
    </w:p>
    <w:tbl>
      <w:tblPr>
        <w:tblStyle w:val="ae"/>
        <w:tblW w:w="9634" w:type="dxa"/>
        <w:tblLook w:val="04A0" w:firstRow="1" w:lastRow="0" w:firstColumn="1" w:lastColumn="0" w:noHBand="0" w:noVBand="1"/>
      </w:tblPr>
      <w:tblGrid>
        <w:gridCol w:w="2467"/>
        <w:gridCol w:w="7167"/>
      </w:tblGrid>
      <w:tr w:rsidR="00801D41" w:rsidRPr="00034C28" w14:paraId="5DA38456" w14:textId="77777777" w:rsidTr="00A33A0D">
        <w:tc>
          <w:tcPr>
            <w:tcW w:w="0" w:type="auto"/>
            <w:hideMark/>
          </w:tcPr>
          <w:p w14:paraId="4D7DB03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Название варианта</w:t>
            </w:r>
          </w:p>
        </w:tc>
        <w:tc>
          <w:tcPr>
            <w:tcW w:w="0" w:type="auto"/>
            <w:hideMark/>
          </w:tcPr>
          <w:p w14:paraId="69DCFB59"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Проверка наличия дочерних сценариев</w:t>
            </w:r>
          </w:p>
        </w:tc>
      </w:tr>
      <w:tr w:rsidR="00801D41" w:rsidRPr="00034C28" w14:paraId="31D7DC08" w14:textId="77777777" w:rsidTr="00A33A0D">
        <w:tc>
          <w:tcPr>
            <w:tcW w:w="0" w:type="auto"/>
            <w:hideMark/>
          </w:tcPr>
          <w:p w14:paraId="6518AC8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Цель</w:t>
            </w:r>
          </w:p>
        </w:tc>
        <w:tc>
          <w:tcPr>
            <w:tcW w:w="0" w:type="auto"/>
            <w:hideMark/>
          </w:tcPr>
          <w:p w14:paraId="7E9EEC30"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Контроль целостности данных перед удалением</w:t>
            </w:r>
          </w:p>
        </w:tc>
      </w:tr>
      <w:tr w:rsidR="00801D41" w:rsidRPr="00034C28" w14:paraId="082B6028" w14:textId="77777777" w:rsidTr="00A33A0D">
        <w:tc>
          <w:tcPr>
            <w:tcW w:w="0" w:type="auto"/>
            <w:hideMark/>
          </w:tcPr>
          <w:p w14:paraId="4120FCA4"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Действующие лица</w:t>
            </w:r>
          </w:p>
        </w:tc>
        <w:tc>
          <w:tcPr>
            <w:tcW w:w="0" w:type="auto"/>
            <w:hideMark/>
          </w:tcPr>
          <w:p w14:paraId="2989025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Пользователь (автоматически)</w:t>
            </w:r>
          </w:p>
        </w:tc>
      </w:tr>
      <w:tr w:rsidR="00801D41" w:rsidRPr="00034C28" w14:paraId="252618F8" w14:textId="77777777" w:rsidTr="00A33A0D">
        <w:tc>
          <w:tcPr>
            <w:tcW w:w="0" w:type="auto"/>
            <w:hideMark/>
          </w:tcPr>
          <w:p w14:paraId="031499E1"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Тип варианта</w:t>
            </w:r>
          </w:p>
        </w:tc>
        <w:tc>
          <w:tcPr>
            <w:tcW w:w="0" w:type="auto"/>
            <w:hideMark/>
          </w:tcPr>
          <w:p w14:paraId="485FFAD2"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Вспомогательный (Include)</w:t>
            </w:r>
          </w:p>
        </w:tc>
      </w:tr>
      <w:tr w:rsidR="00801D41" w:rsidRPr="00034C28" w14:paraId="1287E8E9" w14:textId="77777777" w:rsidTr="00A33A0D">
        <w:tc>
          <w:tcPr>
            <w:tcW w:w="0" w:type="auto"/>
            <w:hideMark/>
          </w:tcPr>
          <w:p w14:paraId="4198A1EF"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sz w:val="24"/>
                <w:szCs w:val="24"/>
              </w:rPr>
              <w:t>Краткое описание</w:t>
            </w:r>
          </w:p>
        </w:tc>
        <w:tc>
          <w:tcPr>
            <w:tcW w:w="0" w:type="auto"/>
            <w:hideMark/>
          </w:tcPr>
          <w:p w14:paraId="17891E60" w14:textId="77777777" w:rsidR="00801D41" w:rsidRPr="006B6D32" w:rsidRDefault="00801D41" w:rsidP="00A33A0D">
            <w:pPr>
              <w:ind w:firstLine="0"/>
              <w:jc w:val="left"/>
              <w:rPr>
                <w:sz w:val="24"/>
                <w:szCs w:val="24"/>
              </w:rPr>
            </w:pPr>
            <w:r w:rsidRPr="006B6D32">
              <w:rPr>
                <w:sz w:val="24"/>
                <w:szCs w:val="24"/>
              </w:rPr>
              <w:t xml:space="preserve">Пред-условие: </w:t>
            </w:r>
            <w:r>
              <w:rPr>
                <w:sz w:val="24"/>
                <w:szCs w:val="24"/>
              </w:rPr>
              <w:t>в</w:t>
            </w:r>
            <w:r w:rsidRPr="006B6D32">
              <w:rPr>
                <w:sz w:val="24"/>
                <w:szCs w:val="24"/>
              </w:rPr>
              <w:t>ызван процесс удаления.</w:t>
            </w:r>
          </w:p>
          <w:p w14:paraId="025F067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rFonts w:eastAsia="Times New Roman" w:cs="Times New Roman"/>
                <w:color w:val="auto"/>
                <w:kern w:val="0"/>
                <w:sz w:val="24"/>
                <w:szCs w:val="24"/>
                <w:lang w:eastAsia="ru-RU"/>
                <w14:ligatures w14:val="none"/>
              </w:rPr>
              <w:t xml:space="preserve">Пост-условие: </w:t>
            </w:r>
            <w:r>
              <w:rPr>
                <w:rFonts w:eastAsia="Times New Roman" w:cs="Times New Roman"/>
                <w:color w:val="auto"/>
                <w:kern w:val="0"/>
                <w:sz w:val="24"/>
                <w:szCs w:val="24"/>
                <w:lang w:eastAsia="ru-RU"/>
                <w14:ligatures w14:val="none"/>
              </w:rPr>
              <w:t>п</w:t>
            </w:r>
            <w:r w:rsidRPr="006B6D32">
              <w:rPr>
                <w:rFonts w:eastAsia="Times New Roman" w:cs="Times New Roman"/>
                <w:color w:val="auto"/>
                <w:kern w:val="0"/>
                <w:sz w:val="24"/>
                <w:szCs w:val="24"/>
                <w:lang w:eastAsia="ru-RU"/>
                <w14:ligatures w14:val="none"/>
              </w:rPr>
              <w:t>олучен статус о наличии/отсутствии связей.</w:t>
            </w:r>
          </w:p>
        </w:tc>
      </w:tr>
    </w:tbl>
    <w:p w14:paraId="02FEF8C9" w14:textId="77777777" w:rsidR="00801D41" w:rsidRDefault="00801D41" w:rsidP="00976E8D"/>
    <w:p w14:paraId="0A9ADBBD" w14:textId="0F7BA11C" w:rsidR="00801D41" w:rsidRDefault="00801D41" w:rsidP="00976E8D">
      <w:pPr>
        <w:jc w:val="right"/>
      </w:pPr>
      <w:r>
        <w:lastRenderedPageBreak/>
        <w:t xml:space="preserve">Таблица </w:t>
      </w:r>
      <w:r w:rsidR="00495CB9">
        <w:t>21</w:t>
      </w:r>
    </w:p>
    <w:p w14:paraId="71EC9549" w14:textId="77777777" w:rsidR="00801D41" w:rsidRDefault="00801D41" w:rsidP="00976E8D">
      <w:pPr>
        <w:ind w:firstLine="0"/>
        <w:jc w:val="center"/>
      </w:pPr>
      <w:r w:rsidRPr="00C50A97">
        <w:t xml:space="preserve">Типичный ход событий для </w:t>
      </w:r>
      <w:r>
        <w:t xml:space="preserve">ВИ </w:t>
      </w:r>
      <w:r w:rsidRPr="00C50A97">
        <w:t>«</w:t>
      </w:r>
      <w:r w:rsidRPr="006B6D32">
        <w:t>Проверка наличия дочерних сценариев</w:t>
      </w:r>
      <w:r w:rsidRPr="00C50A97">
        <w:t>»</w:t>
      </w:r>
    </w:p>
    <w:tbl>
      <w:tblPr>
        <w:tblStyle w:val="ae"/>
        <w:tblW w:w="0" w:type="auto"/>
        <w:tblLook w:val="04A0" w:firstRow="1" w:lastRow="0" w:firstColumn="1" w:lastColumn="0" w:noHBand="0" w:noVBand="1"/>
      </w:tblPr>
      <w:tblGrid>
        <w:gridCol w:w="2689"/>
        <w:gridCol w:w="6939"/>
      </w:tblGrid>
      <w:tr w:rsidR="00801D41" w14:paraId="2B6B18CF" w14:textId="77777777" w:rsidTr="00A33A0D">
        <w:tc>
          <w:tcPr>
            <w:tcW w:w="2689" w:type="dxa"/>
          </w:tcPr>
          <w:p w14:paraId="1C280820" w14:textId="77777777" w:rsidR="00801D41" w:rsidRPr="00D368E6" w:rsidRDefault="00801D41" w:rsidP="00A33A0D">
            <w:pPr>
              <w:ind w:firstLine="0"/>
              <w:jc w:val="center"/>
              <w:rPr>
                <w:sz w:val="24"/>
                <w:szCs w:val="24"/>
              </w:rPr>
            </w:pPr>
            <w:r w:rsidRPr="00D368E6">
              <w:rPr>
                <w:sz w:val="24"/>
                <w:szCs w:val="24"/>
              </w:rPr>
              <w:t>Действие исполнителя</w:t>
            </w:r>
          </w:p>
        </w:tc>
        <w:tc>
          <w:tcPr>
            <w:tcW w:w="6939" w:type="dxa"/>
          </w:tcPr>
          <w:p w14:paraId="46CC6C7F" w14:textId="77777777" w:rsidR="00801D41" w:rsidRPr="00D368E6" w:rsidRDefault="00801D41" w:rsidP="00A33A0D">
            <w:pPr>
              <w:ind w:firstLine="0"/>
              <w:jc w:val="center"/>
              <w:rPr>
                <w:sz w:val="24"/>
                <w:szCs w:val="24"/>
              </w:rPr>
            </w:pPr>
            <w:r w:rsidRPr="00D368E6">
              <w:rPr>
                <w:sz w:val="24"/>
                <w:szCs w:val="24"/>
              </w:rPr>
              <w:t>Отклик системы</w:t>
            </w:r>
          </w:p>
        </w:tc>
      </w:tr>
      <w:tr w:rsidR="00801D41" w:rsidRPr="00034C28" w14:paraId="682C837D" w14:textId="77777777" w:rsidTr="00A33A0D">
        <w:tc>
          <w:tcPr>
            <w:tcW w:w="2689" w:type="dxa"/>
            <w:vAlign w:val="center"/>
          </w:tcPr>
          <w:p w14:paraId="46A37A6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6939" w:type="dxa"/>
          </w:tcPr>
          <w:p w14:paraId="089C1DB6"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rFonts w:eastAsia="Times New Roman" w:cs="Times New Roman"/>
                <w:color w:val="auto"/>
                <w:kern w:val="0"/>
                <w:sz w:val="24"/>
                <w:szCs w:val="24"/>
                <w:lang w:eastAsia="ru-RU"/>
                <w14:ligatures w14:val="none"/>
              </w:rPr>
              <w:t>1. Система сканирует дерево зависимостей сценария.</w:t>
            </w:r>
          </w:p>
        </w:tc>
      </w:tr>
      <w:tr w:rsidR="00801D41" w:rsidRPr="00034C28" w14:paraId="0FEE4B01" w14:textId="77777777" w:rsidTr="00A33A0D">
        <w:tc>
          <w:tcPr>
            <w:tcW w:w="2689" w:type="dxa"/>
            <w:vAlign w:val="center"/>
          </w:tcPr>
          <w:p w14:paraId="0EBD515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6939" w:type="dxa"/>
          </w:tcPr>
          <w:p w14:paraId="0FE644E9"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rFonts w:eastAsia="Times New Roman" w:cs="Times New Roman"/>
                <w:color w:val="auto"/>
                <w:kern w:val="0"/>
                <w:sz w:val="24"/>
                <w:szCs w:val="24"/>
                <w:lang w:eastAsia="ru-RU"/>
                <w14:ligatures w14:val="none"/>
              </w:rPr>
              <w:t>2. Система ищет ссылки на текущий сценарий в других объектах.</w:t>
            </w:r>
          </w:p>
        </w:tc>
      </w:tr>
      <w:tr w:rsidR="00801D41" w:rsidRPr="00034C28" w14:paraId="40384AF1" w14:textId="77777777" w:rsidTr="00A33A0D">
        <w:tc>
          <w:tcPr>
            <w:tcW w:w="2689" w:type="dxa"/>
            <w:vAlign w:val="center"/>
          </w:tcPr>
          <w:p w14:paraId="43C02D38"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p>
        </w:tc>
        <w:tc>
          <w:tcPr>
            <w:tcW w:w="6939" w:type="dxa"/>
          </w:tcPr>
          <w:p w14:paraId="3E939E9A" w14:textId="77777777" w:rsidR="00801D41" w:rsidRPr="00034C28" w:rsidRDefault="00801D41" w:rsidP="00A33A0D">
            <w:pPr>
              <w:ind w:firstLine="0"/>
              <w:jc w:val="left"/>
              <w:rPr>
                <w:rFonts w:eastAsia="Times New Roman" w:cs="Times New Roman"/>
                <w:color w:val="auto"/>
                <w:kern w:val="0"/>
                <w:sz w:val="24"/>
                <w:szCs w:val="24"/>
                <w:lang w:eastAsia="ru-RU"/>
                <w14:ligatures w14:val="none"/>
              </w:rPr>
            </w:pPr>
            <w:r w:rsidRPr="006B6D32">
              <w:rPr>
                <w:rFonts w:eastAsia="Times New Roman" w:cs="Times New Roman"/>
                <w:color w:val="auto"/>
                <w:kern w:val="0"/>
                <w:sz w:val="24"/>
                <w:szCs w:val="24"/>
                <w:lang w:eastAsia="ru-RU"/>
                <w14:ligatures w14:val="none"/>
              </w:rPr>
              <w:t>3. Система возвращает флаг «Блокировка» или «Разрешено».</w:t>
            </w:r>
          </w:p>
        </w:tc>
      </w:tr>
    </w:tbl>
    <w:p w14:paraId="1AE37839" w14:textId="77777777" w:rsidR="00801D41" w:rsidRPr="00BD0625" w:rsidRDefault="00801D41" w:rsidP="0058452B"/>
    <w:p w14:paraId="3C93313A" w14:textId="14F6276C" w:rsidR="009600C9" w:rsidRDefault="000938D6" w:rsidP="00A10519">
      <w:pPr>
        <w:pStyle w:val="3"/>
      </w:pPr>
      <w:bookmarkStart w:id="31" w:name="_Toc227660140"/>
      <w:r w:rsidRPr="000938D6">
        <w:t xml:space="preserve">Построение </w:t>
      </w:r>
      <w:r w:rsidR="00801D41" w:rsidRPr="00801D41">
        <w:t>контекстной диаграммы классов</w:t>
      </w:r>
      <w:bookmarkEnd w:id="31"/>
    </w:p>
    <w:p w14:paraId="47019004" w14:textId="4733CA80" w:rsidR="00801D41" w:rsidRDefault="00801D41" w:rsidP="00801D41">
      <w:r>
        <w:t xml:space="preserve">Диаграмма классов (class diagram) – это диаграмма UML, которая показывает структуру проектируемой системы на уровне классов и интерфейсов, показывает их особенности, ограничения и отношения, но не содержит информацию о временных аспектах функционирования системы </w:t>
      </w:r>
      <w:r w:rsidRPr="00591D0F">
        <w:t>[</w:t>
      </w:r>
      <w:r w:rsidR="000F1C26">
        <w:t>иванова</w:t>
      </w:r>
      <w:r w:rsidRPr="00591D0F">
        <w:t>, с.1</w:t>
      </w:r>
      <w:r>
        <w:t>32</w:t>
      </w:r>
      <w:r w:rsidRPr="00591D0F">
        <w:t>].</w:t>
      </w:r>
    </w:p>
    <w:p w14:paraId="21FEC3BE" w14:textId="528642A9" w:rsidR="00801D41" w:rsidRDefault="00801D41" w:rsidP="00801D41">
      <w:r>
        <w:t xml:space="preserve">Чаще всего они используются для моделирования объектно-ориентированных систем и представляют статическое представление процессов этих систем </w:t>
      </w:r>
      <w:r w:rsidRPr="00591D0F">
        <w:t>[</w:t>
      </w:r>
      <w:r w:rsidR="000F1C26">
        <w:t>иванова</w:t>
      </w:r>
      <w:r w:rsidRPr="00591D0F">
        <w:t>, с.1</w:t>
      </w:r>
      <w:r>
        <w:t>32</w:t>
      </w:r>
      <w:r w:rsidRPr="00591D0F">
        <w:t>].</w:t>
      </w:r>
    </w:p>
    <w:p w14:paraId="45A82524" w14:textId="15A00B12" w:rsidR="00801D41" w:rsidRDefault="00801D41" w:rsidP="00801D41">
      <w:r>
        <w:t xml:space="preserve">В отличие от ранее существовавших нотаций, UML предлагает использовать три уровня диаграмм классов в зависимости от степени их детализации и этапа разработки программного обеспечения </w:t>
      </w:r>
      <w:r w:rsidRPr="00591D0F">
        <w:t>[</w:t>
      </w:r>
      <w:r w:rsidR="000F1C26">
        <w:t>иванова</w:t>
      </w:r>
      <w:r w:rsidRPr="00591D0F">
        <w:t>, с.1</w:t>
      </w:r>
      <w:r>
        <w:t>32</w:t>
      </w:r>
      <w:r w:rsidRPr="00591D0F">
        <w:t>]</w:t>
      </w:r>
      <w:r>
        <w:t>:</w:t>
      </w:r>
    </w:p>
    <w:p w14:paraId="5EA5BD1A" w14:textId="2D79614F" w:rsidR="00801D41" w:rsidRDefault="00801D41" w:rsidP="009F159A">
      <w:pPr>
        <w:numPr>
          <w:ilvl w:val="0"/>
          <w:numId w:val="95"/>
        </w:numPr>
      </w:pPr>
      <w:r>
        <w:t>концептуальный уровень, на котором диаграммы классов, называемые в этом случае контекстными или ER-диаграммой, демонстрируют связи между основными понятиями предметной области, которые используют на этапе анализа;</w:t>
      </w:r>
    </w:p>
    <w:p w14:paraId="17548549" w14:textId="400F8BD8" w:rsidR="00801D41" w:rsidRDefault="00801D41" w:rsidP="009F159A">
      <w:pPr>
        <w:numPr>
          <w:ilvl w:val="0"/>
          <w:numId w:val="95"/>
        </w:numPr>
      </w:pPr>
      <w:r>
        <w:t>уровень спецификаций, на котором диаграммы классов отображают интерфейсы классов предметной области, которые используют на этапе проектирования;</w:t>
      </w:r>
    </w:p>
    <w:p w14:paraId="2089F825" w14:textId="2F74BECD" w:rsidR="00801D41" w:rsidRDefault="00801D41" w:rsidP="009F159A">
      <w:pPr>
        <w:numPr>
          <w:ilvl w:val="0"/>
          <w:numId w:val="95"/>
        </w:numPr>
      </w:pPr>
      <w:r>
        <w:t>уровень реализации, на котором диаграммы классов непосредственно показывают поля и операции конкретных классов, которые используют на этапе реализации.</w:t>
      </w:r>
    </w:p>
    <w:p w14:paraId="680166E0" w14:textId="68F37492" w:rsidR="00801D41" w:rsidRDefault="00801D41" w:rsidP="00801D41">
      <w:r w:rsidRPr="00591D0F">
        <w:t xml:space="preserve">Для отображения взаимодействия сущностей предметной области была построена следующая контекстная диаграмма классов (рис. </w:t>
      </w:r>
      <w:r w:rsidR="000F1C26" w:rsidRPr="000F1C26">
        <w:rPr>
          <w:highlight w:val="yellow"/>
        </w:rPr>
        <w:t>…</w:t>
      </w:r>
      <w:r w:rsidRPr="00591D0F">
        <w:t>).</w:t>
      </w:r>
    </w:p>
    <w:p w14:paraId="52F3D7FF" w14:textId="77777777" w:rsidR="000F1C26" w:rsidRDefault="000F1C26" w:rsidP="00502BDA">
      <w:pPr>
        <w:keepNext/>
        <w:ind w:firstLine="0"/>
        <w:jc w:val="center"/>
      </w:pPr>
      <w:r w:rsidRPr="00E0069F">
        <w:rPr>
          <w:noProof/>
        </w:rPr>
        <w:lastRenderedPageBreak/>
        <w:drawing>
          <wp:inline distT="0" distB="0" distL="0" distR="0" wp14:anchorId="3F64D491" wp14:editId="381F2368">
            <wp:extent cx="5967835" cy="32099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69985" cy="3211081"/>
                    </a:xfrm>
                    <a:prstGeom prst="rect">
                      <a:avLst/>
                    </a:prstGeom>
                  </pic:spPr>
                </pic:pic>
              </a:graphicData>
            </a:graphic>
          </wp:inline>
        </w:drawing>
      </w:r>
    </w:p>
    <w:p w14:paraId="6FB240E7" w14:textId="20071386" w:rsidR="000F1C26" w:rsidRDefault="000F1C26" w:rsidP="00502BDA">
      <w:pPr>
        <w:pStyle w:val="af5"/>
        <w:spacing w:line="360" w:lineRule="auto"/>
      </w:pPr>
      <w:r>
        <w:t xml:space="preserve">Рис. </w:t>
      </w:r>
      <w:r>
        <w:fldChar w:fldCharType="begin"/>
      </w:r>
      <w:r>
        <w:instrText xml:space="preserve"> SEQ Рис. \* ARABIC </w:instrText>
      </w:r>
      <w:r>
        <w:fldChar w:fldCharType="separate"/>
      </w:r>
      <w:r w:rsidR="000234B0">
        <w:rPr>
          <w:noProof/>
        </w:rPr>
        <w:t>9</w:t>
      </w:r>
      <w:r>
        <w:fldChar w:fldCharType="end"/>
      </w:r>
      <w:r>
        <w:t>. К</w:t>
      </w:r>
      <w:r w:rsidRPr="00D441E9">
        <w:t>онтекстная диаграмма классов</w:t>
      </w:r>
    </w:p>
    <w:p w14:paraId="2470D402" w14:textId="77777777" w:rsidR="000F1C26" w:rsidRPr="008F10D4" w:rsidRDefault="000F1C26" w:rsidP="00502BDA"/>
    <w:p w14:paraId="17820E65" w14:textId="1EE88174" w:rsidR="000F1C26" w:rsidRPr="00EC49E0" w:rsidRDefault="000F1C26" w:rsidP="00502BDA">
      <w:r w:rsidRPr="00EC49E0">
        <w:t xml:space="preserve">Для краткого описания назначения классов была построена табл. </w:t>
      </w:r>
      <w:r>
        <w:t>2</w:t>
      </w:r>
      <w:r w:rsidR="00474D8A">
        <w:t>2</w:t>
      </w:r>
      <w:r w:rsidRPr="00EC49E0">
        <w:t>.</w:t>
      </w:r>
    </w:p>
    <w:p w14:paraId="736EFEF9" w14:textId="1C022F23" w:rsidR="000F1C26" w:rsidRPr="00EC49E0" w:rsidRDefault="000F1C26" w:rsidP="00502BDA">
      <w:pPr>
        <w:jc w:val="right"/>
      </w:pPr>
      <w:r w:rsidRPr="00EC49E0">
        <w:t>Таблица</w:t>
      </w:r>
      <w:r>
        <w:t xml:space="preserve"> 2</w:t>
      </w:r>
      <w:r w:rsidR="00474D8A">
        <w:t>2</w:t>
      </w:r>
    </w:p>
    <w:p w14:paraId="04387ED6" w14:textId="77777777" w:rsidR="000F1C26" w:rsidRPr="00EC49E0" w:rsidRDefault="000F1C26" w:rsidP="00502BDA">
      <w:pPr>
        <w:ind w:firstLine="0"/>
        <w:jc w:val="center"/>
      </w:pPr>
      <w:r>
        <w:t>Краткое о</w:t>
      </w:r>
      <w:r w:rsidRPr="00EC49E0">
        <w:t>писание классов</w:t>
      </w:r>
    </w:p>
    <w:tbl>
      <w:tblPr>
        <w:tblStyle w:val="ae"/>
        <w:tblW w:w="0" w:type="auto"/>
        <w:tblLook w:val="04A0" w:firstRow="1" w:lastRow="0" w:firstColumn="1" w:lastColumn="0" w:noHBand="0" w:noVBand="1"/>
      </w:tblPr>
      <w:tblGrid>
        <w:gridCol w:w="2972"/>
        <w:gridCol w:w="6487"/>
      </w:tblGrid>
      <w:tr w:rsidR="000F1C26" w:rsidRPr="00EC49E0" w14:paraId="0FC1FE51" w14:textId="77777777" w:rsidTr="00F54C11">
        <w:tc>
          <w:tcPr>
            <w:tcW w:w="2972" w:type="dxa"/>
            <w:vAlign w:val="center"/>
          </w:tcPr>
          <w:p w14:paraId="06668C45" w14:textId="77777777" w:rsidR="000F1C26" w:rsidRPr="008F10D4" w:rsidRDefault="000F1C26" w:rsidP="00A33A0D">
            <w:pPr>
              <w:ind w:firstLine="0"/>
              <w:jc w:val="center"/>
              <w:rPr>
                <w:sz w:val="24"/>
                <w:szCs w:val="24"/>
              </w:rPr>
            </w:pPr>
            <w:r w:rsidRPr="008F10D4">
              <w:rPr>
                <w:sz w:val="24"/>
                <w:szCs w:val="24"/>
              </w:rPr>
              <w:t>Наименование сущности</w:t>
            </w:r>
          </w:p>
        </w:tc>
        <w:tc>
          <w:tcPr>
            <w:tcW w:w="6487" w:type="dxa"/>
            <w:vAlign w:val="center"/>
          </w:tcPr>
          <w:p w14:paraId="271FF335" w14:textId="77777777" w:rsidR="000F1C26" w:rsidRPr="008F10D4" w:rsidRDefault="000F1C26" w:rsidP="00A33A0D">
            <w:pPr>
              <w:ind w:firstLine="0"/>
              <w:jc w:val="center"/>
              <w:rPr>
                <w:sz w:val="24"/>
                <w:szCs w:val="24"/>
              </w:rPr>
            </w:pPr>
            <w:r w:rsidRPr="008F10D4">
              <w:rPr>
                <w:sz w:val="24"/>
                <w:szCs w:val="24"/>
              </w:rPr>
              <w:t>Описание сущности</w:t>
            </w:r>
          </w:p>
        </w:tc>
      </w:tr>
      <w:tr w:rsidR="000F1C26" w:rsidRPr="00EC49E0" w14:paraId="662FA089" w14:textId="77777777" w:rsidTr="00F54C11">
        <w:tc>
          <w:tcPr>
            <w:tcW w:w="2972" w:type="dxa"/>
          </w:tcPr>
          <w:p w14:paraId="20461689" w14:textId="77777777" w:rsidR="000F1C26" w:rsidRPr="008F10D4" w:rsidRDefault="000F1C26" w:rsidP="00A33A0D">
            <w:pPr>
              <w:ind w:firstLine="0"/>
              <w:jc w:val="left"/>
              <w:rPr>
                <w:sz w:val="24"/>
                <w:szCs w:val="24"/>
              </w:rPr>
            </w:pPr>
            <w:r w:rsidRPr="008F10D4">
              <w:rPr>
                <w:sz w:val="24"/>
                <w:szCs w:val="24"/>
              </w:rPr>
              <w:t>Стандарты</w:t>
            </w:r>
          </w:p>
        </w:tc>
        <w:tc>
          <w:tcPr>
            <w:tcW w:w="6487" w:type="dxa"/>
          </w:tcPr>
          <w:p w14:paraId="3BDB4695" w14:textId="77777777" w:rsidR="000F1C26" w:rsidRPr="008F10D4" w:rsidRDefault="000F1C26" w:rsidP="00A33A0D">
            <w:pPr>
              <w:ind w:firstLine="0"/>
              <w:jc w:val="left"/>
              <w:rPr>
                <w:sz w:val="24"/>
                <w:szCs w:val="24"/>
              </w:rPr>
            </w:pPr>
            <w:r w:rsidRPr="008F10D4">
              <w:rPr>
                <w:sz w:val="24"/>
                <w:szCs w:val="24"/>
              </w:rPr>
              <w:t>Стандарты производства, закреплённые на уровне законодательства</w:t>
            </w:r>
            <w:r>
              <w:rPr>
                <w:sz w:val="24"/>
                <w:szCs w:val="24"/>
              </w:rPr>
              <w:t>.</w:t>
            </w:r>
          </w:p>
        </w:tc>
      </w:tr>
      <w:tr w:rsidR="000F1C26" w:rsidRPr="00EC49E0" w14:paraId="7D8C23CF" w14:textId="77777777" w:rsidTr="00F54C11">
        <w:tc>
          <w:tcPr>
            <w:tcW w:w="2972" w:type="dxa"/>
          </w:tcPr>
          <w:p w14:paraId="4C2EA2E0" w14:textId="77777777" w:rsidR="000F1C26" w:rsidRPr="008F10D4" w:rsidRDefault="000F1C26" w:rsidP="00A33A0D">
            <w:pPr>
              <w:ind w:firstLine="0"/>
              <w:jc w:val="left"/>
              <w:rPr>
                <w:sz w:val="24"/>
                <w:szCs w:val="24"/>
              </w:rPr>
            </w:pPr>
            <w:r w:rsidRPr="008F10D4">
              <w:rPr>
                <w:sz w:val="24"/>
                <w:szCs w:val="24"/>
              </w:rPr>
              <w:t>Нормативные документы</w:t>
            </w:r>
          </w:p>
        </w:tc>
        <w:tc>
          <w:tcPr>
            <w:tcW w:w="6487" w:type="dxa"/>
          </w:tcPr>
          <w:p w14:paraId="342B55ED" w14:textId="77777777" w:rsidR="000F1C26" w:rsidRPr="008F10D4" w:rsidRDefault="000F1C26" w:rsidP="00A33A0D">
            <w:pPr>
              <w:ind w:firstLine="0"/>
              <w:jc w:val="left"/>
              <w:rPr>
                <w:sz w:val="24"/>
                <w:szCs w:val="24"/>
              </w:rPr>
            </w:pPr>
            <w:r w:rsidRPr="008F10D4">
              <w:rPr>
                <w:sz w:val="24"/>
                <w:szCs w:val="24"/>
              </w:rPr>
              <w:t>Внутренние документы производства.</w:t>
            </w:r>
          </w:p>
        </w:tc>
      </w:tr>
      <w:tr w:rsidR="000F1C26" w:rsidRPr="00EC49E0" w14:paraId="50FC8CE3" w14:textId="77777777" w:rsidTr="00F54C11">
        <w:tc>
          <w:tcPr>
            <w:tcW w:w="2972" w:type="dxa"/>
          </w:tcPr>
          <w:p w14:paraId="0446BDAE" w14:textId="77777777" w:rsidR="000F1C26" w:rsidRPr="008F10D4" w:rsidRDefault="000F1C26" w:rsidP="00A33A0D">
            <w:pPr>
              <w:ind w:firstLine="0"/>
              <w:jc w:val="left"/>
              <w:rPr>
                <w:sz w:val="24"/>
                <w:szCs w:val="24"/>
                <w:lang w:val="en-US"/>
              </w:rPr>
            </w:pPr>
            <w:r w:rsidRPr="008F10D4">
              <w:rPr>
                <w:sz w:val="24"/>
                <w:szCs w:val="24"/>
              </w:rPr>
              <w:t>База знаний производства</w:t>
            </w:r>
          </w:p>
        </w:tc>
        <w:tc>
          <w:tcPr>
            <w:tcW w:w="6487" w:type="dxa"/>
          </w:tcPr>
          <w:p w14:paraId="28E76AE5" w14:textId="77777777" w:rsidR="000F1C26" w:rsidRPr="008F10D4" w:rsidRDefault="000F1C26" w:rsidP="00A33A0D">
            <w:pPr>
              <w:ind w:firstLine="0"/>
              <w:jc w:val="left"/>
              <w:rPr>
                <w:sz w:val="24"/>
                <w:szCs w:val="24"/>
              </w:rPr>
            </w:pPr>
            <w:r w:rsidRPr="008F10D4">
              <w:rPr>
                <w:sz w:val="24"/>
                <w:szCs w:val="24"/>
              </w:rPr>
              <w:t>Совокупность документов и данных, используемая системой для поиска и формирования ответов.</w:t>
            </w:r>
          </w:p>
        </w:tc>
      </w:tr>
      <w:tr w:rsidR="000F1C26" w:rsidRPr="00EC49E0" w14:paraId="490075C5" w14:textId="77777777" w:rsidTr="00F54C11">
        <w:tc>
          <w:tcPr>
            <w:tcW w:w="2972" w:type="dxa"/>
          </w:tcPr>
          <w:p w14:paraId="03B5B510" w14:textId="77777777" w:rsidR="000F1C26" w:rsidRPr="008F10D4" w:rsidRDefault="000F1C26" w:rsidP="00A33A0D">
            <w:pPr>
              <w:ind w:firstLine="0"/>
              <w:jc w:val="left"/>
              <w:rPr>
                <w:sz w:val="24"/>
                <w:szCs w:val="24"/>
              </w:rPr>
            </w:pPr>
            <w:r w:rsidRPr="008F10D4">
              <w:rPr>
                <w:sz w:val="24"/>
                <w:szCs w:val="24"/>
              </w:rPr>
              <w:t>Сценаристы</w:t>
            </w:r>
          </w:p>
        </w:tc>
        <w:tc>
          <w:tcPr>
            <w:tcW w:w="6487" w:type="dxa"/>
          </w:tcPr>
          <w:p w14:paraId="6CEFDD0F" w14:textId="77777777" w:rsidR="000F1C26" w:rsidRPr="008F10D4" w:rsidRDefault="000F1C26" w:rsidP="00A33A0D">
            <w:pPr>
              <w:ind w:firstLine="0"/>
              <w:jc w:val="left"/>
              <w:rPr>
                <w:sz w:val="24"/>
                <w:szCs w:val="24"/>
              </w:rPr>
            </w:pPr>
            <w:r w:rsidRPr="008F10D4">
              <w:rPr>
                <w:sz w:val="24"/>
                <w:szCs w:val="24"/>
              </w:rPr>
              <w:t>Сотрудники отдела 3D-визуализации и аддитивных технологий АО «НИУИФ», которые формируют сценарии для VR-тренажёра</w:t>
            </w:r>
            <w:r>
              <w:rPr>
                <w:sz w:val="24"/>
                <w:szCs w:val="24"/>
              </w:rPr>
              <w:t>.</w:t>
            </w:r>
          </w:p>
        </w:tc>
      </w:tr>
      <w:tr w:rsidR="000F1C26" w:rsidRPr="00EC49E0" w14:paraId="52BED5A8" w14:textId="77777777" w:rsidTr="00F54C11">
        <w:tc>
          <w:tcPr>
            <w:tcW w:w="2972" w:type="dxa"/>
          </w:tcPr>
          <w:p w14:paraId="31B2E102" w14:textId="77777777" w:rsidR="000F1C26" w:rsidRPr="008F10D4" w:rsidRDefault="000F1C26" w:rsidP="00A33A0D">
            <w:pPr>
              <w:ind w:firstLine="0"/>
              <w:jc w:val="left"/>
              <w:rPr>
                <w:sz w:val="24"/>
                <w:szCs w:val="24"/>
              </w:rPr>
            </w:pPr>
            <w:r w:rsidRPr="008F10D4">
              <w:rPr>
                <w:sz w:val="24"/>
                <w:szCs w:val="24"/>
              </w:rPr>
              <w:t>Действия</w:t>
            </w:r>
          </w:p>
        </w:tc>
        <w:tc>
          <w:tcPr>
            <w:tcW w:w="6487" w:type="dxa"/>
          </w:tcPr>
          <w:p w14:paraId="366EC66B" w14:textId="77777777" w:rsidR="000F1C26" w:rsidRPr="008F10D4" w:rsidRDefault="000F1C26" w:rsidP="00A33A0D">
            <w:pPr>
              <w:ind w:firstLine="0"/>
              <w:jc w:val="left"/>
              <w:rPr>
                <w:sz w:val="24"/>
                <w:szCs w:val="24"/>
              </w:rPr>
            </w:pPr>
            <w:r w:rsidRPr="008F10D4">
              <w:rPr>
                <w:sz w:val="24"/>
                <w:szCs w:val="24"/>
              </w:rPr>
              <w:t xml:space="preserve">Конкретные шаги или операции, которые пользователь выполняет в сценарии, чтобы решить задачу или пройти тренировку в </w:t>
            </w:r>
            <w:r w:rsidRPr="008F10D4">
              <w:rPr>
                <w:sz w:val="24"/>
                <w:szCs w:val="24"/>
                <w:lang w:val="en-US"/>
              </w:rPr>
              <w:t>VR</w:t>
            </w:r>
            <w:r w:rsidRPr="008F10D4">
              <w:rPr>
                <w:sz w:val="24"/>
                <w:szCs w:val="24"/>
              </w:rPr>
              <w:t>-тренажёре</w:t>
            </w:r>
            <w:r>
              <w:rPr>
                <w:sz w:val="24"/>
                <w:szCs w:val="24"/>
              </w:rPr>
              <w:t>.</w:t>
            </w:r>
          </w:p>
        </w:tc>
      </w:tr>
      <w:tr w:rsidR="000F1C26" w:rsidRPr="00EC49E0" w14:paraId="6EA42C9C" w14:textId="77777777" w:rsidTr="00F54C11">
        <w:tc>
          <w:tcPr>
            <w:tcW w:w="2972" w:type="dxa"/>
          </w:tcPr>
          <w:p w14:paraId="7E175F40" w14:textId="77777777" w:rsidR="000F1C26" w:rsidRPr="008F10D4" w:rsidRDefault="000F1C26" w:rsidP="00A33A0D">
            <w:pPr>
              <w:ind w:firstLine="0"/>
              <w:jc w:val="left"/>
              <w:rPr>
                <w:sz w:val="24"/>
                <w:szCs w:val="24"/>
              </w:rPr>
            </w:pPr>
            <w:r w:rsidRPr="008F10D4">
              <w:rPr>
                <w:sz w:val="24"/>
                <w:szCs w:val="24"/>
              </w:rPr>
              <w:t>Запрос</w:t>
            </w:r>
          </w:p>
        </w:tc>
        <w:tc>
          <w:tcPr>
            <w:tcW w:w="6487" w:type="dxa"/>
          </w:tcPr>
          <w:p w14:paraId="61AE168E" w14:textId="77777777" w:rsidR="000F1C26" w:rsidRPr="008F10D4" w:rsidRDefault="000F1C26" w:rsidP="00A33A0D">
            <w:pPr>
              <w:ind w:firstLine="0"/>
              <w:jc w:val="left"/>
              <w:rPr>
                <w:sz w:val="24"/>
                <w:szCs w:val="24"/>
              </w:rPr>
            </w:pPr>
            <w:r w:rsidRPr="008F10D4">
              <w:rPr>
                <w:sz w:val="24"/>
                <w:szCs w:val="24"/>
              </w:rPr>
              <w:t>Запрос от сотрудника к системе на формирование сценария на основе содержимого документов.</w:t>
            </w:r>
          </w:p>
        </w:tc>
      </w:tr>
      <w:tr w:rsidR="000F1C26" w:rsidRPr="00EC49E0" w14:paraId="7F42E427" w14:textId="77777777" w:rsidTr="00F54C11">
        <w:tc>
          <w:tcPr>
            <w:tcW w:w="2972" w:type="dxa"/>
          </w:tcPr>
          <w:p w14:paraId="2B505382" w14:textId="77777777" w:rsidR="000F1C26" w:rsidRPr="008F10D4" w:rsidRDefault="000F1C26" w:rsidP="00A33A0D">
            <w:pPr>
              <w:ind w:firstLine="0"/>
              <w:jc w:val="left"/>
              <w:rPr>
                <w:sz w:val="24"/>
                <w:szCs w:val="24"/>
              </w:rPr>
            </w:pPr>
            <w:r w:rsidRPr="008F10D4">
              <w:rPr>
                <w:sz w:val="24"/>
                <w:szCs w:val="24"/>
              </w:rPr>
              <w:t>Модель искусственного интеллекта</w:t>
            </w:r>
          </w:p>
        </w:tc>
        <w:tc>
          <w:tcPr>
            <w:tcW w:w="6487" w:type="dxa"/>
          </w:tcPr>
          <w:p w14:paraId="43A07F5D" w14:textId="77777777" w:rsidR="000F1C26" w:rsidRPr="008F10D4" w:rsidRDefault="000F1C26" w:rsidP="00A33A0D">
            <w:pPr>
              <w:ind w:firstLine="0"/>
              <w:jc w:val="left"/>
              <w:rPr>
                <w:sz w:val="24"/>
                <w:szCs w:val="24"/>
              </w:rPr>
            </w:pPr>
            <w:r w:rsidRPr="008F10D4">
              <w:rPr>
                <w:sz w:val="24"/>
                <w:szCs w:val="24"/>
              </w:rPr>
              <w:t>ИИ-компонент, который анализирует предоставленные документы и формирует ответы на вопросы пользователя.</w:t>
            </w:r>
          </w:p>
        </w:tc>
      </w:tr>
      <w:tr w:rsidR="000F1C26" w:rsidRPr="00EC49E0" w14:paraId="2E8C53AF" w14:textId="77777777" w:rsidTr="00F54C11">
        <w:tc>
          <w:tcPr>
            <w:tcW w:w="2972" w:type="dxa"/>
          </w:tcPr>
          <w:p w14:paraId="4437B669" w14:textId="77777777" w:rsidR="000F1C26" w:rsidRPr="008F10D4" w:rsidRDefault="000F1C26" w:rsidP="00A33A0D">
            <w:pPr>
              <w:ind w:firstLine="0"/>
              <w:jc w:val="left"/>
              <w:rPr>
                <w:sz w:val="24"/>
                <w:szCs w:val="24"/>
              </w:rPr>
            </w:pPr>
            <w:r w:rsidRPr="008F10D4">
              <w:rPr>
                <w:sz w:val="24"/>
                <w:szCs w:val="24"/>
              </w:rPr>
              <w:t xml:space="preserve">Сценарий </w:t>
            </w:r>
          </w:p>
        </w:tc>
        <w:tc>
          <w:tcPr>
            <w:tcW w:w="6487" w:type="dxa"/>
          </w:tcPr>
          <w:p w14:paraId="285DB8EE" w14:textId="77777777" w:rsidR="000F1C26" w:rsidRPr="008F10D4" w:rsidRDefault="000F1C26" w:rsidP="00A33A0D">
            <w:pPr>
              <w:ind w:firstLine="0"/>
              <w:jc w:val="left"/>
              <w:rPr>
                <w:sz w:val="24"/>
                <w:szCs w:val="24"/>
              </w:rPr>
            </w:pPr>
            <w:r w:rsidRPr="008F10D4">
              <w:rPr>
                <w:sz w:val="24"/>
                <w:szCs w:val="24"/>
              </w:rPr>
              <w:t>Последовательность действий и ситуаций, используемая в VR-тренажёре для обучения и моделирования производств</w:t>
            </w:r>
            <w:r>
              <w:rPr>
                <w:sz w:val="24"/>
                <w:szCs w:val="24"/>
              </w:rPr>
              <w:t>а</w:t>
            </w:r>
            <w:r w:rsidRPr="008F10D4">
              <w:rPr>
                <w:sz w:val="24"/>
                <w:szCs w:val="24"/>
              </w:rPr>
              <w:t>.</w:t>
            </w:r>
          </w:p>
        </w:tc>
      </w:tr>
      <w:tr w:rsidR="000F1C26" w:rsidRPr="00EC49E0" w14:paraId="1B3629CA" w14:textId="77777777" w:rsidTr="00F54C11">
        <w:tc>
          <w:tcPr>
            <w:tcW w:w="2972" w:type="dxa"/>
          </w:tcPr>
          <w:p w14:paraId="58733684" w14:textId="77777777" w:rsidR="000F1C26" w:rsidRPr="008F10D4" w:rsidRDefault="000F1C26" w:rsidP="00A33A0D">
            <w:pPr>
              <w:ind w:firstLine="0"/>
              <w:jc w:val="left"/>
              <w:rPr>
                <w:sz w:val="24"/>
                <w:szCs w:val="24"/>
              </w:rPr>
            </w:pPr>
            <w:r w:rsidRPr="008F10D4">
              <w:rPr>
                <w:sz w:val="24"/>
                <w:szCs w:val="24"/>
                <w:lang w:val="en-US"/>
              </w:rPr>
              <w:t>VR-</w:t>
            </w:r>
            <w:r w:rsidRPr="008F10D4">
              <w:rPr>
                <w:sz w:val="24"/>
                <w:szCs w:val="24"/>
              </w:rPr>
              <w:t>тренажёр</w:t>
            </w:r>
          </w:p>
        </w:tc>
        <w:tc>
          <w:tcPr>
            <w:tcW w:w="6487" w:type="dxa"/>
          </w:tcPr>
          <w:p w14:paraId="56FF4CE7" w14:textId="77777777" w:rsidR="000F1C26" w:rsidRPr="008F10D4" w:rsidRDefault="000F1C26" w:rsidP="00A33A0D">
            <w:pPr>
              <w:ind w:firstLine="0"/>
              <w:jc w:val="left"/>
              <w:rPr>
                <w:sz w:val="24"/>
                <w:szCs w:val="24"/>
              </w:rPr>
            </w:pPr>
            <w:r w:rsidRPr="008F10D4">
              <w:rPr>
                <w:sz w:val="24"/>
                <w:szCs w:val="24"/>
              </w:rPr>
              <w:t>Обучающая система, которая использует технологии виртуальной реальности для имитации реальных условий, процессов или ситуаций на производстве</w:t>
            </w:r>
            <w:r>
              <w:rPr>
                <w:sz w:val="24"/>
                <w:szCs w:val="24"/>
              </w:rPr>
              <w:t>.</w:t>
            </w:r>
          </w:p>
        </w:tc>
      </w:tr>
      <w:tr w:rsidR="000F1C26" w:rsidRPr="00EC49E0" w14:paraId="48354A01" w14:textId="77777777" w:rsidTr="00F54C11">
        <w:tc>
          <w:tcPr>
            <w:tcW w:w="2972" w:type="dxa"/>
          </w:tcPr>
          <w:p w14:paraId="07EDE521" w14:textId="77777777" w:rsidR="000F1C26" w:rsidRPr="008F10D4" w:rsidRDefault="000F1C26" w:rsidP="00A33A0D">
            <w:pPr>
              <w:ind w:firstLine="0"/>
              <w:jc w:val="left"/>
              <w:rPr>
                <w:sz w:val="24"/>
                <w:szCs w:val="24"/>
              </w:rPr>
            </w:pPr>
            <w:r>
              <w:rPr>
                <w:sz w:val="24"/>
                <w:szCs w:val="24"/>
              </w:rPr>
              <w:t>Пользователи</w:t>
            </w:r>
          </w:p>
        </w:tc>
        <w:tc>
          <w:tcPr>
            <w:tcW w:w="6487" w:type="dxa"/>
          </w:tcPr>
          <w:p w14:paraId="4C7BE60C" w14:textId="77777777" w:rsidR="000F1C26" w:rsidRPr="008F10D4" w:rsidRDefault="000F1C26" w:rsidP="00A33A0D">
            <w:pPr>
              <w:ind w:firstLine="0"/>
              <w:jc w:val="left"/>
              <w:rPr>
                <w:sz w:val="24"/>
                <w:szCs w:val="24"/>
              </w:rPr>
            </w:pPr>
            <w:r>
              <w:rPr>
                <w:sz w:val="24"/>
                <w:szCs w:val="24"/>
              </w:rPr>
              <w:t>Сотрудники, проходящие обучение производству.</w:t>
            </w:r>
          </w:p>
        </w:tc>
      </w:tr>
    </w:tbl>
    <w:p w14:paraId="6802FF7E" w14:textId="77777777" w:rsidR="00BE4013" w:rsidRPr="00BE4013" w:rsidRDefault="00BE4013" w:rsidP="00BE4013"/>
    <w:p w14:paraId="56106A73" w14:textId="104E1A80" w:rsidR="009600C9" w:rsidRDefault="000938D6" w:rsidP="00A10519">
      <w:pPr>
        <w:pStyle w:val="3"/>
      </w:pPr>
      <w:bookmarkStart w:id="32" w:name="_Toc227660141"/>
      <w:r w:rsidRPr="000938D6">
        <w:lastRenderedPageBreak/>
        <w:t>Построение диаграмм последовательностей системы</w:t>
      </w:r>
      <w:bookmarkEnd w:id="32"/>
    </w:p>
    <w:p w14:paraId="3ED0CD27" w14:textId="4E76980D" w:rsidR="009F159A" w:rsidRDefault="009F159A" w:rsidP="009F159A">
      <w:r>
        <w:t xml:space="preserve">Диаграмма последовательности – это диаграмма взаимодействия, которая подчёркивает временной порядок сообщений. Изображается как таблица, в которой представлены объекты, расположенные вдоль оси X, и сообщения, упорядоченные по ходу времени – вдоль оси Y </w:t>
      </w:r>
      <w:r w:rsidRPr="009F159A">
        <w:t>[ЯзыкUML</w:t>
      </w:r>
      <w:r w:rsidRPr="00107788">
        <w:t xml:space="preserve">, </w:t>
      </w:r>
      <w:r>
        <w:t>с.264</w:t>
      </w:r>
      <w:r w:rsidRPr="00107788">
        <w:t>]</w:t>
      </w:r>
      <w:r>
        <w:t>.</w:t>
      </w:r>
    </w:p>
    <w:p w14:paraId="6B5B3199" w14:textId="22CDEAD6" w:rsidR="009F159A" w:rsidRDefault="009F159A" w:rsidP="009F159A">
      <w:r>
        <w:t xml:space="preserve">Для построения диаграмм последовательностей необходимо </w:t>
      </w:r>
      <w:r w:rsidRPr="00926828">
        <w:t>[</w:t>
      </w:r>
      <w:r>
        <w:t>иванова</w:t>
      </w:r>
      <w:r w:rsidRPr="00926828">
        <w:t>, с.137]</w:t>
      </w:r>
      <w:r>
        <w:t>:</w:t>
      </w:r>
    </w:p>
    <w:p w14:paraId="248AB205" w14:textId="77777777" w:rsidR="009F159A" w:rsidRDefault="009F159A" w:rsidP="009F159A">
      <w:pPr>
        <w:numPr>
          <w:ilvl w:val="0"/>
          <w:numId w:val="94"/>
        </w:numPr>
      </w:pPr>
      <w:r>
        <w:t>представить систему как «черный ящик» и изобразить для неё линию жизни – вертикальную пунктирную линию, подходящую к блоку снизу;</w:t>
      </w:r>
    </w:p>
    <w:p w14:paraId="77DC31F8" w14:textId="77777777" w:rsidR="009F159A" w:rsidRDefault="009F159A" w:rsidP="009F159A">
      <w:pPr>
        <w:numPr>
          <w:ilvl w:val="0"/>
          <w:numId w:val="94"/>
        </w:numPr>
      </w:pPr>
      <w:r>
        <w:t>идентифицировать каждое действующее лицо и изобразить для него линию жизни (много действующих лиц в вариантах совместного использования ПО);</w:t>
      </w:r>
    </w:p>
    <w:p w14:paraId="5575F439" w14:textId="77777777" w:rsidR="009F159A" w:rsidRDefault="009F159A" w:rsidP="009F159A">
      <w:pPr>
        <w:numPr>
          <w:ilvl w:val="0"/>
          <w:numId w:val="94"/>
        </w:numPr>
      </w:pPr>
      <w:r>
        <w:t>из описания варианта использования определить множество системных событий и их последовательность;</w:t>
      </w:r>
    </w:p>
    <w:p w14:paraId="292715BC" w14:textId="77777777" w:rsidR="009F159A" w:rsidRDefault="009F159A" w:rsidP="009F159A">
      <w:pPr>
        <w:numPr>
          <w:ilvl w:val="0"/>
          <w:numId w:val="94"/>
        </w:numPr>
      </w:pPr>
      <w:r>
        <w:t>изобразить системные события в виде линий со стрелкой на конце между линиями жизни действующих лиц и системы, а также указать имена событий и списки передаваемых значений.</w:t>
      </w:r>
    </w:p>
    <w:p w14:paraId="5B799DC5" w14:textId="587911FC" w:rsidR="009F159A" w:rsidRDefault="009F159A" w:rsidP="009F159A">
      <w:r>
        <w:t xml:space="preserve">Каждую системную операцию необходимо описать. Обычно описание системной операции содержит </w:t>
      </w:r>
      <w:r w:rsidRPr="00926828">
        <w:t>[</w:t>
      </w:r>
      <w:r>
        <w:t>иванова</w:t>
      </w:r>
      <w:r w:rsidRPr="00926828">
        <w:t>, с.137]</w:t>
      </w:r>
      <w:r>
        <w:t>:</w:t>
      </w:r>
    </w:p>
    <w:p w14:paraId="63A66B8D" w14:textId="77777777" w:rsidR="009F159A" w:rsidRDefault="009F159A" w:rsidP="009F159A">
      <w:pPr>
        <w:numPr>
          <w:ilvl w:val="0"/>
          <w:numId w:val="94"/>
        </w:numPr>
      </w:pPr>
      <w:r>
        <w:t>имя операции и её параметры;</w:t>
      </w:r>
    </w:p>
    <w:p w14:paraId="0278EA07" w14:textId="77777777" w:rsidR="009F159A" w:rsidRDefault="009F159A" w:rsidP="009F159A">
      <w:pPr>
        <w:numPr>
          <w:ilvl w:val="0"/>
          <w:numId w:val="94"/>
        </w:numPr>
      </w:pPr>
      <w:r>
        <w:t>описание обязанности;</w:t>
      </w:r>
    </w:p>
    <w:p w14:paraId="73B6ADEF" w14:textId="77777777" w:rsidR="009F159A" w:rsidRDefault="009F159A" w:rsidP="009F159A">
      <w:pPr>
        <w:numPr>
          <w:ilvl w:val="0"/>
          <w:numId w:val="94"/>
        </w:numPr>
      </w:pPr>
      <w:r>
        <w:t>указание типа;</w:t>
      </w:r>
    </w:p>
    <w:p w14:paraId="423BAE26" w14:textId="77777777" w:rsidR="009F159A" w:rsidRDefault="009F159A" w:rsidP="009F159A">
      <w:pPr>
        <w:numPr>
          <w:ilvl w:val="0"/>
          <w:numId w:val="94"/>
        </w:numPr>
      </w:pPr>
      <w:r>
        <w:t>названия вариантов использования, в которых она используется;</w:t>
      </w:r>
    </w:p>
    <w:p w14:paraId="0694D02F" w14:textId="77777777" w:rsidR="009F159A" w:rsidRDefault="009F159A" w:rsidP="009F159A">
      <w:pPr>
        <w:numPr>
          <w:ilvl w:val="0"/>
          <w:numId w:val="94"/>
        </w:numPr>
      </w:pPr>
      <w:r>
        <w:t>примечания для разработчиков алгоритмов и так далее;</w:t>
      </w:r>
    </w:p>
    <w:p w14:paraId="16034F87" w14:textId="77777777" w:rsidR="009F159A" w:rsidRDefault="009F159A" w:rsidP="009F159A">
      <w:pPr>
        <w:numPr>
          <w:ilvl w:val="0"/>
          <w:numId w:val="94"/>
        </w:numPr>
      </w:pPr>
      <w:r>
        <w:t>описание обработки возможных исключений;</w:t>
      </w:r>
    </w:p>
    <w:p w14:paraId="180EA737" w14:textId="77777777" w:rsidR="009F159A" w:rsidRDefault="009F159A" w:rsidP="009F159A">
      <w:pPr>
        <w:numPr>
          <w:ilvl w:val="0"/>
          <w:numId w:val="94"/>
        </w:numPr>
      </w:pPr>
      <w:r>
        <w:t>описание вывода неинтерфейсных сообщений;</w:t>
      </w:r>
    </w:p>
    <w:p w14:paraId="0531B32A" w14:textId="77777777" w:rsidR="009F159A" w:rsidRDefault="009F159A" w:rsidP="009F159A">
      <w:pPr>
        <w:numPr>
          <w:ilvl w:val="0"/>
          <w:numId w:val="94"/>
        </w:numPr>
      </w:pPr>
      <w:r>
        <w:t>предположение о состоянии системы до выполнения (предусловие);</w:t>
      </w:r>
    </w:p>
    <w:p w14:paraId="2EEA3CB4" w14:textId="0A06ED5F" w:rsidR="00766EC1" w:rsidRDefault="009F159A" w:rsidP="009F159A">
      <w:pPr>
        <w:numPr>
          <w:ilvl w:val="0"/>
          <w:numId w:val="94"/>
        </w:numPr>
      </w:pPr>
      <w:r>
        <w:t>описание изменения состояния системы после выполнения (постусловие).</w:t>
      </w:r>
    </w:p>
    <w:p w14:paraId="7AC4AB19" w14:textId="04F3AF5E" w:rsidR="009F159A" w:rsidRDefault="009F159A" w:rsidP="00A04098">
      <w:r w:rsidRPr="000C37AF">
        <w:t>Диаграмма последовательностей системы варианта использования</w:t>
      </w:r>
      <w:r w:rsidRPr="003F0FB4">
        <w:rPr>
          <w:highlight w:val="yellow"/>
        </w:rPr>
        <w:t xml:space="preserve"> </w:t>
      </w:r>
      <w:r w:rsidRPr="00064F3C">
        <w:t>«</w:t>
      </w:r>
      <w:r w:rsidRPr="00810254">
        <w:t>Создание нового сценария</w:t>
      </w:r>
      <w:r w:rsidRPr="00064F3C">
        <w:t xml:space="preserve">» представлена на рис. </w:t>
      </w:r>
      <w:r w:rsidRPr="009F159A">
        <w:rPr>
          <w:highlight w:val="yellow"/>
        </w:rPr>
        <w:t>…</w:t>
      </w:r>
      <w:r w:rsidRPr="00064F3C">
        <w:t xml:space="preserve">. Описания операций представлены в табл. </w:t>
      </w:r>
      <w:r>
        <w:t>2</w:t>
      </w:r>
      <w:r w:rsidR="00474D8A">
        <w:t>3</w:t>
      </w:r>
      <w:r w:rsidRPr="00064F3C">
        <w:t>-</w:t>
      </w:r>
      <w:r>
        <w:t>2</w:t>
      </w:r>
      <w:r w:rsidR="00474D8A">
        <w:t>5</w:t>
      </w:r>
      <w:r w:rsidRPr="00064F3C">
        <w:t>.</w:t>
      </w:r>
    </w:p>
    <w:p w14:paraId="65E4CE8C" w14:textId="1156DE3E" w:rsidR="009F159A" w:rsidRPr="00916AD2" w:rsidRDefault="00916AD2" w:rsidP="00502BDA">
      <w:pPr>
        <w:keepNext/>
        <w:ind w:firstLine="0"/>
        <w:jc w:val="center"/>
      </w:pPr>
      <w:r w:rsidRPr="00916AD2">
        <w:rPr>
          <w:noProof/>
        </w:rPr>
        <w:lastRenderedPageBreak/>
        <w:drawing>
          <wp:inline distT="0" distB="0" distL="0" distR="0" wp14:anchorId="4C98BA67" wp14:editId="211E76EE">
            <wp:extent cx="4349886" cy="220027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44598" cy="2248183"/>
                    </a:xfrm>
                    <a:prstGeom prst="rect">
                      <a:avLst/>
                    </a:prstGeom>
                  </pic:spPr>
                </pic:pic>
              </a:graphicData>
            </a:graphic>
          </wp:inline>
        </w:drawing>
      </w:r>
    </w:p>
    <w:p w14:paraId="34C37FE4" w14:textId="010532D5" w:rsidR="00916AD2" w:rsidRDefault="009F159A" w:rsidP="00502BDA">
      <w:pPr>
        <w:pStyle w:val="af5"/>
        <w:spacing w:line="360" w:lineRule="auto"/>
      </w:pPr>
      <w:r w:rsidRPr="00916AD2">
        <w:t xml:space="preserve">Рис. </w:t>
      </w:r>
      <w:r w:rsidRPr="00916AD2">
        <w:fldChar w:fldCharType="begin"/>
      </w:r>
      <w:r w:rsidRPr="00916AD2">
        <w:instrText xml:space="preserve"> SEQ Рис. \* ARABIC </w:instrText>
      </w:r>
      <w:r w:rsidRPr="00916AD2">
        <w:fldChar w:fldCharType="separate"/>
      </w:r>
      <w:r w:rsidR="000234B0">
        <w:rPr>
          <w:noProof/>
        </w:rPr>
        <w:t>10</w:t>
      </w:r>
      <w:r w:rsidRPr="00916AD2">
        <w:fldChar w:fldCharType="end"/>
      </w:r>
      <w:r w:rsidRPr="00916AD2">
        <w:t>. Диаграмма последовательностей системы</w:t>
      </w:r>
    </w:p>
    <w:p w14:paraId="693579B4" w14:textId="7F50D665" w:rsidR="00724720" w:rsidRDefault="009F159A" w:rsidP="00502BDA">
      <w:pPr>
        <w:pStyle w:val="af5"/>
        <w:spacing w:line="360" w:lineRule="auto"/>
      </w:pPr>
      <w:r w:rsidRPr="00916AD2">
        <w:t>ВИ</w:t>
      </w:r>
      <w:r w:rsidR="00916AD2">
        <w:t xml:space="preserve"> </w:t>
      </w:r>
      <w:r w:rsidRPr="00916AD2">
        <w:t>«Создание нового сценария»</w:t>
      </w:r>
    </w:p>
    <w:p w14:paraId="70879BE6" w14:textId="77777777" w:rsidR="00502BDA" w:rsidRPr="00502BDA" w:rsidRDefault="00502BDA" w:rsidP="00502BDA"/>
    <w:p w14:paraId="1E59FC06" w14:textId="7F9DF10D" w:rsidR="009F159A" w:rsidRPr="00FC6159" w:rsidRDefault="009F159A" w:rsidP="00502BDA">
      <w:pPr>
        <w:jc w:val="right"/>
      </w:pPr>
      <w:r w:rsidRPr="00FC6159">
        <w:t>Таблица 2</w:t>
      </w:r>
      <w:r w:rsidR="00474D8A">
        <w:t>3</w:t>
      </w:r>
    </w:p>
    <w:p w14:paraId="7D263A55" w14:textId="77777777" w:rsidR="009F159A" w:rsidRPr="00FC6159" w:rsidRDefault="009F159A" w:rsidP="00502BDA">
      <w:pPr>
        <w:jc w:val="center"/>
      </w:pPr>
      <w:r w:rsidRPr="00FC6159">
        <w:t xml:space="preserve">Описание операции </w:t>
      </w:r>
      <w:r w:rsidRPr="00FC6159">
        <w:rPr>
          <w:lang w:eastAsia="ru-RU"/>
        </w:rPr>
        <w:t>«Выбрать "Создать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7991"/>
      </w:tblGrid>
      <w:tr w:rsidR="009F159A" w:rsidRPr="00FC6159" w14:paraId="0D1B6F97" w14:textId="77777777" w:rsidTr="00A33A0D">
        <w:trPr>
          <w:trHeight w:val="30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98CC02" w14:textId="77777777" w:rsidR="009F159A" w:rsidRPr="00FC6159" w:rsidRDefault="009F159A" w:rsidP="00A33A0D">
            <w:pPr>
              <w:spacing w:line="240" w:lineRule="auto"/>
              <w:ind w:firstLine="0"/>
              <w:jc w:val="center"/>
              <w:rPr>
                <w:sz w:val="24"/>
                <w:szCs w:val="24"/>
                <w:lang w:eastAsia="ru-RU"/>
              </w:rPr>
            </w:pPr>
            <w:r w:rsidRPr="00FC6159">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D74FC2" w14:textId="77777777" w:rsidR="009F159A" w:rsidRPr="00FC6159" w:rsidRDefault="009F159A" w:rsidP="00A33A0D">
            <w:pPr>
              <w:spacing w:line="240" w:lineRule="auto"/>
              <w:ind w:firstLine="0"/>
              <w:jc w:val="center"/>
              <w:rPr>
                <w:sz w:val="24"/>
                <w:szCs w:val="24"/>
                <w:lang w:eastAsia="ru-RU"/>
              </w:rPr>
            </w:pPr>
            <w:r w:rsidRPr="00FC6159">
              <w:rPr>
                <w:sz w:val="24"/>
                <w:szCs w:val="24"/>
                <w:lang w:eastAsia="ru-RU"/>
              </w:rPr>
              <w:t>Описание</w:t>
            </w:r>
          </w:p>
        </w:tc>
      </w:tr>
      <w:tr w:rsidR="009F159A" w:rsidRPr="00FC6159" w14:paraId="130E0F06" w14:textId="77777777" w:rsidTr="00A33A0D">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94AA7A" w14:textId="77777777" w:rsidR="009F159A" w:rsidRPr="00FC6159" w:rsidRDefault="009F159A" w:rsidP="00A33A0D">
            <w:pPr>
              <w:spacing w:line="240" w:lineRule="auto"/>
              <w:ind w:firstLine="0"/>
              <w:rPr>
                <w:sz w:val="24"/>
                <w:szCs w:val="24"/>
                <w:lang w:eastAsia="ru-RU"/>
              </w:rPr>
            </w:pPr>
            <w:r w:rsidRPr="00FC6159">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5CF41F" w14:textId="77777777" w:rsidR="009F159A" w:rsidRPr="00FC6159" w:rsidRDefault="009F159A" w:rsidP="00A33A0D">
            <w:pPr>
              <w:spacing w:line="240" w:lineRule="auto"/>
              <w:ind w:firstLine="0"/>
              <w:rPr>
                <w:sz w:val="24"/>
                <w:szCs w:val="24"/>
                <w:lang w:eastAsia="ru-RU"/>
              </w:rPr>
            </w:pPr>
            <w:r w:rsidRPr="00164864">
              <w:rPr>
                <w:sz w:val="24"/>
                <w:szCs w:val="24"/>
                <w:lang w:eastAsia="ru-RU"/>
              </w:rPr>
              <w:t>Выбрать "Создать сценарий"</w:t>
            </w:r>
          </w:p>
        </w:tc>
      </w:tr>
      <w:tr w:rsidR="009F159A" w:rsidRPr="00FC6159" w14:paraId="736A44C4" w14:textId="77777777" w:rsidTr="00A33A0D">
        <w:trPr>
          <w:trHeight w:val="329"/>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6310C7" w14:textId="77777777" w:rsidR="009F159A" w:rsidRPr="00FC6159" w:rsidRDefault="009F159A" w:rsidP="00A33A0D">
            <w:pPr>
              <w:spacing w:line="240" w:lineRule="auto"/>
              <w:ind w:firstLine="0"/>
              <w:rPr>
                <w:sz w:val="24"/>
                <w:szCs w:val="24"/>
                <w:lang w:eastAsia="ru-RU"/>
              </w:rPr>
            </w:pPr>
            <w:r w:rsidRPr="00FC6159">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877396" w14:textId="77777777" w:rsidR="009F159A" w:rsidRPr="00FC6159" w:rsidRDefault="009F159A" w:rsidP="00A33A0D">
            <w:pPr>
              <w:spacing w:line="240" w:lineRule="auto"/>
              <w:ind w:firstLine="0"/>
              <w:rPr>
                <w:sz w:val="24"/>
                <w:szCs w:val="24"/>
                <w:lang w:eastAsia="ru-RU"/>
              </w:rPr>
            </w:pPr>
            <w:r w:rsidRPr="00FC6159">
              <w:rPr>
                <w:sz w:val="24"/>
                <w:szCs w:val="24"/>
                <w:lang w:eastAsia="ru-RU"/>
              </w:rPr>
              <w:t>Пользователь инициирует создани</w:t>
            </w:r>
            <w:r>
              <w:rPr>
                <w:sz w:val="24"/>
                <w:szCs w:val="24"/>
                <w:lang w:eastAsia="ru-RU"/>
              </w:rPr>
              <w:t>е</w:t>
            </w:r>
            <w:r w:rsidRPr="00FC6159">
              <w:rPr>
                <w:sz w:val="24"/>
                <w:szCs w:val="24"/>
                <w:lang w:eastAsia="ru-RU"/>
              </w:rPr>
              <w:t xml:space="preserve"> нового сценария в интерфейсе системы.</w:t>
            </w:r>
          </w:p>
        </w:tc>
      </w:tr>
      <w:tr w:rsidR="009F159A" w:rsidRPr="002B6A7B" w14:paraId="1F854C43" w14:textId="77777777" w:rsidTr="00A33A0D">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DCF608" w14:textId="77777777" w:rsidR="009F159A" w:rsidRPr="00FC6159" w:rsidRDefault="009F159A" w:rsidP="00A33A0D">
            <w:pPr>
              <w:spacing w:line="240" w:lineRule="auto"/>
              <w:ind w:firstLine="0"/>
              <w:rPr>
                <w:sz w:val="24"/>
                <w:szCs w:val="24"/>
                <w:lang w:eastAsia="ru-RU"/>
              </w:rPr>
            </w:pPr>
            <w:r w:rsidRPr="00FC6159">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D7813A" w14:textId="77777777" w:rsidR="009F159A" w:rsidRPr="002B6A7B" w:rsidRDefault="009F159A" w:rsidP="00A33A0D">
            <w:pPr>
              <w:spacing w:line="240" w:lineRule="auto"/>
              <w:ind w:firstLine="0"/>
              <w:rPr>
                <w:sz w:val="24"/>
                <w:szCs w:val="24"/>
                <w:lang w:eastAsia="ru-RU"/>
              </w:rPr>
            </w:pPr>
            <w:r>
              <w:rPr>
                <w:sz w:val="24"/>
                <w:szCs w:val="24"/>
                <w:lang w:eastAsia="ru-RU"/>
              </w:rPr>
              <w:t>Системная</w:t>
            </w:r>
          </w:p>
        </w:tc>
      </w:tr>
      <w:tr w:rsidR="009F159A" w:rsidRPr="002B6A7B" w14:paraId="7D01B054" w14:textId="77777777" w:rsidTr="00A33A0D">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CB7709" w14:textId="77777777" w:rsidR="009F159A" w:rsidRPr="002B6A7B" w:rsidRDefault="009F159A" w:rsidP="00A33A0D">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A28629" w14:textId="77777777" w:rsidR="009F159A" w:rsidRPr="002B6A7B" w:rsidRDefault="009F159A" w:rsidP="00A33A0D">
            <w:pPr>
              <w:spacing w:line="240" w:lineRule="auto"/>
              <w:ind w:firstLine="0"/>
              <w:rPr>
                <w:sz w:val="24"/>
                <w:szCs w:val="24"/>
                <w:lang w:eastAsia="ru-RU"/>
              </w:rPr>
            </w:pPr>
            <w:r w:rsidRPr="002B6A7B">
              <w:rPr>
                <w:sz w:val="24"/>
                <w:szCs w:val="24"/>
                <w:lang w:eastAsia="ru-RU"/>
              </w:rPr>
              <w:t>Вариант использования «</w:t>
            </w:r>
            <w:r w:rsidRPr="00FC6159">
              <w:rPr>
                <w:sz w:val="24"/>
                <w:szCs w:val="24"/>
                <w:lang w:eastAsia="ru-RU"/>
              </w:rPr>
              <w:t>Создание нового сценария</w:t>
            </w:r>
            <w:r w:rsidRPr="002B6A7B">
              <w:rPr>
                <w:sz w:val="24"/>
                <w:szCs w:val="24"/>
                <w:lang w:eastAsia="ru-RU"/>
              </w:rPr>
              <w:t>»</w:t>
            </w:r>
          </w:p>
        </w:tc>
      </w:tr>
      <w:tr w:rsidR="009F159A" w:rsidRPr="002B6A7B" w14:paraId="637144BF" w14:textId="77777777" w:rsidTr="00A33A0D">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D673C3" w14:textId="77777777" w:rsidR="009F159A" w:rsidRPr="002B6A7B" w:rsidRDefault="009F159A" w:rsidP="00A33A0D">
            <w:pPr>
              <w:spacing w:line="240" w:lineRule="auto"/>
              <w:ind w:firstLine="0"/>
              <w:rPr>
                <w:sz w:val="24"/>
                <w:szCs w:val="24"/>
                <w:lang w:eastAsia="ru-RU"/>
              </w:rPr>
            </w:pPr>
            <w:r w:rsidRPr="002B6A7B">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23D362" w14:textId="77777777" w:rsidR="009F159A" w:rsidRPr="002B6A7B" w:rsidRDefault="009F159A" w:rsidP="00A33A0D">
            <w:pPr>
              <w:spacing w:line="240" w:lineRule="auto"/>
              <w:ind w:firstLine="0"/>
              <w:rPr>
                <w:sz w:val="24"/>
                <w:szCs w:val="24"/>
                <w:lang w:eastAsia="ru-RU"/>
              </w:rPr>
            </w:pPr>
            <w:r w:rsidRPr="002B6A7B">
              <w:rPr>
                <w:sz w:val="24"/>
                <w:szCs w:val="24"/>
                <w:lang w:eastAsia="ru-RU"/>
              </w:rPr>
              <w:t>-</w:t>
            </w:r>
          </w:p>
        </w:tc>
      </w:tr>
      <w:tr w:rsidR="009F159A" w:rsidRPr="002B6A7B" w14:paraId="48B4308A" w14:textId="77777777" w:rsidTr="00A33A0D">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672DD4" w14:textId="77777777" w:rsidR="009F159A" w:rsidRPr="002B6A7B" w:rsidRDefault="009F159A" w:rsidP="00A33A0D">
            <w:pPr>
              <w:spacing w:line="240" w:lineRule="auto"/>
              <w:ind w:firstLine="0"/>
              <w:rPr>
                <w:sz w:val="24"/>
                <w:szCs w:val="24"/>
                <w:lang w:eastAsia="ru-RU"/>
              </w:rPr>
            </w:pPr>
            <w:r w:rsidRPr="002B6A7B">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55DAB6" w14:textId="77777777" w:rsidR="009F159A" w:rsidRPr="002B6A7B" w:rsidRDefault="009F159A" w:rsidP="00A33A0D">
            <w:pPr>
              <w:spacing w:line="240" w:lineRule="auto"/>
              <w:ind w:firstLine="0"/>
              <w:rPr>
                <w:sz w:val="24"/>
                <w:szCs w:val="24"/>
                <w:lang w:eastAsia="ru-RU"/>
              </w:rPr>
            </w:pPr>
            <w:r w:rsidRPr="002B6A7B">
              <w:rPr>
                <w:sz w:val="24"/>
                <w:szCs w:val="24"/>
                <w:lang w:eastAsia="ru-RU"/>
              </w:rPr>
              <w:t>-</w:t>
            </w:r>
          </w:p>
        </w:tc>
      </w:tr>
      <w:tr w:rsidR="009F159A" w:rsidRPr="002B6A7B" w14:paraId="6BB582F3" w14:textId="77777777" w:rsidTr="00A33A0D">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B6EF5B" w14:textId="77777777" w:rsidR="009F159A" w:rsidRPr="002B6A7B" w:rsidRDefault="009F159A" w:rsidP="00A33A0D">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094C00" w14:textId="77777777" w:rsidR="009F159A" w:rsidRPr="002B6A7B" w:rsidRDefault="009F159A" w:rsidP="00A33A0D">
            <w:pPr>
              <w:spacing w:line="240" w:lineRule="auto"/>
              <w:ind w:firstLine="0"/>
              <w:rPr>
                <w:sz w:val="24"/>
                <w:szCs w:val="24"/>
                <w:lang w:eastAsia="ru-RU"/>
              </w:rPr>
            </w:pPr>
            <w:r w:rsidRPr="00FC6159">
              <w:rPr>
                <w:sz w:val="24"/>
                <w:szCs w:val="24"/>
                <w:lang w:eastAsia="ru-RU"/>
              </w:rPr>
              <w:t>Открытие формы для заполнения параметров сценария.</w:t>
            </w:r>
          </w:p>
        </w:tc>
      </w:tr>
      <w:tr w:rsidR="009F159A" w:rsidRPr="002B6A7B" w14:paraId="2A2B3428" w14:textId="77777777" w:rsidTr="00A33A0D">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6D9426" w14:textId="77777777" w:rsidR="009F159A" w:rsidRPr="002B6A7B" w:rsidRDefault="009F159A" w:rsidP="00A33A0D">
            <w:pPr>
              <w:spacing w:line="240" w:lineRule="auto"/>
              <w:ind w:firstLine="0"/>
              <w:rPr>
                <w:sz w:val="24"/>
                <w:szCs w:val="24"/>
                <w:lang w:eastAsia="ru-RU"/>
              </w:rPr>
            </w:pPr>
            <w:r w:rsidRPr="002B6A7B">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D9309F" w14:textId="77777777" w:rsidR="009F159A" w:rsidRPr="002B6A7B" w:rsidRDefault="009F159A" w:rsidP="00A33A0D">
            <w:pPr>
              <w:spacing w:line="240" w:lineRule="auto"/>
              <w:ind w:firstLine="0"/>
              <w:rPr>
                <w:sz w:val="24"/>
                <w:szCs w:val="24"/>
                <w:lang w:eastAsia="ru-RU"/>
              </w:rPr>
            </w:pPr>
            <w:r>
              <w:rPr>
                <w:sz w:val="24"/>
                <w:szCs w:val="24"/>
                <w:lang w:eastAsia="ru-RU"/>
              </w:rPr>
              <w:t>-</w:t>
            </w:r>
          </w:p>
        </w:tc>
      </w:tr>
      <w:tr w:rsidR="009F159A" w:rsidRPr="002B6A7B" w14:paraId="56CD6CA4" w14:textId="77777777" w:rsidTr="00A33A0D">
        <w:trPr>
          <w:trHeight w:val="270"/>
          <w:jc w:val="center"/>
        </w:trPr>
        <w:tc>
          <w:tcPr>
            <w:tcW w:w="14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7CA7B0" w14:textId="77777777" w:rsidR="009F159A" w:rsidRPr="002B6A7B" w:rsidRDefault="009F159A" w:rsidP="00A33A0D">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9FDE2" w14:textId="77777777" w:rsidR="009F159A" w:rsidRPr="002B6A7B" w:rsidRDefault="009F159A" w:rsidP="00A33A0D">
            <w:pPr>
              <w:spacing w:line="240" w:lineRule="auto"/>
              <w:ind w:firstLine="0"/>
              <w:rPr>
                <w:sz w:val="24"/>
                <w:szCs w:val="24"/>
                <w:lang w:eastAsia="ru-RU"/>
              </w:rPr>
            </w:pPr>
            <w:r w:rsidRPr="00FC6159">
              <w:rPr>
                <w:sz w:val="24"/>
                <w:szCs w:val="24"/>
                <w:lang w:eastAsia="ru-RU"/>
              </w:rPr>
              <w:t>Система переходит в состояние ожидания ввода параметров сценария.</w:t>
            </w:r>
          </w:p>
        </w:tc>
      </w:tr>
    </w:tbl>
    <w:p w14:paraId="21CDA97F" w14:textId="77777777" w:rsidR="009F159A" w:rsidRDefault="009F159A" w:rsidP="00502BDA">
      <w:pPr>
        <w:jc w:val="right"/>
      </w:pPr>
    </w:p>
    <w:p w14:paraId="69EC1F69" w14:textId="2CF20C53" w:rsidR="009F159A" w:rsidRPr="00E036C7" w:rsidRDefault="009F159A" w:rsidP="00502BDA">
      <w:pPr>
        <w:jc w:val="right"/>
      </w:pPr>
      <w:r w:rsidRPr="00E036C7">
        <w:t>Таблица 2</w:t>
      </w:r>
      <w:r w:rsidR="00474D8A">
        <w:t>4</w:t>
      </w:r>
    </w:p>
    <w:p w14:paraId="227DFAC7" w14:textId="77777777" w:rsidR="009F159A" w:rsidRPr="00E036C7" w:rsidRDefault="009F159A" w:rsidP="00502BDA">
      <w:pPr>
        <w:jc w:val="center"/>
      </w:pPr>
      <w:r w:rsidRPr="00E036C7">
        <w:t xml:space="preserve">Описание операции </w:t>
      </w:r>
      <w:r w:rsidRPr="00E036C7">
        <w:rPr>
          <w:lang w:eastAsia="ru-RU"/>
        </w:rPr>
        <w:t>«Заполнить форму»</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E036C7" w14:paraId="4B4CA3F8"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0A72E4"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E6836C"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Описание</w:t>
            </w:r>
          </w:p>
        </w:tc>
      </w:tr>
      <w:tr w:rsidR="009F159A" w:rsidRPr="00E036C7" w14:paraId="16742223"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D66266" w14:textId="77777777" w:rsidR="009F159A" w:rsidRPr="00E036C7" w:rsidRDefault="009F159A" w:rsidP="00A33A0D">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89B1BB" w14:textId="77777777" w:rsidR="009F159A" w:rsidRPr="00E036C7" w:rsidRDefault="009F159A" w:rsidP="00A33A0D">
            <w:pPr>
              <w:spacing w:line="240" w:lineRule="auto"/>
              <w:ind w:firstLine="0"/>
              <w:rPr>
                <w:sz w:val="24"/>
                <w:szCs w:val="24"/>
                <w:lang w:eastAsia="ru-RU"/>
              </w:rPr>
            </w:pPr>
            <w:r w:rsidRPr="00E036C7">
              <w:rPr>
                <w:sz w:val="24"/>
                <w:szCs w:val="24"/>
                <w:lang w:eastAsia="ru-RU"/>
              </w:rPr>
              <w:t>Заполнить форму</w:t>
            </w:r>
          </w:p>
        </w:tc>
      </w:tr>
      <w:tr w:rsidR="009F159A" w:rsidRPr="00E036C7" w14:paraId="644A4EAD"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4E4BF8" w14:textId="77777777" w:rsidR="009F159A" w:rsidRPr="00E036C7" w:rsidRDefault="009F159A" w:rsidP="00A33A0D">
            <w:pPr>
              <w:spacing w:line="240" w:lineRule="auto"/>
              <w:ind w:firstLine="0"/>
              <w:rPr>
                <w:sz w:val="24"/>
                <w:szCs w:val="24"/>
                <w:lang w:eastAsia="ru-RU"/>
              </w:rPr>
            </w:pPr>
            <w:r w:rsidRPr="00E036C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C525DC" w14:textId="77777777" w:rsidR="009F159A" w:rsidRPr="00E036C7" w:rsidRDefault="009F159A" w:rsidP="00A33A0D">
            <w:pPr>
              <w:spacing w:line="240" w:lineRule="auto"/>
              <w:ind w:firstLine="0"/>
              <w:rPr>
                <w:sz w:val="24"/>
                <w:szCs w:val="24"/>
                <w:lang w:eastAsia="ru-RU"/>
              </w:rPr>
            </w:pPr>
            <w:r>
              <w:rPr>
                <w:sz w:val="24"/>
                <w:szCs w:val="24"/>
                <w:lang w:eastAsia="ru-RU"/>
              </w:rPr>
              <w:t>Показ формы, в которую пользователь сможет вводить данные для сценария.</w:t>
            </w:r>
          </w:p>
        </w:tc>
      </w:tr>
      <w:tr w:rsidR="009F159A" w:rsidRPr="00E036C7" w14:paraId="3BB71CA8"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1B91E57" w14:textId="77777777" w:rsidR="009F159A" w:rsidRPr="00E036C7" w:rsidRDefault="009F159A" w:rsidP="00A33A0D">
            <w:pPr>
              <w:spacing w:line="240" w:lineRule="auto"/>
              <w:ind w:firstLine="0"/>
              <w:rPr>
                <w:sz w:val="24"/>
                <w:szCs w:val="24"/>
                <w:lang w:eastAsia="ru-RU"/>
              </w:rPr>
            </w:pPr>
            <w:r w:rsidRPr="00E036C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5CD9AC5" w14:textId="77777777" w:rsidR="009F159A" w:rsidRDefault="009F159A" w:rsidP="00A33A0D">
            <w:pPr>
              <w:spacing w:line="240" w:lineRule="auto"/>
              <w:ind w:firstLine="0"/>
              <w:rPr>
                <w:sz w:val="24"/>
                <w:szCs w:val="24"/>
                <w:lang w:eastAsia="ru-RU"/>
              </w:rPr>
            </w:pPr>
            <w:r w:rsidRPr="00E036C7">
              <w:rPr>
                <w:sz w:val="24"/>
                <w:szCs w:val="24"/>
                <w:lang w:eastAsia="ru-RU"/>
              </w:rPr>
              <w:t>Системная</w:t>
            </w:r>
          </w:p>
        </w:tc>
      </w:tr>
      <w:tr w:rsidR="00916AD2" w:rsidRPr="00E036C7" w14:paraId="572ABAC5"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5047E5F" w14:textId="4E7B709F" w:rsidR="00916AD2" w:rsidRPr="00E036C7" w:rsidRDefault="00916AD2" w:rsidP="00916AD2">
            <w:pPr>
              <w:spacing w:line="240" w:lineRule="auto"/>
              <w:ind w:firstLine="0"/>
              <w:rPr>
                <w:sz w:val="24"/>
                <w:szCs w:val="24"/>
                <w:lang w:eastAsia="ru-RU"/>
              </w:rPr>
            </w:pPr>
            <w:r w:rsidRPr="00E036C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70B70A" w14:textId="709C52CF" w:rsidR="00916AD2" w:rsidRPr="00E036C7" w:rsidRDefault="00916AD2" w:rsidP="00916AD2">
            <w:pPr>
              <w:spacing w:line="240" w:lineRule="auto"/>
              <w:ind w:firstLine="0"/>
              <w:rPr>
                <w:sz w:val="24"/>
                <w:szCs w:val="24"/>
                <w:lang w:eastAsia="ru-RU"/>
              </w:rPr>
            </w:pPr>
            <w:r w:rsidRPr="00E036C7">
              <w:rPr>
                <w:sz w:val="24"/>
                <w:szCs w:val="24"/>
                <w:lang w:eastAsia="ru-RU"/>
              </w:rPr>
              <w:t>Вариант использования «Создание нового сценария»</w:t>
            </w:r>
          </w:p>
        </w:tc>
      </w:tr>
      <w:tr w:rsidR="00916AD2" w:rsidRPr="00E036C7" w14:paraId="789AC974"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620227" w14:textId="652F5D13" w:rsidR="00916AD2" w:rsidRPr="00E036C7" w:rsidRDefault="00916AD2" w:rsidP="00916AD2">
            <w:pPr>
              <w:spacing w:line="240" w:lineRule="auto"/>
              <w:ind w:firstLine="0"/>
              <w:rPr>
                <w:sz w:val="24"/>
                <w:szCs w:val="24"/>
                <w:lang w:eastAsia="ru-RU"/>
              </w:rPr>
            </w:pPr>
            <w:r w:rsidRPr="00E036C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BF95E14" w14:textId="65129E82" w:rsidR="00916AD2" w:rsidRPr="00E036C7" w:rsidRDefault="00916AD2" w:rsidP="00916AD2">
            <w:pPr>
              <w:spacing w:line="240" w:lineRule="auto"/>
              <w:ind w:firstLine="0"/>
              <w:rPr>
                <w:sz w:val="24"/>
                <w:szCs w:val="24"/>
                <w:lang w:eastAsia="ru-RU"/>
              </w:rPr>
            </w:pPr>
            <w:r w:rsidRPr="00E036C7">
              <w:rPr>
                <w:sz w:val="24"/>
                <w:szCs w:val="24"/>
                <w:lang w:eastAsia="ru-RU"/>
              </w:rPr>
              <w:t>Параметры могут включать обязательные и опциональные поля. Валидация данных выполняется системой.</w:t>
            </w:r>
          </w:p>
        </w:tc>
      </w:tr>
      <w:tr w:rsidR="00916AD2" w:rsidRPr="00E036C7" w14:paraId="14D5507F"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217466" w14:textId="567DC578" w:rsidR="00916AD2" w:rsidRPr="00E036C7" w:rsidRDefault="00916AD2" w:rsidP="00916AD2">
            <w:pPr>
              <w:spacing w:line="240" w:lineRule="auto"/>
              <w:ind w:firstLine="0"/>
              <w:rPr>
                <w:sz w:val="24"/>
                <w:szCs w:val="24"/>
                <w:lang w:eastAsia="ru-RU"/>
              </w:rPr>
            </w:pPr>
            <w:r w:rsidRPr="00E036C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E7B2208" w14:textId="320D6250" w:rsidR="00916AD2" w:rsidRPr="00E036C7" w:rsidRDefault="00916AD2" w:rsidP="00916AD2">
            <w:pPr>
              <w:spacing w:line="240" w:lineRule="auto"/>
              <w:ind w:firstLine="0"/>
              <w:rPr>
                <w:sz w:val="24"/>
                <w:szCs w:val="24"/>
                <w:lang w:eastAsia="ru-RU"/>
              </w:rPr>
            </w:pPr>
            <w:r w:rsidRPr="00E036C7">
              <w:rPr>
                <w:sz w:val="24"/>
                <w:szCs w:val="24"/>
                <w:lang w:eastAsia="ru-RU"/>
              </w:rPr>
              <w:t>Если обязательные поля не заполнены или данные не проходят валидацию, система отображает ошибки.</w:t>
            </w:r>
          </w:p>
        </w:tc>
      </w:tr>
      <w:tr w:rsidR="00916AD2" w:rsidRPr="00E036C7" w14:paraId="4B79CDC8"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48EB89E" w14:textId="1AD85A7C" w:rsidR="00916AD2" w:rsidRPr="00E036C7" w:rsidRDefault="00916AD2" w:rsidP="00916AD2">
            <w:pPr>
              <w:spacing w:line="240" w:lineRule="auto"/>
              <w:ind w:firstLine="0"/>
              <w:rPr>
                <w:sz w:val="24"/>
                <w:szCs w:val="24"/>
                <w:lang w:eastAsia="ru-RU"/>
              </w:rPr>
            </w:pPr>
            <w:r w:rsidRPr="00E036C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4D5319" w14:textId="7913FEF1" w:rsidR="00916AD2" w:rsidRPr="00E036C7" w:rsidRDefault="00916AD2" w:rsidP="00916AD2">
            <w:pPr>
              <w:spacing w:line="240" w:lineRule="auto"/>
              <w:ind w:firstLine="0"/>
              <w:rPr>
                <w:sz w:val="24"/>
                <w:szCs w:val="24"/>
                <w:lang w:eastAsia="ru-RU"/>
              </w:rPr>
            </w:pPr>
            <w:r w:rsidRPr="00E036C7">
              <w:rPr>
                <w:sz w:val="24"/>
                <w:szCs w:val="24"/>
                <w:lang w:eastAsia="ru-RU"/>
              </w:rPr>
              <w:t>Объект сценария с введёнными параметрами (в памяти).</w:t>
            </w:r>
          </w:p>
        </w:tc>
      </w:tr>
      <w:tr w:rsidR="00916AD2" w:rsidRPr="00E036C7" w14:paraId="20C706BF"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6552C0D" w14:textId="0E5A7FD1" w:rsidR="00916AD2" w:rsidRPr="00E036C7" w:rsidRDefault="00916AD2" w:rsidP="00916AD2">
            <w:pPr>
              <w:spacing w:line="240" w:lineRule="auto"/>
              <w:ind w:firstLine="0"/>
              <w:rPr>
                <w:sz w:val="24"/>
                <w:szCs w:val="24"/>
                <w:lang w:eastAsia="ru-RU"/>
              </w:rPr>
            </w:pPr>
            <w:r w:rsidRPr="00E036C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C87CCC3" w14:textId="40E631C5" w:rsidR="00916AD2" w:rsidRPr="00E036C7" w:rsidRDefault="00916AD2" w:rsidP="00916AD2">
            <w:pPr>
              <w:spacing w:line="240" w:lineRule="auto"/>
              <w:ind w:firstLine="0"/>
              <w:rPr>
                <w:sz w:val="24"/>
                <w:szCs w:val="24"/>
                <w:lang w:eastAsia="ru-RU"/>
              </w:rPr>
            </w:pPr>
            <w:r w:rsidRPr="00E036C7">
              <w:rPr>
                <w:sz w:val="24"/>
                <w:szCs w:val="24"/>
                <w:lang w:eastAsia="ru-RU"/>
              </w:rPr>
              <w:t>Форма создания сценария открыта.</w:t>
            </w:r>
          </w:p>
        </w:tc>
      </w:tr>
      <w:tr w:rsidR="00916AD2" w:rsidRPr="00E036C7" w14:paraId="6F0BABAA"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764A6F6" w14:textId="2DC57D9D" w:rsidR="00916AD2" w:rsidRPr="00E036C7" w:rsidRDefault="00916AD2" w:rsidP="00916AD2">
            <w:pPr>
              <w:spacing w:line="240" w:lineRule="auto"/>
              <w:ind w:firstLine="0"/>
              <w:rPr>
                <w:sz w:val="24"/>
                <w:szCs w:val="24"/>
                <w:lang w:eastAsia="ru-RU"/>
              </w:rPr>
            </w:pPr>
            <w:r w:rsidRPr="00E036C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B65E4E9" w14:textId="0C70B665" w:rsidR="00916AD2" w:rsidRPr="00E036C7" w:rsidRDefault="00916AD2" w:rsidP="00916AD2">
            <w:pPr>
              <w:spacing w:line="240" w:lineRule="auto"/>
              <w:ind w:firstLine="0"/>
              <w:rPr>
                <w:sz w:val="24"/>
                <w:szCs w:val="24"/>
                <w:lang w:eastAsia="ru-RU"/>
              </w:rPr>
            </w:pPr>
            <w:r w:rsidRPr="00E036C7">
              <w:rPr>
                <w:sz w:val="24"/>
                <w:szCs w:val="24"/>
                <w:lang w:eastAsia="ru-RU"/>
              </w:rPr>
              <w:t>Параметры сценария готовы для сохранения.</w:t>
            </w:r>
          </w:p>
        </w:tc>
      </w:tr>
    </w:tbl>
    <w:p w14:paraId="22A8E35D" w14:textId="77777777" w:rsidR="000C316B" w:rsidRPr="00E036C7" w:rsidRDefault="000C316B" w:rsidP="00502BDA">
      <w:pPr>
        <w:jc w:val="right"/>
      </w:pPr>
    </w:p>
    <w:p w14:paraId="3037F075" w14:textId="712C9715" w:rsidR="009F159A" w:rsidRPr="00E036C7" w:rsidRDefault="009F159A" w:rsidP="00502BDA">
      <w:pPr>
        <w:jc w:val="right"/>
      </w:pPr>
      <w:r w:rsidRPr="00E036C7">
        <w:lastRenderedPageBreak/>
        <w:t>Таблица 2</w:t>
      </w:r>
      <w:r w:rsidR="00474D8A">
        <w:t>5</w:t>
      </w:r>
    </w:p>
    <w:p w14:paraId="6D1078F1" w14:textId="77777777" w:rsidR="009F159A" w:rsidRPr="00E036C7" w:rsidRDefault="009F159A" w:rsidP="00502BDA">
      <w:pPr>
        <w:jc w:val="center"/>
      </w:pPr>
      <w:r w:rsidRPr="00E036C7">
        <w:t xml:space="preserve">Описание операции </w:t>
      </w:r>
      <w:r w:rsidRPr="00E036C7">
        <w:rPr>
          <w:lang w:eastAsia="ru-RU"/>
        </w:rPr>
        <w:t>«Сохранить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E036C7" w14:paraId="4A518274"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C977C"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4C331C" w14:textId="77777777" w:rsidR="009F159A" w:rsidRPr="00E036C7" w:rsidRDefault="009F159A" w:rsidP="00A33A0D">
            <w:pPr>
              <w:spacing w:line="240" w:lineRule="auto"/>
              <w:ind w:firstLine="0"/>
              <w:jc w:val="center"/>
              <w:rPr>
                <w:sz w:val="24"/>
                <w:szCs w:val="24"/>
                <w:lang w:eastAsia="ru-RU"/>
              </w:rPr>
            </w:pPr>
            <w:r w:rsidRPr="00E036C7">
              <w:rPr>
                <w:sz w:val="24"/>
                <w:szCs w:val="24"/>
                <w:lang w:eastAsia="ru-RU"/>
              </w:rPr>
              <w:t>Описание</w:t>
            </w:r>
          </w:p>
        </w:tc>
      </w:tr>
      <w:tr w:rsidR="009F159A" w:rsidRPr="002B6A7B" w14:paraId="7B3735D8"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066858" w14:textId="77777777" w:rsidR="009F159A" w:rsidRPr="00E036C7" w:rsidRDefault="009F159A" w:rsidP="00A33A0D">
            <w:pPr>
              <w:spacing w:line="240" w:lineRule="auto"/>
              <w:ind w:firstLine="0"/>
              <w:rPr>
                <w:sz w:val="24"/>
                <w:szCs w:val="24"/>
                <w:lang w:eastAsia="ru-RU"/>
              </w:rPr>
            </w:pPr>
            <w:r w:rsidRPr="00E036C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DDC764" w14:textId="77777777" w:rsidR="009F159A" w:rsidRPr="002B6A7B" w:rsidRDefault="009F159A" w:rsidP="00A33A0D">
            <w:pPr>
              <w:spacing w:line="240" w:lineRule="auto"/>
              <w:ind w:firstLine="0"/>
              <w:rPr>
                <w:sz w:val="24"/>
                <w:szCs w:val="24"/>
                <w:lang w:eastAsia="ru-RU"/>
              </w:rPr>
            </w:pPr>
            <w:r w:rsidRPr="00E036C7">
              <w:rPr>
                <w:sz w:val="24"/>
                <w:szCs w:val="24"/>
                <w:lang w:eastAsia="ru-RU"/>
              </w:rPr>
              <w:t>Сохранить сценарий</w:t>
            </w:r>
          </w:p>
        </w:tc>
      </w:tr>
      <w:tr w:rsidR="009F159A" w:rsidRPr="002B6A7B" w14:paraId="272B3B2B"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199CAD" w14:textId="77777777" w:rsidR="009F159A" w:rsidRPr="002B6A7B" w:rsidRDefault="009F159A" w:rsidP="00A33A0D">
            <w:pPr>
              <w:spacing w:line="240" w:lineRule="auto"/>
              <w:ind w:firstLine="0"/>
              <w:rPr>
                <w:sz w:val="24"/>
                <w:szCs w:val="24"/>
                <w:lang w:eastAsia="ru-RU"/>
              </w:rPr>
            </w:pPr>
            <w:r w:rsidRPr="002B6A7B">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9C6068" w14:textId="77777777" w:rsidR="009F159A" w:rsidRPr="002B6A7B" w:rsidRDefault="009F159A" w:rsidP="00A33A0D">
            <w:pPr>
              <w:spacing w:line="240" w:lineRule="auto"/>
              <w:ind w:firstLine="0"/>
              <w:rPr>
                <w:sz w:val="24"/>
                <w:szCs w:val="24"/>
                <w:lang w:eastAsia="ru-RU"/>
              </w:rPr>
            </w:pPr>
            <w:r w:rsidRPr="00E036C7">
              <w:rPr>
                <w:sz w:val="24"/>
                <w:szCs w:val="24"/>
                <w:lang w:eastAsia="ru-RU"/>
              </w:rPr>
              <w:t>Система сохраняет объект сценария в хранилище.</w:t>
            </w:r>
          </w:p>
        </w:tc>
      </w:tr>
      <w:tr w:rsidR="009F159A" w:rsidRPr="002B6A7B" w14:paraId="7FE57A59"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899BBD" w14:textId="77777777" w:rsidR="009F159A" w:rsidRPr="002B6A7B" w:rsidRDefault="009F159A" w:rsidP="00A33A0D">
            <w:pPr>
              <w:spacing w:line="240" w:lineRule="auto"/>
              <w:ind w:firstLine="0"/>
              <w:rPr>
                <w:sz w:val="24"/>
                <w:szCs w:val="24"/>
                <w:lang w:eastAsia="ru-RU"/>
              </w:rPr>
            </w:pPr>
            <w:r w:rsidRPr="002B6A7B">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28878F" w14:textId="77777777" w:rsidR="009F159A" w:rsidRPr="002B6A7B" w:rsidRDefault="009F159A" w:rsidP="00A33A0D">
            <w:pPr>
              <w:spacing w:line="240" w:lineRule="auto"/>
              <w:ind w:firstLine="0"/>
              <w:rPr>
                <w:sz w:val="24"/>
                <w:szCs w:val="24"/>
                <w:lang w:eastAsia="ru-RU"/>
              </w:rPr>
            </w:pPr>
            <w:r>
              <w:rPr>
                <w:sz w:val="24"/>
                <w:szCs w:val="24"/>
                <w:lang w:eastAsia="ru-RU"/>
              </w:rPr>
              <w:t>Системная</w:t>
            </w:r>
          </w:p>
        </w:tc>
      </w:tr>
      <w:tr w:rsidR="009F159A" w:rsidRPr="002B6A7B" w14:paraId="6E825E5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939CD9" w14:textId="77777777" w:rsidR="009F159A" w:rsidRPr="002B6A7B" w:rsidRDefault="009F159A" w:rsidP="00A33A0D">
            <w:pPr>
              <w:spacing w:line="240" w:lineRule="auto"/>
              <w:ind w:firstLine="0"/>
              <w:rPr>
                <w:sz w:val="24"/>
                <w:szCs w:val="24"/>
                <w:lang w:eastAsia="ru-RU"/>
              </w:rPr>
            </w:pPr>
            <w:r w:rsidRPr="002B6A7B">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F4F5B1" w14:textId="77777777" w:rsidR="009F159A" w:rsidRPr="002B6A7B" w:rsidRDefault="009F159A" w:rsidP="00A33A0D">
            <w:pPr>
              <w:spacing w:line="240" w:lineRule="auto"/>
              <w:ind w:firstLine="0"/>
              <w:rPr>
                <w:sz w:val="24"/>
                <w:szCs w:val="24"/>
                <w:lang w:eastAsia="ru-RU"/>
              </w:rPr>
            </w:pPr>
            <w:r w:rsidRPr="002B6A7B">
              <w:rPr>
                <w:sz w:val="24"/>
                <w:szCs w:val="24"/>
                <w:lang w:eastAsia="ru-RU"/>
              </w:rPr>
              <w:t>Вариант использования «</w:t>
            </w:r>
            <w:r w:rsidRPr="00FC6159">
              <w:rPr>
                <w:sz w:val="24"/>
                <w:szCs w:val="24"/>
                <w:lang w:eastAsia="ru-RU"/>
              </w:rPr>
              <w:t>Создание нового сценария</w:t>
            </w:r>
            <w:r w:rsidRPr="002B6A7B">
              <w:rPr>
                <w:sz w:val="24"/>
                <w:szCs w:val="24"/>
                <w:lang w:eastAsia="ru-RU"/>
              </w:rPr>
              <w:t>»</w:t>
            </w:r>
          </w:p>
        </w:tc>
      </w:tr>
      <w:tr w:rsidR="009F159A" w:rsidRPr="002B6A7B" w14:paraId="214489AC"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6B188A" w14:textId="77777777" w:rsidR="009F159A" w:rsidRPr="002B6A7B" w:rsidRDefault="009F159A" w:rsidP="00A33A0D">
            <w:pPr>
              <w:spacing w:line="240" w:lineRule="auto"/>
              <w:ind w:firstLine="0"/>
              <w:rPr>
                <w:sz w:val="24"/>
                <w:szCs w:val="24"/>
                <w:lang w:eastAsia="ru-RU"/>
              </w:rPr>
            </w:pPr>
            <w:r w:rsidRPr="002B6A7B">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991843" w14:textId="77777777" w:rsidR="009F159A" w:rsidRPr="002B6A7B" w:rsidRDefault="009F159A" w:rsidP="00A33A0D">
            <w:pPr>
              <w:spacing w:line="240" w:lineRule="auto"/>
              <w:ind w:firstLine="0"/>
              <w:rPr>
                <w:sz w:val="24"/>
                <w:szCs w:val="24"/>
                <w:lang w:eastAsia="ru-RU"/>
              </w:rPr>
            </w:pPr>
            <w:r w:rsidRPr="00E036C7">
              <w:rPr>
                <w:sz w:val="24"/>
                <w:szCs w:val="24"/>
                <w:lang w:eastAsia="ru-RU"/>
              </w:rPr>
              <w:t>После сохранения сценарий получает уникальный идентификатор и версию.</w:t>
            </w:r>
          </w:p>
        </w:tc>
      </w:tr>
      <w:tr w:rsidR="009F159A" w:rsidRPr="002B6A7B" w14:paraId="49D0D66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626253" w14:textId="77777777" w:rsidR="009F159A" w:rsidRPr="002B6A7B" w:rsidRDefault="009F159A" w:rsidP="00A33A0D">
            <w:pPr>
              <w:spacing w:line="240" w:lineRule="auto"/>
              <w:ind w:firstLine="0"/>
              <w:rPr>
                <w:sz w:val="24"/>
                <w:szCs w:val="24"/>
                <w:lang w:eastAsia="ru-RU"/>
              </w:rPr>
            </w:pPr>
            <w:r w:rsidRPr="002B6A7B">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62F800" w14:textId="7A3E3B19" w:rsidR="009F159A" w:rsidRPr="002B6A7B" w:rsidRDefault="009F159A" w:rsidP="00A33A0D">
            <w:pPr>
              <w:spacing w:line="240" w:lineRule="auto"/>
              <w:ind w:firstLine="0"/>
              <w:rPr>
                <w:sz w:val="24"/>
                <w:szCs w:val="24"/>
                <w:lang w:eastAsia="ru-RU"/>
              </w:rPr>
            </w:pPr>
            <w:r w:rsidRPr="00E036C7">
              <w:rPr>
                <w:sz w:val="24"/>
                <w:szCs w:val="24"/>
                <w:lang w:eastAsia="ru-RU"/>
              </w:rPr>
              <w:t xml:space="preserve">Если сохранение не удалось (например, из-за проблем с </w:t>
            </w:r>
            <w:r w:rsidR="00E46617">
              <w:rPr>
                <w:sz w:val="24"/>
                <w:szCs w:val="24"/>
                <w:lang w:eastAsia="ru-RU"/>
              </w:rPr>
              <w:t>БД</w:t>
            </w:r>
            <w:r w:rsidRPr="00E036C7">
              <w:rPr>
                <w:sz w:val="24"/>
                <w:szCs w:val="24"/>
                <w:lang w:eastAsia="ru-RU"/>
              </w:rPr>
              <w:t>), система уведомляет пользователя.</w:t>
            </w:r>
          </w:p>
        </w:tc>
      </w:tr>
      <w:tr w:rsidR="009F159A" w:rsidRPr="002B6A7B" w14:paraId="354C42A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BE861C" w14:textId="77777777" w:rsidR="009F159A" w:rsidRPr="002B6A7B" w:rsidRDefault="009F159A" w:rsidP="00A33A0D">
            <w:pPr>
              <w:spacing w:line="240" w:lineRule="auto"/>
              <w:ind w:firstLine="0"/>
              <w:rPr>
                <w:sz w:val="24"/>
                <w:szCs w:val="24"/>
                <w:lang w:eastAsia="ru-RU"/>
              </w:rPr>
            </w:pPr>
            <w:r w:rsidRPr="002B6A7B">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2BC5B4" w14:textId="77777777" w:rsidR="009F159A" w:rsidRPr="002B6A7B" w:rsidRDefault="009F159A" w:rsidP="00A33A0D">
            <w:pPr>
              <w:spacing w:line="240" w:lineRule="auto"/>
              <w:ind w:firstLine="0"/>
              <w:rPr>
                <w:sz w:val="24"/>
                <w:szCs w:val="24"/>
                <w:lang w:eastAsia="ru-RU"/>
              </w:rPr>
            </w:pPr>
            <w:r w:rsidRPr="00E036C7">
              <w:rPr>
                <w:sz w:val="24"/>
                <w:szCs w:val="24"/>
                <w:lang w:eastAsia="ru-RU"/>
              </w:rPr>
              <w:t>Сохранённый сценарий с присвоенным ID.</w:t>
            </w:r>
          </w:p>
        </w:tc>
      </w:tr>
      <w:tr w:rsidR="009F159A" w:rsidRPr="002B6A7B" w14:paraId="2A0DEDE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A6370B" w14:textId="77777777" w:rsidR="009F159A" w:rsidRPr="002B6A7B" w:rsidRDefault="009F159A" w:rsidP="00A33A0D">
            <w:pPr>
              <w:spacing w:line="240" w:lineRule="auto"/>
              <w:ind w:firstLine="0"/>
              <w:rPr>
                <w:sz w:val="24"/>
                <w:szCs w:val="24"/>
                <w:lang w:eastAsia="ru-RU"/>
              </w:rPr>
            </w:pPr>
            <w:r w:rsidRPr="002B6A7B">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A7F2F" w14:textId="77777777" w:rsidR="009F159A" w:rsidRPr="002B6A7B" w:rsidRDefault="009F159A" w:rsidP="00A33A0D">
            <w:pPr>
              <w:spacing w:line="240" w:lineRule="auto"/>
              <w:ind w:firstLine="0"/>
              <w:rPr>
                <w:sz w:val="24"/>
                <w:szCs w:val="24"/>
                <w:lang w:eastAsia="ru-RU"/>
              </w:rPr>
            </w:pPr>
            <w:r w:rsidRPr="00E036C7">
              <w:rPr>
                <w:sz w:val="24"/>
                <w:szCs w:val="24"/>
                <w:lang w:eastAsia="ru-RU"/>
              </w:rPr>
              <w:t>Параметры сценария заполнены и прошли валидацию.</w:t>
            </w:r>
          </w:p>
        </w:tc>
      </w:tr>
      <w:tr w:rsidR="009F159A" w:rsidRPr="002B6A7B" w14:paraId="240F7CF6"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6CFA8E" w14:textId="77777777" w:rsidR="009F159A" w:rsidRPr="002B6A7B" w:rsidRDefault="009F159A" w:rsidP="00A33A0D">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D4FD8B" w14:textId="77777777" w:rsidR="009F159A" w:rsidRPr="002B6A7B" w:rsidRDefault="009F159A" w:rsidP="00A33A0D">
            <w:pPr>
              <w:spacing w:line="240" w:lineRule="auto"/>
              <w:ind w:firstLine="0"/>
              <w:rPr>
                <w:sz w:val="24"/>
                <w:szCs w:val="24"/>
                <w:lang w:eastAsia="ru-RU"/>
              </w:rPr>
            </w:pPr>
            <w:r w:rsidRPr="00E036C7">
              <w:rPr>
                <w:sz w:val="24"/>
                <w:szCs w:val="24"/>
                <w:lang w:eastAsia="ru-RU"/>
              </w:rPr>
              <w:t>Сценарий создан и доступен в системе.</w:t>
            </w:r>
          </w:p>
        </w:tc>
      </w:tr>
    </w:tbl>
    <w:p w14:paraId="0139BD71" w14:textId="77777777" w:rsidR="009F159A" w:rsidRDefault="009F159A" w:rsidP="009F159A"/>
    <w:p w14:paraId="1F2543E3" w14:textId="4F8798D9" w:rsidR="009F159A" w:rsidRDefault="009F159A" w:rsidP="009F159A">
      <w:r w:rsidRPr="00785055">
        <w:t>Диаграмма последовательностей системы варианта использования «</w:t>
      </w:r>
      <w:r w:rsidRPr="00987E10">
        <w:t>Изменение существующего сценария</w:t>
      </w:r>
      <w:r w:rsidRPr="00785055">
        <w:t xml:space="preserve">» представлена на рис. </w:t>
      </w:r>
      <w:r w:rsidRPr="009F159A">
        <w:rPr>
          <w:highlight w:val="yellow"/>
        </w:rPr>
        <w:t>…</w:t>
      </w:r>
      <w:r w:rsidRPr="00785055">
        <w:t>. Описания операций представлены в табл. 2</w:t>
      </w:r>
      <w:r w:rsidR="000C316B">
        <w:t>6</w:t>
      </w:r>
      <w:r w:rsidRPr="00785055">
        <w:t>-</w:t>
      </w:r>
      <w:r>
        <w:t>2</w:t>
      </w:r>
      <w:r w:rsidR="000C316B">
        <w:t>8</w:t>
      </w:r>
      <w:r w:rsidRPr="00785055">
        <w:t>.</w:t>
      </w:r>
    </w:p>
    <w:p w14:paraId="73AA18E8" w14:textId="64D85C87" w:rsidR="009F159A" w:rsidRPr="00916AD2" w:rsidRDefault="00916AD2" w:rsidP="009F159A">
      <w:pPr>
        <w:keepNext/>
        <w:ind w:firstLine="0"/>
        <w:jc w:val="center"/>
      </w:pPr>
      <w:r w:rsidRPr="00916AD2">
        <w:rPr>
          <w:noProof/>
        </w:rPr>
        <w:drawing>
          <wp:inline distT="0" distB="0" distL="0" distR="0" wp14:anchorId="5B628946" wp14:editId="5F037BF1">
            <wp:extent cx="3334213" cy="157162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09449" cy="1607089"/>
                    </a:xfrm>
                    <a:prstGeom prst="rect">
                      <a:avLst/>
                    </a:prstGeom>
                  </pic:spPr>
                </pic:pic>
              </a:graphicData>
            </a:graphic>
          </wp:inline>
        </w:drawing>
      </w:r>
    </w:p>
    <w:p w14:paraId="10EA709C" w14:textId="23355439" w:rsidR="000C316B" w:rsidRDefault="009F159A" w:rsidP="00724720">
      <w:pPr>
        <w:pStyle w:val="af5"/>
        <w:spacing w:line="360" w:lineRule="auto"/>
      </w:pPr>
      <w:r w:rsidRPr="00916AD2">
        <w:t xml:space="preserve">Рис. </w:t>
      </w:r>
      <w:r w:rsidRPr="00916AD2">
        <w:fldChar w:fldCharType="begin"/>
      </w:r>
      <w:r w:rsidRPr="00916AD2">
        <w:instrText xml:space="preserve"> SEQ Рис. \* ARABIC </w:instrText>
      </w:r>
      <w:r w:rsidRPr="00916AD2">
        <w:fldChar w:fldCharType="separate"/>
      </w:r>
      <w:r w:rsidR="000234B0">
        <w:rPr>
          <w:noProof/>
        </w:rPr>
        <w:t>11</w:t>
      </w:r>
      <w:r w:rsidRPr="00916AD2">
        <w:fldChar w:fldCharType="end"/>
      </w:r>
      <w:r w:rsidRPr="00916AD2">
        <w:t>. Диаграмма последовательностей системы</w:t>
      </w:r>
    </w:p>
    <w:p w14:paraId="5F8A5F86" w14:textId="2EE48C63" w:rsidR="009F159A" w:rsidRDefault="009F159A" w:rsidP="00724720">
      <w:pPr>
        <w:pStyle w:val="af5"/>
        <w:spacing w:line="360" w:lineRule="auto"/>
      </w:pPr>
      <w:r w:rsidRPr="00916AD2">
        <w:t>ВИ «Изменение существующего сценария»</w:t>
      </w:r>
    </w:p>
    <w:p w14:paraId="66B1474C" w14:textId="2282EE66" w:rsidR="009F159A" w:rsidRPr="006377A5" w:rsidRDefault="009F159A" w:rsidP="00502BDA">
      <w:pPr>
        <w:spacing w:line="240" w:lineRule="auto"/>
        <w:jc w:val="right"/>
      </w:pPr>
      <w:r w:rsidRPr="006377A5">
        <w:t>Таблица 2</w:t>
      </w:r>
      <w:r w:rsidR="000C316B">
        <w:t>6</w:t>
      </w:r>
    </w:p>
    <w:p w14:paraId="3A09127D" w14:textId="77777777" w:rsidR="009F159A" w:rsidRPr="006377A5" w:rsidRDefault="009F159A" w:rsidP="00724720">
      <w:pPr>
        <w:jc w:val="center"/>
      </w:pPr>
      <w:r w:rsidRPr="006377A5">
        <w:t xml:space="preserve">Описание операции </w:t>
      </w:r>
      <w:r w:rsidRPr="006377A5">
        <w:rPr>
          <w:lang w:eastAsia="ru-RU"/>
        </w:rPr>
        <w:t>«</w:t>
      </w:r>
      <w:r>
        <w:rPr>
          <w:lang w:eastAsia="ru-RU"/>
        </w:rPr>
        <w:t>Выбрать "</w:t>
      </w:r>
      <w:r w:rsidRPr="006377A5">
        <w:rPr>
          <w:lang w:eastAsia="ru-RU"/>
        </w:rPr>
        <w:t>Изменить сценарий</w:t>
      </w:r>
      <w:r>
        <w:rPr>
          <w:lang w:eastAsia="ru-RU"/>
        </w:rPr>
        <w:t>"</w:t>
      </w:r>
      <w:r w:rsidRPr="006377A5">
        <w:rPr>
          <w:lang w:eastAsia="ru-RU"/>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6377A5" w14:paraId="1BAF3905"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172420" w14:textId="77777777" w:rsidR="009F159A" w:rsidRPr="006377A5" w:rsidRDefault="009F159A" w:rsidP="00A33A0D">
            <w:pPr>
              <w:spacing w:line="240" w:lineRule="auto"/>
              <w:ind w:firstLine="0"/>
              <w:jc w:val="center"/>
              <w:rPr>
                <w:sz w:val="24"/>
                <w:szCs w:val="24"/>
                <w:lang w:eastAsia="ru-RU"/>
              </w:rPr>
            </w:pPr>
            <w:r w:rsidRPr="006377A5">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18384" w14:textId="77777777" w:rsidR="009F159A" w:rsidRPr="006377A5" w:rsidRDefault="009F159A" w:rsidP="00A33A0D">
            <w:pPr>
              <w:spacing w:line="240" w:lineRule="auto"/>
              <w:ind w:firstLine="0"/>
              <w:jc w:val="center"/>
              <w:rPr>
                <w:sz w:val="24"/>
                <w:szCs w:val="24"/>
                <w:lang w:eastAsia="ru-RU"/>
              </w:rPr>
            </w:pPr>
            <w:r w:rsidRPr="006377A5">
              <w:rPr>
                <w:sz w:val="24"/>
                <w:szCs w:val="24"/>
                <w:lang w:eastAsia="ru-RU"/>
              </w:rPr>
              <w:t>Описание</w:t>
            </w:r>
          </w:p>
        </w:tc>
      </w:tr>
      <w:tr w:rsidR="009F159A" w:rsidRPr="006377A5" w14:paraId="222DE02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2B3508" w14:textId="77777777" w:rsidR="009F159A" w:rsidRPr="006377A5" w:rsidRDefault="009F159A" w:rsidP="00A33A0D">
            <w:pPr>
              <w:spacing w:line="240" w:lineRule="auto"/>
              <w:ind w:firstLine="0"/>
              <w:rPr>
                <w:sz w:val="24"/>
                <w:szCs w:val="24"/>
                <w:lang w:eastAsia="ru-RU"/>
              </w:rPr>
            </w:pPr>
            <w:r w:rsidRPr="006377A5">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9E40F0" w14:textId="77777777" w:rsidR="009F159A" w:rsidRPr="006377A5" w:rsidRDefault="009F159A" w:rsidP="00A33A0D">
            <w:pPr>
              <w:spacing w:line="240" w:lineRule="auto"/>
              <w:ind w:firstLine="0"/>
              <w:rPr>
                <w:sz w:val="24"/>
                <w:szCs w:val="24"/>
                <w:lang w:eastAsia="ru-RU"/>
              </w:rPr>
            </w:pPr>
            <w:r w:rsidRPr="006377A5">
              <w:rPr>
                <w:sz w:val="24"/>
                <w:szCs w:val="24"/>
                <w:lang w:eastAsia="ru-RU"/>
              </w:rPr>
              <w:t>Изменить сценарий</w:t>
            </w:r>
          </w:p>
        </w:tc>
      </w:tr>
      <w:tr w:rsidR="009F159A" w:rsidRPr="006377A5" w14:paraId="74C9C488" w14:textId="77777777" w:rsidTr="00A33A0D">
        <w:trPr>
          <w:trHeight w:val="265"/>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FDDF89" w14:textId="77777777" w:rsidR="009F159A" w:rsidRPr="006377A5" w:rsidRDefault="009F159A" w:rsidP="00A33A0D">
            <w:pPr>
              <w:spacing w:line="240" w:lineRule="auto"/>
              <w:ind w:firstLine="0"/>
              <w:rPr>
                <w:sz w:val="24"/>
                <w:szCs w:val="24"/>
                <w:lang w:eastAsia="ru-RU"/>
              </w:rPr>
            </w:pPr>
            <w:r w:rsidRPr="006377A5">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565A9" w14:textId="77777777" w:rsidR="009F159A" w:rsidRPr="006377A5" w:rsidRDefault="009F159A" w:rsidP="00A33A0D">
            <w:pPr>
              <w:spacing w:line="240" w:lineRule="auto"/>
              <w:ind w:firstLine="0"/>
              <w:rPr>
                <w:sz w:val="24"/>
                <w:szCs w:val="24"/>
                <w:lang w:eastAsia="ru-RU"/>
              </w:rPr>
            </w:pPr>
            <w:r>
              <w:rPr>
                <w:sz w:val="24"/>
                <w:szCs w:val="24"/>
                <w:lang w:eastAsia="ru-RU"/>
              </w:rPr>
              <w:t>Инициализация изменения сценария.</w:t>
            </w:r>
          </w:p>
        </w:tc>
      </w:tr>
      <w:tr w:rsidR="009F159A" w:rsidRPr="006377A5" w14:paraId="63F4DD2B"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8581D3" w14:textId="77777777" w:rsidR="009F159A" w:rsidRPr="006377A5" w:rsidRDefault="009F159A" w:rsidP="00A33A0D">
            <w:pPr>
              <w:spacing w:line="240" w:lineRule="auto"/>
              <w:ind w:firstLine="0"/>
              <w:rPr>
                <w:sz w:val="24"/>
                <w:szCs w:val="24"/>
                <w:lang w:eastAsia="ru-RU"/>
              </w:rPr>
            </w:pPr>
            <w:r w:rsidRPr="006377A5">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D2758F" w14:textId="77777777" w:rsidR="009F159A" w:rsidRPr="006377A5" w:rsidRDefault="009F159A" w:rsidP="00A33A0D">
            <w:pPr>
              <w:spacing w:line="240" w:lineRule="auto"/>
              <w:ind w:firstLine="0"/>
              <w:rPr>
                <w:sz w:val="24"/>
                <w:szCs w:val="24"/>
                <w:lang w:eastAsia="ru-RU"/>
              </w:rPr>
            </w:pPr>
            <w:r w:rsidRPr="006377A5">
              <w:rPr>
                <w:sz w:val="24"/>
                <w:szCs w:val="24"/>
                <w:lang w:eastAsia="ru-RU"/>
              </w:rPr>
              <w:t>Системная</w:t>
            </w:r>
          </w:p>
        </w:tc>
      </w:tr>
      <w:tr w:rsidR="009F159A" w:rsidRPr="006377A5" w14:paraId="7E662EB2"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D59BE1" w14:textId="77777777" w:rsidR="009F159A" w:rsidRPr="006377A5" w:rsidRDefault="009F159A" w:rsidP="00A33A0D">
            <w:pPr>
              <w:spacing w:line="240" w:lineRule="auto"/>
              <w:ind w:firstLine="0"/>
              <w:rPr>
                <w:sz w:val="24"/>
                <w:szCs w:val="24"/>
                <w:lang w:eastAsia="ru-RU"/>
              </w:rPr>
            </w:pPr>
            <w:r w:rsidRPr="006377A5">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C9D7BC" w14:textId="77777777" w:rsidR="009F159A" w:rsidRPr="006377A5" w:rsidRDefault="009F159A" w:rsidP="00A33A0D">
            <w:pPr>
              <w:spacing w:line="240" w:lineRule="auto"/>
              <w:ind w:firstLine="0"/>
              <w:rPr>
                <w:sz w:val="24"/>
                <w:szCs w:val="24"/>
                <w:lang w:eastAsia="ru-RU"/>
              </w:rPr>
            </w:pPr>
            <w:r w:rsidRPr="006377A5">
              <w:rPr>
                <w:sz w:val="24"/>
                <w:szCs w:val="24"/>
                <w:lang w:eastAsia="ru-RU"/>
              </w:rPr>
              <w:t>Вариант использования «Изменение существующего сценария»</w:t>
            </w:r>
          </w:p>
        </w:tc>
      </w:tr>
      <w:tr w:rsidR="009F159A" w:rsidRPr="006377A5" w14:paraId="60DFCDD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1A55FB" w14:textId="77777777" w:rsidR="009F159A" w:rsidRPr="006377A5" w:rsidRDefault="009F159A" w:rsidP="00A33A0D">
            <w:pPr>
              <w:spacing w:line="240" w:lineRule="auto"/>
              <w:ind w:firstLine="0"/>
              <w:rPr>
                <w:sz w:val="24"/>
                <w:szCs w:val="24"/>
                <w:lang w:eastAsia="ru-RU"/>
              </w:rPr>
            </w:pPr>
            <w:r w:rsidRPr="006377A5">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6146A3" w14:textId="77777777" w:rsidR="009F159A" w:rsidRPr="006377A5" w:rsidRDefault="009F159A" w:rsidP="00A33A0D">
            <w:pPr>
              <w:spacing w:line="240" w:lineRule="auto"/>
              <w:ind w:firstLine="0"/>
              <w:rPr>
                <w:sz w:val="24"/>
                <w:szCs w:val="24"/>
                <w:lang w:eastAsia="ru-RU"/>
              </w:rPr>
            </w:pPr>
            <w:r w:rsidRPr="006377A5">
              <w:rPr>
                <w:sz w:val="24"/>
                <w:szCs w:val="24"/>
                <w:lang w:eastAsia="ru-RU"/>
              </w:rPr>
              <w:t>Идентификатор сценария может быть получен из списка сценариев или через поиск.</w:t>
            </w:r>
          </w:p>
        </w:tc>
      </w:tr>
      <w:tr w:rsidR="009F159A" w:rsidRPr="001E7B57" w14:paraId="263467FE"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E920F4" w14:textId="77777777" w:rsidR="009F159A" w:rsidRPr="001E7B57" w:rsidRDefault="009F159A" w:rsidP="00A33A0D">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A1F4AC" w14:textId="77777777" w:rsidR="009F159A" w:rsidRPr="001E7B57" w:rsidRDefault="009F159A" w:rsidP="00A33A0D">
            <w:pPr>
              <w:spacing w:line="240" w:lineRule="auto"/>
              <w:ind w:firstLine="0"/>
              <w:rPr>
                <w:sz w:val="24"/>
                <w:szCs w:val="24"/>
                <w:lang w:eastAsia="ru-RU"/>
              </w:rPr>
            </w:pPr>
            <w:r w:rsidRPr="001E7B57">
              <w:rPr>
                <w:sz w:val="24"/>
                <w:szCs w:val="24"/>
                <w:lang w:eastAsia="ru-RU"/>
              </w:rPr>
              <w:t>Если сценарий с указанным ID не существует или недоступен для редактирования, система отображает ошибку.</w:t>
            </w:r>
          </w:p>
        </w:tc>
      </w:tr>
      <w:tr w:rsidR="009F159A" w:rsidRPr="001E7B57" w14:paraId="2F27F3A1"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863857" w14:textId="77777777" w:rsidR="009F159A" w:rsidRPr="001E7B57" w:rsidRDefault="009F159A" w:rsidP="00A33A0D">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2C3CDF" w14:textId="77777777" w:rsidR="009F159A" w:rsidRPr="001E7B57" w:rsidRDefault="009F159A" w:rsidP="00A33A0D">
            <w:pPr>
              <w:spacing w:line="240" w:lineRule="auto"/>
              <w:ind w:firstLine="0"/>
              <w:rPr>
                <w:sz w:val="24"/>
                <w:szCs w:val="24"/>
                <w:lang w:eastAsia="ru-RU"/>
              </w:rPr>
            </w:pPr>
            <w:r w:rsidRPr="001E7B57">
              <w:rPr>
                <w:sz w:val="24"/>
                <w:szCs w:val="24"/>
                <w:lang w:eastAsia="ru-RU"/>
              </w:rPr>
              <w:t>Открытие формы редактирования с предзаполненными текущими параметрами сценария.</w:t>
            </w:r>
          </w:p>
        </w:tc>
      </w:tr>
      <w:tr w:rsidR="009F159A" w:rsidRPr="001E7B57" w14:paraId="248BB0C8"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BA3F4E"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1B68AE" w14:textId="77777777" w:rsidR="009F159A" w:rsidRPr="001E7B57" w:rsidRDefault="009F159A" w:rsidP="00A33A0D">
            <w:pPr>
              <w:spacing w:line="240" w:lineRule="auto"/>
              <w:ind w:firstLine="0"/>
              <w:rPr>
                <w:sz w:val="24"/>
                <w:szCs w:val="24"/>
                <w:lang w:eastAsia="ru-RU"/>
              </w:rPr>
            </w:pPr>
            <w:r w:rsidRPr="001E7B57">
              <w:rPr>
                <w:sz w:val="24"/>
                <w:szCs w:val="24"/>
                <w:lang w:eastAsia="ru-RU"/>
              </w:rPr>
              <w:t>Сценарий существует.</w:t>
            </w:r>
          </w:p>
        </w:tc>
      </w:tr>
      <w:tr w:rsidR="009F159A" w:rsidRPr="001E7B57" w14:paraId="4C13114C"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09ACC5"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35B94F"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Система загружает данные сценария и переходит в режим редактирования.</w:t>
            </w:r>
          </w:p>
        </w:tc>
      </w:tr>
    </w:tbl>
    <w:p w14:paraId="7A3DA2D0" w14:textId="77777777" w:rsidR="00724720" w:rsidRPr="00AB3B84" w:rsidRDefault="00724720" w:rsidP="00502BDA">
      <w:pPr>
        <w:jc w:val="right"/>
      </w:pPr>
    </w:p>
    <w:p w14:paraId="08BC183F" w14:textId="727E8192" w:rsidR="009F159A" w:rsidRPr="001E7B57" w:rsidRDefault="009F159A" w:rsidP="00502BDA">
      <w:pPr>
        <w:jc w:val="right"/>
      </w:pPr>
      <w:r w:rsidRPr="001E7B57">
        <w:lastRenderedPageBreak/>
        <w:t>Таблица 2</w:t>
      </w:r>
      <w:r w:rsidR="000C316B">
        <w:t>7</w:t>
      </w:r>
    </w:p>
    <w:p w14:paraId="32FAE79A" w14:textId="77777777" w:rsidR="009F159A" w:rsidRPr="001E7B57" w:rsidRDefault="009F159A" w:rsidP="00502BDA">
      <w:pPr>
        <w:jc w:val="center"/>
      </w:pPr>
      <w:r w:rsidRPr="001E7B57">
        <w:t xml:space="preserve">Описание операции </w:t>
      </w:r>
      <w:r w:rsidRPr="001E7B57">
        <w:rPr>
          <w:lang w:eastAsia="ru-RU"/>
        </w:rPr>
        <w:t>«Заполнить форму»</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1E7B57" w14:paraId="3C9A2FD5"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93DA0E"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21467E"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Описание</w:t>
            </w:r>
          </w:p>
        </w:tc>
      </w:tr>
      <w:tr w:rsidR="009F159A" w:rsidRPr="001E7B57" w14:paraId="2FD7B480"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29D2FA" w14:textId="77777777" w:rsidR="009F159A" w:rsidRPr="001E7B57" w:rsidRDefault="009F159A" w:rsidP="00A33A0D">
            <w:pPr>
              <w:spacing w:line="240" w:lineRule="auto"/>
              <w:ind w:firstLine="0"/>
              <w:rPr>
                <w:sz w:val="24"/>
                <w:szCs w:val="24"/>
                <w:lang w:eastAsia="ru-RU"/>
              </w:rPr>
            </w:pPr>
            <w:r w:rsidRPr="001E7B5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8F7712" w14:textId="77777777" w:rsidR="009F159A" w:rsidRPr="001E7B57" w:rsidRDefault="009F159A" w:rsidP="00A33A0D">
            <w:pPr>
              <w:spacing w:line="240" w:lineRule="auto"/>
              <w:ind w:firstLine="0"/>
              <w:rPr>
                <w:sz w:val="24"/>
                <w:szCs w:val="24"/>
                <w:lang w:eastAsia="ru-RU"/>
              </w:rPr>
            </w:pPr>
            <w:r w:rsidRPr="001E7B57">
              <w:rPr>
                <w:sz w:val="24"/>
                <w:szCs w:val="24"/>
                <w:lang w:eastAsia="ru-RU"/>
              </w:rPr>
              <w:t>Заполнить форму</w:t>
            </w:r>
          </w:p>
        </w:tc>
      </w:tr>
      <w:tr w:rsidR="009F159A" w:rsidRPr="001E7B57" w14:paraId="396CF1D5" w14:textId="77777777" w:rsidTr="00A33A0D">
        <w:trPr>
          <w:trHeight w:val="20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345D82" w14:textId="77777777" w:rsidR="009F159A" w:rsidRPr="001E7B57" w:rsidRDefault="009F159A" w:rsidP="00A33A0D">
            <w:pPr>
              <w:spacing w:line="240" w:lineRule="auto"/>
              <w:ind w:firstLine="0"/>
              <w:rPr>
                <w:sz w:val="24"/>
                <w:szCs w:val="24"/>
                <w:lang w:eastAsia="ru-RU"/>
              </w:rPr>
            </w:pPr>
            <w:r w:rsidRPr="001E7B5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F3F0E2"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Пользователь изменяет параметры сценария в форме редактирования.</w:t>
            </w:r>
          </w:p>
        </w:tc>
      </w:tr>
      <w:tr w:rsidR="009F159A" w:rsidRPr="001E7B57" w14:paraId="1D93AF59"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86549E" w14:textId="77777777" w:rsidR="009F159A" w:rsidRPr="001E7B57" w:rsidRDefault="009F159A" w:rsidP="00A33A0D">
            <w:pPr>
              <w:spacing w:line="240" w:lineRule="auto"/>
              <w:ind w:firstLine="0"/>
              <w:rPr>
                <w:sz w:val="24"/>
                <w:szCs w:val="24"/>
                <w:lang w:eastAsia="ru-RU"/>
              </w:rPr>
            </w:pPr>
            <w:r w:rsidRPr="001E7B5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68FBE0"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Системная</w:t>
            </w:r>
          </w:p>
        </w:tc>
      </w:tr>
      <w:tr w:rsidR="009F159A" w:rsidRPr="001E7B57" w14:paraId="7A35F9BE"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BA9D42" w14:textId="77777777" w:rsidR="009F159A" w:rsidRPr="001E7B57" w:rsidRDefault="009F159A" w:rsidP="00A33A0D">
            <w:pPr>
              <w:spacing w:line="240" w:lineRule="auto"/>
              <w:ind w:firstLine="0"/>
              <w:rPr>
                <w:sz w:val="24"/>
                <w:szCs w:val="24"/>
                <w:lang w:eastAsia="ru-RU"/>
              </w:rPr>
            </w:pPr>
            <w:r w:rsidRPr="001E7B5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FC219" w14:textId="77777777" w:rsidR="009F159A" w:rsidRPr="001E7B57" w:rsidRDefault="009F159A" w:rsidP="00A33A0D">
            <w:pPr>
              <w:spacing w:line="240" w:lineRule="auto"/>
              <w:ind w:firstLine="0"/>
              <w:rPr>
                <w:sz w:val="24"/>
                <w:szCs w:val="24"/>
                <w:lang w:eastAsia="ru-RU"/>
              </w:rPr>
            </w:pPr>
            <w:r w:rsidRPr="001E7B57">
              <w:rPr>
                <w:sz w:val="24"/>
                <w:szCs w:val="24"/>
                <w:lang w:eastAsia="ru-RU"/>
              </w:rPr>
              <w:t>Вариант использования «Изменение существующего сценария»</w:t>
            </w:r>
          </w:p>
        </w:tc>
      </w:tr>
      <w:tr w:rsidR="009F159A" w:rsidRPr="001E7B57" w14:paraId="4C6475D2"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BAE4DD"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EAA90F"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Пользователь может изменить любое из полей, кроме системных (ID, версия).</w:t>
            </w:r>
          </w:p>
        </w:tc>
      </w:tr>
      <w:tr w:rsidR="009F159A" w:rsidRPr="001E7B57" w14:paraId="711C1C21"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08DD2B" w14:textId="77777777" w:rsidR="009F159A" w:rsidRPr="001E7B57" w:rsidRDefault="009F159A" w:rsidP="00A33A0D">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199956" w14:textId="77777777" w:rsidR="009F159A" w:rsidRPr="001E7B57" w:rsidRDefault="009F159A" w:rsidP="00A33A0D">
            <w:pPr>
              <w:spacing w:line="240" w:lineRule="auto"/>
              <w:ind w:firstLine="0"/>
              <w:rPr>
                <w:sz w:val="24"/>
                <w:szCs w:val="24"/>
                <w:lang w:eastAsia="ru-RU"/>
              </w:rPr>
            </w:pPr>
            <w:r w:rsidRPr="001E7B57">
              <w:rPr>
                <w:sz w:val="24"/>
                <w:szCs w:val="24"/>
                <w:lang w:eastAsia="ru-RU"/>
              </w:rPr>
              <w:t>Если новые данные не проходят валидацию, система отображает ошибки.</w:t>
            </w:r>
          </w:p>
        </w:tc>
      </w:tr>
      <w:tr w:rsidR="009F159A" w:rsidRPr="001E7B57" w14:paraId="0A99943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701E6A" w14:textId="77777777" w:rsidR="009F159A" w:rsidRPr="001E7B57" w:rsidRDefault="009F159A" w:rsidP="00A33A0D">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4BBCE0" w14:textId="77777777" w:rsidR="009F159A" w:rsidRPr="001E7B57" w:rsidRDefault="009F159A" w:rsidP="00A33A0D">
            <w:pPr>
              <w:spacing w:line="240" w:lineRule="auto"/>
              <w:ind w:firstLine="0"/>
              <w:rPr>
                <w:sz w:val="24"/>
                <w:szCs w:val="24"/>
                <w:lang w:eastAsia="ru-RU"/>
              </w:rPr>
            </w:pPr>
            <w:r w:rsidRPr="001E7B57">
              <w:rPr>
                <w:sz w:val="24"/>
                <w:szCs w:val="24"/>
                <w:lang w:eastAsia="ru-RU"/>
              </w:rPr>
              <w:t>Обновлённый объект сценария (в памяти).</w:t>
            </w:r>
          </w:p>
        </w:tc>
      </w:tr>
      <w:tr w:rsidR="009F159A" w:rsidRPr="001E7B57" w14:paraId="346F78FC"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D8270C"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5ED71E" w14:textId="77777777" w:rsidR="009F159A" w:rsidRPr="001E7B57" w:rsidRDefault="009F159A" w:rsidP="00A33A0D">
            <w:pPr>
              <w:spacing w:line="240" w:lineRule="auto"/>
              <w:ind w:firstLine="0"/>
              <w:rPr>
                <w:sz w:val="24"/>
                <w:szCs w:val="24"/>
                <w:lang w:eastAsia="ru-RU"/>
              </w:rPr>
            </w:pPr>
            <w:r w:rsidRPr="001E7B57">
              <w:rPr>
                <w:sz w:val="24"/>
                <w:szCs w:val="24"/>
                <w:lang w:eastAsia="ru-RU"/>
              </w:rPr>
              <w:t>Форма редактирования открыта с загруженными данными.</w:t>
            </w:r>
          </w:p>
        </w:tc>
      </w:tr>
      <w:tr w:rsidR="009F159A" w:rsidRPr="001E7B57" w14:paraId="166B147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812248" w14:textId="77777777" w:rsidR="009F159A" w:rsidRPr="001E7B57" w:rsidRDefault="009F159A" w:rsidP="00A33A0D">
            <w:pPr>
              <w:spacing w:line="240" w:lineRule="auto"/>
              <w:ind w:firstLine="0"/>
              <w:rPr>
                <w:sz w:val="24"/>
                <w:szCs w:val="24"/>
                <w:lang w:eastAsia="ru-RU"/>
              </w:rPr>
            </w:pPr>
            <w:r w:rsidRPr="001E7B57">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0CE99D" w14:textId="77777777" w:rsidR="009F159A" w:rsidRPr="001E7B57" w:rsidRDefault="009F159A" w:rsidP="00A33A0D">
            <w:pPr>
              <w:spacing w:line="240" w:lineRule="auto"/>
              <w:ind w:firstLine="0"/>
              <w:rPr>
                <w:sz w:val="24"/>
                <w:szCs w:val="24"/>
                <w:lang w:eastAsia="ru-RU"/>
              </w:rPr>
            </w:pPr>
            <w:r w:rsidRPr="001E7B57">
              <w:rPr>
                <w:sz w:val="24"/>
                <w:szCs w:val="24"/>
                <w:lang w:eastAsia="ru-RU"/>
              </w:rPr>
              <w:t>Изменённые параметры готовы для сохранения.</w:t>
            </w:r>
          </w:p>
        </w:tc>
      </w:tr>
    </w:tbl>
    <w:p w14:paraId="24FDBAFB" w14:textId="77777777" w:rsidR="009F159A" w:rsidRPr="001E7B57" w:rsidRDefault="009F159A" w:rsidP="00502BDA">
      <w:pPr>
        <w:jc w:val="right"/>
      </w:pPr>
    </w:p>
    <w:p w14:paraId="34FAF22C" w14:textId="08631A58" w:rsidR="009F159A" w:rsidRPr="001E7B57" w:rsidRDefault="009F159A" w:rsidP="00502BDA">
      <w:pPr>
        <w:jc w:val="right"/>
      </w:pPr>
      <w:r w:rsidRPr="001E7B57">
        <w:t>Таблица 2</w:t>
      </w:r>
      <w:r w:rsidR="000C316B">
        <w:t>8</w:t>
      </w:r>
    </w:p>
    <w:p w14:paraId="1A29444C" w14:textId="77777777" w:rsidR="009F159A" w:rsidRPr="001E7B57" w:rsidRDefault="009F159A" w:rsidP="00502BDA">
      <w:pPr>
        <w:jc w:val="center"/>
      </w:pPr>
      <w:r w:rsidRPr="001E7B57">
        <w:t xml:space="preserve">Описание операции </w:t>
      </w:r>
      <w:r w:rsidRPr="001E7B57">
        <w:rPr>
          <w:lang w:eastAsia="ru-RU"/>
        </w:rPr>
        <w:t>«Сохранить сценарий»</w:t>
      </w:r>
    </w:p>
    <w:tbl>
      <w:tblPr>
        <w:tblW w:w="0" w:type="auto"/>
        <w:jc w:val="center"/>
        <w:tblCellMar>
          <w:top w:w="15" w:type="dxa"/>
          <w:left w:w="15" w:type="dxa"/>
          <w:bottom w:w="15" w:type="dxa"/>
          <w:right w:w="15" w:type="dxa"/>
        </w:tblCellMar>
        <w:tblLook w:val="04A0" w:firstRow="1" w:lastRow="0" w:firstColumn="1" w:lastColumn="0" w:noHBand="0" w:noVBand="1"/>
      </w:tblPr>
      <w:tblGrid>
        <w:gridCol w:w="1534"/>
        <w:gridCol w:w="8094"/>
      </w:tblGrid>
      <w:tr w:rsidR="009F159A" w:rsidRPr="001E7B57" w14:paraId="30077F0E" w14:textId="77777777" w:rsidTr="00A33A0D">
        <w:trPr>
          <w:trHeight w:val="30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2DE7EF"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Раздел</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278AE0" w14:textId="77777777" w:rsidR="009F159A" w:rsidRPr="001E7B57" w:rsidRDefault="009F159A" w:rsidP="00A33A0D">
            <w:pPr>
              <w:spacing w:line="240" w:lineRule="auto"/>
              <w:ind w:firstLine="0"/>
              <w:jc w:val="center"/>
              <w:rPr>
                <w:sz w:val="24"/>
                <w:szCs w:val="24"/>
                <w:lang w:eastAsia="ru-RU"/>
              </w:rPr>
            </w:pPr>
            <w:r w:rsidRPr="001E7B57">
              <w:rPr>
                <w:sz w:val="24"/>
                <w:szCs w:val="24"/>
                <w:lang w:eastAsia="ru-RU"/>
              </w:rPr>
              <w:t>Описание</w:t>
            </w:r>
          </w:p>
        </w:tc>
      </w:tr>
      <w:tr w:rsidR="009F159A" w:rsidRPr="001E7B57" w14:paraId="35A3BF5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A20119" w14:textId="77777777" w:rsidR="009F159A" w:rsidRPr="001E7B57" w:rsidRDefault="009F159A" w:rsidP="00A33A0D">
            <w:pPr>
              <w:spacing w:line="240" w:lineRule="auto"/>
              <w:ind w:firstLine="0"/>
              <w:rPr>
                <w:sz w:val="24"/>
                <w:szCs w:val="24"/>
                <w:lang w:eastAsia="ru-RU"/>
              </w:rPr>
            </w:pPr>
            <w:r w:rsidRPr="001E7B57">
              <w:rPr>
                <w:sz w:val="24"/>
                <w:szCs w:val="24"/>
                <w:lang w:eastAsia="ru-RU"/>
              </w:rPr>
              <w:t>Имя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10DAB9"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Сохранить сценарий</w:t>
            </w:r>
          </w:p>
        </w:tc>
      </w:tr>
      <w:tr w:rsidR="009F159A" w:rsidRPr="001E7B57" w14:paraId="528DA56C" w14:textId="77777777" w:rsidTr="00A33A0D">
        <w:trPr>
          <w:trHeight w:val="58"/>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F0B8DC" w14:textId="77777777" w:rsidR="009F159A" w:rsidRPr="001E7B57" w:rsidRDefault="009F159A" w:rsidP="00A33A0D">
            <w:pPr>
              <w:spacing w:line="240" w:lineRule="auto"/>
              <w:ind w:firstLine="0"/>
              <w:rPr>
                <w:sz w:val="24"/>
                <w:szCs w:val="24"/>
                <w:lang w:eastAsia="ru-RU"/>
              </w:rPr>
            </w:pPr>
            <w:r w:rsidRPr="001E7B57">
              <w:rPr>
                <w:sz w:val="24"/>
                <w:szCs w:val="24"/>
                <w:lang w:eastAsia="ru-RU"/>
              </w:rPr>
              <w:t>Обязанности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F0AF9B" w14:textId="77777777" w:rsidR="009F159A" w:rsidRPr="001E7B57" w:rsidRDefault="009F159A" w:rsidP="00A33A0D">
            <w:pPr>
              <w:spacing w:line="240" w:lineRule="auto"/>
              <w:ind w:firstLine="0"/>
              <w:rPr>
                <w:sz w:val="24"/>
                <w:szCs w:val="24"/>
                <w:lang w:eastAsia="ru-RU"/>
              </w:rPr>
            </w:pPr>
            <w:r>
              <w:rPr>
                <w:sz w:val="24"/>
                <w:szCs w:val="24"/>
                <w:lang w:eastAsia="ru-RU"/>
              </w:rPr>
              <w:t>С</w:t>
            </w:r>
            <w:r w:rsidRPr="001E7B57">
              <w:rPr>
                <w:sz w:val="24"/>
                <w:szCs w:val="24"/>
                <w:lang w:eastAsia="ru-RU"/>
              </w:rPr>
              <w:t>охран</w:t>
            </w:r>
            <w:r>
              <w:rPr>
                <w:sz w:val="24"/>
                <w:szCs w:val="24"/>
                <w:lang w:eastAsia="ru-RU"/>
              </w:rPr>
              <w:t>ение</w:t>
            </w:r>
            <w:r w:rsidRPr="001E7B57">
              <w:rPr>
                <w:sz w:val="24"/>
                <w:szCs w:val="24"/>
                <w:lang w:eastAsia="ru-RU"/>
              </w:rPr>
              <w:t xml:space="preserve"> обновлённ</w:t>
            </w:r>
            <w:r>
              <w:rPr>
                <w:sz w:val="24"/>
                <w:szCs w:val="24"/>
                <w:lang w:eastAsia="ru-RU"/>
              </w:rPr>
              <w:t>ой</w:t>
            </w:r>
            <w:r w:rsidRPr="001E7B57">
              <w:rPr>
                <w:sz w:val="24"/>
                <w:szCs w:val="24"/>
                <w:lang w:eastAsia="ru-RU"/>
              </w:rPr>
              <w:t xml:space="preserve"> верси</w:t>
            </w:r>
            <w:r>
              <w:rPr>
                <w:sz w:val="24"/>
                <w:szCs w:val="24"/>
                <w:lang w:eastAsia="ru-RU"/>
              </w:rPr>
              <w:t>и</w:t>
            </w:r>
            <w:r w:rsidRPr="001E7B57">
              <w:rPr>
                <w:sz w:val="24"/>
                <w:szCs w:val="24"/>
                <w:lang w:eastAsia="ru-RU"/>
              </w:rPr>
              <w:t xml:space="preserve"> сценария.</w:t>
            </w:r>
          </w:p>
        </w:tc>
      </w:tr>
      <w:tr w:rsidR="009F159A" w:rsidRPr="001E7B57" w14:paraId="5DFDFAA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101174" w14:textId="77777777" w:rsidR="009F159A" w:rsidRPr="001E7B57" w:rsidRDefault="009F159A" w:rsidP="00A33A0D">
            <w:pPr>
              <w:spacing w:line="240" w:lineRule="auto"/>
              <w:ind w:firstLine="0"/>
              <w:rPr>
                <w:sz w:val="24"/>
                <w:szCs w:val="24"/>
                <w:lang w:eastAsia="ru-RU"/>
              </w:rPr>
            </w:pPr>
            <w:r w:rsidRPr="001E7B57">
              <w:rPr>
                <w:sz w:val="24"/>
                <w:szCs w:val="24"/>
                <w:lang w:eastAsia="ru-RU"/>
              </w:rPr>
              <w:t>Тип</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7A5439"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Системная</w:t>
            </w:r>
          </w:p>
        </w:tc>
      </w:tr>
      <w:tr w:rsidR="009F159A" w:rsidRPr="001E7B57" w14:paraId="6357F77A"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86B53B" w14:textId="77777777" w:rsidR="009F159A" w:rsidRPr="001E7B57" w:rsidRDefault="009F159A" w:rsidP="00A33A0D">
            <w:pPr>
              <w:spacing w:line="240" w:lineRule="auto"/>
              <w:ind w:firstLine="0"/>
              <w:rPr>
                <w:sz w:val="24"/>
                <w:szCs w:val="24"/>
                <w:lang w:eastAsia="ru-RU"/>
              </w:rPr>
            </w:pPr>
            <w:r w:rsidRPr="001E7B57">
              <w:rPr>
                <w:sz w:val="24"/>
                <w:szCs w:val="24"/>
                <w:lang w:eastAsia="ru-RU"/>
              </w:rPr>
              <w:t>Ссылка</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E39857" w14:textId="77777777" w:rsidR="009F159A" w:rsidRPr="001E7B57" w:rsidRDefault="009F159A" w:rsidP="00A33A0D">
            <w:pPr>
              <w:spacing w:line="240" w:lineRule="auto"/>
              <w:ind w:firstLine="0"/>
              <w:rPr>
                <w:sz w:val="24"/>
                <w:szCs w:val="24"/>
                <w:lang w:eastAsia="ru-RU"/>
              </w:rPr>
            </w:pPr>
            <w:r w:rsidRPr="001E7B57">
              <w:rPr>
                <w:sz w:val="24"/>
                <w:szCs w:val="24"/>
                <w:lang w:eastAsia="ru-RU"/>
              </w:rPr>
              <w:t>Вариант использования «Изменение существующего сценария»</w:t>
            </w:r>
          </w:p>
        </w:tc>
      </w:tr>
      <w:tr w:rsidR="009F159A" w:rsidRPr="001E7B57" w14:paraId="6436737F"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BDF42A"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Примечания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4CB7DD"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Система создаёт новую версию сценария или перезаписывает существующую в зависимости от политики версионирования.</w:t>
            </w:r>
          </w:p>
        </w:tc>
      </w:tr>
      <w:tr w:rsidR="009F159A" w:rsidRPr="001E7B57" w14:paraId="490C0C3D"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F9C3A7" w14:textId="77777777" w:rsidR="009F159A" w:rsidRPr="001E7B57" w:rsidRDefault="009F159A" w:rsidP="00A33A0D">
            <w:pPr>
              <w:spacing w:line="240" w:lineRule="auto"/>
              <w:ind w:firstLine="0"/>
              <w:rPr>
                <w:sz w:val="24"/>
                <w:szCs w:val="24"/>
                <w:lang w:eastAsia="ru-RU"/>
              </w:rPr>
            </w:pPr>
            <w:r w:rsidRPr="001E7B57">
              <w:rPr>
                <w:sz w:val="24"/>
                <w:szCs w:val="24"/>
                <w:lang w:eastAsia="ru-RU"/>
              </w:rPr>
              <w:t>Исключения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D3A273" w14:textId="77777777" w:rsidR="009F159A" w:rsidRPr="001E7B57" w:rsidRDefault="009F159A" w:rsidP="00A33A0D">
            <w:pPr>
              <w:spacing w:line="240" w:lineRule="auto"/>
              <w:ind w:firstLine="0"/>
              <w:rPr>
                <w:sz w:val="24"/>
                <w:szCs w:val="24"/>
                <w:lang w:eastAsia="ru-RU"/>
              </w:rPr>
            </w:pPr>
            <w:r w:rsidRPr="001E7B57">
              <w:rPr>
                <w:sz w:val="24"/>
                <w:szCs w:val="24"/>
                <w:lang w:eastAsia="ru-RU"/>
              </w:rPr>
              <w:t>Если сохранение не удалось, система уведомляет пользователя.</w:t>
            </w:r>
          </w:p>
        </w:tc>
      </w:tr>
      <w:tr w:rsidR="009F159A" w:rsidRPr="001E7B57" w14:paraId="69B60737"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3E60AA" w14:textId="77777777" w:rsidR="009F159A" w:rsidRPr="001E7B57" w:rsidRDefault="009F159A" w:rsidP="00A33A0D">
            <w:pPr>
              <w:spacing w:line="240" w:lineRule="auto"/>
              <w:ind w:firstLine="0"/>
              <w:rPr>
                <w:sz w:val="24"/>
                <w:szCs w:val="24"/>
                <w:lang w:eastAsia="ru-RU"/>
              </w:rPr>
            </w:pPr>
            <w:r w:rsidRPr="001E7B57">
              <w:rPr>
                <w:sz w:val="24"/>
                <w:szCs w:val="24"/>
                <w:lang w:eastAsia="ru-RU"/>
              </w:rPr>
              <w:t>Вывод</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0F5829" w14:textId="77777777" w:rsidR="009F159A" w:rsidRPr="001E7B57" w:rsidRDefault="009F159A" w:rsidP="00A33A0D">
            <w:pPr>
              <w:spacing w:line="240" w:lineRule="auto"/>
              <w:ind w:firstLine="0"/>
              <w:rPr>
                <w:sz w:val="24"/>
                <w:szCs w:val="24"/>
                <w:lang w:eastAsia="ru-RU"/>
              </w:rPr>
            </w:pPr>
            <w:r w:rsidRPr="001E7B57">
              <w:rPr>
                <w:sz w:val="24"/>
                <w:szCs w:val="24"/>
                <w:lang w:eastAsia="ru-RU"/>
              </w:rPr>
              <w:t>Сохранённая новая версия сценария.</w:t>
            </w:r>
          </w:p>
        </w:tc>
      </w:tr>
      <w:tr w:rsidR="009F159A" w:rsidRPr="002B6A7B" w14:paraId="1206D9E2"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3FBF85" w14:textId="77777777" w:rsidR="009F159A" w:rsidRPr="001E7B57" w:rsidRDefault="009F159A" w:rsidP="00A33A0D">
            <w:pPr>
              <w:spacing w:line="240" w:lineRule="auto"/>
              <w:ind w:firstLine="0"/>
              <w:rPr>
                <w:sz w:val="24"/>
                <w:szCs w:val="24"/>
                <w:lang w:eastAsia="ru-RU"/>
              </w:rPr>
            </w:pPr>
            <w:r w:rsidRPr="001E7B57">
              <w:rPr>
                <w:sz w:val="24"/>
                <w:szCs w:val="24"/>
                <w:lang w:eastAsia="ru-RU"/>
              </w:rPr>
              <w:t>Предусловие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A3126E" w14:textId="77777777" w:rsidR="009F159A" w:rsidRPr="002B6A7B" w:rsidRDefault="009F159A" w:rsidP="00A33A0D">
            <w:pPr>
              <w:spacing w:line="240" w:lineRule="auto"/>
              <w:ind w:firstLine="0"/>
              <w:rPr>
                <w:sz w:val="24"/>
                <w:szCs w:val="24"/>
                <w:lang w:eastAsia="ru-RU"/>
              </w:rPr>
            </w:pPr>
            <w:r w:rsidRPr="001E7B57">
              <w:rPr>
                <w:sz w:val="24"/>
                <w:szCs w:val="24"/>
                <w:lang w:eastAsia="ru-RU"/>
              </w:rPr>
              <w:t>Параметры сценария изменены и прошли валидацию.</w:t>
            </w:r>
          </w:p>
        </w:tc>
      </w:tr>
      <w:tr w:rsidR="009F159A" w:rsidRPr="002B6A7B" w14:paraId="1C920297" w14:textId="77777777" w:rsidTr="00A33A0D">
        <w:trPr>
          <w:trHeight w:val="27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E1775D" w14:textId="77777777" w:rsidR="009F159A" w:rsidRPr="002B6A7B" w:rsidRDefault="009F159A" w:rsidP="00A33A0D">
            <w:pPr>
              <w:spacing w:line="240" w:lineRule="auto"/>
              <w:ind w:firstLine="0"/>
              <w:rPr>
                <w:sz w:val="24"/>
                <w:szCs w:val="24"/>
                <w:lang w:eastAsia="ru-RU"/>
              </w:rPr>
            </w:pPr>
            <w:r w:rsidRPr="002B6A7B">
              <w:rPr>
                <w:sz w:val="24"/>
                <w:szCs w:val="24"/>
                <w:lang w:eastAsia="ru-RU"/>
              </w:rPr>
              <w:t>Постусловие</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ACF079" w14:textId="77777777" w:rsidR="009F159A" w:rsidRPr="002B6A7B" w:rsidRDefault="009F159A" w:rsidP="00A33A0D">
            <w:pPr>
              <w:spacing w:line="240" w:lineRule="auto"/>
              <w:ind w:firstLine="0"/>
              <w:rPr>
                <w:sz w:val="24"/>
                <w:szCs w:val="24"/>
                <w:lang w:eastAsia="ru-RU"/>
              </w:rPr>
            </w:pPr>
            <w:r w:rsidRPr="006377A5">
              <w:rPr>
                <w:sz w:val="24"/>
                <w:szCs w:val="24"/>
                <w:lang w:eastAsia="ru-RU"/>
              </w:rPr>
              <w:t>Сценарий обновлён. История версий пополнена.</w:t>
            </w:r>
          </w:p>
        </w:tc>
      </w:tr>
    </w:tbl>
    <w:p w14:paraId="287A09EA" w14:textId="77777777" w:rsidR="009F159A" w:rsidRDefault="009F159A" w:rsidP="009F159A"/>
    <w:p w14:paraId="6CDB0C2E" w14:textId="2D84B14F" w:rsidR="009F159A" w:rsidRDefault="009F159A" w:rsidP="00724720">
      <w:r w:rsidRPr="000C37AF">
        <w:t>Диаграмма последовательностей системы варианта использования</w:t>
      </w:r>
      <w:r w:rsidRPr="003F0FB4">
        <w:rPr>
          <w:highlight w:val="yellow"/>
        </w:rPr>
        <w:t xml:space="preserve"> </w:t>
      </w:r>
      <w:r w:rsidRPr="00064F3C">
        <w:t>«</w:t>
      </w:r>
      <w:r w:rsidRPr="00810254">
        <w:t>Получение сценария определённой версии</w:t>
      </w:r>
      <w:r w:rsidRPr="00064F3C">
        <w:t xml:space="preserve">» представлена на рис. </w:t>
      </w:r>
      <w:r w:rsidRPr="009F159A">
        <w:rPr>
          <w:highlight w:val="yellow"/>
        </w:rPr>
        <w:t>…</w:t>
      </w:r>
      <w:r w:rsidRPr="00064F3C">
        <w:t xml:space="preserve">. Описания операций представлены в табл. </w:t>
      </w:r>
      <w:r>
        <w:t>2</w:t>
      </w:r>
      <w:r w:rsidR="000C316B">
        <w:t>9</w:t>
      </w:r>
      <w:r w:rsidRPr="00064F3C">
        <w:t>-</w:t>
      </w:r>
      <w:r w:rsidR="000C316B">
        <w:t>31</w:t>
      </w:r>
      <w:r w:rsidRPr="00064F3C">
        <w:t>.</w:t>
      </w:r>
    </w:p>
    <w:p w14:paraId="2A6F2711" w14:textId="301BE799" w:rsidR="009F159A" w:rsidRPr="000C316B" w:rsidRDefault="000C316B" w:rsidP="00724720">
      <w:pPr>
        <w:keepNext/>
        <w:ind w:firstLine="0"/>
        <w:jc w:val="center"/>
      </w:pPr>
      <w:r w:rsidRPr="000C316B">
        <w:rPr>
          <w:noProof/>
        </w:rPr>
        <w:drawing>
          <wp:inline distT="0" distB="0" distL="0" distR="0" wp14:anchorId="39909C51" wp14:editId="1DE5DB3E">
            <wp:extent cx="3743325" cy="1713975"/>
            <wp:effectExtent l="0" t="0" r="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53507" cy="1718637"/>
                    </a:xfrm>
                    <a:prstGeom prst="rect">
                      <a:avLst/>
                    </a:prstGeom>
                  </pic:spPr>
                </pic:pic>
              </a:graphicData>
            </a:graphic>
          </wp:inline>
        </w:drawing>
      </w:r>
    </w:p>
    <w:p w14:paraId="1D8F2D06" w14:textId="6BFA9AE7" w:rsidR="000C316B" w:rsidRDefault="009F159A" w:rsidP="00724720">
      <w:pPr>
        <w:pStyle w:val="af5"/>
        <w:spacing w:line="360" w:lineRule="auto"/>
      </w:pPr>
      <w:r w:rsidRPr="000C316B">
        <w:t xml:space="preserve">Рис. </w:t>
      </w:r>
      <w:r w:rsidRPr="000C316B">
        <w:fldChar w:fldCharType="begin"/>
      </w:r>
      <w:r w:rsidRPr="000C316B">
        <w:instrText xml:space="preserve"> SEQ Рис. \* ARABIC </w:instrText>
      </w:r>
      <w:r w:rsidRPr="000C316B">
        <w:fldChar w:fldCharType="separate"/>
      </w:r>
      <w:r w:rsidR="000234B0">
        <w:rPr>
          <w:noProof/>
        </w:rPr>
        <w:t>12</w:t>
      </w:r>
      <w:r w:rsidRPr="000C316B">
        <w:fldChar w:fldCharType="end"/>
      </w:r>
      <w:r w:rsidRPr="000C316B">
        <w:t>. Диаграмма последовательностей системы</w:t>
      </w:r>
    </w:p>
    <w:p w14:paraId="053A6F73" w14:textId="3E0D414E" w:rsidR="009F159A" w:rsidRDefault="009F159A" w:rsidP="00724720">
      <w:pPr>
        <w:pStyle w:val="af5"/>
        <w:spacing w:line="360" w:lineRule="auto"/>
      </w:pPr>
      <w:r w:rsidRPr="000C316B">
        <w:t>ВИ «Получение сценария определённой версии»</w:t>
      </w:r>
    </w:p>
    <w:p w14:paraId="7EB756C8" w14:textId="77777777" w:rsidR="00502BDA" w:rsidRPr="00502BDA" w:rsidRDefault="00502BDA" w:rsidP="00502BDA"/>
    <w:p w14:paraId="2DD25210" w14:textId="5B24A1B5" w:rsidR="009F159A" w:rsidRPr="00FC506B" w:rsidRDefault="009F159A" w:rsidP="00724720">
      <w:pPr>
        <w:jc w:val="right"/>
      </w:pPr>
      <w:r w:rsidRPr="00FC506B">
        <w:lastRenderedPageBreak/>
        <w:t>Таблица 2</w:t>
      </w:r>
      <w:r w:rsidR="000C316B">
        <w:t>9</w:t>
      </w:r>
    </w:p>
    <w:p w14:paraId="78A30DFF" w14:textId="77777777" w:rsidR="009F159A" w:rsidRPr="00FC506B" w:rsidRDefault="009F159A" w:rsidP="00724720">
      <w:pPr>
        <w:jc w:val="center"/>
      </w:pPr>
      <w:r w:rsidRPr="00FC506B">
        <w:t xml:space="preserve">Описание операции </w:t>
      </w:r>
      <w:r w:rsidRPr="00FC506B">
        <w:rPr>
          <w:lang w:eastAsia="ru-RU"/>
        </w:rPr>
        <w:t>«Запросить получение сценария»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742"/>
      </w:tblGrid>
      <w:tr w:rsidR="009F159A" w:rsidRPr="002B6A7B" w14:paraId="18D60FA0" w14:textId="77777777" w:rsidTr="00A33A0D">
        <w:trPr>
          <w:trHeight w:val="300"/>
          <w:jc w:val="center"/>
        </w:trPr>
        <w:tc>
          <w:tcPr>
            <w:tcW w:w="0" w:type="auto"/>
            <w:tcMar>
              <w:top w:w="0" w:type="dxa"/>
              <w:left w:w="100" w:type="dxa"/>
              <w:bottom w:w="0" w:type="dxa"/>
              <w:right w:w="100" w:type="dxa"/>
            </w:tcMar>
            <w:hideMark/>
          </w:tcPr>
          <w:p w14:paraId="225CD5D7" w14:textId="77777777" w:rsidR="009F159A" w:rsidRPr="00FC506B" w:rsidRDefault="009F159A" w:rsidP="00A33A0D">
            <w:pPr>
              <w:spacing w:line="240" w:lineRule="auto"/>
              <w:ind w:firstLine="0"/>
              <w:jc w:val="center"/>
              <w:rPr>
                <w:sz w:val="24"/>
                <w:szCs w:val="24"/>
                <w:lang w:eastAsia="ru-RU"/>
              </w:rPr>
            </w:pPr>
            <w:r w:rsidRPr="00FC506B">
              <w:rPr>
                <w:sz w:val="24"/>
                <w:szCs w:val="24"/>
              </w:rPr>
              <w:t>Раздел</w:t>
            </w:r>
          </w:p>
        </w:tc>
        <w:tc>
          <w:tcPr>
            <w:tcW w:w="0" w:type="auto"/>
            <w:tcMar>
              <w:top w:w="0" w:type="dxa"/>
              <w:left w:w="100" w:type="dxa"/>
              <w:bottom w:w="0" w:type="dxa"/>
              <w:right w:w="100" w:type="dxa"/>
            </w:tcMar>
            <w:hideMark/>
          </w:tcPr>
          <w:p w14:paraId="5E8469A7" w14:textId="77777777" w:rsidR="009F159A" w:rsidRPr="009F797C" w:rsidRDefault="009F159A" w:rsidP="00A33A0D">
            <w:pPr>
              <w:spacing w:line="240" w:lineRule="auto"/>
              <w:ind w:firstLine="0"/>
              <w:jc w:val="center"/>
              <w:rPr>
                <w:sz w:val="24"/>
                <w:szCs w:val="24"/>
                <w:lang w:eastAsia="ru-RU"/>
              </w:rPr>
            </w:pPr>
            <w:r w:rsidRPr="00FC506B">
              <w:rPr>
                <w:sz w:val="24"/>
                <w:szCs w:val="24"/>
              </w:rPr>
              <w:t>Описание</w:t>
            </w:r>
          </w:p>
        </w:tc>
      </w:tr>
      <w:tr w:rsidR="009F159A" w:rsidRPr="002B6A7B" w14:paraId="660D3283" w14:textId="77777777" w:rsidTr="00A33A0D">
        <w:trPr>
          <w:trHeight w:val="270"/>
          <w:jc w:val="center"/>
        </w:trPr>
        <w:tc>
          <w:tcPr>
            <w:tcW w:w="0" w:type="auto"/>
            <w:tcMar>
              <w:top w:w="0" w:type="dxa"/>
              <w:left w:w="100" w:type="dxa"/>
              <w:bottom w:w="0" w:type="dxa"/>
              <w:right w:w="100" w:type="dxa"/>
            </w:tcMar>
            <w:hideMark/>
          </w:tcPr>
          <w:p w14:paraId="67222C70" w14:textId="77777777" w:rsidR="009F159A" w:rsidRPr="009F797C" w:rsidRDefault="009F159A" w:rsidP="00A33A0D">
            <w:pPr>
              <w:spacing w:line="240" w:lineRule="auto"/>
              <w:ind w:firstLine="0"/>
              <w:jc w:val="left"/>
              <w:rPr>
                <w:sz w:val="24"/>
                <w:szCs w:val="24"/>
                <w:lang w:val="en-US" w:eastAsia="ru-RU"/>
              </w:rPr>
            </w:pPr>
            <w:r w:rsidRPr="009F797C">
              <w:rPr>
                <w:sz w:val="24"/>
                <w:szCs w:val="24"/>
              </w:rPr>
              <w:t>Имя</w:t>
            </w:r>
          </w:p>
        </w:tc>
        <w:tc>
          <w:tcPr>
            <w:tcW w:w="0" w:type="auto"/>
            <w:tcMar>
              <w:top w:w="0" w:type="dxa"/>
              <w:left w:w="100" w:type="dxa"/>
              <w:bottom w:w="0" w:type="dxa"/>
              <w:right w:w="100" w:type="dxa"/>
            </w:tcMar>
            <w:hideMark/>
          </w:tcPr>
          <w:p w14:paraId="250FB130" w14:textId="77777777" w:rsidR="009F159A" w:rsidRPr="009F797C" w:rsidRDefault="009F159A" w:rsidP="00A33A0D">
            <w:pPr>
              <w:spacing w:line="240" w:lineRule="auto"/>
              <w:ind w:firstLine="0"/>
              <w:jc w:val="left"/>
              <w:rPr>
                <w:sz w:val="24"/>
                <w:szCs w:val="24"/>
                <w:lang w:eastAsia="ru-RU"/>
              </w:rPr>
            </w:pPr>
            <w:r w:rsidRPr="003D6164">
              <w:rPr>
                <w:sz w:val="24"/>
                <w:szCs w:val="24"/>
              </w:rPr>
              <w:t>Запросить получение сценария</w:t>
            </w:r>
          </w:p>
        </w:tc>
      </w:tr>
      <w:tr w:rsidR="009F159A" w:rsidRPr="002B6A7B" w14:paraId="59AE86CB" w14:textId="77777777" w:rsidTr="00A33A0D">
        <w:trPr>
          <w:trHeight w:val="114"/>
          <w:jc w:val="center"/>
        </w:trPr>
        <w:tc>
          <w:tcPr>
            <w:tcW w:w="0" w:type="auto"/>
            <w:tcMar>
              <w:top w:w="0" w:type="dxa"/>
              <w:left w:w="100" w:type="dxa"/>
              <w:bottom w:w="0" w:type="dxa"/>
              <w:right w:w="100" w:type="dxa"/>
            </w:tcMar>
            <w:hideMark/>
          </w:tcPr>
          <w:p w14:paraId="2357AEA6" w14:textId="77777777" w:rsidR="009F159A" w:rsidRPr="009F797C" w:rsidRDefault="009F159A" w:rsidP="00A33A0D">
            <w:pPr>
              <w:spacing w:line="240" w:lineRule="auto"/>
              <w:ind w:firstLine="0"/>
              <w:jc w:val="left"/>
              <w:rPr>
                <w:sz w:val="24"/>
                <w:szCs w:val="24"/>
                <w:lang w:eastAsia="ru-RU"/>
              </w:rPr>
            </w:pPr>
            <w:r w:rsidRPr="009F797C">
              <w:rPr>
                <w:sz w:val="24"/>
                <w:szCs w:val="24"/>
              </w:rPr>
              <w:t>Обязанности</w:t>
            </w:r>
          </w:p>
        </w:tc>
        <w:tc>
          <w:tcPr>
            <w:tcW w:w="0" w:type="auto"/>
            <w:tcMar>
              <w:top w:w="0" w:type="dxa"/>
              <w:left w:w="100" w:type="dxa"/>
              <w:bottom w:w="0" w:type="dxa"/>
              <w:right w:w="100" w:type="dxa"/>
            </w:tcMar>
            <w:hideMark/>
          </w:tcPr>
          <w:p w14:paraId="75D3CEB9" w14:textId="77777777" w:rsidR="009F159A" w:rsidRPr="009F797C" w:rsidRDefault="009F159A" w:rsidP="00A33A0D">
            <w:pPr>
              <w:spacing w:line="240" w:lineRule="auto"/>
              <w:ind w:firstLine="0"/>
              <w:jc w:val="left"/>
              <w:rPr>
                <w:sz w:val="24"/>
                <w:szCs w:val="24"/>
                <w:lang w:eastAsia="ru-RU"/>
              </w:rPr>
            </w:pPr>
            <w:r>
              <w:rPr>
                <w:sz w:val="24"/>
                <w:szCs w:val="24"/>
              </w:rPr>
              <w:t>Получение сценария по</w:t>
            </w:r>
            <w:r w:rsidRPr="00382490">
              <w:rPr>
                <w:sz w:val="24"/>
                <w:szCs w:val="24"/>
              </w:rPr>
              <w:t xml:space="preserve"> идентификатор</w:t>
            </w:r>
            <w:r>
              <w:rPr>
                <w:sz w:val="24"/>
                <w:szCs w:val="24"/>
              </w:rPr>
              <w:t>у</w:t>
            </w:r>
            <w:r w:rsidRPr="00382490">
              <w:rPr>
                <w:sz w:val="24"/>
                <w:szCs w:val="24"/>
              </w:rPr>
              <w:t xml:space="preserve"> сценария</w:t>
            </w:r>
            <w:r>
              <w:rPr>
                <w:sz w:val="24"/>
                <w:szCs w:val="24"/>
              </w:rPr>
              <w:t>.</w:t>
            </w:r>
          </w:p>
        </w:tc>
      </w:tr>
      <w:tr w:rsidR="009F159A" w:rsidRPr="002B6A7B" w14:paraId="1AE30956" w14:textId="77777777" w:rsidTr="00A33A0D">
        <w:trPr>
          <w:trHeight w:val="270"/>
          <w:jc w:val="center"/>
        </w:trPr>
        <w:tc>
          <w:tcPr>
            <w:tcW w:w="0" w:type="auto"/>
            <w:tcMar>
              <w:top w:w="0" w:type="dxa"/>
              <w:left w:w="100" w:type="dxa"/>
              <w:bottom w:w="0" w:type="dxa"/>
              <w:right w:w="100" w:type="dxa"/>
            </w:tcMar>
            <w:hideMark/>
          </w:tcPr>
          <w:p w14:paraId="1775EFB1"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Тип</w:t>
            </w:r>
          </w:p>
        </w:tc>
        <w:tc>
          <w:tcPr>
            <w:tcW w:w="0" w:type="auto"/>
            <w:tcMar>
              <w:top w:w="0" w:type="dxa"/>
              <w:left w:w="100" w:type="dxa"/>
              <w:bottom w:w="0" w:type="dxa"/>
              <w:right w:w="100" w:type="dxa"/>
            </w:tcMar>
            <w:hideMark/>
          </w:tcPr>
          <w:p w14:paraId="227919E4" w14:textId="77777777" w:rsidR="009F159A" w:rsidRPr="009F797C" w:rsidRDefault="009F159A" w:rsidP="00A33A0D">
            <w:pPr>
              <w:spacing w:line="240" w:lineRule="auto"/>
              <w:ind w:firstLine="0"/>
              <w:jc w:val="left"/>
              <w:rPr>
                <w:sz w:val="24"/>
                <w:szCs w:val="24"/>
                <w:lang w:eastAsia="ru-RU"/>
              </w:rPr>
            </w:pPr>
            <w:r w:rsidRPr="009F797C">
              <w:rPr>
                <w:sz w:val="24"/>
                <w:szCs w:val="24"/>
              </w:rPr>
              <w:t>Системная</w:t>
            </w:r>
          </w:p>
        </w:tc>
      </w:tr>
      <w:tr w:rsidR="009F159A" w:rsidRPr="002B6A7B" w14:paraId="259F07BD" w14:textId="77777777" w:rsidTr="00A33A0D">
        <w:trPr>
          <w:trHeight w:val="270"/>
          <w:jc w:val="center"/>
        </w:trPr>
        <w:tc>
          <w:tcPr>
            <w:tcW w:w="0" w:type="auto"/>
            <w:tcMar>
              <w:top w:w="0" w:type="dxa"/>
              <w:left w:w="100" w:type="dxa"/>
              <w:bottom w:w="0" w:type="dxa"/>
              <w:right w:w="100" w:type="dxa"/>
            </w:tcMar>
            <w:hideMark/>
          </w:tcPr>
          <w:p w14:paraId="12E9E2FD"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Ссылка</w:t>
            </w:r>
          </w:p>
        </w:tc>
        <w:tc>
          <w:tcPr>
            <w:tcW w:w="0" w:type="auto"/>
            <w:tcMar>
              <w:top w:w="0" w:type="dxa"/>
              <w:left w:w="100" w:type="dxa"/>
              <w:bottom w:w="0" w:type="dxa"/>
              <w:right w:w="100" w:type="dxa"/>
            </w:tcMar>
            <w:hideMark/>
          </w:tcPr>
          <w:p w14:paraId="31B5C6F9" w14:textId="77777777" w:rsidR="009F159A" w:rsidRPr="009F797C" w:rsidRDefault="009F159A" w:rsidP="00A33A0D">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9F159A" w:rsidRPr="002B6A7B" w14:paraId="1B06D847" w14:textId="77777777" w:rsidTr="00A33A0D">
        <w:trPr>
          <w:trHeight w:val="270"/>
          <w:jc w:val="center"/>
        </w:trPr>
        <w:tc>
          <w:tcPr>
            <w:tcW w:w="0" w:type="auto"/>
            <w:tcMar>
              <w:top w:w="0" w:type="dxa"/>
              <w:left w:w="100" w:type="dxa"/>
              <w:bottom w:w="0" w:type="dxa"/>
              <w:right w:w="100" w:type="dxa"/>
            </w:tcMar>
            <w:hideMark/>
          </w:tcPr>
          <w:p w14:paraId="60F8A9DC"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Примечания</w:t>
            </w:r>
          </w:p>
        </w:tc>
        <w:tc>
          <w:tcPr>
            <w:tcW w:w="0" w:type="auto"/>
            <w:tcMar>
              <w:top w:w="0" w:type="dxa"/>
              <w:left w:w="100" w:type="dxa"/>
              <w:bottom w:w="0" w:type="dxa"/>
              <w:right w:w="100" w:type="dxa"/>
            </w:tcMar>
            <w:hideMark/>
          </w:tcPr>
          <w:p w14:paraId="3E9952B6" w14:textId="77777777" w:rsidR="009F159A" w:rsidRPr="009F797C" w:rsidRDefault="009F159A" w:rsidP="00A33A0D">
            <w:pPr>
              <w:spacing w:line="240" w:lineRule="auto"/>
              <w:ind w:firstLine="0"/>
              <w:jc w:val="left"/>
              <w:rPr>
                <w:sz w:val="24"/>
                <w:szCs w:val="24"/>
                <w:lang w:eastAsia="ru-RU"/>
              </w:rPr>
            </w:pPr>
            <w:r w:rsidRPr="00382490">
              <w:rPr>
                <w:sz w:val="24"/>
                <w:szCs w:val="24"/>
              </w:rPr>
              <w:t>Идентификатор может быть введён вручную или выбран из списка.</w:t>
            </w:r>
          </w:p>
        </w:tc>
      </w:tr>
      <w:tr w:rsidR="009F159A" w:rsidRPr="002B6A7B" w14:paraId="0DF73782" w14:textId="77777777" w:rsidTr="00A33A0D">
        <w:trPr>
          <w:trHeight w:val="270"/>
          <w:jc w:val="center"/>
        </w:trPr>
        <w:tc>
          <w:tcPr>
            <w:tcW w:w="0" w:type="auto"/>
            <w:tcMar>
              <w:top w:w="0" w:type="dxa"/>
              <w:left w:w="100" w:type="dxa"/>
              <w:bottom w:w="0" w:type="dxa"/>
              <w:right w:w="100" w:type="dxa"/>
            </w:tcMar>
            <w:hideMark/>
          </w:tcPr>
          <w:p w14:paraId="70A3CC32"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Исключения</w:t>
            </w:r>
          </w:p>
        </w:tc>
        <w:tc>
          <w:tcPr>
            <w:tcW w:w="0" w:type="auto"/>
            <w:tcMar>
              <w:top w:w="0" w:type="dxa"/>
              <w:left w:w="100" w:type="dxa"/>
              <w:bottom w:w="0" w:type="dxa"/>
              <w:right w:w="100" w:type="dxa"/>
            </w:tcMar>
            <w:hideMark/>
          </w:tcPr>
          <w:p w14:paraId="56DD810A" w14:textId="77777777" w:rsidR="009F159A" w:rsidRDefault="009F159A" w:rsidP="00A33A0D">
            <w:pPr>
              <w:spacing w:line="240" w:lineRule="auto"/>
              <w:ind w:firstLine="0"/>
              <w:jc w:val="left"/>
              <w:rPr>
                <w:sz w:val="24"/>
                <w:szCs w:val="24"/>
              </w:rPr>
            </w:pPr>
            <w:r>
              <w:rPr>
                <w:sz w:val="24"/>
                <w:szCs w:val="24"/>
              </w:rPr>
              <w:t xml:space="preserve">1. </w:t>
            </w:r>
            <w:r w:rsidRPr="009F797C">
              <w:rPr>
                <w:sz w:val="24"/>
                <w:szCs w:val="24"/>
              </w:rPr>
              <w:t>Дочерние сценарии найдены - удаление запрещено</w:t>
            </w:r>
            <w:r>
              <w:rPr>
                <w:sz w:val="24"/>
                <w:szCs w:val="24"/>
              </w:rPr>
              <w:t>.</w:t>
            </w:r>
          </w:p>
          <w:p w14:paraId="0AAC459C" w14:textId="77777777" w:rsidR="009F159A" w:rsidRPr="009F797C" w:rsidRDefault="009F159A" w:rsidP="00A33A0D">
            <w:pPr>
              <w:spacing w:line="240" w:lineRule="auto"/>
              <w:ind w:firstLine="0"/>
              <w:jc w:val="left"/>
              <w:rPr>
                <w:sz w:val="24"/>
                <w:szCs w:val="24"/>
                <w:lang w:eastAsia="ru-RU"/>
              </w:rPr>
            </w:pPr>
            <w:r>
              <w:rPr>
                <w:sz w:val="24"/>
                <w:szCs w:val="24"/>
                <w:lang w:eastAsia="ru-RU"/>
              </w:rPr>
              <w:t>2. С</w:t>
            </w:r>
            <w:r w:rsidRPr="00382490">
              <w:rPr>
                <w:sz w:val="24"/>
                <w:szCs w:val="24"/>
                <w:lang w:eastAsia="ru-RU"/>
              </w:rPr>
              <w:t>ценарий с указанным ID не существует</w:t>
            </w:r>
            <w:r>
              <w:rPr>
                <w:sz w:val="24"/>
                <w:szCs w:val="24"/>
                <w:lang w:eastAsia="ru-RU"/>
              </w:rPr>
              <w:t xml:space="preserve"> -</w:t>
            </w:r>
            <w:r w:rsidRPr="00382490">
              <w:rPr>
                <w:sz w:val="24"/>
                <w:szCs w:val="24"/>
                <w:lang w:eastAsia="ru-RU"/>
              </w:rPr>
              <w:t xml:space="preserve"> система возвращает ошибку.</w:t>
            </w:r>
          </w:p>
        </w:tc>
      </w:tr>
      <w:tr w:rsidR="009F159A" w:rsidRPr="00FC506B" w14:paraId="16BA0A21" w14:textId="77777777" w:rsidTr="00A33A0D">
        <w:trPr>
          <w:trHeight w:val="270"/>
          <w:jc w:val="center"/>
        </w:trPr>
        <w:tc>
          <w:tcPr>
            <w:tcW w:w="0" w:type="auto"/>
            <w:tcMar>
              <w:top w:w="0" w:type="dxa"/>
              <w:left w:w="100" w:type="dxa"/>
              <w:bottom w:w="0" w:type="dxa"/>
              <w:right w:w="100" w:type="dxa"/>
            </w:tcMar>
            <w:hideMark/>
          </w:tcPr>
          <w:p w14:paraId="601934CA" w14:textId="77777777" w:rsidR="009F159A" w:rsidRPr="00FC506B" w:rsidRDefault="009F159A" w:rsidP="00A33A0D">
            <w:pPr>
              <w:spacing w:line="240" w:lineRule="auto"/>
              <w:ind w:firstLine="0"/>
              <w:jc w:val="left"/>
              <w:rPr>
                <w:sz w:val="24"/>
                <w:szCs w:val="24"/>
                <w:lang w:val="en-US" w:eastAsia="ru-RU"/>
              </w:rPr>
            </w:pPr>
            <w:r w:rsidRPr="00FC506B">
              <w:rPr>
                <w:sz w:val="24"/>
                <w:szCs w:val="24"/>
              </w:rPr>
              <w:t>Вывод</w:t>
            </w:r>
          </w:p>
        </w:tc>
        <w:tc>
          <w:tcPr>
            <w:tcW w:w="0" w:type="auto"/>
            <w:tcMar>
              <w:top w:w="0" w:type="dxa"/>
              <w:left w:w="100" w:type="dxa"/>
              <w:bottom w:w="0" w:type="dxa"/>
              <w:right w:w="100" w:type="dxa"/>
            </w:tcMar>
            <w:hideMark/>
          </w:tcPr>
          <w:p w14:paraId="420B1CEC" w14:textId="77777777" w:rsidR="009F159A" w:rsidRPr="00FC506B" w:rsidRDefault="009F159A" w:rsidP="00A33A0D">
            <w:pPr>
              <w:spacing w:line="240" w:lineRule="auto"/>
              <w:ind w:firstLine="0"/>
              <w:jc w:val="left"/>
              <w:rPr>
                <w:sz w:val="24"/>
                <w:szCs w:val="24"/>
              </w:rPr>
            </w:pPr>
            <w:r w:rsidRPr="00FC506B">
              <w:rPr>
                <w:sz w:val="24"/>
                <w:szCs w:val="24"/>
              </w:rPr>
              <w:t>1. Сообщение о запрете удаления из-за зависимостей.</w:t>
            </w:r>
          </w:p>
          <w:p w14:paraId="3F616705" w14:textId="77777777" w:rsidR="009F159A" w:rsidRPr="00FC506B" w:rsidRDefault="009F159A" w:rsidP="00A33A0D">
            <w:pPr>
              <w:spacing w:line="240" w:lineRule="auto"/>
              <w:ind w:firstLine="0"/>
              <w:jc w:val="left"/>
              <w:rPr>
                <w:sz w:val="24"/>
                <w:szCs w:val="24"/>
                <w:lang w:eastAsia="ru-RU"/>
              </w:rPr>
            </w:pPr>
            <w:r w:rsidRPr="00FC506B">
              <w:rPr>
                <w:sz w:val="24"/>
                <w:szCs w:val="24"/>
              </w:rPr>
              <w:t>2. Запрос подтверждения удаления.</w:t>
            </w:r>
          </w:p>
        </w:tc>
      </w:tr>
      <w:tr w:rsidR="009F159A" w:rsidRPr="00FC506B" w14:paraId="42AD71D5" w14:textId="77777777" w:rsidTr="00A33A0D">
        <w:trPr>
          <w:trHeight w:val="270"/>
          <w:jc w:val="center"/>
        </w:trPr>
        <w:tc>
          <w:tcPr>
            <w:tcW w:w="0" w:type="auto"/>
            <w:tcMar>
              <w:top w:w="0" w:type="dxa"/>
              <w:left w:w="100" w:type="dxa"/>
              <w:bottom w:w="0" w:type="dxa"/>
              <w:right w:w="100" w:type="dxa"/>
            </w:tcMar>
            <w:hideMark/>
          </w:tcPr>
          <w:p w14:paraId="7A234942" w14:textId="77777777" w:rsidR="009F159A" w:rsidRPr="00FC506B" w:rsidRDefault="009F159A" w:rsidP="00A33A0D">
            <w:pPr>
              <w:spacing w:line="240" w:lineRule="auto"/>
              <w:ind w:firstLine="0"/>
              <w:jc w:val="left"/>
              <w:rPr>
                <w:sz w:val="24"/>
                <w:szCs w:val="24"/>
                <w:lang w:eastAsia="ru-RU"/>
              </w:rPr>
            </w:pPr>
            <w:r w:rsidRPr="00FC506B">
              <w:rPr>
                <w:sz w:val="24"/>
                <w:szCs w:val="24"/>
              </w:rPr>
              <w:t>Предусловие</w:t>
            </w:r>
          </w:p>
        </w:tc>
        <w:tc>
          <w:tcPr>
            <w:tcW w:w="0" w:type="auto"/>
            <w:tcMar>
              <w:top w:w="0" w:type="dxa"/>
              <w:left w:w="100" w:type="dxa"/>
              <w:bottom w:w="0" w:type="dxa"/>
              <w:right w:w="100" w:type="dxa"/>
            </w:tcMar>
            <w:hideMark/>
          </w:tcPr>
          <w:p w14:paraId="36BE6ECD" w14:textId="77777777" w:rsidR="009F159A" w:rsidRPr="00FC506B" w:rsidRDefault="009F159A" w:rsidP="00A33A0D">
            <w:pPr>
              <w:spacing w:line="240" w:lineRule="auto"/>
              <w:ind w:firstLine="0"/>
              <w:jc w:val="left"/>
              <w:rPr>
                <w:sz w:val="24"/>
                <w:szCs w:val="24"/>
                <w:lang w:eastAsia="ru-RU"/>
              </w:rPr>
            </w:pPr>
            <w:r w:rsidRPr="00FC506B">
              <w:rPr>
                <w:sz w:val="24"/>
                <w:szCs w:val="24"/>
              </w:rPr>
              <w:t>Сценарий существует.</w:t>
            </w:r>
          </w:p>
        </w:tc>
      </w:tr>
      <w:tr w:rsidR="009F159A" w:rsidRPr="00FC506B" w14:paraId="72916854" w14:textId="77777777" w:rsidTr="00A33A0D">
        <w:trPr>
          <w:trHeight w:val="270"/>
          <w:jc w:val="center"/>
        </w:trPr>
        <w:tc>
          <w:tcPr>
            <w:tcW w:w="0" w:type="auto"/>
            <w:tcMar>
              <w:top w:w="0" w:type="dxa"/>
              <w:left w:w="100" w:type="dxa"/>
              <w:bottom w:w="0" w:type="dxa"/>
              <w:right w:w="100" w:type="dxa"/>
            </w:tcMar>
            <w:hideMark/>
          </w:tcPr>
          <w:p w14:paraId="12F4DD89" w14:textId="77777777" w:rsidR="009F159A" w:rsidRPr="00FC506B" w:rsidRDefault="009F159A" w:rsidP="00A33A0D">
            <w:pPr>
              <w:spacing w:line="240" w:lineRule="auto"/>
              <w:ind w:firstLine="0"/>
              <w:jc w:val="left"/>
              <w:rPr>
                <w:sz w:val="24"/>
                <w:szCs w:val="24"/>
                <w:lang w:eastAsia="ru-RU"/>
              </w:rPr>
            </w:pPr>
            <w:r w:rsidRPr="00FC506B">
              <w:rPr>
                <w:sz w:val="24"/>
                <w:szCs w:val="24"/>
              </w:rPr>
              <w:t>Постусловие</w:t>
            </w:r>
          </w:p>
        </w:tc>
        <w:tc>
          <w:tcPr>
            <w:tcW w:w="0" w:type="auto"/>
            <w:tcMar>
              <w:top w:w="0" w:type="dxa"/>
              <w:left w:w="100" w:type="dxa"/>
              <w:bottom w:w="0" w:type="dxa"/>
              <w:right w:w="100" w:type="dxa"/>
            </w:tcMar>
            <w:hideMark/>
          </w:tcPr>
          <w:p w14:paraId="56E38C7C" w14:textId="77777777" w:rsidR="009F159A" w:rsidRPr="00FC506B" w:rsidRDefault="009F159A" w:rsidP="00A33A0D">
            <w:pPr>
              <w:spacing w:line="240" w:lineRule="auto"/>
              <w:ind w:firstLine="0"/>
              <w:jc w:val="left"/>
              <w:rPr>
                <w:sz w:val="24"/>
                <w:szCs w:val="24"/>
              </w:rPr>
            </w:pPr>
            <w:r w:rsidRPr="00FC506B">
              <w:rPr>
                <w:sz w:val="24"/>
                <w:szCs w:val="24"/>
              </w:rPr>
              <w:t>Система отображает интерфейс выбора версии.</w:t>
            </w:r>
          </w:p>
        </w:tc>
      </w:tr>
    </w:tbl>
    <w:p w14:paraId="4F5C6550" w14:textId="77777777" w:rsidR="009F159A" w:rsidRPr="00FC506B" w:rsidRDefault="009F159A" w:rsidP="00724720"/>
    <w:p w14:paraId="26A77F36" w14:textId="63AB06ED" w:rsidR="009F159A" w:rsidRPr="00FC506B" w:rsidRDefault="009F159A" w:rsidP="00724720">
      <w:pPr>
        <w:jc w:val="right"/>
      </w:pPr>
      <w:r w:rsidRPr="00FC506B">
        <w:t xml:space="preserve">Таблица </w:t>
      </w:r>
      <w:r w:rsidR="000C316B">
        <w:t>30</w:t>
      </w:r>
    </w:p>
    <w:p w14:paraId="02C80998" w14:textId="77777777" w:rsidR="009F159A" w:rsidRPr="002B6A7B" w:rsidRDefault="009F159A" w:rsidP="00724720">
      <w:pPr>
        <w:jc w:val="center"/>
      </w:pPr>
      <w:r w:rsidRPr="00FC506B">
        <w:t xml:space="preserve">Описание операции </w:t>
      </w:r>
      <w:r w:rsidRPr="00FC506B">
        <w:rPr>
          <w:lang w:eastAsia="ru-RU"/>
        </w:rPr>
        <w:t>«Выбрать версию сценария»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780"/>
      </w:tblGrid>
      <w:tr w:rsidR="009F159A" w:rsidRPr="002B6A7B" w14:paraId="2E46B37D" w14:textId="77777777" w:rsidTr="00A33A0D">
        <w:trPr>
          <w:trHeight w:val="300"/>
          <w:jc w:val="center"/>
        </w:trPr>
        <w:tc>
          <w:tcPr>
            <w:tcW w:w="0" w:type="auto"/>
            <w:tcMar>
              <w:top w:w="0" w:type="dxa"/>
              <w:left w:w="100" w:type="dxa"/>
              <w:bottom w:w="0" w:type="dxa"/>
              <w:right w:w="100" w:type="dxa"/>
            </w:tcMar>
            <w:hideMark/>
          </w:tcPr>
          <w:p w14:paraId="4F24D0ED" w14:textId="77777777" w:rsidR="009F159A" w:rsidRPr="009F797C" w:rsidRDefault="009F159A" w:rsidP="00A33A0D">
            <w:pPr>
              <w:spacing w:line="240" w:lineRule="auto"/>
              <w:ind w:firstLine="0"/>
              <w:jc w:val="center"/>
              <w:rPr>
                <w:sz w:val="24"/>
                <w:szCs w:val="24"/>
                <w:lang w:eastAsia="ru-RU"/>
              </w:rPr>
            </w:pPr>
            <w:r w:rsidRPr="009F797C">
              <w:rPr>
                <w:sz w:val="24"/>
                <w:szCs w:val="24"/>
              </w:rPr>
              <w:t>Раздел</w:t>
            </w:r>
          </w:p>
        </w:tc>
        <w:tc>
          <w:tcPr>
            <w:tcW w:w="0" w:type="auto"/>
            <w:tcMar>
              <w:top w:w="0" w:type="dxa"/>
              <w:left w:w="100" w:type="dxa"/>
              <w:bottom w:w="0" w:type="dxa"/>
              <w:right w:w="100" w:type="dxa"/>
            </w:tcMar>
            <w:hideMark/>
          </w:tcPr>
          <w:p w14:paraId="52700398" w14:textId="77777777" w:rsidR="009F159A" w:rsidRPr="009F797C" w:rsidRDefault="009F159A" w:rsidP="00A33A0D">
            <w:pPr>
              <w:spacing w:line="240" w:lineRule="auto"/>
              <w:ind w:firstLine="0"/>
              <w:jc w:val="center"/>
              <w:rPr>
                <w:sz w:val="24"/>
                <w:szCs w:val="24"/>
                <w:lang w:eastAsia="ru-RU"/>
              </w:rPr>
            </w:pPr>
            <w:r w:rsidRPr="009F797C">
              <w:rPr>
                <w:sz w:val="24"/>
                <w:szCs w:val="24"/>
              </w:rPr>
              <w:t>Описание</w:t>
            </w:r>
          </w:p>
        </w:tc>
      </w:tr>
      <w:tr w:rsidR="009F159A" w:rsidRPr="002B6A7B" w14:paraId="1C886F87" w14:textId="77777777" w:rsidTr="00A33A0D">
        <w:trPr>
          <w:trHeight w:val="270"/>
          <w:jc w:val="center"/>
        </w:trPr>
        <w:tc>
          <w:tcPr>
            <w:tcW w:w="0" w:type="auto"/>
            <w:tcMar>
              <w:top w:w="0" w:type="dxa"/>
              <w:left w:w="100" w:type="dxa"/>
              <w:bottom w:w="0" w:type="dxa"/>
              <w:right w:w="100" w:type="dxa"/>
            </w:tcMar>
            <w:hideMark/>
          </w:tcPr>
          <w:p w14:paraId="69609102" w14:textId="77777777" w:rsidR="009F159A" w:rsidRPr="009F797C" w:rsidRDefault="009F159A" w:rsidP="00A33A0D">
            <w:pPr>
              <w:spacing w:line="240" w:lineRule="auto"/>
              <w:ind w:firstLine="0"/>
              <w:jc w:val="left"/>
              <w:rPr>
                <w:sz w:val="24"/>
                <w:szCs w:val="24"/>
                <w:lang w:val="en-US" w:eastAsia="ru-RU"/>
              </w:rPr>
            </w:pPr>
            <w:r w:rsidRPr="009F797C">
              <w:rPr>
                <w:sz w:val="24"/>
                <w:szCs w:val="24"/>
              </w:rPr>
              <w:t>Имя</w:t>
            </w:r>
          </w:p>
        </w:tc>
        <w:tc>
          <w:tcPr>
            <w:tcW w:w="0" w:type="auto"/>
            <w:tcMar>
              <w:top w:w="0" w:type="dxa"/>
              <w:left w:w="100" w:type="dxa"/>
              <w:bottom w:w="0" w:type="dxa"/>
              <w:right w:w="100" w:type="dxa"/>
            </w:tcMar>
            <w:hideMark/>
          </w:tcPr>
          <w:p w14:paraId="38A7E852" w14:textId="77777777" w:rsidR="009F159A" w:rsidRPr="009F797C" w:rsidRDefault="009F159A" w:rsidP="00A33A0D">
            <w:pPr>
              <w:spacing w:line="240" w:lineRule="auto"/>
              <w:ind w:firstLine="0"/>
              <w:jc w:val="left"/>
              <w:rPr>
                <w:sz w:val="24"/>
                <w:szCs w:val="24"/>
                <w:lang w:eastAsia="ru-RU"/>
              </w:rPr>
            </w:pPr>
            <w:r w:rsidRPr="003D6164">
              <w:rPr>
                <w:sz w:val="24"/>
                <w:szCs w:val="24"/>
              </w:rPr>
              <w:t>Выбрать версию сценария</w:t>
            </w:r>
          </w:p>
        </w:tc>
      </w:tr>
      <w:tr w:rsidR="009F159A" w:rsidRPr="002B6A7B" w14:paraId="66206849" w14:textId="77777777" w:rsidTr="00A33A0D">
        <w:trPr>
          <w:trHeight w:val="183"/>
          <w:jc w:val="center"/>
        </w:trPr>
        <w:tc>
          <w:tcPr>
            <w:tcW w:w="0" w:type="auto"/>
            <w:tcMar>
              <w:top w:w="0" w:type="dxa"/>
              <w:left w:w="100" w:type="dxa"/>
              <w:bottom w:w="0" w:type="dxa"/>
              <w:right w:w="100" w:type="dxa"/>
            </w:tcMar>
            <w:hideMark/>
          </w:tcPr>
          <w:p w14:paraId="392B4A70" w14:textId="77777777" w:rsidR="009F159A" w:rsidRPr="009F797C" w:rsidRDefault="009F159A" w:rsidP="00A33A0D">
            <w:pPr>
              <w:spacing w:line="240" w:lineRule="auto"/>
              <w:ind w:firstLine="0"/>
              <w:jc w:val="left"/>
              <w:rPr>
                <w:sz w:val="24"/>
                <w:szCs w:val="24"/>
                <w:lang w:eastAsia="ru-RU"/>
              </w:rPr>
            </w:pPr>
            <w:r w:rsidRPr="009F797C">
              <w:rPr>
                <w:sz w:val="24"/>
                <w:szCs w:val="24"/>
              </w:rPr>
              <w:t>Обязанности</w:t>
            </w:r>
          </w:p>
        </w:tc>
        <w:tc>
          <w:tcPr>
            <w:tcW w:w="0" w:type="auto"/>
            <w:tcMar>
              <w:top w:w="0" w:type="dxa"/>
              <w:left w:w="100" w:type="dxa"/>
              <w:bottom w:w="0" w:type="dxa"/>
              <w:right w:w="100" w:type="dxa"/>
            </w:tcMar>
            <w:hideMark/>
          </w:tcPr>
          <w:p w14:paraId="4CD36D99" w14:textId="77777777" w:rsidR="009F159A" w:rsidRPr="009F797C" w:rsidRDefault="009F159A" w:rsidP="00A33A0D">
            <w:pPr>
              <w:spacing w:line="240" w:lineRule="auto"/>
              <w:ind w:firstLine="0"/>
              <w:jc w:val="left"/>
              <w:rPr>
                <w:sz w:val="24"/>
                <w:szCs w:val="24"/>
                <w:lang w:eastAsia="ru-RU"/>
              </w:rPr>
            </w:pPr>
            <w:r>
              <w:rPr>
                <w:sz w:val="24"/>
                <w:szCs w:val="24"/>
              </w:rPr>
              <w:t>Фиксация выбора сценария по его идентификатору.</w:t>
            </w:r>
          </w:p>
        </w:tc>
      </w:tr>
      <w:tr w:rsidR="009F159A" w:rsidRPr="002B6A7B" w14:paraId="03746301" w14:textId="77777777" w:rsidTr="00A33A0D">
        <w:trPr>
          <w:trHeight w:val="270"/>
          <w:jc w:val="center"/>
        </w:trPr>
        <w:tc>
          <w:tcPr>
            <w:tcW w:w="0" w:type="auto"/>
            <w:tcMar>
              <w:top w:w="0" w:type="dxa"/>
              <w:left w:w="100" w:type="dxa"/>
              <w:bottom w:w="0" w:type="dxa"/>
              <w:right w:w="100" w:type="dxa"/>
            </w:tcMar>
            <w:hideMark/>
          </w:tcPr>
          <w:p w14:paraId="044DB355"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Тип</w:t>
            </w:r>
          </w:p>
        </w:tc>
        <w:tc>
          <w:tcPr>
            <w:tcW w:w="0" w:type="auto"/>
            <w:tcMar>
              <w:top w:w="0" w:type="dxa"/>
              <w:left w:w="100" w:type="dxa"/>
              <w:bottom w:w="0" w:type="dxa"/>
              <w:right w:w="100" w:type="dxa"/>
            </w:tcMar>
            <w:hideMark/>
          </w:tcPr>
          <w:p w14:paraId="33E56C31" w14:textId="77777777" w:rsidR="009F159A" w:rsidRPr="009F797C" w:rsidRDefault="009F159A" w:rsidP="00A33A0D">
            <w:pPr>
              <w:spacing w:line="240" w:lineRule="auto"/>
              <w:ind w:firstLine="0"/>
              <w:jc w:val="left"/>
              <w:rPr>
                <w:sz w:val="24"/>
                <w:szCs w:val="24"/>
                <w:lang w:eastAsia="ru-RU"/>
              </w:rPr>
            </w:pPr>
            <w:r w:rsidRPr="009F797C">
              <w:rPr>
                <w:sz w:val="24"/>
                <w:szCs w:val="24"/>
              </w:rPr>
              <w:t>Системная</w:t>
            </w:r>
          </w:p>
        </w:tc>
      </w:tr>
      <w:tr w:rsidR="009F159A" w:rsidRPr="002B6A7B" w14:paraId="16F30303" w14:textId="77777777" w:rsidTr="00A33A0D">
        <w:trPr>
          <w:trHeight w:val="270"/>
          <w:jc w:val="center"/>
        </w:trPr>
        <w:tc>
          <w:tcPr>
            <w:tcW w:w="0" w:type="auto"/>
            <w:tcMar>
              <w:top w:w="0" w:type="dxa"/>
              <w:left w:w="100" w:type="dxa"/>
              <w:bottom w:w="0" w:type="dxa"/>
              <w:right w:w="100" w:type="dxa"/>
            </w:tcMar>
            <w:hideMark/>
          </w:tcPr>
          <w:p w14:paraId="2306D09E"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Ссылка</w:t>
            </w:r>
          </w:p>
        </w:tc>
        <w:tc>
          <w:tcPr>
            <w:tcW w:w="0" w:type="auto"/>
            <w:tcMar>
              <w:top w:w="0" w:type="dxa"/>
              <w:left w:w="100" w:type="dxa"/>
              <w:bottom w:w="0" w:type="dxa"/>
              <w:right w:w="100" w:type="dxa"/>
            </w:tcMar>
            <w:hideMark/>
          </w:tcPr>
          <w:p w14:paraId="577DFA2A" w14:textId="77777777" w:rsidR="009F159A" w:rsidRPr="009F797C" w:rsidRDefault="009F159A" w:rsidP="00A33A0D">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9F159A" w:rsidRPr="002B6A7B" w14:paraId="7BF86753" w14:textId="77777777" w:rsidTr="00A33A0D">
        <w:trPr>
          <w:trHeight w:val="270"/>
          <w:jc w:val="center"/>
        </w:trPr>
        <w:tc>
          <w:tcPr>
            <w:tcW w:w="0" w:type="auto"/>
            <w:tcMar>
              <w:top w:w="0" w:type="dxa"/>
              <w:left w:w="100" w:type="dxa"/>
              <w:bottom w:w="0" w:type="dxa"/>
              <w:right w:w="100" w:type="dxa"/>
            </w:tcMar>
            <w:hideMark/>
          </w:tcPr>
          <w:p w14:paraId="03C75732"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Примечания</w:t>
            </w:r>
          </w:p>
        </w:tc>
        <w:tc>
          <w:tcPr>
            <w:tcW w:w="0" w:type="auto"/>
            <w:tcMar>
              <w:top w:w="0" w:type="dxa"/>
              <w:left w:w="100" w:type="dxa"/>
              <w:bottom w:w="0" w:type="dxa"/>
              <w:right w:w="100" w:type="dxa"/>
            </w:tcMar>
            <w:hideMark/>
          </w:tcPr>
          <w:p w14:paraId="1168C91F" w14:textId="77777777" w:rsidR="009F159A" w:rsidRPr="009F797C" w:rsidRDefault="009F159A" w:rsidP="00A33A0D">
            <w:pPr>
              <w:spacing w:line="240" w:lineRule="auto"/>
              <w:ind w:firstLine="0"/>
              <w:jc w:val="left"/>
              <w:rPr>
                <w:sz w:val="24"/>
                <w:szCs w:val="24"/>
                <w:lang w:eastAsia="ru-RU"/>
              </w:rPr>
            </w:pPr>
            <w:r w:rsidRPr="00FC506B">
              <w:rPr>
                <w:sz w:val="24"/>
                <w:szCs w:val="24"/>
              </w:rPr>
              <w:t>Идентификатор версии может быть хешем.</w:t>
            </w:r>
          </w:p>
        </w:tc>
      </w:tr>
      <w:tr w:rsidR="009F159A" w:rsidRPr="002B6A7B" w14:paraId="103791FE" w14:textId="77777777" w:rsidTr="00A33A0D">
        <w:trPr>
          <w:trHeight w:val="270"/>
          <w:jc w:val="center"/>
        </w:trPr>
        <w:tc>
          <w:tcPr>
            <w:tcW w:w="0" w:type="auto"/>
            <w:tcMar>
              <w:top w:w="0" w:type="dxa"/>
              <w:left w:w="100" w:type="dxa"/>
              <w:bottom w:w="0" w:type="dxa"/>
              <w:right w:w="100" w:type="dxa"/>
            </w:tcMar>
            <w:hideMark/>
          </w:tcPr>
          <w:p w14:paraId="03A0DCC8"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Исключения</w:t>
            </w:r>
          </w:p>
        </w:tc>
        <w:tc>
          <w:tcPr>
            <w:tcW w:w="0" w:type="auto"/>
            <w:tcMar>
              <w:top w:w="0" w:type="dxa"/>
              <w:left w:w="100" w:type="dxa"/>
              <w:bottom w:w="0" w:type="dxa"/>
              <w:right w:w="100" w:type="dxa"/>
            </w:tcMar>
            <w:hideMark/>
          </w:tcPr>
          <w:p w14:paraId="4D42A16C" w14:textId="77777777" w:rsidR="009F159A" w:rsidRPr="009F797C" w:rsidRDefault="009F159A" w:rsidP="00A33A0D">
            <w:pPr>
              <w:spacing w:line="240" w:lineRule="auto"/>
              <w:ind w:firstLine="0"/>
              <w:jc w:val="left"/>
              <w:rPr>
                <w:sz w:val="24"/>
                <w:szCs w:val="24"/>
                <w:lang w:eastAsia="ru-RU"/>
              </w:rPr>
            </w:pPr>
            <w:r>
              <w:rPr>
                <w:sz w:val="24"/>
                <w:szCs w:val="24"/>
                <w:lang w:val="en-US"/>
              </w:rPr>
              <w:t>D</w:t>
            </w:r>
            <w:r w:rsidRPr="00FC506B">
              <w:rPr>
                <w:sz w:val="24"/>
                <w:szCs w:val="24"/>
              </w:rPr>
              <w:t>ерсия с указанным ID не существует для сценария - отображает ошибку.</w:t>
            </w:r>
          </w:p>
        </w:tc>
      </w:tr>
      <w:tr w:rsidR="009F159A" w:rsidRPr="002B6A7B" w14:paraId="7A108235" w14:textId="77777777" w:rsidTr="00A33A0D">
        <w:trPr>
          <w:trHeight w:val="270"/>
          <w:jc w:val="center"/>
        </w:trPr>
        <w:tc>
          <w:tcPr>
            <w:tcW w:w="0" w:type="auto"/>
            <w:tcMar>
              <w:top w:w="0" w:type="dxa"/>
              <w:left w:w="100" w:type="dxa"/>
              <w:bottom w:w="0" w:type="dxa"/>
              <w:right w:w="100" w:type="dxa"/>
            </w:tcMar>
            <w:hideMark/>
          </w:tcPr>
          <w:p w14:paraId="3EE86403" w14:textId="77777777" w:rsidR="009F159A" w:rsidRPr="00393DA4" w:rsidRDefault="009F159A" w:rsidP="00A33A0D">
            <w:pPr>
              <w:spacing w:line="240" w:lineRule="auto"/>
              <w:ind w:firstLine="0"/>
              <w:jc w:val="left"/>
              <w:rPr>
                <w:sz w:val="24"/>
                <w:szCs w:val="24"/>
                <w:lang w:val="en-US" w:eastAsia="ru-RU"/>
              </w:rPr>
            </w:pPr>
            <w:r w:rsidRPr="009F797C">
              <w:rPr>
                <w:sz w:val="24"/>
                <w:szCs w:val="24"/>
              </w:rPr>
              <w:t>Вывод</w:t>
            </w:r>
          </w:p>
        </w:tc>
        <w:tc>
          <w:tcPr>
            <w:tcW w:w="0" w:type="auto"/>
            <w:tcMar>
              <w:top w:w="0" w:type="dxa"/>
              <w:left w:w="100" w:type="dxa"/>
              <w:bottom w:w="0" w:type="dxa"/>
              <w:right w:w="100" w:type="dxa"/>
            </w:tcMar>
            <w:hideMark/>
          </w:tcPr>
          <w:p w14:paraId="74519D68" w14:textId="77777777" w:rsidR="009F159A" w:rsidRPr="009F797C" w:rsidRDefault="009F159A" w:rsidP="00A33A0D">
            <w:pPr>
              <w:spacing w:line="240" w:lineRule="auto"/>
              <w:ind w:firstLine="0"/>
              <w:jc w:val="left"/>
              <w:rPr>
                <w:sz w:val="24"/>
                <w:szCs w:val="24"/>
              </w:rPr>
            </w:pPr>
            <w:r w:rsidRPr="00FC506B">
              <w:rPr>
                <w:sz w:val="24"/>
                <w:szCs w:val="24"/>
              </w:rPr>
              <w:t>Отображение содержимого выбранной версии сценария.</w:t>
            </w:r>
          </w:p>
        </w:tc>
      </w:tr>
      <w:tr w:rsidR="009F159A" w:rsidRPr="002B6A7B" w14:paraId="0A3A326D" w14:textId="77777777" w:rsidTr="00A33A0D">
        <w:trPr>
          <w:trHeight w:val="270"/>
          <w:jc w:val="center"/>
        </w:trPr>
        <w:tc>
          <w:tcPr>
            <w:tcW w:w="0" w:type="auto"/>
            <w:tcMar>
              <w:top w:w="0" w:type="dxa"/>
              <w:left w:w="100" w:type="dxa"/>
              <w:bottom w:w="0" w:type="dxa"/>
              <w:right w:w="100" w:type="dxa"/>
            </w:tcMar>
            <w:hideMark/>
          </w:tcPr>
          <w:p w14:paraId="66602CF4" w14:textId="77777777" w:rsidR="009F159A" w:rsidRPr="009F797C" w:rsidRDefault="009F159A" w:rsidP="00A33A0D">
            <w:pPr>
              <w:spacing w:line="240" w:lineRule="auto"/>
              <w:ind w:firstLine="0"/>
              <w:jc w:val="left"/>
              <w:rPr>
                <w:sz w:val="24"/>
                <w:szCs w:val="24"/>
                <w:lang w:eastAsia="ru-RU"/>
              </w:rPr>
            </w:pPr>
            <w:r w:rsidRPr="009F797C">
              <w:rPr>
                <w:sz w:val="24"/>
                <w:szCs w:val="24"/>
              </w:rPr>
              <w:t>Предусловие</w:t>
            </w:r>
          </w:p>
        </w:tc>
        <w:tc>
          <w:tcPr>
            <w:tcW w:w="0" w:type="auto"/>
            <w:tcMar>
              <w:top w:w="0" w:type="dxa"/>
              <w:left w:w="100" w:type="dxa"/>
              <w:bottom w:w="0" w:type="dxa"/>
              <w:right w:w="100" w:type="dxa"/>
            </w:tcMar>
            <w:hideMark/>
          </w:tcPr>
          <w:p w14:paraId="12A976AB" w14:textId="77777777" w:rsidR="009F159A" w:rsidRPr="008A797D" w:rsidRDefault="009F159A" w:rsidP="00A33A0D">
            <w:pPr>
              <w:spacing w:line="240" w:lineRule="auto"/>
              <w:ind w:firstLine="0"/>
              <w:jc w:val="left"/>
              <w:rPr>
                <w:sz w:val="24"/>
                <w:szCs w:val="24"/>
                <w:lang w:eastAsia="ru-RU"/>
              </w:rPr>
            </w:pPr>
            <w:r w:rsidRPr="00FC506B">
              <w:rPr>
                <w:sz w:val="24"/>
                <w:szCs w:val="24"/>
              </w:rPr>
              <w:t>Сценарий загружен, список версий доступен.</w:t>
            </w:r>
          </w:p>
        </w:tc>
      </w:tr>
      <w:tr w:rsidR="009F159A" w:rsidRPr="002B6A7B" w14:paraId="31722DD2" w14:textId="77777777" w:rsidTr="00A33A0D">
        <w:trPr>
          <w:trHeight w:val="270"/>
          <w:jc w:val="center"/>
        </w:trPr>
        <w:tc>
          <w:tcPr>
            <w:tcW w:w="0" w:type="auto"/>
            <w:tcMar>
              <w:top w:w="0" w:type="dxa"/>
              <w:left w:w="100" w:type="dxa"/>
              <w:bottom w:w="0" w:type="dxa"/>
              <w:right w:w="100" w:type="dxa"/>
            </w:tcMar>
            <w:hideMark/>
          </w:tcPr>
          <w:p w14:paraId="75AD2AD4" w14:textId="77777777" w:rsidR="009F159A" w:rsidRPr="009F797C" w:rsidRDefault="009F159A" w:rsidP="00A33A0D">
            <w:pPr>
              <w:spacing w:line="240" w:lineRule="auto"/>
              <w:ind w:firstLine="0"/>
              <w:jc w:val="left"/>
              <w:rPr>
                <w:sz w:val="24"/>
                <w:szCs w:val="24"/>
                <w:lang w:eastAsia="ru-RU"/>
              </w:rPr>
            </w:pPr>
            <w:r w:rsidRPr="009F797C">
              <w:rPr>
                <w:sz w:val="24"/>
                <w:szCs w:val="24"/>
              </w:rPr>
              <w:t>Постусловие</w:t>
            </w:r>
          </w:p>
        </w:tc>
        <w:tc>
          <w:tcPr>
            <w:tcW w:w="0" w:type="auto"/>
            <w:tcMar>
              <w:top w:w="0" w:type="dxa"/>
              <w:left w:w="100" w:type="dxa"/>
              <w:bottom w:w="0" w:type="dxa"/>
              <w:right w:w="100" w:type="dxa"/>
            </w:tcMar>
            <w:hideMark/>
          </w:tcPr>
          <w:p w14:paraId="0F50FFCE" w14:textId="77777777" w:rsidR="009F159A" w:rsidRPr="00393DA4" w:rsidRDefault="009F159A" w:rsidP="00A33A0D">
            <w:pPr>
              <w:spacing w:line="240" w:lineRule="auto"/>
              <w:ind w:firstLine="0"/>
              <w:jc w:val="left"/>
              <w:rPr>
                <w:sz w:val="24"/>
                <w:szCs w:val="24"/>
              </w:rPr>
            </w:pPr>
            <w:r w:rsidRPr="00FC506B">
              <w:rPr>
                <w:sz w:val="24"/>
                <w:szCs w:val="24"/>
              </w:rPr>
              <w:t>Пользователь видит содержимое выбранной версии.</w:t>
            </w:r>
          </w:p>
        </w:tc>
      </w:tr>
    </w:tbl>
    <w:p w14:paraId="04549CAC" w14:textId="77777777" w:rsidR="009F159A" w:rsidRDefault="009F159A" w:rsidP="00502BDA"/>
    <w:p w14:paraId="3D0B1B9F" w14:textId="65AD4048" w:rsidR="009F159A" w:rsidRPr="00FC506B" w:rsidRDefault="009F159A" w:rsidP="00502BDA">
      <w:pPr>
        <w:jc w:val="right"/>
      </w:pPr>
      <w:r w:rsidRPr="00FC506B">
        <w:t xml:space="preserve">Таблица </w:t>
      </w:r>
      <w:r w:rsidR="000C316B">
        <w:t>31</w:t>
      </w:r>
    </w:p>
    <w:p w14:paraId="6E2F71E2" w14:textId="77777777" w:rsidR="009F159A" w:rsidRPr="002B6A7B" w:rsidRDefault="009F159A" w:rsidP="00502BDA">
      <w:pPr>
        <w:jc w:val="center"/>
      </w:pPr>
      <w:r w:rsidRPr="00FC506B">
        <w:t xml:space="preserve">Описание операции </w:t>
      </w:r>
      <w:r w:rsidRPr="00FC506B">
        <w:rPr>
          <w:lang w:eastAsia="ru-RU"/>
        </w:rPr>
        <w:t>«Выбрать последнюю версию сценария»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292"/>
      </w:tblGrid>
      <w:tr w:rsidR="009F159A" w:rsidRPr="002B6A7B" w14:paraId="29C30D7C" w14:textId="77777777" w:rsidTr="00A33A0D">
        <w:trPr>
          <w:trHeight w:val="300"/>
          <w:jc w:val="center"/>
        </w:trPr>
        <w:tc>
          <w:tcPr>
            <w:tcW w:w="0" w:type="auto"/>
            <w:tcMar>
              <w:top w:w="0" w:type="dxa"/>
              <w:left w:w="100" w:type="dxa"/>
              <w:bottom w:w="0" w:type="dxa"/>
              <w:right w:w="100" w:type="dxa"/>
            </w:tcMar>
            <w:hideMark/>
          </w:tcPr>
          <w:p w14:paraId="2D30E41D" w14:textId="77777777" w:rsidR="009F159A" w:rsidRPr="009F797C" w:rsidRDefault="009F159A" w:rsidP="00A33A0D">
            <w:pPr>
              <w:spacing w:line="240" w:lineRule="auto"/>
              <w:ind w:firstLine="0"/>
              <w:jc w:val="center"/>
              <w:rPr>
                <w:sz w:val="24"/>
                <w:szCs w:val="24"/>
                <w:lang w:eastAsia="ru-RU"/>
              </w:rPr>
            </w:pPr>
            <w:r w:rsidRPr="009F797C">
              <w:rPr>
                <w:sz w:val="24"/>
                <w:szCs w:val="24"/>
              </w:rPr>
              <w:t>Раздел</w:t>
            </w:r>
          </w:p>
        </w:tc>
        <w:tc>
          <w:tcPr>
            <w:tcW w:w="0" w:type="auto"/>
            <w:tcMar>
              <w:top w:w="0" w:type="dxa"/>
              <w:left w:w="100" w:type="dxa"/>
              <w:bottom w:w="0" w:type="dxa"/>
              <w:right w:w="100" w:type="dxa"/>
            </w:tcMar>
            <w:hideMark/>
          </w:tcPr>
          <w:p w14:paraId="47ABED7F" w14:textId="77777777" w:rsidR="009F159A" w:rsidRPr="009F797C" w:rsidRDefault="009F159A" w:rsidP="00A33A0D">
            <w:pPr>
              <w:spacing w:line="240" w:lineRule="auto"/>
              <w:ind w:firstLine="0"/>
              <w:jc w:val="center"/>
              <w:rPr>
                <w:sz w:val="24"/>
                <w:szCs w:val="24"/>
                <w:lang w:eastAsia="ru-RU"/>
              </w:rPr>
            </w:pPr>
            <w:r w:rsidRPr="009F797C">
              <w:rPr>
                <w:sz w:val="24"/>
                <w:szCs w:val="24"/>
              </w:rPr>
              <w:t>Описание</w:t>
            </w:r>
          </w:p>
        </w:tc>
      </w:tr>
      <w:tr w:rsidR="009F159A" w:rsidRPr="002B6A7B" w14:paraId="3DBED491" w14:textId="77777777" w:rsidTr="00A33A0D">
        <w:trPr>
          <w:trHeight w:val="270"/>
          <w:jc w:val="center"/>
        </w:trPr>
        <w:tc>
          <w:tcPr>
            <w:tcW w:w="0" w:type="auto"/>
            <w:tcMar>
              <w:top w:w="0" w:type="dxa"/>
              <w:left w:w="100" w:type="dxa"/>
              <w:bottom w:w="0" w:type="dxa"/>
              <w:right w:w="100" w:type="dxa"/>
            </w:tcMar>
            <w:hideMark/>
          </w:tcPr>
          <w:p w14:paraId="3AE91A8D" w14:textId="77777777" w:rsidR="009F159A" w:rsidRPr="009F797C" w:rsidRDefault="009F159A" w:rsidP="00A33A0D">
            <w:pPr>
              <w:spacing w:line="240" w:lineRule="auto"/>
              <w:ind w:firstLine="0"/>
              <w:jc w:val="left"/>
              <w:rPr>
                <w:sz w:val="24"/>
                <w:szCs w:val="24"/>
                <w:lang w:val="en-US" w:eastAsia="ru-RU"/>
              </w:rPr>
            </w:pPr>
            <w:r w:rsidRPr="009F797C">
              <w:rPr>
                <w:sz w:val="24"/>
                <w:szCs w:val="24"/>
              </w:rPr>
              <w:t>Имя</w:t>
            </w:r>
          </w:p>
        </w:tc>
        <w:tc>
          <w:tcPr>
            <w:tcW w:w="0" w:type="auto"/>
            <w:tcMar>
              <w:top w:w="0" w:type="dxa"/>
              <w:left w:w="100" w:type="dxa"/>
              <w:bottom w:w="0" w:type="dxa"/>
              <w:right w:w="100" w:type="dxa"/>
            </w:tcMar>
            <w:hideMark/>
          </w:tcPr>
          <w:p w14:paraId="1BAC5829" w14:textId="77777777" w:rsidR="009F159A" w:rsidRPr="009F797C" w:rsidRDefault="009F159A" w:rsidP="00A33A0D">
            <w:pPr>
              <w:spacing w:line="240" w:lineRule="auto"/>
              <w:ind w:firstLine="0"/>
              <w:jc w:val="left"/>
              <w:rPr>
                <w:sz w:val="24"/>
                <w:szCs w:val="24"/>
                <w:lang w:eastAsia="ru-RU"/>
              </w:rPr>
            </w:pPr>
            <w:r w:rsidRPr="00FC506B">
              <w:rPr>
                <w:sz w:val="24"/>
                <w:szCs w:val="24"/>
              </w:rPr>
              <w:t>Выбрать последнюю версию сценария</w:t>
            </w:r>
          </w:p>
        </w:tc>
      </w:tr>
      <w:tr w:rsidR="009F159A" w:rsidRPr="002B6A7B" w14:paraId="08B010D0" w14:textId="77777777" w:rsidTr="00A33A0D">
        <w:trPr>
          <w:trHeight w:val="525"/>
          <w:jc w:val="center"/>
        </w:trPr>
        <w:tc>
          <w:tcPr>
            <w:tcW w:w="0" w:type="auto"/>
            <w:tcMar>
              <w:top w:w="0" w:type="dxa"/>
              <w:left w:w="100" w:type="dxa"/>
              <w:bottom w:w="0" w:type="dxa"/>
              <w:right w:w="100" w:type="dxa"/>
            </w:tcMar>
            <w:hideMark/>
          </w:tcPr>
          <w:p w14:paraId="5CED96F1" w14:textId="77777777" w:rsidR="009F159A" w:rsidRPr="009F797C" w:rsidRDefault="009F159A" w:rsidP="00A33A0D">
            <w:pPr>
              <w:spacing w:line="240" w:lineRule="auto"/>
              <w:ind w:firstLine="0"/>
              <w:jc w:val="left"/>
              <w:rPr>
                <w:sz w:val="24"/>
                <w:szCs w:val="24"/>
                <w:lang w:eastAsia="ru-RU"/>
              </w:rPr>
            </w:pPr>
            <w:r w:rsidRPr="009F797C">
              <w:rPr>
                <w:sz w:val="24"/>
                <w:szCs w:val="24"/>
              </w:rPr>
              <w:t>Обязанности</w:t>
            </w:r>
          </w:p>
        </w:tc>
        <w:tc>
          <w:tcPr>
            <w:tcW w:w="0" w:type="auto"/>
            <w:tcMar>
              <w:top w:w="0" w:type="dxa"/>
              <w:left w:w="100" w:type="dxa"/>
              <w:bottom w:w="0" w:type="dxa"/>
              <w:right w:w="100" w:type="dxa"/>
            </w:tcMar>
            <w:hideMark/>
          </w:tcPr>
          <w:p w14:paraId="21C47458" w14:textId="77777777" w:rsidR="009F159A" w:rsidRPr="009F797C" w:rsidRDefault="009F159A" w:rsidP="00A33A0D">
            <w:pPr>
              <w:spacing w:line="240" w:lineRule="auto"/>
              <w:ind w:firstLine="0"/>
              <w:jc w:val="left"/>
              <w:rPr>
                <w:sz w:val="24"/>
                <w:szCs w:val="24"/>
                <w:lang w:eastAsia="ru-RU"/>
              </w:rPr>
            </w:pPr>
            <w:r w:rsidRPr="00FC506B">
              <w:rPr>
                <w:sz w:val="24"/>
                <w:szCs w:val="24"/>
              </w:rPr>
              <w:t xml:space="preserve">Фиксация выбора </w:t>
            </w:r>
            <w:r>
              <w:rPr>
                <w:sz w:val="24"/>
                <w:szCs w:val="24"/>
              </w:rPr>
              <w:t xml:space="preserve">последней версии </w:t>
            </w:r>
            <w:r w:rsidRPr="00FC506B">
              <w:rPr>
                <w:sz w:val="24"/>
                <w:szCs w:val="24"/>
              </w:rPr>
              <w:t>сценария.</w:t>
            </w:r>
          </w:p>
        </w:tc>
      </w:tr>
      <w:tr w:rsidR="009F159A" w:rsidRPr="002B6A7B" w14:paraId="1EA79A2D" w14:textId="77777777" w:rsidTr="00A33A0D">
        <w:trPr>
          <w:trHeight w:val="270"/>
          <w:jc w:val="center"/>
        </w:trPr>
        <w:tc>
          <w:tcPr>
            <w:tcW w:w="0" w:type="auto"/>
            <w:tcMar>
              <w:top w:w="0" w:type="dxa"/>
              <w:left w:w="100" w:type="dxa"/>
              <w:bottom w:w="0" w:type="dxa"/>
              <w:right w:w="100" w:type="dxa"/>
            </w:tcMar>
            <w:hideMark/>
          </w:tcPr>
          <w:p w14:paraId="6581C1EB"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Тип</w:t>
            </w:r>
          </w:p>
        </w:tc>
        <w:tc>
          <w:tcPr>
            <w:tcW w:w="0" w:type="auto"/>
            <w:tcMar>
              <w:top w:w="0" w:type="dxa"/>
              <w:left w:w="100" w:type="dxa"/>
              <w:bottom w:w="0" w:type="dxa"/>
              <w:right w:w="100" w:type="dxa"/>
            </w:tcMar>
            <w:hideMark/>
          </w:tcPr>
          <w:p w14:paraId="3DF943B7" w14:textId="77777777" w:rsidR="009F159A" w:rsidRPr="009F797C" w:rsidRDefault="009F159A" w:rsidP="00A33A0D">
            <w:pPr>
              <w:spacing w:line="240" w:lineRule="auto"/>
              <w:ind w:firstLine="0"/>
              <w:jc w:val="left"/>
              <w:rPr>
                <w:sz w:val="24"/>
                <w:szCs w:val="24"/>
                <w:lang w:eastAsia="ru-RU"/>
              </w:rPr>
            </w:pPr>
            <w:r w:rsidRPr="009F797C">
              <w:rPr>
                <w:sz w:val="24"/>
                <w:szCs w:val="24"/>
              </w:rPr>
              <w:t>Системная</w:t>
            </w:r>
          </w:p>
        </w:tc>
      </w:tr>
      <w:tr w:rsidR="009F159A" w:rsidRPr="002B6A7B" w14:paraId="5A6C35AF" w14:textId="77777777" w:rsidTr="00A33A0D">
        <w:trPr>
          <w:trHeight w:val="270"/>
          <w:jc w:val="center"/>
        </w:trPr>
        <w:tc>
          <w:tcPr>
            <w:tcW w:w="0" w:type="auto"/>
            <w:tcMar>
              <w:top w:w="0" w:type="dxa"/>
              <w:left w:w="100" w:type="dxa"/>
              <w:bottom w:w="0" w:type="dxa"/>
              <w:right w:w="100" w:type="dxa"/>
            </w:tcMar>
            <w:hideMark/>
          </w:tcPr>
          <w:p w14:paraId="1ED269E5"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Ссылка</w:t>
            </w:r>
          </w:p>
        </w:tc>
        <w:tc>
          <w:tcPr>
            <w:tcW w:w="0" w:type="auto"/>
            <w:tcMar>
              <w:top w:w="0" w:type="dxa"/>
              <w:left w:w="100" w:type="dxa"/>
              <w:bottom w:w="0" w:type="dxa"/>
              <w:right w:w="100" w:type="dxa"/>
            </w:tcMar>
            <w:hideMark/>
          </w:tcPr>
          <w:p w14:paraId="09353CDA" w14:textId="77777777" w:rsidR="009F159A" w:rsidRPr="009F797C" w:rsidRDefault="009F159A" w:rsidP="00A33A0D">
            <w:pPr>
              <w:spacing w:line="240" w:lineRule="auto"/>
              <w:ind w:firstLine="0"/>
              <w:jc w:val="left"/>
              <w:rPr>
                <w:sz w:val="24"/>
                <w:szCs w:val="24"/>
                <w:lang w:eastAsia="ru-RU"/>
              </w:rPr>
            </w:pPr>
            <w:r w:rsidRPr="009F797C">
              <w:rPr>
                <w:sz w:val="24"/>
                <w:szCs w:val="24"/>
              </w:rPr>
              <w:t>Вариант использования «</w:t>
            </w:r>
            <w:r w:rsidRPr="00FC506B">
              <w:rPr>
                <w:sz w:val="24"/>
                <w:szCs w:val="24"/>
              </w:rPr>
              <w:t>Получение сценария определённой версии</w:t>
            </w:r>
            <w:r w:rsidRPr="009F797C">
              <w:rPr>
                <w:sz w:val="24"/>
                <w:szCs w:val="24"/>
              </w:rPr>
              <w:t>»</w:t>
            </w:r>
          </w:p>
        </w:tc>
      </w:tr>
      <w:tr w:rsidR="009F159A" w:rsidRPr="002B6A7B" w14:paraId="3C367EC4" w14:textId="77777777" w:rsidTr="00A33A0D">
        <w:trPr>
          <w:trHeight w:val="270"/>
          <w:jc w:val="center"/>
        </w:trPr>
        <w:tc>
          <w:tcPr>
            <w:tcW w:w="0" w:type="auto"/>
            <w:tcMar>
              <w:top w:w="0" w:type="dxa"/>
              <w:left w:w="100" w:type="dxa"/>
              <w:bottom w:w="0" w:type="dxa"/>
              <w:right w:w="100" w:type="dxa"/>
            </w:tcMar>
            <w:hideMark/>
          </w:tcPr>
          <w:p w14:paraId="04546726"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Примечания</w:t>
            </w:r>
          </w:p>
        </w:tc>
        <w:tc>
          <w:tcPr>
            <w:tcW w:w="0" w:type="auto"/>
            <w:tcMar>
              <w:top w:w="0" w:type="dxa"/>
              <w:left w:w="100" w:type="dxa"/>
              <w:bottom w:w="0" w:type="dxa"/>
              <w:right w:w="100" w:type="dxa"/>
            </w:tcMar>
            <w:hideMark/>
          </w:tcPr>
          <w:p w14:paraId="3505D7D9" w14:textId="77777777" w:rsidR="009F159A" w:rsidRPr="009F797C" w:rsidRDefault="009F159A" w:rsidP="00A33A0D">
            <w:pPr>
              <w:spacing w:line="240" w:lineRule="auto"/>
              <w:ind w:firstLine="0"/>
              <w:jc w:val="left"/>
              <w:rPr>
                <w:sz w:val="24"/>
                <w:szCs w:val="24"/>
                <w:lang w:eastAsia="ru-RU"/>
              </w:rPr>
            </w:pPr>
            <w:r w:rsidRPr="00FC506B">
              <w:rPr>
                <w:sz w:val="24"/>
                <w:szCs w:val="24"/>
              </w:rPr>
              <w:t>Опция может быть выбрана по умолчанию.</w:t>
            </w:r>
          </w:p>
        </w:tc>
      </w:tr>
      <w:tr w:rsidR="009F159A" w:rsidRPr="002B6A7B" w14:paraId="4B5549BF" w14:textId="77777777" w:rsidTr="00A33A0D">
        <w:trPr>
          <w:trHeight w:val="270"/>
          <w:jc w:val="center"/>
        </w:trPr>
        <w:tc>
          <w:tcPr>
            <w:tcW w:w="0" w:type="auto"/>
            <w:tcMar>
              <w:top w:w="0" w:type="dxa"/>
              <w:left w:w="100" w:type="dxa"/>
              <w:bottom w:w="0" w:type="dxa"/>
              <w:right w:w="100" w:type="dxa"/>
            </w:tcMar>
            <w:hideMark/>
          </w:tcPr>
          <w:p w14:paraId="11AA045D"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Исключения</w:t>
            </w:r>
          </w:p>
        </w:tc>
        <w:tc>
          <w:tcPr>
            <w:tcW w:w="0" w:type="auto"/>
            <w:tcMar>
              <w:top w:w="0" w:type="dxa"/>
              <w:left w:w="100" w:type="dxa"/>
              <w:bottom w:w="0" w:type="dxa"/>
              <w:right w:w="100" w:type="dxa"/>
            </w:tcMar>
            <w:hideMark/>
          </w:tcPr>
          <w:p w14:paraId="4276317C" w14:textId="77777777" w:rsidR="009F159A" w:rsidRPr="009F797C" w:rsidRDefault="009F159A" w:rsidP="00A33A0D">
            <w:pPr>
              <w:spacing w:line="240" w:lineRule="auto"/>
              <w:ind w:firstLine="0"/>
              <w:jc w:val="left"/>
              <w:rPr>
                <w:sz w:val="24"/>
                <w:szCs w:val="24"/>
                <w:lang w:eastAsia="ru-RU"/>
              </w:rPr>
            </w:pPr>
            <w:r>
              <w:rPr>
                <w:sz w:val="24"/>
                <w:szCs w:val="24"/>
              </w:rPr>
              <w:t>Нет доступа к БД – ошибка.</w:t>
            </w:r>
          </w:p>
        </w:tc>
      </w:tr>
      <w:tr w:rsidR="009F159A" w:rsidRPr="002B6A7B" w14:paraId="47DFB48C" w14:textId="77777777" w:rsidTr="00A33A0D">
        <w:trPr>
          <w:trHeight w:val="270"/>
          <w:jc w:val="center"/>
        </w:trPr>
        <w:tc>
          <w:tcPr>
            <w:tcW w:w="0" w:type="auto"/>
            <w:tcMar>
              <w:top w:w="0" w:type="dxa"/>
              <w:left w:w="100" w:type="dxa"/>
              <w:bottom w:w="0" w:type="dxa"/>
              <w:right w:w="100" w:type="dxa"/>
            </w:tcMar>
            <w:hideMark/>
          </w:tcPr>
          <w:p w14:paraId="21FB0D37" w14:textId="77777777" w:rsidR="009F159A" w:rsidRPr="00393DA4" w:rsidRDefault="009F159A" w:rsidP="00A33A0D">
            <w:pPr>
              <w:spacing w:line="240" w:lineRule="auto"/>
              <w:ind w:firstLine="0"/>
              <w:jc w:val="left"/>
              <w:rPr>
                <w:sz w:val="24"/>
                <w:szCs w:val="24"/>
                <w:lang w:val="en-US" w:eastAsia="ru-RU"/>
              </w:rPr>
            </w:pPr>
            <w:r w:rsidRPr="009F797C">
              <w:rPr>
                <w:sz w:val="24"/>
                <w:szCs w:val="24"/>
              </w:rPr>
              <w:t>Вывод</w:t>
            </w:r>
          </w:p>
        </w:tc>
        <w:tc>
          <w:tcPr>
            <w:tcW w:w="0" w:type="auto"/>
            <w:tcMar>
              <w:top w:w="0" w:type="dxa"/>
              <w:left w:w="100" w:type="dxa"/>
              <w:bottom w:w="0" w:type="dxa"/>
              <w:right w:w="100" w:type="dxa"/>
            </w:tcMar>
            <w:hideMark/>
          </w:tcPr>
          <w:p w14:paraId="3736AEE1" w14:textId="77777777" w:rsidR="009F159A" w:rsidRPr="009F797C" w:rsidRDefault="009F159A" w:rsidP="00A33A0D">
            <w:pPr>
              <w:spacing w:line="240" w:lineRule="auto"/>
              <w:ind w:firstLine="0"/>
              <w:jc w:val="left"/>
              <w:rPr>
                <w:sz w:val="24"/>
                <w:szCs w:val="24"/>
              </w:rPr>
            </w:pPr>
            <w:r w:rsidRPr="00FC506B">
              <w:rPr>
                <w:sz w:val="24"/>
                <w:szCs w:val="24"/>
              </w:rPr>
              <w:t>Отображение содержимого последней версии сценария.</w:t>
            </w:r>
          </w:p>
        </w:tc>
      </w:tr>
      <w:tr w:rsidR="009F159A" w:rsidRPr="002B6A7B" w14:paraId="3ABC2E10" w14:textId="77777777" w:rsidTr="00A33A0D">
        <w:trPr>
          <w:trHeight w:val="270"/>
          <w:jc w:val="center"/>
        </w:trPr>
        <w:tc>
          <w:tcPr>
            <w:tcW w:w="0" w:type="auto"/>
            <w:tcMar>
              <w:top w:w="0" w:type="dxa"/>
              <w:left w:w="100" w:type="dxa"/>
              <w:bottom w:w="0" w:type="dxa"/>
              <w:right w:w="100" w:type="dxa"/>
            </w:tcMar>
            <w:hideMark/>
          </w:tcPr>
          <w:p w14:paraId="6C1E2B49" w14:textId="77777777" w:rsidR="009F159A" w:rsidRPr="009F797C" w:rsidRDefault="009F159A" w:rsidP="00A33A0D">
            <w:pPr>
              <w:spacing w:line="240" w:lineRule="auto"/>
              <w:ind w:firstLine="0"/>
              <w:jc w:val="left"/>
              <w:rPr>
                <w:sz w:val="24"/>
                <w:szCs w:val="24"/>
                <w:lang w:eastAsia="ru-RU"/>
              </w:rPr>
            </w:pPr>
            <w:r w:rsidRPr="009F797C">
              <w:rPr>
                <w:sz w:val="24"/>
                <w:szCs w:val="24"/>
              </w:rPr>
              <w:t>Предусловие</w:t>
            </w:r>
          </w:p>
        </w:tc>
        <w:tc>
          <w:tcPr>
            <w:tcW w:w="0" w:type="auto"/>
            <w:tcMar>
              <w:top w:w="0" w:type="dxa"/>
              <w:left w:w="100" w:type="dxa"/>
              <w:bottom w:w="0" w:type="dxa"/>
              <w:right w:w="100" w:type="dxa"/>
            </w:tcMar>
            <w:hideMark/>
          </w:tcPr>
          <w:p w14:paraId="5C6F73D9" w14:textId="77777777" w:rsidR="009F159A" w:rsidRPr="008A797D" w:rsidRDefault="009F159A" w:rsidP="00A33A0D">
            <w:pPr>
              <w:spacing w:line="240" w:lineRule="auto"/>
              <w:ind w:firstLine="0"/>
              <w:jc w:val="left"/>
              <w:rPr>
                <w:sz w:val="24"/>
                <w:szCs w:val="24"/>
                <w:lang w:eastAsia="ru-RU"/>
              </w:rPr>
            </w:pPr>
            <w:r w:rsidRPr="00FC506B">
              <w:rPr>
                <w:sz w:val="24"/>
                <w:szCs w:val="24"/>
              </w:rPr>
              <w:t>Сценарий загружен, существует хотя бы одна версия.</w:t>
            </w:r>
          </w:p>
        </w:tc>
      </w:tr>
      <w:tr w:rsidR="009F159A" w:rsidRPr="002B6A7B" w14:paraId="076F6EAC" w14:textId="77777777" w:rsidTr="00A33A0D">
        <w:trPr>
          <w:trHeight w:val="270"/>
          <w:jc w:val="center"/>
        </w:trPr>
        <w:tc>
          <w:tcPr>
            <w:tcW w:w="0" w:type="auto"/>
            <w:tcMar>
              <w:top w:w="0" w:type="dxa"/>
              <w:left w:w="100" w:type="dxa"/>
              <w:bottom w:w="0" w:type="dxa"/>
              <w:right w:w="100" w:type="dxa"/>
            </w:tcMar>
            <w:hideMark/>
          </w:tcPr>
          <w:p w14:paraId="603FFAAC" w14:textId="77777777" w:rsidR="009F159A" w:rsidRPr="009F797C" w:rsidRDefault="009F159A" w:rsidP="00A33A0D">
            <w:pPr>
              <w:spacing w:line="240" w:lineRule="auto"/>
              <w:ind w:firstLine="0"/>
              <w:jc w:val="left"/>
              <w:rPr>
                <w:sz w:val="24"/>
                <w:szCs w:val="24"/>
                <w:lang w:eastAsia="ru-RU"/>
              </w:rPr>
            </w:pPr>
            <w:r w:rsidRPr="009F797C">
              <w:rPr>
                <w:sz w:val="24"/>
                <w:szCs w:val="24"/>
              </w:rPr>
              <w:t>Постусловие</w:t>
            </w:r>
          </w:p>
        </w:tc>
        <w:tc>
          <w:tcPr>
            <w:tcW w:w="0" w:type="auto"/>
            <w:tcMar>
              <w:top w:w="0" w:type="dxa"/>
              <w:left w:w="100" w:type="dxa"/>
              <w:bottom w:w="0" w:type="dxa"/>
              <w:right w:w="100" w:type="dxa"/>
            </w:tcMar>
            <w:hideMark/>
          </w:tcPr>
          <w:p w14:paraId="118070AE" w14:textId="77777777" w:rsidR="009F159A" w:rsidRPr="00393DA4" w:rsidRDefault="009F159A" w:rsidP="00A33A0D">
            <w:pPr>
              <w:spacing w:line="240" w:lineRule="auto"/>
              <w:ind w:firstLine="0"/>
              <w:jc w:val="left"/>
              <w:rPr>
                <w:sz w:val="24"/>
                <w:szCs w:val="24"/>
              </w:rPr>
            </w:pPr>
            <w:r w:rsidRPr="00FC506B">
              <w:rPr>
                <w:sz w:val="24"/>
                <w:szCs w:val="24"/>
              </w:rPr>
              <w:t>Пользователь видит актуальную версию сценария.</w:t>
            </w:r>
          </w:p>
        </w:tc>
      </w:tr>
    </w:tbl>
    <w:p w14:paraId="58F57D72" w14:textId="77777777" w:rsidR="009F159A" w:rsidRDefault="009F159A" w:rsidP="00724720"/>
    <w:p w14:paraId="5CDA6AC2" w14:textId="10E7D42A" w:rsidR="009F159A" w:rsidRDefault="009F159A" w:rsidP="00724720">
      <w:r w:rsidRPr="000C37AF">
        <w:lastRenderedPageBreak/>
        <w:t xml:space="preserve">Диаграмма последовательностей системы </w:t>
      </w:r>
      <w:r w:rsidR="000C316B">
        <w:t xml:space="preserve">ВИ </w:t>
      </w:r>
      <w:r w:rsidRPr="00064F3C">
        <w:t xml:space="preserve">«Удаление сценария» представлена на рис. </w:t>
      </w:r>
      <w:r w:rsidRPr="009F159A">
        <w:rPr>
          <w:highlight w:val="yellow"/>
        </w:rPr>
        <w:t>…</w:t>
      </w:r>
      <w:r w:rsidRPr="00064F3C">
        <w:t xml:space="preserve">. Описания операций представлены в табл. </w:t>
      </w:r>
      <w:r>
        <w:t>3</w:t>
      </w:r>
      <w:r w:rsidR="000C316B">
        <w:t>2</w:t>
      </w:r>
      <w:r w:rsidRPr="00064F3C">
        <w:t>-</w:t>
      </w:r>
      <w:r>
        <w:t>3</w:t>
      </w:r>
      <w:r w:rsidR="000C316B">
        <w:t>3</w:t>
      </w:r>
      <w:r w:rsidRPr="00064F3C">
        <w:t>.</w:t>
      </w:r>
    </w:p>
    <w:p w14:paraId="423E8758" w14:textId="7415F137" w:rsidR="009F159A" w:rsidRPr="000C316B" w:rsidRDefault="000C316B" w:rsidP="00724720">
      <w:pPr>
        <w:keepNext/>
        <w:ind w:firstLine="0"/>
        <w:jc w:val="center"/>
      </w:pPr>
      <w:r w:rsidRPr="000C316B">
        <w:rPr>
          <w:noProof/>
        </w:rPr>
        <w:drawing>
          <wp:inline distT="0" distB="0" distL="0" distR="0" wp14:anchorId="08D3B30F" wp14:editId="6F93DB24">
            <wp:extent cx="4743881" cy="173355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60488" cy="1739618"/>
                    </a:xfrm>
                    <a:prstGeom prst="rect">
                      <a:avLst/>
                    </a:prstGeom>
                  </pic:spPr>
                </pic:pic>
              </a:graphicData>
            </a:graphic>
          </wp:inline>
        </w:drawing>
      </w:r>
    </w:p>
    <w:p w14:paraId="73DAFFE6" w14:textId="409FCC5F" w:rsidR="009F159A" w:rsidRDefault="009F159A" w:rsidP="00724720">
      <w:pPr>
        <w:pStyle w:val="af5"/>
        <w:spacing w:line="360" w:lineRule="auto"/>
      </w:pPr>
      <w:r w:rsidRPr="000C316B">
        <w:t xml:space="preserve">Рис. </w:t>
      </w:r>
      <w:r w:rsidRPr="000C316B">
        <w:fldChar w:fldCharType="begin"/>
      </w:r>
      <w:r w:rsidRPr="000C316B">
        <w:instrText xml:space="preserve"> SEQ Рис. \* ARABIC </w:instrText>
      </w:r>
      <w:r w:rsidRPr="000C316B">
        <w:fldChar w:fldCharType="separate"/>
      </w:r>
      <w:r w:rsidR="000234B0">
        <w:rPr>
          <w:noProof/>
        </w:rPr>
        <w:t>13</w:t>
      </w:r>
      <w:r w:rsidRPr="000C316B">
        <w:fldChar w:fldCharType="end"/>
      </w:r>
      <w:r w:rsidRPr="000C316B">
        <w:t>. Диаграмма последовательностей системы</w:t>
      </w:r>
      <w:r w:rsidR="00724720" w:rsidRPr="00724720">
        <w:t xml:space="preserve"> </w:t>
      </w:r>
      <w:r w:rsidRPr="000C316B">
        <w:t>ВИ «Удаление сценария»</w:t>
      </w:r>
    </w:p>
    <w:p w14:paraId="4E7F2AE8" w14:textId="1249FEEA" w:rsidR="00724720" w:rsidRDefault="00724720" w:rsidP="00502BDA">
      <w:pPr>
        <w:jc w:val="left"/>
      </w:pPr>
    </w:p>
    <w:p w14:paraId="6DE84EFB" w14:textId="33368AFF" w:rsidR="009F159A" w:rsidRPr="00004947" w:rsidRDefault="009F159A" w:rsidP="00502BDA">
      <w:pPr>
        <w:jc w:val="right"/>
      </w:pPr>
      <w:r w:rsidRPr="00004947">
        <w:t>Таблица 3</w:t>
      </w:r>
      <w:r w:rsidR="000C316B">
        <w:t>2</w:t>
      </w:r>
    </w:p>
    <w:p w14:paraId="042AD2F2" w14:textId="77777777" w:rsidR="009F159A" w:rsidRPr="002B6A7B" w:rsidRDefault="009F159A" w:rsidP="00502BDA">
      <w:pPr>
        <w:ind w:firstLine="0"/>
        <w:jc w:val="center"/>
      </w:pPr>
      <w:r w:rsidRPr="00004947">
        <w:t xml:space="preserve">Описание операции </w:t>
      </w:r>
      <w:r w:rsidRPr="00004947">
        <w:rPr>
          <w:lang w:eastAsia="ru-RU"/>
        </w:rPr>
        <w:t>«Запросить удаление сценария»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743"/>
      </w:tblGrid>
      <w:tr w:rsidR="009F159A" w:rsidRPr="002B6A7B" w14:paraId="003B80AC" w14:textId="77777777" w:rsidTr="00A33A0D">
        <w:trPr>
          <w:trHeight w:val="300"/>
          <w:jc w:val="center"/>
        </w:trPr>
        <w:tc>
          <w:tcPr>
            <w:tcW w:w="0" w:type="auto"/>
            <w:tcMar>
              <w:top w:w="0" w:type="dxa"/>
              <w:left w:w="100" w:type="dxa"/>
              <w:bottom w:w="0" w:type="dxa"/>
              <w:right w:w="100" w:type="dxa"/>
            </w:tcMar>
            <w:hideMark/>
          </w:tcPr>
          <w:p w14:paraId="79EB46C8" w14:textId="77777777" w:rsidR="009F159A" w:rsidRPr="009F797C" w:rsidRDefault="009F159A" w:rsidP="00A33A0D">
            <w:pPr>
              <w:spacing w:line="240" w:lineRule="auto"/>
              <w:ind w:firstLine="0"/>
              <w:jc w:val="center"/>
              <w:rPr>
                <w:sz w:val="24"/>
                <w:szCs w:val="24"/>
                <w:lang w:eastAsia="ru-RU"/>
              </w:rPr>
            </w:pPr>
            <w:r w:rsidRPr="009F797C">
              <w:rPr>
                <w:sz w:val="24"/>
                <w:szCs w:val="24"/>
              </w:rPr>
              <w:t>Раздел</w:t>
            </w:r>
          </w:p>
        </w:tc>
        <w:tc>
          <w:tcPr>
            <w:tcW w:w="0" w:type="auto"/>
            <w:tcMar>
              <w:top w:w="0" w:type="dxa"/>
              <w:left w:w="100" w:type="dxa"/>
              <w:bottom w:w="0" w:type="dxa"/>
              <w:right w:w="100" w:type="dxa"/>
            </w:tcMar>
            <w:hideMark/>
          </w:tcPr>
          <w:p w14:paraId="520761B0" w14:textId="77777777" w:rsidR="009F159A" w:rsidRPr="009F797C" w:rsidRDefault="009F159A" w:rsidP="00A33A0D">
            <w:pPr>
              <w:spacing w:line="240" w:lineRule="auto"/>
              <w:ind w:firstLine="0"/>
              <w:jc w:val="center"/>
              <w:rPr>
                <w:sz w:val="24"/>
                <w:szCs w:val="24"/>
                <w:lang w:eastAsia="ru-RU"/>
              </w:rPr>
            </w:pPr>
            <w:r w:rsidRPr="009F797C">
              <w:rPr>
                <w:sz w:val="24"/>
                <w:szCs w:val="24"/>
              </w:rPr>
              <w:t>Описание</w:t>
            </w:r>
          </w:p>
        </w:tc>
      </w:tr>
      <w:tr w:rsidR="009F159A" w:rsidRPr="002B6A7B" w14:paraId="39806EA0" w14:textId="77777777" w:rsidTr="00A33A0D">
        <w:trPr>
          <w:trHeight w:val="270"/>
          <w:jc w:val="center"/>
        </w:trPr>
        <w:tc>
          <w:tcPr>
            <w:tcW w:w="0" w:type="auto"/>
            <w:tcMar>
              <w:top w:w="0" w:type="dxa"/>
              <w:left w:w="100" w:type="dxa"/>
              <w:bottom w:w="0" w:type="dxa"/>
              <w:right w:w="100" w:type="dxa"/>
            </w:tcMar>
            <w:hideMark/>
          </w:tcPr>
          <w:p w14:paraId="05C3F0E6" w14:textId="77777777" w:rsidR="009F159A" w:rsidRPr="009F797C" w:rsidRDefault="009F159A" w:rsidP="00A33A0D">
            <w:pPr>
              <w:spacing w:line="240" w:lineRule="auto"/>
              <w:ind w:firstLine="0"/>
              <w:jc w:val="left"/>
              <w:rPr>
                <w:sz w:val="24"/>
                <w:szCs w:val="24"/>
                <w:lang w:val="en-US" w:eastAsia="ru-RU"/>
              </w:rPr>
            </w:pPr>
            <w:r w:rsidRPr="009F797C">
              <w:rPr>
                <w:sz w:val="24"/>
                <w:szCs w:val="24"/>
              </w:rPr>
              <w:t>Имя</w:t>
            </w:r>
          </w:p>
        </w:tc>
        <w:tc>
          <w:tcPr>
            <w:tcW w:w="0" w:type="auto"/>
            <w:tcMar>
              <w:top w:w="0" w:type="dxa"/>
              <w:left w:w="100" w:type="dxa"/>
              <w:bottom w:w="0" w:type="dxa"/>
              <w:right w:w="100" w:type="dxa"/>
            </w:tcMar>
            <w:hideMark/>
          </w:tcPr>
          <w:p w14:paraId="48FD53B0" w14:textId="77777777" w:rsidR="009F159A" w:rsidRPr="009F797C" w:rsidRDefault="009F159A" w:rsidP="00A33A0D">
            <w:pPr>
              <w:spacing w:line="240" w:lineRule="auto"/>
              <w:ind w:firstLine="0"/>
              <w:jc w:val="left"/>
              <w:rPr>
                <w:sz w:val="24"/>
                <w:szCs w:val="24"/>
                <w:lang w:eastAsia="ru-RU"/>
              </w:rPr>
            </w:pPr>
            <w:r w:rsidRPr="008A797D">
              <w:rPr>
                <w:sz w:val="24"/>
                <w:szCs w:val="24"/>
              </w:rPr>
              <w:t>Запросить удаление сценария</w:t>
            </w:r>
          </w:p>
        </w:tc>
      </w:tr>
      <w:tr w:rsidR="009F159A" w:rsidRPr="002B6A7B" w14:paraId="33160C4A" w14:textId="77777777" w:rsidTr="00A33A0D">
        <w:trPr>
          <w:trHeight w:val="58"/>
          <w:jc w:val="center"/>
        </w:trPr>
        <w:tc>
          <w:tcPr>
            <w:tcW w:w="0" w:type="auto"/>
            <w:tcMar>
              <w:top w:w="0" w:type="dxa"/>
              <w:left w:w="100" w:type="dxa"/>
              <w:bottom w:w="0" w:type="dxa"/>
              <w:right w:w="100" w:type="dxa"/>
            </w:tcMar>
            <w:hideMark/>
          </w:tcPr>
          <w:p w14:paraId="0F20C21A" w14:textId="77777777" w:rsidR="009F159A" w:rsidRPr="009F797C" w:rsidRDefault="009F159A" w:rsidP="00A33A0D">
            <w:pPr>
              <w:spacing w:line="240" w:lineRule="auto"/>
              <w:ind w:firstLine="0"/>
              <w:jc w:val="left"/>
              <w:rPr>
                <w:sz w:val="24"/>
                <w:szCs w:val="24"/>
                <w:lang w:eastAsia="ru-RU"/>
              </w:rPr>
            </w:pPr>
            <w:r w:rsidRPr="009F797C">
              <w:rPr>
                <w:sz w:val="24"/>
                <w:szCs w:val="24"/>
              </w:rPr>
              <w:t>Обязанности</w:t>
            </w:r>
          </w:p>
        </w:tc>
        <w:tc>
          <w:tcPr>
            <w:tcW w:w="0" w:type="auto"/>
            <w:tcMar>
              <w:top w:w="0" w:type="dxa"/>
              <w:left w:w="100" w:type="dxa"/>
              <w:bottom w:w="0" w:type="dxa"/>
              <w:right w:w="100" w:type="dxa"/>
            </w:tcMar>
            <w:hideMark/>
          </w:tcPr>
          <w:p w14:paraId="76C307FA" w14:textId="77777777" w:rsidR="009F159A" w:rsidRPr="009F797C" w:rsidRDefault="009F159A" w:rsidP="00A33A0D">
            <w:pPr>
              <w:spacing w:line="240" w:lineRule="auto"/>
              <w:ind w:firstLine="0"/>
              <w:jc w:val="left"/>
              <w:rPr>
                <w:sz w:val="24"/>
                <w:szCs w:val="24"/>
                <w:lang w:eastAsia="ru-RU"/>
              </w:rPr>
            </w:pPr>
            <w:r>
              <w:rPr>
                <w:sz w:val="24"/>
                <w:szCs w:val="24"/>
              </w:rPr>
              <w:t>П</w:t>
            </w:r>
            <w:r w:rsidRPr="009F797C">
              <w:rPr>
                <w:sz w:val="24"/>
                <w:szCs w:val="24"/>
              </w:rPr>
              <w:t>роверк</w:t>
            </w:r>
            <w:r>
              <w:rPr>
                <w:sz w:val="24"/>
                <w:szCs w:val="24"/>
              </w:rPr>
              <w:t>а</w:t>
            </w:r>
            <w:r w:rsidRPr="009F797C">
              <w:rPr>
                <w:sz w:val="24"/>
                <w:szCs w:val="24"/>
              </w:rPr>
              <w:t xml:space="preserve"> зависимостей </w:t>
            </w:r>
            <w:r>
              <w:rPr>
                <w:sz w:val="24"/>
                <w:szCs w:val="24"/>
              </w:rPr>
              <w:t>у сценария</w:t>
            </w:r>
          </w:p>
        </w:tc>
      </w:tr>
      <w:tr w:rsidR="009F159A" w:rsidRPr="002B6A7B" w14:paraId="3DF8E1A6" w14:textId="77777777" w:rsidTr="00A33A0D">
        <w:trPr>
          <w:trHeight w:val="270"/>
          <w:jc w:val="center"/>
        </w:trPr>
        <w:tc>
          <w:tcPr>
            <w:tcW w:w="0" w:type="auto"/>
            <w:tcMar>
              <w:top w:w="0" w:type="dxa"/>
              <w:left w:w="100" w:type="dxa"/>
              <w:bottom w:w="0" w:type="dxa"/>
              <w:right w:w="100" w:type="dxa"/>
            </w:tcMar>
            <w:hideMark/>
          </w:tcPr>
          <w:p w14:paraId="6FE24022"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Тип</w:t>
            </w:r>
          </w:p>
        </w:tc>
        <w:tc>
          <w:tcPr>
            <w:tcW w:w="0" w:type="auto"/>
            <w:tcMar>
              <w:top w:w="0" w:type="dxa"/>
              <w:left w:w="100" w:type="dxa"/>
              <w:bottom w:w="0" w:type="dxa"/>
              <w:right w:w="100" w:type="dxa"/>
            </w:tcMar>
            <w:hideMark/>
          </w:tcPr>
          <w:p w14:paraId="55C33C9B" w14:textId="77777777" w:rsidR="009F159A" w:rsidRPr="009F797C" w:rsidRDefault="009F159A" w:rsidP="00A33A0D">
            <w:pPr>
              <w:spacing w:line="240" w:lineRule="auto"/>
              <w:ind w:firstLine="0"/>
              <w:jc w:val="left"/>
              <w:rPr>
                <w:sz w:val="24"/>
                <w:szCs w:val="24"/>
                <w:lang w:eastAsia="ru-RU"/>
              </w:rPr>
            </w:pPr>
            <w:r w:rsidRPr="009F797C">
              <w:rPr>
                <w:sz w:val="24"/>
                <w:szCs w:val="24"/>
              </w:rPr>
              <w:t>Системная</w:t>
            </w:r>
          </w:p>
        </w:tc>
      </w:tr>
      <w:tr w:rsidR="009F159A" w:rsidRPr="002B6A7B" w14:paraId="446F9066" w14:textId="77777777" w:rsidTr="00A33A0D">
        <w:trPr>
          <w:trHeight w:val="270"/>
          <w:jc w:val="center"/>
        </w:trPr>
        <w:tc>
          <w:tcPr>
            <w:tcW w:w="0" w:type="auto"/>
            <w:tcMar>
              <w:top w:w="0" w:type="dxa"/>
              <w:left w:w="100" w:type="dxa"/>
              <w:bottom w:w="0" w:type="dxa"/>
              <w:right w:w="100" w:type="dxa"/>
            </w:tcMar>
            <w:hideMark/>
          </w:tcPr>
          <w:p w14:paraId="0FF560E5" w14:textId="77777777" w:rsidR="009F159A" w:rsidRPr="009F797C" w:rsidRDefault="009F159A" w:rsidP="00A33A0D">
            <w:pPr>
              <w:spacing w:line="240" w:lineRule="auto"/>
              <w:ind w:firstLine="0"/>
              <w:jc w:val="left"/>
              <w:rPr>
                <w:sz w:val="24"/>
                <w:szCs w:val="24"/>
                <w:lang w:val="en-US" w:eastAsia="ru-RU"/>
              </w:rPr>
            </w:pPr>
            <w:r w:rsidRPr="009F797C">
              <w:rPr>
                <w:sz w:val="24"/>
                <w:szCs w:val="24"/>
              </w:rPr>
              <w:t>Ссылка</w:t>
            </w:r>
          </w:p>
        </w:tc>
        <w:tc>
          <w:tcPr>
            <w:tcW w:w="0" w:type="auto"/>
            <w:tcMar>
              <w:top w:w="0" w:type="dxa"/>
              <w:left w:w="100" w:type="dxa"/>
              <w:bottom w:w="0" w:type="dxa"/>
              <w:right w:w="100" w:type="dxa"/>
            </w:tcMar>
            <w:hideMark/>
          </w:tcPr>
          <w:p w14:paraId="5392DE86" w14:textId="77777777" w:rsidR="009F159A" w:rsidRPr="009F797C" w:rsidRDefault="009F159A" w:rsidP="00A33A0D">
            <w:pPr>
              <w:spacing w:line="240" w:lineRule="auto"/>
              <w:ind w:firstLine="0"/>
              <w:jc w:val="left"/>
              <w:rPr>
                <w:sz w:val="24"/>
                <w:szCs w:val="24"/>
                <w:lang w:eastAsia="ru-RU"/>
              </w:rPr>
            </w:pPr>
            <w:r w:rsidRPr="009F797C">
              <w:rPr>
                <w:sz w:val="24"/>
                <w:szCs w:val="24"/>
              </w:rPr>
              <w:t>Вариант использования «Удаление сценария»</w:t>
            </w:r>
          </w:p>
        </w:tc>
      </w:tr>
      <w:tr w:rsidR="009F159A" w:rsidRPr="002B6A7B" w14:paraId="489CCF0C" w14:textId="77777777" w:rsidTr="00A33A0D">
        <w:trPr>
          <w:trHeight w:val="270"/>
          <w:jc w:val="center"/>
        </w:trPr>
        <w:tc>
          <w:tcPr>
            <w:tcW w:w="0" w:type="auto"/>
            <w:tcMar>
              <w:top w:w="0" w:type="dxa"/>
              <w:left w:w="100" w:type="dxa"/>
              <w:bottom w:w="0" w:type="dxa"/>
              <w:right w:w="100" w:type="dxa"/>
            </w:tcMar>
            <w:hideMark/>
          </w:tcPr>
          <w:p w14:paraId="07036B1B"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Примечания</w:t>
            </w:r>
          </w:p>
        </w:tc>
        <w:tc>
          <w:tcPr>
            <w:tcW w:w="0" w:type="auto"/>
            <w:tcMar>
              <w:top w:w="0" w:type="dxa"/>
              <w:left w:w="100" w:type="dxa"/>
              <w:bottom w:w="0" w:type="dxa"/>
              <w:right w:w="100" w:type="dxa"/>
            </w:tcMar>
            <w:hideMark/>
          </w:tcPr>
          <w:p w14:paraId="29309A51" w14:textId="77777777" w:rsidR="009F159A" w:rsidRPr="009F797C" w:rsidRDefault="009F159A" w:rsidP="00A33A0D">
            <w:pPr>
              <w:spacing w:line="240" w:lineRule="auto"/>
              <w:ind w:firstLine="0"/>
              <w:jc w:val="left"/>
              <w:rPr>
                <w:sz w:val="24"/>
                <w:szCs w:val="24"/>
                <w:lang w:eastAsia="ru-RU"/>
              </w:rPr>
            </w:pPr>
            <w:r>
              <w:rPr>
                <w:sz w:val="24"/>
                <w:szCs w:val="24"/>
              </w:rPr>
              <w:t>-</w:t>
            </w:r>
          </w:p>
        </w:tc>
      </w:tr>
      <w:tr w:rsidR="009F159A" w:rsidRPr="002B6A7B" w14:paraId="550E408B" w14:textId="77777777" w:rsidTr="00A33A0D">
        <w:trPr>
          <w:trHeight w:val="270"/>
          <w:jc w:val="center"/>
        </w:trPr>
        <w:tc>
          <w:tcPr>
            <w:tcW w:w="0" w:type="auto"/>
            <w:tcMar>
              <w:top w:w="0" w:type="dxa"/>
              <w:left w:w="100" w:type="dxa"/>
              <w:bottom w:w="0" w:type="dxa"/>
              <w:right w:w="100" w:type="dxa"/>
            </w:tcMar>
            <w:hideMark/>
          </w:tcPr>
          <w:p w14:paraId="42BFCCFC"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Исключения</w:t>
            </w:r>
          </w:p>
        </w:tc>
        <w:tc>
          <w:tcPr>
            <w:tcW w:w="0" w:type="auto"/>
            <w:tcMar>
              <w:top w:w="0" w:type="dxa"/>
              <w:left w:w="100" w:type="dxa"/>
              <w:bottom w:w="0" w:type="dxa"/>
              <w:right w:w="100" w:type="dxa"/>
            </w:tcMar>
            <w:hideMark/>
          </w:tcPr>
          <w:p w14:paraId="5327C047" w14:textId="77777777" w:rsidR="009F159A" w:rsidRDefault="009F159A" w:rsidP="00A33A0D">
            <w:pPr>
              <w:spacing w:line="240" w:lineRule="auto"/>
              <w:ind w:firstLine="0"/>
              <w:jc w:val="left"/>
              <w:rPr>
                <w:sz w:val="24"/>
                <w:szCs w:val="24"/>
              </w:rPr>
            </w:pPr>
            <w:r>
              <w:rPr>
                <w:sz w:val="24"/>
                <w:szCs w:val="24"/>
              </w:rPr>
              <w:t xml:space="preserve">1. </w:t>
            </w:r>
            <w:r w:rsidRPr="009F797C">
              <w:rPr>
                <w:sz w:val="24"/>
                <w:szCs w:val="24"/>
              </w:rPr>
              <w:t>Дочерние сценарии найдены - удаление запрещено</w:t>
            </w:r>
            <w:r>
              <w:rPr>
                <w:sz w:val="24"/>
                <w:szCs w:val="24"/>
              </w:rPr>
              <w:t>.</w:t>
            </w:r>
          </w:p>
          <w:p w14:paraId="370850BD" w14:textId="77777777" w:rsidR="009F159A" w:rsidRPr="009F797C" w:rsidRDefault="009F159A" w:rsidP="00A33A0D">
            <w:pPr>
              <w:spacing w:line="240" w:lineRule="auto"/>
              <w:ind w:firstLine="0"/>
              <w:jc w:val="left"/>
              <w:rPr>
                <w:sz w:val="24"/>
                <w:szCs w:val="24"/>
                <w:lang w:eastAsia="ru-RU"/>
              </w:rPr>
            </w:pPr>
            <w:r>
              <w:rPr>
                <w:sz w:val="24"/>
                <w:szCs w:val="24"/>
                <w:lang w:eastAsia="ru-RU"/>
              </w:rPr>
              <w:t>2. С</w:t>
            </w:r>
            <w:r w:rsidRPr="00004947">
              <w:rPr>
                <w:sz w:val="24"/>
                <w:szCs w:val="24"/>
                <w:lang w:eastAsia="ru-RU"/>
              </w:rPr>
              <w:t>ценарий с указанным ID не существует</w:t>
            </w:r>
            <w:r>
              <w:rPr>
                <w:sz w:val="24"/>
                <w:szCs w:val="24"/>
                <w:lang w:eastAsia="ru-RU"/>
              </w:rPr>
              <w:t xml:space="preserve"> -</w:t>
            </w:r>
            <w:r w:rsidRPr="00004947">
              <w:rPr>
                <w:sz w:val="24"/>
                <w:szCs w:val="24"/>
                <w:lang w:eastAsia="ru-RU"/>
              </w:rPr>
              <w:t xml:space="preserve"> система отображает ошибку.</w:t>
            </w:r>
          </w:p>
        </w:tc>
      </w:tr>
      <w:tr w:rsidR="009F159A" w:rsidRPr="002B6A7B" w14:paraId="0138A121" w14:textId="77777777" w:rsidTr="00A33A0D">
        <w:trPr>
          <w:trHeight w:val="270"/>
          <w:jc w:val="center"/>
        </w:trPr>
        <w:tc>
          <w:tcPr>
            <w:tcW w:w="0" w:type="auto"/>
            <w:tcMar>
              <w:top w:w="0" w:type="dxa"/>
              <w:left w:w="100" w:type="dxa"/>
              <w:bottom w:w="0" w:type="dxa"/>
              <w:right w:w="100" w:type="dxa"/>
            </w:tcMar>
            <w:hideMark/>
          </w:tcPr>
          <w:p w14:paraId="1ECF0531" w14:textId="77777777" w:rsidR="009F159A" w:rsidRPr="00393DA4" w:rsidRDefault="009F159A" w:rsidP="00A33A0D">
            <w:pPr>
              <w:spacing w:line="240" w:lineRule="auto"/>
              <w:ind w:firstLine="0"/>
              <w:jc w:val="left"/>
              <w:rPr>
                <w:sz w:val="24"/>
                <w:szCs w:val="24"/>
                <w:lang w:val="en-US" w:eastAsia="ru-RU"/>
              </w:rPr>
            </w:pPr>
            <w:r w:rsidRPr="009F797C">
              <w:rPr>
                <w:sz w:val="24"/>
                <w:szCs w:val="24"/>
              </w:rPr>
              <w:t>Вывод</w:t>
            </w:r>
          </w:p>
        </w:tc>
        <w:tc>
          <w:tcPr>
            <w:tcW w:w="0" w:type="auto"/>
            <w:tcMar>
              <w:top w:w="0" w:type="dxa"/>
              <w:left w:w="100" w:type="dxa"/>
              <w:bottom w:w="0" w:type="dxa"/>
              <w:right w:w="100" w:type="dxa"/>
            </w:tcMar>
            <w:hideMark/>
          </w:tcPr>
          <w:p w14:paraId="0706E379" w14:textId="77777777" w:rsidR="009F159A" w:rsidRPr="00393DA4" w:rsidRDefault="009F159A" w:rsidP="00A33A0D">
            <w:pPr>
              <w:spacing w:line="240" w:lineRule="auto"/>
              <w:ind w:firstLine="0"/>
              <w:jc w:val="left"/>
              <w:rPr>
                <w:sz w:val="24"/>
                <w:szCs w:val="24"/>
              </w:rPr>
            </w:pPr>
            <w:r w:rsidRPr="009F797C">
              <w:rPr>
                <w:sz w:val="24"/>
                <w:szCs w:val="24"/>
              </w:rPr>
              <w:t>1. Сообщение о запрете удаления из-за зависимостей</w:t>
            </w:r>
            <w:r>
              <w:rPr>
                <w:sz w:val="24"/>
                <w:szCs w:val="24"/>
              </w:rPr>
              <w:t>.</w:t>
            </w:r>
          </w:p>
          <w:p w14:paraId="2E51550D" w14:textId="77777777" w:rsidR="009F159A" w:rsidRPr="009F797C" w:rsidRDefault="009F159A" w:rsidP="00A33A0D">
            <w:pPr>
              <w:spacing w:line="240" w:lineRule="auto"/>
              <w:ind w:firstLine="0"/>
              <w:jc w:val="left"/>
              <w:rPr>
                <w:sz w:val="24"/>
                <w:szCs w:val="24"/>
                <w:lang w:eastAsia="ru-RU"/>
              </w:rPr>
            </w:pPr>
            <w:r>
              <w:rPr>
                <w:sz w:val="24"/>
                <w:szCs w:val="24"/>
              </w:rPr>
              <w:t>2</w:t>
            </w:r>
            <w:r w:rsidRPr="009F797C">
              <w:rPr>
                <w:sz w:val="24"/>
                <w:szCs w:val="24"/>
              </w:rPr>
              <w:t>. Запрос подтверждения удаления</w:t>
            </w:r>
            <w:r>
              <w:rPr>
                <w:sz w:val="24"/>
                <w:szCs w:val="24"/>
              </w:rPr>
              <w:t>.</w:t>
            </w:r>
          </w:p>
        </w:tc>
      </w:tr>
      <w:tr w:rsidR="009F159A" w:rsidRPr="002B6A7B" w14:paraId="4E15295E" w14:textId="77777777" w:rsidTr="00A33A0D">
        <w:trPr>
          <w:trHeight w:val="270"/>
          <w:jc w:val="center"/>
        </w:trPr>
        <w:tc>
          <w:tcPr>
            <w:tcW w:w="0" w:type="auto"/>
            <w:tcMar>
              <w:top w:w="0" w:type="dxa"/>
              <w:left w:w="100" w:type="dxa"/>
              <w:bottom w:w="0" w:type="dxa"/>
              <w:right w:w="100" w:type="dxa"/>
            </w:tcMar>
            <w:hideMark/>
          </w:tcPr>
          <w:p w14:paraId="748A1473" w14:textId="77777777" w:rsidR="009F159A" w:rsidRPr="009F797C" w:rsidRDefault="009F159A" w:rsidP="00A33A0D">
            <w:pPr>
              <w:spacing w:line="240" w:lineRule="auto"/>
              <w:ind w:firstLine="0"/>
              <w:jc w:val="left"/>
              <w:rPr>
                <w:sz w:val="24"/>
                <w:szCs w:val="24"/>
                <w:lang w:eastAsia="ru-RU"/>
              </w:rPr>
            </w:pPr>
            <w:r w:rsidRPr="009F797C">
              <w:rPr>
                <w:sz w:val="24"/>
                <w:szCs w:val="24"/>
              </w:rPr>
              <w:t>Предусловие</w:t>
            </w:r>
          </w:p>
        </w:tc>
        <w:tc>
          <w:tcPr>
            <w:tcW w:w="0" w:type="auto"/>
            <w:tcMar>
              <w:top w:w="0" w:type="dxa"/>
              <w:left w:w="100" w:type="dxa"/>
              <w:bottom w:w="0" w:type="dxa"/>
              <w:right w:w="100" w:type="dxa"/>
            </w:tcMar>
            <w:hideMark/>
          </w:tcPr>
          <w:p w14:paraId="703F7916" w14:textId="77777777" w:rsidR="009F159A" w:rsidRPr="008A797D" w:rsidRDefault="009F159A" w:rsidP="00A33A0D">
            <w:pPr>
              <w:spacing w:line="240" w:lineRule="auto"/>
              <w:ind w:firstLine="0"/>
              <w:jc w:val="left"/>
              <w:rPr>
                <w:sz w:val="24"/>
                <w:szCs w:val="24"/>
                <w:lang w:eastAsia="ru-RU"/>
              </w:rPr>
            </w:pPr>
            <w:r w:rsidRPr="009F797C">
              <w:rPr>
                <w:sz w:val="24"/>
                <w:szCs w:val="24"/>
              </w:rPr>
              <w:t>Сценарий существует</w:t>
            </w:r>
            <w:r>
              <w:rPr>
                <w:sz w:val="24"/>
                <w:szCs w:val="24"/>
              </w:rPr>
              <w:t>.</w:t>
            </w:r>
          </w:p>
        </w:tc>
      </w:tr>
      <w:tr w:rsidR="009F159A" w:rsidRPr="002B6A7B" w14:paraId="61375AFC" w14:textId="77777777" w:rsidTr="00A33A0D">
        <w:trPr>
          <w:trHeight w:val="270"/>
          <w:jc w:val="center"/>
        </w:trPr>
        <w:tc>
          <w:tcPr>
            <w:tcW w:w="0" w:type="auto"/>
            <w:tcMar>
              <w:top w:w="0" w:type="dxa"/>
              <w:left w:w="100" w:type="dxa"/>
              <w:bottom w:w="0" w:type="dxa"/>
              <w:right w:w="100" w:type="dxa"/>
            </w:tcMar>
            <w:hideMark/>
          </w:tcPr>
          <w:p w14:paraId="1CE0D60A" w14:textId="77777777" w:rsidR="009F159A" w:rsidRPr="009F797C" w:rsidRDefault="009F159A" w:rsidP="00A33A0D">
            <w:pPr>
              <w:spacing w:line="240" w:lineRule="auto"/>
              <w:ind w:firstLine="0"/>
              <w:jc w:val="left"/>
              <w:rPr>
                <w:sz w:val="24"/>
                <w:szCs w:val="24"/>
                <w:lang w:eastAsia="ru-RU"/>
              </w:rPr>
            </w:pPr>
            <w:r w:rsidRPr="009F797C">
              <w:rPr>
                <w:sz w:val="24"/>
                <w:szCs w:val="24"/>
              </w:rPr>
              <w:t>Постусловие</w:t>
            </w:r>
          </w:p>
        </w:tc>
        <w:tc>
          <w:tcPr>
            <w:tcW w:w="0" w:type="auto"/>
            <w:tcMar>
              <w:top w:w="0" w:type="dxa"/>
              <w:left w:w="100" w:type="dxa"/>
              <w:bottom w:w="0" w:type="dxa"/>
              <w:right w:w="100" w:type="dxa"/>
            </w:tcMar>
            <w:hideMark/>
          </w:tcPr>
          <w:p w14:paraId="787FFDC5" w14:textId="77777777" w:rsidR="009F159A" w:rsidRPr="00393DA4" w:rsidRDefault="009F159A" w:rsidP="00A33A0D">
            <w:pPr>
              <w:spacing w:line="240" w:lineRule="auto"/>
              <w:ind w:firstLine="0"/>
              <w:jc w:val="left"/>
              <w:rPr>
                <w:sz w:val="24"/>
                <w:szCs w:val="24"/>
              </w:rPr>
            </w:pPr>
            <w:r>
              <w:rPr>
                <w:sz w:val="24"/>
                <w:szCs w:val="24"/>
              </w:rPr>
              <w:t>Сценарий подготовлен для удаления.</w:t>
            </w:r>
          </w:p>
        </w:tc>
      </w:tr>
    </w:tbl>
    <w:p w14:paraId="23AA6F75" w14:textId="77777777" w:rsidR="009F159A" w:rsidRDefault="009F159A" w:rsidP="00502BDA"/>
    <w:p w14:paraId="5C82A349" w14:textId="1EFC62C4" w:rsidR="009F159A" w:rsidRPr="00113FA6" w:rsidRDefault="009F159A" w:rsidP="00502BDA">
      <w:pPr>
        <w:jc w:val="right"/>
      </w:pPr>
      <w:r w:rsidRPr="00113FA6">
        <w:t>Таблица 3</w:t>
      </w:r>
      <w:r w:rsidR="000C316B">
        <w:t>3</w:t>
      </w:r>
    </w:p>
    <w:p w14:paraId="1ABF01D0" w14:textId="77777777" w:rsidR="009F159A" w:rsidRPr="00113FA6" w:rsidRDefault="009F159A" w:rsidP="00502BDA">
      <w:pPr>
        <w:ind w:firstLine="0"/>
        <w:jc w:val="center"/>
      </w:pPr>
      <w:r w:rsidRPr="00113FA6">
        <w:t xml:space="preserve">Описание операции </w:t>
      </w:r>
      <w:r w:rsidRPr="00113FA6">
        <w:rPr>
          <w:lang w:eastAsia="ru-RU"/>
        </w:rPr>
        <w:t>«Подтвердить удаление»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8094"/>
      </w:tblGrid>
      <w:tr w:rsidR="009F159A" w:rsidRPr="00113FA6" w14:paraId="1796039E" w14:textId="77777777" w:rsidTr="00A33A0D">
        <w:trPr>
          <w:trHeight w:val="300"/>
          <w:jc w:val="center"/>
        </w:trPr>
        <w:tc>
          <w:tcPr>
            <w:tcW w:w="0" w:type="auto"/>
            <w:tcMar>
              <w:top w:w="0" w:type="dxa"/>
              <w:left w:w="100" w:type="dxa"/>
              <w:bottom w:w="0" w:type="dxa"/>
              <w:right w:w="100" w:type="dxa"/>
            </w:tcMar>
            <w:hideMark/>
          </w:tcPr>
          <w:p w14:paraId="2CB53752" w14:textId="77777777" w:rsidR="009F159A" w:rsidRPr="00113FA6" w:rsidRDefault="009F159A" w:rsidP="00A33A0D">
            <w:pPr>
              <w:spacing w:line="240" w:lineRule="auto"/>
              <w:ind w:firstLine="0"/>
              <w:jc w:val="center"/>
              <w:rPr>
                <w:sz w:val="24"/>
                <w:szCs w:val="24"/>
                <w:lang w:eastAsia="ru-RU"/>
              </w:rPr>
            </w:pPr>
            <w:r w:rsidRPr="00113FA6">
              <w:rPr>
                <w:sz w:val="24"/>
                <w:szCs w:val="24"/>
              </w:rPr>
              <w:t>Раздел</w:t>
            </w:r>
          </w:p>
        </w:tc>
        <w:tc>
          <w:tcPr>
            <w:tcW w:w="0" w:type="auto"/>
            <w:tcMar>
              <w:top w:w="0" w:type="dxa"/>
              <w:left w:w="100" w:type="dxa"/>
              <w:bottom w:w="0" w:type="dxa"/>
              <w:right w:w="100" w:type="dxa"/>
            </w:tcMar>
            <w:hideMark/>
          </w:tcPr>
          <w:p w14:paraId="3F180574" w14:textId="77777777" w:rsidR="009F159A" w:rsidRPr="00113FA6" w:rsidRDefault="009F159A" w:rsidP="00A33A0D">
            <w:pPr>
              <w:spacing w:line="240" w:lineRule="auto"/>
              <w:ind w:firstLine="0"/>
              <w:jc w:val="center"/>
              <w:rPr>
                <w:sz w:val="24"/>
                <w:szCs w:val="24"/>
                <w:lang w:eastAsia="ru-RU"/>
              </w:rPr>
            </w:pPr>
            <w:r w:rsidRPr="00113FA6">
              <w:rPr>
                <w:sz w:val="24"/>
                <w:szCs w:val="24"/>
              </w:rPr>
              <w:t>Описание</w:t>
            </w:r>
          </w:p>
        </w:tc>
      </w:tr>
      <w:tr w:rsidR="009F159A" w:rsidRPr="00113FA6" w14:paraId="60DD6B28" w14:textId="77777777" w:rsidTr="00A33A0D">
        <w:trPr>
          <w:trHeight w:val="270"/>
          <w:jc w:val="center"/>
        </w:trPr>
        <w:tc>
          <w:tcPr>
            <w:tcW w:w="0" w:type="auto"/>
            <w:tcMar>
              <w:top w:w="0" w:type="dxa"/>
              <w:left w:w="100" w:type="dxa"/>
              <w:bottom w:w="0" w:type="dxa"/>
              <w:right w:w="100" w:type="dxa"/>
            </w:tcMar>
            <w:hideMark/>
          </w:tcPr>
          <w:p w14:paraId="71157B05" w14:textId="77777777" w:rsidR="009F159A" w:rsidRPr="00113FA6" w:rsidRDefault="009F159A" w:rsidP="00A33A0D">
            <w:pPr>
              <w:spacing w:line="240" w:lineRule="auto"/>
              <w:ind w:firstLine="0"/>
              <w:jc w:val="left"/>
              <w:rPr>
                <w:sz w:val="24"/>
                <w:szCs w:val="24"/>
                <w:lang w:val="en-US" w:eastAsia="ru-RU"/>
              </w:rPr>
            </w:pPr>
            <w:r w:rsidRPr="00113FA6">
              <w:rPr>
                <w:sz w:val="24"/>
                <w:szCs w:val="24"/>
              </w:rPr>
              <w:t>Имя</w:t>
            </w:r>
          </w:p>
        </w:tc>
        <w:tc>
          <w:tcPr>
            <w:tcW w:w="0" w:type="auto"/>
            <w:tcMar>
              <w:top w:w="0" w:type="dxa"/>
              <w:left w:w="100" w:type="dxa"/>
              <w:bottom w:w="0" w:type="dxa"/>
              <w:right w:w="100" w:type="dxa"/>
            </w:tcMar>
            <w:hideMark/>
          </w:tcPr>
          <w:p w14:paraId="601D589D" w14:textId="77777777" w:rsidR="009F159A" w:rsidRPr="00113FA6" w:rsidRDefault="009F159A" w:rsidP="00A33A0D">
            <w:pPr>
              <w:spacing w:line="240" w:lineRule="auto"/>
              <w:ind w:firstLine="0"/>
              <w:jc w:val="left"/>
              <w:rPr>
                <w:sz w:val="24"/>
                <w:szCs w:val="24"/>
                <w:lang w:eastAsia="ru-RU"/>
              </w:rPr>
            </w:pPr>
            <w:r w:rsidRPr="00113FA6">
              <w:rPr>
                <w:sz w:val="24"/>
                <w:szCs w:val="24"/>
              </w:rPr>
              <w:t>Подтвердить удаление</w:t>
            </w:r>
            <w:r>
              <w:rPr>
                <w:sz w:val="24"/>
                <w:szCs w:val="24"/>
              </w:rPr>
              <w:t>.</w:t>
            </w:r>
          </w:p>
        </w:tc>
      </w:tr>
      <w:tr w:rsidR="009F159A" w:rsidRPr="00113FA6" w14:paraId="0D4B6974" w14:textId="77777777" w:rsidTr="00A33A0D">
        <w:trPr>
          <w:trHeight w:val="525"/>
          <w:jc w:val="center"/>
        </w:trPr>
        <w:tc>
          <w:tcPr>
            <w:tcW w:w="0" w:type="auto"/>
            <w:tcMar>
              <w:top w:w="0" w:type="dxa"/>
              <w:left w:w="100" w:type="dxa"/>
              <w:bottom w:w="0" w:type="dxa"/>
              <w:right w:w="100" w:type="dxa"/>
            </w:tcMar>
            <w:hideMark/>
          </w:tcPr>
          <w:p w14:paraId="2964BB7E" w14:textId="77777777" w:rsidR="009F159A" w:rsidRPr="00113FA6" w:rsidRDefault="009F159A" w:rsidP="00A33A0D">
            <w:pPr>
              <w:spacing w:line="240" w:lineRule="auto"/>
              <w:ind w:firstLine="0"/>
              <w:jc w:val="left"/>
              <w:rPr>
                <w:sz w:val="24"/>
                <w:szCs w:val="24"/>
                <w:lang w:eastAsia="ru-RU"/>
              </w:rPr>
            </w:pPr>
            <w:r w:rsidRPr="00113FA6">
              <w:rPr>
                <w:sz w:val="24"/>
                <w:szCs w:val="24"/>
              </w:rPr>
              <w:t>Обязанности</w:t>
            </w:r>
          </w:p>
        </w:tc>
        <w:tc>
          <w:tcPr>
            <w:tcW w:w="0" w:type="auto"/>
            <w:tcMar>
              <w:top w:w="0" w:type="dxa"/>
              <w:left w:w="100" w:type="dxa"/>
              <w:bottom w:w="0" w:type="dxa"/>
              <w:right w:w="100" w:type="dxa"/>
            </w:tcMar>
            <w:hideMark/>
          </w:tcPr>
          <w:p w14:paraId="1879A213" w14:textId="77777777" w:rsidR="009F159A" w:rsidRPr="00113FA6" w:rsidRDefault="009F159A" w:rsidP="00A33A0D">
            <w:pPr>
              <w:spacing w:line="240" w:lineRule="auto"/>
              <w:ind w:firstLine="0"/>
              <w:jc w:val="left"/>
              <w:rPr>
                <w:sz w:val="24"/>
                <w:szCs w:val="24"/>
                <w:lang w:eastAsia="ru-RU"/>
              </w:rPr>
            </w:pPr>
            <w:r w:rsidRPr="00113FA6">
              <w:rPr>
                <w:sz w:val="24"/>
                <w:szCs w:val="24"/>
              </w:rPr>
              <w:t>Удаление выбранного сценария из системы после подтверждения пользователя</w:t>
            </w:r>
            <w:r>
              <w:rPr>
                <w:sz w:val="24"/>
                <w:szCs w:val="24"/>
              </w:rPr>
              <w:t>.</w:t>
            </w:r>
          </w:p>
        </w:tc>
      </w:tr>
      <w:tr w:rsidR="009F159A" w:rsidRPr="00113FA6" w14:paraId="75CDDBCE" w14:textId="77777777" w:rsidTr="00A33A0D">
        <w:trPr>
          <w:trHeight w:val="270"/>
          <w:jc w:val="center"/>
        </w:trPr>
        <w:tc>
          <w:tcPr>
            <w:tcW w:w="0" w:type="auto"/>
            <w:tcMar>
              <w:top w:w="0" w:type="dxa"/>
              <w:left w:w="100" w:type="dxa"/>
              <w:bottom w:w="0" w:type="dxa"/>
              <w:right w:w="100" w:type="dxa"/>
            </w:tcMar>
            <w:hideMark/>
          </w:tcPr>
          <w:p w14:paraId="2119439C" w14:textId="77777777" w:rsidR="009F159A" w:rsidRPr="00113FA6" w:rsidRDefault="009F159A" w:rsidP="00A33A0D">
            <w:pPr>
              <w:spacing w:line="240" w:lineRule="auto"/>
              <w:ind w:firstLine="0"/>
              <w:jc w:val="left"/>
              <w:rPr>
                <w:sz w:val="24"/>
                <w:szCs w:val="24"/>
                <w:lang w:val="en-US" w:eastAsia="ru-RU"/>
              </w:rPr>
            </w:pPr>
            <w:r w:rsidRPr="00113FA6">
              <w:rPr>
                <w:sz w:val="24"/>
                <w:szCs w:val="24"/>
              </w:rPr>
              <w:t>Тип</w:t>
            </w:r>
          </w:p>
        </w:tc>
        <w:tc>
          <w:tcPr>
            <w:tcW w:w="0" w:type="auto"/>
            <w:tcMar>
              <w:top w:w="0" w:type="dxa"/>
              <w:left w:w="100" w:type="dxa"/>
              <w:bottom w:w="0" w:type="dxa"/>
              <w:right w:w="100" w:type="dxa"/>
            </w:tcMar>
            <w:hideMark/>
          </w:tcPr>
          <w:p w14:paraId="6143818D" w14:textId="77777777" w:rsidR="009F159A" w:rsidRPr="00113FA6" w:rsidRDefault="009F159A" w:rsidP="00A33A0D">
            <w:pPr>
              <w:spacing w:line="240" w:lineRule="auto"/>
              <w:ind w:firstLine="0"/>
              <w:jc w:val="left"/>
              <w:rPr>
                <w:sz w:val="24"/>
                <w:szCs w:val="24"/>
                <w:lang w:eastAsia="ru-RU"/>
              </w:rPr>
            </w:pPr>
            <w:r w:rsidRPr="00113FA6">
              <w:rPr>
                <w:sz w:val="24"/>
                <w:szCs w:val="24"/>
              </w:rPr>
              <w:t>Системная</w:t>
            </w:r>
          </w:p>
        </w:tc>
      </w:tr>
      <w:tr w:rsidR="009F159A" w:rsidRPr="002B6A7B" w14:paraId="6E169E20" w14:textId="77777777" w:rsidTr="00A33A0D">
        <w:trPr>
          <w:trHeight w:val="270"/>
          <w:jc w:val="center"/>
        </w:trPr>
        <w:tc>
          <w:tcPr>
            <w:tcW w:w="0" w:type="auto"/>
            <w:tcMar>
              <w:top w:w="0" w:type="dxa"/>
              <w:left w:w="100" w:type="dxa"/>
              <w:bottom w:w="0" w:type="dxa"/>
              <w:right w:w="100" w:type="dxa"/>
            </w:tcMar>
            <w:hideMark/>
          </w:tcPr>
          <w:p w14:paraId="75766904" w14:textId="77777777" w:rsidR="009F159A" w:rsidRPr="00113FA6" w:rsidRDefault="009F159A" w:rsidP="00A33A0D">
            <w:pPr>
              <w:spacing w:line="240" w:lineRule="auto"/>
              <w:ind w:firstLine="0"/>
              <w:jc w:val="left"/>
              <w:rPr>
                <w:sz w:val="24"/>
                <w:szCs w:val="24"/>
                <w:lang w:val="en-US" w:eastAsia="ru-RU"/>
              </w:rPr>
            </w:pPr>
            <w:r w:rsidRPr="00113FA6">
              <w:rPr>
                <w:sz w:val="24"/>
                <w:szCs w:val="24"/>
              </w:rPr>
              <w:t>Ссылка</w:t>
            </w:r>
          </w:p>
        </w:tc>
        <w:tc>
          <w:tcPr>
            <w:tcW w:w="0" w:type="auto"/>
            <w:tcMar>
              <w:top w:w="0" w:type="dxa"/>
              <w:left w:w="100" w:type="dxa"/>
              <w:bottom w:w="0" w:type="dxa"/>
              <w:right w:w="100" w:type="dxa"/>
            </w:tcMar>
            <w:hideMark/>
          </w:tcPr>
          <w:p w14:paraId="5AA7AFF8" w14:textId="77777777" w:rsidR="009F159A" w:rsidRPr="009F797C" w:rsidRDefault="009F159A" w:rsidP="00A33A0D">
            <w:pPr>
              <w:spacing w:line="240" w:lineRule="auto"/>
              <w:ind w:firstLine="0"/>
              <w:jc w:val="left"/>
              <w:rPr>
                <w:sz w:val="24"/>
                <w:szCs w:val="24"/>
                <w:lang w:eastAsia="ru-RU"/>
              </w:rPr>
            </w:pPr>
            <w:r w:rsidRPr="00113FA6">
              <w:rPr>
                <w:sz w:val="24"/>
                <w:szCs w:val="24"/>
              </w:rPr>
              <w:t>Вариант использования «Удаление сценария»</w:t>
            </w:r>
            <w:r>
              <w:rPr>
                <w:sz w:val="24"/>
                <w:szCs w:val="24"/>
              </w:rPr>
              <w:t>.</w:t>
            </w:r>
          </w:p>
        </w:tc>
      </w:tr>
      <w:tr w:rsidR="009F159A" w:rsidRPr="002B6A7B" w14:paraId="7A29B98C" w14:textId="77777777" w:rsidTr="00A33A0D">
        <w:trPr>
          <w:trHeight w:val="270"/>
          <w:jc w:val="center"/>
        </w:trPr>
        <w:tc>
          <w:tcPr>
            <w:tcW w:w="0" w:type="auto"/>
            <w:tcMar>
              <w:top w:w="0" w:type="dxa"/>
              <w:left w:w="100" w:type="dxa"/>
              <w:bottom w:w="0" w:type="dxa"/>
              <w:right w:w="100" w:type="dxa"/>
            </w:tcMar>
            <w:hideMark/>
          </w:tcPr>
          <w:p w14:paraId="74BD1414"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Примечания</w:t>
            </w:r>
          </w:p>
        </w:tc>
        <w:tc>
          <w:tcPr>
            <w:tcW w:w="0" w:type="auto"/>
            <w:tcMar>
              <w:top w:w="0" w:type="dxa"/>
              <w:left w:w="100" w:type="dxa"/>
              <w:bottom w:w="0" w:type="dxa"/>
              <w:right w:w="100" w:type="dxa"/>
            </w:tcMar>
            <w:hideMark/>
          </w:tcPr>
          <w:p w14:paraId="14B8372F" w14:textId="77777777" w:rsidR="009F159A" w:rsidRPr="009F797C" w:rsidRDefault="009F159A" w:rsidP="00A33A0D">
            <w:pPr>
              <w:spacing w:line="240" w:lineRule="auto"/>
              <w:ind w:firstLine="0"/>
              <w:jc w:val="left"/>
              <w:rPr>
                <w:sz w:val="24"/>
                <w:szCs w:val="24"/>
                <w:lang w:eastAsia="ru-RU"/>
              </w:rPr>
            </w:pPr>
            <w:r>
              <w:rPr>
                <w:sz w:val="24"/>
                <w:szCs w:val="24"/>
              </w:rPr>
              <w:t>-</w:t>
            </w:r>
          </w:p>
        </w:tc>
      </w:tr>
      <w:tr w:rsidR="009F159A" w:rsidRPr="002B6A7B" w14:paraId="5D30C318" w14:textId="77777777" w:rsidTr="00A33A0D">
        <w:trPr>
          <w:trHeight w:val="270"/>
          <w:jc w:val="center"/>
        </w:trPr>
        <w:tc>
          <w:tcPr>
            <w:tcW w:w="0" w:type="auto"/>
            <w:tcMar>
              <w:top w:w="0" w:type="dxa"/>
              <w:left w:w="100" w:type="dxa"/>
              <w:bottom w:w="0" w:type="dxa"/>
              <w:right w:w="100" w:type="dxa"/>
            </w:tcMar>
            <w:hideMark/>
          </w:tcPr>
          <w:p w14:paraId="2DC027E5" w14:textId="77777777" w:rsidR="009F159A" w:rsidRPr="000D3D86" w:rsidRDefault="009F159A" w:rsidP="00A33A0D">
            <w:pPr>
              <w:spacing w:line="240" w:lineRule="auto"/>
              <w:ind w:firstLine="0"/>
              <w:jc w:val="left"/>
              <w:rPr>
                <w:sz w:val="24"/>
                <w:szCs w:val="24"/>
                <w:lang w:val="en-US" w:eastAsia="ru-RU"/>
              </w:rPr>
            </w:pPr>
            <w:r w:rsidRPr="009F797C">
              <w:rPr>
                <w:sz w:val="24"/>
                <w:szCs w:val="24"/>
              </w:rPr>
              <w:t>Исключения</w:t>
            </w:r>
          </w:p>
        </w:tc>
        <w:tc>
          <w:tcPr>
            <w:tcW w:w="0" w:type="auto"/>
            <w:tcMar>
              <w:top w:w="0" w:type="dxa"/>
              <w:left w:w="100" w:type="dxa"/>
              <w:bottom w:w="0" w:type="dxa"/>
              <w:right w:w="100" w:type="dxa"/>
            </w:tcMar>
            <w:hideMark/>
          </w:tcPr>
          <w:p w14:paraId="3FC755BB" w14:textId="77777777" w:rsidR="009F159A" w:rsidRPr="009F797C" w:rsidRDefault="009F159A" w:rsidP="00A33A0D">
            <w:pPr>
              <w:spacing w:line="240" w:lineRule="auto"/>
              <w:ind w:firstLine="0"/>
              <w:jc w:val="left"/>
              <w:rPr>
                <w:sz w:val="24"/>
                <w:szCs w:val="24"/>
                <w:lang w:eastAsia="ru-RU"/>
              </w:rPr>
            </w:pPr>
            <w:r w:rsidRPr="009F797C">
              <w:rPr>
                <w:sz w:val="24"/>
                <w:szCs w:val="24"/>
              </w:rPr>
              <w:t>Пользователь отменил подтверждение - операция прервана</w:t>
            </w:r>
            <w:r>
              <w:rPr>
                <w:sz w:val="24"/>
                <w:szCs w:val="24"/>
              </w:rPr>
              <w:t>.</w:t>
            </w:r>
          </w:p>
        </w:tc>
      </w:tr>
      <w:tr w:rsidR="009F159A" w:rsidRPr="002B6A7B" w14:paraId="502B65C1" w14:textId="77777777" w:rsidTr="00A33A0D">
        <w:trPr>
          <w:trHeight w:val="270"/>
          <w:jc w:val="center"/>
        </w:trPr>
        <w:tc>
          <w:tcPr>
            <w:tcW w:w="0" w:type="auto"/>
            <w:tcMar>
              <w:top w:w="0" w:type="dxa"/>
              <w:left w:w="100" w:type="dxa"/>
              <w:bottom w:w="0" w:type="dxa"/>
              <w:right w:w="100" w:type="dxa"/>
            </w:tcMar>
            <w:hideMark/>
          </w:tcPr>
          <w:p w14:paraId="32B95998" w14:textId="77777777" w:rsidR="009F159A" w:rsidRPr="00393DA4" w:rsidRDefault="009F159A" w:rsidP="00A33A0D">
            <w:pPr>
              <w:spacing w:line="240" w:lineRule="auto"/>
              <w:ind w:firstLine="0"/>
              <w:jc w:val="left"/>
              <w:rPr>
                <w:sz w:val="24"/>
                <w:szCs w:val="24"/>
                <w:lang w:val="en-US" w:eastAsia="ru-RU"/>
              </w:rPr>
            </w:pPr>
            <w:r w:rsidRPr="009F797C">
              <w:rPr>
                <w:sz w:val="24"/>
                <w:szCs w:val="24"/>
              </w:rPr>
              <w:t>Вывод</w:t>
            </w:r>
          </w:p>
        </w:tc>
        <w:tc>
          <w:tcPr>
            <w:tcW w:w="0" w:type="auto"/>
            <w:tcMar>
              <w:top w:w="0" w:type="dxa"/>
              <w:left w:w="100" w:type="dxa"/>
              <w:bottom w:w="0" w:type="dxa"/>
              <w:right w:w="100" w:type="dxa"/>
            </w:tcMar>
            <w:hideMark/>
          </w:tcPr>
          <w:p w14:paraId="0BAEE8F3" w14:textId="77777777" w:rsidR="009F159A" w:rsidRPr="009F797C" w:rsidRDefault="009F159A" w:rsidP="00A33A0D">
            <w:pPr>
              <w:spacing w:line="240" w:lineRule="auto"/>
              <w:ind w:firstLine="0"/>
              <w:jc w:val="left"/>
              <w:rPr>
                <w:sz w:val="24"/>
                <w:szCs w:val="24"/>
              </w:rPr>
            </w:pPr>
            <w:r w:rsidRPr="009F797C">
              <w:rPr>
                <w:sz w:val="24"/>
                <w:szCs w:val="24"/>
              </w:rPr>
              <w:t>Сообщение об успешном удалении сценария</w:t>
            </w:r>
            <w:r>
              <w:rPr>
                <w:sz w:val="24"/>
                <w:szCs w:val="24"/>
              </w:rPr>
              <w:t>.</w:t>
            </w:r>
          </w:p>
        </w:tc>
      </w:tr>
      <w:tr w:rsidR="009F159A" w:rsidRPr="002B6A7B" w14:paraId="3898005F" w14:textId="77777777" w:rsidTr="00A33A0D">
        <w:trPr>
          <w:trHeight w:val="270"/>
          <w:jc w:val="center"/>
        </w:trPr>
        <w:tc>
          <w:tcPr>
            <w:tcW w:w="0" w:type="auto"/>
            <w:tcMar>
              <w:top w:w="0" w:type="dxa"/>
              <w:left w:w="100" w:type="dxa"/>
              <w:bottom w:w="0" w:type="dxa"/>
              <w:right w:w="100" w:type="dxa"/>
            </w:tcMar>
            <w:hideMark/>
          </w:tcPr>
          <w:p w14:paraId="2BEB6EC9" w14:textId="77777777" w:rsidR="009F159A" w:rsidRPr="009F797C" w:rsidRDefault="009F159A" w:rsidP="00A33A0D">
            <w:pPr>
              <w:spacing w:line="240" w:lineRule="auto"/>
              <w:ind w:firstLine="0"/>
              <w:jc w:val="left"/>
              <w:rPr>
                <w:sz w:val="24"/>
                <w:szCs w:val="24"/>
                <w:lang w:eastAsia="ru-RU"/>
              </w:rPr>
            </w:pPr>
            <w:r w:rsidRPr="009F797C">
              <w:rPr>
                <w:sz w:val="24"/>
                <w:szCs w:val="24"/>
              </w:rPr>
              <w:t>Предусловие</w:t>
            </w:r>
          </w:p>
        </w:tc>
        <w:tc>
          <w:tcPr>
            <w:tcW w:w="0" w:type="auto"/>
            <w:tcMar>
              <w:top w:w="0" w:type="dxa"/>
              <w:left w:w="100" w:type="dxa"/>
              <w:bottom w:w="0" w:type="dxa"/>
              <w:right w:w="100" w:type="dxa"/>
            </w:tcMar>
            <w:hideMark/>
          </w:tcPr>
          <w:p w14:paraId="0205EE6A" w14:textId="77777777" w:rsidR="009F159A" w:rsidRPr="008A797D" w:rsidRDefault="009F159A" w:rsidP="00A33A0D">
            <w:pPr>
              <w:spacing w:line="240" w:lineRule="auto"/>
              <w:ind w:firstLine="0"/>
              <w:jc w:val="left"/>
              <w:rPr>
                <w:sz w:val="24"/>
                <w:szCs w:val="24"/>
                <w:lang w:eastAsia="ru-RU"/>
              </w:rPr>
            </w:pPr>
            <w:r>
              <w:rPr>
                <w:sz w:val="24"/>
                <w:szCs w:val="24"/>
              </w:rPr>
              <w:t>Пользователь подтвердил/опроверг удаление.</w:t>
            </w:r>
          </w:p>
        </w:tc>
      </w:tr>
      <w:tr w:rsidR="009F159A" w:rsidRPr="002B6A7B" w14:paraId="6F744063" w14:textId="77777777" w:rsidTr="00A33A0D">
        <w:trPr>
          <w:trHeight w:val="270"/>
          <w:jc w:val="center"/>
        </w:trPr>
        <w:tc>
          <w:tcPr>
            <w:tcW w:w="0" w:type="auto"/>
            <w:tcMar>
              <w:top w:w="0" w:type="dxa"/>
              <w:left w:w="100" w:type="dxa"/>
              <w:bottom w:w="0" w:type="dxa"/>
              <w:right w:w="100" w:type="dxa"/>
            </w:tcMar>
            <w:hideMark/>
          </w:tcPr>
          <w:p w14:paraId="3A530844" w14:textId="77777777" w:rsidR="009F159A" w:rsidRPr="009F797C" w:rsidRDefault="009F159A" w:rsidP="00A33A0D">
            <w:pPr>
              <w:spacing w:line="240" w:lineRule="auto"/>
              <w:ind w:firstLine="0"/>
              <w:jc w:val="left"/>
              <w:rPr>
                <w:sz w:val="24"/>
                <w:szCs w:val="24"/>
                <w:lang w:eastAsia="ru-RU"/>
              </w:rPr>
            </w:pPr>
            <w:r w:rsidRPr="009F797C">
              <w:rPr>
                <w:sz w:val="24"/>
                <w:szCs w:val="24"/>
              </w:rPr>
              <w:t>Постусловие</w:t>
            </w:r>
          </w:p>
        </w:tc>
        <w:tc>
          <w:tcPr>
            <w:tcW w:w="0" w:type="auto"/>
            <w:tcMar>
              <w:top w:w="0" w:type="dxa"/>
              <w:left w:w="100" w:type="dxa"/>
              <w:bottom w:w="0" w:type="dxa"/>
              <w:right w:w="100" w:type="dxa"/>
            </w:tcMar>
            <w:hideMark/>
          </w:tcPr>
          <w:p w14:paraId="1E70FBB0" w14:textId="77777777" w:rsidR="009F159A" w:rsidRPr="00393DA4" w:rsidRDefault="009F159A" w:rsidP="00A33A0D">
            <w:pPr>
              <w:spacing w:line="240" w:lineRule="auto"/>
              <w:ind w:firstLine="0"/>
              <w:jc w:val="left"/>
              <w:rPr>
                <w:sz w:val="24"/>
                <w:szCs w:val="24"/>
              </w:rPr>
            </w:pPr>
            <w:r>
              <w:rPr>
                <w:sz w:val="24"/>
                <w:szCs w:val="24"/>
              </w:rPr>
              <w:t>Сценарий удалён/оставлен.</w:t>
            </w:r>
          </w:p>
        </w:tc>
      </w:tr>
    </w:tbl>
    <w:p w14:paraId="59D711AC" w14:textId="77777777" w:rsidR="009F159A" w:rsidRDefault="009F159A" w:rsidP="009F159A">
      <w:pPr>
        <w:rPr>
          <w:lang w:val="en-US"/>
        </w:rPr>
      </w:pPr>
    </w:p>
    <w:p w14:paraId="6AD22391" w14:textId="37CAEC52" w:rsidR="00BE4013" w:rsidRDefault="000938D6" w:rsidP="009F159A">
      <w:pPr>
        <w:pStyle w:val="3"/>
      </w:pPr>
      <w:bookmarkStart w:id="33" w:name="_Toc227660142"/>
      <w:r w:rsidRPr="00BE4013">
        <w:lastRenderedPageBreak/>
        <w:t xml:space="preserve">Построение </w:t>
      </w:r>
      <w:r w:rsidR="003111F7" w:rsidRPr="003111F7">
        <w:t>диаграммы деятельностей варианта использования</w:t>
      </w:r>
      <w:bookmarkEnd w:id="33"/>
    </w:p>
    <w:p w14:paraId="3DA71D36" w14:textId="3CAA1E17" w:rsidR="00BE4013" w:rsidRPr="00E46617" w:rsidRDefault="00A50FBE" w:rsidP="00B00EC0">
      <w:r w:rsidRPr="00E46617">
        <w:t>В теоретическом плане диаграммы деятельност</w:t>
      </w:r>
      <w:r w:rsidR="00502BDA">
        <w:t>ей</w:t>
      </w:r>
      <w:r w:rsidRPr="00E46617">
        <w:t xml:space="preserve"> являются обобщ</w:t>
      </w:r>
      <w:r w:rsidR="00502BDA">
        <w:t>ё</w:t>
      </w:r>
      <w:r w:rsidRPr="00E46617">
        <w:t xml:space="preserve">нным представлением алгоритма, реализующего анализируемый </w:t>
      </w:r>
      <w:r w:rsidR="00502BDA">
        <w:t>ВИ</w:t>
      </w:r>
      <w:r w:rsidR="00E46617" w:rsidRPr="00E46617">
        <w:t xml:space="preserve"> [иванова, с.139]</w:t>
      </w:r>
      <w:r w:rsidRPr="00E46617">
        <w:t>.</w:t>
      </w:r>
    </w:p>
    <w:p w14:paraId="5E1CF8DF" w14:textId="2F30AECB" w:rsidR="009F159A" w:rsidRPr="005E3413" w:rsidRDefault="009F159A" w:rsidP="00B00EC0">
      <w:r>
        <w:t xml:space="preserve">Была построена следующая </w:t>
      </w:r>
      <w:r w:rsidRPr="005E3413">
        <w:t>диаграмм</w:t>
      </w:r>
      <w:r>
        <w:t>а</w:t>
      </w:r>
      <w:r w:rsidRPr="005E3413">
        <w:t xml:space="preserve"> деятельностей </w:t>
      </w:r>
      <w:r w:rsidR="00B00EC0">
        <w:t xml:space="preserve">ВИ </w:t>
      </w:r>
      <w:r w:rsidRPr="00983ABA">
        <w:t xml:space="preserve">«Создание нового сценария» (рис. </w:t>
      </w:r>
      <w:r w:rsidR="00E46617" w:rsidRPr="00E46617">
        <w:rPr>
          <w:highlight w:val="yellow"/>
        </w:rPr>
        <w:t>…</w:t>
      </w:r>
      <w:r w:rsidRPr="00983ABA">
        <w:t>).</w:t>
      </w:r>
    </w:p>
    <w:p w14:paraId="18847E0C" w14:textId="30458B61" w:rsidR="009F159A" w:rsidRPr="000234B0" w:rsidRDefault="00B24D82" w:rsidP="00B00EC0">
      <w:pPr>
        <w:keepNext/>
        <w:spacing w:line="240" w:lineRule="auto"/>
        <w:ind w:firstLine="0"/>
        <w:jc w:val="center"/>
      </w:pPr>
      <w:r w:rsidRPr="00B24D82">
        <w:rPr>
          <w:noProof/>
        </w:rPr>
        <w:drawing>
          <wp:inline distT="0" distB="0" distL="0" distR="0" wp14:anchorId="7700D2CA" wp14:editId="69598F61">
            <wp:extent cx="4410075" cy="2563316"/>
            <wp:effectExtent l="0" t="0" r="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30096" cy="2574953"/>
                    </a:xfrm>
                    <a:prstGeom prst="rect">
                      <a:avLst/>
                    </a:prstGeom>
                  </pic:spPr>
                </pic:pic>
              </a:graphicData>
            </a:graphic>
          </wp:inline>
        </w:drawing>
      </w:r>
    </w:p>
    <w:p w14:paraId="2DE44F94" w14:textId="40EB475C" w:rsidR="009F159A" w:rsidRPr="00C04EF1" w:rsidRDefault="009F159A" w:rsidP="00B00EC0">
      <w:pPr>
        <w:pStyle w:val="af5"/>
      </w:pPr>
      <w:r w:rsidRPr="000234B0">
        <w:t xml:space="preserve">Рис. </w:t>
      </w:r>
      <w:r w:rsidRPr="000234B0">
        <w:fldChar w:fldCharType="begin"/>
      </w:r>
      <w:r w:rsidRPr="000234B0">
        <w:instrText xml:space="preserve"> SEQ Рис. \* ARABIC </w:instrText>
      </w:r>
      <w:r w:rsidRPr="000234B0">
        <w:fldChar w:fldCharType="separate"/>
      </w:r>
      <w:r w:rsidR="000234B0" w:rsidRPr="000234B0">
        <w:rPr>
          <w:noProof/>
        </w:rPr>
        <w:t>14</w:t>
      </w:r>
      <w:r w:rsidRPr="000234B0">
        <w:fldChar w:fldCharType="end"/>
      </w:r>
      <w:r w:rsidRPr="000234B0">
        <w:t xml:space="preserve">. Диаграмма деятельности для </w:t>
      </w:r>
      <w:r w:rsidR="00724720">
        <w:t>ВИ</w:t>
      </w:r>
      <w:r w:rsidRPr="000234B0">
        <w:t xml:space="preserve"> «Создание нового сценария»</w:t>
      </w:r>
    </w:p>
    <w:p w14:paraId="716BCC16" w14:textId="77777777" w:rsidR="009F159A" w:rsidRPr="00BE4013" w:rsidRDefault="009F159A" w:rsidP="00B00EC0"/>
    <w:p w14:paraId="4F187117" w14:textId="77777777" w:rsidR="000938D6" w:rsidRDefault="000938D6" w:rsidP="00A10519">
      <w:pPr>
        <w:pStyle w:val="3"/>
      </w:pPr>
      <w:bookmarkStart w:id="34" w:name="_Toc227660143"/>
      <w:r w:rsidRPr="000938D6">
        <w:t>Построение диаграммы переходов состояний</w:t>
      </w:r>
      <w:bookmarkEnd w:id="34"/>
    </w:p>
    <w:p w14:paraId="7909ED6E" w14:textId="0FD7CB04" w:rsidR="00A74D34" w:rsidRPr="00E37F18" w:rsidRDefault="00A74D34" w:rsidP="00724720">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Д</w:t>
      </w:r>
      <w:r w:rsidRPr="00E37F18">
        <w:rPr>
          <w:rFonts w:eastAsia="Times New Roman" w:cs="Times New Roman"/>
          <w:color w:val="000000"/>
          <w:lang w:eastAsia="ru-RU"/>
        </w:rPr>
        <w:t>иаграмма переходов состояний системы</w:t>
      </w:r>
      <w:r>
        <w:rPr>
          <w:rFonts w:eastAsia="Times New Roman" w:cs="Times New Roman"/>
          <w:color w:val="000000"/>
          <w:lang w:eastAsia="ru-RU"/>
        </w:rPr>
        <w:t xml:space="preserve"> представлена на </w:t>
      </w:r>
      <w:r>
        <w:t xml:space="preserve">рис. </w:t>
      </w:r>
      <w:r w:rsidRPr="00A74D34">
        <w:rPr>
          <w:noProof/>
          <w:highlight w:val="yellow"/>
        </w:rPr>
        <w:t>…</w:t>
      </w:r>
      <w:r w:rsidR="00724720">
        <w:rPr>
          <w:rFonts w:eastAsia="Times New Roman" w:cs="Times New Roman"/>
          <w:color w:val="000000"/>
          <w:lang w:eastAsia="ru-RU"/>
        </w:rPr>
        <w:t>.</w:t>
      </w:r>
    </w:p>
    <w:p w14:paraId="0CE6977D" w14:textId="74D406AA" w:rsidR="00A74D34" w:rsidRPr="00B00EC0" w:rsidRDefault="005D5519" w:rsidP="00B00EC0">
      <w:pPr>
        <w:keepNext/>
        <w:spacing w:line="240" w:lineRule="auto"/>
        <w:ind w:firstLine="0"/>
        <w:jc w:val="center"/>
      </w:pPr>
      <w:r w:rsidRPr="00B00EC0">
        <w:rPr>
          <w:noProof/>
        </w:rPr>
        <w:drawing>
          <wp:inline distT="0" distB="0" distL="0" distR="0" wp14:anchorId="05108C2A" wp14:editId="787B3670">
            <wp:extent cx="3638218" cy="3295650"/>
            <wp:effectExtent l="0" t="0" r="63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3009"/>
                    <a:stretch/>
                  </pic:blipFill>
                  <pic:spPr bwMode="auto">
                    <a:xfrm>
                      <a:off x="0" y="0"/>
                      <a:ext cx="3652943" cy="3308989"/>
                    </a:xfrm>
                    <a:prstGeom prst="rect">
                      <a:avLst/>
                    </a:prstGeom>
                    <a:ln>
                      <a:noFill/>
                    </a:ln>
                    <a:extLst>
                      <a:ext uri="{53640926-AAD7-44D8-BBD7-CCE9431645EC}">
                        <a14:shadowObscured xmlns:a14="http://schemas.microsoft.com/office/drawing/2010/main"/>
                      </a:ext>
                    </a:extLst>
                  </pic:spPr>
                </pic:pic>
              </a:graphicData>
            </a:graphic>
          </wp:inline>
        </w:drawing>
      </w:r>
    </w:p>
    <w:p w14:paraId="054E5A13" w14:textId="52C317A2" w:rsidR="00A74D34" w:rsidRPr="005F1BB1" w:rsidRDefault="00A74D34" w:rsidP="00B00EC0">
      <w:pPr>
        <w:pStyle w:val="af5"/>
        <w:rPr>
          <w:rFonts w:cs="Times New Roman"/>
          <w:szCs w:val="28"/>
          <w:lang w:eastAsia="ru-RU"/>
        </w:rPr>
      </w:pPr>
      <w:r w:rsidRPr="00B00EC0">
        <w:t xml:space="preserve">Рис. </w:t>
      </w:r>
      <w:r w:rsidRPr="00B00EC0">
        <w:fldChar w:fldCharType="begin"/>
      </w:r>
      <w:r w:rsidRPr="00B00EC0">
        <w:instrText xml:space="preserve"> SEQ Рис. \* ARABIC </w:instrText>
      </w:r>
      <w:r w:rsidRPr="00B00EC0">
        <w:fldChar w:fldCharType="separate"/>
      </w:r>
      <w:r w:rsidR="000234B0" w:rsidRPr="00B00EC0">
        <w:rPr>
          <w:noProof/>
        </w:rPr>
        <w:t>15</w:t>
      </w:r>
      <w:r w:rsidRPr="00B00EC0">
        <w:fldChar w:fldCharType="end"/>
      </w:r>
      <w:r w:rsidRPr="00B00EC0">
        <w:t xml:space="preserve">. </w:t>
      </w:r>
      <w:r w:rsidRPr="00B00EC0">
        <w:rPr>
          <w:rFonts w:cs="Times New Roman"/>
          <w:color w:val="000000"/>
          <w:szCs w:val="28"/>
          <w:lang w:eastAsia="ru-RU"/>
        </w:rPr>
        <w:t>Диаграмма переходов состояний системы</w:t>
      </w:r>
    </w:p>
    <w:p w14:paraId="505E5F67" w14:textId="77777777" w:rsidR="00BE4013" w:rsidRDefault="00BE4013" w:rsidP="00BE4013"/>
    <w:p w14:paraId="5197C784" w14:textId="11A18A13" w:rsidR="00724720" w:rsidRDefault="00724720" w:rsidP="00724720">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lastRenderedPageBreak/>
        <w:t>Н</w:t>
      </w:r>
      <w:r w:rsidRPr="00E37F18">
        <w:rPr>
          <w:rFonts w:eastAsia="Times New Roman" w:cs="Times New Roman"/>
          <w:color w:val="000000"/>
          <w:lang w:eastAsia="ru-RU"/>
        </w:rPr>
        <w:t xml:space="preserve">ачальным состоянием системы является </w:t>
      </w:r>
      <w:r>
        <w:rPr>
          <w:rFonts w:eastAsia="Times New Roman" w:cs="Times New Roman"/>
          <w:color w:val="000000"/>
          <w:lang w:eastAsia="ru-RU"/>
        </w:rPr>
        <w:t>З</w:t>
      </w:r>
      <w:r w:rsidRPr="00E37F18">
        <w:rPr>
          <w:rFonts w:eastAsia="Times New Roman" w:cs="Times New Roman"/>
          <w:color w:val="000000"/>
          <w:lang w:eastAsia="ru-RU"/>
        </w:rPr>
        <w:t>апуск</w:t>
      </w:r>
      <w:r>
        <w:rPr>
          <w:rFonts w:eastAsia="Times New Roman" w:cs="Times New Roman"/>
          <w:color w:val="000000"/>
          <w:lang w:eastAsia="ru-RU"/>
        </w:rPr>
        <w:t>С</w:t>
      </w:r>
      <w:r w:rsidRPr="00E37F18">
        <w:rPr>
          <w:rFonts w:eastAsia="Times New Roman" w:cs="Times New Roman"/>
          <w:color w:val="000000"/>
          <w:lang w:eastAsia="ru-RU"/>
        </w:rPr>
        <w:t xml:space="preserve">ервера, затем </w:t>
      </w:r>
      <w:r>
        <w:rPr>
          <w:rFonts w:eastAsia="Times New Roman" w:cs="Times New Roman"/>
          <w:color w:val="000000"/>
          <w:lang w:eastAsia="ru-RU"/>
        </w:rPr>
        <w:t>проходит предобработка Документов из файлового хранилища. Затем Сервер</w:t>
      </w:r>
      <w:r w:rsidRPr="00E37F18">
        <w:rPr>
          <w:rFonts w:eastAsia="Times New Roman" w:cs="Times New Roman"/>
          <w:color w:val="000000"/>
          <w:lang w:eastAsia="ru-RU"/>
        </w:rPr>
        <w:t xml:space="preserve"> </w:t>
      </w:r>
      <w:r>
        <w:rPr>
          <w:rFonts w:eastAsia="Times New Roman" w:cs="Times New Roman"/>
          <w:color w:val="000000"/>
          <w:lang w:eastAsia="ru-RU"/>
        </w:rPr>
        <w:t xml:space="preserve">переходит в режим </w:t>
      </w:r>
      <w:r w:rsidRPr="00E37F18">
        <w:rPr>
          <w:rFonts w:eastAsia="Times New Roman" w:cs="Times New Roman"/>
          <w:color w:val="000000"/>
          <w:lang w:eastAsia="ru-RU"/>
        </w:rPr>
        <w:t>ожида</w:t>
      </w:r>
      <w:r>
        <w:rPr>
          <w:rFonts w:eastAsia="Times New Roman" w:cs="Times New Roman"/>
          <w:color w:val="000000"/>
          <w:lang w:eastAsia="ru-RU"/>
        </w:rPr>
        <w:t>ния</w:t>
      </w:r>
      <w:r w:rsidRPr="00E37F18">
        <w:rPr>
          <w:rFonts w:eastAsia="Times New Roman" w:cs="Times New Roman"/>
          <w:color w:val="000000"/>
          <w:lang w:eastAsia="ru-RU"/>
        </w:rPr>
        <w:t xml:space="preserve"> поступления на него</w:t>
      </w:r>
      <w:r>
        <w:rPr>
          <w:rFonts w:eastAsia="Times New Roman" w:cs="Times New Roman"/>
          <w:color w:val="000000"/>
          <w:lang w:eastAsia="ru-RU"/>
        </w:rPr>
        <w:t xml:space="preserve"> запросов от Пользователя</w:t>
      </w:r>
      <w:r w:rsidRPr="00E37F18">
        <w:rPr>
          <w:rFonts w:eastAsia="Times New Roman" w:cs="Times New Roman"/>
          <w:color w:val="000000"/>
          <w:lang w:eastAsia="ru-RU"/>
        </w:rPr>
        <w:t>.</w:t>
      </w:r>
    </w:p>
    <w:p w14:paraId="46CDEEAA" w14:textId="51D3F80D" w:rsidR="00724720" w:rsidRPr="00A74D34" w:rsidRDefault="00724720" w:rsidP="00724720">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Каждый запрос является самостоятельной единицей работы, в рамках которой Пользователь может выполнять ряд определённых задач</w:t>
      </w:r>
      <w:r w:rsidRPr="00A74D34">
        <w:rPr>
          <w:rFonts w:eastAsia="Times New Roman" w:cs="Times New Roman"/>
          <w:color w:val="000000"/>
          <w:lang w:eastAsia="ru-RU"/>
        </w:rPr>
        <w:t>.</w:t>
      </w:r>
    </w:p>
    <w:p w14:paraId="6549D62F" w14:textId="36819FEC" w:rsidR="00724720" w:rsidRDefault="00724720" w:rsidP="00724720">
      <w:pPr>
        <w:pBdr>
          <w:top w:val="nil"/>
          <w:left w:val="nil"/>
          <w:bottom w:val="nil"/>
          <w:right w:val="nil"/>
          <w:between w:val="nil"/>
        </w:pBdr>
        <w:rPr>
          <w:rFonts w:eastAsia="Times New Roman" w:cs="Times New Roman"/>
          <w:color w:val="000000"/>
          <w:lang w:eastAsia="ru-RU"/>
        </w:rPr>
      </w:pPr>
      <w:r>
        <w:rPr>
          <w:rFonts w:eastAsia="Times New Roman" w:cs="Times New Roman"/>
          <w:color w:val="000000"/>
          <w:lang w:eastAsia="ru-RU"/>
        </w:rPr>
        <w:t>После того, как</w:t>
      </w:r>
      <w:r w:rsidRPr="00E37F18">
        <w:rPr>
          <w:rFonts w:eastAsia="Times New Roman" w:cs="Times New Roman"/>
          <w:color w:val="000000"/>
          <w:lang w:eastAsia="ru-RU"/>
        </w:rPr>
        <w:t xml:space="preserve"> </w:t>
      </w:r>
      <w:r>
        <w:rPr>
          <w:rFonts w:eastAsia="Times New Roman" w:cs="Times New Roman"/>
          <w:color w:val="000000"/>
          <w:lang w:eastAsia="ru-RU"/>
        </w:rPr>
        <w:t>пользователь создаёт сценарий, создаётся</w:t>
      </w:r>
      <w:r w:rsidR="009868E8">
        <w:rPr>
          <w:rFonts w:eastAsia="Times New Roman" w:cs="Times New Roman"/>
          <w:color w:val="000000"/>
          <w:lang w:eastAsia="ru-RU"/>
        </w:rPr>
        <w:t>/модифицируется</w:t>
      </w:r>
      <w:r>
        <w:rPr>
          <w:rFonts w:eastAsia="Times New Roman" w:cs="Times New Roman"/>
          <w:color w:val="000000"/>
          <w:lang w:eastAsia="ru-RU"/>
        </w:rPr>
        <w:t xml:space="preserve"> сессия, в рамках которой будут создаваться версии этого сценария. Удаление сценария требует отсутствия зависимостей от других сессий. Запись истории генерации требует работы БД.</w:t>
      </w:r>
    </w:p>
    <w:p w14:paraId="5CAAAE87" w14:textId="77777777" w:rsidR="00724720" w:rsidRPr="00E37F18" w:rsidRDefault="00724720" w:rsidP="00724720">
      <w:pPr>
        <w:pBdr>
          <w:top w:val="nil"/>
          <w:left w:val="nil"/>
          <w:bottom w:val="nil"/>
          <w:right w:val="nil"/>
          <w:between w:val="nil"/>
        </w:pBdr>
        <w:rPr>
          <w:rFonts w:eastAsia="Times New Roman" w:cs="Times New Roman"/>
          <w:color w:val="000000"/>
          <w:lang w:eastAsia="ru-RU"/>
        </w:rPr>
      </w:pPr>
      <w:r w:rsidRPr="00E37F18">
        <w:rPr>
          <w:rFonts w:eastAsia="Times New Roman" w:cs="Times New Roman"/>
          <w:color w:val="000000"/>
          <w:lang w:eastAsia="ru-RU"/>
        </w:rPr>
        <w:t>Конечным состоянием системы является получ</w:t>
      </w:r>
      <w:r>
        <w:rPr>
          <w:rFonts w:eastAsia="Times New Roman" w:cs="Times New Roman"/>
          <w:color w:val="000000"/>
          <w:lang w:eastAsia="ru-RU"/>
        </w:rPr>
        <w:t>ение команды остановки сервера (прерывание/исключение), после</w:t>
      </w:r>
      <w:r w:rsidRPr="00E37F18">
        <w:rPr>
          <w:rFonts w:eastAsia="Times New Roman" w:cs="Times New Roman"/>
          <w:color w:val="000000"/>
          <w:lang w:eastAsia="ru-RU"/>
        </w:rPr>
        <w:t xml:space="preserve"> чего следует выключение сервера.</w:t>
      </w:r>
    </w:p>
    <w:p w14:paraId="0624ECA9" w14:textId="77777777" w:rsidR="00724720" w:rsidRPr="00BE4013" w:rsidRDefault="00724720" w:rsidP="00BE4013"/>
    <w:p w14:paraId="512C3218" w14:textId="691F59B3" w:rsidR="00BE4013" w:rsidRPr="008B4775" w:rsidRDefault="000938D6" w:rsidP="00F83053">
      <w:pPr>
        <w:pStyle w:val="3"/>
      </w:pPr>
      <w:bookmarkStart w:id="35" w:name="_Toc227660144"/>
      <w:r w:rsidRPr="008B4775">
        <w:t>Построение диаграммы отношений компонентов данных</w:t>
      </w:r>
      <w:bookmarkEnd w:id="35"/>
    </w:p>
    <w:p w14:paraId="753467FE" w14:textId="4C0B2744" w:rsidR="00F83053" w:rsidRDefault="00961A22" w:rsidP="009868E8">
      <w:bookmarkStart w:id="36" w:name="_Hlk225344976"/>
      <w:r>
        <w:t>С з</w:t>
      </w:r>
      <w:r w:rsidR="00F866F9" w:rsidRPr="009C46A1">
        <w:t xml:space="preserve">аказчиком была </w:t>
      </w:r>
      <w:r>
        <w:t xml:space="preserve">согласована </w:t>
      </w:r>
      <w:r w:rsidR="00F866F9" w:rsidRPr="009C46A1">
        <w:t>следующая</w:t>
      </w:r>
      <w:r w:rsidR="00F866F9">
        <w:t xml:space="preserve"> </w:t>
      </w:r>
      <w:r w:rsidR="00F866F9">
        <w:rPr>
          <w:lang w:val="en-US"/>
        </w:rPr>
        <w:t>ER</w:t>
      </w:r>
      <w:r w:rsidR="00F866F9" w:rsidRPr="002C31B0">
        <w:t>-</w:t>
      </w:r>
      <w:r w:rsidR="00F866F9">
        <w:t xml:space="preserve">диаграмма (рис. </w:t>
      </w:r>
      <w:r w:rsidRPr="00961A22">
        <w:rPr>
          <w:highlight w:val="yellow"/>
        </w:rPr>
        <w:t>…</w:t>
      </w:r>
      <w:r w:rsidR="00F866F9">
        <w:t>).</w:t>
      </w:r>
      <w:r w:rsidR="00B00EC0">
        <w:t xml:space="preserve"> О</w:t>
      </w:r>
      <w:r w:rsidR="00F83053">
        <w:t>пределены сущности, необходимые для хранения и непрерывного доступа (табл. 34)</w:t>
      </w:r>
      <w:r w:rsidR="005D5519">
        <w:t xml:space="preserve">. </w:t>
      </w:r>
      <w:r w:rsidR="00B00EC0">
        <w:t>С</w:t>
      </w:r>
      <w:r w:rsidR="005D5519">
        <w:t>оставлено описание сущностей на физическом уровне (табл. 35-40).</w:t>
      </w:r>
    </w:p>
    <w:p w14:paraId="2FE1EA98" w14:textId="25C7A24A" w:rsidR="00F866F9" w:rsidRPr="00B00EC0" w:rsidRDefault="008348B2" w:rsidP="009868E8">
      <w:pPr>
        <w:keepNext/>
        <w:ind w:firstLine="0"/>
        <w:jc w:val="center"/>
      </w:pPr>
      <w:r w:rsidRPr="00B00EC0">
        <w:rPr>
          <w:noProof/>
        </w:rPr>
        <w:drawing>
          <wp:inline distT="0" distB="0" distL="0" distR="0" wp14:anchorId="76A9C9D2" wp14:editId="2A731FFC">
            <wp:extent cx="5347687" cy="3543300"/>
            <wp:effectExtent l="0" t="0" r="571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58313" cy="3550340"/>
                    </a:xfrm>
                    <a:prstGeom prst="rect">
                      <a:avLst/>
                    </a:prstGeom>
                  </pic:spPr>
                </pic:pic>
              </a:graphicData>
            </a:graphic>
          </wp:inline>
        </w:drawing>
      </w:r>
    </w:p>
    <w:p w14:paraId="08F197AC" w14:textId="73E414E9" w:rsidR="00F866F9" w:rsidRPr="00DB5A2B" w:rsidRDefault="00F866F9" w:rsidP="009868E8">
      <w:pPr>
        <w:pStyle w:val="af5"/>
        <w:spacing w:line="360" w:lineRule="auto"/>
      </w:pPr>
      <w:r w:rsidRPr="00B00EC0">
        <w:t xml:space="preserve">Рис. </w:t>
      </w:r>
      <w:r w:rsidRPr="00B00EC0">
        <w:fldChar w:fldCharType="begin"/>
      </w:r>
      <w:r w:rsidRPr="00B00EC0">
        <w:instrText xml:space="preserve"> SEQ Рис. \* ARABIC </w:instrText>
      </w:r>
      <w:r w:rsidRPr="00B00EC0">
        <w:fldChar w:fldCharType="separate"/>
      </w:r>
      <w:r w:rsidR="000234B0" w:rsidRPr="00B00EC0">
        <w:rPr>
          <w:noProof/>
        </w:rPr>
        <w:t>16</w:t>
      </w:r>
      <w:r w:rsidRPr="00B00EC0">
        <w:fldChar w:fldCharType="end"/>
      </w:r>
      <w:r w:rsidRPr="00B00EC0">
        <w:t xml:space="preserve">. </w:t>
      </w:r>
      <w:r w:rsidRPr="00B00EC0">
        <w:rPr>
          <w:lang w:val="en-US"/>
        </w:rPr>
        <w:t>ER</w:t>
      </w:r>
      <w:r w:rsidRPr="00B00EC0">
        <w:t>-диаграмма предметной области</w:t>
      </w:r>
    </w:p>
    <w:bookmarkEnd w:id="36"/>
    <w:p w14:paraId="301C09AD" w14:textId="77777777" w:rsidR="009868E8" w:rsidRDefault="009868E8" w:rsidP="00B351A1">
      <w:pPr>
        <w:jc w:val="right"/>
      </w:pPr>
    </w:p>
    <w:p w14:paraId="04116B59" w14:textId="03B7754F" w:rsidR="00961A22" w:rsidRDefault="00961A22" w:rsidP="00B351A1">
      <w:pPr>
        <w:jc w:val="right"/>
      </w:pPr>
      <w:bookmarkStart w:id="37" w:name="_Hlk227780301"/>
      <w:r>
        <w:lastRenderedPageBreak/>
        <w:t xml:space="preserve">Таблица </w:t>
      </w:r>
      <w:r w:rsidR="005D5519">
        <w:t>34</w:t>
      </w:r>
    </w:p>
    <w:p w14:paraId="14BA2F80" w14:textId="320850D3" w:rsidR="00961A22" w:rsidRDefault="00961A22" w:rsidP="00B351A1">
      <w:pPr>
        <w:ind w:firstLine="0"/>
        <w:jc w:val="center"/>
      </w:pPr>
      <w:r>
        <w:t>Описание сущностей</w:t>
      </w:r>
    </w:p>
    <w:tbl>
      <w:tblPr>
        <w:tblStyle w:val="ae"/>
        <w:tblW w:w="9741" w:type="dxa"/>
        <w:jc w:val="center"/>
        <w:tblLook w:val="04A0" w:firstRow="1" w:lastRow="0" w:firstColumn="1" w:lastColumn="0" w:noHBand="0" w:noVBand="1"/>
      </w:tblPr>
      <w:tblGrid>
        <w:gridCol w:w="2010"/>
        <w:gridCol w:w="7731"/>
      </w:tblGrid>
      <w:tr w:rsidR="00961A22" w14:paraId="4FA9C3DC" w14:textId="77777777" w:rsidTr="008B4775">
        <w:trPr>
          <w:jc w:val="center"/>
        </w:trPr>
        <w:tc>
          <w:tcPr>
            <w:tcW w:w="2010" w:type="dxa"/>
          </w:tcPr>
          <w:p w14:paraId="5EC6C77E" w14:textId="6E8CE80C" w:rsidR="00961A22" w:rsidRPr="002D442F" w:rsidRDefault="00961A22" w:rsidP="002D442F">
            <w:pPr>
              <w:ind w:firstLine="0"/>
              <w:jc w:val="center"/>
              <w:rPr>
                <w:sz w:val="24"/>
                <w:szCs w:val="24"/>
              </w:rPr>
            </w:pPr>
            <w:r w:rsidRPr="002D442F">
              <w:rPr>
                <w:sz w:val="24"/>
                <w:szCs w:val="24"/>
              </w:rPr>
              <w:t>Сущность</w:t>
            </w:r>
          </w:p>
        </w:tc>
        <w:tc>
          <w:tcPr>
            <w:tcW w:w="7731" w:type="dxa"/>
          </w:tcPr>
          <w:p w14:paraId="0AE00844" w14:textId="779D5641" w:rsidR="00961A22" w:rsidRPr="002D442F" w:rsidRDefault="00961A22" w:rsidP="002D442F">
            <w:pPr>
              <w:ind w:firstLine="0"/>
              <w:jc w:val="center"/>
              <w:rPr>
                <w:sz w:val="24"/>
                <w:szCs w:val="24"/>
              </w:rPr>
            </w:pPr>
            <w:r w:rsidRPr="002D442F">
              <w:rPr>
                <w:sz w:val="24"/>
                <w:szCs w:val="24"/>
              </w:rPr>
              <w:t>Описание</w:t>
            </w:r>
          </w:p>
        </w:tc>
      </w:tr>
      <w:tr w:rsidR="00961A22" w14:paraId="0FD561FF" w14:textId="77777777" w:rsidTr="008B4775">
        <w:trPr>
          <w:jc w:val="center"/>
        </w:trPr>
        <w:tc>
          <w:tcPr>
            <w:tcW w:w="2010" w:type="dxa"/>
          </w:tcPr>
          <w:p w14:paraId="3ECBC0BD" w14:textId="2014306F" w:rsidR="00961A22" w:rsidRPr="002D442F" w:rsidRDefault="002D442F" w:rsidP="008348B2">
            <w:pPr>
              <w:ind w:firstLine="0"/>
              <w:jc w:val="left"/>
              <w:rPr>
                <w:sz w:val="24"/>
                <w:szCs w:val="24"/>
              </w:rPr>
            </w:pPr>
            <w:r w:rsidRPr="002D442F">
              <w:rPr>
                <w:sz w:val="24"/>
                <w:szCs w:val="24"/>
              </w:rPr>
              <w:t>Объекты</w:t>
            </w:r>
          </w:p>
        </w:tc>
        <w:tc>
          <w:tcPr>
            <w:tcW w:w="7731" w:type="dxa"/>
          </w:tcPr>
          <w:p w14:paraId="29ADE921" w14:textId="6A945A0F" w:rsidR="00961A22" w:rsidRPr="002D442F" w:rsidRDefault="008348B2" w:rsidP="008348B2">
            <w:pPr>
              <w:ind w:firstLine="0"/>
              <w:jc w:val="left"/>
              <w:rPr>
                <w:sz w:val="24"/>
                <w:szCs w:val="24"/>
              </w:rPr>
            </w:pPr>
            <w:r>
              <w:rPr>
                <w:sz w:val="24"/>
                <w:szCs w:val="24"/>
              </w:rPr>
              <w:t>Оборудование, ситуации, люди и прочее</w:t>
            </w:r>
            <w:r w:rsidRPr="008348B2">
              <w:rPr>
                <w:sz w:val="24"/>
                <w:szCs w:val="24"/>
              </w:rPr>
              <w:t xml:space="preserve">, с </w:t>
            </w:r>
            <w:r>
              <w:rPr>
                <w:sz w:val="24"/>
                <w:szCs w:val="24"/>
              </w:rPr>
              <w:t>чем</w:t>
            </w:r>
            <w:r w:rsidRPr="008348B2">
              <w:rPr>
                <w:sz w:val="24"/>
                <w:szCs w:val="24"/>
              </w:rPr>
              <w:t xml:space="preserve"> происходит взаимодействие.</w:t>
            </w:r>
          </w:p>
        </w:tc>
      </w:tr>
      <w:tr w:rsidR="00961A22" w14:paraId="47340798" w14:textId="77777777" w:rsidTr="008B4775">
        <w:trPr>
          <w:jc w:val="center"/>
        </w:trPr>
        <w:tc>
          <w:tcPr>
            <w:tcW w:w="2010" w:type="dxa"/>
          </w:tcPr>
          <w:p w14:paraId="081D204C" w14:textId="1B30ADF4" w:rsidR="00961A22" w:rsidRPr="002D442F" w:rsidRDefault="002D442F" w:rsidP="008348B2">
            <w:pPr>
              <w:ind w:firstLine="0"/>
              <w:jc w:val="left"/>
              <w:rPr>
                <w:sz w:val="24"/>
                <w:szCs w:val="24"/>
              </w:rPr>
            </w:pPr>
            <w:r w:rsidRPr="002D442F">
              <w:rPr>
                <w:sz w:val="24"/>
                <w:szCs w:val="24"/>
              </w:rPr>
              <w:t>Действия</w:t>
            </w:r>
          </w:p>
        </w:tc>
        <w:tc>
          <w:tcPr>
            <w:tcW w:w="7731" w:type="dxa"/>
          </w:tcPr>
          <w:p w14:paraId="606CC0F9" w14:textId="5A246F49" w:rsidR="00961A22" w:rsidRPr="002D442F" w:rsidRDefault="00B108A1" w:rsidP="008348B2">
            <w:pPr>
              <w:ind w:firstLine="0"/>
              <w:jc w:val="left"/>
              <w:rPr>
                <w:sz w:val="24"/>
                <w:szCs w:val="24"/>
              </w:rPr>
            </w:pPr>
            <w:r>
              <w:rPr>
                <w:sz w:val="24"/>
                <w:szCs w:val="24"/>
              </w:rPr>
              <w:t>П</w:t>
            </w:r>
            <w:r w:rsidR="00A50E29" w:rsidRPr="00A50E29">
              <w:rPr>
                <w:sz w:val="24"/>
                <w:szCs w:val="24"/>
              </w:rPr>
              <w:t>еречень элементарных операций, которые можно совершить.</w:t>
            </w:r>
          </w:p>
        </w:tc>
      </w:tr>
      <w:tr w:rsidR="00961A22" w14:paraId="7F6EAE5D" w14:textId="77777777" w:rsidTr="008B4775">
        <w:trPr>
          <w:jc w:val="center"/>
        </w:trPr>
        <w:tc>
          <w:tcPr>
            <w:tcW w:w="2010" w:type="dxa"/>
          </w:tcPr>
          <w:p w14:paraId="321424B7" w14:textId="5658B1B6" w:rsidR="00961A22" w:rsidRPr="002D442F" w:rsidRDefault="002D442F" w:rsidP="008348B2">
            <w:pPr>
              <w:ind w:firstLine="0"/>
              <w:jc w:val="left"/>
              <w:rPr>
                <w:sz w:val="24"/>
                <w:szCs w:val="24"/>
              </w:rPr>
            </w:pPr>
            <w:r w:rsidRPr="002D442F">
              <w:rPr>
                <w:sz w:val="24"/>
                <w:szCs w:val="24"/>
              </w:rPr>
              <w:t>Шаги</w:t>
            </w:r>
          </w:p>
        </w:tc>
        <w:tc>
          <w:tcPr>
            <w:tcW w:w="7731" w:type="dxa"/>
          </w:tcPr>
          <w:p w14:paraId="49D159CB" w14:textId="7923B28C" w:rsidR="00961A22" w:rsidRPr="002D442F" w:rsidRDefault="00A50E29" w:rsidP="008348B2">
            <w:pPr>
              <w:ind w:firstLine="0"/>
              <w:jc w:val="left"/>
              <w:rPr>
                <w:sz w:val="24"/>
                <w:szCs w:val="24"/>
              </w:rPr>
            </w:pPr>
            <w:r w:rsidRPr="00A50E29">
              <w:rPr>
                <w:sz w:val="24"/>
                <w:szCs w:val="24"/>
              </w:rPr>
              <w:t>Связующая таблица, которая объединяет конкретное действие с конкретным объектом с заданными параметрами.</w:t>
            </w:r>
          </w:p>
        </w:tc>
      </w:tr>
      <w:tr w:rsidR="00961A22" w14:paraId="1475E5CE" w14:textId="77777777" w:rsidTr="008B4775">
        <w:trPr>
          <w:jc w:val="center"/>
        </w:trPr>
        <w:tc>
          <w:tcPr>
            <w:tcW w:w="2010" w:type="dxa"/>
          </w:tcPr>
          <w:p w14:paraId="54241C05" w14:textId="7E34D0F0" w:rsidR="00961A22" w:rsidRPr="002D442F" w:rsidRDefault="002D442F" w:rsidP="008348B2">
            <w:pPr>
              <w:ind w:firstLine="0"/>
              <w:jc w:val="left"/>
              <w:rPr>
                <w:sz w:val="24"/>
                <w:szCs w:val="24"/>
              </w:rPr>
            </w:pPr>
            <w:r w:rsidRPr="002D442F">
              <w:rPr>
                <w:sz w:val="24"/>
                <w:szCs w:val="24"/>
              </w:rPr>
              <w:t>Сценарии</w:t>
            </w:r>
          </w:p>
        </w:tc>
        <w:tc>
          <w:tcPr>
            <w:tcW w:w="7731" w:type="dxa"/>
          </w:tcPr>
          <w:p w14:paraId="0853DDF0" w14:textId="56204625" w:rsidR="00961A22" w:rsidRPr="002D442F" w:rsidRDefault="00A50E29" w:rsidP="008348B2">
            <w:pPr>
              <w:ind w:firstLine="0"/>
              <w:jc w:val="left"/>
              <w:rPr>
                <w:sz w:val="24"/>
                <w:szCs w:val="24"/>
              </w:rPr>
            </w:pPr>
            <w:r w:rsidRPr="00A50E29">
              <w:rPr>
                <w:sz w:val="24"/>
                <w:szCs w:val="24"/>
              </w:rPr>
              <w:t>Хранит контекст взаимодействия с LLM, запросы пользователя и структуру дерева версий</w:t>
            </w:r>
            <w:r>
              <w:rPr>
                <w:sz w:val="24"/>
                <w:szCs w:val="24"/>
              </w:rPr>
              <w:t>.</w:t>
            </w:r>
          </w:p>
        </w:tc>
      </w:tr>
      <w:tr w:rsidR="00961A22" w14:paraId="31FCE09B" w14:textId="77777777" w:rsidTr="008B4775">
        <w:trPr>
          <w:jc w:val="center"/>
        </w:trPr>
        <w:tc>
          <w:tcPr>
            <w:tcW w:w="2010" w:type="dxa"/>
          </w:tcPr>
          <w:p w14:paraId="0FA0EE4D" w14:textId="5FDB1E54" w:rsidR="00961A22" w:rsidRPr="002D442F" w:rsidRDefault="002D442F" w:rsidP="008348B2">
            <w:pPr>
              <w:ind w:firstLine="0"/>
              <w:jc w:val="left"/>
              <w:rPr>
                <w:sz w:val="24"/>
                <w:szCs w:val="24"/>
              </w:rPr>
            </w:pPr>
            <w:r w:rsidRPr="002D442F">
              <w:rPr>
                <w:sz w:val="24"/>
                <w:szCs w:val="24"/>
              </w:rPr>
              <w:t>ШагиСценариев</w:t>
            </w:r>
          </w:p>
        </w:tc>
        <w:tc>
          <w:tcPr>
            <w:tcW w:w="7731" w:type="dxa"/>
          </w:tcPr>
          <w:p w14:paraId="2BE2AC68" w14:textId="0B403B22" w:rsidR="00961A22" w:rsidRPr="002D442F" w:rsidRDefault="00A50E29" w:rsidP="008348B2">
            <w:pPr>
              <w:ind w:firstLine="0"/>
              <w:jc w:val="left"/>
              <w:rPr>
                <w:sz w:val="24"/>
                <w:szCs w:val="24"/>
              </w:rPr>
            </w:pPr>
            <w:r w:rsidRPr="00A50E29">
              <w:rPr>
                <w:sz w:val="24"/>
                <w:szCs w:val="24"/>
              </w:rPr>
              <w:t>Связующая таблица (многие-ко-многим), которая определяет порядок и настройки конкретных шагов внутри определённого сценария (версии).</w:t>
            </w:r>
          </w:p>
        </w:tc>
      </w:tr>
      <w:tr w:rsidR="00961A22" w14:paraId="2B1873AC" w14:textId="77777777" w:rsidTr="008B4775">
        <w:trPr>
          <w:jc w:val="center"/>
        </w:trPr>
        <w:tc>
          <w:tcPr>
            <w:tcW w:w="2010" w:type="dxa"/>
          </w:tcPr>
          <w:p w14:paraId="70F8D8D3" w14:textId="3500A37D" w:rsidR="00961A22" w:rsidRPr="002D442F" w:rsidRDefault="002D442F" w:rsidP="008348B2">
            <w:pPr>
              <w:ind w:firstLine="0"/>
              <w:jc w:val="left"/>
              <w:rPr>
                <w:sz w:val="24"/>
                <w:szCs w:val="24"/>
              </w:rPr>
            </w:pPr>
            <w:r w:rsidRPr="002D442F">
              <w:rPr>
                <w:sz w:val="24"/>
                <w:szCs w:val="24"/>
              </w:rPr>
              <w:t>Сессии</w:t>
            </w:r>
          </w:p>
        </w:tc>
        <w:tc>
          <w:tcPr>
            <w:tcW w:w="7731" w:type="dxa"/>
          </w:tcPr>
          <w:p w14:paraId="15A30C38" w14:textId="6F05F8A8" w:rsidR="00961A22" w:rsidRPr="001E3870" w:rsidRDefault="001E3870" w:rsidP="008348B2">
            <w:pPr>
              <w:ind w:firstLine="0"/>
              <w:jc w:val="left"/>
              <w:rPr>
                <w:sz w:val="24"/>
                <w:szCs w:val="24"/>
              </w:rPr>
            </w:pPr>
            <w:r>
              <w:rPr>
                <w:sz w:val="24"/>
                <w:szCs w:val="24"/>
              </w:rPr>
              <w:t xml:space="preserve">Указатели на последние сессии (вроде </w:t>
            </w:r>
            <w:r>
              <w:rPr>
                <w:sz w:val="24"/>
                <w:szCs w:val="24"/>
                <w:lang w:val="en-US"/>
              </w:rPr>
              <w:t>HEAD</w:t>
            </w:r>
            <w:r w:rsidRPr="001E3870">
              <w:rPr>
                <w:sz w:val="24"/>
                <w:szCs w:val="24"/>
              </w:rPr>
              <w:t xml:space="preserve"> </w:t>
            </w:r>
            <w:r>
              <w:rPr>
                <w:sz w:val="24"/>
                <w:szCs w:val="24"/>
              </w:rPr>
              <w:t xml:space="preserve">в системе </w:t>
            </w:r>
            <w:r>
              <w:rPr>
                <w:sz w:val="24"/>
                <w:szCs w:val="24"/>
                <w:lang w:val="en-US"/>
              </w:rPr>
              <w:t>GIT</w:t>
            </w:r>
            <w:r>
              <w:rPr>
                <w:sz w:val="24"/>
                <w:szCs w:val="24"/>
              </w:rPr>
              <w:t>)</w:t>
            </w:r>
            <w:r w:rsidRPr="001E3870">
              <w:rPr>
                <w:sz w:val="24"/>
                <w:szCs w:val="24"/>
              </w:rPr>
              <w:t xml:space="preserve"> </w:t>
            </w:r>
            <w:r>
              <w:rPr>
                <w:sz w:val="24"/>
                <w:szCs w:val="24"/>
              </w:rPr>
              <w:t>для отслеживания версий Сценариев.</w:t>
            </w:r>
          </w:p>
        </w:tc>
      </w:tr>
    </w:tbl>
    <w:p w14:paraId="63AB9FBF" w14:textId="77777777" w:rsidR="005D5519" w:rsidRPr="00AB3B84" w:rsidRDefault="005D5519" w:rsidP="00961A22"/>
    <w:p w14:paraId="1A6C11DF" w14:textId="44748DC3" w:rsidR="005D5519" w:rsidRDefault="005D5519" w:rsidP="005D5519">
      <w:pPr>
        <w:jc w:val="right"/>
      </w:pPr>
      <w:r>
        <w:t>Таблица 35</w:t>
      </w:r>
    </w:p>
    <w:p w14:paraId="3EF6499D" w14:textId="77777777" w:rsidR="005D5519" w:rsidRPr="00297200" w:rsidRDefault="005D5519" w:rsidP="005D5519">
      <w:pPr>
        <w:ind w:firstLine="0"/>
        <w:jc w:val="center"/>
      </w:pPr>
      <w:r>
        <w:t>Описание сущности «Объекты»</w:t>
      </w:r>
    </w:p>
    <w:tbl>
      <w:tblPr>
        <w:tblStyle w:val="ae"/>
        <w:tblW w:w="0" w:type="auto"/>
        <w:jc w:val="center"/>
        <w:tblLook w:val="04A0" w:firstRow="1" w:lastRow="0" w:firstColumn="1" w:lastColumn="0" w:noHBand="0" w:noVBand="1"/>
      </w:tblPr>
      <w:tblGrid>
        <w:gridCol w:w="1389"/>
        <w:gridCol w:w="1336"/>
        <w:gridCol w:w="4143"/>
        <w:gridCol w:w="1046"/>
      </w:tblGrid>
      <w:tr w:rsidR="005D5519" w14:paraId="00C91B12" w14:textId="77777777" w:rsidTr="008B4775">
        <w:trPr>
          <w:jc w:val="center"/>
        </w:trPr>
        <w:tc>
          <w:tcPr>
            <w:tcW w:w="1389" w:type="dxa"/>
          </w:tcPr>
          <w:p w14:paraId="0972EF52" w14:textId="77777777" w:rsidR="005D5519" w:rsidRPr="005D5519" w:rsidRDefault="005D5519" w:rsidP="00F47D15">
            <w:pPr>
              <w:ind w:firstLine="0"/>
              <w:jc w:val="center"/>
              <w:rPr>
                <w:sz w:val="24"/>
                <w:szCs w:val="24"/>
              </w:rPr>
            </w:pPr>
            <w:r w:rsidRPr="005D5519">
              <w:rPr>
                <w:sz w:val="24"/>
                <w:szCs w:val="24"/>
              </w:rPr>
              <w:t>Атрибут</w:t>
            </w:r>
          </w:p>
        </w:tc>
        <w:tc>
          <w:tcPr>
            <w:tcW w:w="1336" w:type="dxa"/>
          </w:tcPr>
          <w:p w14:paraId="1953C3C1" w14:textId="77777777" w:rsidR="005D5519" w:rsidRPr="005D5519" w:rsidRDefault="005D5519" w:rsidP="00F47D15">
            <w:pPr>
              <w:ind w:firstLine="0"/>
              <w:jc w:val="center"/>
              <w:rPr>
                <w:sz w:val="24"/>
                <w:szCs w:val="24"/>
              </w:rPr>
            </w:pPr>
            <w:r w:rsidRPr="005D5519">
              <w:rPr>
                <w:sz w:val="24"/>
                <w:szCs w:val="24"/>
              </w:rPr>
              <w:t>Тип</w:t>
            </w:r>
          </w:p>
        </w:tc>
        <w:tc>
          <w:tcPr>
            <w:tcW w:w="4143" w:type="dxa"/>
          </w:tcPr>
          <w:p w14:paraId="3D8987F9" w14:textId="77777777" w:rsidR="005D5519" w:rsidRPr="005D5519" w:rsidRDefault="005D5519" w:rsidP="00F47D15">
            <w:pPr>
              <w:ind w:firstLine="0"/>
              <w:jc w:val="center"/>
              <w:rPr>
                <w:sz w:val="24"/>
                <w:szCs w:val="24"/>
              </w:rPr>
            </w:pPr>
            <w:r w:rsidRPr="005D5519">
              <w:rPr>
                <w:sz w:val="24"/>
                <w:szCs w:val="24"/>
              </w:rPr>
              <w:t>Описание</w:t>
            </w:r>
          </w:p>
        </w:tc>
        <w:tc>
          <w:tcPr>
            <w:tcW w:w="1046" w:type="dxa"/>
          </w:tcPr>
          <w:p w14:paraId="60323286" w14:textId="77777777" w:rsidR="005D5519" w:rsidRPr="005D5519" w:rsidRDefault="005D5519" w:rsidP="00F47D15">
            <w:pPr>
              <w:ind w:firstLine="0"/>
              <w:jc w:val="center"/>
              <w:rPr>
                <w:sz w:val="24"/>
                <w:szCs w:val="24"/>
              </w:rPr>
            </w:pPr>
            <w:r w:rsidRPr="005D5519">
              <w:rPr>
                <w:sz w:val="24"/>
                <w:szCs w:val="24"/>
              </w:rPr>
              <w:t>Размер</w:t>
            </w:r>
          </w:p>
        </w:tc>
      </w:tr>
      <w:tr w:rsidR="008B4775" w14:paraId="3A9C6018" w14:textId="77777777" w:rsidTr="008B4775">
        <w:trPr>
          <w:jc w:val="center"/>
        </w:trPr>
        <w:tc>
          <w:tcPr>
            <w:tcW w:w="1389" w:type="dxa"/>
          </w:tcPr>
          <w:p w14:paraId="3E203397" w14:textId="6A9D61F2"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id</w:t>
            </w:r>
          </w:p>
        </w:tc>
        <w:tc>
          <w:tcPr>
            <w:tcW w:w="1336" w:type="dxa"/>
          </w:tcPr>
          <w:p w14:paraId="74680E95" w14:textId="32C35FD9"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guid</w:t>
            </w:r>
          </w:p>
        </w:tc>
        <w:tc>
          <w:tcPr>
            <w:tcW w:w="4143" w:type="dxa"/>
          </w:tcPr>
          <w:p w14:paraId="5704508E" w14:textId="0C40E6FF"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tcPr>
          <w:p w14:paraId="5B933D1D" w14:textId="30EA6BFA"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36</w:t>
            </w:r>
          </w:p>
        </w:tc>
      </w:tr>
      <w:tr w:rsidR="008B4775" w14:paraId="3FA463DB" w14:textId="77777777" w:rsidTr="008B4775">
        <w:trPr>
          <w:jc w:val="center"/>
        </w:trPr>
        <w:tc>
          <w:tcPr>
            <w:tcW w:w="1389" w:type="dxa"/>
          </w:tcPr>
          <w:p w14:paraId="1C1F5B67" w14:textId="2C3D1729"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created_at</w:t>
            </w:r>
          </w:p>
        </w:tc>
        <w:tc>
          <w:tcPr>
            <w:tcW w:w="1336" w:type="dxa"/>
          </w:tcPr>
          <w:p w14:paraId="7A023A5B" w14:textId="3EAE425B"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4285C140" w14:textId="3E347B52"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tcPr>
          <w:p w14:paraId="20538866" w14:textId="7415F225" w:rsidR="008B4775" w:rsidRPr="005D5519" w:rsidRDefault="00A50E29" w:rsidP="008B4775">
            <w:pPr>
              <w:ind w:firstLine="0"/>
              <w:jc w:val="left"/>
              <w:rPr>
                <w:sz w:val="24"/>
                <w:szCs w:val="24"/>
              </w:rPr>
            </w:pPr>
            <w:r>
              <w:rPr>
                <w:rFonts w:eastAsia="Times New Roman" w:cs="Times New Roman"/>
                <w:color w:val="auto"/>
                <w:kern w:val="0"/>
                <w:sz w:val="24"/>
                <w:szCs w:val="24"/>
                <w:lang w:eastAsia="ru-RU"/>
                <w14:ligatures w14:val="none"/>
              </w:rPr>
              <w:t>-</w:t>
            </w:r>
          </w:p>
        </w:tc>
      </w:tr>
      <w:tr w:rsidR="008B4775" w:rsidRPr="008B4775" w14:paraId="533B6C9F" w14:textId="77777777" w:rsidTr="008B4775">
        <w:trPr>
          <w:jc w:val="center"/>
        </w:trPr>
        <w:tc>
          <w:tcPr>
            <w:tcW w:w="1389" w:type="dxa"/>
          </w:tcPr>
          <w:p w14:paraId="2097A83F" w14:textId="06A21D03"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updated_at</w:t>
            </w:r>
          </w:p>
        </w:tc>
        <w:tc>
          <w:tcPr>
            <w:tcW w:w="1336" w:type="dxa"/>
          </w:tcPr>
          <w:p w14:paraId="751E2AA3" w14:textId="143FBA0F"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2156A06F" w14:textId="6BD18D3D"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tcPr>
          <w:p w14:paraId="1355877C" w14:textId="162D065A" w:rsidR="008B4775" w:rsidRPr="005D5519" w:rsidRDefault="00A50E29" w:rsidP="008B4775">
            <w:pPr>
              <w:ind w:firstLine="0"/>
              <w:jc w:val="left"/>
              <w:rPr>
                <w:sz w:val="24"/>
                <w:szCs w:val="24"/>
              </w:rPr>
            </w:pPr>
            <w:r>
              <w:rPr>
                <w:rFonts w:eastAsia="Times New Roman" w:cs="Times New Roman"/>
                <w:color w:val="auto"/>
                <w:kern w:val="0"/>
                <w:sz w:val="24"/>
                <w:szCs w:val="24"/>
                <w:lang w:eastAsia="ru-RU"/>
                <w14:ligatures w14:val="none"/>
              </w:rPr>
              <w:t>-</w:t>
            </w:r>
          </w:p>
        </w:tc>
      </w:tr>
      <w:tr w:rsidR="008B4775" w14:paraId="05843DB9" w14:textId="77777777" w:rsidTr="008B4775">
        <w:trPr>
          <w:jc w:val="center"/>
        </w:trPr>
        <w:tc>
          <w:tcPr>
            <w:tcW w:w="1389" w:type="dxa"/>
          </w:tcPr>
          <w:p w14:paraId="29C30207" w14:textId="4AD3CDE5"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is_deleted</w:t>
            </w:r>
          </w:p>
        </w:tc>
        <w:tc>
          <w:tcPr>
            <w:tcW w:w="1336" w:type="dxa"/>
          </w:tcPr>
          <w:p w14:paraId="3931A075" w14:textId="3A8EA29C"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boolean</w:t>
            </w:r>
          </w:p>
        </w:tc>
        <w:tc>
          <w:tcPr>
            <w:tcW w:w="4143" w:type="dxa"/>
          </w:tcPr>
          <w:p w14:paraId="3FE58125" w14:textId="0D00FB0A"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Флаг мягкого удаления</w:t>
            </w:r>
          </w:p>
        </w:tc>
        <w:tc>
          <w:tcPr>
            <w:tcW w:w="1046" w:type="dxa"/>
          </w:tcPr>
          <w:p w14:paraId="62983DB5" w14:textId="79981778" w:rsidR="008B4775" w:rsidRPr="005D5519" w:rsidRDefault="00A50E29" w:rsidP="008B4775">
            <w:pPr>
              <w:ind w:firstLine="0"/>
              <w:jc w:val="left"/>
              <w:rPr>
                <w:sz w:val="24"/>
                <w:szCs w:val="24"/>
              </w:rPr>
            </w:pPr>
            <w:r>
              <w:rPr>
                <w:rFonts w:eastAsia="Times New Roman" w:cs="Times New Roman"/>
                <w:color w:val="auto"/>
                <w:kern w:val="0"/>
                <w:sz w:val="24"/>
                <w:szCs w:val="24"/>
                <w:lang w:eastAsia="ru-RU"/>
                <w14:ligatures w14:val="none"/>
              </w:rPr>
              <w:t>-</w:t>
            </w:r>
          </w:p>
        </w:tc>
      </w:tr>
      <w:tr w:rsidR="008B4775" w14:paraId="4CD35BC5" w14:textId="77777777" w:rsidTr="008B4775">
        <w:trPr>
          <w:jc w:val="center"/>
        </w:trPr>
        <w:tc>
          <w:tcPr>
            <w:tcW w:w="1389" w:type="dxa"/>
          </w:tcPr>
          <w:p w14:paraId="696494CC" w14:textId="63747C31"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name</w:t>
            </w:r>
          </w:p>
        </w:tc>
        <w:tc>
          <w:tcPr>
            <w:tcW w:w="1336" w:type="dxa"/>
          </w:tcPr>
          <w:p w14:paraId="52AD5689" w14:textId="06CD45A9"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4143" w:type="dxa"/>
          </w:tcPr>
          <w:p w14:paraId="5EDDAC58" w14:textId="0BF6206A"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Алиас (имя) объекта из регламента</w:t>
            </w:r>
          </w:p>
        </w:tc>
        <w:tc>
          <w:tcPr>
            <w:tcW w:w="1046" w:type="dxa"/>
          </w:tcPr>
          <w:p w14:paraId="79299F5B" w14:textId="7C4648F0"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3D408413" w14:textId="77777777" w:rsidR="005D5519" w:rsidRDefault="005D5519" w:rsidP="005D5519"/>
    <w:p w14:paraId="6F17AAA3" w14:textId="7D9576A1" w:rsidR="005D5519" w:rsidRDefault="005D5519" w:rsidP="005D5519">
      <w:pPr>
        <w:jc w:val="right"/>
      </w:pPr>
      <w:r>
        <w:t>Таблица 36</w:t>
      </w:r>
    </w:p>
    <w:p w14:paraId="79FA11F8" w14:textId="77777777" w:rsidR="005D5519" w:rsidRPr="00297200" w:rsidRDefault="005D5519" w:rsidP="005D5519">
      <w:pPr>
        <w:ind w:firstLine="0"/>
        <w:jc w:val="center"/>
      </w:pPr>
      <w:r>
        <w:t>Описание сущности «Действия»</w:t>
      </w:r>
    </w:p>
    <w:tbl>
      <w:tblPr>
        <w:tblStyle w:val="ae"/>
        <w:tblW w:w="0" w:type="auto"/>
        <w:jc w:val="center"/>
        <w:tblLook w:val="04A0" w:firstRow="1" w:lastRow="0" w:firstColumn="1" w:lastColumn="0" w:noHBand="0" w:noVBand="1"/>
      </w:tblPr>
      <w:tblGrid>
        <w:gridCol w:w="1389"/>
        <w:gridCol w:w="1336"/>
        <w:gridCol w:w="4143"/>
        <w:gridCol w:w="1046"/>
      </w:tblGrid>
      <w:tr w:rsidR="005D5519" w14:paraId="561D7783" w14:textId="77777777" w:rsidTr="008B4775">
        <w:trPr>
          <w:jc w:val="center"/>
        </w:trPr>
        <w:tc>
          <w:tcPr>
            <w:tcW w:w="1389" w:type="dxa"/>
          </w:tcPr>
          <w:p w14:paraId="09904086" w14:textId="77777777" w:rsidR="005D5519" w:rsidRPr="005D5519" w:rsidRDefault="005D5519" w:rsidP="00F47D15">
            <w:pPr>
              <w:ind w:firstLine="0"/>
              <w:jc w:val="center"/>
              <w:rPr>
                <w:sz w:val="24"/>
                <w:szCs w:val="24"/>
              </w:rPr>
            </w:pPr>
            <w:r w:rsidRPr="005D5519">
              <w:rPr>
                <w:sz w:val="24"/>
                <w:szCs w:val="24"/>
              </w:rPr>
              <w:t>Атрибут</w:t>
            </w:r>
          </w:p>
        </w:tc>
        <w:tc>
          <w:tcPr>
            <w:tcW w:w="1336" w:type="dxa"/>
          </w:tcPr>
          <w:p w14:paraId="7E07F7AB" w14:textId="77777777" w:rsidR="005D5519" w:rsidRPr="005D5519" w:rsidRDefault="005D5519" w:rsidP="00F47D15">
            <w:pPr>
              <w:ind w:firstLine="0"/>
              <w:jc w:val="center"/>
              <w:rPr>
                <w:sz w:val="24"/>
                <w:szCs w:val="24"/>
              </w:rPr>
            </w:pPr>
            <w:r w:rsidRPr="005D5519">
              <w:rPr>
                <w:sz w:val="24"/>
                <w:szCs w:val="24"/>
              </w:rPr>
              <w:t>Тип</w:t>
            </w:r>
          </w:p>
        </w:tc>
        <w:tc>
          <w:tcPr>
            <w:tcW w:w="4143" w:type="dxa"/>
          </w:tcPr>
          <w:p w14:paraId="12B554A8" w14:textId="77777777" w:rsidR="005D5519" w:rsidRPr="005D5519" w:rsidRDefault="005D5519" w:rsidP="00F47D15">
            <w:pPr>
              <w:ind w:firstLine="0"/>
              <w:jc w:val="center"/>
              <w:rPr>
                <w:sz w:val="24"/>
                <w:szCs w:val="24"/>
              </w:rPr>
            </w:pPr>
            <w:r w:rsidRPr="005D5519">
              <w:rPr>
                <w:sz w:val="24"/>
                <w:szCs w:val="24"/>
              </w:rPr>
              <w:t>Описание</w:t>
            </w:r>
          </w:p>
        </w:tc>
        <w:tc>
          <w:tcPr>
            <w:tcW w:w="1046" w:type="dxa"/>
          </w:tcPr>
          <w:p w14:paraId="517D7C7C" w14:textId="77777777" w:rsidR="005D5519" w:rsidRPr="005D5519" w:rsidRDefault="005D5519" w:rsidP="00F47D15">
            <w:pPr>
              <w:ind w:firstLine="0"/>
              <w:jc w:val="center"/>
              <w:rPr>
                <w:sz w:val="24"/>
                <w:szCs w:val="24"/>
              </w:rPr>
            </w:pPr>
            <w:r w:rsidRPr="005D5519">
              <w:rPr>
                <w:sz w:val="24"/>
                <w:szCs w:val="24"/>
              </w:rPr>
              <w:t>Размер</w:t>
            </w:r>
          </w:p>
        </w:tc>
      </w:tr>
      <w:tr w:rsidR="008B4775" w:rsidRPr="008B4775" w14:paraId="588D52D6" w14:textId="77777777" w:rsidTr="008B4775">
        <w:tblPrEx>
          <w:jc w:val="left"/>
        </w:tblPrEx>
        <w:tc>
          <w:tcPr>
            <w:tcW w:w="1389" w:type="dxa"/>
            <w:hideMark/>
          </w:tcPr>
          <w:p w14:paraId="36B94D9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id</w:t>
            </w:r>
          </w:p>
        </w:tc>
        <w:tc>
          <w:tcPr>
            <w:tcW w:w="1336" w:type="dxa"/>
            <w:hideMark/>
          </w:tcPr>
          <w:p w14:paraId="7DE35620"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4143" w:type="dxa"/>
            <w:hideMark/>
          </w:tcPr>
          <w:p w14:paraId="156BFE84"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6B0FCF37"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17D81726" w14:textId="77777777" w:rsidTr="008B4775">
        <w:tblPrEx>
          <w:jc w:val="left"/>
        </w:tblPrEx>
        <w:tc>
          <w:tcPr>
            <w:tcW w:w="1389" w:type="dxa"/>
            <w:hideMark/>
          </w:tcPr>
          <w:p w14:paraId="40AFBE46"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created_at</w:t>
            </w:r>
          </w:p>
        </w:tc>
        <w:tc>
          <w:tcPr>
            <w:tcW w:w="1336" w:type="dxa"/>
            <w:hideMark/>
          </w:tcPr>
          <w:p w14:paraId="312357C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43" w:type="dxa"/>
            <w:hideMark/>
          </w:tcPr>
          <w:p w14:paraId="33EC1B2E"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03DB8709" w14:textId="78810860"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017A1D95" w14:textId="77777777" w:rsidTr="008B4775">
        <w:tblPrEx>
          <w:jc w:val="left"/>
        </w:tblPrEx>
        <w:tc>
          <w:tcPr>
            <w:tcW w:w="1389" w:type="dxa"/>
            <w:hideMark/>
          </w:tcPr>
          <w:p w14:paraId="57FCCD18"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updated_at</w:t>
            </w:r>
          </w:p>
        </w:tc>
        <w:tc>
          <w:tcPr>
            <w:tcW w:w="1336" w:type="dxa"/>
            <w:hideMark/>
          </w:tcPr>
          <w:p w14:paraId="1854E5B7"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43" w:type="dxa"/>
            <w:hideMark/>
          </w:tcPr>
          <w:p w14:paraId="0BFD68B6"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13A6CFAF" w14:textId="59DB5364"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13B1D667" w14:textId="77777777" w:rsidTr="008B4775">
        <w:tblPrEx>
          <w:jc w:val="left"/>
        </w:tblPrEx>
        <w:tc>
          <w:tcPr>
            <w:tcW w:w="1389" w:type="dxa"/>
            <w:hideMark/>
          </w:tcPr>
          <w:p w14:paraId="44CD88AA"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is_deleted</w:t>
            </w:r>
          </w:p>
        </w:tc>
        <w:tc>
          <w:tcPr>
            <w:tcW w:w="1336" w:type="dxa"/>
            <w:hideMark/>
          </w:tcPr>
          <w:p w14:paraId="1C00A9B1"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boolean</w:t>
            </w:r>
          </w:p>
        </w:tc>
        <w:tc>
          <w:tcPr>
            <w:tcW w:w="4143" w:type="dxa"/>
            <w:hideMark/>
          </w:tcPr>
          <w:p w14:paraId="607AB8A0"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Флаг мягкого удаления</w:t>
            </w:r>
          </w:p>
        </w:tc>
        <w:tc>
          <w:tcPr>
            <w:tcW w:w="1046" w:type="dxa"/>
            <w:hideMark/>
          </w:tcPr>
          <w:p w14:paraId="5F09BD59" w14:textId="00549F6C"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059EA734" w14:textId="77777777" w:rsidTr="008B4775">
        <w:tblPrEx>
          <w:jc w:val="left"/>
        </w:tblPrEx>
        <w:tc>
          <w:tcPr>
            <w:tcW w:w="1389" w:type="dxa"/>
            <w:hideMark/>
          </w:tcPr>
          <w:p w14:paraId="287AE371"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name</w:t>
            </w:r>
          </w:p>
        </w:tc>
        <w:tc>
          <w:tcPr>
            <w:tcW w:w="1336" w:type="dxa"/>
            <w:hideMark/>
          </w:tcPr>
          <w:p w14:paraId="0D743E78"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4143" w:type="dxa"/>
            <w:hideMark/>
          </w:tcPr>
          <w:p w14:paraId="3F8D41F5"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Название единицы действия</w:t>
            </w:r>
          </w:p>
        </w:tc>
        <w:tc>
          <w:tcPr>
            <w:tcW w:w="1046" w:type="dxa"/>
            <w:hideMark/>
          </w:tcPr>
          <w:p w14:paraId="29282EF8"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6B6E568C" w14:textId="77777777" w:rsidR="005D5519" w:rsidRDefault="005D5519" w:rsidP="005D5519"/>
    <w:p w14:paraId="02FB3432" w14:textId="69F4F972" w:rsidR="005D5519" w:rsidRDefault="005D5519" w:rsidP="005D5519">
      <w:pPr>
        <w:jc w:val="right"/>
      </w:pPr>
      <w:r>
        <w:t>Таблица 37</w:t>
      </w:r>
    </w:p>
    <w:p w14:paraId="7A0E150A" w14:textId="77777777" w:rsidR="005D5519" w:rsidRPr="00297200" w:rsidRDefault="005D5519" w:rsidP="005D5519">
      <w:pPr>
        <w:ind w:firstLine="0"/>
        <w:jc w:val="center"/>
      </w:pPr>
      <w:r>
        <w:t>Описание сущности «Шаги»</w:t>
      </w:r>
    </w:p>
    <w:tbl>
      <w:tblPr>
        <w:tblStyle w:val="ae"/>
        <w:tblW w:w="0" w:type="auto"/>
        <w:jc w:val="center"/>
        <w:tblLook w:val="04A0" w:firstRow="1" w:lastRow="0" w:firstColumn="1" w:lastColumn="0" w:noHBand="0" w:noVBand="1"/>
      </w:tblPr>
      <w:tblGrid>
        <w:gridCol w:w="1389"/>
        <w:gridCol w:w="1336"/>
        <w:gridCol w:w="4143"/>
        <w:gridCol w:w="1046"/>
      </w:tblGrid>
      <w:tr w:rsidR="005D5519" w14:paraId="4260D509" w14:textId="77777777" w:rsidTr="008B4775">
        <w:trPr>
          <w:jc w:val="center"/>
        </w:trPr>
        <w:tc>
          <w:tcPr>
            <w:tcW w:w="1389" w:type="dxa"/>
          </w:tcPr>
          <w:p w14:paraId="094A074A" w14:textId="77777777" w:rsidR="005D5519" w:rsidRPr="005D5519" w:rsidRDefault="005D5519" w:rsidP="00F47D15">
            <w:pPr>
              <w:ind w:firstLine="0"/>
              <w:jc w:val="center"/>
              <w:rPr>
                <w:sz w:val="24"/>
                <w:szCs w:val="24"/>
              </w:rPr>
            </w:pPr>
            <w:r w:rsidRPr="005D5519">
              <w:rPr>
                <w:sz w:val="24"/>
                <w:szCs w:val="24"/>
              </w:rPr>
              <w:t>Атрибут</w:t>
            </w:r>
          </w:p>
        </w:tc>
        <w:tc>
          <w:tcPr>
            <w:tcW w:w="1336" w:type="dxa"/>
          </w:tcPr>
          <w:p w14:paraId="78066697" w14:textId="77777777" w:rsidR="005D5519" w:rsidRPr="005D5519" w:rsidRDefault="005D5519" w:rsidP="00F47D15">
            <w:pPr>
              <w:ind w:firstLine="0"/>
              <w:jc w:val="center"/>
              <w:rPr>
                <w:sz w:val="24"/>
                <w:szCs w:val="24"/>
              </w:rPr>
            </w:pPr>
            <w:r w:rsidRPr="005D5519">
              <w:rPr>
                <w:sz w:val="24"/>
                <w:szCs w:val="24"/>
              </w:rPr>
              <w:t>Тип</w:t>
            </w:r>
          </w:p>
        </w:tc>
        <w:tc>
          <w:tcPr>
            <w:tcW w:w="4143" w:type="dxa"/>
          </w:tcPr>
          <w:p w14:paraId="289A9E5A" w14:textId="77777777" w:rsidR="005D5519" w:rsidRPr="005D5519" w:rsidRDefault="005D5519" w:rsidP="00F47D15">
            <w:pPr>
              <w:ind w:firstLine="0"/>
              <w:jc w:val="center"/>
              <w:rPr>
                <w:sz w:val="24"/>
                <w:szCs w:val="24"/>
              </w:rPr>
            </w:pPr>
            <w:r w:rsidRPr="005D5519">
              <w:rPr>
                <w:sz w:val="24"/>
                <w:szCs w:val="24"/>
              </w:rPr>
              <w:t>Описание</w:t>
            </w:r>
          </w:p>
        </w:tc>
        <w:tc>
          <w:tcPr>
            <w:tcW w:w="1046" w:type="dxa"/>
          </w:tcPr>
          <w:p w14:paraId="4EB9A0F6" w14:textId="77777777" w:rsidR="005D5519" w:rsidRPr="005D5519" w:rsidRDefault="005D5519" w:rsidP="00F47D15">
            <w:pPr>
              <w:ind w:firstLine="0"/>
              <w:jc w:val="center"/>
              <w:rPr>
                <w:sz w:val="24"/>
                <w:szCs w:val="24"/>
              </w:rPr>
            </w:pPr>
            <w:r w:rsidRPr="005D5519">
              <w:rPr>
                <w:sz w:val="24"/>
                <w:szCs w:val="24"/>
              </w:rPr>
              <w:t>Размер</w:t>
            </w:r>
          </w:p>
        </w:tc>
      </w:tr>
      <w:tr w:rsidR="008B4775" w14:paraId="767E88C8" w14:textId="77777777" w:rsidTr="008B4775">
        <w:trPr>
          <w:jc w:val="center"/>
        </w:trPr>
        <w:tc>
          <w:tcPr>
            <w:tcW w:w="1389" w:type="dxa"/>
          </w:tcPr>
          <w:p w14:paraId="17D981AE" w14:textId="139C9A19"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id</w:t>
            </w:r>
          </w:p>
        </w:tc>
        <w:tc>
          <w:tcPr>
            <w:tcW w:w="1336" w:type="dxa"/>
          </w:tcPr>
          <w:p w14:paraId="0E50A7A9" w14:textId="79D05AAA"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guid</w:t>
            </w:r>
          </w:p>
        </w:tc>
        <w:tc>
          <w:tcPr>
            <w:tcW w:w="4143" w:type="dxa"/>
          </w:tcPr>
          <w:p w14:paraId="473CC1C1" w14:textId="493324B1"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tcPr>
          <w:p w14:paraId="00E1EE45" w14:textId="4A137ABC"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36</w:t>
            </w:r>
          </w:p>
        </w:tc>
      </w:tr>
      <w:tr w:rsidR="008B4775" w14:paraId="26787284" w14:textId="77777777" w:rsidTr="008B4775">
        <w:trPr>
          <w:jc w:val="center"/>
        </w:trPr>
        <w:tc>
          <w:tcPr>
            <w:tcW w:w="1389" w:type="dxa"/>
          </w:tcPr>
          <w:p w14:paraId="6F5257F1" w14:textId="68584F5E"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created_at</w:t>
            </w:r>
          </w:p>
        </w:tc>
        <w:tc>
          <w:tcPr>
            <w:tcW w:w="1336" w:type="dxa"/>
          </w:tcPr>
          <w:p w14:paraId="4504A486" w14:textId="1EE9B785"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5E2878C7" w14:textId="07323227"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tcPr>
          <w:p w14:paraId="51AE4ACD" w14:textId="195F7BCE" w:rsidR="008B4775" w:rsidRPr="005D5519" w:rsidRDefault="00A50E29" w:rsidP="008B4775">
            <w:pPr>
              <w:ind w:firstLine="0"/>
              <w:jc w:val="left"/>
              <w:rPr>
                <w:sz w:val="24"/>
                <w:szCs w:val="24"/>
              </w:rPr>
            </w:pPr>
            <w:r>
              <w:rPr>
                <w:rFonts w:eastAsia="Times New Roman" w:cs="Times New Roman"/>
                <w:color w:val="auto"/>
                <w:kern w:val="0"/>
                <w:sz w:val="24"/>
                <w:szCs w:val="24"/>
                <w:lang w:eastAsia="ru-RU"/>
                <w14:ligatures w14:val="none"/>
              </w:rPr>
              <w:t>-</w:t>
            </w:r>
          </w:p>
        </w:tc>
      </w:tr>
      <w:tr w:rsidR="008B4775" w14:paraId="735D6713" w14:textId="77777777" w:rsidTr="008B4775">
        <w:trPr>
          <w:jc w:val="center"/>
        </w:trPr>
        <w:tc>
          <w:tcPr>
            <w:tcW w:w="1389" w:type="dxa"/>
          </w:tcPr>
          <w:p w14:paraId="75CDF5D6" w14:textId="3247EA1A"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updated_at</w:t>
            </w:r>
          </w:p>
        </w:tc>
        <w:tc>
          <w:tcPr>
            <w:tcW w:w="1336" w:type="dxa"/>
          </w:tcPr>
          <w:p w14:paraId="795D024F" w14:textId="0BECAD5B"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timestamp</w:t>
            </w:r>
          </w:p>
        </w:tc>
        <w:tc>
          <w:tcPr>
            <w:tcW w:w="4143" w:type="dxa"/>
          </w:tcPr>
          <w:p w14:paraId="002E7C60" w14:textId="11C34198"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tcPr>
          <w:p w14:paraId="1266231A" w14:textId="21428185" w:rsidR="008B4775" w:rsidRPr="005D5519" w:rsidRDefault="00A50E29" w:rsidP="008B4775">
            <w:pPr>
              <w:ind w:firstLine="0"/>
              <w:jc w:val="left"/>
              <w:rPr>
                <w:sz w:val="24"/>
                <w:szCs w:val="24"/>
              </w:rPr>
            </w:pPr>
            <w:r>
              <w:rPr>
                <w:rFonts w:eastAsia="Times New Roman" w:cs="Times New Roman"/>
                <w:color w:val="auto"/>
                <w:kern w:val="0"/>
                <w:sz w:val="24"/>
                <w:szCs w:val="24"/>
                <w:lang w:eastAsia="ru-RU"/>
                <w14:ligatures w14:val="none"/>
              </w:rPr>
              <w:t>-</w:t>
            </w:r>
          </w:p>
        </w:tc>
      </w:tr>
      <w:tr w:rsidR="008B4775" w14:paraId="2B1369A3" w14:textId="77777777" w:rsidTr="008B4775">
        <w:trPr>
          <w:jc w:val="center"/>
        </w:trPr>
        <w:tc>
          <w:tcPr>
            <w:tcW w:w="1389" w:type="dxa"/>
          </w:tcPr>
          <w:p w14:paraId="614828CF" w14:textId="56ADB417"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is_deleted</w:t>
            </w:r>
          </w:p>
        </w:tc>
        <w:tc>
          <w:tcPr>
            <w:tcW w:w="1336" w:type="dxa"/>
          </w:tcPr>
          <w:p w14:paraId="2852889C" w14:textId="60E2B224"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boolean</w:t>
            </w:r>
          </w:p>
        </w:tc>
        <w:tc>
          <w:tcPr>
            <w:tcW w:w="4143" w:type="dxa"/>
          </w:tcPr>
          <w:p w14:paraId="014F825F" w14:textId="73D8FC78"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Флаг мягкого удаления</w:t>
            </w:r>
          </w:p>
        </w:tc>
        <w:tc>
          <w:tcPr>
            <w:tcW w:w="1046" w:type="dxa"/>
          </w:tcPr>
          <w:p w14:paraId="624924BE" w14:textId="4645A20D" w:rsidR="008B4775" w:rsidRPr="005D5519" w:rsidRDefault="00A50E29" w:rsidP="008B4775">
            <w:pPr>
              <w:ind w:firstLine="0"/>
              <w:jc w:val="left"/>
              <w:rPr>
                <w:sz w:val="24"/>
                <w:szCs w:val="24"/>
              </w:rPr>
            </w:pPr>
            <w:r>
              <w:rPr>
                <w:rFonts w:eastAsia="Times New Roman" w:cs="Times New Roman"/>
                <w:color w:val="auto"/>
                <w:kern w:val="0"/>
                <w:sz w:val="24"/>
                <w:szCs w:val="24"/>
                <w:lang w:eastAsia="ru-RU"/>
                <w14:ligatures w14:val="none"/>
              </w:rPr>
              <w:t>-</w:t>
            </w:r>
          </w:p>
        </w:tc>
      </w:tr>
      <w:tr w:rsidR="008B4775" w14:paraId="72009E56" w14:textId="77777777" w:rsidTr="008B4775">
        <w:trPr>
          <w:jc w:val="center"/>
        </w:trPr>
        <w:tc>
          <w:tcPr>
            <w:tcW w:w="1389" w:type="dxa"/>
          </w:tcPr>
          <w:p w14:paraId="22C864A3" w14:textId="3B37E1ED"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action_id</w:t>
            </w:r>
          </w:p>
        </w:tc>
        <w:tc>
          <w:tcPr>
            <w:tcW w:w="1336" w:type="dxa"/>
          </w:tcPr>
          <w:p w14:paraId="7CC9938F" w14:textId="69E304FB"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guid</w:t>
            </w:r>
          </w:p>
        </w:tc>
        <w:tc>
          <w:tcPr>
            <w:tcW w:w="4143" w:type="dxa"/>
          </w:tcPr>
          <w:p w14:paraId="5C2EC6B0" w14:textId="454300C0"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Внешний ключ на таблицу действий</w:t>
            </w:r>
          </w:p>
        </w:tc>
        <w:tc>
          <w:tcPr>
            <w:tcW w:w="1046" w:type="dxa"/>
          </w:tcPr>
          <w:p w14:paraId="098943F4" w14:textId="3680B159" w:rsidR="008B4775" w:rsidRPr="005D5519" w:rsidRDefault="008B4775" w:rsidP="008B4775">
            <w:pPr>
              <w:ind w:firstLine="0"/>
              <w:jc w:val="left"/>
              <w:rPr>
                <w:sz w:val="24"/>
                <w:szCs w:val="24"/>
              </w:rPr>
            </w:pPr>
            <w:r w:rsidRPr="008B4775">
              <w:rPr>
                <w:rFonts w:eastAsia="Times New Roman" w:cs="Times New Roman"/>
                <w:color w:val="auto"/>
                <w:kern w:val="0"/>
                <w:sz w:val="24"/>
                <w:szCs w:val="24"/>
                <w:lang w:eastAsia="ru-RU"/>
                <w14:ligatures w14:val="none"/>
              </w:rPr>
              <w:t>36</w:t>
            </w:r>
          </w:p>
        </w:tc>
      </w:tr>
      <w:tr w:rsidR="008B4775" w14:paraId="5A89726E" w14:textId="77777777" w:rsidTr="008B4775">
        <w:trPr>
          <w:jc w:val="center"/>
        </w:trPr>
        <w:tc>
          <w:tcPr>
            <w:tcW w:w="1389" w:type="dxa"/>
          </w:tcPr>
          <w:p w14:paraId="216300EC" w14:textId="65F7CA84"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object_id</w:t>
            </w:r>
          </w:p>
        </w:tc>
        <w:tc>
          <w:tcPr>
            <w:tcW w:w="1336" w:type="dxa"/>
          </w:tcPr>
          <w:p w14:paraId="6E272F07" w14:textId="6E21061D"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4143" w:type="dxa"/>
          </w:tcPr>
          <w:p w14:paraId="704422D1" w14:textId="03F4706A"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объектов</w:t>
            </w:r>
          </w:p>
        </w:tc>
        <w:tc>
          <w:tcPr>
            <w:tcW w:w="1046" w:type="dxa"/>
          </w:tcPr>
          <w:p w14:paraId="00F88EC3" w14:textId="538938F2"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bl>
    <w:p w14:paraId="1CC73A03" w14:textId="77777777" w:rsidR="005D5519" w:rsidRDefault="005D5519" w:rsidP="005D5519"/>
    <w:p w14:paraId="220946CE" w14:textId="0E3BF8C2" w:rsidR="005D5519" w:rsidRDefault="005D5519" w:rsidP="005D5519">
      <w:pPr>
        <w:ind w:firstLine="0"/>
        <w:jc w:val="right"/>
      </w:pPr>
      <w:r>
        <w:lastRenderedPageBreak/>
        <w:t>Таблица 38</w:t>
      </w:r>
    </w:p>
    <w:p w14:paraId="58EE0BC6" w14:textId="77777777" w:rsidR="005D5519" w:rsidRPr="00297200" w:rsidRDefault="005D5519" w:rsidP="005D5519">
      <w:pPr>
        <w:ind w:firstLine="0"/>
        <w:jc w:val="center"/>
      </w:pPr>
      <w:r>
        <w:t>Описание сущности «Сценарии»</w:t>
      </w:r>
    </w:p>
    <w:tbl>
      <w:tblPr>
        <w:tblStyle w:val="ae"/>
        <w:tblW w:w="9825" w:type="dxa"/>
        <w:jc w:val="center"/>
        <w:tblLook w:val="04A0" w:firstRow="1" w:lastRow="0" w:firstColumn="1" w:lastColumn="0" w:noHBand="0" w:noVBand="1"/>
      </w:tblPr>
      <w:tblGrid>
        <w:gridCol w:w="2118"/>
        <w:gridCol w:w="1313"/>
        <w:gridCol w:w="5348"/>
        <w:gridCol w:w="1046"/>
      </w:tblGrid>
      <w:tr w:rsidR="005D5519" w14:paraId="456AFBC1" w14:textId="77777777" w:rsidTr="008B4775">
        <w:trPr>
          <w:jc w:val="center"/>
        </w:trPr>
        <w:tc>
          <w:tcPr>
            <w:tcW w:w="2118" w:type="dxa"/>
          </w:tcPr>
          <w:p w14:paraId="3F469AF3" w14:textId="77777777" w:rsidR="005D5519" w:rsidRPr="005D5519" w:rsidRDefault="005D5519" w:rsidP="00F47D15">
            <w:pPr>
              <w:ind w:firstLine="0"/>
              <w:jc w:val="center"/>
              <w:rPr>
                <w:sz w:val="24"/>
                <w:szCs w:val="24"/>
              </w:rPr>
            </w:pPr>
            <w:r w:rsidRPr="005D5519">
              <w:rPr>
                <w:sz w:val="24"/>
                <w:szCs w:val="24"/>
              </w:rPr>
              <w:t>Атрибут</w:t>
            </w:r>
          </w:p>
        </w:tc>
        <w:tc>
          <w:tcPr>
            <w:tcW w:w="1313" w:type="dxa"/>
          </w:tcPr>
          <w:p w14:paraId="12B324F6" w14:textId="77777777" w:rsidR="005D5519" w:rsidRPr="005D5519" w:rsidRDefault="005D5519" w:rsidP="00F47D15">
            <w:pPr>
              <w:ind w:firstLine="0"/>
              <w:jc w:val="center"/>
              <w:rPr>
                <w:sz w:val="24"/>
                <w:szCs w:val="24"/>
              </w:rPr>
            </w:pPr>
            <w:r w:rsidRPr="005D5519">
              <w:rPr>
                <w:sz w:val="24"/>
                <w:szCs w:val="24"/>
              </w:rPr>
              <w:t>Тип</w:t>
            </w:r>
          </w:p>
        </w:tc>
        <w:tc>
          <w:tcPr>
            <w:tcW w:w="5348" w:type="dxa"/>
          </w:tcPr>
          <w:p w14:paraId="7D9DAC2F" w14:textId="77777777" w:rsidR="005D5519" w:rsidRPr="005D5519" w:rsidRDefault="005D5519" w:rsidP="00F47D15">
            <w:pPr>
              <w:ind w:firstLine="0"/>
              <w:jc w:val="center"/>
              <w:rPr>
                <w:sz w:val="24"/>
                <w:szCs w:val="24"/>
              </w:rPr>
            </w:pPr>
            <w:r w:rsidRPr="005D5519">
              <w:rPr>
                <w:sz w:val="24"/>
                <w:szCs w:val="24"/>
              </w:rPr>
              <w:t>Описание</w:t>
            </w:r>
          </w:p>
        </w:tc>
        <w:tc>
          <w:tcPr>
            <w:tcW w:w="1046" w:type="dxa"/>
          </w:tcPr>
          <w:p w14:paraId="24E37778" w14:textId="77777777" w:rsidR="005D5519" w:rsidRPr="005D5519" w:rsidRDefault="005D5519" w:rsidP="00F47D15">
            <w:pPr>
              <w:ind w:firstLine="0"/>
              <w:jc w:val="center"/>
              <w:rPr>
                <w:sz w:val="24"/>
                <w:szCs w:val="24"/>
              </w:rPr>
            </w:pPr>
            <w:r w:rsidRPr="005D5519">
              <w:rPr>
                <w:sz w:val="24"/>
                <w:szCs w:val="24"/>
              </w:rPr>
              <w:t>Размер</w:t>
            </w:r>
          </w:p>
        </w:tc>
      </w:tr>
      <w:tr w:rsidR="008B4775" w:rsidRPr="008B4775" w14:paraId="75894A61" w14:textId="77777777" w:rsidTr="008B4775">
        <w:tblPrEx>
          <w:jc w:val="left"/>
        </w:tblPrEx>
        <w:tc>
          <w:tcPr>
            <w:tcW w:w="2118" w:type="dxa"/>
            <w:hideMark/>
          </w:tcPr>
          <w:p w14:paraId="31D83F7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id</w:t>
            </w:r>
          </w:p>
        </w:tc>
        <w:tc>
          <w:tcPr>
            <w:tcW w:w="1313" w:type="dxa"/>
            <w:hideMark/>
          </w:tcPr>
          <w:p w14:paraId="5008745A"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5348" w:type="dxa"/>
            <w:hideMark/>
          </w:tcPr>
          <w:p w14:paraId="6F6487A5"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7EB4B4CE"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568921AA" w14:textId="77777777" w:rsidTr="008B4775">
        <w:tblPrEx>
          <w:jc w:val="left"/>
        </w:tblPrEx>
        <w:tc>
          <w:tcPr>
            <w:tcW w:w="2118" w:type="dxa"/>
            <w:hideMark/>
          </w:tcPr>
          <w:p w14:paraId="2EF75BB5"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created_at</w:t>
            </w:r>
          </w:p>
        </w:tc>
        <w:tc>
          <w:tcPr>
            <w:tcW w:w="1313" w:type="dxa"/>
            <w:hideMark/>
          </w:tcPr>
          <w:p w14:paraId="6285FAF4"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348" w:type="dxa"/>
            <w:hideMark/>
          </w:tcPr>
          <w:p w14:paraId="48F9586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20C23C1E" w14:textId="16A321E2"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0E65ECB0" w14:textId="77777777" w:rsidTr="008B4775">
        <w:tblPrEx>
          <w:jc w:val="left"/>
        </w:tblPrEx>
        <w:tc>
          <w:tcPr>
            <w:tcW w:w="2118" w:type="dxa"/>
            <w:hideMark/>
          </w:tcPr>
          <w:p w14:paraId="65DD5DA2"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updated_at</w:t>
            </w:r>
          </w:p>
        </w:tc>
        <w:tc>
          <w:tcPr>
            <w:tcW w:w="1313" w:type="dxa"/>
            <w:hideMark/>
          </w:tcPr>
          <w:p w14:paraId="785DF8C0"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348" w:type="dxa"/>
            <w:hideMark/>
          </w:tcPr>
          <w:p w14:paraId="481CC2FA"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1270D9F3" w14:textId="38C0988B"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27D64243" w14:textId="77777777" w:rsidTr="008B4775">
        <w:tblPrEx>
          <w:jc w:val="left"/>
        </w:tblPrEx>
        <w:tc>
          <w:tcPr>
            <w:tcW w:w="2118" w:type="dxa"/>
            <w:hideMark/>
          </w:tcPr>
          <w:p w14:paraId="7735D242"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is_deleted</w:t>
            </w:r>
          </w:p>
        </w:tc>
        <w:tc>
          <w:tcPr>
            <w:tcW w:w="1313" w:type="dxa"/>
            <w:hideMark/>
          </w:tcPr>
          <w:p w14:paraId="66D02243"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boolean</w:t>
            </w:r>
          </w:p>
        </w:tc>
        <w:tc>
          <w:tcPr>
            <w:tcW w:w="5348" w:type="dxa"/>
            <w:hideMark/>
          </w:tcPr>
          <w:p w14:paraId="59BF60F2"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Флаг мягкого удаления</w:t>
            </w:r>
          </w:p>
        </w:tc>
        <w:tc>
          <w:tcPr>
            <w:tcW w:w="1046" w:type="dxa"/>
            <w:hideMark/>
          </w:tcPr>
          <w:p w14:paraId="1DF70061" w14:textId="1B1B1FA0"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3C39E580" w14:textId="77777777" w:rsidTr="008B4775">
        <w:tblPrEx>
          <w:jc w:val="left"/>
        </w:tblPrEx>
        <w:tc>
          <w:tcPr>
            <w:tcW w:w="2118" w:type="dxa"/>
            <w:hideMark/>
          </w:tcPr>
          <w:p w14:paraId="61B8C095"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parent_scenario_id</w:t>
            </w:r>
          </w:p>
        </w:tc>
        <w:tc>
          <w:tcPr>
            <w:tcW w:w="1313" w:type="dxa"/>
            <w:hideMark/>
          </w:tcPr>
          <w:p w14:paraId="07C0EF78"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5348" w:type="dxa"/>
            <w:hideMark/>
          </w:tcPr>
          <w:p w14:paraId="0FAF922F"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Ссылка на родительский сценарий (для ветвления)</w:t>
            </w:r>
          </w:p>
        </w:tc>
        <w:tc>
          <w:tcPr>
            <w:tcW w:w="1046" w:type="dxa"/>
            <w:hideMark/>
          </w:tcPr>
          <w:p w14:paraId="5D87C268"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41A3A15A" w14:textId="77777777" w:rsidTr="008B4775">
        <w:tblPrEx>
          <w:jc w:val="left"/>
        </w:tblPrEx>
        <w:tc>
          <w:tcPr>
            <w:tcW w:w="2118" w:type="dxa"/>
            <w:hideMark/>
          </w:tcPr>
          <w:p w14:paraId="1426318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user_request</w:t>
            </w:r>
          </w:p>
        </w:tc>
        <w:tc>
          <w:tcPr>
            <w:tcW w:w="1313" w:type="dxa"/>
            <w:hideMark/>
          </w:tcPr>
          <w:p w14:paraId="18479DBB"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text</w:t>
            </w:r>
          </w:p>
        </w:tc>
        <w:tc>
          <w:tcPr>
            <w:tcW w:w="5348" w:type="dxa"/>
            <w:hideMark/>
          </w:tcPr>
          <w:p w14:paraId="0E7AC88F"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Текст запроса, эмбеддинги и ссылки на S3</w:t>
            </w:r>
          </w:p>
        </w:tc>
        <w:tc>
          <w:tcPr>
            <w:tcW w:w="1046" w:type="dxa"/>
            <w:hideMark/>
          </w:tcPr>
          <w:p w14:paraId="176CBD37" w14:textId="5D215E44"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7C85EAB6" w14:textId="77777777" w:rsidTr="008B4775">
        <w:tblPrEx>
          <w:jc w:val="left"/>
        </w:tblPrEx>
        <w:tc>
          <w:tcPr>
            <w:tcW w:w="2118" w:type="dxa"/>
            <w:hideMark/>
          </w:tcPr>
          <w:p w14:paraId="3D71C047"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llm_context</w:t>
            </w:r>
          </w:p>
        </w:tc>
        <w:tc>
          <w:tcPr>
            <w:tcW w:w="1313" w:type="dxa"/>
            <w:hideMark/>
          </w:tcPr>
          <w:p w14:paraId="4FEA41A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json</w:t>
            </w:r>
          </w:p>
        </w:tc>
        <w:tc>
          <w:tcPr>
            <w:tcW w:w="5348" w:type="dxa"/>
            <w:hideMark/>
          </w:tcPr>
          <w:p w14:paraId="68E67A8A"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Полный ответ и технический контекст модели</w:t>
            </w:r>
          </w:p>
        </w:tc>
        <w:tc>
          <w:tcPr>
            <w:tcW w:w="1046" w:type="dxa"/>
            <w:hideMark/>
          </w:tcPr>
          <w:p w14:paraId="6CF7E12A" w14:textId="41AC1522"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13D4AF55" w14:textId="77777777" w:rsidTr="008B4775">
        <w:tblPrEx>
          <w:jc w:val="left"/>
        </w:tblPrEx>
        <w:tc>
          <w:tcPr>
            <w:tcW w:w="2118" w:type="dxa"/>
            <w:hideMark/>
          </w:tcPr>
          <w:p w14:paraId="388A3C08"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child_count</w:t>
            </w:r>
          </w:p>
        </w:tc>
        <w:tc>
          <w:tcPr>
            <w:tcW w:w="1313" w:type="dxa"/>
            <w:hideMark/>
          </w:tcPr>
          <w:p w14:paraId="2A2DD8BF"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int</w:t>
            </w:r>
          </w:p>
        </w:tc>
        <w:tc>
          <w:tcPr>
            <w:tcW w:w="5348" w:type="dxa"/>
            <w:hideMark/>
          </w:tcPr>
          <w:p w14:paraId="3BE0E90F"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Количество дочерних элементов (для логики удаления)</w:t>
            </w:r>
          </w:p>
        </w:tc>
        <w:tc>
          <w:tcPr>
            <w:tcW w:w="1046" w:type="dxa"/>
            <w:hideMark/>
          </w:tcPr>
          <w:p w14:paraId="3E59BDD7" w14:textId="61E047EF"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bl>
    <w:p w14:paraId="65709772" w14:textId="77777777" w:rsidR="005D5519" w:rsidRDefault="005D5519" w:rsidP="005D5519"/>
    <w:p w14:paraId="2B6EEED2" w14:textId="125E6FA1" w:rsidR="005D5519" w:rsidRDefault="005D5519" w:rsidP="005D5519">
      <w:pPr>
        <w:ind w:firstLine="0"/>
        <w:jc w:val="right"/>
      </w:pPr>
      <w:r>
        <w:t>Таблица 39</w:t>
      </w:r>
    </w:p>
    <w:p w14:paraId="59CCB22C" w14:textId="77777777" w:rsidR="005D5519" w:rsidRPr="00297200" w:rsidRDefault="005D5519" w:rsidP="005D5519">
      <w:pPr>
        <w:ind w:firstLine="0"/>
        <w:jc w:val="center"/>
      </w:pPr>
      <w:r>
        <w:t>Описание сущности «ШагиСценариев»</w:t>
      </w:r>
    </w:p>
    <w:tbl>
      <w:tblPr>
        <w:tblStyle w:val="ae"/>
        <w:tblW w:w="0" w:type="auto"/>
        <w:jc w:val="center"/>
        <w:tblLook w:val="04A0" w:firstRow="1" w:lastRow="0" w:firstColumn="1" w:lastColumn="0" w:noHBand="0" w:noVBand="1"/>
      </w:tblPr>
      <w:tblGrid>
        <w:gridCol w:w="1875"/>
        <w:gridCol w:w="1336"/>
        <w:gridCol w:w="4188"/>
        <w:gridCol w:w="1046"/>
      </w:tblGrid>
      <w:tr w:rsidR="005D5519" w14:paraId="6D4CE3F7" w14:textId="77777777" w:rsidTr="008B4775">
        <w:trPr>
          <w:jc w:val="center"/>
        </w:trPr>
        <w:tc>
          <w:tcPr>
            <w:tcW w:w="1875" w:type="dxa"/>
          </w:tcPr>
          <w:p w14:paraId="1CDC318E" w14:textId="77777777" w:rsidR="005D5519" w:rsidRPr="005D5519" w:rsidRDefault="005D5519" w:rsidP="00F47D15">
            <w:pPr>
              <w:ind w:firstLine="0"/>
              <w:jc w:val="center"/>
              <w:rPr>
                <w:sz w:val="24"/>
                <w:szCs w:val="24"/>
              </w:rPr>
            </w:pPr>
            <w:r w:rsidRPr="005D5519">
              <w:rPr>
                <w:sz w:val="24"/>
                <w:szCs w:val="24"/>
              </w:rPr>
              <w:t>Атрибут</w:t>
            </w:r>
          </w:p>
        </w:tc>
        <w:tc>
          <w:tcPr>
            <w:tcW w:w="1336" w:type="dxa"/>
          </w:tcPr>
          <w:p w14:paraId="4665D9D2" w14:textId="77777777" w:rsidR="005D5519" w:rsidRPr="005D5519" w:rsidRDefault="005D5519" w:rsidP="00F47D15">
            <w:pPr>
              <w:ind w:firstLine="0"/>
              <w:jc w:val="center"/>
              <w:rPr>
                <w:sz w:val="24"/>
                <w:szCs w:val="24"/>
              </w:rPr>
            </w:pPr>
            <w:r w:rsidRPr="005D5519">
              <w:rPr>
                <w:sz w:val="24"/>
                <w:szCs w:val="24"/>
              </w:rPr>
              <w:t>Тип</w:t>
            </w:r>
          </w:p>
        </w:tc>
        <w:tc>
          <w:tcPr>
            <w:tcW w:w="4188" w:type="dxa"/>
          </w:tcPr>
          <w:p w14:paraId="4C6220D5" w14:textId="77777777" w:rsidR="005D5519" w:rsidRPr="005D5519" w:rsidRDefault="005D5519" w:rsidP="00F47D15">
            <w:pPr>
              <w:ind w:firstLine="0"/>
              <w:jc w:val="center"/>
              <w:rPr>
                <w:sz w:val="24"/>
                <w:szCs w:val="24"/>
              </w:rPr>
            </w:pPr>
            <w:r w:rsidRPr="005D5519">
              <w:rPr>
                <w:sz w:val="24"/>
                <w:szCs w:val="24"/>
              </w:rPr>
              <w:t>Описание</w:t>
            </w:r>
          </w:p>
        </w:tc>
        <w:tc>
          <w:tcPr>
            <w:tcW w:w="1046" w:type="dxa"/>
          </w:tcPr>
          <w:p w14:paraId="6B927985" w14:textId="77777777" w:rsidR="005D5519" w:rsidRPr="005D5519" w:rsidRDefault="005D5519" w:rsidP="00F47D15">
            <w:pPr>
              <w:ind w:firstLine="0"/>
              <w:jc w:val="center"/>
              <w:rPr>
                <w:sz w:val="24"/>
                <w:szCs w:val="24"/>
              </w:rPr>
            </w:pPr>
            <w:r w:rsidRPr="005D5519">
              <w:rPr>
                <w:sz w:val="24"/>
                <w:szCs w:val="24"/>
              </w:rPr>
              <w:t>Размер</w:t>
            </w:r>
          </w:p>
        </w:tc>
      </w:tr>
      <w:tr w:rsidR="008B4775" w:rsidRPr="008B4775" w14:paraId="11819672" w14:textId="77777777" w:rsidTr="008B4775">
        <w:tblPrEx>
          <w:jc w:val="left"/>
        </w:tblPrEx>
        <w:tc>
          <w:tcPr>
            <w:tcW w:w="0" w:type="auto"/>
            <w:hideMark/>
          </w:tcPr>
          <w:p w14:paraId="058578E7"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id</w:t>
            </w:r>
          </w:p>
        </w:tc>
        <w:tc>
          <w:tcPr>
            <w:tcW w:w="1336" w:type="dxa"/>
            <w:hideMark/>
          </w:tcPr>
          <w:p w14:paraId="6C7BD922"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4188" w:type="dxa"/>
            <w:hideMark/>
          </w:tcPr>
          <w:p w14:paraId="6645D56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20199BFA"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6858BAF8" w14:textId="77777777" w:rsidTr="008B4775">
        <w:tblPrEx>
          <w:jc w:val="left"/>
        </w:tblPrEx>
        <w:tc>
          <w:tcPr>
            <w:tcW w:w="0" w:type="auto"/>
            <w:hideMark/>
          </w:tcPr>
          <w:p w14:paraId="337557F9"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created_at</w:t>
            </w:r>
          </w:p>
        </w:tc>
        <w:tc>
          <w:tcPr>
            <w:tcW w:w="1336" w:type="dxa"/>
            <w:hideMark/>
          </w:tcPr>
          <w:p w14:paraId="37BCCD04"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88" w:type="dxa"/>
            <w:hideMark/>
          </w:tcPr>
          <w:p w14:paraId="6111D8F5"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04BD2C4A" w14:textId="7B9C337E"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5B076E65" w14:textId="77777777" w:rsidTr="008B4775">
        <w:tblPrEx>
          <w:jc w:val="left"/>
        </w:tblPrEx>
        <w:tc>
          <w:tcPr>
            <w:tcW w:w="0" w:type="auto"/>
            <w:hideMark/>
          </w:tcPr>
          <w:p w14:paraId="2F099CC1"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updated_at</w:t>
            </w:r>
          </w:p>
        </w:tc>
        <w:tc>
          <w:tcPr>
            <w:tcW w:w="1336" w:type="dxa"/>
            <w:hideMark/>
          </w:tcPr>
          <w:p w14:paraId="1ECF57BB"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4188" w:type="dxa"/>
            <w:hideMark/>
          </w:tcPr>
          <w:p w14:paraId="13655C94"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329D63B9" w14:textId="1ECE2141"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317921A3" w14:textId="77777777" w:rsidTr="008B4775">
        <w:tblPrEx>
          <w:jc w:val="left"/>
        </w:tblPrEx>
        <w:tc>
          <w:tcPr>
            <w:tcW w:w="0" w:type="auto"/>
            <w:hideMark/>
          </w:tcPr>
          <w:p w14:paraId="47230FC1"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is_deleted</w:t>
            </w:r>
          </w:p>
        </w:tc>
        <w:tc>
          <w:tcPr>
            <w:tcW w:w="1336" w:type="dxa"/>
            <w:hideMark/>
          </w:tcPr>
          <w:p w14:paraId="27202AA5"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boolean</w:t>
            </w:r>
          </w:p>
        </w:tc>
        <w:tc>
          <w:tcPr>
            <w:tcW w:w="4188" w:type="dxa"/>
            <w:hideMark/>
          </w:tcPr>
          <w:p w14:paraId="1810B304"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Флаг мягкого удаления</w:t>
            </w:r>
          </w:p>
        </w:tc>
        <w:tc>
          <w:tcPr>
            <w:tcW w:w="1046" w:type="dxa"/>
            <w:hideMark/>
          </w:tcPr>
          <w:p w14:paraId="53B06756" w14:textId="4776B465"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64E1027D" w14:textId="77777777" w:rsidTr="008B4775">
        <w:tblPrEx>
          <w:jc w:val="left"/>
        </w:tblPrEx>
        <w:tc>
          <w:tcPr>
            <w:tcW w:w="0" w:type="auto"/>
            <w:hideMark/>
          </w:tcPr>
          <w:p w14:paraId="0F0C4A6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scenario_id</w:t>
            </w:r>
          </w:p>
        </w:tc>
        <w:tc>
          <w:tcPr>
            <w:tcW w:w="1336" w:type="dxa"/>
            <w:hideMark/>
          </w:tcPr>
          <w:p w14:paraId="658FF3C3"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4188" w:type="dxa"/>
            <w:hideMark/>
          </w:tcPr>
          <w:p w14:paraId="5E877A92"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сценариев</w:t>
            </w:r>
          </w:p>
        </w:tc>
        <w:tc>
          <w:tcPr>
            <w:tcW w:w="1046" w:type="dxa"/>
            <w:hideMark/>
          </w:tcPr>
          <w:p w14:paraId="0E76211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4C9BA3CB" w14:textId="77777777" w:rsidTr="008B4775">
        <w:tblPrEx>
          <w:jc w:val="left"/>
        </w:tblPrEx>
        <w:tc>
          <w:tcPr>
            <w:tcW w:w="0" w:type="auto"/>
            <w:hideMark/>
          </w:tcPr>
          <w:p w14:paraId="27297504"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step_id</w:t>
            </w:r>
          </w:p>
        </w:tc>
        <w:tc>
          <w:tcPr>
            <w:tcW w:w="1336" w:type="dxa"/>
            <w:hideMark/>
          </w:tcPr>
          <w:p w14:paraId="7C7ADAB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4188" w:type="dxa"/>
            <w:hideMark/>
          </w:tcPr>
          <w:p w14:paraId="10267F05"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Внешний ключ на таблицу шагов</w:t>
            </w:r>
          </w:p>
        </w:tc>
        <w:tc>
          <w:tcPr>
            <w:tcW w:w="1046" w:type="dxa"/>
            <w:hideMark/>
          </w:tcPr>
          <w:p w14:paraId="2FE3AE1F"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7FE756AF" w14:textId="77777777" w:rsidTr="008B4775">
        <w:tblPrEx>
          <w:jc w:val="left"/>
        </w:tblPrEx>
        <w:tc>
          <w:tcPr>
            <w:tcW w:w="0" w:type="auto"/>
            <w:hideMark/>
          </w:tcPr>
          <w:p w14:paraId="09E775FF"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order</w:t>
            </w:r>
          </w:p>
        </w:tc>
        <w:tc>
          <w:tcPr>
            <w:tcW w:w="1336" w:type="dxa"/>
            <w:hideMark/>
          </w:tcPr>
          <w:p w14:paraId="0FA6638C"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int</w:t>
            </w:r>
          </w:p>
        </w:tc>
        <w:tc>
          <w:tcPr>
            <w:tcW w:w="4188" w:type="dxa"/>
            <w:hideMark/>
          </w:tcPr>
          <w:p w14:paraId="7D45B644"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Порядковый номер шага в сценарии</w:t>
            </w:r>
          </w:p>
        </w:tc>
        <w:tc>
          <w:tcPr>
            <w:tcW w:w="1046" w:type="dxa"/>
            <w:hideMark/>
          </w:tcPr>
          <w:p w14:paraId="766E48AF" w14:textId="253B850E"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bl>
    <w:p w14:paraId="18A59483" w14:textId="77777777" w:rsidR="005D5519" w:rsidRDefault="005D5519" w:rsidP="005D5519"/>
    <w:p w14:paraId="233F2761" w14:textId="0B95C5A0" w:rsidR="005D5519" w:rsidRDefault="005D5519" w:rsidP="005D5519">
      <w:pPr>
        <w:ind w:firstLine="0"/>
        <w:jc w:val="right"/>
      </w:pPr>
      <w:r>
        <w:t>Таблица 40</w:t>
      </w:r>
    </w:p>
    <w:p w14:paraId="48D67A25" w14:textId="77777777" w:rsidR="005D5519" w:rsidRPr="00297200" w:rsidRDefault="005D5519" w:rsidP="005D5519">
      <w:pPr>
        <w:ind w:firstLine="0"/>
        <w:jc w:val="center"/>
      </w:pPr>
      <w:r>
        <w:t>Описание сущности «Сессии»</w:t>
      </w:r>
    </w:p>
    <w:tbl>
      <w:tblPr>
        <w:tblStyle w:val="ae"/>
        <w:tblW w:w="9737" w:type="dxa"/>
        <w:jc w:val="center"/>
        <w:tblLook w:val="04A0" w:firstRow="1" w:lastRow="0" w:firstColumn="1" w:lastColumn="0" w:noHBand="0" w:noVBand="1"/>
      </w:tblPr>
      <w:tblGrid>
        <w:gridCol w:w="1577"/>
        <w:gridCol w:w="1327"/>
        <w:gridCol w:w="5787"/>
        <w:gridCol w:w="1046"/>
      </w:tblGrid>
      <w:tr w:rsidR="005D5519" w14:paraId="47AAA87B" w14:textId="77777777" w:rsidTr="00A50E29">
        <w:trPr>
          <w:jc w:val="center"/>
        </w:trPr>
        <w:tc>
          <w:tcPr>
            <w:tcW w:w="1577" w:type="dxa"/>
          </w:tcPr>
          <w:p w14:paraId="6718C956" w14:textId="77777777" w:rsidR="005D5519" w:rsidRPr="005D5519" w:rsidRDefault="005D5519" w:rsidP="00F47D15">
            <w:pPr>
              <w:ind w:firstLine="0"/>
              <w:jc w:val="center"/>
              <w:rPr>
                <w:sz w:val="24"/>
                <w:szCs w:val="24"/>
              </w:rPr>
            </w:pPr>
            <w:r w:rsidRPr="005D5519">
              <w:rPr>
                <w:sz w:val="24"/>
                <w:szCs w:val="24"/>
              </w:rPr>
              <w:t>Атрибут</w:t>
            </w:r>
          </w:p>
        </w:tc>
        <w:tc>
          <w:tcPr>
            <w:tcW w:w="1327" w:type="dxa"/>
          </w:tcPr>
          <w:p w14:paraId="3CF0D7A9" w14:textId="77777777" w:rsidR="005D5519" w:rsidRPr="005D5519" w:rsidRDefault="005D5519" w:rsidP="00F47D15">
            <w:pPr>
              <w:ind w:firstLine="0"/>
              <w:jc w:val="center"/>
              <w:rPr>
                <w:sz w:val="24"/>
                <w:szCs w:val="24"/>
              </w:rPr>
            </w:pPr>
            <w:r w:rsidRPr="005D5519">
              <w:rPr>
                <w:sz w:val="24"/>
                <w:szCs w:val="24"/>
              </w:rPr>
              <w:t>Тип</w:t>
            </w:r>
          </w:p>
        </w:tc>
        <w:tc>
          <w:tcPr>
            <w:tcW w:w="5787" w:type="dxa"/>
          </w:tcPr>
          <w:p w14:paraId="7E8E4C0D" w14:textId="77777777" w:rsidR="005D5519" w:rsidRPr="005D5519" w:rsidRDefault="005D5519" w:rsidP="00F47D15">
            <w:pPr>
              <w:ind w:firstLine="0"/>
              <w:jc w:val="center"/>
              <w:rPr>
                <w:sz w:val="24"/>
                <w:szCs w:val="24"/>
              </w:rPr>
            </w:pPr>
            <w:r w:rsidRPr="005D5519">
              <w:rPr>
                <w:sz w:val="24"/>
                <w:szCs w:val="24"/>
              </w:rPr>
              <w:t>Описание</w:t>
            </w:r>
          </w:p>
        </w:tc>
        <w:tc>
          <w:tcPr>
            <w:tcW w:w="1046" w:type="dxa"/>
          </w:tcPr>
          <w:p w14:paraId="340890E0" w14:textId="77777777" w:rsidR="005D5519" w:rsidRPr="005D5519" w:rsidRDefault="005D5519" w:rsidP="00F47D15">
            <w:pPr>
              <w:ind w:firstLine="0"/>
              <w:jc w:val="center"/>
              <w:rPr>
                <w:sz w:val="24"/>
                <w:szCs w:val="24"/>
              </w:rPr>
            </w:pPr>
            <w:r w:rsidRPr="005D5519">
              <w:rPr>
                <w:sz w:val="24"/>
                <w:szCs w:val="24"/>
              </w:rPr>
              <w:t>Размер</w:t>
            </w:r>
          </w:p>
        </w:tc>
      </w:tr>
      <w:tr w:rsidR="008B4775" w:rsidRPr="008B4775" w14:paraId="4D93FE6D" w14:textId="77777777" w:rsidTr="00A50E29">
        <w:tblPrEx>
          <w:jc w:val="left"/>
        </w:tblPrEx>
        <w:tc>
          <w:tcPr>
            <w:tcW w:w="1577" w:type="dxa"/>
            <w:hideMark/>
          </w:tcPr>
          <w:p w14:paraId="2360F5E4"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id</w:t>
            </w:r>
          </w:p>
        </w:tc>
        <w:tc>
          <w:tcPr>
            <w:tcW w:w="1327" w:type="dxa"/>
            <w:hideMark/>
          </w:tcPr>
          <w:p w14:paraId="59C5E78B"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5787" w:type="dxa"/>
            <w:hideMark/>
          </w:tcPr>
          <w:p w14:paraId="1850B6C9"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Уникальный идентификатор записи</w:t>
            </w:r>
          </w:p>
        </w:tc>
        <w:tc>
          <w:tcPr>
            <w:tcW w:w="1046" w:type="dxa"/>
            <w:hideMark/>
          </w:tcPr>
          <w:p w14:paraId="6B80F716"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713350D9" w14:textId="77777777" w:rsidTr="00A50E29">
        <w:tblPrEx>
          <w:jc w:val="left"/>
        </w:tblPrEx>
        <w:tc>
          <w:tcPr>
            <w:tcW w:w="1577" w:type="dxa"/>
            <w:hideMark/>
          </w:tcPr>
          <w:p w14:paraId="41948A1E"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created_at</w:t>
            </w:r>
          </w:p>
        </w:tc>
        <w:tc>
          <w:tcPr>
            <w:tcW w:w="1327" w:type="dxa"/>
            <w:hideMark/>
          </w:tcPr>
          <w:p w14:paraId="7A8377AA"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787" w:type="dxa"/>
            <w:hideMark/>
          </w:tcPr>
          <w:p w14:paraId="20929BA3"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создания записи</w:t>
            </w:r>
          </w:p>
        </w:tc>
        <w:tc>
          <w:tcPr>
            <w:tcW w:w="1046" w:type="dxa"/>
            <w:hideMark/>
          </w:tcPr>
          <w:p w14:paraId="33697ED4" w14:textId="0F00D213"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107FAFF0" w14:textId="77777777" w:rsidTr="00A50E29">
        <w:tblPrEx>
          <w:jc w:val="left"/>
        </w:tblPrEx>
        <w:tc>
          <w:tcPr>
            <w:tcW w:w="1577" w:type="dxa"/>
            <w:hideMark/>
          </w:tcPr>
          <w:p w14:paraId="58B179C2"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updated_at</w:t>
            </w:r>
          </w:p>
        </w:tc>
        <w:tc>
          <w:tcPr>
            <w:tcW w:w="1327" w:type="dxa"/>
            <w:hideMark/>
          </w:tcPr>
          <w:p w14:paraId="2B98FB18"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timestamp</w:t>
            </w:r>
          </w:p>
        </w:tc>
        <w:tc>
          <w:tcPr>
            <w:tcW w:w="5787" w:type="dxa"/>
            <w:hideMark/>
          </w:tcPr>
          <w:p w14:paraId="26E5859D"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Дата и время последнего обновления</w:t>
            </w:r>
          </w:p>
        </w:tc>
        <w:tc>
          <w:tcPr>
            <w:tcW w:w="1046" w:type="dxa"/>
            <w:hideMark/>
          </w:tcPr>
          <w:p w14:paraId="4E438CDC" w14:textId="517CBEC9"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384D7AB1" w14:textId="77777777" w:rsidTr="00A50E29">
        <w:tblPrEx>
          <w:jc w:val="left"/>
        </w:tblPrEx>
        <w:tc>
          <w:tcPr>
            <w:tcW w:w="1577" w:type="dxa"/>
            <w:hideMark/>
          </w:tcPr>
          <w:p w14:paraId="0D8D3FC4"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is_deleted</w:t>
            </w:r>
          </w:p>
        </w:tc>
        <w:tc>
          <w:tcPr>
            <w:tcW w:w="1327" w:type="dxa"/>
            <w:hideMark/>
          </w:tcPr>
          <w:p w14:paraId="7ED3F0CE"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boolean</w:t>
            </w:r>
          </w:p>
        </w:tc>
        <w:tc>
          <w:tcPr>
            <w:tcW w:w="5787" w:type="dxa"/>
            <w:hideMark/>
          </w:tcPr>
          <w:p w14:paraId="23CA0E4A"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Флаг мягкого удаления</w:t>
            </w:r>
          </w:p>
        </w:tc>
        <w:tc>
          <w:tcPr>
            <w:tcW w:w="1046" w:type="dxa"/>
            <w:hideMark/>
          </w:tcPr>
          <w:p w14:paraId="199305AD" w14:textId="317A7C74" w:rsidR="008B4775" w:rsidRPr="008B4775" w:rsidRDefault="00A50E29" w:rsidP="008B4775">
            <w:pPr>
              <w:ind w:firstLine="0"/>
              <w:jc w:val="left"/>
              <w:rPr>
                <w:rFonts w:eastAsia="Times New Roman" w:cs="Times New Roman"/>
                <w:color w:val="auto"/>
                <w:kern w:val="0"/>
                <w:sz w:val="24"/>
                <w:szCs w:val="24"/>
                <w:lang w:eastAsia="ru-RU"/>
                <w14:ligatures w14:val="none"/>
              </w:rPr>
            </w:pPr>
            <w:r>
              <w:rPr>
                <w:rFonts w:eastAsia="Times New Roman" w:cs="Times New Roman"/>
                <w:color w:val="auto"/>
                <w:kern w:val="0"/>
                <w:sz w:val="24"/>
                <w:szCs w:val="24"/>
                <w:lang w:eastAsia="ru-RU"/>
                <w14:ligatures w14:val="none"/>
              </w:rPr>
              <w:t>-</w:t>
            </w:r>
          </w:p>
        </w:tc>
      </w:tr>
      <w:tr w:rsidR="008B4775" w:rsidRPr="008B4775" w14:paraId="4F9F7E26" w14:textId="77777777" w:rsidTr="00A50E29">
        <w:tblPrEx>
          <w:jc w:val="left"/>
        </w:tblPrEx>
        <w:tc>
          <w:tcPr>
            <w:tcW w:w="1577" w:type="dxa"/>
            <w:hideMark/>
          </w:tcPr>
          <w:p w14:paraId="0F689EA9"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scenario_id</w:t>
            </w:r>
          </w:p>
        </w:tc>
        <w:tc>
          <w:tcPr>
            <w:tcW w:w="1327" w:type="dxa"/>
            <w:hideMark/>
          </w:tcPr>
          <w:p w14:paraId="3B9B8260"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guid</w:t>
            </w:r>
          </w:p>
        </w:tc>
        <w:tc>
          <w:tcPr>
            <w:tcW w:w="5787" w:type="dxa"/>
            <w:hideMark/>
          </w:tcPr>
          <w:p w14:paraId="57E57391"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Ссылка на актуальный узел сценария (аналог HEAD)</w:t>
            </w:r>
          </w:p>
        </w:tc>
        <w:tc>
          <w:tcPr>
            <w:tcW w:w="1046" w:type="dxa"/>
            <w:hideMark/>
          </w:tcPr>
          <w:p w14:paraId="188F6196"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36</w:t>
            </w:r>
          </w:p>
        </w:tc>
      </w:tr>
      <w:tr w:rsidR="008B4775" w:rsidRPr="008B4775" w14:paraId="395304A6" w14:textId="77777777" w:rsidTr="00A50E29">
        <w:tblPrEx>
          <w:jc w:val="left"/>
        </w:tblPrEx>
        <w:tc>
          <w:tcPr>
            <w:tcW w:w="1577" w:type="dxa"/>
            <w:hideMark/>
          </w:tcPr>
          <w:p w14:paraId="34B75CA9"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course_name</w:t>
            </w:r>
          </w:p>
        </w:tc>
        <w:tc>
          <w:tcPr>
            <w:tcW w:w="1327" w:type="dxa"/>
            <w:hideMark/>
          </w:tcPr>
          <w:p w14:paraId="796A8599"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varchar</w:t>
            </w:r>
          </w:p>
        </w:tc>
        <w:tc>
          <w:tcPr>
            <w:tcW w:w="5787" w:type="dxa"/>
            <w:hideMark/>
          </w:tcPr>
          <w:p w14:paraId="0694465B"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Название учебного курса</w:t>
            </w:r>
          </w:p>
        </w:tc>
        <w:tc>
          <w:tcPr>
            <w:tcW w:w="1046" w:type="dxa"/>
            <w:hideMark/>
          </w:tcPr>
          <w:p w14:paraId="015BC9A2" w14:textId="77777777" w:rsidR="008B4775" w:rsidRPr="008B4775" w:rsidRDefault="008B4775" w:rsidP="008B4775">
            <w:pPr>
              <w:ind w:firstLine="0"/>
              <w:jc w:val="left"/>
              <w:rPr>
                <w:rFonts w:eastAsia="Times New Roman" w:cs="Times New Roman"/>
                <w:color w:val="auto"/>
                <w:kern w:val="0"/>
                <w:sz w:val="24"/>
                <w:szCs w:val="24"/>
                <w:lang w:eastAsia="ru-RU"/>
                <w14:ligatures w14:val="none"/>
              </w:rPr>
            </w:pPr>
            <w:r w:rsidRPr="008B4775">
              <w:rPr>
                <w:rFonts w:eastAsia="Times New Roman" w:cs="Times New Roman"/>
                <w:color w:val="auto"/>
                <w:kern w:val="0"/>
                <w:sz w:val="24"/>
                <w:szCs w:val="24"/>
                <w:lang w:eastAsia="ru-RU"/>
                <w14:ligatures w14:val="none"/>
              </w:rPr>
              <w:t>255</w:t>
            </w:r>
          </w:p>
        </w:tc>
      </w:tr>
    </w:tbl>
    <w:p w14:paraId="281EFF9B" w14:textId="77777777" w:rsidR="005D5519" w:rsidRPr="00BE4013" w:rsidRDefault="005D5519" w:rsidP="00961A22"/>
    <w:p w14:paraId="4E45A04D" w14:textId="77777777" w:rsidR="00713422" w:rsidRPr="00D565E4" w:rsidRDefault="00713422" w:rsidP="00D53F78">
      <w:pPr>
        <w:pStyle w:val="2"/>
      </w:pPr>
      <w:bookmarkStart w:id="38" w:name="_Toc227660145"/>
      <w:bookmarkEnd w:id="37"/>
      <w:r w:rsidRPr="00D565E4">
        <w:t>Проектирование структуры системы и построение диаграммы пакетов</w:t>
      </w:r>
      <w:bookmarkEnd w:id="38"/>
    </w:p>
    <w:p w14:paraId="0B70742C" w14:textId="4F24990E" w:rsidR="00D53F78" w:rsidRDefault="00D53F78" w:rsidP="00D53F78">
      <w:r w:rsidRPr="00203287">
        <w:t xml:space="preserve">Основной задачей логического проектирования при объектном подходе является разработка классов для реализации объектов, полученных при объектной декомпозиции, что предполагает полное описание полей и методов каждого класса </w:t>
      </w:r>
      <w:r>
        <w:t>[иванова</w:t>
      </w:r>
      <w:r w:rsidRPr="00203287">
        <w:t>, с.142].</w:t>
      </w:r>
      <w:r>
        <w:t xml:space="preserve"> </w:t>
      </w:r>
      <w:r w:rsidRPr="00203287">
        <w:t xml:space="preserve">Физическое проектирование при объектном </w:t>
      </w:r>
      <w:r w:rsidRPr="00203287">
        <w:lastRenderedPageBreak/>
        <w:t>подходе включает объединение классов и других программных ресурсов в программные компоненты, а также размещение этих компонентов на конкретных вычислительных устройствах</w:t>
      </w:r>
      <w:r>
        <w:t xml:space="preserve"> [иванова, с.142</w:t>
      </w:r>
      <w:r w:rsidRPr="00F13F40">
        <w:t>]</w:t>
      </w:r>
      <w:r w:rsidRPr="00203287">
        <w:t>.</w:t>
      </w:r>
    </w:p>
    <w:p w14:paraId="396354FF" w14:textId="6316BB99" w:rsidR="00D565E4" w:rsidRDefault="00D565E4" w:rsidP="00D565E4">
      <w:r>
        <w:t>Диаграмма пакетов показывает, из каких частей состоит проектируемая программная система, и как эти части связаны друг с другом. Связь между пакетами фиксируют, если изменения в одном пакете могут повлечь за собой изменения в другом. Она определяется внешними связями классов и других ресурсов, объединённых в пакет [иванова, с.142</w:t>
      </w:r>
      <w:r w:rsidRPr="00F13F40">
        <w:t>]</w:t>
      </w:r>
      <w:r>
        <w:t>.</w:t>
      </w:r>
    </w:p>
    <w:p w14:paraId="32C08F88" w14:textId="3105826C" w:rsidR="00D565E4" w:rsidRDefault="00D565E4" w:rsidP="00D565E4">
      <w:r>
        <w:t>Возможны различные виды зависимости классов, например [иванова, с.142</w:t>
      </w:r>
      <w:r w:rsidRPr="00F13F40">
        <w:t>]</w:t>
      </w:r>
      <w:r>
        <w:t>:</w:t>
      </w:r>
    </w:p>
    <w:p w14:paraId="204F2688" w14:textId="77777777" w:rsidR="00D565E4" w:rsidRDefault="00D565E4" w:rsidP="00D565E4">
      <w:pPr>
        <w:numPr>
          <w:ilvl w:val="0"/>
          <w:numId w:val="98"/>
        </w:numPr>
      </w:pPr>
      <w:r>
        <w:t>объекты одного класса посылают сообщения объектам другого класса;</w:t>
      </w:r>
    </w:p>
    <w:p w14:paraId="1785E5E2" w14:textId="77777777" w:rsidR="00D565E4" w:rsidRDefault="00D565E4" w:rsidP="00D565E4">
      <w:pPr>
        <w:numPr>
          <w:ilvl w:val="0"/>
          <w:numId w:val="98"/>
        </w:numPr>
      </w:pPr>
      <w:r>
        <w:t>объекты одного класса обращаются к компонентам объектов другого;</w:t>
      </w:r>
    </w:p>
    <w:p w14:paraId="06D0C49B" w14:textId="77777777" w:rsidR="00D565E4" w:rsidRDefault="00D565E4" w:rsidP="00D565E4">
      <w:pPr>
        <w:numPr>
          <w:ilvl w:val="0"/>
          <w:numId w:val="98"/>
        </w:numPr>
      </w:pPr>
      <w:r>
        <w:t>объекты одного класса используют объекты другого в списке параметров методов и тому подобное.</w:t>
      </w:r>
    </w:p>
    <w:p w14:paraId="013DC221" w14:textId="4E373D1D" w:rsidR="00D565E4" w:rsidRDefault="00D565E4" w:rsidP="00D565E4">
      <w:r>
        <w:t xml:space="preserve">В ходе работы была получена следующая диаграмма пакетов (рис. </w:t>
      </w:r>
      <w:r w:rsidRPr="00D565E4">
        <w:rPr>
          <w:highlight w:val="yellow"/>
        </w:rPr>
        <w:t>…</w:t>
      </w:r>
      <w:r>
        <w:t>).</w:t>
      </w:r>
    </w:p>
    <w:p w14:paraId="4CAB643F" w14:textId="77777777" w:rsidR="00D565E4" w:rsidRDefault="00D565E4" w:rsidP="00D565E4">
      <w:pPr>
        <w:keepNext/>
        <w:ind w:firstLine="0"/>
        <w:jc w:val="center"/>
      </w:pPr>
      <w:r w:rsidRPr="00D565E4">
        <w:rPr>
          <w:noProof/>
        </w:rPr>
        <w:drawing>
          <wp:inline distT="0" distB="0" distL="0" distR="0" wp14:anchorId="3964817F" wp14:editId="3F553B72">
            <wp:extent cx="4287274" cy="43815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4343" cy="4388724"/>
                    </a:xfrm>
                    <a:prstGeom prst="rect">
                      <a:avLst/>
                    </a:prstGeom>
                  </pic:spPr>
                </pic:pic>
              </a:graphicData>
            </a:graphic>
          </wp:inline>
        </w:drawing>
      </w:r>
    </w:p>
    <w:p w14:paraId="3109AF38" w14:textId="745A9959" w:rsidR="00D565E4" w:rsidRDefault="00D565E4" w:rsidP="00D565E4">
      <w:pPr>
        <w:pStyle w:val="af5"/>
      </w:pPr>
      <w:r>
        <w:t xml:space="preserve">Рис. </w:t>
      </w:r>
      <w:r>
        <w:fldChar w:fldCharType="begin"/>
      </w:r>
      <w:r>
        <w:instrText xml:space="preserve"> SEQ Рис. \* ARABIC </w:instrText>
      </w:r>
      <w:r>
        <w:fldChar w:fldCharType="separate"/>
      </w:r>
      <w:r w:rsidR="000234B0">
        <w:rPr>
          <w:noProof/>
        </w:rPr>
        <w:t>17</w:t>
      </w:r>
      <w:r>
        <w:fldChar w:fldCharType="end"/>
      </w:r>
      <w:r>
        <w:t xml:space="preserve">. </w:t>
      </w:r>
      <w:r w:rsidRPr="00D565E4">
        <w:t>Диаграмма пакетов</w:t>
      </w:r>
      <w:r>
        <w:t xml:space="preserve"> проекта</w:t>
      </w:r>
    </w:p>
    <w:p w14:paraId="4DE44B3E" w14:textId="77777777" w:rsidR="00D565E4" w:rsidRDefault="00D565E4" w:rsidP="00BE4013"/>
    <w:p w14:paraId="6CD0A506" w14:textId="64C18329" w:rsidR="00D565E4" w:rsidRPr="00DA498C" w:rsidRDefault="00D565E4" w:rsidP="00D565E4">
      <w:r w:rsidRPr="002025F7">
        <w:lastRenderedPageBreak/>
        <w:t xml:space="preserve">Описание пакетов представлено </w:t>
      </w:r>
      <w:r w:rsidRPr="00DA498C">
        <w:t xml:space="preserve">в табл. </w:t>
      </w:r>
      <w:r w:rsidR="009F6B63">
        <w:t>41</w:t>
      </w:r>
      <w:r w:rsidRPr="00DA498C">
        <w:t>.</w:t>
      </w:r>
    </w:p>
    <w:p w14:paraId="1B57D762" w14:textId="3439765B" w:rsidR="00D565E4" w:rsidRPr="0020633C" w:rsidRDefault="00D565E4" w:rsidP="00D565E4">
      <w:pPr>
        <w:ind w:firstLine="0"/>
        <w:jc w:val="right"/>
        <w:rPr>
          <w:rFonts w:eastAsia="Times New Roman" w:cs="Times New Roman"/>
          <w:color w:val="auto"/>
          <w:kern w:val="0"/>
          <w14:ligatures w14:val="none"/>
        </w:rPr>
      </w:pPr>
      <w:r w:rsidRPr="00DA498C">
        <w:rPr>
          <w:rFonts w:eastAsia="Times New Roman" w:cs="Times New Roman"/>
          <w:color w:val="auto"/>
          <w:kern w:val="0"/>
          <w14:ligatures w14:val="none"/>
        </w:rPr>
        <w:t xml:space="preserve">Таблица </w:t>
      </w:r>
      <w:r w:rsidR="009F6B63">
        <w:rPr>
          <w:rFonts w:eastAsia="Times New Roman" w:cs="Times New Roman"/>
          <w:color w:val="auto"/>
          <w:kern w:val="0"/>
          <w14:ligatures w14:val="none"/>
        </w:rPr>
        <w:t>41</w:t>
      </w:r>
    </w:p>
    <w:p w14:paraId="13EE9C5A" w14:textId="77777777" w:rsidR="00D565E4" w:rsidRPr="002025F7" w:rsidRDefault="00D565E4" w:rsidP="00D565E4">
      <w:pPr>
        <w:ind w:firstLine="0"/>
        <w:jc w:val="center"/>
        <w:rPr>
          <w:rFonts w:eastAsia="Times New Roman" w:cs="Times New Roman"/>
          <w:color w:val="auto"/>
          <w:kern w:val="0"/>
          <w14:ligatures w14:val="none"/>
        </w:rPr>
      </w:pPr>
      <w:r w:rsidRPr="00DA498C">
        <w:rPr>
          <w:rFonts w:eastAsia="Times New Roman" w:cs="Times New Roman"/>
          <w:color w:val="auto"/>
          <w:kern w:val="0"/>
          <w14:ligatures w14:val="none"/>
        </w:rPr>
        <w:t>Описание пакетов</w:t>
      </w:r>
    </w:p>
    <w:tbl>
      <w:tblPr>
        <w:tblStyle w:val="61"/>
        <w:tblW w:w="0" w:type="auto"/>
        <w:tblLook w:val="04A0" w:firstRow="1" w:lastRow="0" w:firstColumn="1" w:lastColumn="0" w:noHBand="0" w:noVBand="1"/>
      </w:tblPr>
      <w:tblGrid>
        <w:gridCol w:w="1980"/>
        <w:gridCol w:w="7648"/>
      </w:tblGrid>
      <w:tr w:rsidR="00D565E4" w:rsidRPr="002025F7" w14:paraId="1B3FE3E9" w14:textId="77777777" w:rsidTr="001F3904">
        <w:tc>
          <w:tcPr>
            <w:tcW w:w="1980" w:type="dxa"/>
          </w:tcPr>
          <w:p w14:paraId="43F0E2B1" w14:textId="77777777" w:rsidR="00D565E4" w:rsidRPr="002025F7" w:rsidRDefault="00D565E4" w:rsidP="001F3904">
            <w:pPr>
              <w:jc w:val="center"/>
              <w:rPr>
                <w:sz w:val="24"/>
                <w:szCs w:val="24"/>
              </w:rPr>
            </w:pPr>
            <w:r w:rsidRPr="002025F7">
              <w:rPr>
                <w:sz w:val="24"/>
                <w:szCs w:val="24"/>
              </w:rPr>
              <w:t>Раздел</w:t>
            </w:r>
          </w:p>
        </w:tc>
        <w:tc>
          <w:tcPr>
            <w:tcW w:w="7648" w:type="dxa"/>
          </w:tcPr>
          <w:p w14:paraId="0B356A69" w14:textId="77777777" w:rsidR="00D565E4" w:rsidRPr="002025F7" w:rsidRDefault="00D565E4" w:rsidP="001F3904">
            <w:pPr>
              <w:jc w:val="center"/>
              <w:rPr>
                <w:sz w:val="24"/>
                <w:szCs w:val="24"/>
              </w:rPr>
            </w:pPr>
            <w:r w:rsidRPr="002025F7">
              <w:rPr>
                <w:sz w:val="24"/>
                <w:szCs w:val="24"/>
              </w:rPr>
              <w:t>Описание</w:t>
            </w:r>
          </w:p>
        </w:tc>
      </w:tr>
      <w:tr w:rsidR="00D565E4" w:rsidRPr="002025F7" w14:paraId="11B0D6C1" w14:textId="77777777" w:rsidTr="001F3904">
        <w:tc>
          <w:tcPr>
            <w:tcW w:w="1980" w:type="dxa"/>
          </w:tcPr>
          <w:p w14:paraId="7D172A19" w14:textId="77777777" w:rsidR="00D565E4" w:rsidRPr="006E41B0" w:rsidRDefault="00D565E4" w:rsidP="001F3904">
            <w:pPr>
              <w:jc w:val="left"/>
              <w:rPr>
                <w:sz w:val="24"/>
                <w:szCs w:val="24"/>
              </w:rPr>
            </w:pPr>
            <w:r>
              <w:rPr>
                <w:sz w:val="24"/>
                <w:szCs w:val="24"/>
              </w:rPr>
              <w:t>Интерфейс пользователя</w:t>
            </w:r>
          </w:p>
        </w:tc>
        <w:tc>
          <w:tcPr>
            <w:tcW w:w="7648" w:type="dxa"/>
          </w:tcPr>
          <w:p w14:paraId="7CB6F3B8" w14:textId="77777777" w:rsidR="00D565E4" w:rsidRPr="002025F7" w:rsidRDefault="00D565E4" w:rsidP="001F3904">
            <w:pPr>
              <w:jc w:val="left"/>
              <w:rPr>
                <w:sz w:val="24"/>
                <w:szCs w:val="24"/>
              </w:rPr>
            </w:pPr>
            <w:r>
              <w:rPr>
                <w:sz w:val="24"/>
                <w:szCs w:val="24"/>
              </w:rPr>
              <w:t>П</w:t>
            </w:r>
            <w:r w:rsidRPr="002025F7">
              <w:rPr>
                <w:sz w:val="24"/>
                <w:szCs w:val="24"/>
              </w:rPr>
              <w:t>акет</w:t>
            </w:r>
            <w:r>
              <w:rPr>
                <w:sz w:val="24"/>
                <w:szCs w:val="24"/>
              </w:rPr>
              <w:t>, реализующий ввод</w:t>
            </w:r>
            <w:r w:rsidRPr="002025F7">
              <w:rPr>
                <w:sz w:val="24"/>
                <w:szCs w:val="24"/>
              </w:rPr>
              <w:t xml:space="preserve"> </w:t>
            </w:r>
            <w:r>
              <w:rPr>
                <w:sz w:val="24"/>
                <w:szCs w:val="24"/>
              </w:rPr>
              <w:t>пользовательских данных и отображения результатов генераций.</w:t>
            </w:r>
          </w:p>
        </w:tc>
      </w:tr>
      <w:tr w:rsidR="00D565E4" w:rsidRPr="006E41B0" w14:paraId="7E077ECD" w14:textId="77777777" w:rsidTr="001F3904">
        <w:tc>
          <w:tcPr>
            <w:tcW w:w="1980" w:type="dxa"/>
          </w:tcPr>
          <w:p w14:paraId="482B55CC" w14:textId="5FCF1EC9" w:rsidR="00D565E4" w:rsidRPr="00D565E4" w:rsidRDefault="00D565E4" w:rsidP="001F3904">
            <w:pPr>
              <w:jc w:val="left"/>
              <w:rPr>
                <w:sz w:val="24"/>
                <w:szCs w:val="24"/>
              </w:rPr>
            </w:pPr>
            <w:r w:rsidRPr="00D565E4">
              <w:rPr>
                <w:sz w:val="24"/>
                <w:szCs w:val="24"/>
              </w:rPr>
              <w:t>Обработка эмбеддингов</w:t>
            </w:r>
          </w:p>
        </w:tc>
        <w:tc>
          <w:tcPr>
            <w:tcW w:w="7648" w:type="dxa"/>
          </w:tcPr>
          <w:p w14:paraId="418748FA" w14:textId="77777777" w:rsidR="00D565E4" w:rsidRPr="006E41B0" w:rsidRDefault="00D565E4" w:rsidP="001F3904">
            <w:pPr>
              <w:jc w:val="left"/>
              <w:rPr>
                <w:sz w:val="24"/>
                <w:szCs w:val="24"/>
              </w:rPr>
            </w:pPr>
            <w:r>
              <w:rPr>
                <w:sz w:val="24"/>
                <w:szCs w:val="24"/>
              </w:rPr>
              <w:t xml:space="preserve">Включает использование </w:t>
            </w:r>
            <w:r w:rsidRPr="001E3F6B">
              <w:rPr>
                <w:sz w:val="24"/>
                <w:szCs w:val="24"/>
                <w:lang w:val="en-US"/>
              </w:rPr>
              <w:t>LLM</w:t>
            </w:r>
            <w:r w:rsidRPr="001E3F6B">
              <w:rPr>
                <w:sz w:val="24"/>
                <w:szCs w:val="24"/>
              </w:rPr>
              <w:t xml:space="preserve"> эмбеддинг</w:t>
            </w:r>
            <w:r>
              <w:rPr>
                <w:sz w:val="24"/>
                <w:szCs w:val="24"/>
              </w:rPr>
              <w:t>ов, доступ к</w:t>
            </w:r>
            <w:r w:rsidRPr="001E3F6B">
              <w:rPr>
                <w:sz w:val="24"/>
                <w:szCs w:val="24"/>
              </w:rPr>
              <w:t xml:space="preserve"> файлово</w:t>
            </w:r>
            <w:r>
              <w:rPr>
                <w:sz w:val="24"/>
                <w:szCs w:val="24"/>
              </w:rPr>
              <w:t>му</w:t>
            </w:r>
            <w:r w:rsidRPr="001E3F6B">
              <w:rPr>
                <w:sz w:val="24"/>
                <w:szCs w:val="24"/>
              </w:rPr>
              <w:t xml:space="preserve"> хранилищ</w:t>
            </w:r>
            <w:r>
              <w:rPr>
                <w:sz w:val="24"/>
                <w:szCs w:val="24"/>
              </w:rPr>
              <w:t xml:space="preserve">у знаний производства, </w:t>
            </w:r>
            <w:r w:rsidRPr="001E3F6B">
              <w:rPr>
                <w:sz w:val="24"/>
                <w:szCs w:val="24"/>
              </w:rPr>
              <w:t xml:space="preserve">кодирование запросов </w:t>
            </w:r>
            <w:r>
              <w:rPr>
                <w:sz w:val="24"/>
                <w:szCs w:val="24"/>
              </w:rPr>
              <w:t xml:space="preserve">пользователя </w:t>
            </w:r>
            <w:r w:rsidRPr="001E3F6B">
              <w:rPr>
                <w:sz w:val="24"/>
                <w:szCs w:val="24"/>
              </w:rPr>
              <w:t xml:space="preserve">и знаний из текста и/или документов в векторы и декодирование ответов большой языковой модели из векторов в текст с помощью </w:t>
            </w:r>
            <w:r w:rsidRPr="001E3F6B">
              <w:rPr>
                <w:sz w:val="24"/>
                <w:szCs w:val="24"/>
                <w:lang w:val="en-US"/>
              </w:rPr>
              <w:t>LLM</w:t>
            </w:r>
            <w:r w:rsidRPr="006E41B0">
              <w:rPr>
                <w:sz w:val="24"/>
                <w:szCs w:val="24"/>
              </w:rPr>
              <w:t>-агента</w:t>
            </w:r>
            <w:r>
              <w:rPr>
                <w:sz w:val="24"/>
                <w:szCs w:val="24"/>
              </w:rPr>
              <w:t xml:space="preserve">, </w:t>
            </w:r>
            <w:r w:rsidRPr="006E41B0">
              <w:rPr>
                <w:sz w:val="24"/>
                <w:szCs w:val="24"/>
              </w:rPr>
              <w:t>прикладной программный интерфейс (</w:t>
            </w:r>
            <w:r w:rsidRPr="001E3F6B">
              <w:rPr>
                <w:sz w:val="24"/>
                <w:szCs w:val="24"/>
                <w:lang w:val="en-US"/>
              </w:rPr>
              <w:t>API</w:t>
            </w:r>
            <w:r w:rsidRPr="006E41B0">
              <w:rPr>
                <w:sz w:val="24"/>
                <w:szCs w:val="24"/>
              </w:rPr>
              <w:t xml:space="preserve">) для других </w:t>
            </w:r>
            <w:r>
              <w:rPr>
                <w:sz w:val="24"/>
                <w:szCs w:val="24"/>
              </w:rPr>
              <w:t>пакетов.</w:t>
            </w:r>
          </w:p>
        </w:tc>
      </w:tr>
      <w:tr w:rsidR="00D565E4" w:rsidRPr="002025F7" w14:paraId="10534F88" w14:textId="77777777" w:rsidTr="001F3904">
        <w:tc>
          <w:tcPr>
            <w:tcW w:w="1980" w:type="dxa"/>
          </w:tcPr>
          <w:p w14:paraId="00987277" w14:textId="77777777" w:rsidR="00D565E4" w:rsidRPr="002025F7" w:rsidRDefault="00D565E4" w:rsidP="001F3904">
            <w:pPr>
              <w:jc w:val="left"/>
              <w:rPr>
                <w:sz w:val="24"/>
                <w:szCs w:val="24"/>
              </w:rPr>
            </w:pPr>
            <w:r>
              <w:rPr>
                <w:sz w:val="24"/>
                <w:szCs w:val="24"/>
              </w:rPr>
              <w:t>О</w:t>
            </w:r>
            <w:r w:rsidRPr="001E3F6B">
              <w:rPr>
                <w:sz w:val="24"/>
                <w:szCs w:val="24"/>
              </w:rPr>
              <w:t>бработк</w:t>
            </w:r>
            <w:r>
              <w:rPr>
                <w:sz w:val="24"/>
                <w:szCs w:val="24"/>
              </w:rPr>
              <w:t>а</w:t>
            </w:r>
            <w:r w:rsidRPr="001E3F6B">
              <w:rPr>
                <w:sz w:val="24"/>
                <w:szCs w:val="24"/>
              </w:rPr>
              <w:t xml:space="preserve"> промежуточных результатов</w:t>
            </w:r>
          </w:p>
        </w:tc>
        <w:tc>
          <w:tcPr>
            <w:tcW w:w="7648" w:type="dxa"/>
          </w:tcPr>
          <w:p w14:paraId="736BF999" w14:textId="77777777" w:rsidR="00D565E4" w:rsidRPr="002025F7" w:rsidRDefault="00D565E4" w:rsidP="001F3904">
            <w:pPr>
              <w:jc w:val="left"/>
              <w:rPr>
                <w:sz w:val="24"/>
                <w:szCs w:val="24"/>
              </w:rPr>
            </w:pPr>
            <w:r>
              <w:rPr>
                <w:sz w:val="24"/>
                <w:szCs w:val="24"/>
              </w:rPr>
              <w:t xml:space="preserve">Включает предобработку перед сохранением </w:t>
            </w:r>
            <w:r w:rsidRPr="001E3F6B">
              <w:rPr>
                <w:sz w:val="24"/>
                <w:szCs w:val="24"/>
              </w:rPr>
              <w:t>действи</w:t>
            </w:r>
            <w:r>
              <w:rPr>
                <w:sz w:val="24"/>
                <w:szCs w:val="24"/>
              </w:rPr>
              <w:t>й</w:t>
            </w:r>
            <w:r w:rsidRPr="001E3F6B">
              <w:rPr>
                <w:sz w:val="24"/>
                <w:szCs w:val="24"/>
              </w:rPr>
              <w:t xml:space="preserve"> персонала</w:t>
            </w:r>
            <w:r>
              <w:rPr>
                <w:sz w:val="24"/>
                <w:szCs w:val="24"/>
              </w:rPr>
              <w:t xml:space="preserve">, </w:t>
            </w:r>
            <w:r w:rsidRPr="001E3F6B">
              <w:rPr>
                <w:sz w:val="24"/>
                <w:szCs w:val="24"/>
              </w:rPr>
              <w:t>запрос</w:t>
            </w:r>
            <w:r>
              <w:rPr>
                <w:sz w:val="24"/>
                <w:szCs w:val="24"/>
              </w:rPr>
              <w:t>ов</w:t>
            </w:r>
            <w:r w:rsidRPr="001E3F6B">
              <w:rPr>
                <w:sz w:val="24"/>
                <w:szCs w:val="24"/>
              </w:rPr>
              <w:t>, которые потребовались для генерации сценария</w:t>
            </w:r>
            <w:r>
              <w:rPr>
                <w:sz w:val="24"/>
                <w:szCs w:val="24"/>
              </w:rPr>
              <w:t xml:space="preserve">, </w:t>
            </w:r>
            <w:r w:rsidRPr="001E3F6B">
              <w:rPr>
                <w:sz w:val="24"/>
                <w:szCs w:val="24"/>
              </w:rPr>
              <w:t>созданны</w:t>
            </w:r>
            <w:r>
              <w:rPr>
                <w:sz w:val="24"/>
                <w:szCs w:val="24"/>
              </w:rPr>
              <w:t>х</w:t>
            </w:r>
            <w:r w:rsidRPr="001E3F6B">
              <w:rPr>
                <w:sz w:val="24"/>
                <w:szCs w:val="24"/>
              </w:rPr>
              <w:t xml:space="preserve"> сценари</w:t>
            </w:r>
            <w:r>
              <w:rPr>
                <w:sz w:val="24"/>
                <w:szCs w:val="24"/>
              </w:rPr>
              <w:t xml:space="preserve">ев, </w:t>
            </w:r>
            <w:r w:rsidRPr="001E3F6B">
              <w:rPr>
                <w:sz w:val="24"/>
                <w:szCs w:val="24"/>
              </w:rPr>
              <w:t>пользовательск</w:t>
            </w:r>
            <w:r>
              <w:rPr>
                <w:sz w:val="24"/>
                <w:szCs w:val="24"/>
              </w:rPr>
              <w:t>их</w:t>
            </w:r>
            <w:r w:rsidRPr="001E3F6B">
              <w:rPr>
                <w:sz w:val="24"/>
                <w:szCs w:val="24"/>
              </w:rPr>
              <w:t xml:space="preserve"> сесси</w:t>
            </w:r>
            <w:r>
              <w:rPr>
                <w:sz w:val="24"/>
                <w:szCs w:val="24"/>
              </w:rPr>
              <w:t>й</w:t>
            </w:r>
            <w:r w:rsidRPr="001E3F6B">
              <w:rPr>
                <w:sz w:val="24"/>
                <w:szCs w:val="24"/>
              </w:rPr>
              <w:t xml:space="preserve"> (вместо создания личного кабинета)</w:t>
            </w:r>
            <w:r>
              <w:rPr>
                <w:sz w:val="24"/>
                <w:szCs w:val="24"/>
              </w:rPr>
              <w:t xml:space="preserve"> и </w:t>
            </w:r>
            <w:r w:rsidRPr="001E3F6B">
              <w:rPr>
                <w:sz w:val="24"/>
                <w:szCs w:val="24"/>
              </w:rPr>
              <w:t>прикладной программный интерфейс (API) для других п</w:t>
            </w:r>
            <w:r>
              <w:rPr>
                <w:sz w:val="24"/>
                <w:szCs w:val="24"/>
              </w:rPr>
              <w:t>акетов.</w:t>
            </w:r>
          </w:p>
        </w:tc>
      </w:tr>
      <w:tr w:rsidR="00D565E4" w:rsidRPr="002025F7" w14:paraId="2B656094" w14:textId="77777777" w:rsidTr="001F3904">
        <w:tc>
          <w:tcPr>
            <w:tcW w:w="1980" w:type="dxa"/>
          </w:tcPr>
          <w:p w14:paraId="671ED777" w14:textId="77777777" w:rsidR="00D565E4" w:rsidRDefault="00D565E4" w:rsidP="001F3904">
            <w:pPr>
              <w:jc w:val="left"/>
              <w:rPr>
                <w:sz w:val="24"/>
                <w:szCs w:val="24"/>
              </w:rPr>
            </w:pPr>
            <w:r>
              <w:rPr>
                <w:sz w:val="24"/>
                <w:szCs w:val="24"/>
              </w:rPr>
              <w:t>Б</w:t>
            </w:r>
            <w:r w:rsidRPr="001E3F6B">
              <w:rPr>
                <w:sz w:val="24"/>
                <w:szCs w:val="24"/>
              </w:rPr>
              <w:t>аза данных промежуточных результатов</w:t>
            </w:r>
          </w:p>
        </w:tc>
        <w:tc>
          <w:tcPr>
            <w:tcW w:w="7648" w:type="dxa"/>
          </w:tcPr>
          <w:p w14:paraId="253CDFE0" w14:textId="77777777" w:rsidR="00D565E4" w:rsidRDefault="00D565E4" w:rsidP="001F3904">
            <w:pPr>
              <w:jc w:val="left"/>
              <w:rPr>
                <w:sz w:val="24"/>
                <w:szCs w:val="24"/>
              </w:rPr>
            </w:pPr>
            <w:r>
              <w:rPr>
                <w:sz w:val="24"/>
                <w:szCs w:val="24"/>
              </w:rPr>
              <w:t>Хранилище результатов деятельности пакета «О</w:t>
            </w:r>
            <w:r w:rsidRPr="001E3F6B">
              <w:rPr>
                <w:sz w:val="24"/>
                <w:szCs w:val="24"/>
              </w:rPr>
              <w:t>бработк</w:t>
            </w:r>
            <w:r>
              <w:rPr>
                <w:sz w:val="24"/>
                <w:szCs w:val="24"/>
              </w:rPr>
              <w:t>а</w:t>
            </w:r>
            <w:r w:rsidRPr="001E3F6B">
              <w:rPr>
                <w:sz w:val="24"/>
                <w:szCs w:val="24"/>
              </w:rPr>
              <w:t xml:space="preserve"> промежуточных результатов</w:t>
            </w:r>
            <w:r>
              <w:rPr>
                <w:sz w:val="24"/>
                <w:szCs w:val="24"/>
              </w:rPr>
              <w:t>»</w:t>
            </w:r>
          </w:p>
        </w:tc>
      </w:tr>
      <w:tr w:rsidR="00D565E4" w:rsidRPr="002025F7" w14:paraId="005755DA" w14:textId="77777777" w:rsidTr="001F3904">
        <w:tc>
          <w:tcPr>
            <w:tcW w:w="1980" w:type="dxa"/>
          </w:tcPr>
          <w:p w14:paraId="6B36DD30" w14:textId="77777777" w:rsidR="00D565E4" w:rsidRDefault="00D565E4" w:rsidP="001F3904">
            <w:pPr>
              <w:jc w:val="left"/>
              <w:rPr>
                <w:sz w:val="24"/>
                <w:szCs w:val="24"/>
              </w:rPr>
            </w:pPr>
            <w:r>
              <w:rPr>
                <w:sz w:val="24"/>
                <w:szCs w:val="24"/>
              </w:rPr>
              <w:t>Векторная БД</w:t>
            </w:r>
          </w:p>
        </w:tc>
        <w:tc>
          <w:tcPr>
            <w:tcW w:w="7648" w:type="dxa"/>
          </w:tcPr>
          <w:p w14:paraId="32D068F5" w14:textId="77777777" w:rsidR="00D565E4" w:rsidRDefault="00D565E4" w:rsidP="001F3904">
            <w:pPr>
              <w:jc w:val="left"/>
              <w:rPr>
                <w:sz w:val="24"/>
                <w:szCs w:val="24"/>
              </w:rPr>
            </w:pPr>
            <w:r>
              <w:rPr>
                <w:sz w:val="24"/>
                <w:szCs w:val="24"/>
              </w:rPr>
              <w:t xml:space="preserve">Хранилище </w:t>
            </w:r>
            <w:r w:rsidRPr="006E41B0">
              <w:rPr>
                <w:sz w:val="24"/>
                <w:szCs w:val="24"/>
              </w:rPr>
              <w:t>смысл</w:t>
            </w:r>
            <w:r>
              <w:rPr>
                <w:sz w:val="24"/>
                <w:szCs w:val="24"/>
              </w:rPr>
              <w:t>ов</w:t>
            </w:r>
            <w:r w:rsidRPr="006E41B0">
              <w:rPr>
                <w:sz w:val="24"/>
                <w:szCs w:val="24"/>
              </w:rPr>
              <w:t xml:space="preserve"> файлового хранилища документов</w:t>
            </w:r>
            <w:r>
              <w:rPr>
                <w:sz w:val="24"/>
                <w:szCs w:val="24"/>
              </w:rPr>
              <w:t xml:space="preserve"> производства.</w:t>
            </w:r>
          </w:p>
        </w:tc>
      </w:tr>
    </w:tbl>
    <w:p w14:paraId="31852D51" w14:textId="77777777" w:rsidR="00D565E4" w:rsidRPr="001E3F6B" w:rsidRDefault="00D565E4" w:rsidP="00D565E4"/>
    <w:p w14:paraId="5D283AD7" w14:textId="77777777" w:rsidR="00D565E4" w:rsidRPr="002025F7" w:rsidRDefault="00D565E4" w:rsidP="00D565E4">
      <w:r w:rsidRPr="002025F7">
        <w:t xml:space="preserve">После определения основных пакетов разрабатываемого </w:t>
      </w:r>
      <w:r>
        <w:t>ПО</w:t>
      </w:r>
      <w:r w:rsidRPr="002025F7">
        <w:t xml:space="preserve"> переходят к детальному проектированию классов, входящих в каждый пакет.</w:t>
      </w:r>
      <w:r>
        <w:t xml:space="preserve"> В ходе работы будет спроектирован пакет </w:t>
      </w:r>
      <w:r w:rsidRPr="00230EB8">
        <w:t>«Обработка эмбеддингов»</w:t>
      </w:r>
    </w:p>
    <w:p w14:paraId="1268D198" w14:textId="77777777" w:rsidR="0003065E" w:rsidRDefault="0003065E" w:rsidP="0003065E"/>
    <w:p w14:paraId="2B3598DA" w14:textId="44C26807" w:rsidR="00D53F78" w:rsidRPr="00AF5C64" w:rsidRDefault="00417C16" w:rsidP="00417C16">
      <w:pPr>
        <w:pStyle w:val="2"/>
        <w:rPr>
          <w:highlight w:val="cyan"/>
        </w:rPr>
      </w:pPr>
      <w:bookmarkStart w:id="39" w:name="_Toc227660146"/>
      <w:r w:rsidRPr="00AF5C64">
        <w:rPr>
          <w:highlight w:val="cyan"/>
        </w:rPr>
        <w:t xml:space="preserve">Проектирование классов пакета </w:t>
      </w:r>
      <w:r w:rsidR="00D53F78" w:rsidRPr="00AF5C64">
        <w:rPr>
          <w:highlight w:val="cyan"/>
        </w:rPr>
        <w:t>«…» (повторяется на все пакеты)</w:t>
      </w:r>
      <w:bookmarkEnd w:id="39"/>
    </w:p>
    <w:p w14:paraId="5A3D5EB4" w14:textId="3AA03A95" w:rsidR="00713422" w:rsidRDefault="00417C16" w:rsidP="00044DFD">
      <w:pPr>
        <w:pStyle w:val="3"/>
      </w:pPr>
      <w:r w:rsidRPr="00417C16">
        <w:t>Исходная диаграмма классов</w:t>
      </w:r>
    </w:p>
    <w:p w14:paraId="45D715A1" w14:textId="0C9AEBEA" w:rsidR="00035505" w:rsidRDefault="00035505" w:rsidP="00035505">
      <w:pPr>
        <w:rPr>
          <w:lang w:val="en-US"/>
        </w:rPr>
      </w:pPr>
      <w:r>
        <w:rPr>
          <w:lang w:val="en-US"/>
        </w:rPr>
        <w:t>…</w:t>
      </w:r>
    </w:p>
    <w:p w14:paraId="3FA2FB96" w14:textId="77777777" w:rsidR="00035505" w:rsidRDefault="00035505" w:rsidP="00713422">
      <w:pPr>
        <w:rPr>
          <w:lang w:val="en-US"/>
        </w:rPr>
      </w:pPr>
    </w:p>
    <w:p w14:paraId="7EEA4FBA" w14:textId="77777777" w:rsidR="00035505" w:rsidRPr="00F306DE" w:rsidRDefault="00035505" w:rsidP="00035505">
      <w:pPr>
        <w:pStyle w:val="3"/>
      </w:pPr>
      <w:bookmarkStart w:id="40" w:name="_Toc227317070"/>
      <w:r w:rsidRPr="00F306DE">
        <w:t>Диаграмма последовательностей взаимодействия объектов классов</w:t>
      </w:r>
      <w:bookmarkEnd w:id="40"/>
    </w:p>
    <w:p w14:paraId="1C2E186A" w14:textId="0B729634" w:rsidR="00035505" w:rsidRDefault="00035505" w:rsidP="00035505">
      <w:pPr>
        <w:rPr>
          <w:lang w:val="en-US"/>
        </w:rPr>
      </w:pPr>
      <w:r>
        <w:rPr>
          <w:lang w:val="en-US"/>
        </w:rPr>
        <w:t>…</w:t>
      </w:r>
    </w:p>
    <w:p w14:paraId="4A46C881" w14:textId="77777777" w:rsidR="00544FF9" w:rsidRDefault="00544FF9" w:rsidP="00035505">
      <w:pPr>
        <w:rPr>
          <w:lang w:val="en-US"/>
        </w:rPr>
      </w:pPr>
    </w:p>
    <w:p w14:paraId="0FF301EB" w14:textId="77777777" w:rsidR="00544FF9" w:rsidRPr="00EB3FAB" w:rsidRDefault="00544FF9" w:rsidP="00544FF9">
      <w:pPr>
        <w:pStyle w:val="3"/>
      </w:pPr>
      <w:bookmarkStart w:id="41" w:name="_Toc227317071"/>
      <w:r w:rsidRPr="00EB3FAB">
        <w:t>Диаграмма коммуникации пакета</w:t>
      </w:r>
      <w:bookmarkEnd w:id="41"/>
    </w:p>
    <w:p w14:paraId="0615DE04" w14:textId="7B074A69" w:rsidR="00544FF9" w:rsidRDefault="00544FF9" w:rsidP="00035505">
      <w:pPr>
        <w:rPr>
          <w:lang w:val="en-US"/>
        </w:rPr>
      </w:pPr>
      <w:r>
        <w:rPr>
          <w:lang w:val="en-US"/>
        </w:rPr>
        <w:t>…</w:t>
      </w:r>
    </w:p>
    <w:p w14:paraId="6926AA24" w14:textId="77777777" w:rsidR="00544FF9" w:rsidRDefault="00544FF9" w:rsidP="00035505">
      <w:pPr>
        <w:rPr>
          <w:lang w:val="en-US"/>
        </w:rPr>
      </w:pPr>
    </w:p>
    <w:p w14:paraId="01E00DE9" w14:textId="77777777" w:rsidR="00544FF9" w:rsidRPr="00CE4E7E" w:rsidRDefault="00544FF9" w:rsidP="00544FF9">
      <w:pPr>
        <w:pStyle w:val="3"/>
      </w:pPr>
      <w:bookmarkStart w:id="42" w:name="_Toc227317072"/>
      <w:r w:rsidRPr="00CE4E7E">
        <w:lastRenderedPageBreak/>
        <w:t>Уточнённая диаграмма классов</w:t>
      </w:r>
      <w:bookmarkEnd w:id="42"/>
    </w:p>
    <w:p w14:paraId="1CC16568" w14:textId="7A9E3A6C" w:rsidR="00544FF9" w:rsidRDefault="00544FF9" w:rsidP="00035505">
      <w:pPr>
        <w:rPr>
          <w:lang w:val="en-US"/>
        </w:rPr>
      </w:pPr>
      <w:r>
        <w:rPr>
          <w:lang w:val="en-US"/>
        </w:rPr>
        <w:t>…</w:t>
      </w:r>
    </w:p>
    <w:p w14:paraId="2806E8B1" w14:textId="77777777" w:rsidR="00544FF9" w:rsidRDefault="00544FF9" w:rsidP="00035505">
      <w:pPr>
        <w:rPr>
          <w:lang w:val="en-US"/>
        </w:rPr>
      </w:pPr>
    </w:p>
    <w:p w14:paraId="6E339053" w14:textId="77777777" w:rsidR="00544FF9" w:rsidRPr="007C0654" w:rsidRDefault="00544FF9" w:rsidP="00544FF9">
      <w:pPr>
        <w:pStyle w:val="3"/>
      </w:pPr>
      <w:bookmarkStart w:id="43" w:name="_Toc227317073"/>
      <w:r w:rsidRPr="007C0654">
        <w:t>Детальная диаграмма классов</w:t>
      </w:r>
      <w:bookmarkEnd w:id="43"/>
    </w:p>
    <w:p w14:paraId="6EE423CB" w14:textId="75B84A3A" w:rsidR="00544FF9" w:rsidRPr="00035505" w:rsidRDefault="00544FF9" w:rsidP="00035505">
      <w:pPr>
        <w:rPr>
          <w:lang w:val="en-US"/>
        </w:rPr>
      </w:pPr>
      <w:r>
        <w:rPr>
          <w:lang w:val="en-US"/>
        </w:rPr>
        <w:t>…</w:t>
      </w:r>
    </w:p>
    <w:p w14:paraId="6641659A" w14:textId="77777777" w:rsidR="00F116C4" w:rsidRPr="00B2507C" w:rsidRDefault="00F116C4" w:rsidP="00D53F78"/>
    <w:p w14:paraId="75E3B689" w14:textId="77777777" w:rsidR="00713422" w:rsidRDefault="00713422" w:rsidP="00544FF9">
      <w:pPr>
        <w:pStyle w:val="2"/>
      </w:pPr>
      <w:bookmarkStart w:id="44" w:name="_Toc227660148"/>
      <w:r>
        <w:t>Построение диаграммы компонентов</w:t>
      </w:r>
      <w:bookmarkEnd w:id="44"/>
    </w:p>
    <w:p w14:paraId="3BDE8DB2" w14:textId="77777777" w:rsidR="00B2507C" w:rsidRDefault="00B2507C" w:rsidP="00B2507C">
      <w:r>
        <w:t>…</w:t>
      </w:r>
    </w:p>
    <w:p w14:paraId="13EB9E6D" w14:textId="77777777" w:rsidR="00B2507C" w:rsidRPr="00740DDF" w:rsidRDefault="00B2507C" w:rsidP="00B2507C"/>
    <w:p w14:paraId="2FAE987F" w14:textId="77777777" w:rsidR="004B3DFA" w:rsidRDefault="004B3DFA" w:rsidP="004B3DFA">
      <w:pPr>
        <w:ind w:firstLine="426"/>
      </w:pPr>
      <w:r w:rsidRPr="00B933E6">
        <w:t xml:space="preserve">Модульная структура проекта </w:t>
      </w:r>
      <w:r>
        <w:t>–</w:t>
      </w:r>
      <w:r w:rsidRPr="00B933E6">
        <w:t xml:space="preserve"> это организация программной системы в виде отдельных взаимосвязанных модулей, каждый из которых выполняет определённую функцию и может разрабатываться, тестироваться и изменяться независимо. Такая структура облегчает сопровождение, масштабирование и повторное использование компонентов системы.</w:t>
      </w:r>
    </w:p>
    <w:p w14:paraId="581D17E0" w14:textId="77777777" w:rsidR="004B3DFA" w:rsidRPr="00B933E6" w:rsidRDefault="004B3DFA" w:rsidP="004B3DFA">
      <w:pPr>
        <w:ind w:firstLine="426"/>
      </w:pPr>
      <w:r>
        <w:t xml:space="preserve">Модульная структура разрабатываемой ИС представлена на рис. </w:t>
      </w:r>
      <w:r w:rsidRPr="003A4A31">
        <w:rPr>
          <w:highlight w:val="yellow"/>
        </w:rPr>
        <w:t>…</w:t>
      </w:r>
      <w:r>
        <w:t>.</w:t>
      </w:r>
    </w:p>
    <w:p w14:paraId="6F29E11C" w14:textId="77777777" w:rsidR="004B3DFA" w:rsidRPr="00547DC7" w:rsidRDefault="004B3DFA" w:rsidP="004B3DFA"/>
    <w:p w14:paraId="34ADEF3A" w14:textId="77777777" w:rsidR="004B3DFA" w:rsidRDefault="004B3DFA" w:rsidP="004B3DFA">
      <w:pPr>
        <w:jc w:val="center"/>
      </w:pPr>
      <w:r>
        <w:t>Рис. 14. Модульная структура проекта</w:t>
      </w:r>
    </w:p>
    <w:p w14:paraId="0FBF47E2" w14:textId="77777777" w:rsidR="004B3DFA" w:rsidRPr="000E63BE" w:rsidRDefault="004B3DFA" w:rsidP="004B3DFA"/>
    <w:p w14:paraId="38356B57" w14:textId="77777777" w:rsidR="004B3DFA" w:rsidRPr="003A4A31" w:rsidRDefault="004B3DFA" w:rsidP="004B3DFA">
      <w:r w:rsidRPr="003A4A31">
        <w:rPr>
          <w:highlight w:val="yellow"/>
        </w:rPr>
        <w:t>Не оптимизировать?</w:t>
      </w:r>
    </w:p>
    <w:p w14:paraId="7463B1F5" w14:textId="77777777" w:rsidR="004B3DFA" w:rsidRPr="000E63BE" w:rsidRDefault="004B3DFA" w:rsidP="004B3DFA"/>
    <w:p w14:paraId="2FAEFD8A" w14:textId="77777777" w:rsidR="004B3DFA" w:rsidRDefault="004B3DFA" w:rsidP="004B3DFA">
      <w:r>
        <w:t xml:space="preserve">Карта константайна (от англ. Constant Time Map) – это структура данных, которая гарантирует операции доступа за постоянное время O(1), независимо от количества элементов. Это концептуальная карта, показывающая какие операции должны выполняться за константное время в системе </w:t>
      </w:r>
      <w:r w:rsidRPr="005B5241">
        <w:rPr>
          <w:highlight w:val="yellow"/>
        </w:rPr>
        <w:t>[…</w:t>
      </w:r>
      <w:r w:rsidRPr="005B5241">
        <w:t>]</w:t>
      </w:r>
      <w:r>
        <w:t>.</w:t>
      </w:r>
    </w:p>
    <w:p w14:paraId="67416295" w14:textId="77777777" w:rsidR="004B3DFA" w:rsidRDefault="004B3DFA" w:rsidP="004B3DFA">
      <w:r>
        <w:t xml:space="preserve">Карта константайна используется для оптимизации модульной структуры, что позволяет архитекторам сознательно распределять вычислительные нагрузки между модулями системы. Такой подход гарантирует, что модульная структура изначально строится с учётом производительности, предотвращает </w:t>
      </w:r>
      <w:r>
        <w:lastRenderedPageBreak/>
        <w:t>блокирующие операции в основных потоках и обеспечивает плавную работу системы даже под нагрузкой</w:t>
      </w:r>
      <w:r w:rsidRPr="005B5241">
        <w:t xml:space="preserve"> </w:t>
      </w:r>
      <w:r w:rsidRPr="005B5241">
        <w:rPr>
          <w:highlight w:val="yellow"/>
        </w:rPr>
        <w:t>[…</w:t>
      </w:r>
      <w:r w:rsidRPr="005B5241">
        <w:t>]</w:t>
      </w:r>
      <w:r>
        <w:t>.</w:t>
      </w:r>
    </w:p>
    <w:p w14:paraId="526FEAF5" w14:textId="77777777" w:rsidR="004B3DFA" w:rsidRDefault="004B3DFA" w:rsidP="004B3DFA">
      <w:r w:rsidRPr="0085481C">
        <w:t xml:space="preserve">На рис. </w:t>
      </w:r>
      <w:r w:rsidRPr="0085481C">
        <w:rPr>
          <w:highlight w:val="yellow"/>
        </w:rPr>
        <w:t>…</w:t>
      </w:r>
      <w:r w:rsidRPr="0085481C">
        <w:t xml:space="preserve"> представлена </w:t>
      </w:r>
      <w:r>
        <w:t xml:space="preserve">структурная </w:t>
      </w:r>
      <w:r w:rsidRPr="0085481C">
        <w:t xml:space="preserve">карта </w:t>
      </w:r>
      <w:r>
        <w:t>К</w:t>
      </w:r>
      <w:r w:rsidRPr="0085481C">
        <w:t>онстантайна для оптимизации модульной диаграммы.</w:t>
      </w:r>
    </w:p>
    <w:p w14:paraId="2A95AA5F" w14:textId="77777777" w:rsidR="004B3DFA" w:rsidRDefault="004B3DFA" w:rsidP="004B3DFA">
      <w:r w:rsidRPr="00DA37D4">
        <w:rPr>
          <w:rFonts w:cs="Times New Roman"/>
          <w:noProof/>
        </w:rPr>
        <w:drawing>
          <wp:inline distT="0" distB="0" distL="0" distR="0" wp14:anchorId="3C343223" wp14:editId="3974397D">
            <wp:extent cx="5531185" cy="4125773"/>
            <wp:effectExtent l="0" t="0" r="0" b="825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39862" cy="4132245"/>
                    </a:xfrm>
                    <a:prstGeom prst="rect">
                      <a:avLst/>
                    </a:prstGeom>
                  </pic:spPr>
                </pic:pic>
              </a:graphicData>
            </a:graphic>
          </wp:inline>
        </w:drawing>
      </w:r>
    </w:p>
    <w:p w14:paraId="4AB5D188" w14:textId="77777777" w:rsidR="004B3DFA" w:rsidRPr="00547DC7" w:rsidRDefault="004B3DFA" w:rsidP="004B3DFA">
      <w:pPr>
        <w:jc w:val="center"/>
      </w:pPr>
      <w:r>
        <w:t xml:space="preserve">Рис. 15. Структурная карта Константайна для пакета </w:t>
      </w:r>
      <w:r w:rsidRPr="0085481C">
        <w:rPr>
          <w:highlight w:val="yellow"/>
        </w:rPr>
        <w:t>«…</w:t>
      </w:r>
      <w:r>
        <w:t>»</w:t>
      </w:r>
    </w:p>
    <w:p w14:paraId="753B5D8E" w14:textId="77777777" w:rsidR="004B3DFA" w:rsidRPr="004B3DFA" w:rsidRDefault="004B3DFA" w:rsidP="00B2507C"/>
    <w:p w14:paraId="35D53072" w14:textId="77777777" w:rsidR="004B3DFA" w:rsidRPr="004B3DFA" w:rsidRDefault="004B3DFA" w:rsidP="00B2507C"/>
    <w:p w14:paraId="512986E6" w14:textId="77777777" w:rsidR="00713422" w:rsidRDefault="00713422" w:rsidP="00544FF9">
      <w:pPr>
        <w:pStyle w:val="2"/>
      </w:pPr>
      <w:bookmarkStart w:id="45" w:name="_Toc227660149"/>
      <w:r>
        <w:t>Построение диаграммы размещени</w:t>
      </w:r>
      <w:r w:rsidR="006E48DB">
        <w:t>я</w:t>
      </w:r>
      <w:bookmarkEnd w:id="45"/>
    </w:p>
    <w:p w14:paraId="41291473" w14:textId="77777777" w:rsidR="006E48DB" w:rsidRDefault="006E48DB" w:rsidP="006E48DB">
      <w:r>
        <w:t>…</w:t>
      </w:r>
    </w:p>
    <w:p w14:paraId="60025305" w14:textId="77777777" w:rsidR="006E48DB" w:rsidRPr="006E48DB" w:rsidRDefault="006E48DB" w:rsidP="006E48DB">
      <w:pPr>
        <w:rPr>
          <w:i/>
          <w:iCs/>
        </w:rPr>
      </w:pPr>
      <w:r w:rsidRPr="006E48DB">
        <w:rPr>
          <w:i/>
          <w:iCs/>
        </w:rPr>
        <w:t>Диаграмма размещения</w:t>
      </w:r>
    </w:p>
    <w:p w14:paraId="5437DF73" w14:textId="77777777" w:rsidR="006E48DB" w:rsidRDefault="006E48DB" w:rsidP="006E48DB">
      <w:pPr>
        <w:rPr>
          <w:lang w:val="en-US"/>
        </w:rPr>
      </w:pPr>
    </w:p>
    <w:p w14:paraId="1E02499C" w14:textId="77777777" w:rsidR="00906E40" w:rsidRPr="00906E40" w:rsidRDefault="00906E40" w:rsidP="006E48DB">
      <w:pPr>
        <w:rPr>
          <w:lang w:val="en-US"/>
        </w:rPr>
      </w:pPr>
    </w:p>
    <w:p w14:paraId="7E84298C" w14:textId="77777777" w:rsidR="00713422" w:rsidRDefault="00713422" w:rsidP="00EB7999">
      <w:pPr>
        <w:pStyle w:val="2"/>
      </w:pPr>
      <w:bookmarkStart w:id="46" w:name="_Toc227660150"/>
      <w:r>
        <w:t>Проектирование интерфейса пользователя</w:t>
      </w:r>
      <w:bookmarkEnd w:id="46"/>
    </w:p>
    <w:p w14:paraId="2F3AD9D8" w14:textId="77777777" w:rsidR="00713422" w:rsidRDefault="00713422" w:rsidP="00A10519">
      <w:pPr>
        <w:pStyle w:val="3"/>
      </w:pPr>
      <w:bookmarkStart w:id="47" w:name="_Toc227660151"/>
      <w:r>
        <w:t>Построение графа диалога</w:t>
      </w:r>
      <w:bookmarkEnd w:id="47"/>
    </w:p>
    <w:p w14:paraId="7FC40237" w14:textId="77777777" w:rsidR="006E48DB" w:rsidRDefault="006E48DB" w:rsidP="006E48DB">
      <w:r>
        <w:t>…</w:t>
      </w:r>
    </w:p>
    <w:p w14:paraId="1D95F484" w14:textId="77777777" w:rsidR="006E48DB" w:rsidRPr="006E48DB" w:rsidRDefault="006E48DB" w:rsidP="006E48DB">
      <w:pPr>
        <w:rPr>
          <w:i/>
          <w:iCs/>
        </w:rPr>
      </w:pPr>
      <w:r w:rsidRPr="006E48DB">
        <w:rPr>
          <w:i/>
          <w:iCs/>
        </w:rPr>
        <w:lastRenderedPageBreak/>
        <w:t>Понятие диалога</w:t>
      </w:r>
    </w:p>
    <w:p w14:paraId="1CD21B3C" w14:textId="77777777" w:rsidR="006E48DB" w:rsidRPr="006E48DB" w:rsidRDefault="006E48DB" w:rsidP="006E48DB">
      <w:pPr>
        <w:rPr>
          <w:i/>
          <w:iCs/>
        </w:rPr>
      </w:pPr>
      <w:r w:rsidRPr="006E48DB">
        <w:rPr>
          <w:i/>
          <w:iCs/>
        </w:rPr>
        <w:t>Понятие графа диалога</w:t>
      </w:r>
    </w:p>
    <w:p w14:paraId="436B97E0" w14:textId="77777777" w:rsidR="006E48DB" w:rsidRPr="006E48DB" w:rsidRDefault="006E48DB" w:rsidP="006E48DB"/>
    <w:p w14:paraId="11AE465E" w14:textId="77777777" w:rsidR="00713422" w:rsidRDefault="00713422" w:rsidP="00A10519">
      <w:pPr>
        <w:pStyle w:val="3"/>
      </w:pPr>
      <w:bookmarkStart w:id="48" w:name="_Toc227660152"/>
      <w:r>
        <w:t>Разработка форм ввода-вывода информации</w:t>
      </w:r>
      <w:bookmarkEnd w:id="48"/>
    </w:p>
    <w:p w14:paraId="65CE3D64" w14:textId="77777777" w:rsidR="006E48DB" w:rsidRDefault="006E48DB" w:rsidP="006E48DB">
      <w:r>
        <w:t>…</w:t>
      </w:r>
    </w:p>
    <w:p w14:paraId="34161CD7" w14:textId="77777777" w:rsidR="006E48DB" w:rsidRPr="006E48DB" w:rsidRDefault="006E48DB" w:rsidP="006E48DB">
      <w:pPr>
        <w:rPr>
          <w:i/>
          <w:iCs/>
        </w:rPr>
      </w:pPr>
      <w:r w:rsidRPr="006E48DB">
        <w:rPr>
          <w:i/>
          <w:iCs/>
        </w:rPr>
        <w:t>Примеры окон приложения с вводом-выводом</w:t>
      </w:r>
    </w:p>
    <w:p w14:paraId="4F5D3314" w14:textId="77777777" w:rsidR="006E48DB" w:rsidRPr="006E48DB" w:rsidRDefault="006E48DB" w:rsidP="006E48DB"/>
    <w:p w14:paraId="457D7157" w14:textId="77777777" w:rsidR="00713422" w:rsidRDefault="00713422" w:rsidP="00DA1726">
      <w:pPr>
        <w:pStyle w:val="2"/>
      </w:pPr>
      <w:bookmarkStart w:id="49" w:name="_Toc227660153"/>
      <w:r>
        <w:t>Выбор стратегии тестирования, разработки тестов, программа и методика испытаний</w:t>
      </w:r>
      <w:bookmarkEnd w:id="49"/>
    </w:p>
    <w:p w14:paraId="7871DFBB" w14:textId="77777777" w:rsidR="00713422" w:rsidRDefault="00713422" w:rsidP="00A10519">
      <w:pPr>
        <w:pStyle w:val="3"/>
      </w:pPr>
      <w:bookmarkStart w:id="50" w:name="_Toc227660154"/>
      <w:r>
        <w:t>Объект и цель испытаний</w:t>
      </w:r>
      <w:bookmarkEnd w:id="50"/>
    </w:p>
    <w:p w14:paraId="43A113ED" w14:textId="77777777" w:rsidR="00DA1726" w:rsidRDefault="007B0777" w:rsidP="00DA1726">
      <w:r>
        <w:t>…</w:t>
      </w:r>
    </w:p>
    <w:p w14:paraId="158642D7" w14:textId="77777777" w:rsidR="007B0777" w:rsidRPr="007B0777" w:rsidRDefault="007B0777" w:rsidP="007B0777">
      <w:pPr>
        <w:rPr>
          <w:i/>
          <w:iCs/>
        </w:rPr>
      </w:pPr>
      <w:r w:rsidRPr="007B0777">
        <w:rPr>
          <w:i/>
          <w:iCs/>
        </w:rPr>
        <w:t>Объектом испытаний является система ….</w:t>
      </w:r>
    </w:p>
    <w:p w14:paraId="5ABF007B" w14:textId="77777777" w:rsidR="007B0777" w:rsidRPr="007B0777" w:rsidRDefault="007B0777" w:rsidP="007B0777">
      <w:pPr>
        <w:rPr>
          <w:i/>
          <w:iCs/>
        </w:rPr>
      </w:pPr>
      <w:r w:rsidRPr="007B0777">
        <w:rPr>
          <w:i/>
          <w:iCs/>
        </w:rPr>
        <w:t>Цели испытаний:</w:t>
      </w:r>
    </w:p>
    <w:p w14:paraId="6C82485F" w14:textId="77777777" w:rsidR="007B0777" w:rsidRPr="007B0777" w:rsidRDefault="007B0777" w:rsidP="007B0777">
      <w:pPr>
        <w:rPr>
          <w:i/>
          <w:iCs/>
        </w:rPr>
      </w:pPr>
      <w:r w:rsidRPr="007B0777">
        <w:rPr>
          <w:i/>
          <w:iCs/>
        </w:rPr>
        <w:t>- нахождение ошибок в программе;</w:t>
      </w:r>
    </w:p>
    <w:p w14:paraId="5D1F4E9C" w14:textId="77777777" w:rsidR="007B0777" w:rsidRPr="007B0777" w:rsidRDefault="007B0777" w:rsidP="007B0777">
      <w:pPr>
        <w:rPr>
          <w:i/>
          <w:iCs/>
        </w:rPr>
      </w:pPr>
      <w:r w:rsidRPr="007B0777">
        <w:rPr>
          <w:i/>
          <w:iCs/>
        </w:rPr>
        <w:t>- проверка правильности работы отдельных функций программы;</w:t>
      </w:r>
    </w:p>
    <w:p w14:paraId="1517984E" w14:textId="77777777" w:rsidR="007B0777" w:rsidRPr="007B0777" w:rsidRDefault="007B0777" w:rsidP="007B0777">
      <w:pPr>
        <w:rPr>
          <w:i/>
          <w:iCs/>
        </w:rPr>
      </w:pPr>
      <w:r w:rsidRPr="007B0777">
        <w:rPr>
          <w:i/>
          <w:iCs/>
        </w:rPr>
        <w:t>- проверка соответствия, разрабатываемого ПО требованиям, заявленным в прил. 1.</w:t>
      </w:r>
    </w:p>
    <w:p w14:paraId="453AB5D0" w14:textId="77777777" w:rsidR="007B0777" w:rsidRPr="007B0777" w:rsidRDefault="007B0777" w:rsidP="007B0777">
      <w:pPr>
        <w:rPr>
          <w:i/>
          <w:iCs/>
        </w:rPr>
      </w:pPr>
      <w:r w:rsidRPr="007B0777">
        <w:rPr>
          <w:i/>
          <w:iCs/>
        </w:rPr>
        <w:t>- тд…</w:t>
      </w:r>
    </w:p>
    <w:p w14:paraId="785DBF5B" w14:textId="77777777" w:rsidR="007B0777" w:rsidRPr="00DA1726" w:rsidRDefault="007B0777" w:rsidP="00DA1726"/>
    <w:p w14:paraId="3F82FB3F" w14:textId="77777777" w:rsidR="00713422" w:rsidRDefault="00713422" w:rsidP="00A10519">
      <w:pPr>
        <w:pStyle w:val="3"/>
      </w:pPr>
      <w:bookmarkStart w:id="51" w:name="_Toc227660155"/>
      <w:r>
        <w:t>Требования к информационному, аппаратно-программному обеспечению</w:t>
      </w:r>
      <w:bookmarkEnd w:id="51"/>
    </w:p>
    <w:p w14:paraId="1EED7D06" w14:textId="77777777" w:rsidR="00DA1726" w:rsidRDefault="007B0777" w:rsidP="00DA1726">
      <w:r>
        <w:t>…</w:t>
      </w:r>
    </w:p>
    <w:p w14:paraId="17E2208E" w14:textId="77777777" w:rsidR="004C1ABA" w:rsidRPr="004C1ABA" w:rsidRDefault="004C1ABA" w:rsidP="00DA1726">
      <w:pPr>
        <w:rPr>
          <w:i/>
          <w:iCs/>
        </w:rPr>
      </w:pPr>
      <w:r w:rsidRPr="004C1ABA">
        <w:rPr>
          <w:i/>
          <w:iCs/>
        </w:rPr>
        <w:t>Предъявляются следующие требования:</w:t>
      </w:r>
    </w:p>
    <w:p w14:paraId="5907A51A" w14:textId="77777777" w:rsidR="00713422" w:rsidRPr="004C1ABA" w:rsidRDefault="00713422" w:rsidP="00713422">
      <w:pPr>
        <w:rPr>
          <w:i/>
          <w:iCs/>
        </w:rPr>
      </w:pPr>
      <w:r w:rsidRPr="004C1ABA">
        <w:rPr>
          <w:i/>
          <w:iCs/>
        </w:rPr>
        <w:t>Требования к функциональным характеристикам</w:t>
      </w:r>
    </w:p>
    <w:p w14:paraId="1555B528" w14:textId="77777777" w:rsidR="00713422" w:rsidRPr="004C1ABA" w:rsidRDefault="00713422" w:rsidP="00713422">
      <w:pPr>
        <w:rPr>
          <w:i/>
          <w:iCs/>
        </w:rPr>
      </w:pPr>
      <w:r w:rsidRPr="004C1ABA">
        <w:rPr>
          <w:i/>
          <w:iCs/>
        </w:rPr>
        <w:t>Требования к над</w:t>
      </w:r>
      <w:r w:rsidR="00DA1726" w:rsidRPr="004C1ABA">
        <w:rPr>
          <w:i/>
          <w:iCs/>
        </w:rPr>
        <w:t>ё</w:t>
      </w:r>
      <w:r w:rsidRPr="004C1ABA">
        <w:rPr>
          <w:i/>
          <w:iCs/>
        </w:rPr>
        <w:t>жности</w:t>
      </w:r>
    </w:p>
    <w:p w14:paraId="141389CA" w14:textId="77777777" w:rsidR="00713422" w:rsidRPr="004C1ABA" w:rsidRDefault="00713422" w:rsidP="00713422">
      <w:pPr>
        <w:rPr>
          <w:i/>
          <w:iCs/>
        </w:rPr>
      </w:pPr>
      <w:r w:rsidRPr="004C1ABA">
        <w:rPr>
          <w:i/>
          <w:iCs/>
        </w:rPr>
        <w:t>Требования к составу и параметрам технических средств</w:t>
      </w:r>
    </w:p>
    <w:p w14:paraId="4C99BE15" w14:textId="77777777" w:rsidR="00713422" w:rsidRPr="004C1ABA" w:rsidRDefault="00713422" w:rsidP="00713422">
      <w:pPr>
        <w:rPr>
          <w:i/>
          <w:iCs/>
        </w:rPr>
      </w:pPr>
      <w:r w:rsidRPr="004C1ABA">
        <w:rPr>
          <w:i/>
          <w:iCs/>
        </w:rPr>
        <w:t>Требования к программной документации</w:t>
      </w:r>
    </w:p>
    <w:p w14:paraId="411E1235" w14:textId="77777777" w:rsidR="00DA1726" w:rsidRDefault="00DA1726" w:rsidP="00713422"/>
    <w:p w14:paraId="39AD4848" w14:textId="77777777" w:rsidR="00713422" w:rsidRDefault="00713422" w:rsidP="00A10519">
      <w:pPr>
        <w:pStyle w:val="3"/>
      </w:pPr>
      <w:bookmarkStart w:id="52" w:name="_Toc227660156"/>
      <w:r>
        <w:lastRenderedPageBreak/>
        <w:t>Состав, порядок и методы испытаний</w:t>
      </w:r>
      <w:bookmarkEnd w:id="52"/>
    </w:p>
    <w:p w14:paraId="47BAC181" w14:textId="77777777" w:rsidR="004C1ABA" w:rsidRPr="004C1ABA" w:rsidRDefault="004C1ABA" w:rsidP="00DA1726">
      <w:pPr>
        <w:rPr>
          <w:i/>
          <w:iCs/>
        </w:rPr>
      </w:pPr>
      <w:r w:rsidRPr="004C1ABA">
        <w:rPr>
          <w:i/>
          <w:iCs/>
        </w:rPr>
        <w:t>На чём тестировали, как, какой состав программных средств.</w:t>
      </w:r>
    </w:p>
    <w:p w14:paraId="629E596A" w14:textId="77777777" w:rsidR="004C1ABA" w:rsidRPr="00DA1726" w:rsidRDefault="004C1ABA" w:rsidP="00DA1726"/>
    <w:p w14:paraId="6FD91265" w14:textId="77777777" w:rsidR="00713422" w:rsidRDefault="00713422" w:rsidP="00A10519">
      <w:pPr>
        <w:pStyle w:val="3"/>
      </w:pPr>
      <w:bookmarkStart w:id="53" w:name="_Toc227660157"/>
      <w:r>
        <w:t>Результаты проведения испытаний</w:t>
      </w:r>
      <w:bookmarkEnd w:id="53"/>
    </w:p>
    <w:p w14:paraId="75A39331" w14:textId="77777777" w:rsidR="004C1ABA" w:rsidRDefault="004C1ABA" w:rsidP="004C1ABA">
      <w:r>
        <w:t>…</w:t>
      </w:r>
    </w:p>
    <w:p w14:paraId="1F52AB39" w14:textId="77777777" w:rsidR="004C1ABA" w:rsidRPr="004C1ABA" w:rsidRDefault="004C1ABA" w:rsidP="004C1ABA">
      <w:pPr>
        <w:rPr>
          <w:i/>
          <w:iCs/>
        </w:rPr>
      </w:pPr>
      <w:r w:rsidRPr="004C1ABA">
        <w:rPr>
          <w:i/>
          <w:iCs/>
        </w:rPr>
        <w:t>Протокол тестирования</w:t>
      </w:r>
    </w:p>
    <w:p w14:paraId="417F7D41" w14:textId="77777777" w:rsidR="004C1ABA" w:rsidRPr="004C1ABA" w:rsidRDefault="004C1ABA" w:rsidP="004C1ABA">
      <w:pPr>
        <w:rPr>
          <w:i/>
          <w:iCs/>
        </w:rPr>
      </w:pPr>
      <w:r w:rsidRPr="004C1ABA">
        <w:rPr>
          <w:i/>
          <w:iCs/>
        </w:rPr>
        <w:t>Таблица Тестирование модулей</w:t>
      </w:r>
    </w:p>
    <w:p w14:paraId="52F4EE65" w14:textId="77777777" w:rsidR="004C1ABA" w:rsidRPr="004C1ABA" w:rsidRDefault="004C1ABA" w:rsidP="004C1ABA">
      <w:pPr>
        <w:rPr>
          <w:i/>
          <w:iCs/>
        </w:rPr>
      </w:pPr>
      <w:r w:rsidRPr="004C1ABA">
        <w:rPr>
          <w:i/>
          <w:iCs/>
        </w:rPr>
        <w:t>Таблица Тестирование разработанного ПО на выполнение требований к функциональным характеристикам</w:t>
      </w:r>
    </w:p>
    <w:p w14:paraId="196A72FC" w14:textId="77777777" w:rsidR="004C1ABA" w:rsidRPr="004C1ABA" w:rsidRDefault="004C1ABA" w:rsidP="004C1ABA">
      <w:pPr>
        <w:rPr>
          <w:i/>
          <w:iCs/>
        </w:rPr>
      </w:pPr>
      <w:r w:rsidRPr="004C1ABA">
        <w:rPr>
          <w:i/>
          <w:iCs/>
        </w:rPr>
        <w:t>Таблица Тестирование разработанного ПО на выполнение требований к надёжности</w:t>
      </w:r>
    </w:p>
    <w:p w14:paraId="23C9DC4E" w14:textId="77777777" w:rsidR="004C1ABA" w:rsidRPr="004C1ABA" w:rsidRDefault="004C1ABA" w:rsidP="004C1ABA">
      <w:pPr>
        <w:rPr>
          <w:i/>
          <w:iCs/>
        </w:rPr>
      </w:pPr>
      <w:r w:rsidRPr="004C1ABA">
        <w:rPr>
          <w:i/>
          <w:iCs/>
        </w:rPr>
        <w:t>Протестировать на оборудовании, ниже требований?</w:t>
      </w:r>
    </w:p>
    <w:p w14:paraId="12155D01" w14:textId="77777777" w:rsidR="004C1ABA" w:rsidRDefault="004C1ABA" w:rsidP="004C1ABA"/>
    <w:p w14:paraId="1A6CC59B" w14:textId="77777777" w:rsidR="00F939E8" w:rsidRDefault="00F939E8" w:rsidP="00F939E8">
      <w:r>
        <w:t>Тестирование проводилось поэтапно:</w:t>
      </w:r>
    </w:p>
    <w:p w14:paraId="59E57FE8" w14:textId="77777777" w:rsidR="00F939E8" w:rsidRPr="000E63BE" w:rsidRDefault="00F939E8" w:rsidP="00F939E8">
      <w:pPr>
        <w:numPr>
          <w:ilvl w:val="0"/>
          <w:numId w:val="72"/>
        </w:numPr>
      </w:pPr>
      <w:r>
        <w:t>а</w:t>
      </w:r>
      <w:r w:rsidRPr="000E63BE">
        <w:t>втономное</w:t>
      </w:r>
      <w:r>
        <w:t xml:space="preserve"> (функциональное) </w:t>
      </w:r>
      <w:r w:rsidRPr="000E63BE">
        <w:t>– проверка отдельных классов и методов</w:t>
      </w:r>
      <w:r>
        <w:t>;</w:t>
      </w:r>
    </w:p>
    <w:p w14:paraId="5468D4C0" w14:textId="77777777" w:rsidR="00F939E8" w:rsidRPr="000E63BE" w:rsidRDefault="00F939E8" w:rsidP="00F939E8">
      <w:pPr>
        <w:numPr>
          <w:ilvl w:val="0"/>
          <w:numId w:val="72"/>
        </w:numPr>
      </w:pPr>
      <w:r>
        <w:t>к</w:t>
      </w:r>
      <w:r w:rsidRPr="000E63BE">
        <w:t>омплексное</w:t>
      </w:r>
      <w:r>
        <w:t xml:space="preserve"> (модульное) </w:t>
      </w:r>
      <w:r w:rsidRPr="000E63BE">
        <w:t>– проверка взаимодействия модулей</w:t>
      </w:r>
      <w:r>
        <w:t>;</w:t>
      </w:r>
    </w:p>
    <w:p w14:paraId="54B6B20D" w14:textId="77777777" w:rsidR="00F939E8" w:rsidRDefault="00F939E8" w:rsidP="00F939E8">
      <w:pPr>
        <w:numPr>
          <w:ilvl w:val="0"/>
          <w:numId w:val="72"/>
        </w:numPr>
      </w:pPr>
      <w:r w:rsidRPr="000E63BE">
        <w:t>приёмочное</w:t>
      </w:r>
      <w:r>
        <w:t xml:space="preserve"> </w:t>
      </w:r>
      <w:r w:rsidRPr="000E63BE">
        <w:t>(</w:t>
      </w:r>
      <w:r>
        <w:t>с</w:t>
      </w:r>
      <w:r w:rsidRPr="000E63BE">
        <w:t>истемное)</w:t>
      </w:r>
      <w:r>
        <w:t xml:space="preserve"> </w:t>
      </w:r>
      <w:r w:rsidRPr="000E63BE">
        <w:t>– проверка полного цикла генерации сценария от отправки запроса до получения сценария на соответствие требованиям ТЗ.</w:t>
      </w:r>
    </w:p>
    <w:p w14:paraId="14B8C4AD" w14:textId="77777777" w:rsidR="001F0C42" w:rsidRDefault="001F0C42" w:rsidP="004C1ABA"/>
    <w:p w14:paraId="21A977A8" w14:textId="77777777" w:rsidR="001F0C42" w:rsidRDefault="001F0C42" w:rsidP="004C1ABA"/>
    <w:p w14:paraId="7D4EB605" w14:textId="14CB018C" w:rsidR="001F0C42" w:rsidRDefault="001F0C42">
      <w:pPr>
        <w:jc w:val="left"/>
      </w:pPr>
      <w:r>
        <w:br w:type="page"/>
      </w:r>
    </w:p>
    <w:p w14:paraId="4FA9DFE4" w14:textId="77777777" w:rsidR="001F0C42" w:rsidRPr="00456E49" w:rsidRDefault="001F0C42" w:rsidP="001F0C42">
      <w:pPr>
        <w:pStyle w:val="2"/>
        <w:rPr>
          <w:highlight w:val="yellow"/>
        </w:rPr>
      </w:pPr>
      <w:bookmarkStart w:id="54" w:name="_Toc219976156"/>
      <w:bookmarkStart w:id="55" w:name="_Toc220016864"/>
      <w:bookmarkStart w:id="56" w:name="_Toc225785305"/>
      <w:bookmarkStart w:id="57" w:name="_Toc227660158"/>
      <w:r w:rsidRPr="00456E49">
        <w:rPr>
          <w:highlight w:val="yellow"/>
        </w:rPr>
        <w:lastRenderedPageBreak/>
        <w:t>Построение диаграммы переходов состояни</w:t>
      </w:r>
      <w:bookmarkEnd w:id="54"/>
      <w:bookmarkEnd w:id="55"/>
      <w:r w:rsidRPr="00456E49">
        <w:rPr>
          <w:highlight w:val="yellow"/>
        </w:rPr>
        <w:t>й (0.5)</w:t>
      </w:r>
      <w:bookmarkEnd w:id="56"/>
      <w:bookmarkEnd w:id="57"/>
    </w:p>
    <w:p w14:paraId="42FF1441" w14:textId="77777777" w:rsidR="001F0C42" w:rsidRDefault="001F0C42" w:rsidP="0089236F">
      <w:r>
        <w:t xml:space="preserve">Диаграмма переходов состояний (STD, State Transition Diagram, ДПС) является графической формой предоставления конечного автомата – математической абстракции, используемой для моделирования детерминированного поведения технических объектов или объектов реального мир </w:t>
      </w:r>
      <w:r w:rsidRPr="0022272C">
        <w:t xml:space="preserve">[3, </w:t>
      </w:r>
      <w:r>
        <w:t>с.75</w:t>
      </w:r>
      <w:r w:rsidRPr="0022272C">
        <w:t>].</w:t>
      </w:r>
    </w:p>
    <w:p w14:paraId="4EB8E711" w14:textId="77777777" w:rsidR="001F0C42" w:rsidRDefault="001F0C42" w:rsidP="0089236F">
      <w:r>
        <w:t xml:space="preserve">На этапе анализа требований и определения спецификаций ДПС демонстрирует поведение разрабатываемой программной системы при получении управляющих воздействий. Под управляющими воздействиями или сигналами в данном случае понимают </w:t>
      </w:r>
      <w:r w:rsidRPr="0022272C">
        <w:t>управляющую информацию, получаемую системой извне</w:t>
      </w:r>
      <w:r>
        <w:t xml:space="preserve"> </w:t>
      </w:r>
      <w:r w:rsidRPr="0022272C">
        <w:t xml:space="preserve">[3, </w:t>
      </w:r>
      <w:r>
        <w:t>с.75</w:t>
      </w:r>
      <w:r w:rsidRPr="0022272C">
        <w:t>].</w:t>
      </w:r>
    </w:p>
    <w:p w14:paraId="26854EC5" w14:textId="3D2B73E8" w:rsidR="001F0C42" w:rsidRDefault="001F0C42" w:rsidP="0089236F">
      <w:r>
        <w:t xml:space="preserve">Для интерактивного ПО с развитым пользовательским интерфейсом основные управляющие воздействия – команды пользователя, для ПО реального времени </w:t>
      </w:r>
      <w:r w:rsidR="00A50E29">
        <w:t>-</w:t>
      </w:r>
      <w:r>
        <w:t xml:space="preserve"> сигналы от датчиков и/или оператора производственного процесса. Общим для этих типов ПО является наличие состояния ожидания, когда ПО приостанавливает работу до получения очередного управляющего воздействия. Для интерактивного ПО наиболее характерно получение команд различных типов, а если это ещё и ПО реального времени – однотипных сигналов (либо от многих датчиков, либо требующих продолжительной обработки) </w:t>
      </w:r>
      <w:r w:rsidRPr="0022272C">
        <w:t xml:space="preserve">[3, </w:t>
      </w:r>
      <w:r>
        <w:t>с.76</w:t>
      </w:r>
      <w:r w:rsidRPr="0022272C">
        <w:t>].</w:t>
      </w:r>
    </w:p>
    <w:p w14:paraId="632B9C01" w14:textId="77777777" w:rsidR="001F0C42" w:rsidRDefault="001F0C42" w:rsidP="0089236F">
      <w:r>
        <w:t>К ПО, требующему уточнения особенностей поведения посредством построения ДПС, относится и ПО, ориентированное на работу в сети. При этом отдельно строят модели поведения сервера и клиента, представляя сообщения, передаваемые между ними, в виде управляющих воздействий.</w:t>
      </w:r>
    </w:p>
    <w:p w14:paraId="1B0CB44C" w14:textId="77777777" w:rsidR="001F0C42" w:rsidRDefault="001F0C42" w:rsidP="0089236F">
      <w:pPr>
        <w:rPr>
          <w:highlight w:val="yellow"/>
        </w:rPr>
      </w:pPr>
      <w:r w:rsidRPr="0022272C">
        <w:rPr>
          <w:noProof/>
        </w:rPr>
        <w:drawing>
          <wp:inline distT="0" distB="0" distL="0" distR="0" wp14:anchorId="12449D5F" wp14:editId="6D55FFF4">
            <wp:extent cx="2476500" cy="80230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86091" cy="805411"/>
                    </a:xfrm>
                    <a:prstGeom prst="rect">
                      <a:avLst/>
                    </a:prstGeom>
                  </pic:spPr>
                </pic:pic>
              </a:graphicData>
            </a:graphic>
          </wp:inline>
        </w:drawing>
      </w:r>
      <w:r w:rsidRPr="005074D4">
        <w:rPr>
          <w:noProof/>
        </w:rPr>
        <w:drawing>
          <wp:inline distT="0" distB="0" distL="0" distR="0" wp14:anchorId="1749278F" wp14:editId="6C7F4C6C">
            <wp:extent cx="1339199" cy="19050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42449" cy="1909622"/>
                    </a:xfrm>
                    <a:prstGeom prst="rect">
                      <a:avLst/>
                    </a:prstGeom>
                  </pic:spPr>
                </pic:pic>
              </a:graphicData>
            </a:graphic>
          </wp:inline>
        </w:drawing>
      </w:r>
    </w:p>
    <w:p w14:paraId="516D8A98" w14:textId="77777777" w:rsidR="001F0C42" w:rsidRDefault="001F0C42" w:rsidP="0089236F">
      <w:r>
        <w:lastRenderedPageBreak/>
        <w:t>Диаграмма</w:t>
      </w:r>
      <w:r w:rsidRPr="00A02B9A">
        <w:t xml:space="preserve"> переходов состояни</w:t>
      </w:r>
      <w:r>
        <w:t xml:space="preserve">й </w:t>
      </w:r>
      <w:r w:rsidRPr="00A02B9A">
        <w:rPr>
          <w:highlight w:val="yellow"/>
        </w:rPr>
        <w:t>…</w:t>
      </w:r>
      <w:r>
        <w:t xml:space="preserve"> представлена на рис. </w:t>
      </w:r>
      <w:r w:rsidRPr="00A02B9A">
        <w:rPr>
          <w:highlight w:val="yellow"/>
        </w:rPr>
        <w:t>…</w:t>
      </w:r>
      <w:r>
        <w:t>.</w:t>
      </w:r>
    </w:p>
    <w:p w14:paraId="726AD1E4" w14:textId="77777777" w:rsidR="001F0C42" w:rsidRDefault="001F0C42" w:rsidP="001F0C42"/>
    <w:p w14:paraId="07030E85" w14:textId="77777777" w:rsidR="001F0C42" w:rsidRDefault="001F0C42" w:rsidP="001F0C42">
      <w:pPr>
        <w:jc w:val="center"/>
      </w:pPr>
      <w:r>
        <w:rPr>
          <w:rFonts w:cs="Times New Roman"/>
          <w:noProof/>
        </w:rPr>
        <w:drawing>
          <wp:inline distT="0" distB="0" distL="0" distR="0" wp14:anchorId="6AA3C344" wp14:editId="2787079C">
            <wp:extent cx="3227332" cy="303276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30764" cy="3035985"/>
                    </a:xfrm>
                    <a:prstGeom prst="rect">
                      <a:avLst/>
                    </a:prstGeom>
                    <a:noFill/>
                    <a:ln>
                      <a:noFill/>
                    </a:ln>
                  </pic:spPr>
                </pic:pic>
              </a:graphicData>
            </a:graphic>
          </wp:inline>
        </w:drawing>
      </w:r>
    </w:p>
    <w:p w14:paraId="1B50AD01" w14:textId="77777777" w:rsidR="001F0C42" w:rsidRDefault="001F0C42" w:rsidP="001F0C42">
      <w:pPr>
        <w:jc w:val="center"/>
      </w:pPr>
      <w:r>
        <w:t xml:space="preserve">Рис. 12. </w:t>
      </w:r>
      <w:r w:rsidRPr="00C4106A">
        <w:t xml:space="preserve">Диаграмма </w:t>
      </w:r>
      <w:r>
        <w:t>переходов состояния</w:t>
      </w:r>
    </w:p>
    <w:p w14:paraId="0109CB0C" w14:textId="77777777" w:rsidR="001F0C42" w:rsidRDefault="001F0C42" w:rsidP="0089236F"/>
    <w:p w14:paraId="6FBF2A01" w14:textId="77777777" w:rsidR="001F0C42" w:rsidRDefault="001F0C42" w:rsidP="0089236F">
      <w:r>
        <w:t xml:space="preserve">Начальным состоянием ИС является запуск </w:t>
      </w:r>
      <w:r w:rsidRPr="0087128E">
        <w:rPr>
          <w:highlight w:val="yellow"/>
        </w:rPr>
        <w:t>микросервиса по обработке эмбеддингов</w:t>
      </w:r>
      <w:r>
        <w:t xml:space="preserve">, который переходит в состояние ожидания для принятия команд от </w:t>
      </w:r>
      <w:r w:rsidRPr="0087128E">
        <w:rPr>
          <w:highlight w:val="yellow"/>
        </w:rPr>
        <w:t>микросервиса клиентского приложения</w:t>
      </w:r>
      <w:r>
        <w:t>.</w:t>
      </w:r>
    </w:p>
    <w:p w14:paraId="13BB4D5F" w14:textId="77777777" w:rsidR="001F0C42" w:rsidRPr="00993197" w:rsidRDefault="001F0C42" w:rsidP="0089236F">
      <w:r>
        <w:t xml:space="preserve">При получении сигнала о генерации Сценария система инициирует основной рабочий процесс: превращает запрос в вектор и отправляет его в </w:t>
      </w:r>
      <w:r>
        <w:rPr>
          <w:lang w:val="en-US"/>
        </w:rPr>
        <w:t>LLM</w:t>
      </w:r>
      <w:r w:rsidRPr="00993197">
        <w:t>-</w:t>
      </w:r>
      <w:r>
        <w:t xml:space="preserve">эмбеддингов на поиск подходящего материала в векторной БД. Полученные материалы от </w:t>
      </w:r>
      <w:r>
        <w:rPr>
          <w:lang w:val="en-US"/>
        </w:rPr>
        <w:t>LLM</w:t>
      </w:r>
      <w:r w:rsidRPr="00993197">
        <w:t>-</w:t>
      </w:r>
      <w:r>
        <w:t xml:space="preserve">эмбеддингов и запрос пользователя отправляются </w:t>
      </w:r>
      <w:r>
        <w:rPr>
          <w:lang w:val="en-US"/>
        </w:rPr>
        <w:t>LLM</w:t>
      </w:r>
      <w:r w:rsidRPr="00993197">
        <w:t>-</w:t>
      </w:r>
      <w:r>
        <w:t>агенту для формирования ответа системы: Сценария.</w:t>
      </w:r>
    </w:p>
    <w:p w14:paraId="1393EED6" w14:textId="77777777" w:rsidR="001F0C42" w:rsidRDefault="001F0C42" w:rsidP="0089236F">
      <w:r>
        <w:t>Финальным состоянием является завершение генерации – выдача сценария Сценаристу, сохранение всех промежуточных результатов генерации в БД и возврат системы в исходное состояние ожидания нового взаимодействия.</w:t>
      </w:r>
    </w:p>
    <w:p w14:paraId="2D3E397F" w14:textId="77777777" w:rsidR="001F0C42" w:rsidRDefault="001F0C42" w:rsidP="001F0C42"/>
    <w:p w14:paraId="473087FD" w14:textId="77777777" w:rsidR="001F0C42" w:rsidRPr="00456E49" w:rsidRDefault="001F0C42" w:rsidP="001F0C42">
      <w:pPr>
        <w:pStyle w:val="2"/>
        <w:rPr>
          <w:highlight w:val="yellow"/>
        </w:rPr>
      </w:pPr>
      <w:bookmarkStart w:id="58" w:name="_Toc225785306"/>
      <w:bookmarkStart w:id="59" w:name="_Toc227660159"/>
      <w:r w:rsidRPr="00456E49">
        <w:rPr>
          <w:highlight w:val="yellow"/>
        </w:rPr>
        <w:lastRenderedPageBreak/>
        <w:t>Построение диаграммы деятельностей варианта использования «…» (</w:t>
      </w:r>
      <w:r>
        <w:rPr>
          <w:highlight w:val="yellow"/>
        </w:rPr>
        <w:t>0.5</w:t>
      </w:r>
      <w:r w:rsidRPr="00456E49">
        <w:rPr>
          <w:highlight w:val="yellow"/>
        </w:rPr>
        <w:t>)</w:t>
      </w:r>
      <w:bookmarkEnd w:id="58"/>
      <w:bookmarkEnd w:id="59"/>
    </w:p>
    <w:p w14:paraId="2BDDE05C" w14:textId="77777777" w:rsidR="001F0C42" w:rsidRDefault="001F0C42" w:rsidP="001F0C42">
      <w:r>
        <w:t>На этапе анализа требований и уточнения спецификаций диаграммы деятельностей (активностей) позволяют конкретизировать основные функции разрабатываемого ПО.</w:t>
      </w:r>
    </w:p>
    <w:p w14:paraId="79F4EF07" w14:textId="77777777" w:rsidR="001F0C42" w:rsidRDefault="001F0C42" w:rsidP="001F0C42">
      <w:pPr>
        <w:rPr>
          <w:highlight w:val="yellow"/>
        </w:rPr>
      </w:pPr>
      <w:r>
        <w:t xml:space="preserve">Под деятельностью в данном случае понимают задачу (операцию), которую необходимо выполнить. Каждому ВИ соответствует своя последовательность задач. В теоретическом плане диаграммы деятельности являются обобщённым представлением алгоритма, реализующего анализируемый ВИ. </w:t>
      </w:r>
      <w:r w:rsidRPr="00B70D6C">
        <w:t xml:space="preserve">Каждому </w:t>
      </w:r>
      <w:r>
        <w:t>ВИ</w:t>
      </w:r>
      <w:r w:rsidRPr="00B70D6C">
        <w:t xml:space="preserve"> соответствует своя последовательность задач. В теоретическом плане диаграммы деятельности являются обобщ</w:t>
      </w:r>
      <w:r>
        <w:t>ё</w:t>
      </w:r>
      <w:r w:rsidRPr="00B70D6C">
        <w:t xml:space="preserve">нным представлением алгоритма, реализующего анализируемый </w:t>
      </w:r>
      <w:r>
        <w:t xml:space="preserve">ВИ </w:t>
      </w:r>
      <w:r w:rsidRPr="00BC7C19">
        <w:t xml:space="preserve">[3, </w:t>
      </w:r>
      <w:r>
        <w:t>с.139</w:t>
      </w:r>
      <w:r w:rsidRPr="00BC7C19">
        <w:t>]</w:t>
      </w:r>
      <w:r w:rsidRPr="00B70D6C">
        <w:t>.</w:t>
      </w:r>
    </w:p>
    <w:p w14:paraId="4482D5EE" w14:textId="77777777" w:rsidR="001F0C42" w:rsidRDefault="001F0C42" w:rsidP="001F0C42">
      <w:r w:rsidRPr="00BC7C19">
        <w:t xml:space="preserve">На рис. </w:t>
      </w:r>
      <w:r w:rsidRPr="00BC7C19">
        <w:rPr>
          <w:highlight w:val="yellow"/>
        </w:rPr>
        <w:t>…</w:t>
      </w:r>
      <w:r w:rsidRPr="00BC7C19">
        <w:t xml:space="preserve"> представлена диаграмма деятельности ВИ «</w:t>
      </w:r>
      <w:r w:rsidRPr="00BC7C19">
        <w:rPr>
          <w:highlight w:val="yellow"/>
        </w:rPr>
        <w:t>…</w:t>
      </w:r>
      <w:r w:rsidRPr="00BC7C19">
        <w:t>».</w:t>
      </w:r>
    </w:p>
    <w:p w14:paraId="6A55E4FF" w14:textId="77777777" w:rsidR="001F0C42" w:rsidRDefault="001F0C42" w:rsidP="001F0C42">
      <w:pPr>
        <w:keepNext/>
        <w:ind w:firstLine="0"/>
        <w:jc w:val="center"/>
      </w:pPr>
      <w:r>
        <w:rPr>
          <w:noProof/>
        </w:rPr>
        <w:drawing>
          <wp:inline distT="0" distB="0" distL="0" distR="0" wp14:anchorId="023BA179" wp14:editId="44AE6278">
            <wp:extent cx="1761607" cy="2697480"/>
            <wp:effectExtent l="0" t="0" r="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71120" cy="2712046"/>
                    </a:xfrm>
                    <a:prstGeom prst="rect">
                      <a:avLst/>
                    </a:prstGeom>
                    <a:noFill/>
                    <a:ln>
                      <a:noFill/>
                    </a:ln>
                  </pic:spPr>
                </pic:pic>
              </a:graphicData>
            </a:graphic>
          </wp:inline>
        </w:drawing>
      </w:r>
      <w:r>
        <w:rPr>
          <w:noProof/>
        </w:rPr>
        <w:drawing>
          <wp:inline distT="0" distB="0" distL="0" distR="0" wp14:anchorId="71046252" wp14:editId="503CD4A1">
            <wp:extent cx="2038175" cy="3002280"/>
            <wp:effectExtent l="0" t="0" r="635" b="762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49190" cy="3018506"/>
                    </a:xfrm>
                    <a:prstGeom prst="rect">
                      <a:avLst/>
                    </a:prstGeom>
                  </pic:spPr>
                </pic:pic>
              </a:graphicData>
            </a:graphic>
          </wp:inline>
        </w:drawing>
      </w:r>
      <w:r w:rsidRPr="00BC7C19">
        <w:rPr>
          <w:rFonts w:cs="Times New Roman"/>
          <w:noProof/>
        </w:rPr>
        <w:t xml:space="preserve"> </w:t>
      </w:r>
      <w:r w:rsidRPr="00414456">
        <w:rPr>
          <w:rFonts w:cs="Times New Roman"/>
          <w:noProof/>
        </w:rPr>
        <w:drawing>
          <wp:inline distT="0" distB="0" distL="0" distR="0" wp14:anchorId="48B6139B" wp14:editId="0C1B0976">
            <wp:extent cx="1780681" cy="229171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787509" cy="2300502"/>
                    </a:xfrm>
                    <a:prstGeom prst="rect">
                      <a:avLst/>
                    </a:prstGeom>
                  </pic:spPr>
                </pic:pic>
              </a:graphicData>
            </a:graphic>
          </wp:inline>
        </w:drawing>
      </w:r>
    </w:p>
    <w:p w14:paraId="7C3F0D29" w14:textId="26BA23BF" w:rsidR="001F0C42" w:rsidRDefault="001F0C42" w:rsidP="001F0C42">
      <w:pPr>
        <w:pStyle w:val="af5"/>
      </w:pPr>
      <w:r>
        <w:t xml:space="preserve">Рис. </w:t>
      </w:r>
      <w:r>
        <w:fldChar w:fldCharType="begin"/>
      </w:r>
      <w:r>
        <w:instrText xml:space="preserve"> SEQ Рис. \* ARABIC </w:instrText>
      </w:r>
      <w:r>
        <w:fldChar w:fldCharType="separate"/>
      </w:r>
      <w:r w:rsidR="000234B0">
        <w:rPr>
          <w:noProof/>
        </w:rPr>
        <w:t>18</w:t>
      </w:r>
      <w:r>
        <w:fldChar w:fldCharType="end"/>
      </w:r>
      <w:r>
        <w:t xml:space="preserve">. </w:t>
      </w:r>
      <w:r w:rsidRPr="00B70D6C">
        <w:t>Диаграмма деятельности ВИ «</w:t>
      </w:r>
      <w:r w:rsidRPr="00A02B9A">
        <w:rPr>
          <w:highlight w:val="yellow"/>
        </w:rPr>
        <w:t>…</w:t>
      </w:r>
      <w:r w:rsidRPr="00B70D6C">
        <w:t>»</w:t>
      </w:r>
    </w:p>
    <w:p w14:paraId="6EB8119B" w14:textId="19E8C7C5" w:rsidR="001F0C42" w:rsidRDefault="001F0C42" w:rsidP="001F0C42">
      <w:r w:rsidRPr="00C47D96">
        <w:rPr>
          <w:noProof/>
        </w:rPr>
        <w:lastRenderedPageBreak/>
        <w:drawing>
          <wp:inline distT="0" distB="0" distL="0" distR="0" wp14:anchorId="0446B9C7" wp14:editId="2851CCD4">
            <wp:extent cx="3583203" cy="290322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89555" cy="2908367"/>
                    </a:xfrm>
                    <a:prstGeom prst="rect">
                      <a:avLst/>
                    </a:prstGeom>
                  </pic:spPr>
                </pic:pic>
              </a:graphicData>
            </a:graphic>
          </wp:inline>
        </w:drawing>
      </w:r>
    </w:p>
    <w:p w14:paraId="592EA763" w14:textId="77777777" w:rsidR="001F0C42" w:rsidRDefault="001F0C42" w:rsidP="004C1ABA"/>
    <w:p w14:paraId="241714DC" w14:textId="77777777" w:rsidR="001F0C42" w:rsidRDefault="001F0C42" w:rsidP="004C1ABA"/>
    <w:p w14:paraId="0E5F6913" w14:textId="77777777" w:rsidR="001F0C42" w:rsidRPr="004C1ABA" w:rsidRDefault="001F0C42" w:rsidP="004C1ABA"/>
    <w:p w14:paraId="589D9979" w14:textId="77777777" w:rsidR="00DA1726" w:rsidRDefault="00DA1726">
      <w:pPr>
        <w:jc w:val="left"/>
      </w:pPr>
      <w:r>
        <w:br w:type="page"/>
      </w:r>
    </w:p>
    <w:p w14:paraId="311593F2" w14:textId="77777777" w:rsidR="000938D6" w:rsidRDefault="00713422" w:rsidP="00BE4013">
      <w:pPr>
        <w:pStyle w:val="1"/>
      </w:pPr>
      <w:bookmarkStart w:id="60" w:name="_Toc227660160"/>
      <w:r>
        <w:lastRenderedPageBreak/>
        <w:t>Технико-экономическое обоснование выполняемой работы</w:t>
      </w:r>
      <w:bookmarkEnd w:id="60"/>
    </w:p>
    <w:p w14:paraId="23D96E5A" w14:textId="77777777" w:rsidR="004C416A" w:rsidRDefault="004C416A" w:rsidP="006E1A54">
      <w:pPr>
        <w:rPr>
          <w:i/>
          <w:iCs/>
        </w:rPr>
      </w:pPr>
      <w:r w:rsidRPr="004C416A">
        <w:rPr>
          <w:i/>
          <w:iCs/>
          <w:highlight w:val="yellow"/>
        </w:rPr>
        <w:t>В рамках УПП</w:t>
      </w:r>
    </w:p>
    <w:p w14:paraId="676B3874" w14:textId="77777777" w:rsidR="006E1A54" w:rsidRPr="006E1A54" w:rsidRDefault="006E1A54" w:rsidP="006E1A54">
      <w:pPr>
        <w:rPr>
          <w:i/>
          <w:iCs/>
        </w:rPr>
      </w:pPr>
      <w:r w:rsidRPr="006E1A54">
        <w:rPr>
          <w:i/>
          <w:iCs/>
        </w:rPr>
        <w:t>Любое техническое или программное решение предполагает вложение финансовых средств, отсюда возникает вопрос рационального их применения и выбора из многообразных способов решения задачи наиболее эффективного. Эффективность – широкое социально-экономическое понятие, предполагающее наличие положительных результатов, полезного эффекта, отдачи от всех средств, вложенных в разработку и внедрение проекта.</w:t>
      </w:r>
    </w:p>
    <w:p w14:paraId="1761981A" w14:textId="77777777" w:rsidR="006E1A54" w:rsidRDefault="006E1A54" w:rsidP="006E1A54"/>
    <w:p w14:paraId="1614EEBF" w14:textId="77777777" w:rsidR="00A06BA6" w:rsidRPr="006E1A54" w:rsidRDefault="00A06BA6" w:rsidP="006E1A54"/>
    <w:p w14:paraId="3C17CBEF" w14:textId="77777777" w:rsidR="00DA1726" w:rsidRDefault="00DA1726" w:rsidP="00DA1726">
      <w:pPr>
        <w:pStyle w:val="2"/>
      </w:pPr>
      <w:bookmarkStart w:id="61" w:name="_Toc227660161"/>
      <w:r>
        <w:t>Организация работ</w:t>
      </w:r>
      <w:bookmarkEnd w:id="61"/>
    </w:p>
    <w:p w14:paraId="77F772A7" w14:textId="77777777" w:rsidR="00F05643" w:rsidRPr="00F05643" w:rsidRDefault="00F05643" w:rsidP="00DA1726">
      <w:pPr>
        <w:rPr>
          <w:i/>
          <w:iCs/>
        </w:rPr>
      </w:pPr>
      <w:r>
        <w:t>…</w:t>
      </w:r>
      <w:r w:rsidR="00CF3603">
        <w:t xml:space="preserve"> </w:t>
      </w:r>
      <w:r w:rsidRPr="00F05643">
        <w:rPr>
          <w:i/>
          <w:iCs/>
        </w:rPr>
        <w:t>Список задач</w:t>
      </w:r>
    </w:p>
    <w:p w14:paraId="6AF660E9" w14:textId="77777777" w:rsidR="00F05643" w:rsidRDefault="004C416A" w:rsidP="00DA1726">
      <w:r w:rsidRPr="004C416A">
        <w:rPr>
          <w:highlight w:val="yellow"/>
        </w:rPr>
        <w:t>Трудовые – человеки (ты, научный руководитель, [ручной тестировщик, автотестировщик, …])</w:t>
      </w:r>
    </w:p>
    <w:p w14:paraId="08F0A862" w14:textId="77777777" w:rsidR="004C416A" w:rsidRDefault="004C416A" w:rsidP="00DA1726">
      <w:r w:rsidRPr="004C416A">
        <w:rPr>
          <w:highlight w:val="yellow"/>
        </w:rPr>
        <w:t>Материальные – комрьютер, Интернет + мобильный, книги (платно?), …</w:t>
      </w:r>
    </w:p>
    <w:p w14:paraId="13787412" w14:textId="77777777" w:rsidR="004C416A" w:rsidRDefault="004C416A" w:rsidP="00DA1726"/>
    <w:p w14:paraId="0F09A06C" w14:textId="77777777" w:rsidR="004C416A" w:rsidRDefault="004C416A" w:rsidP="00DA1726"/>
    <w:p w14:paraId="7F5C0674" w14:textId="77777777" w:rsidR="004C416A" w:rsidRPr="00DA1726" w:rsidRDefault="004C416A" w:rsidP="00DA1726"/>
    <w:p w14:paraId="08708B54" w14:textId="77777777" w:rsidR="00DA1726" w:rsidRDefault="00DA1726" w:rsidP="00DA1726">
      <w:pPr>
        <w:pStyle w:val="2"/>
      </w:pPr>
      <w:bookmarkStart w:id="62" w:name="_Toc227660162"/>
      <w:r>
        <w:t>Работа с ресурсами</w:t>
      </w:r>
      <w:bookmarkEnd w:id="62"/>
    </w:p>
    <w:p w14:paraId="609DBA4E" w14:textId="77777777" w:rsidR="00DA1726" w:rsidRDefault="00BB3C45" w:rsidP="00DA1726">
      <w:r>
        <w:t>…</w:t>
      </w:r>
    </w:p>
    <w:p w14:paraId="1E01234C" w14:textId="77777777" w:rsidR="00BB3C45" w:rsidRPr="00DA1726" w:rsidRDefault="00BB3C45" w:rsidP="00DA1726"/>
    <w:p w14:paraId="2CB3CFBC" w14:textId="77777777" w:rsidR="00DA1726" w:rsidRDefault="00DA1726" w:rsidP="00DA1726">
      <w:pPr>
        <w:pStyle w:val="2"/>
      </w:pPr>
      <w:bookmarkStart w:id="63" w:name="_Toc227660163"/>
      <w:r>
        <w:t>Диаграмма Ганта</w:t>
      </w:r>
      <w:bookmarkEnd w:id="63"/>
    </w:p>
    <w:p w14:paraId="093530D3" w14:textId="77777777" w:rsidR="00DA1726" w:rsidRDefault="009B1387" w:rsidP="00DA1726">
      <w:r>
        <w:t>…</w:t>
      </w:r>
    </w:p>
    <w:p w14:paraId="589EB3BE" w14:textId="77777777" w:rsidR="00C737B0" w:rsidRDefault="00C737B0" w:rsidP="00DA1726">
      <w:r w:rsidRPr="002F7B97">
        <w:rPr>
          <w:highlight w:val="yellow"/>
        </w:rPr>
        <w:t xml:space="preserve">Параллельные работы: </w:t>
      </w:r>
      <w:r w:rsidR="002F7B97" w:rsidRPr="002F7B97">
        <w:rPr>
          <w:highlight w:val="yellow"/>
        </w:rPr>
        <w:t>1.1-1.3, 1.5-1.6.2, …</w:t>
      </w:r>
    </w:p>
    <w:p w14:paraId="5B62567D" w14:textId="77777777" w:rsidR="00775038" w:rsidRPr="00DA1726" w:rsidRDefault="00775038" w:rsidP="00775038"/>
    <w:p w14:paraId="669CEAC6" w14:textId="77777777" w:rsidR="00775038" w:rsidRDefault="00775038" w:rsidP="00775038">
      <w:pPr>
        <w:pStyle w:val="2"/>
      </w:pPr>
      <w:bookmarkStart w:id="64" w:name="_Toc227660164"/>
      <w:r>
        <w:t>Критический путь проекта</w:t>
      </w:r>
      <w:bookmarkEnd w:id="64"/>
    </w:p>
    <w:p w14:paraId="2CE7A751" w14:textId="751B24D4" w:rsidR="00775038" w:rsidRPr="00BB3C45" w:rsidRDefault="00775038" w:rsidP="00775038">
      <w:pPr>
        <w:rPr>
          <w:i/>
          <w:iCs/>
        </w:rPr>
      </w:pPr>
      <w:r>
        <w:t xml:space="preserve">… </w:t>
      </w:r>
      <w:r w:rsidRPr="00BB3C45">
        <w:rPr>
          <w:i/>
          <w:iCs/>
        </w:rPr>
        <w:t xml:space="preserve">Критический путь </w:t>
      </w:r>
      <w:r w:rsidR="00A50E29">
        <w:rPr>
          <w:i/>
          <w:iCs/>
        </w:rPr>
        <w:t>-</w:t>
      </w:r>
      <w:r w:rsidRPr="00BB3C45">
        <w:rPr>
          <w:i/>
          <w:iCs/>
        </w:rPr>
        <w:t xml:space="preserve"> это </w:t>
      </w:r>
      <w:r>
        <w:rPr>
          <w:i/>
          <w:iCs/>
        </w:rPr>
        <w:t>…</w:t>
      </w:r>
    </w:p>
    <w:p w14:paraId="4E0A8BCB" w14:textId="77777777" w:rsidR="009B1387" w:rsidRPr="004C416A" w:rsidRDefault="004C416A" w:rsidP="00DA1726">
      <w:r w:rsidRPr="004C416A">
        <w:rPr>
          <w:highlight w:val="yellow"/>
        </w:rPr>
        <w:t>Не должен совпадать с д. Ганта</w:t>
      </w:r>
    </w:p>
    <w:p w14:paraId="05A1BB86" w14:textId="77777777" w:rsidR="004C416A" w:rsidRPr="004C416A" w:rsidRDefault="004C416A" w:rsidP="00DA1726"/>
    <w:p w14:paraId="28A3AFD0" w14:textId="77777777" w:rsidR="00DA1726" w:rsidRDefault="00DA1726" w:rsidP="00DA1726">
      <w:pPr>
        <w:pStyle w:val="2"/>
      </w:pPr>
      <w:bookmarkStart w:id="65" w:name="_Toc227660165"/>
      <w:r>
        <w:t>Расч</w:t>
      </w:r>
      <w:r w:rsidR="009B1387">
        <w:t>ё</w:t>
      </w:r>
      <w:r>
        <w:t>т себестоимости продукта</w:t>
      </w:r>
      <w:bookmarkEnd w:id="65"/>
    </w:p>
    <w:p w14:paraId="2A9C97E1" w14:textId="77777777" w:rsidR="00C737B0" w:rsidRPr="00C737B0" w:rsidRDefault="00C737B0" w:rsidP="00AA7B0B">
      <w:r w:rsidRPr="00C737B0">
        <w:rPr>
          <w:highlight w:val="yellow"/>
        </w:rPr>
        <w:t xml:space="preserve">Подсчёт самостоятельный, не из </w:t>
      </w:r>
      <w:r w:rsidRPr="00C737B0">
        <w:rPr>
          <w:highlight w:val="yellow"/>
          <w:lang w:val="en-US"/>
        </w:rPr>
        <w:t>MS</w:t>
      </w:r>
      <w:r w:rsidRPr="00C737B0">
        <w:rPr>
          <w:highlight w:val="yellow"/>
        </w:rPr>
        <w:t xml:space="preserve"> </w:t>
      </w:r>
      <w:r w:rsidRPr="00C737B0">
        <w:rPr>
          <w:highlight w:val="yellow"/>
          <w:lang w:val="en-US"/>
        </w:rPr>
        <w:t>Project</w:t>
      </w:r>
    </w:p>
    <w:p w14:paraId="547B59FF" w14:textId="77777777" w:rsidR="00AA7B0B" w:rsidRPr="00DA1506" w:rsidRDefault="00AA7B0B" w:rsidP="00AA7B0B">
      <w:r w:rsidRPr="00DA1506">
        <w:t>В себестоимость разработки входят: основная заработная плата разработчиков, дополнительная заработная плата, единый социальный налог, затраты на использование машинного времени, затраты на носители информации, затраты на текущий и профилактический ремонт вычислительной техники, прочие эксплуатационные расходы.</w:t>
      </w:r>
    </w:p>
    <w:p w14:paraId="1B385B83" w14:textId="77777777" w:rsidR="00AA7B0B" w:rsidRPr="00DA1506" w:rsidRDefault="00AA7B0B" w:rsidP="00AA7B0B">
      <w:r w:rsidRPr="00DA1506">
        <w:t xml:space="preserve">Себестоимость </w:t>
      </w:r>
      <w:r w:rsidR="00DA1506">
        <w:t>программного продукта</w:t>
      </w:r>
      <w:r w:rsidRPr="00DA1506">
        <w:t xml:space="preserve"> вычисляется по формуле:</w:t>
      </w:r>
    </w:p>
    <w:bookmarkStart w:id="66" w:name="_Hlk222737036"/>
    <w:p w14:paraId="5C1B7C31" w14:textId="77777777" w:rsidR="00AA7B0B" w:rsidRPr="00AA7B0B" w:rsidRDefault="00000000" w:rsidP="00AA7B0B">
      <w:pPr>
        <w:ind w:firstLine="0"/>
        <w:jc w:val="center"/>
      </w:pPr>
      <m:oMath>
        <m:sSub>
          <m:sSubPr>
            <m:ctrlPr>
              <w:rPr>
                <w:rFonts w:ascii="Cambria Math" w:hAnsi="Cambria Math"/>
                <w:i/>
              </w:rPr>
            </m:ctrlPr>
          </m:sSubPr>
          <m:e>
            <m:r>
              <w:rPr>
                <w:rFonts w:ascii="Cambria Math" w:hAnsi="Cambria Math"/>
              </w:rPr>
              <m:t>С</m:t>
            </m:r>
          </m:e>
          <m:sub>
            <m:r>
              <m:rPr>
                <m:nor/>
              </m:rPr>
              <m:t>пп</m:t>
            </m:r>
            <m:ctrlPr>
              <w:rPr>
                <w:rFonts w:ascii="Cambria Math" w:hAnsi="Cambria Math"/>
              </w:rPr>
            </m:ctrlPr>
          </m:sub>
        </m:sSub>
        <w:bookmarkEnd w:id="66"/>
        <m:r>
          <w:rPr>
            <w:rFonts w:ascii="Cambria Math" w:hAnsi="Cambria Math"/>
          </w:rPr>
          <m:t>=</m:t>
        </m:r>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м.вр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н.и</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рем</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oMath>
      <w:r w:rsidR="00AA7B0B">
        <w:t>,</w:t>
      </w:r>
    </w:p>
    <w:p w14:paraId="25784835" w14:textId="77777777" w:rsidR="00AA7B0B" w:rsidRDefault="00AA7B0B" w:rsidP="00AA7B0B">
      <w:r w:rsidRPr="006E1A54">
        <w:t xml:space="preserve">где </w:t>
      </w:r>
      <m:oMath>
        <m:sSub>
          <m:sSubPr>
            <m:ctrlPr>
              <w:rPr>
                <w:rFonts w:ascii="Cambria Math" w:hAnsi="Cambria Math"/>
                <w:i/>
              </w:rPr>
            </m:ctrlPr>
          </m:sSubPr>
          <m:e>
            <m:r>
              <w:rPr>
                <w:rFonts w:ascii="Cambria Math" w:hAnsi="Cambria Math"/>
              </w:rPr>
              <m:t>С</m:t>
            </m:r>
          </m:e>
          <m:sub>
            <m:r>
              <m:rPr>
                <m:nor/>
              </m:rPr>
              <m:t>пп</m:t>
            </m:r>
            <m:ctrlPr>
              <w:rPr>
                <w:rFonts w:ascii="Cambria Math" w:hAnsi="Cambria Math"/>
              </w:rPr>
            </m:ctrlPr>
          </m:sub>
        </m:sSub>
      </m:oMath>
      <w:r>
        <w:rPr>
          <w:rFonts w:eastAsiaTheme="minorEastAsia"/>
        </w:rPr>
        <w:t xml:space="preserve"> </w:t>
      </w:r>
      <w:r w:rsidRPr="006E1A54">
        <w:t xml:space="preserve">– себестоимость программного продукта, руб.; </w:t>
      </w:r>
      <m:oMath>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oMath>
      <w:r w:rsidRPr="006E1A54">
        <w:t xml:space="preserve"> – затраты на оплату труда, руб.; </w:t>
      </w:r>
      <m:oMath>
        <m:sSub>
          <m:sSubPr>
            <m:ctrlPr>
              <w:rPr>
                <w:rFonts w:ascii="Cambria Math" w:hAnsi="Cambria Math"/>
                <w:i/>
              </w:rPr>
            </m:ctrlPr>
          </m:sSubPr>
          <m:e>
            <m:r>
              <w:rPr>
                <w:rFonts w:ascii="Cambria Math" w:hAnsi="Cambria Math"/>
              </w:rPr>
              <m:t>З</m:t>
            </m:r>
          </m:e>
          <m:sub>
            <m:r>
              <m:rPr>
                <m:nor/>
              </m:rPr>
              <m:t>м.вр</m:t>
            </m:r>
            <m:ctrlPr>
              <w:rPr>
                <w:rFonts w:ascii="Cambria Math" w:hAnsi="Cambria Math"/>
              </w:rPr>
            </m:ctrlPr>
          </m:sub>
        </m:sSub>
      </m:oMath>
      <w:r w:rsidRPr="006E1A54">
        <w:t xml:space="preserve"> – затраты на использование машинного времени, руб.; </w:t>
      </w:r>
      <m:oMath>
        <m:sSub>
          <m:sSubPr>
            <m:ctrlPr>
              <w:rPr>
                <w:rFonts w:ascii="Cambria Math" w:hAnsi="Cambria Math"/>
                <w:i/>
              </w:rPr>
            </m:ctrlPr>
          </m:sSubPr>
          <m:e>
            <m:r>
              <w:rPr>
                <w:rFonts w:ascii="Cambria Math" w:hAnsi="Cambria Math"/>
              </w:rPr>
              <m:t>З</m:t>
            </m:r>
          </m:e>
          <m:sub>
            <m:r>
              <m:rPr>
                <m:nor/>
              </m:rPr>
              <m:t>н.и</m:t>
            </m:r>
            <m:ctrlPr>
              <w:rPr>
                <w:rFonts w:ascii="Cambria Math" w:hAnsi="Cambria Math"/>
              </w:rPr>
            </m:ctrlPr>
          </m:sub>
        </m:sSub>
      </m:oMath>
      <w:r w:rsidRPr="006E1A54">
        <w:t xml:space="preserve"> – затраты на носители информации, руб.; </w:t>
      </w:r>
      <m:oMath>
        <m:sSub>
          <m:sSubPr>
            <m:ctrlPr>
              <w:rPr>
                <w:rFonts w:ascii="Cambria Math" w:hAnsi="Cambria Math"/>
                <w:i/>
              </w:rPr>
            </m:ctrlPr>
          </m:sSubPr>
          <m:e>
            <m:r>
              <w:rPr>
                <w:rFonts w:ascii="Cambria Math" w:hAnsi="Cambria Math"/>
              </w:rPr>
              <m:t>З</m:t>
            </m:r>
          </m:e>
          <m:sub>
            <m:r>
              <m:rPr>
                <m:nor/>
              </m:rPr>
              <m:t>рем</m:t>
            </m:r>
            <m:ctrlPr>
              <w:rPr>
                <w:rFonts w:ascii="Cambria Math" w:hAnsi="Cambria Math"/>
              </w:rPr>
            </m:ctrlPr>
          </m:sub>
        </m:sSub>
      </m:oMath>
      <w:r w:rsidRPr="006E1A54">
        <w:t xml:space="preserve"> – затраты на текущий и профилактический ремонт вычислительной техники, руб.; </w:t>
      </w:r>
      <m:oMath>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oMath>
      <w:r w:rsidRPr="006E1A54">
        <w:t xml:space="preserve"> – прочие эксплуатационные расходы, руб.</w:t>
      </w:r>
    </w:p>
    <w:p w14:paraId="1276DC05" w14:textId="77777777" w:rsidR="006E1A54" w:rsidRDefault="006E1A54" w:rsidP="00DA1726">
      <w:r w:rsidRPr="00AA7B0B">
        <w:t xml:space="preserve">Состав команды: программист-дипломник, научный руководитель ВКР, программист-тестировщик, программист-разработчик </w:t>
      </w:r>
      <w:r w:rsidR="009D336F" w:rsidRPr="00AA7B0B">
        <w:t xml:space="preserve">клиентского приложения </w:t>
      </w:r>
      <w:r w:rsidR="009D336F" w:rsidRPr="00DA1506">
        <w:rPr>
          <w:highlight w:val="yellow"/>
        </w:rPr>
        <w:t>…</w:t>
      </w:r>
    </w:p>
    <w:p w14:paraId="74E35938" w14:textId="77777777" w:rsidR="00AA7B0B" w:rsidRDefault="00AA7B0B" w:rsidP="00DA1506">
      <w:r w:rsidRPr="00AA7B0B">
        <w:t>Затраты на оплату труда при разработке программного продукта вычисляются по формуле:</w:t>
      </w:r>
    </w:p>
    <w:p w14:paraId="50E2BC65" w14:textId="2EFE2C81" w:rsidR="00DA1506" w:rsidRDefault="00000000" w:rsidP="00B62AE8">
      <w:pPr>
        <w:ind w:firstLine="0"/>
        <w:jc w:val="center"/>
      </w:pPr>
      <m:oMath>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З</m:t>
                </m:r>
              </m:e>
              <m:sub>
                <m:r>
                  <m:rPr>
                    <m:nor/>
                  </m:rPr>
                  <m:t>общ</m:t>
                </m:r>
                <m:ctrlPr>
                  <w:rPr>
                    <w:rFonts w:ascii="Cambria Math" w:hAnsi="Cambria Math"/>
                  </w:rPr>
                </m:ctrlPr>
              </m:sub>
            </m:sSub>
            <m:r>
              <w:rPr>
                <w:rFonts w:ascii="Cambria Math" w:hAnsi="Cambria Math"/>
              </w:rPr>
              <m:t xml:space="preserve"> +</m:t>
            </m:r>
            <m:r>
              <w:rPr>
                <w:rFonts w:ascii="Cambria Math" w:hAnsi="Cambria Math" w:cs="Cambria Math"/>
              </w:rPr>
              <m:t>⋅</m:t>
            </m:r>
            <m:r>
              <m:rPr>
                <m:nor/>
              </m:rPr>
              <m:t>Отч</m:t>
            </m:r>
            <m:ctrlPr>
              <w:rPr>
                <w:rFonts w:ascii="Cambria Math" w:hAnsi="Cambria Math"/>
              </w:rPr>
            </m:ctrlPr>
          </m:e>
        </m:d>
        <m:r>
          <m:rPr>
            <m:nor/>
          </m:rPr>
          <m:t xml:space="preserve">* </m:t>
        </m:r>
        <m:sSub>
          <m:sSubPr>
            <m:ctrlPr>
              <w:rPr>
                <w:rFonts w:ascii="Cambria Math" w:hAnsi="Cambria Math"/>
              </w:rPr>
            </m:ctrlPr>
          </m:sSubPr>
          <m:e>
            <m:r>
              <m:rPr>
                <m:nor/>
              </m:rPr>
              <m:t>Т</m:t>
            </m:r>
          </m:e>
          <m:sub>
            <m:r>
              <w:rPr>
                <w:rFonts w:ascii="Cambria Math" w:hAnsi="Cambria Math"/>
              </w:rPr>
              <m:t>н</m:t>
            </m:r>
            <m:ctrlPr>
              <w:rPr>
                <w:rFonts w:ascii="Cambria Math" w:hAnsi="Cambria Math"/>
                <w:i/>
              </w:rPr>
            </m:ctrlPr>
          </m:sub>
        </m:sSub>
      </m:oMath>
      <w:r w:rsidR="00DA1506" w:rsidRPr="00BF662C">
        <w:t>,</w:t>
      </w:r>
      <w:r w:rsidR="00DA1506">
        <w:t xml:space="preserve"> - с окладом</w:t>
      </w:r>
    </w:p>
    <w:p w14:paraId="25623CB2" w14:textId="2FC5A121" w:rsidR="00DA1506" w:rsidRPr="00DA1506" w:rsidRDefault="00000000" w:rsidP="00B62AE8">
      <w:pPr>
        <w:ind w:firstLine="0"/>
        <w:jc w:val="center"/>
      </w:pPr>
      <m:oMath>
        <m:sSub>
          <m:sSubPr>
            <m:ctrlPr>
              <w:rPr>
                <w:rFonts w:ascii="Cambria Math" w:hAnsi="Cambria Math"/>
                <w:i/>
              </w:rPr>
            </m:ctrlPr>
          </m:sSubPr>
          <m:e>
            <m:r>
              <w:rPr>
                <w:rFonts w:ascii="Cambria Math" w:hAnsi="Cambria Math"/>
              </w:rPr>
              <m:t>З</m:t>
            </m:r>
          </m:e>
          <m:sub>
            <m:r>
              <m:rPr>
                <m:nor/>
              </m:rPr>
              <m:t>тр</m:t>
            </m:r>
            <m:ctrlPr>
              <w:rPr>
                <w:rFonts w:ascii="Cambria Math" w:hAnsi="Cambria Math"/>
              </w:rPr>
            </m:ctrlPr>
          </m:sub>
        </m:sSub>
        <m:r>
          <w:rPr>
            <w:rFonts w:ascii="Cambria Math" w:hAnsi="Cambria Math"/>
          </w:rPr>
          <m:t>=</m:t>
        </m:r>
        <m:sSub>
          <m:sSubPr>
            <m:ctrlPr>
              <w:rPr>
                <w:rFonts w:ascii="Cambria Math" w:hAnsi="Cambria Math"/>
                <w:i/>
              </w:rPr>
            </m:ctrlPr>
          </m:sSubPr>
          <m:e>
            <m:r>
              <w:rPr>
                <w:rFonts w:ascii="Cambria Math" w:hAnsi="Cambria Math"/>
              </w:rPr>
              <m:t>З</m:t>
            </m:r>
          </m:e>
          <m:sub>
            <m:r>
              <m:rPr>
                <m:nor/>
              </m:rPr>
              <m:t>общ</m:t>
            </m:r>
            <m:ctrlPr>
              <w:rPr>
                <w:rFonts w:ascii="Cambria Math" w:hAnsi="Cambria Math"/>
              </w:rPr>
            </m:ctrlPr>
          </m:sub>
        </m:sSub>
        <m:r>
          <w:rPr>
            <w:rFonts w:ascii="Cambria Math" w:hAnsi="Cambria Math" w:cs="Cambria Math"/>
          </w:rPr>
          <m:t>*</m:t>
        </m:r>
        <m:d>
          <m:dPr>
            <m:ctrlPr>
              <w:rPr>
                <w:rFonts w:ascii="Cambria Math" w:hAnsi="Cambria Math" w:cs="Cambria Math"/>
                <w:i/>
              </w:rPr>
            </m:ctrlPr>
          </m:dPr>
          <m:e>
            <m:r>
              <m:rPr>
                <m:nor/>
              </m:rPr>
              <m:t xml:space="preserve">1 </m:t>
            </m:r>
            <m:r>
              <m:rPr>
                <m:sty m:val="p"/>
              </m:rPr>
              <w:rPr>
                <w:rFonts w:ascii="Cambria Math" w:hAnsi="Cambria Math"/>
              </w:rPr>
              <m:t>+</m:t>
            </m:r>
            <m:r>
              <m:rPr>
                <m:nor/>
              </m:rPr>
              <m:t>Отч</m:t>
            </m:r>
            <m:ctrlPr>
              <w:rPr>
                <w:rFonts w:ascii="Cambria Math" w:hAnsi="Cambria Math"/>
              </w:rPr>
            </m:ctrlPr>
          </m:e>
        </m:d>
        <m:r>
          <m:rPr>
            <m:nor/>
          </m:rPr>
          <m:t xml:space="preserve">* </m:t>
        </m:r>
        <m:sSub>
          <m:sSubPr>
            <m:ctrlPr>
              <w:rPr>
                <w:rFonts w:ascii="Cambria Math" w:hAnsi="Cambria Math"/>
              </w:rPr>
            </m:ctrlPr>
          </m:sSubPr>
          <m:e>
            <m:r>
              <m:rPr>
                <m:nor/>
              </m:rPr>
              <m:t>Т</m:t>
            </m:r>
          </m:e>
          <m:sub>
            <m:r>
              <w:rPr>
                <w:rFonts w:ascii="Cambria Math" w:hAnsi="Cambria Math"/>
              </w:rPr>
              <m:t>н</m:t>
            </m:r>
            <m:ctrlPr>
              <w:rPr>
                <w:rFonts w:ascii="Cambria Math" w:hAnsi="Cambria Math"/>
                <w:i/>
              </w:rPr>
            </m:ctrlPr>
          </m:sub>
        </m:sSub>
      </m:oMath>
      <w:r w:rsidR="00DA1506" w:rsidRPr="00BF662C">
        <w:t>,</w:t>
      </w:r>
      <w:r w:rsidR="00DA1506">
        <w:t xml:space="preserve"> - почасовая</w:t>
      </w:r>
    </w:p>
    <w:p w14:paraId="44BF2F83" w14:textId="77777777" w:rsidR="006E1A54" w:rsidRDefault="00DA1506" w:rsidP="00DA1506">
      <w:r>
        <w:t xml:space="preserve">где </w:t>
      </w:r>
      <m:oMath>
        <m:sSub>
          <m:sSubPr>
            <m:ctrlPr>
              <w:rPr>
                <w:rFonts w:ascii="Cambria Math" w:hAnsi="Cambria Math"/>
                <w:i/>
                <w:color w:val="000000"/>
              </w:rPr>
            </m:ctrlPr>
          </m:sSubPr>
          <m:e>
            <m:r>
              <w:rPr>
                <w:rFonts w:ascii="Cambria Math"/>
                <w:color w:val="000000"/>
              </w:rPr>
              <m:t>З</m:t>
            </m:r>
          </m:e>
          <m:sub>
            <m:r>
              <m:rPr>
                <m:nor/>
              </m:rPr>
              <w:rPr>
                <w:rFonts w:ascii="Cambria Math"/>
                <w:color w:val="000000"/>
              </w:rPr>
              <m:t>общ</m:t>
            </m:r>
            <m:ctrlPr>
              <w:rPr>
                <w:rFonts w:ascii="Cambria Math" w:hAnsi="Cambria Math"/>
                <w:color w:val="000000"/>
              </w:rPr>
            </m:ctrlPr>
          </m:sub>
        </m:sSub>
      </m:oMath>
      <w:r>
        <w:t xml:space="preserve"> – общая зарплата работника за час, </w:t>
      </w:r>
      <m:oMath>
        <m:r>
          <m:rPr>
            <m:nor/>
          </m:rPr>
          <w:rPr>
            <w:rFonts w:ascii="Cambria Math"/>
            <w:color w:val="000000"/>
          </w:rPr>
          <m:t>Отч</m:t>
        </m:r>
      </m:oMath>
      <w:r>
        <w:t xml:space="preserve"> – отчисления с зарплаты, %, </w:t>
      </w:r>
      <m:oMath>
        <m:sSub>
          <m:sSubPr>
            <m:ctrlPr>
              <w:rPr>
                <w:rFonts w:ascii="Cambria Math" w:hAnsi="Cambria Math"/>
                <w:color w:val="000000"/>
              </w:rPr>
            </m:ctrlPr>
          </m:sSubPr>
          <m:e>
            <m:r>
              <m:rPr>
                <m:nor/>
              </m:rPr>
              <w:rPr>
                <w:rFonts w:ascii="Cambria Math"/>
                <w:color w:val="000000"/>
              </w:rPr>
              <m:t>Т</m:t>
            </m:r>
          </m:e>
          <m:sub>
            <m:r>
              <w:rPr>
                <w:rFonts w:ascii="Cambria Math"/>
                <w:color w:val="000000"/>
              </w:rPr>
              <m:t>н</m:t>
            </m:r>
            <m:ctrlPr>
              <w:rPr>
                <w:rFonts w:ascii="Cambria Math" w:hAnsi="Cambria Math"/>
                <w:i/>
                <w:color w:val="000000"/>
              </w:rPr>
            </m:ctrlPr>
          </m:sub>
        </m:sSub>
      </m:oMath>
      <w:r w:rsidR="00D17CEA">
        <w:rPr>
          <w:rFonts w:eastAsiaTheme="minorEastAsia"/>
          <w:color w:val="000000"/>
        </w:rPr>
        <w:t xml:space="preserve"> </w:t>
      </w:r>
      <w:r>
        <w:t>– время написания программы.</w:t>
      </w:r>
    </w:p>
    <w:p w14:paraId="758E8CED" w14:textId="77777777" w:rsidR="00B62AE8" w:rsidRDefault="00B62AE8" w:rsidP="00DA1506">
      <w:r w:rsidRPr="00B62AE8">
        <w:t xml:space="preserve">Время написания программы </w:t>
      </w:r>
      <m:oMath>
        <m:sSub>
          <m:sSubPr>
            <m:ctrlPr>
              <w:rPr>
                <w:rFonts w:ascii="Cambria Math" w:hAnsi="Cambria Math"/>
                <w:color w:val="000000"/>
              </w:rPr>
            </m:ctrlPr>
          </m:sSubPr>
          <m:e>
            <m:r>
              <m:rPr>
                <m:nor/>
              </m:rPr>
              <w:rPr>
                <w:rFonts w:ascii="Cambria Math"/>
                <w:color w:val="000000"/>
              </w:rPr>
              <m:t>Т</m:t>
            </m:r>
          </m:e>
          <m:sub>
            <m:r>
              <w:rPr>
                <w:rFonts w:ascii="Cambria Math"/>
                <w:color w:val="000000"/>
              </w:rPr>
              <m:t>н</m:t>
            </m:r>
            <m:ctrlPr>
              <w:rPr>
                <w:rFonts w:ascii="Cambria Math" w:hAnsi="Cambria Math"/>
                <w:i/>
                <w:color w:val="000000"/>
              </w:rPr>
            </m:ctrlPr>
          </m:sub>
        </m:sSub>
      </m:oMath>
      <w:r w:rsidRPr="00B62AE8">
        <w:t xml:space="preserve"> совпадает с временем работы компьютера</w:t>
      </w:r>
      <w:r>
        <w:t xml:space="preserve"> и составляет </w:t>
      </w:r>
      <w:r w:rsidRPr="00B62AE8">
        <w:rPr>
          <w:highlight w:val="yellow"/>
        </w:rPr>
        <w:t>…</w:t>
      </w:r>
      <w:r>
        <w:t xml:space="preserve"> часов = 6 часов/день * … рабочих дней</w:t>
      </w:r>
      <w:r w:rsidRPr="00B62AE8">
        <w:t>.</w:t>
      </w:r>
    </w:p>
    <w:p w14:paraId="78C16637" w14:textId="77777777" w:rsidR="00B62AE8" w:rsidRPr="00394111" w:rsidRDefault="00B62AE8" w:rsidP="00B62AE8">
      <w:pPr>
        <w:pStyle w:val="af2"/>
        <w:spacing w:after="0"/>
        <w:ind w:firstLine="426"/>
        <w:rPr>
          <w:color w:val="000000"/>
        </w:rPr>
      </w:pPr>
      <w:r w:rsidRPr="00394111">
        <w:rPr>
          <w:color w:val="000000"/>
        </w:rPr>
        <w:t>Заработная плата программиста за час определяется по следующей формуле:</w:t>
      </w:r>
    </w:p>
    <w:p w14:paraId="2E7B5194" w14:textId="77777777" w:rsidR="00B62AE8" w:rsidRPr="00BF662C" w:rsidRDefault="00000000" w:rsidP="00B62AE8">
      <w:pPr>
        <w:ind w:firstLine="0"/>
        <w:jc w:val="center"/>
      </w:pPr>
      <m:oMath>
        <m:sSub>
          <m:sSubPr>
            <m:ctrlPr>
              <w:rPr>
                <w:rFonts w:ascii="Cambria Math" w:hAnsi="Cambria Math"/>
                <w:i/>
              </w:rPr>
            </m:ctrlPr>
          </m:sSubPr>
          <m:e>
            <m:r>
              <w:rPr>
                <w:rFonts w:ascii="Cambria Math" w:hAnsi="Cambria Math"/>
              </w:rPr>
              <m:t>З</m:t>
            </m:r>
          </m:e>
          <m:sub>
            <m:r>
              <m:rPr>
                <m:nor/>
              </m:rPr>
              <m:t>пр</m:t>
            </m:r>
            <m:ctrlPr>
              <w:rPr>
                <w:rFonts w:ascii="Cambria Math" w:hAnsi="Cambria Math"/>
              </w:rPr>
            </m:ctrlPr>
          </m:sub>
        </m:sSub>
        <m:r>
          <w:rPr>
            <w:rFonts w:ascii="Cambria Math" w:hAnsi="Cambria Math"/>
          </w:rPr>
          <m:t>=</m:t>
        </m:r>
        <m:f>
          <m:fPr>
            <m:ctrlPr>
              <w:rPr>
                <w:rFonts w:ascii="Cambria Math" w:hAnsi="Cambria Math"/>
              </w:rPr>
            </m:ctrlPr>
          </m:fPr>
          <m:num>
            <m:r>
              <m:rPr>
                <m:nor/>
              </m:rPr>
              <m:t>С</m:t>
            </m:r>
            <m:sSub>
              <m:sSubPr>
                <m:ctrlPr>
                  <w:rPr>
                    <w:rFonts w:ascii="Cambria Math" w:hAnsi="Cambria Math"/>
                  </w:rPr>
                </m:ctrlPr>
              </m:sSubPr>
              <m:e>
                <m:r>
                  <m:rPr>
                    <m:nor/>
                  </m:rPr>
                  <m:t>т</m:t>
                </m:r>
              </m:e>
              <m:sub>
                <m:r>
                  <m:rPr>
                    <m:nor/>
                  </m:rPr>
                  <m:t>пр</m:t>
                </m:r>
              </m:sub>
            </m:sSub>
            <m:ctrlPr>
              <w:rPr>
                <w:rFonts w:ascii="Cambria Math" w:hAnsi="Cambria Math"/>
                <w:i/>
              </w:rPr>
            </m:ctrlPr>
          </m:num>
          <m:den>
            <m:sSub>
              <m:sSubPr>
                <m:ctrlPr>
                  <w:rPr>
                    <w:rFonts w:ascii="Cambria Math" w:hAnsi="Cambria Math"/>
                    <w:i/>
                  </w:rPr>
                </m:ctrlPr>
              </m:sSubPr>
              <m:e>
                <m:r>
                  <w:rPr>
                    <w:rFonts w:ascii="Cambria Math" w:hAnsi="Cambria Math"/>
                  </w:rPr>
                  <m:t>Ф</m:t>
                </m:r>
              </m:e>
              <m:sub>
                <m:r>
                  <m:rPr>
                    <m:nor/>
                  </m:rPr>
                  <m:t>вм</m:t>
                </m:r>
                <m:ctrlPr>
                  <w:rPr>
                    <w:rFonts w:ascii="Cambria Math" w:hAnsi="Cambria Math"/>
                  </w:rPr>
                </m:ctrlPr>
              </m:sub>
            </m:sSub>
            <m:ctrlPr>
              <w:rPr>
                <w:rFonts w:ascii="Cambria Math" w:hAnsi="Cambria Math"/>
                <w:i/>
              </w:rPr>
            </m:ctrlPr>
          </m:den>
        </m:f>
      </m:oMath>
      <w:r w:rsidR="00B62AE8">
        <w:t>,</w:t>
      </w:r>
    </w:p>
    <w:p w14:paraId="4BF56F82" w14:textId="77777777" w:rsidR="00B62AE8" w:rsidRPr="00BF662C" w:rsidRDefault="00B62AE8" w:rsidP="00F50E5E">
      <w:pPr>
        <w:ind w:firstLine="426"/>
        <w:rPr>
          <w:color w:val="000000"/>
        </w:rPr>
      </w:pPr>
      <w:r w:rsidRPr="00BF662C">
        <w:rPr>
          <w:color w:val="000000"/>
        </w:rPr>
        <w:lastRenderedPageBreak/>
        <w:t xml:space="preserve">где </w:t>
      </w:r>
      <m:oMath>
        <m:r>
          <m:rPr>
            <m:nor/>
          </m:rPr>
          <w:rPr>
            <w:rFonts w:ascii="Cambria Math"/>
            <w:color w:val="000000"/>
          </w:rPr>
          <m:t>С</m:t>
        </m:r>
        <m:sSub>
          <m:sSubPr>
            <m:ctrlPr>
              <w:rPr>
                <w:rFonts w:ascii="Cambria Math" w:hAnsi="Cambria Math"/>
                <w:color w:val="000000"/>
              </w:rPr>
            </m:ctrlPr>
          </m:sSubPr>
          <m:e>
            <m:r>
              <m:rPr>
                <m:nor/>
              </m:rPr>
              <w:rPr>
                <w:rFonts w:ascii="Cambria Math"/>
                <w:color w:val="000000"/>
              </w:rPr>
              <m:t>т</m:t>
            </m:r>
          </m:e>
          <m:sub>
            <m:r>
              <m:rPr>
                <m:nor/>
              </m:rPr>
              <w:rPr>
                <w:rFonts w:ascii="Cambria Math"/>
                <w:color w:val="000000"/>
              </w:rPr>
              <m:t>пр</m:t>
            </m:r>
          </m:sub>
        </m:sSub>
      </m:oMath>
      <w:r w:rsidRPr="00BF662C">
        <w:rPr>
          <w:color w:val="000000"/>
        </w:rPr>
        <w:t xml:space="preserve"> – ставка программиста;</w:t>
      </w:r>
    </w:p>
    <w:p w14:paraId="21C3B8C7" w14:textId="77777777" w:rsidR="00B62AE8" w:rsidRPr="00BF662C" w:rsidRDefault="00000000" w:rsidP="00B62AE8">
      <w:pPr>
        <w:ind w:firstLine="709"/>
        <w:rPr>
          <w:color w:val="000000"/>
        </w:rPr>
      </w:pPr>
      <m:oMath>
        <m:sSub>
          <m:sSubPr>
            <m:ctrlPr>
              <w:rPr>
                <w:rFonts w:ascii="Cambria Math" w:hAnsi="Cambria Math"/>
                <w:i/>
                <w:color w:val="000000"/>
              </w:rPr>
            </m:ctrlPr>
          </m:sSubPr>
          <m:e>
            <m:r>
              <w:rPr>
                <w:rFonts w:ascii="Cambria Math"/>
                <w:color w:val="000000"/>
              </w:rPr>
              <m:t>Ф</m:t>
            </m:r>
          </m:e>
          <m:sub>
            <m:r>
              <m:rPr>
                <m:nor/>
              </m:rPr>
              <w:rPr>
                <w:rFonts w:ascii="Cambria Math"/>
                <w:color w:val="000000"/>
              </w:rPr>
              <m:t>вм</m:t>
            </m:r>
            <m:ctrlPr>
              <w:rPr>
                <w:rFonts w:ascii="Cambria Math" w:hAnsi="Cambria Math"/>
                <w:color w:val="000000"/>
              </w:rPr>
            </m:ctrlPr>
          </m:sub>
        </m:sSub>
      </m:oMath>
      <w:r w:rsidR="00B62AE8" w:rsidRPr="00BF662C">
        <w:rPr>
          <w:color w:val="000000"/>
        </w:rPr>
        <w:t xml:space="preserve"> – фонд рабочего времени в месяц, ч.</w:t>
      </w:r>
    </w:p>
    <w:p w14:paraId="6C946901" w14:textId="77777777" w:rsidR="00B62AE8" w:rsidRPr="00394111" w:rsidRDefault="00B62AE8" w:rsidP="00B62AE8">
      <w:pPr>
        <w:pStyle w:val="32"/>
        <w:spacing w:after="0" w:line="360" w:lineRule="auto"/>
        <w:ind w:left="0" w:firstLine="708"/>
        <w:jc w:val="both"/>
        <w:rPr>
          <w:color w:val="000000"/>
          <w:sz w:val="28"/>
          <w:szCs w:val="28"/>
        </w:rPr>
      </w:pPr>
      <w:r w:rsidRPr="00394111">
        <w:rPr>
          <w:color w:val="000000"/>
          <w:sz w:val="28"/>
          <w:szCs w:val="28"/>
        </w:rPr>
        <w:t>Заработная плата дополнительная определяется по следующей формуле:</w:t>
      </w:r>
    </w:p>
    <w:p w14:paraId="148D4CD8" w14:textId="77777777" w:rsidR="00B62AE8" w:rsidRPr="00BF662C" w:rsidRDefault="00000000" w:rsidP="00B62AE8">
      <w:pPr>
        <w:pStyle w:val="af0"/>
        <w:ind w:hanging="180"/>
        <w:jc w:val="center"/>
        <w:rPr>
          <w:color w:val="000000"/>
        </w:rPr>
      </w:pPr>
      <m:oMath>
        <m:sSub>
          <m:sSubPr>
            <m:ctrlPr>
              <w:rPr>
                <w:rFonts w:ascii="Cambria Math" w:hAnsi="Cambria Math"/>
                <w:i/>
                <w:color w:val="000000"/>
              </w:rPr>
            </m:ctrlPr>
          </m:sSubPr>
          <m:e>
            <m:r>
              <w:rPr>
                <w:rFonts w:ascii="Cambria Math"/>
                <w:color w:val="000000"/>
              </w:rPr>
              <m:t>З</m:t>
            </m:r>
          </m:e>
          <m:sub>
            <m:r>
              <m:rPr>
                <m:nor/>
              </m:rPr>
              <w:rPr>
                <w:rFonts w:ascii="Cambria Math"/>
                <w:color w:val="000000"/>
              </w:rPr>
              <m:t>доп</m:t>
            </m:r>
            <m:ctrlPr>
              <w:rPr>
                <w:rFonts w:ascii="Cambria Math" w:hAnsi="Cambria Math"/>
                <w:color w:val="000000"/>
              </w:rPr>
            </m:ctrlPr>
          </m:sub>
        </m:sSub>
        <m:r>
          <w:rPr>
            <w:rFonts w:ascii="Cambria Math"/>
            <w:color w:val="000000"/>
          </w:rPr>
          <m:t>=</m:t>
        </m:r>
        <m:f>
          <m:fPr>
            <m:ctrlPr>
              <w:rPr>
                <w:rFonts w:ascii="Cambria Math" w:hAnsi="Cambria Math"/>
                <w:i/>
                <w:color w:val="000000"/>
              </w:rPr>
            </m:ctrlPr>
          </m:fPr>
          <m:num>
            <m:sSub>
              <m:sSubPr>
                <m:ctrlPr>
                  <w:rPr>
                    <w:rFonts w:ascii="Cambria Math" w:hAnsi="Cambria Math"/>
                    <w:i/>
                    <w:color w:val="000000"/>
                  </w:rPr>
                </m:ctrlPr>
              </m:sSubPr>
              <m:e>
                <m:r>
                  <w:rPr>
                    <w:rFonts w:ascii="Cambria Math"/>
                    <w:color w:val="000000"/>
                  </w:rPr>
                  <m:t>З</m:t>
                </m:r>
              </m:e>
              <m:sub>
                <m:r>
                  <m:rPr>
                    <m:nor/>
                  </m:rPr>
                  <w:rPr>
                    <w:rFonts w:ascii="Cambria Math"/>
                    <w:color w:val="000000"/>
                  </w:rPr>
                  <m:t>пр</m:t>
                </m:r>
                <m:ctrlPr>
                  <w:rPr>
                    <w:rFonts w:ascii="Cambria Math" w:hAnsi="Cambria Math"/>
                    <w:color w:val="000000"/>
                  </w:rPr>
                </m:ctrlPr>
              </m:sub>
            </m:sSub>
            <m:r>
              <w:rPr>
                <w:rFonts w:ascii="Cambria Math" w:hAnsi="Cambria Math" w:cs="Cambria Math"/>
                <w:color w:val="000000"/>
              </w:rPr>
              <m:t>⋅</m:t>
            </m:r>
            <m:sSub>
              <m:sSubPr>
                <m:ctrlPr>
                  <w:rPr>
                    <w:rFonts w:ascii="Cambria Math" w:hAnsi="Cambria Math"/>
                    <w:i/>
                    <w:color w:val="000000"/>
                  </w:rPr>
                </m:ctrlPr>
              </m:sSubPr>
              <m:e>
                <m:r>
                  <w:rPr>
                    <w:rFonts w:ascii="Cambria Math"/>
                    <w:color w:val="000000"/>
                  </w:rPr>
                  <m:t>Н</m:t>
                </m:r>
              </m:e>
              <m:sub>
                <m:r>
                  <m:rPr>
                    <m:nor/>
                  </m:rPr>
                  <w:rPr>
                    <w:rFonts w:ascii="Cambria Math"/>
                    <w:color w:val="000000"/>
                  </w:rPr>
                  <m:t>доп</m:t>
                </m:r>
                <m:ctrlPr>
                  <w:rPr>
                    <w:rFonts w:ascii="Cambria Math" w:hAnsi="Cambria Math"/>
                    <w:color w:val="000000"/>
                  </w:rPr>
                </m:ctrlPr>
              </m:sub>
            </m:sSub>
            <m:ctrlPr>
              <w:rPr>
                <w:rFonts w:ascii="Cambria Math" w:hAnsi="Cambria Math"/>
                <w:color w:val="000000"/>
              </w:rPr>
            </m:ctrlPr>
          </m:num>
          <m:den>
            <m:r>
              <m:rPr>
                <m:nor/>
              </m:rPr>
              <w:rPr>
                <w:rFonts w:ascii="Cambria Math"/>
                <w:color w:val="000000"/>
              </w:rPr>
              <m:t>100%</m:t>
            </m:r>
            <m:ctrlPr>
              <w:rPr>
                <w:rFonts w:ascii="Cambria Math" w:hAnsi="Cambria Math"/>
                <w:color w:val="000000"/>
              </w:rPr>
            </m:ctrlPr>
          </m:den>
        </m:f>
      </m:oMath>
      <w:r w:rsidR="00B62AE8" w:rsidRPr="00BF662C">
        <w:rPr>
          <w:color w:val="000000"/>
        </w:rPr>
        <w:t>,</w:t>
      </w:r>
    </w:p>
    <w:p w14:paraId="0BC9A927" w14:textId="77777777" w:rsidR="00B62AE8" w:rsidRPr="00BF662C" w:rsidRDefault="00B62AE8" w:rsidP="00B62AE8">
      <w:pPr>
        <w:ind w:firstLine="709"/>
        <w:rPr>
          <w:color w:val="000000"/>
        </w:rPr>
      </w:pPr>
      <w:r w:rsidRPr="00BF662C">
        <w:rPr>
          <w:color w:val="000000"/>
        </w:rPr>
        <w:t xml:space="preserve">где </w:t>
      </w:r>
      <m:oMath>
        <m:sSub>
          <m:sSubPr>
            <m:ctrlPr>
              <w:rPr>
                <w:rFonts w:ascii="Cambria Math" w:hAnsi="Cambria Math"/>
                <w:i/>
                <w:color w:val="000000"/>
              </w:rPr>
            </m:ctrlPr>
          </m:sSubPr>
          <m:e>
            <m:r>
              <w:rPr>
                <w:rFonts w:ascii="Cambria Math"/>
                <w:color w:val="000000"/>
              </w:rPr>
              <m:t>З</m:t>
            </m:r>
          </m:e>
          <m:sub>
            <m:r>
              <m:rPr>
                <m:nor/>
              </m:rPr>
              <w:rPr>
                <w:rFonts w:ascii="Cambria Math"/>
                <w:color w:val="000000"/>
              </w:rPr>
              <m:t>пр</m:t>
            </m:r>
            <m:ctrlPr>
              <w:rPr>
                <w:rFonts w:ascii="Cambria Math" w:hAnsi="Cambria Math"/>
                <w:color w:val="000000"/>
              </w:rPr>
            </m:ctrlPr>
          </m:sub>
        </m:sSub>
      </m:oMath>
      <w:r w:rsidRPr="00BF662C">
        <w:rPr>
          <w:color w:val="000000"/>
        </w:rPr>
        <w:t xml:space="preserve"> – заработная плата программиста;</w:t>
      </w:r>
    </w:p>
    <w:p w14:paraId="526AF6DD" w14:textId="77777777" w:rsidR="00B62AE8" w:rsidRPr="00BF662C" w:rsidRDefault="00000000" w:rsidP="00B62AE8">
      <w:pPr>
        <w:ind w:firstLine="709"/>
        <w:rPr>
          <w:color w:val="000000"/>
        </w:rPr>
      </w:pPr>
      <m:oMath>
        <m:sSub>
          <m:sSubPr>
            <m:ctrlPr>
              <w:rPr>
                <w:rFonts w:ascii="Cambria Math" w:hAnsi="Cambria Math"/>
                <w:i/>
                <w:color w:val="000000"/>
              </w:rPr>
            </m:ctrlPr>
          </m:sSubPr>
          <m:e>
            <m:r>
              <w:rPr>
                <w:rFonts w:ascii="Cambria Math"/>
                <w:color w:val="000000"/>
              </w:rPr>
              <m:t>Н</m:t>
            </m:r>
          </m:e>
          <m:sub>
            <m:r>
              <m:rPr>
                <m:nor/>
              </m:rPr>
              <w:rPr>
                <w:rFonts w:ascii="Cambria Math"/>
                <w:color w:val="000000"/>
              </w:rPr>
              <m:t>доп</m:t>
            </m:r>
            <m:ctrlPr>
              <w:rPr>
                <w:rFonts w:ascii="Cambria Math" w:hAnsi="Cambria Math"/>
                <w:color w:val="000000"/>
              </w:rPr>
            </m:ctrlPr>
          </m:sub>
        </m:sSub>
      </m:oMath>
      <w:r w:rsidR="00B62AE8" w:rsidRPr="00BF662C">
        <w:rPr>
          <w:color w:val="000000"/>
        </w:rPr>
        <w:t xml:space="preserve"> – норма отчислений на дополнительную зарплату (10%).</w:t>
      </w:r>
    </w:p>
    <w:p w14:paraId="6C8D50E0" w14:textId="77777777" w:rsidR="00B62AE8" w:rsidRPr="00504348" w:rsidRDefault="00B62AE8" w:rsidP="00B62AE8">
      <w:pPr>
        <w:ind w:firstLine="708"/>
        <w:rPr>
          <w:color w:val="000000"/>
        </w:rPr>
      </w:pPr>
      <w:r w:rsidRPr="00504348">
        <w:rPr>
          <w:color w:val="000000"/>
        </w:rPr>
        <w:t>Зарплата общая вычисляется по следующей формуле:</w:t>
      </w:r>
    </w:p>
    <w:p w14:paraId="0464A45B" w14:textId="77777777" w:rsidR="00B62AE8" w:rsidRPr="00BF662C" w:rsidRDefault="00000000" w:rsidP="00B62AE8">
      <w:pPr>
        <w:pStyle w:val="af0"/>
        <w:tabs>
          <w:tab w:val="left" w:pos="8242"/>
        </w:tabs>
        <w:jc w:val="center"/>
        <w:rPr>
          <w:color w:val="000000"/>
        </w:rPr>
      </w:pPr>
      <m:oMath>
        <m:sSub>
          <m:sSubPr>
            <m:ctrlPr>
              <w:rPr>
                <w:rFonts w:ascii="Cambria Math" w:hAnsi="Cambria Math"/>
                <w:i/>
                <w:color w:val="000000"/>
              </w:rPr>
            </m:ctrlPr>
          </m:sSubPr>
          <m:e>
            <m:r>
              <w:rPr>
                <w:rFonts w:ascii="Cambria Math"/>
                <w:color w:val="000000"/>
              </w:rPr>
              <m:t>З</m:t>
            </m:r>
          </m:e>
          <m:sub>
            <m:r>
              <m:rPr>
                <m:nor/>
              </m:rPr>
              <w:rPr>
                <w:rFonts w:ascii="Cambria Math"/>
                <w:color w:val="000000"/>
              </w:rPr>
              <m:t>общ</m:t>
            </m:r>
            <m:ctrlPr>
              <w:rPr>
                <w:rFonts w:ascii="Cambria Math" w:hAnsi="Cambria Math"/>
                <w:color w:val="000000"/>
              </w:rPr>
            </m:ctrlPr>
          </m:sub>
        </m:sSub>
        <m:r>
          <w:rPr>
            <w:rFonts w:ascii="Cambria Math"/>
            <w:color w:val="000000"/>
          </w:rPr>
          <m:t>=</m:t>
        </m:r>
        <m:sSub>
          <m:sSubPr>
            <m:ctrlPr>
              <w:rPr>
                <w:rFonts w:ascii="Cambria Math" w:hAnsi="Cambria Math"/>
                <w:i/>
                <w:color w:val="000000"/>
              </w:rPr>
            </m:ctrlPr>
          </m:sSubPr>
          <m:e>
            <m:r>
              <w:rPr>
                <w:rFonts w:ascii="Cambria Math"/>
                <w:color w:val="000000"/>
              </w:rPr>
              <m:t>З</m:t>
            </m:r>
          </m:e>
          <m:sub>
            <m:r>
              <m:rPr>
                <m:nor/>
              </m:rPr>
              <w:rPr>
                <w:rFonts w:ascii="Cambria Math"/>
                <w:color w:val="000000"/>
              </w:rPr>
              <m:t>пр</m:t>
            </m:r>
            <m:ctrlPr>
              <w:rPr>
                <w:rFonts w:ascii="Cambria Math" w:hAnsi="Cambria Math"/>
                <w:color w:val="000000"/>
              </w:rPr>
            </m:ctrlPr>
          </m:sub>
        </m:sSub>
        <m:r>
          <w:rPr>
            <w:rFonts w:ascii="Cambria Math"/>
            <w:color w:val="000000"/>
          </w:rPr>
          <m:t>+</m:t>
        </m:r>
        <m:sSub>
          <m:sSubPr>
            <m:ctrlPr>
              <w:rPr>
                <w:rFonts w:ascii="Cambria Math" w:hAnsi="Cambria Math"/>
                <w:i/>
                <w:color w:val="000000"/>
              </w:rPr>
            </m:ctrlPr>
          </m:sSubPr>
          <m:e>
            <m:r>
              <w:rPr>
                <w:rFonts w:ascii="Cambria Math"/>
                <w:color w:val="000000"/>
              </w:rPr>
              <m:t>З</m:t>
            </m:r>
          </m:e>
          <m:sub>
            <m:r>
              <m:rPr>
                <m:nor/>
              </m:rPr>
              <w:rPr>
                <w:rFonts w:ascii="Cambria Math"/>
                <w:color w:val="000000"/>
              </w:rPr>
              <m:t>доп</m:t>
            </m:r>
            <m:ctrlPr>
              <w:rPr>
                <w:rFonts w:ascii="Cambria Math" w:hAnsi="Cambria Math"/>
                <w:color w:val="000000"/>
              </w:rPr>
            </m:ctrlPr>
          </m:sub>
        </m:sSub>
      </m:oMath>
      <w:r w:rsidR="00B62AE8" w:rsidRPr="00BF662C">
        <w:rPr>
          <w:color w:val="000000"/>
        </w:rPr>
        <w:t>,</w:t>
      </w:r>
    </w:p>
    <w:p w14:paraId="2401D7A8" w14:textId="77777777" w:rsidR="00B62AE8" w:rsidRPr="00504348" w:rsidRDefault="00B62AE8" w:rsidP="00B62AE8">
      <w:pPr>
        <w:pStyle w:val="22"/>
        <w:spacing w:after="0" w:line="360" w:lineRule="auto"/>
        <w:ind w:left="0" w:firstLine="708"/>
        <w:rPr>
          <w:color w:val="000000"/>
        </w:rPr>
      </w:pPr>
      <w:r w:rsidRPr="00504348">
        <w:rPr>
          <w:color w:val="000000"/>
        </w:rPr>
        <w:t>Отчисления на соцстрах, фонд занятости и пенсионный фонд вычисляются по следующей формуле:</w:t>
      </w:r>
    </w:p>
    <w:p w14:paraId="75BAFC07" w14:textId="77777777" w:rsidR="00B62AE8" w:rsidRPr="00BF662C" w:rsidRDefault="00B62AE8" w:rsidP="00B62AE8">
      <w:pPr>
        <w:pStyle w:val="af0"/>
        <w:tabs>
          <w:tab w:val="left" w:pos="8242"/>
        </w:tabs>
        <w:jc w:val="center"/>
        <w:rPr>
          <w:color w:val="000000"/>
        </w:rPr>
      </w:pPr>
      <m:oMath>
        <m:r>
          <m:rPr>
            <m:nor/>
          </m:rPr>
          <w:rPr>
            <w:rFonts w:ascii="Cambria Math"/>
            <w:color w:val="000000"/>
          </w:rPr>
          <m:t>Отч</m:t>
        </m:r>
        <m:r>
          <m:rPr>
            <m:sty m:val="p"/>
          </m:rPr>
          <w:rPr>
            <w:rFonts w:ascii="Cambria Math"/>
            <w:color w:val="000000"/>
          </w:rPr>
          <m:t>=</m:t>
        </m:r>
        <m:sSub>
          <m:sSubPr>
            <m:ctrlPr>
              <w:rPr>
                <w:rFonts w:ascii="Cambria Math" w:hAnsi="Cambria Math"/>
                <w:i/>
                <w:color w:val="000000"/>
              </w:rPr>
            </m:ctrlPr>
          </m:sSubPr>
          <m:e>
            <m:r>
              <w:rPr>
                <w:rFonts w:ascii="Cambria Math"/>
                <w:color w:val="000000"/>
              </w:rPr>
              <m:t>О</m:t>
            </m:r>
          </m:e>
          <m:sub>
            <m:r>
              <m:rPr>
                <m:nor/>
              </m:rPr>
              <w:rPr>
                <w:rFonts w:ascii="Cambria Math"/>
                <w:color w:val="000000"/>
              </w:rPr>
              <m:t>сс</m:t>
            </m:r>
            <m:ctrlPr>
              <w:rPr>
                <w:rFonts w:ascii="Cambria Math" w:hAnsi="Cambria Math"/>
                <w:color w:val="000000"/>
              </w:rPr>
            </m:ctrlPr>
          </m:sub>
        </m:sSub>
        <m:r>
          <w:rPr>
            <w:rFonts w:ascii="Cambria Math"/>
            <w:color w:val="000000"/>
          </w:rPr>
          <m:t>+</m:t>
        </m:r>
        <m:sSub>
          <m:sSubPr>
            <m:ctrlPr>
              <w:rPr>
                <w:rFonts w:ascii="Cambria Math" w:hAnsi="Cambria Math"/>
                <w:i/>
                <w:color w:val="000000"/>
              </w:rPr>
            </m:ctrlPr>
          </m:sSubPr>
          <m:e>
            <m:r>
              <w:rPr>
                <w:rFonts w:ascii="Cambria Math"/>
                <w:color w:val="000000"/>
              </w:rPr>
              <m:t>О</m:t>
            </m:r>
          </m:e>
          <m:sub>
            <m:r>
              <m:rPr>
                <m:nor/>
              </m:rPr>
              <w:rPr>
                <w:rFonts w:ascii="Cambria Math"/>
                <w:color w:val="000000"/>
              </w:rPr>
              <m:t>фз</m:t>
            </m:r>
            <m:ctrlPr>
              <w:rPr>
                <w:rFonts w:ascii="Cambria Math" w:hAnsi="Cambria Math"/>
                <w:color w:val="000000"/>
              </w:rPr>
            </m:ctrlPr>
          </m:sub>
        </m:sSub>
        <m:r>
          <w:rPr>
            <w:rFonts w:ascii="Cambria Math"/>
            <w:color w:val="000000"/>
          </w:rPr>
          <m:t>+</m:t>
        </m:r>
        <m:sSub>
          <m:sSubPr>
            <m:ctrlPr>
              <w:rPr>
                <w:rFonts w:ascii="Cambria Math" w:hAnsi="Cambria Math"/>
                <w:i/>
                <w:color w:val="000000"/>
              </w:rPr>
            </m:ctrlPr>
          </m:sSubPr>
          <m:e>
            <m:r>
              <w:rPr>
                <w:rFonts w:ascii="Cambria Math"/>
                <w:color w:val="000000"/>
              </w:rPr>
              <m:t>О</m:t>
            </m:r>
          </m:e>
          <m:sub>
            <m:r>
              <m:rPr>
                <m:nor/>
              </m:rPr>
              <w:rPr>
                <w:rFonts w:ascii="Cambria Math"/>
                <w:color w:val="000000"/>
              </w:rPr>
              <m:t>пф</m:t>
            </m:r>
            <m:ctrlPr>
              <w:rPr>
                <w:rFonts w:ascii="Cambria Math" w:hAnsi="Cambria Math"/>
                <w:color w:val="000000"/>
              </w:rPr>
            </m:ctrlPr>
          </m:sub>
        </m:sSub>
      </m:oMath>
      <w:r w:rsidRPr="00BF662C">
        <w:rPr>
          <w:color w:val="000000"/>
        </w:rPr>
        <w:t>,</w:t>
      </w:r>
    </w:p>
    <w:p w14:paraId="21639AFF" w14:textId="77777777" w:rsidR="00B62AE8" w:rsidRPr="00BF662C" w:rsidRDefault="00B62AE8" w:rsidP="00B62AE8">
      <w:pPr>
        <w:ind w:firstLine="709"/>
        <w:rPr>
          <w:color w:val="000000"/>
        </w:rPr>
      </w:pPr>
      <w:r w:rsidRPr="00BF662C">
        <w:rPr>
          <w:color w:val="000000"/>
        </w:rPr>
        <w:t xml:space="preserve">где </w:t>
      </w:r>
      <m:oMath>
        <m:sSub>
          <m:sSubPr>
            <m:ctrlPr>
              <w:rPr>
                <w:rFonts w:ascii="Cambria Math" w:hAnsi="Cambria Math"/>
                <w:i/>
                <w:color w:val="000000"/>
              </w:rPr>
            </m:ctrlPr>
          </m:sSubPr>
          <m:e>
            <m:r>
              <w:rPr>
                <w:rFonts w:ascii="Cambria Math"/>
                <w:color w:val="000000"/>
              </w:rPr>
              <m:t>О</m:t>
            </m:r>
          </m:e>
          <m:sub>
            <m:r>
              <m:rPr>
                <m:nor/>
              </m:rPr>
              <w:rPr>
                <w:rFonts w:ascii="Cambria Math"/>
                <w:color w:val="000000"/>
              </w:rPr>
              <m:t>сс</m:t>
            </m:r>
            <m:ctrlPr>
              <w:rPr>
                <w:rFonts w:ascii="Cambria Math" w:hAnsi="Cambria Math"/>
                <w:color w:val="000000"/>
              </w:rPr>
            </m:ctrlPr>
          </m:sub>
        </m:sSub>
      </m:oMath>
      <w:r w:rsidRPr="00BF662C">
        <w:rPr>
          <w:color w:val="000000"/>
        </w:rPr>
        <w:t xml:space="preserve"> – отчисления на соцстрах (0,5% от </w:t>
      </w:r>
      <m:oMath>
        <m:sSub>
          <m:sSubPr>
            <m:ctrlPr>
              <w:rPr>
                <w:rFonts w:ascii="Cambria Math" w:hAnsi="Cambria Math"/>
                <w:i/>
                <w:color w:val="000000"/>
              </w:rPr>
            </m:ctrlPr>
          </m:sSubPr>
          <m:e>
            <m:r>
              <w:rPr>
                <w:rFonts w:ascii="Cambria Math"/>
                <w:color w:val="000000"/>
              </w:rPr>
              <m:t>З</m:t>
            </m:r>
          </m:e>
          <m:sub>
            <m:r>
              <m:rPr>
                <m:nor/>
              </m:rPr>
              <w:rPr>
                <w:rFonts w:ascii="Cambria Math"/>
                <w:color w:val="000000"/>
              </w:rPr>
              <m:t>общ</m:t>
            </m:r>
            <m:ctrlPr>
              <w:rPr>
                <w:rFonts w:ascii="Cambria Math" w:hAnsi="Cambria Math"/>
                <w:color w:val="000000"/>
              </w:rPr>
            </m:ctrlPr>
          </m:sub>
        </m:sSub>
      </m:oMath>
      <w:r w:rsidRPr="00BF662C">
        <w:rPr>
          <w:color w:val="000000"/>
        </w:rPr>
        <w:t>);</w:t>
      </w:r>
    </w:p>
    <w:p w14:paraId="053DE542" w14:textId="77777777" w:rsidR="00B62AE8" w:rsidRPr="00BF662C" w:rsidRDefault="00000000" w:rsidP="00B62AE8">
      <w:pPr>
        <w:ind w:firstLine="709"/>
        <w:rPr>
          <w:color w:val="000000"/>
        </w:rPr>
      </w:pPr>
      <m:oMath>
        <m:sSub>
          <m:sSubPr>
            <m:ctrlPr>
              <w:rPr>
                <w:rFonts w:ascii="Cambria Math" w:hAnsi="Cambria Math"/>
                <w:i/>
                <w:color w:val="000000"/>
              </w:rPr>
            </m:ctrlPr>
          </m:sSubPr>
          <m:e>
            <m:r>
              <w:rPr>
                <w:rFonts w:ascii="Cambria Math"/>
                <w:color w:val="000000"/>
              </w:rPr>
              <m:t>О</m:t>
            </m:r>
          </m:e>
          <m:sub>
            <m:r>
              <m:rPr>
                <m:nor/>
              </m:rPr>
              <w:rPr>
                <w:rFonts w:ascii="Cambria Math"/>
                <w:color w:val="000000"/>
              </w:rPr>
              <m:t>фз</m:t>
            </m:r>
            <m:ctrlPr>
              <w:rPr>
                <w:rFonts w:ascii="Cambria Math" w:hAnsi="Cambria Math"/>
                <w:color w:val="000000"/>
              </w:rPr>
            </m:ctrlPr>
          </m:sub>
        </m:sSub>
      </m:oMath>
      <w:r w:rsidR="00B62AE8" w:rsidRPr="00BF662C">
        <w:rPr>
          <w:color w:val="000000"/>
        </w:rPr>
        <w:t xml:space="preserve"> – отчисления в фонд занятости (0,5% от</w:t>
      </w:r>
      <w:r w:rsidR="00B62AE8">
        <w:rPr>
          <w:color w:val="000000"/>
        </w:rPr>
        <w:t xml:space="preserve"> </w:t>
      </w:r>
      <m:oMath>
        <m:sSub>
          <m:sSubPr>
            <m:ctrlPr>
              <w:rPr>
                <w:rFonts w:ascii="Cambria Math" w:hAnsi="Cambria Math"/>
                <w:i/>
                <w:color w:val="000000"/>
              </w:rPr>
            </m:ctrlPr>
          </m:sSubPr>
          <m:e>
            <m:r>
              <w:rPr>
                <w:rFonts w:ascii="Cambria Math"/>
                <w:color w:val="000000"/>
              </w:rPr>
              <m:t>З</m:t>
            </m:r>
          </m:e>
          <m:sub>
            <m:r>
              <m:rPr>
                <m:nor/>
              </m:rPr>
              <w:rPr>
                <w:rFonts w:ascii="Cambria Math"/>
                <w:color w:val="000000"/>
              </w:rPr>
              <m:t>общ</m:t>
            </m:r>
            <m:ctrlPr>
              <w:rPr>
                <w:rFonts w:ascii="Cambria Math" w:hAnsi="Cambria Math"/>
                <w:color w:val="000000"/>
              </w:rPr>
            </m:ctrlPr>
          </m:sub>
        </m:sSub>
      </m:oMath>
      <w:r w:rsidR="00B62AE8" w:rsidRPr="00BF662C">
        <w:rPr>
          <w:color w:val="000000"/>
        </w:rPr>
        <w:t>);</w:t>
      </w:r>
    </w:p>
    <w:p w14:paraId="3290C66E" w14:textId="77777777" w:rsidR="00B62AE8" w:rsidRDefault="00000000" w:rsidP="00B62AE8">
      <w:pPr>
        <w:ind w:firstLine="709"/>
        <w:rPr>
          <w:color w:val="000000"/>
        </w:rPr>
      </w:pPr>
      <m:oMath>
        <m:sSub>
          <m:sSubPr>
            <m:ctrlPr>
              <w:rPr>
                <w:rFonts w:ascii="Cambria Math" w:hAnsi="Cambria Math"/>
                <w:i/>
                <w:color w:val="000000"/>
              </w:rPr>
            </m:ctrlPr>
          </m:sSubPr>
          <m:e>
            <m:r>
              <w:rPr>
                <w:rFonts w:ascii="Cambria Math"/>
                <w:color w:val="000000"/>
              </w:rPr>
              <m:t>О</m:t>
            </m:r>
          </m:e>
          <m:sub>
            <m:r>
              <m:rPr>
                <m:nor/>
              </m:rPr>
              <w:rPr>
                <w:rFonts w:ascii="Cambria Math"/>
                <w:color w:val="000000"/>
              </w:rPr>
              <m:t>пф</m:t>
            </m:r>
            <m:ctrlPr>
              <w:rPr>
                <w:rFonts w:ascii="Cambria Math" w:hAnsi="Cambria Math"/>
                <w:color w:val="000000"/>
              </w:rPr>
            </m:ctrlPr>
          </m:sub>
        </m:sSub>
      </m:oMath>
      <w:r w:rsidR="00B62AE8" w:rsidRPr="00BF662C">
        <w:rPr>
          <w:color w:val="000000"/>
        </w:rPr>
        <w:t xml:space="preserve"> – отчисления в пенсионный фонд (2% от</w:t>
      </w:r>
      <w:r w:rsidR="00B62AE8">
        <w:rPr>
          <w:color w:val="000000"/>
        </w:rPr>
        <w:t xml:space="preserve"> </w:t>
      </w:r>
      <m:oMath>
        <m:sSub>
          <m:sSubPr>
            <m:ctrlPr>
              <w:rPr>
                <w:rFonts w:ascii="Cambria Math" w:hAnsi="Cambria Math"/>
                <w:i/>
                <w:color w:val="000000"/>
              </w:rPr>
            </m:ctrlPr>
          </m:sSubPr>
          <m:e>
            <m:r>
              <w:rPr>
                <w:rFonts w:ascii="Cambria Math"/>
                <w:color w:val="000000"/>
              </w:rPr>
              <m:t>З</m:t>
            </m:r>
          </m:e>
          <m:sub>
            <m:r>
              <m:rPr>
                <m:nor/>
              </m:rPr>
              <w:rPr>
                <w:rFonts w:ascii="Cambria Math"/>
                <w:color w:val="000000"/>
              </w:rPr>
              <m:t>общ</m:t>
            </m:r>
            <m:ctrlPr>
              <w:rPr>
                <w:rFonts w:ascii="Cambria Math" w:hAnsi="Cambria Math"/>
                <w:color w:val="000000"/>
              </w:rPr>
            </m:ctrlPr>
          </m:sub>
        </m:sSub>
      </m:oMath>
      <w:r w:rsidR="00B62AE8" w:rsidRPr="00BF662C">
        <w:rPr>
          <w:color w:val="000000"/>
        </w:rPr>
        <w:t>).</w:t>
      </w:r>
    </w:p>
    <w:p w14:paraId="77193F4D" w14:textId="77777777" w:rsidR="00B62AE8" w:rsidRDefault="00B62AE8" w:rsidP="00DA1506"/>
    <w:p w14:paraId="1E9E68E8" w14:textId="77777777" w:rsidR="009B1387" w:rsidRPr="0092571F" w:rsidRDefault="0097019B" w:rsidP="009B1387">
      <w:pPr>
        <w:rPr>
          <w:i/>
          <w:iCs/>
        </w:rPr>
      </w:pPr>
      <w:r>
        <w:rPr>
          <w:i/>
          <w:iCs/>
        </w:rPr>
        <w:t xml:space="preserve">, </w:t>
      </w:r>
      <w:r w:rsidR="009B1387" w:rsidRPr="0092571F">
        <w:rPr>
          <w:i/>
          <w:iCs/>
        </w:rPr>
        <w:t>З/п в час (ставка)</w:t>
      </w:r>
      <w:r>
        <w:rPr>
          <w:i/>
          <w:iCs/>
        </w:rPr>
        <w:t xml:space="preserve">, </w:t>
      </w:r>
      <w:r w:rsidR="009B1387" w:rsidRPr="0092571F">
        <w:rPr>
          <w:i/>
          <w:iCs/>
        </w:rPr>
        <w:t>Фонд рабочего времени в месяц, ч.</w:t>
      </w:r>
      <w:r>
        <w:rPr>
          <w:i/>
          <w:iCs/>
        </w:rPr>
        <w:t xml:space="preserve">, </w:t>
      </w:r>
      <w:r w:rsidR="009B1387" w:rsidRPr="0092571F">
        <w:rPr>
          <w:i/>
          <w:iCs/>
        </w:rPr>
        <w:t>Таблица Данные по заработной плате</w:t>
      </w:r>
      <w:r>
        <w:rPr>
          <w:i/>
          <w:iCs/>
        </w:rPr>
        <w:t xml:space="preserve">, </w:t>
      </w:r>
      <w:r w:rsidR="009B1387" w:rsidRPr="0092571F">
        <w:rPr>
          <w:i/>
          <w:iCs/>
        </w:rPr>
        <w:t>Затраты на использование машинного времени</w:t>
      </w:r>
      <w:r>
        <w:rPr>
          <w:i/>
          <w:iCs/>
        </w:rPr>
        <w:t xml:space="preserve">, </w:t>
      </w:r>
      <w:r w:rsidR="009B1387" w:rsidRPr="0092571F">
        <w:rPr>
          <w:i/>
          <w:iCs/>
        </w:rPr>
        <w:t>Стоимость одного часа машинного времени</w:t>
      </w:r>
      <w:r>
        <w:rPr>
          <w:i/>
          <w:iCs/>
        </w:rPr>
        <w:t xml:space="preserve">, </w:t>
      </w:r>
      <w:r w:rsidR="009B1387" w:rsidRPr="0092571F">
        <w:rPr>
          <w:i/>
          <w:iCs/>
        </w:rPr>
        <w:t>И тд…</w:t>
      </w:r>
    </w:p>
    <w:p w14:paraId="3E2B508B" w14:textId="77777777" w:rsidR="009B1387" w:rsidRDefault="009B1387" w:rsidP="009B1387"/>
    <w:p w14:paraId="1EBDAA2F" w14:textId="77777777" w:rsidR="00A06BA6" w:rsidRDefault="00A06BA6" w:rsidP="009B1387">
      <w:r w:rsidRPr="00A06BA6">
        <w:t>Найти проценты от общей зп и в пенсионный фонд</w:t>
      </w:r>
    </w:p>
    <w:p w14:paraId="6D367DB3" w14:textId="77777777" w:rsidR="00A06BA6" w:rsidRDefault="00A06BA6" w:rsidP="009B1387">
      <w:r w:rsidRPr="00A06BA6">
        <w:t>Посчитать себе зарплату за 4 месяца, ставка руководителя  44300 оклад</w:t>
      </w:r>
    </w:p>
    <w:p w14:paraId="5E8137CF" w14:textId="77777777" w:rsidR="00A06BA6" w:rsidRDefault="00A06BA6" w:rsidP="009B1387">
      <w:r w:rsidRPr="00A06BA6">
        <w:t>Затраты на использование машинного времени</w:t>
      </w:r>
    </w:p>
    <w:p w14:paraId="1E46DCBD" w14:textId="77777777" w:rsidR="00A06BA6" w:rsidRDefault="00A06BA6" w:rsidP="009B1387">
      <w:r w:rsidRPr="00A06BA6">
        <w:t>Количество рабочих дней в году с февраля до июня</w:t>
      </w:r>
    </w:p>
    <w:p w14:paraId="1F8EFEA7" w14:textId="77777777" w:rsidR="00A06BA6" w:rsidRDefault="00A06BA6" w:rsidP="009B1387">
      <w:r w:rsidRPr="00A06BA6">
        <w:t>Не надо стоимость помещения брать дорогую квартиру. Только комната</w:t>
      </w:r>
    </w:p>
    <w:p w14:paraId="4BCC04CA" w14:textId="77777777" w:rsidR="00A06BA6" w:rsidRDefault="00A06BA6" w:rsidP="009B1387">
      <w:r w:rsidRPr="00A06BA6">
        <w:t>Норматив прибыли 20%</w:t>
      </w:r>
    </w:p>
    <w:p w14:paraId="6CE09518" w14:textId="77777777" w:rsidR="00A06BA6" w:rsidRDefault="00A06BA6" w:rsidP="009B1387">
      <w:r w:rsidRPr="00A06BA6">
        <w:t>Срок службы по 1-2 года</w:t>
      </w:r>
    </w:p>
    <w:p w14:paraId="7EC4A024" w14:textId="77777777" w:rsidR="00A06BA6" w:rsidRDefault="00A06BA6" w:rsidP="009B1387">
      <w:r w:rsidRPr="00A06BA6">
        <w:t>Че то там не больше 3 лет перед экономичесим эффектмэо</w:t>
      </w:r>
    </w:p>
    <w:p w14:paraId="584090F8" w14:textId="77777777" w:rsidR="00A06BA6" w:rsidRDefault="00A06BA6" w:rsidP="009B1387"/>
    <w:p w14:paraId="400658BA" w14:textId="77777777" w:rsidR="00A06BA6" w:rsidRPr="00DA1726" w:rsidRDefault="00A06BA6" w:rsidP="009B1387"/>
    <w:p w14:paraId="4E86C138" w14:textId="77777777" w:rsidR="00DA1726" w:rsidRDefault="00DA1726" w:rsidP="00DA1726">
      <w:pPr>
        <w:pStyle w:val="2"/>
      </w:pPr>
      <w:bookmarkStart w:id="67" w:name="_Toc227660166"/>
      <w:r>
        <w:lastRenderedPageBreak/>
        <w:t>Расчёт цены программного продукта</w:t>
      </w:r>
      <w:bookmarkEnd w:id="67"/>
    </w:p>
    <w:p w14:paraId="22AF5F88" w14:textId="77777777" w:rsidR="00DA1726" w:rsidRDefault="00C015CC" w:rsidP="00DA1726">
      <w:r>
        <w:t>…</w:t>
      </w:r>
    </w:p>
    <w:p w14:paraId="3CF0A43F" w14:textId="77777777" w:rsidR="00C015CC" w:rsidRDefault="004C416A" w:rsidP="00DA1726">
      <w:r w:rsidRPr="004C416A">
        <w:rPr>
          <w:highlight w:val="yellow"/>
        </w:rPr>
        <w:t xml:space="preserve">Сетевой график по методике в </w:t>
      </w:r>
      <w:r w:rsidRPr="004C416A">
        <w:rPr>
          <w:highlight w:val="yellow"/>
          <w:lang w:val="en-US"/>
        </w:rPr>
        <w:t>Excel</w:t>
      </w:r>
    </w:p>
    <w:p w14:paraId="76D9D56E" w14:textId="77777777" w:rsidR="002F7B97" w:rsidRPr="002F7B97" w:rsidRDefault="002F7B97" w:rsidP="00DA1726"/>
    <w:p w14:paraId="1DDDE748" w14:textId="77777777" w:rsidR="000938D6" w:rsidRPr="000938D6" w:rsidRDefault="00DA1726" w:rsidP="00DA1726">
      <w:pPr>
        <w:pStyle w:val="2"/>
      </w:pPr>
      <w:bookmarkStart w:id="68" w:name="_Toc227660167"/>
      <w:r>
        <w:t>Расчёт экономической эффективности</w:t>
      </w:r>
      <w:bookmarkEnd w:id="68"/>
    </w:p>
    <w:p w14:paraId="64FE749E" w14:textId="77777777" w:rsidR="006E1A54" w:rsidRPr="006E1A54" w:rsidRDefault="006E1A54" w:rsidP="006E1A54">
      <w:pPr>
        <w:rPr>
          <w:i/>
          <w:iCs/>
        </w:rPr>
      </w:pPr>
      <w:r w:rsidRPr="006E1A54">
        <w:rPr>
          <w:i/>
          <w:iCs/>
        </w:rPr>
        <w:t xml:space="preserve">Эффективность – это мера соотношения затрат и результатов функционирования программного средства. </w:t>
      </w:r>
    </w:p>
    <w:p w14:paraId="10CCCBD6" w14:textId="77777777" w:rsidR="006E1A54" w:rsidRPr="006E1A54" w:rsidRDefault="006E1A54" w:rsidP="006E1A54">
      <w:pPr>
        <w:rPr>
          <w:i/>
          <w:iCs/>
        </w:rPr>
      </w:pPr>
      <w:r w:rsidRPr="006E1A54">
        <w:rPr>
          <w:i/>
          <w:iCs/>
        </w:rPr>
        <w:t>Экономический эффект – это результат внедрения некоторого мероприятия, выраженный в стоимостной форме в виде экономии от его осуществления.</w:t>
      </w:r>
    </w:p>
    <w:p w14:paraId="1BB47C94" w14:textId="77777777" w:rsidR="00C015CC" w:rsidRDefault="00C015CC" w:rsidP="00B56552">
      <w:pPr>
        <w:rPr>
          <w:i/>
          <w:iCs/>
        </w:rPr>
      </w:pPr>
      <w:r>
        <w:t>…</w:t>
      </w:r>
      <w:r w:rsidR="00CF3603">
        <w:t xml:space="preserve"> </w:t>
      </w:r>
      <w:r w:rsidRPr="0092571F">
        <w:rPr>
          <w:i/>
          <w:iCs/>
        </w:rPr>
        <w:t>Годовой экономический эффект</w:t>
      </w:r>
    </w:p>
    <w:p w14:paraId="761BF734" w14:textId="77777777" w:rsidR="006E1A54" w:rsidRPr="006E1A54" w:rsidRDefault="006E1A54" w:rsidP="00B56552">
      <w:pPr>
        <w:rPr>
          <w:i/>
          <w:iCs/>
        </w:rPr>
      </w:pPr>
      <w:r w:rsidRPr="006E1A54">
        <w:rPr>
          <w:i/>
          <w:iCs/>
        </w:rPr>
        <w:t>Срок окупаемости – это величина, обратная коэффициенту эффективности. Представляет собой период времени, в течение которого затраты на программное средство окупятся полученным эффектом.</w:t>
      </w:r>
    </w:p>
    <w:p w14:paraId="29E783FF" w14:textId="77777777" w:rsidR="006E1A54" w:rsidRPr="006E1A54" w:rsidRDefault="006E1A54" w:rsidP="00B56552"/>
    <w:p w14:paraId="31BF9C16" w14:textId="77777777" w:rsidR="006E1A54" w:rsidRPr="00C737B0" w:rsidRDefault="00C737B0" w:rsidP="00B56552">
      <w:r w:rsidRPr="00C737B0">
        <w:rPr>
          <w:highlight w:val="yellow"/>
        </w:rPr>
        <w:t>Желательно положительный</w:t>
      </w:r>
    </w:p>
    <w:p w14:paraId="1ED3D8A7" w14:textId="77777777" w:rsidR="00C737B0" w:rsidRDefault="00C737B0" w:rsidP="00B56552"/>
    <w:p w14:paraId="402B3E48" w14:textId="77777777" w:rsidR="00C737B0" w:rsidRDefault="00C737B0" w:rsidP="00B56552">
      <w:r w:rsidRPr="00C737B0">
        <w:rPr>
          <w:highlight w:val="yellow"/>
        </w:rPr>
        <w:t>Зачёт – устная форма, читать пособие</w:t>
      </w:r>
    </w:p>
    <w:p w14:paraId="56013229" w14:textId="77777777" w:rsidR="00C737B0" w:rsidRPr="006E1A54" w:rsidRDefault="00C737B0" w:rsidP="00B56552"/>
    <w:p w14:paraId="06EE3F37" w14:textId="77777777" w:rsidR="006E1A54" w:rsidRPr="006E1A54" w:rsidRDefault="006E1A54" w:rsidP="00B56552"/>
    <w:p w14:paraId="7CFBDF2B" w14:textId="77777777" w:rsidR="00D81357" w:rsidRDefault="009E6B6C" w:rsidP="008D3D72">
      <w:pPr>
        <w:jc w:val="left"/>
      </w:pPr>
      <w:r>
        <w:br w:type="page"/>
      </w:r>
    </w:p>
    <w:p w14:paraId="65AD6BAE" w14:textId="77777777" w:rsidR="0040057A" w:rsidRDefault="0040057A" w:rsidP="00647434">
      <w:pPr>
        <w:pStyle w:val="1"/>
        <w:numPr>
          <w:ilvl w:val="0"/>
          <w:numId w:val="0"/>
        </w:numPr>
      </w:pPr>
      <w:bookmarkStart w:id="69" w:name="_Toc227660168"/>
      <w:r>
        <w:lastRenderedPageBreak/>
        <w:t>Заключение</w:t>
      </w:r>
      <w:bookmarkEnd w:id="69"/>
    </w:p>
    <w:p w14:paraId="2DDE6B99" w14:textId="39E30CB9" w:rsidR="00D12858" w:rsidRPr="0044045E" w:rsidRDefault="00D12858" w:rsidP="00D12858">
      <w:r w:rsidRPr="0044045E">
        <w:t xml:space="preserve">В результате выполнения работы </w:t>
      </w:r>
      <w:r>
        <w:t>б</w:t>
      </w:r>
      <w:r w:rsidRPr="00B23327">
        <w:t>ыла разработана спецификация и архитектура разрабатываемо</w:t>
      </w:r>
      <w:r>
        <w:t>го программного обеспечения</w:t>
      </w:r>
      <w:r w:rsidRPr="00B23327">
        <w:t>, предназначенно</w:t>
      </w:r>
      <w:r>
        <w:t>го</w:t>
      </w:r>
      <w:r w:rsidRPr="00B23327">
        <w:t xml:space="preserve"> для использования технологии RAG при генерации ответа большой языковой моделью на основе нормативной документации целевого производства.</w:t>
      </w:r>
      <w:r w:rsidRPr="0044045E">
        <w:t xml:space="preserve"> </w:t>
      </w:r>
      <w:r>
        <w:t>Б</w:t>
      </w:r>
      <w:r w:rsidRPr="0044045E">
        <w:t xml:space="preserve">ыли выполнены следующие </w:t>
      </w:r>
      <w:r>
        <w:t>пункты</w:t>
      </w:r>
      <w:r w:rsidRPr="0044045E">
        <w:t>:</w:t>
      </w:r>
    </w:p>
    <w:p w14:paraId="48D29C15" w14:textId="77777777" w:rsidR="00D12858" w:rsidRDefault="00D12858" w:rsidP="00D12858">
      <w:pPr>
        <w:numPr>
          <w:ilvl w:val="0"/>
          <w:numId w:val="32"/>
        </w:numPr>
        <w:ind w:left="0" w:firstLine="426"/>
      </w:pPr>
      <w:r>
        <w:t>Сравнительный анализ отечественных и зарубежных аналогов проектируемой системы.</w:t>
      </w:r>
    </w:p>
    <w:p w14:paraId="52BAA0C1" w14:textId="77777777" w:rsidR="00D12858" w:rsidRDefault="00D12858" w:rsidP="00D12858">
      <w:pPr>
        <w:numPr>
          <w:ilvl w:val="0"/>
          <w:numId w:val="32"/>
        </w:numPr>
        <w:ind w:left="0" w:firstLine="426"/>
      </w:pPr>
      <w:r>
        <w:t>Выбор технологии, среды и языка программирования.</w:t>
      </w:r>
    </w:p>
    <w:p w14:paraId="5CB5DEC2" w14:textId="77777777" w:rsidR="00D12858" w:rsidRDefault="00D12858" w:rsidP="00D12858">
      <w:pPr>
        <w:numPr>
          <w:ilvl w:val="0"/>
          <w:numId w:val="32"/>
        </w:numPr>
        <w:ind w:left="0" w:firstLine="426"/>
      </w:pPr>
      <w:r>
        <w:t>Анализ процесса обработки информации, выбор структур данных для её хранения, выбор методов и алгоритмов решения задачи.</w:t>
      </w:r>
    </w:p>
    <w:p w14:paraId="482F9FBA" w14:textId="77777777" w:rsidR="00D12858" w:rsidRDefault="00D12858" w:rsidP="00D12858">
      <w:pPr>
        <w:numPr>
          <w:ilvl w:val="0"/>
          <w:numId w:val="32"/>
        </w:numPr>
        <w:ind w:left="0" w:firstLine="426"/>
      </w:pPr>
      <w:r>
        <w:t>Разработка спецификаций проектируемой системы</w:t>
      </w:r>
    </w:p>
    <w:p w14:paraId="660F87F2" w14:textId="77777777" w:rsidR="00D12858" w:rsidRPr="004651E6" w:rsidRDefault="00D12858" w:rsidP="00D12858">
      <w:pPr>
        <w:numPr>
          <w:ilvl w:val="0"/>
          <w:numId w:val="32"/>
        </w:numPr>
        <w:ind w:left="0" w:firstLine="426"/>
      </w:pPr>
      <w:r w:rsidRPr="00015A61">
        <w:t xml:space="preserve">Проектирование </w:t>
      </w:r>
      <w:r w:rsidRPr="004651E6">
        <w:t>программного обеспечения.</w:t>
      </w:r>
    </w:p>
    <w:p w14:paraId="7CDF45E6" w14:textId="64279115" w:rsidR="00D12858" w:rsidRPr="004651E6" w:rsidRDefault="00D12858" w:rsidP="00D12858">
      <w:pPr>
        <w:numPr>
          <w:ilvl w:val="0"/>
          <w:numId w:val="32"/>
        </w:numPr>
        <w:ind w:left="0" w:firstLine="426"/>
      </w:pPr>
      <w:r w:rsidRPr="004651E6">
        <w:t>Разработка пакет</w:t>
      </w:r>
      <w:r>
        <w:t xml:space="preserve">ов </w:t>
      </w:r>
      <w:r w:rsidRPr="004651E6">
        <w:t>«Обработка эмбеддингов»</w:t>
      </w:r>
      <w:r>
        <w:t xml:space="preserve"> и </w:t>
      </w:r>
      <w:r w:rsidRPr="004651E6">
        <w:t>«Обработка</w:t>
      </w:r>
      <w:r>
        <w:t xml:space="preserve"> промежуточных результатов</w:t>
      </w:r>
      <w:r w:rsidRPr="004651E6">
        <w:t>»</w:t>
      </w:r>
      <w:r w:rsidRPr="00D12858">
        <w:t>.</w:t>
      </w:r>
    </w:p>
    <w:p w14:paraId="1C89737B" w14:textId="71A3A9E9" w:rsidR="00D12858" w:rsidRPr="004651E6" w:rsidRDefault="00D12858" w:rsidP="00D12858">
      <w:pPr>
        <w:numPr>
          <w:ilvl w:val="0"/>
          <w:numId w:val="32"/>
        </w:numPr>
        <w:ind w:left="0" w:firstLine="426"/>
      </w:pPr>
      <w:r w:rsidRPr="004651E6">
        <w:t>Тестирование модулей</w:t>
      </w:r>
      <w:r>
        <w:t xml:space="preserve"> на соответствие</w:t>
      </w:r>
      <w:r w:rsidRPr="004651E6">
        <w:t xml:space="preserve"> требовани</w:t>
      </w:r>
      <w:r>
        <w:t xml:space="preserve">ям </w:t>
      </w:r>
      <w:r w:rsidRPr="00D12858">
        <w:t>к функциональным характеристикам</w:t>
      </w:r>
      <w:r w:rsidRPr="004651E6">
        <w:t xml:space="preserve"> и надёжности.</w:t>
      </w:r>
    </w:p>
    <w:p w14:paraId="28B8FA6C" w14:textId="15C85EB0" w:rsidR="00944554" w:rsidRPr="00944554" w:rsidRDefault="00944554" w:rsidP="00D12858">
      <w:r w:rsidRPr="004651E6">
        <w:t>В рамках пакета «Обработка эмбеддингов» реализованы ключевые элементы, необходимые для взаимодействия с большой языковой моделью: дополнение запроса пользователя из имеющихся</w:t>
      </w:r>
      <w:r w:rsidRPr="00E70F03">
        <w:t xml:space="preserve"> документов</w:t>
      </w:r>
      <w:r>
        <w:t xml:space="preserve"> (для теста </w:t>
      </w:r>
      <w:r>
        <w:t xml:space="preserve">взята документация </w:t>
      </w:r>
      <w:r>
        <w:rPr>
          <w:lang w:val="en-US"/>
        </w:rPr>
        <w:t>GitFlic</w:t>
      </w:r>
      <w:r>
        <w:t>)</w:t>
      </w:r>
      <w:r w:rsidRPr="00E70F03">
        <w:t xml:space="preserve">, получение </w:t>
      </w:r>
      <w:r>
        <w:t xml:space="preserve">ответа </w:t>
      </w:r>
      <w:r w:rsidRPr="00E70F03">
        <w:t>от большой языковой модели.</w:t>
      </w:r>
      <w:r w:rsidRPr="00944554">
        <w:t xml:space="preserve"> </w:t>
      </w:r>
      <w:r>
        <w:t xml:space="preserve">Интегрирована возможность включения векторной базы данных </w:t>
      </w:r>
      <w:r>
        <w:rPr>
          <w:lang w:val="en-US"/>
        </w:rPr>
        <w:t>Qdrant</w:t>
      </w:r>
      <w:r>
        <w:t xml:space="preserve"> для хранения эмбеддингов документов.</w:t>
      </w:r>
    </w:p>
    <w:p w14:paraId="7E8B4166" w14:textId="0FA918A9" w:rsidR="00944554" w:rsidRPr="00944554" w:rsidRDefault="00D12858" w:rsidP="00D12858">
      <w:pPr>
        <w:rPr>
          <w:lang w:val="en-US"/>
        </w:rPr>
      </w:pPr>
      <w:r w:rsidRPr="004651E6">
        <w:t>В рамках пакета «</w:t>
      </w:r>
      <w:r w:rsidR="00944554" w:rsidRPr="004651E6">
        <w:t>Обработка</w:t>
      </w:r>
      <w:r w:rsidR="00944554">
        <w:t xml:space="preserve"> промежуточных результатов</w:t>
      </w:r>
      <w:r w:rsidRPr="004651E6">
        <w:t xml:space="preserve">» реализованы ключевые элементы, необходимые для взаимодействия с </w:t>
      </w:r>
      <w:r w:rsidR="00944554">
        <w:t>базой данных</w:t>
      </w:r>
      <w:r w:rsidRPr="004651E6">
        <w:t xml:space="preserve">: </w:t>
      </w:r>
      <w:r w:rsidR="00944554">
        <w:rPr>
          <w:lang w:val="en-US"/>
        </w:rPr>
        <w:t>CRUD</w:t>
      </w:r>
      <w:r w:rsidR="00944554" w:rsidRPr="00944554">
        <w:t>-</w:t>
      </w:r>
      <w:r w:rsidR="00944554">
        <w:t>операции над сущностями предметной области, валидация входных данных на соответствие требованиям, специфичные запросы с сортировкой, прикладной программный</w:t>
      </w:r>
      <w:r w:rsidRPr="00E70F03">
        <w:t xml:space="preserve"> </w:t>
      </w:r>
      <w:r w:rsidR="00944554">
        <w:t xml:space="preserve">интерфейс по сетевым протоколам </w:t>
      </w:r>
      <w:r w:rsidRPr="00E70F03">
        <w:t>модели</w:t>
      </w:r>
      <w:r w:rsidR="00944554">
        <w:t xml:space="preserve"> </w:t>
      </w:r>
      <w:r w:rsidR="00944554">
        <w:rPr>
          <w:lang w:val="en-US"/>
        </w:rPr>
        <w:t>TCP</w:t>
      </w:r>
      <w:r w:rsidR="00944554" w:rsidRPr="00944554">
        <w:t>/</w:t>
      </w:r>
      <w:r w:rsidR="00944554">
        <w:rPr>
          <w:lang w:val="en-US"/>
        </w:rPr>
        <w:t>IP</w:t>
      </w:r>
      <w:r w:rsidR="00944554" w:rsidRPr="00944554">
        <w:t xml:space="preserve"> </w:t>
      </w:r>
      <w:r w:rsidR="00944554">
        <w:t xml:space="preserve">с </w:t>
      </w:r>
      <w:r w:rsidR="00944554">
        <w:t>открыт</w:t>
      </w:r>
      <w:r w:rsidR="00944554">
        <w:t>ой документацией</w:t>
      </w:r>
      <w:r w:rsidRPr="00E70F03">
        <w:t>.</w:t>
      </w:r>
    </w:p>
    <w:p w14:paraId="601FF0F3" w14:textId="2A7FA936" w:rsidR="00D12858" w:rsidRPr="0044045E" w:rsidRDefault="00D12858" w:rsidP="00D12858">
      <w:r w:rsidRPr="00E70F03">
        <w:lastRenderedPageBreak/>
        <w:t>Таким</w:t>
      </w:r>
      <w:r w:rsidRPr="0044045E">
        <w:t xml:space="preserve"> образом, создана компонентная база, которую можно расшир</w:t>
      </w:r>
      <w:r>
        <w:t>и</w:t>
      </w:r>
      <w:r w:rsidRPr="0044045E">
        <w:t>ть</w:t>
      </w:r>
      <w:r>
        <w:t xml:space="preserve"> для формирования контекста на основе нормативной документации</w:t>
      </w:r>
      <w:r w:rsidRPr="0044045E">
        <w:t xml:space="preserve"> без переработки всей структуры.</w:t>
      </w:r>
    </w:p>
    <w:p w14:paraId="446B8E1E" w14:textId="0C27E6C5" w:rsidR="00D12858" w:rsidRPr="0044045E" w:rsidRDefault="00F77949" w:rsidP="00D12858">
      <w:r>
        <w:t>Точки развития</w:t>
      </w:r>
      <w:r w:rsidR="00D12858" w:rsidRPr="0044045E">
        <w:t>:</w:t>
      </w:r>
    </w:p>
    <w:p w14:paraId="14C0667E" w14:textId="0C00499A" w:rsidR="00D12858" w:rsidRDefault="00D12858" w:rsidP="00F77949">
      <w:pPr>
        <w:numPr>
          <w:ilvl w:val="0"/>
          <w:numId w:val="102"/>
        </w:numPr>
      </w:pPr>
      <w:r w:rsidRPr="0044045E">
        <w:t>реализаци</w:t>
      </w:r>
      <w:r w:rsidR="00F77949">
        <w:t>я</w:t>
      </w:r>
      <w:r w:rsidRPr="0044045E">
        <w:t xml:space="preserve"> </w:t>
      </w:r>
      <w:r>
        <w:t xml:space="preserve">микросервиса для обеспечения взаимодействия с </w:t>
      </w:r>
      <w:r>
        <w:rPr>
          <w:lang w:val="en-US"/>
        </w:rPr>
        <w:t>LLM</w:t>
      </w:r>
      <w:r w:rsidRPr="00CD6182">
        <w:t>-</w:t>
      </w:r>
      <w:r>
        <w:t>агентом через</w:t>
      </w:r>
      <w:r w:rsidR="00944554">
        <w:t xml:space="preserve"> графический</w:t>
      </w:r>
      <w:r>
        <w:t xml:space="preserve"> интерфейс и построения</w:t>
      </w:r>
      <w:r w:rsidR="00944554">
        <w:t xml:space="preserve"> наглядного </w:t>
      </w:r>
      <w:r>
        <w:t>дерева решений</w:t>
      </w:r>
      <w:r w:rsidRPr="0044045E">
        <w:t>;</w:t>
      </w:r>
    </w:p>
    <w:p w14:paraId="1517F2BB" w14:textId="722DBFFA" w:rsidR="00F77949" w:rsidRDefault="00F77949" w:rsidP="00F77949">
      <w:pPr>
        <w:numPr>
          <w:ilvl w:val="0"/>
          <w:numId w:val="102"/>
        </w:numPr>
      </w:pPr>
      <w:r>
        <w:t xml:space="preserve">реализация пересчёта индекса векторного хранилища по команде без остановки микросервиса </w:t>
      </w:r>
      <w:r w:rsidRPr="004651E6">
        <w:t>«Обработк</w:t>
      </w:r>
      <w:r>
        <w:t>и</w:t>
      </w:r>
      <w:r w:rsidRPr="004651E6">
        <w:t xml:space="preserve"> эмбеддингов»</w:t>
      </w:r>
      <w:r>
        <w:t>;</w:t>
      </w:r>
    </w:p>
    <w:p w14:paraId="0A7C39DF" w14:textId="35649332" w:rsidR="00BB0074" w:rsidRDefault="00F77949" w:rsidP="00F77949">
      <w:pPr>
        <w:numPr>
          <w:ilvl w:val="0"/>
          <w:numId w:val="102"/>
        </w:numPr>
      </w:pPr>
      <w:r>
        <w:t>динамическое поднятие кластеров нескольких микросервисов для разных обработчиков векторных коллекций (коллекция документации по цеху А</w:t>
      </w:r>
      <w:r w:rsidRPr="00F77949">
        <w:t xml:space="preserve"> </w:t>
      </w:r>
      <w:r>
        <w:t>не должна содержать документацию по цеху Б, которая должна храниться в другой коллекции).</w:t>
      </w:r>
    </w:p>
    <w:p w14:paraId="5466B36C" w14:textId="070C64AF" w:rsidR="00BB0074" w:rsidRDefault="00BB0074" w:rsidP="00BB0074"/>
    <w:p w14:paraId="12617CB7" w14:textId="77777777" w:rsidR="0040057A" w:rsidRDefault="0040057A">
      <w:pPr>
        <w:jc w:val="left"/>
      </w:pPr>
      <w:r>
        <w:br w:type="page"/>
      </w:r>
    </w:p>
    <w:p w14:paraId="40FA36D2" w14:textId="77777777" w:rsidR="0040057A" w:rsidRDefault="0040057A" w:rsidP="00647434">
      <w:pPr>
        <w:pStyle w:val="1"/>
        <w:numPr>
          <w:ilvl w:val="0"/>
          <w:numId w:val="0"/>
        </w:numPr>
      </w:pPr>
      <w:bookmarkStart w:id="70" w:name="_Toc227660169"/>
      <w:r w:rsidRPr="0040057A">
        <w:lastRenderedPageBreak/>
        <w:t>Список литературы</w:t>
      </w:r>
      <w:bookmarkEnd w:id="70"/>
    </w:p>
    <w:p w14:paraId="5A15F4EC" w14:textId="1D4BBCBB" w:rsidR="00453D27" w:rsidRDefault="00453D27" w:rsidP="00453D27">
      <w:pPr>
        <w:numPr>
          <w:ilvl w:val="0"/>
          <w:numId w:val="28"/>
        </w:numPr>
        <w:ind w:firstLine="426"/>
      </w:pPr>
      <w:r w:rsidRPr="00DF50FC">
        <w:t>Буч, Г., Язык UML. Руководство пользователя / Грейди Буч, Джеймс Рамбо, Айвар Джекобсон. – М.: ДМК, 2015. – 432 с.</w:t>
      </w:r>
      <w:r w:rsidR="004D554A" w:rsidRPr="004D554A">
        <w:t xml:space="preserve"> </w:t>
      </w:r>
      <w:r w:rsidR="004D554A" w:rsidRPr="009F159A">
        <w:rPr>
          <w:highlight w:val="yellow"/>
        </w:rPr>
        <w:t>[</w:t>
      </w:r>
      <w:r w:rsidR="003420AA" w:rsidRPr="009F159A">
        <w:rPr>
          <w:highlight w:val="yellow"/>
        </w:rPr>
        <w:t>ЯзыкUML</w:t>
      </w:r>
      <w:r w:rsidR="008D7F21" w:rsidRPr="009F159A">
        <w:rPr>
          <w:highlight w:val="yellow"/>
        </w:rPr>
        <w:t>]</w:t>
      </w:r>
    </w:p>
    <w:p w14:paraId="1761EB63" w14:textId="51ED726E" w:rsidR="00AC0416" w:rsidRDefault="007B1CC6" w:rsidP="00AC0416">
      <w:pPr>
        <w:numPr>
          <w:ilvl w:val="0"/>
          <w:numId w:val="28"/>
        </w:numPr>
        <w:ind w:firstLine="426"/>
      </w:pPr>
      <w:r w:rsidRPr="00AC0416">
        <w:t>Ершов</w:t>
      </w:r>
      <w:r>
        <w:t>, Е.В.</w:t>
      </w:r>
      <w:r w:rsidR="002C4BD6">
        <w:t xml:space="preserve"> </w:t>
      </w:r>
      <w:r w:rsidR="002C4BD6" w:rsidRPr="002C4BD6">
        <w:t>Методика и организация самостоятельной работы студентов</w:t>
      </w:r>
      <w:r w:rsidR="002C4BD6">
        <w:t>: у</w:t>
      </w:r>
      <w:r w:rsidR="002C4BD6" w:rsidRPr="002C4BD6">
        <w:t>чебно-методическое пособие</w:t>
      </w:r>
      <w:r w:rsidR="002C4BD6">
        <w:t xml:space="preserve"> // </w:t>
      </w:r>
      <w:r w:rsidR="002C4BD6" w:rsidRPr="002C4BD6">
        <w:t>Ершов</w:t>
      </w:r>
      <w:r w:rsidR="00C737B0">
        <w:t xml:space="preserve"> </w:t>
      </w:r>
      <w:r w:rsidR="00C737B0" w:rsidRPr="002C4BD6">
        <w:t>Е.В.</w:t>
      </w:r>
      <w:r w:rsidR="002C4BD6" w:rsidRPr="002C4BD6">
        <w:t>, д-р техн. наук, проф.; Виноградова</w:t>
      </w:r>
      <w:r w:rsidR="00C737B0">
        <w:t xml:space="preserve"> </w:t>
      </w:r>
      <w:r w:rsidR="00C737B0" w:rsidRPr="002C4BD6">
        <w:t>Л.Н.</w:t>
      </w:r>
      <w:r w:rsidR="002C4BD6" w:rsidRPr="002C4BD6">
        <w:t>, канд. техн. наук; Селивановских</w:t>
      </w:r>
      <w:r w:rsidR="00C737B0">
        <w:t xml:space="preserve"> </w:t>
      </w:r>
      <w:r w:rsidR="00C737B0" w:rsidRPr="002C4BD6">
        <w:t>В.В.</w:t>
      </w:r>
      <w:r w:rsidR="002C4BD6" w:rsidRPr="002C4BD6">
        <w:t>; Селяничев</w:t>
      </w:r>
      <w:r w:rsidR="00C737B0">
        <w:t xml:space="preserve"> </w:t>
      </w:r>
      <w:r w:rsidR="00C737B0" w:rsidRPr="002C4BD6">
        <w:t>О.Л.</w:t>
      </w:r>
      <w:r w:rsidR="002C4BD6" w:rsidRPr="002C4BD6">
        <w:t>; Юдина</w:t>
      </w:r>
      <w:r w:rsidR="00C737B0">
        <w:t xml:space="preserve"> </w:t>
      </w:r>
      <w:r w:rsidR="00C737B0" w:rsidRPr="002C4BD6">
        <w:t>О.В.</w:t>
      </w:r>
      <w:r w:rsidR="00DF50FC">
        <w:t xml:space="preserve">; </w:t>
      </w:r>
      <w:r w:rsidR="002C4BD6" w:rsidRPr="002C4BD6">
        <w:t>Варфоломеев</w:t>
      </w:r>
      <w:r w:rsidR="00C737B0">
        <w:t xml:space="preserve"> </w:t>
      </w:r>
      <w:r w:rsidR="00C737B0" w:rsidRPr="002C4BD6">
        <w:t>И.А.</w:t>
      </w:r>
      <w:r w:rsidR="002C4BD6" w:rsidRPr="002C4BD6">
        <w:t>; Майтама</w:t>
      </w:r>
      <w:r w:rsidR="00C737B0">
        <w:t xml:space="preserve"> </w:t>
      </w:r>
      <w:r w:rsidR="00C737B0" w:rsidRPr="002C4BD6">
        <w:t>Е.В.</w:t>
      </w:r>
      <w:r w:rsidR="002C4BD6" w:rsidRPr="002C4BD6">
        <w:t>; Сальникова</w:t>
      </w:r>
      <w:r w:rsidR="00C737B0">
        <w:t xml:space="preserve"> </w:t>
      </w:r>
      <w:r w:rsidR="00C737B0" w:rsidRPr="002C4BD6">
        <w:t>О.С.</w:t>
      </w:r>
      <w:r w:rsidR="002C4BD6" w:rsidRPr="002C4BD6">
        <w:t>; Сивков</w:t>
      </w:r>
      <w:r w:rsidR="00C737B0">
        <w:t xml:space="preserve"> </w:t>
      </w:r>
      <w:r w:rsidR="00C737B0" w:rsidRPr="002C4BD6">
        <w:t>Н.Е.</w:t>
      </w:r>
      <w:r w:rsidR="002C4BD6" w:rsidRPr="002C4BD6">
        <w:t xml:space="preserve"> – ФГБОУ ВПО «Череповецкий государственный университет», 2015. – 243</w:t>
      </w:r>
      <w:r w:rsidR="002C4BD6">
        <w:t xml:space="preserve"> с.</w:t>
      </w:r>
      <w:r w:rsidR="004D554A" w:rsidRPr="004D554A">
        <w:t xml:space="preserve"> </w:t>
      </w:r>
      <w:r w:rsidR="004D554A" w:rsidRPr="004D554A">
        <w:rPr>
          <w:highlight w:val="yellow"/>
        </w:rPr>
        <w:t>[???</w:t>
      </w:r>
      <w:r w:rsidR="008D7F21" w:rsidRPr="008D7F21">
        <w:t>]</w:t>
      </w:r>
    </w:p>
    <w:p w14:paraId="228FECCA" w14:textId="518762FD" w:rsidR="00D85B9D" w:rsidRDefault="00DF50FC" w:rsidP="00D85B9D">
      <w:pPr>
        <w:numPr>
          <w:ilvl w:val="0"/>
          <w:numId w:val="28"/>
        </w:numPr>
        <w:ind w:firstLine="426"/>
      </w:pPr>
      <w:r w:rsidRPr="00DF50FC">
        <w:t>Ершов</w:t>
      </w:r>
      <w:r w:rsidR="00A32067">
        <w:t>,</w:t>
      </w:r>
      <w:r w:rsidRPr="00DF50FC">
        <w:t xml:space="preserve"> Е.В. Программа практики. Производственная: преддипломная. 09.03.04 Программная инженерия</w:t>
      </w:r>
      <w:r w:rsidR="000A43AF">
        <w:t>, искусственный интеллект</w:t>
      </w:r>
      <w:r w:rsidRPr="00DF50FC">
        <w:t xml:space="preserve">. </w:t>
      </w:r>
      <w:r w:rsidR="004167CA">
        <w:t>/</w:t>
      </w:r>
      <w:r w:rsidRPr="00DF50FC">
        <w:t>/ Ершов Е.В.</w:t>
      </w:r>
      <w:r w:rsidR="004167CA" w:rsidRPr="00DF50FC">
        <w:t>, Виноградова Л.Н., Веселов Ю.В</w:t>
      </w:r>
      <w:r w:rsidR="004167CA">
        <w:t xml:space="preserve">. </w:t>
      </w:r>
      <w:r w:rsidR="004167CA" w:rsidRPr="002C4BD6">
        <w:t>–</w:t>
      </w:r>
      <w:r w:rsidR="00A32067">
        <w:t xml:space="preserve"> </w:t>
      </w:r>
      <w:r w:rsidR="00A32067" w:rsidRPr="00A32067">
        <w:rPr>
          <w:highlight w:val="yellow"/>
        </w:rPr>
        <w:t>Череповец?</w:t>
      </w:r>
      <w:r w:rsidRPr="00DF50FC">
        <w:t xml:space="preserve"> </w:t>
      </w:r>
      <w:r w:rsidR="004167CA">
        <w:t>ЧГУ</w:t>
      </w:r>
      <w:r w:rsidRPr="00DF50FC">
        <w:t>, 20</w:t>
      </w:r>
      <w:r w:rsidR="000A43AF">
        <w:t>22</w:t>
      </w:r>
      <w:r w:rsidRPr="00DF50FC">
        <w:t xml:space="preserve"> г. – </w:t>
      </w:r>
      <w:r w:rsidR="000A43AF">
        <w:t>86</w:t>
      </w:r>
      <w:r w:rsidRPr="00DF50FC">
        <w:t xml:space="preserve"> с.</w:t>
      </w:r>
      <w:r w:rsidR="004D554A">
        <w:rPr>
          <w:lang w:val="en-US"/>
        </w:rPr>
        <w:t xml:space="preserve"> </w:t>
      </w:r>
      <w:r w:rsidR="004D554A" w:rsidRPr="004D554A">
        <w:rPr>
          <w:highlight w:val="yellow"/>
        </w:rPr>
        <w:t>[???</w:t>
      </w:r>
      <w:r w:rsidR="008D7F21">
        <w:rPr>
          <w:lang w:val="en-US"/>
        </w:rPr>
        <w:t>]</w:t>
      </w:r>
    </w:p>
    <w:p w14:paraId="067BC13A" w14:textId="2A2466C5" w:rsidR="00D85B9D" w:rsidRDefault="00A43D18" w:rsidP="00D85B9D">
      <w:pPr>
        <w:numPr>
          <w:ilvl w:val="0"/>
          <w:numId w:val="28"/>
        </w:numPr>
        <w:ind w:firstLine="426"/>
      </w:pPr>
      <w:r>
        <w:t>Ершов</w:t>
      </w:r>
      <w:r w:rsidR="00A32067">
        <w:t>,</w:t>
      </w:r>
      <w:r>
        <w:t xml:space="preserve"> Е.В. </w:t>
      </w:r>
      <w:r w:rsidR="00D85B9D">
        <w:t>Технология разработки дипломного проекта с использованием CASE-средств: учебное пособие /</w:t>
      </w:r>
      <w:r>
        <w:t>/</w:t>
      </w:r>
      <w:r w:rsidR="00D85B9D">
        <w:t xml:space="preserve"> Ершов</w:t>
      </w:r>
      <w:r>
        <w:t xml:space="preserve"> Е.В.</w:t>
      </w:r>
      <w:r w:rsidR="00D85B9D">
        <w:t>, Виноградова</w:t>
      </w:r>
      <w:r>
        <w:t xml:space="preserve"> Л.Н.</w:t>
      </w:r>
      <w:r w:rsidR="00D85B9D">
        <w:t>, Селяничев</w:t>
      </w:r>
      <w:r>
        <w:t xml:space="preserve"> О.Л.</w:t>
      </w:r>
      <w:r w:rsidR="00D85B9D">
        <w:t>, Селивановских</w:t>
      </w:r>
      <w:r>
        <w:t xml:space="preserve"> В.В. </w:t>
      </w:r>
      <w:r w:rsidRPr="002C4BD6">
        <w:t>–</w:t>
      </w:r>
      <w:r w:rsidR="00D85B9D">
        <w:t xml:space="preserve"> ЧГУ</w:t>
      </w:r>
      <w:r>
        <w:t xml:space="preserve">, </w:t>
      </w:r>
      <w:r w:rsidR="00D85B9D">
        <w:t>2010. – 82 с.</w:t>
      </w:r>
      <w:r w:rsidR="004D554A" w:rsidRPr="004D554A">
        <w:t xml:space="preserve"> </w:t>
      </w:r>
      <w:r w:rsidR="004D554A" w:rsidRPr="004D554A">
        <w:rPr>
          <w:highlight w:val="yellow"/>
        </w:rPr>
        <w:t>[???</w:t>
      </w:r>
      <w:r w:rsidR="008D7F21" w:rsidRPr="008D7F21">
        <w:t>]</w:t>
      </w:r>
    </w:p>
    <w:p w14:paraId="54B07841" w14:textId="2E7719C5" w:rsidR="00453D27" w:rsidRDefault="004D554A" w:rsidP="004D554A">
      <w:pPr>
        <w:numPr>
          <w:ilvl w:val="0"/>
          <w:numId w:val="28"/>
        </w:numPr>
      </w:pPr>
      <w:r w:rsidRPr="004D554A">
        <w:t xml:space="preserve">Иванова Г.С. Технология программирования: Учебник для вузов. - М.: Изд-во МГТУ им. Н.Э. Баумана, 2002. - 320 с.: ил. (Сер. Информатика в техническом университете.) </w:t>
      </w:r>
      <w:r w:rsidRPr="003420AA">
        <w:rPr>
          <w:highlight w:val="yellow"/>
        </w:rPr>
        <w:t>[</w:t>
      </w:r>
      <w:r w:rsidR="003420AA" w:rsidRPr="003420AA">
        <w:rPr>
          <w:highlight w:val="yellow"/>
        </w:rPr>
        <w:t>иванова</w:t>
      </w:r>
      <w:r w:rsidR="008D7F21">
        <w:rPr>
          <w:lang w:val="en-US"/>
        </w:rPr>
        <w:t>]</w:t>
      </w:r>
    </w:p>
    <w:p w14:paraId="2DB449F5" w14:textId="33BB23DB" w:rsidR="008D7F21" w:rsidRPr="008D7F21" w:rsidRDefault="008D7F21" w:rsidP="008D7F21">
      <w:pPr>
        <w:numPr>
          <w:ilvl w:val="0"/>
          <w:numId w:val="28"/>
        </w:numPr>
      </w:pPr>
      <w:r w:rsidRPr="008D7F21">
        <w:t>Ньюмен Сэм. Создание микросервисов. 2-е изд. — СПб.: Питер, 2023. — 624 с.: ил. — (Серия «Бестселлеры O’Reilly»).</w:t>
      </w:r>
      <w:r>
        <w:t xml:space="preserve"> </w:t>
      </w:r>
      <w:r w:rsidRPr="008D7F21">
        <w:rPr>
          <w:highlight w:val="yellow"/>
          <w:lang w:val="en-US"/>
        </w:rPr>
        <w:t>[</w:t>
      </w:r>
      <w:r w:rsidRPr="008D7F21">
        <w:rPr>
          <w:highlight w:val="yellow"/>
        </w:rPr>
        <w:t>чтомикро</w:t>
      </w:r>
      <w:r w:rsidRPr="008D7F21">
        <w:rPr>
          <w:highlight w:val="yellow"/>
          <w:lang w:val="en-US"/>
        </w:rPr>
        <w:t>]</w:t>
      </w:r>
    </w:p>
    <w:p w14:paraId="02C85BE0" w14:textId="33AA8CAA" w:rsidR="00907434" w:rsidRPr="00907434" w:rsidRDefault="00907434" w:rsidP="00907434">
      <w:pPr>
        <w:numPr>
          <w:ilvl w:val="0"/>
          <w:numId w:val="28"/>
        </w:numPr>
      </w:pPr>
      <w:r w:rsidRPr="00907434">
        <w:t>Берг, Дмитрий Борисович. Управление жизненным циклом информационных систем : учебное пособие / Д.Б. Берг, О.М. Зверева, А.Ю. Вишнякова ; М-во науки и высшего образования РФ. — Екатеринбург : Изд-во Урал. ун-та, 2022.— 94 с.</w:t>
      </w:r>
      <w:r>
        <w:t xml:space="preserve"> </w:t>
      </w:r>
      <w:r w:rsidRPr="00907434">
        <w:rPr>
          <w:highlight w:val="yellow"/>
          <w:lang w:val="en-US"/>
        </w:rPr>
        <w:t>[</w:t>
      </w:r>
      <w:r w:rsidRPr="00907434">
        <w:rPr>
          <w:highlight w:val="yellow"/>
        </w:rPr>
        <w:t>жцпо</w:t>
      </w:r>
      <w:r w:rsidRPr="00907434">
        <w:rPr>
          <w:highlight w:val="yellow"/>
          <w:lang w:val="en-US"/>
        </w:rPr>
        <w:t>]</w:t>
      </w:r>
    </w:p>
    <w:p w14:paraId="4A672D8D" w14:textId="77777777" w:rsidR="008D7F21" w:rsidRDefault="008D7F21" w:rsidP="004D554A">
      <w:pPr>
        <w:numPr>
          <w:ilvl w:val="0"/>
          <w:numId w:val="28"/>
        </w:numPr>
      </w:pPr>
    </w:p>
    <w:p w14:paraId="11023992" w14:textId="7DEDFFB1" w:rsidR="00652020" w:rsidRDefault="00652020" w:rsidP="00D85B9D">
      <w:pPr>
        <w:numPr>
          <w:ilvl w:val="0"/>
          <w:numId w:val="28"/>
        </w:numPr>
        <w:ind w:firstLine="426"/>
      </w:pPr>
      <w:r w:rsidRPr="00652020">
        <w:t xml:space="preserve">Колмогорова, С. С. Обработка данных алгоритмами искусственного интеллекта в системе интернета вещей : учебное пособие для вузов </w:t>
      </w:r>
      <w:r w:rsidR="00A32067">
        <w:t>/</w:t>
      </w:r>
      <w:r w:rsidRPr="00652020">
        <w:t>/ Колмогорова.</w:t>
      </w:r>
      <w:r w:rsidR="00A32067">
        <w:t xml:space="preserve"> </w:t>
      </w:r>
      <w:r w:rsidR="00A32067" w:rsidRPr="00652020">
        <w:t>С. С.</w:t>
      </w:r>
      <w:r w:rsidRPr="00652020">
        <w:t xml:space="preserve"> — 3-е изд., стер. — Санкт-Петербург : Лань, 2025. — ISBN 978-5-507-53069-4. — Текст : электронный // Лань : электронно-библиотечная система. </w:t>
      </w:r>
      <w:r w:rsidR="00A32067" w:rsidRPr="00A32067">
        <w:t>– Электронный ресурс. – URL: «</w:t>
      </w:r>
      <w:r w:rsidRPr="00652020">
        <w:t>https://e.lanbook.com/book/471593</w:t>
      </w:r>
      <w:r w:rsidR="00A32067">
        <w:t>»</w:t>
      </w:r>
      <w:r w:rsidRPr="00652020">
        <w:t xml:space="preserve"> </w:t>
      </w:r>
      <w:r w:rsidRPr="00652020">
        <w:lastRenderedPageBreak/>
        <w:t>(дата обращения: 09.03.2026). — Режим доступа: для авториз. пользователей.</w:t>
      </w:r>
      <w:r w:rsidR="004D554A" w:rsidRPr="004D554A">
        <w:t xml:space="preserve"> </w:t>
      </w:r>
      <w:r w:rsidR="004D554A" w:rsidRPr="004D554A">
        <w:rPr>
          <w:highlight w:val="yellow"/>
        </w:rPr>
        <w:t>[???</w:t>
      </w:r>
      <w:r w:rsidR="008D7F21">
        <w:rPr>
          <w:lang w:val="en-US"/>
        </w:rPr>
        <w:t>]</w:t>
      </w:r>
    </w:p>
    <w:p w14:paraId="1D67555B" w14:textId="5756415B" w:rsidR="00453D27" w:rsidRDefault="00453D27" w:rsidP="00453D27">
      <w:pPr>
        <w:numPr>
          <w:ilvl w:val="0"/>
          <w:numId w:val="28"/>
        </w:numPr>
        <w:ind w:firstLine="426"/>
      </w:pPr>
      <w:r w:rsidRPr="008C015B">
        <w:t>Митяков, Е. С. Искусственный интеллект и машинное обучение : учебное пособие для вузов / Е. С. Митяков, А. Г. Шмелева, А. И. Ладынин. — 2-е изд., стер. — Санкт-Петербург : Лань, 2026. — ISBN 978-5-507-51198-3. — Текст : электронный // Лань : электронно-библиотечная система. — URL: https://e.lanbook.com/book/507451 (дата обращения: 09.03.2026). — Режим доступа: для авториз. пользователей. — С. 1.</w:t>
      </w:r>
      <w:r w:rsidR="004D554A" w:rsidRPr="004D554A">
        <w:t xml:space="preserve"> </w:t>
      </w:r>
      <w:r w:rsidR="004D554A" w:rsidRPr="00BF4D0C">
        <w:rPr>
          <w:highlight w:val="yellow"/>
        </w:rPr>
        <w:t>[</w:t>
      </w:r>
      <w:r w:rsidR="00BF4D0C" w:rsidRPr="00BF4D0C">
        <w:rPr>
          <w:highlight w:val="yellow"/>
        </w:rPr>
        <w:t>митяков</w:t>
      </w:r>
      <w:r w:rsidR="008D7F21" w:rsidRPr="00BF4D0C">
        <w:rPr>
          <w:highlight w:val="yellow"/>
          <w:lang w:val="en-US"/>
        </w:rPr>
        <w:t>]</w:t>
      </w:r>
    </w:p>
    <w:p w14:paraId="20424A32" w14:textId="13D178DC" w:rsidR="00453D27" w:rsidRPr="008C4EF8" w:rsidRDefault="00453D27" w:rsidP="00453D27">
      <w:pPr>
        <w:numPr>
          <w:ilvl w:val="0"/>
          <w:numId w:val="28"/>
        </w:numPr>
        <w:ind w:firstLine="426"/>
      </w:pPr>
      <w:r>
        <w:t>Новиков, Ю. Н. Подготовка и защита бакалаврской работы, магистерской диссертации, дипломного проекта : учебное пособие для вузов / Ю. Н. Новиков. — 5-е изд. испр. и доп. — Санкт-Петербург : Лань, 2021. — 36 с. — ISBN 978-5-8114-4727-5. — Текст : электронный // Лань : электронно-библиотечная система. — URL: https://e.lanbook.com/book/174283 (дата обращения: 03.06.2022). — Режим доступа: для авториз. пользователей.</w:t>
      </w:r>
      <w:r w:rsidR="004D554A" w:rsidRPr="004D554A">
        <w:t xml:space="preserve"> </w:t>
      </w:r>
      <w:r w:rsidR="004D554A" w:rsidRPr="004D554A">
        <w:rPr>
          <w:highlight w:val="yellow"/>
        </w:rPr>
        <w:t>[???</w:t>
      </w:r>
      <w:r w:rsidR="008D7F21">
        <w:rPr>
          <w:lang w:val="en-US"/>
        </w:rPr>
        <w:t>]</w:t>
      </w:r>
    </w:p>
    <w:p w14:paraId="533482D2" w14:textId="37BEC7A1" w:rsidR="008C4EF8" w:rsidRDefault="008C4EF8" w:rsidP="008C4EF8">
      <w:pPr>
        <w:numPr>
          <w:ilvl w:val="0"/>
          <w:numId w:val="28"/>
        </w:numPr>
      </w:pPr>
      <w:r>
        <w:t>Душкин Р. В. RAG-системы: от теории к практике. – М.: ДМК Пресс, 2025. – 286 с.: ил.</w:t>
      </w:r>
      <w:r w:rsidRPr="008C4EF8">
        <w:t xml:space="preserve"> </w:t>
      </w:r>
      <w:r w:rsidRPr="008C4EF8">
        <w:rPr>
          <w:highlight w:val="yellow"/>
          <w:lang w:val="en-US"/>
        </w:rPr>
        <w:t>[</w:t>
      </w:r>
      <w:r w:rsidRPr="008C4EF8">
        <w:rPr>
          <w:highlight w:val="yellow"/>
        </w:rPr>
        <w:t>что</w:t>
      </w:r>
      <w:r w:rsidRPr="008C4EF8">
        <w:rPr>
          <w:highlight w:val="yellow"/>
          <w:lang w:val="en-US"/>
        </w:rPr>
        <w:t>rag]</w:t>
      </w:r>
    </w:p>
    <w:p w14:paraId="2A25143E" w14:textId="718B9B4B" w:rsidR="00BA7280" w:rsidRDefault="00BA7280" w:rsidP="00453D27">
      <w:pPr>
        <w:numPr>
          <w:ilvl w:val="0"/>
          <w:numId w:val="28"/>
        </w:numPr>
        <w:ind w:firstLine="426"/>
      </w:pPr>
      <w:r w:rsidRPr="00BA7280">
        <w:t>Письменный</w:t>
      </w:r>
      <w:r>
        <w:t>,</w:t>
      </w:r>
      <w:r w:rsidRPr="00BA7280">
        <w:t xml:space="preserve"> Р. А. Применение </w:t>
      </w:r>
      <w:r>
        <w:t>и</w:t>
      </w:r>
      <w:r w:rsidRPr="00BA7280">
        <w:t xml:space="preserve">скусственного </w:t>
      </w:r>
      <w:r>
        <w:t>и</w:t>
      </w:r>
      <w:r w:rsidRPr="00BA7280">
        <w:t xml:space="preserve">нтеллекта </w:t>
      </w:r>
      <w:r>
        <w:t>в</w:t>
      </w:r>
      <w:r w:rsidRPr="00BA7280">
        <w:t xml:space="preserve"> </w:t>
      </w:r>
      <w:r>
        <w:t>а</w:t>
      </w:r>
      <w:r w:rsidRPr="00BA7280">
        <w:t xml:space="preserve">втоматизации </w:t>
      </w:r>
      <w:r>
        <w:t>п</w:t>
      </w:r>
      <w:r w:rsidRPr="00BA7280">
        <w:t>роизводства // Символ науки. 2023. №7-2. – Электронный ресурс. – URL: «https://cyberleninka.ru/article/n/primenenie-iskusstvennogo-intellekta-v-avtomatizatsii-proizvodstva</w:t>
      </w:r>
      <w:r>
        <w:t>»</w:t>
      </w:r>
      <w:r w:rsidRPr="00BA7280">
        <w:t xml:space="preserve"> (дата обращения: 09.03.2026).</w:t>
      </w:r>
      <w:r w:rsidR="00807F6B">
        <w:t xml:space="preserve"> </w:t>
      </w:r>
      <w:r w:rsidR="007A2C59" w:rsidRPr="007A2C59">
        <w:rPr>
          <w:highlight w:val="yellow"/>
        </w:rPr>
        <w:t>[</w:t>
      </w:r>
      <w:r w:rsidR="007A2C59">
        <w:rPr>
          <w:highlight w:val="yellow"/>
        </w:rPr>
        <w:t>п</w:t>
      </w:r>
      <w:r w:rsidR="00807F6B" w:rsidRPr="007A2C59">
        <w:rPr>
          <w:highlight w:val="yellow"/>
        </w:rPr>
        <w:t>иивап</w:t>
      </w:r>
      <w:r w:rsidR="008D7F21">
        <w:rPr>
          <w:lang w:val="en-US"/>
        </w:rPr>
        <w:t>]</w:t>
      </w:r>
    </w:p>
    <w:p w14:paraId="6B864B37" w14:textId="77777777" w:rsidR="00832D23" w:rsidRDefault="00832D23" w:rsidP="00832D23">
      <w:pPr>
        <w:numPr>
          <w:ilvl w:val="0"/>
          <w:numId w:val="28"/>
        </w:numPr>
        <w:ind w:firstLine="426"/>
      </w:pPr>
      <w:r w:rsidRPr="00AC0416">
        <w:t xml:space="preserve">… – Электронный ресурс. – </w:t>
      </w:r>
      <w:r w:rsidRPr="00AC0416">
        <w:rPr>
          <w:lang w:val="en-US"/>
        </w:rPr>
        <w:t>URL</w:t>
      </w:r>
      <w:r w:rsidRPr="00AC0416">
        <w:t>: «</w:t>
      </w:r>
      <w:r>
        <w:t>…</w:t>
      </w:r>
      <w:r w:rsidRPr="00AC0416">
        <w:t xml:space="preserve">» (дата обращения: </w:t>
      </w:r>
      <w:r>
        <w:t>…</w:t>
      </w:r>
      <w:r w:rsidRPr="00AC0416">
        <w:t>).</w:t>
      </w:r>
    </w:p>
    <w:p w14:paraId="1A005BC4" w14:textId="23042852" w:rsidR="00832D23" w:rsidRDefault="003E215F" w:rsidP="003E215F">
      <w:pPr>
        <w:numPr>
          <w:ilvl w:val="0"/>
          <w:numId w:val="28"/>
        </w:numPr>
      </w:pPr>
      <w:r>
        <w:t xml:space="preserve">ГОСТ 33707— 2016 (ISO/IEC 2382:2015) </w:t>
      </w:r>
      <w:r w:rsidR="007A2C59">
        <w:rPr>
          <w:highlight w:val="yellow"/>
          <w:lang w:val="en-US"/>
        </w:rPr>
        <w:t>[</w:t>
      </w:r>
      <w:r w:rsidR="007A2C59">
        <w:rPr>
          <w:highlight w:val="yellow"/>
        </w:rPr>
        <w:t>Г</w:t>
      </w:r>
      <w:r w:rsidRPr="007A2C59">
        <w:rPr>
          <w:highlight w:val="yellow"/>
        </w:rPr>
        <w:t>ОСТ33707</w:t>
      </w:r>
      <w:r w:rsidR="008D7F21">
        <w:rPr>
          <w:lang w:val="en-US"/>
        </w:rPr>
        <w:t>]</w:t>
      </w:r>
    </w:p>
    <w:p w14:paraId="1ACD3F81" w14:textId="00ADB4F7" w:rsidR="006372FA" w:rsidRDefault="006372FA" w:rsidP="006372FA">
      <w:pPr>
        <w:numPr>
          <w:ilvl w:val="0"/>
          <w:numId w:val="28"/>
        </w:numPr>
      </w:pPr>
      <w:r>
        <w:t>Галимянов, Ф.А. Архитектура информационных систем /</w:t>
      </w:r>
      <w:r w:rsidR="009838DD">
        <w:t>/</w:t>
      </w:r>
      <w:r>
        <w:t xml:space="preserve"> Галимянов</w:t>
      </w:r>
      <w:r w:rsidR="009838DD">
        <w:t xml:space="preserve"> </w:t>
      </w:r>
      <w:r>
        <w:t>Ф.А. – Казань: Казан. ун-т, 2019. – 117 с.</w:t>
      </w:r>
      <w:r w:rsidR="009838DD">
        <w:t xml:space="preserve"> </w:t>
      </w:r>
      <w:r w:rsidR="007A2C59" w:rsidRPr="007A2C59">
        <w:rPr>
          <w:highlight w:val="yellow"/>
        </w:rPr>
        <w:t>[</w:t>
      </w:r>
      <w:r w:rsidR="007A2C59">
        <w:rPr>
          <w:highlight w:val="yellow"/>
        </w:rPr>
        <w:t>а</w:t>
      </w:r>
      <w:r w:rsidR="009838DD" w:rsidRPr="007A2C59">
        <w:rPr>
          <w:highlight w:val="yellow"/>
        </w:rPr>
        <w:t>рхинсис</w:t>
      </w:r>
      <w:r w:rsidR="008D7F21" w:rsidRPr="008D7F21">
        <w:t>]</w:t>
      </w:r>
    </w:p>
    <w:p w14:paraId="4F09EE69" w14:textId="45E1C0C9" w:rsidR="00F15E2A" w:rsidRDefault="00F15E2A" w:rsidP="00F15E2A">
      <w:pPr>
        <w:numPr>
          <w:ilvl w:val="0"/>
          <w:numId w:val="28"/>
        </w:numPr>
      </w:pPr>
      <w:r>
        <w:t xml:space="preserve">Семенченко Р. Д. Сценарии обучения в обучающих тренажёрах // Наука и современность. 2016. №44. – Электронный ресурс. – URL: «https://cyberleninka.ru/article/n/stsenarii-obucheniya-v-obuchayuschih-trenazherah». (Дата обращения: 10.03.2026). </w:t>
      </w:r>
      <w:r w:rsidR="007A2C59">
        <w:rPr>
          <w:highlight w:val="yellow"/>
          <w:lang w:val="en-US"/>
        </w:rPr>
        <w:t>[</w:t>
      </w:r>
      <w:r w:rsidR="007A2C59">
        <w:rPr>
          <w:highlight w:val="yellow"/>
        </w:rPr>
        <w:t>ч</w:t>
      </w:r>
      <w:r w:rsidRPr="007A2C59">
        <w:rPr>
          <w:highlight w:val="yellow"/>
        </w:rPr>
        <w:t>тосценарий</w:t>
      </w:r>
      <w:r w:rsidR="008D7F21">
        <w:rPr>
          <w:lang w:val="en-US"/>
        </w:rPr>
        <w:t>]</w:t>
      </w:r>
    </w:p>
    <w:p w14:paraId="4B0C14F9" w14:textId="6AFEA3E0" w:rsidR="00F15E2A" w:rsidRDefault="00F15E2A" w:rsidP="00F15E2A">
      <w:pPr>
        <w:numPr>
          <w:ilvl w:val="0"/>
          <w:numId w:val="28"/>
        </w:numPr>
      </w:pPr>
      <w:r>
        <w:lastRenderedPageBreak/>
        <w:t xml:space="preserve">Что такое дерево решений и где его используют? / Хабр – Электронный ресурс. – URL: «https://habr.com/ru/companies/productstar/articles/523044/». (Дата обращения: 10.03.2026). </w:t>
      </w:r>
      <w:r w:rsidRPr="007A2C59">
        <w:t>[</w:t>
      </w:r>
      <w:r w:rsidRPr="007A2C59">
        <w:rPr>
          <w:highlight w:val="yellow"/>
        </w:rPr>
        <w:t>чтодереворешений</w:t>
      </w:r>
      <w:r w:rsidR="008D7F21" w:rsidRPr="00085CB0">
        <w:t>]</w:t>
      </w:r>
    </w:p>
    <w:p w14:paraId="298D84B4" w14:textId="7818D05E" w:rsidR="004D554A" w:rsidRPr="008D7F21" w:rsidRDefault="007A2C59" w:rsidP="004D554A">
      <w:pPr>
        <w:rPr>
          <w:lang w:val="en-US"/>
        </w:rPr>
      </w:pPr>
      <w:r w:rsidRPr="007A2C59">
        <w:t>АО «НИУИФ им. профессора Я.В. Самойлова» | Специализация, адрес, телефоны – Электронный ресурс. – URL: «https://www.phosagro.ru/about/ holding_niuif/». (Дата обращения: 26.02.2026).</w:t>
      </w:r>
      <w:r w:rsidR="004D554A">
        <w:t xml:space="preserve"> </w:t>
      </w:r>
      <w:r w:rsidR="004D554A">
        <w:rPr>
          <w:lang w:val="en-US"/>
        </w:rPr>
        <w:t>[</w:t>
      </w:r>
      <w:r w:rsidR="004D554A" w:rsidRPr="00F15E2A">
        <w:rPr>
          <w:highlight w:val="yellow"/>
        </w:rPr>
        <w:t>АОНИУИФ</w:t>
      </w:r>
      <w:r w:rsidR="008D7F21">
        <w:rPr>
          <w:lang w:val="en-US"/>
        </w:rPr>
        <w:t>]</w:t>
      </w:r>
    </w:p>
    <w:p w14:paraId="3528A49D" w14:textId="543797E7" w:rsidR="007A2C59" w:rsidRPr="007A2C59" w:rsidRDefault="00C14768" w:rsidP="007A2C59">
      <w:pPr>
        <w:numPr>
          <w:ilvl w:val="0"/>
          <w:numId w:val="28"/>
        </w:numPr>
      </w:pPr>
      <w:r w:rsidRPr="00C14768">
        <w:t>Макиевский, С. Е. Программирование на языке Rust : учебное пособие / С. Е. Макиевский, А. Г. Дворецкий. — Москва : РТУ МИРЭА, 2025 — Часть I  — 2025. — ISBN 978-5-7339-2613-1. — Текст : электронный // Лань : электронно-библиотечная система. — URL: https://e.lanbook.com/book/504872 (дата обращения: 15.03.2026). — Режим доступа: для авториз. пользователей.</w:t>
      </w:r>
      <w:r>
        <w:t xml:space="preserve"> </w:t>
      </w:r>
      <w:r w:rsidRPr="008D7F21">
        <w:t>[</w:t>
      </w:r>
      <w:bookmarkStart w:id="71" w:name="_Hlk227397420"/>
      <w:r w:rsidRPr="00C14768">
        <w:rPr>
          <w:highlight w:val="yellow"/>
          <w:lang w:val="en-US"/>
        </w:rPr>
        <w:t>rust</w:t>
      </w:r>
      <w:r w:rsidRPr="00C14768">
        <w:rPr>
          <w:highlight w:val="yellow"/>
        </w:rPr>
        <w:t>это</w:t>
      </w:r>
      <w:bookmarkEnd w:id="71"/>
      <w:r w:rsidR="008D7F21" w:rsidRPr="008D7F21">
        <w:t>]</w:t>
      </w:r>
    </w:p>
    <w:p w14:paraId="733FEFDA" w14:textId="18C4E2A5" w:rsidR="00590E5C" w:rsidRPr="00590E5C" w:rsidRDefault="00590E5C" w:rsidP="00590E5C">
      <w:pPr>
        <w:numPr>
          <w:ilvl w:val="0"/>
          <w:numId w:val="28"/>
        </w:numPr>
        <w:rPr>
          <w:lang w:val="en-US"/>
        </w:rPr>
      </w:pPr>
      <w:r w:rsidRPr="00590E5C">
        <w:rPr>
          <w:lang w:val="en-US"/>
        </w:rPr>
        <w:t xml:space="preserve">Visual Studio Code - The </w:t>
      </w:r>
      <w:r w:rsidR="008767CC" w:rsidRPr="00590E5C">
        <w:rPr>
          <w:lang w:val="en-US"/>
        </w:rPr>
        <w:t>open-source</w:t>
      </w:r>
      <w:r w:rsidRPr="00590E5C">
        <w:rPr>
          <w:lang w:val="en-US"/>
        </w:rPr>
        <w:t xml:space="preserve"> AI code editor</w:t>
      </w:r>
      <w:r w:rsidR="008767CC" w:rsidRPr="00590E5C">
        <w:rPr>
          <w:lang w:val="en-US"/>
        </w:rPr>
        <w:t xml:space="preserve"> </w:t>
      </w:r>
      <w:r w:rsidR="008767CC" w:rsidRPr="00B7727A">
        <w:rPr>
          <w:lang w:val="en-US"/>
        </w:rPr>
        <w:t xml:space="preserve">– </w:t>
      </w:r>
      <w:r w:rsidR="008767CC" w:rsidRPr="008767CC">
        <w:t>Электронный</w:t>
      </w:r>
      <w:r w:rsidR="008767CC" w:rsidRPr="00B7727A">
        <w:rPr>
          <w:lang w:val="en-US"/>
        </w:rPr>
        <w:t xml:space="preserve"> </w:t>
      </w:r>
      <w:r w:rsidR="008767CC" w:rsidRPr="008767CC">
        <w:t>ресурс</w:t>
      </w:r>
      <w:r w:rsidR="008767CC" w:rsidRPr="00B7727A">
        <w:rPr>
          <w:lang w:val="en-US"/>
        </w:rPr>
        <w:t>.</w:t>
      </w:r>
      <w:r w:rsidR="008767CC" w:rsidRPr="008767CC">
        <w:rPr>
          <w:lang w:val="en-US"/>
        </w:rPr>
        <w:t xml:space="preserve"> – URL: «https://code.visualstudio.com/» </w:t>
      </w:r>
      <w:r w:rsidR="008767CC" w:rsidRPr="00B7727A">
        <w:rPr>
          <w:lang w:val="en-US"/>
        </w:rPr>
        <w:t>(</w:t>
      </w:r>
      <w:r w:rsidR="008767CC" w:rsidRPr="008767CC">
        <w:t>Дата</w:t>
      </w:r>
      <w:r w:rsidR="008767CC" w:rsidRPr="00B7727A">
        <w:rPr>
          <w:lang w:val="en-US"/>
        </w:rPr>
        <w:t xml:space="preserve"> </w:t>
      </w:r>
      <w:r w:rsidR="008767CC" w:rsidRPr="008767CC">
        <w:t>обращения</w:t>
      </w:r>
      <w:r w:rsidR="008767CC" w:rsidRPr="00B7727A">
        <w:rPr>
          <w:lang w:val="en-US"/>
        </w:rPr>
        <w:t>: 15.03.2026).</w:t>
      </w:r>
      <w:r w:rsidR="00DB5849" w:rsidRPr="00B7727A">
        <w:rPr>
          <w:lang w:val="en-US"/>
        </w:rPr>
        <w:t xml:space="preserve"> </w:t>
      </w:r>
      <w:r w:rsidR="00DB5849">
        <w:rPr>
          <w:lang w:val="en-US"/>
        </w:rPr>
        <w:t>[</w:t>
      </w:r>
      <w:r w:rsidR="00DB5849" w:rsidRPr="00DB5849">
        <w:rPr>
          <w:highlight w:val="yellow"/>
        </w:rPr>
        <w:t>почему</w:t>
      </w:r>
      <w:r w:rsidR="00DB5849" w:rsidRPr="00DB5849">
        <w:rPr>
          <w:highlight w:val="yellow"/>
          <w:lang w:val="en-US"/>
        </w:rPr>
        <w:t>vscode</w:t>
      </w:r>
      <w:r w:rsidR="008D7F21">
        <w:rPr>
          <w:lang w:val="en-US"/>
        </w:rPr>
        <w:t>]</w:t>
      </w:r>
    </w:p>
    <w:p w14:paraId="76E16FB5" w14:textId="71A31761" w:rsidR="00590E5C" w:rsidRPr="007B765D" w:rsidRDefault="0060232B" w:rsidP="0060232B">
      <w:pPr>
        <w:numPr>
          <w:ilvl w:val="0"/>
          <w:numId w:val="28"/>
        </w:numPr>
      </w:pPr>
      <w:r w:rsidRPr="00292D87">
        <w:rPr>
          <w:lang w:val="en-US"/>
        </w:rPr>
        <w:t>Git</w:t>
      </w:r>
      <w:r w:rsidRPr="00292D87">
        <w:t xml:space="preserve"> </w:t>
      </w:r>
      <w:r>
        <w:t xml:space="preserve">– Что такое </w:t>
      </w:r>
      <w:r w:rsidRPr="00292D87">
        <w:rPr>
          <w:lang w:val="en-US"/>
        </w:rPr>
        <w:t>Git</w:t>
      </w:r>
      <w:r w:rsidRPr="00292D87">
        <w:t>?</w:t>
      </w:r>
      <w:r w:rsidR="00292D87" w:rsidRPr="00292D87">
        <w:t xml:space="preserve"> </w:t>
      </w:r>
      <w:r w:rsidR="00292D87" w:rsidRPr="008767CC">
        <w:t>– Электронный ресурс.</w:t>
      </w:r>
      <w:r w:rsidR="00292D87" w:rsidRPr="00292D87">
        <w:t xml:space="preserve"> – </w:t>
      </w:r>
      <w:r w:rsidR="00292D87" w:rsidRPr="00292D87">
        <w:rPr>
          <w:lang w:val="en-US"/>
        </w:rPr>
        <w:t>URL</w:t>
      </w:r>
      <w:r w:rsidR="00292D87" w:rsidRPr="00292D87">
        <w:t>: «</w:t>
      </w:r>
      <w:r w:rsidRPr="00292D87">
        <w:rPr>
          <w:lang w:val="en-US"/>
        </w:rPr>
        <w:t>https</w:t>
      </w:r>
      <w:r w:rsidRPr="0060232B">
        <w:t>://</w:t>
      </w:r>
      <w:r w:rsidRPr="00292D87">
        <w:rPr>
          <w:lang w:val="en-US"/>
        </w:rPr>
        <w:t>git</w:t>
      </w:r>
      <w:r w:rsidRPr="0060232B">
        <w:t>-</w:t>
      </w:r>
      <w:r w:rsidRPr="00292D87">
        <w:rPr>
          <w:lang w:val="en-US"/>
        </w:rPr>
        <w:t>scm</w:t>
      </w:r>
      <w:r w:rsidRPr="0060232B">
        <w:t>.</w:t>
      </w:r>
      <w:r w:rsidRPr="00292D87">
        <w:rPr>
          <w:lang w:val="en-US"/>
        </w:rPr>
        <w:t>com</w:t>
      </w:r>
      <w:r w:rsidRPr="0060232B">
        <w:t xml:space="preserve">/» </w:t>
      </w:r>
      <w:r w:rsidRPr="008767CC">
        <w:t>(Дата обращения: 15.03.2026).</w:t>
      </w:r>
      <w:r w:rsidRPr="00292D87">
        <w:t xml:space="preserve"> </w:t>
      </w:r>
      <w:r w:rsidRPr="00292D87">
        <w:rPr>
          <w:highlight w:val="yellow"/>
        </w:rPr>
        <w:t>[чтогит</w:t>
      </w:r>
      <w:r w:rsidR="008D7F21">
        <w:rPr>
          <w:lang w:val="en-US"/>
        </w:rPr>
        <w:t>]</w:t>
      </w:r>
    </w:p>
    <w:p w14:paraId="41877A26" w14:textId="5F2169CC" w:rsidR="007B765D" w:rsidRPr="007B765D" w:rsidRDefault="007B765D" w:rsidP="007B765D">
      <w:pPr>
        <w:numPr>
          <w:ilvl w:val="0"/>
          <w:numId w:val="28"/>
        </w:numPr>
      </w:pPr>
      <w:r w:rsidRPr="007B765D">
        <w:t xml:space="preserve">Какая разница между DevOps и DevSecOps? – Электронный ресурс. – URL: «https://pvs-studio.ru/ru/blog/posts/0710/» (Дата обращения: 28.02.2026). </w:t>
      </w:r>
      <w:r w:rsidRPr="006D5CB1">
        <w:rPr>
          <w:highlight w:val="yellow"/>
          <w:lang w:val="en-US"/>
        </w:rPr>
        <w:t>[</w:t>
      </w:r>
      <w:r w:rsidR="006D5CB1" w:rsidRPr="006D5CB1">
        <w:rPr>
          <w:highlight w:val="yellow"/>
          <w:lang w:val="en-US"/>
        </w:rPr>
        <w:t>девопс</w:t>
      </w:r>
      <w:r w:rsidRPr="006D5CB1">
        <w:rPr>
          <w:highlight w:val="yellow"/>
          <w:lang w:val="en-US"/>
        </w:rPr>
        <w:t>]</w:t>
      </w:r>
    </w:p>
    <w:p w14:paraId="0565E657" w14:textId="24EFBFB1" w:rsidR="00CB04E3" w:rsidRPr="00CB04E3" w:rsidRDefault="00CB04E3" w:rsidP="00CB04E3">
      <w:pPr>
        <w:numPr>
          <w:ilvl w:val="0"/>
          <w:numId w:val="28"/>
        </w:numPr>
      </w:pPr>
      <w:r w:rsidRPr="00CB04E3">
        <w:t>Знакомство с DevSecOps Guideline: правила организации безопасной разработки на уровне процессов / Хабр – Электронный ресурс. – URL: «https://habr.com/ru/companies/vk/articles/794164/» (Дата обращения: 28.02.2026).</w:t>
      </w:r>
      <w:r>
        <w:t xml:space="preserve"> </w:t>
      </w:r>
      <w:r w:rsidRPr="006D5CB1">
        <w:rPr>
          <w:highlight w:val="yellow"/>
          <w:lang w:val="en-US"/>
        </w:rPr>
        <w:t>[</w:t>
      </w:r>
      <w:r w:rsidR="006D5CB1" w:rsidRPr="006D5CB1">
        <w:rPr>
          <w:highlight w:val="yellow"/>
        </w:rPr>
        <w:t>девсекопс</w:t>
      </w:r>
      <w:r w:rsidRPr="006D5CB1">
        <w:rPr>
          <w:highlight w:val="yellow"/>
        </w:rPr>
        <w:t>]</w:t>
      </w:r>
    </w:p>
    <w:p w14:paraId="3142459D" w14:textId="77777777" w:rsidR="007B765D" w:rsidRDefault="00C509E1" w:rsidP="00C509E1">
      <w:pPr>
        <w:numPr>
          <w:ilvl w:val="0"/>
          <w:numId w:val="28"/>
        </w:numPr>
      </w:pPr>
      <w:bookmarkStart w:id="72" w:name="_Hlk224726266"/>
      <w:r>
        <w:t xml:space="preserve">Облачный сервис хранения репозиториев исходного кода GitFlic </w:t>
      </w:r>
      <w:r w:rsidRPr="00CB04E3">
        <w:t>– Электронный ресурс. – URL: «</w:t>
      </w:r>
      <w:r>
        <w:t>https://gitflic.ru/</w:t>
      </w:r>
      <w:r w:rsidRPr="00CB04E3">
        <w:t>» (Дата обращения: 28.02.2026).</w:t>
      </w:r>
      <w:r>
        <w:t xml:space="preserve"> </w:t>
      </w:r>
      <w:r>
        <w:rPr>
          <w:lang w:val="en-US"/>
        </w:rPr>
        <w:t>[</w:t>
      </w:r>
      <w:r w:rsidRPr="00C509E1">
        <w:rPr>
          <w:highlight w:val="yellow"/>
          <w:lang w:val="en-US"/>
        </w:rPr>
        <w:t>gitflic</w:t>
      </w:r>
      <w:r w:rsidRPr="00C509E1">
        <w:rPr>
          <w:highlight w:val="yellow"/>
        </w:rPr>
        <w:t>это</w:t>
      </w:r>
      <w:r>
        <w:rPr>
          <w:lang w:val="en-US"/>
        </w:rPr>
        <w:t>]</w:t>
      </w:r>
    </w:p>
    <w:p w14:paraId="7D23B5DB" w14:textId="6601E460" w:rsidR="008D7F21" w:rsidRPr="008D7F21" w:rsidRDefault="008D7F21" w:rsidP="008D7F21">
      <w:pPr>
        <w:numPr>
          <w:ilvl w:val="0"/>
          <w:numId w:val="28"/>
        </w:numPr>
      </w:pPr>
      <w:r w:rsidRPr="008D7F21">
        <w:t>What is Docker? | Docker Docs – Электронный ресурс. – URL: «https://docs.docker.com/get-started/docker-overview/» (Дата обращения: 28.02.2026).</w:t>
      </w:r>
      <w:r>
        <w:t xml:space="preserve"> </w:t>
      </w:r>
      <w:r w:rsidRPr="008D7F21">
        <w:rPr>
          <w:highlight w:val="yellow"/>
          <w:lang w:val="en-US"/>
        </w:rPr>
        <w:t>[</w:t>
      </w:r>
      <w:r w:rsidRPr="008D7F21">
        <w:rPr>
          <w:highlight w:val="yellow"/>
        </w:rPr>
        <w:t>чтодокер</w:t>
      </w:r>
      <w:r w:rsidRPr="008D7F21">
        <w:rPr>
          <w:highlight w:val="yellow"/>
          <w:lang w:val="en-US"/>
        </w:rPr>
        <w:t>]</w:t>
      </w:r>
    </w:p>
    <w:p w14:paraId="4CC4897E" w14:textId="11CB563D" w:rsidR="00BF4D0C" w:rsidRPr="00040EDC" w:rsidRDefault="00BF4D0C" w:rsidP="00BF4D0C">
      <w:pPr>
        <w:numPr>
          <w:ilvl w:val="0"/>
          <w:numId w:val="28"/>
        </w:numPr>
      </w:pPr>
      <w:r>
        <w:lastRenderedPageBreak/>
        <w:t xml:space="preserve">Ваш путеводитель по миру NLP (обработке естественного языка) / Хабр </w:t>
      </w:r>
      <w:r w:rsidRPr="00CB04E3">
        <w:t>– Электронный ресурс –</w:t>
      </w:r>
      <w:r>
        <w:t xml:space="preserve"> </w:t>
      </w:r>
      <w:r w:rsidRPr="00CB04E3">
        <w:t>URL: «</w:t>
      </w:r>
      <w:hyperlink r:id="rId36" w:history="1">
        <w:r w:rsidRPr="00BE4013">
          <w:rPr>
            <w:rStyle w:val="af"/>
            <w:noProof w:val="0"/>
          </w:rPr>
          <w:t>https://habr.com/ru/companies/otus/articles/705482/</w:t>
        </w:r>
      </w:hyperlink>
      <w:r>
        <w:t>».</w:t>
      </w:r>
      <w:r w:rsidRPr="00ED6175">
        <w:t xml:space="preserve"> </w:t>
      </w:r>
      <w:r>
        <w:t>(</w:t>
      </w:r>
      <w:r w:rsidRPr="00ED6175">
        <w:t xml:space="preserve">Дата обращения: </w:t>
      </w:r>
      <w:r>
        <w:t>17</w:t>
      </w:r>
      <w:r w:rsidRPr="00ED6175">
        <w:t>.</w:t>
      </w:r>
      <w:r>
        <w:t>03</w:t>
      </w:r>
      <w:r w:rsidRPr="00ED6175">
        <w:t>.202</w:t>
      </w:r>
      <w:r>
        <w:t>6)</w:t>
      </w:r>
      <w:r w:rsidRPr="00ED6175">
        <w:t>.</w:t>
      </w:r>
      <w:r>
        <w:t xml:space="preserve"> </w:t>
      </w:r>
      <w:r w:rsidRPr="00BF4D0C">
        <w:rPr>
          <w:highlight w:val="yellow"/>
          <w:lang w:val="en-US"/>
        </w:rPr>
        <w:t>[</w:t>
      </w:r>
      <w:r w:rsidRPr="00BF4D0C">
        <w:rPr>
          <w:highlight w:val="yellow"/>
        </w:rPr>
        <w:t>что</w:t>
      </w:r>
      <w:r w:rsidRPr="00BF4D0C">
        <w:rPr>
          <w:highlight w:val="yellow"/>
          <w:lang w:val="en-US"/>
        </w:rPr>
        <w:t>nlp]</w:t>
      </w:r>
    </w:p>
    <w:p w14:paraId="1B2C45F1" w14:textId="77777777" w:rsidR="005C1B1F" w:rsidRDefault="005C1B1F" w:rsidP="005C1B1F">
      <w:pPr>
        <w:numPr>
          <w:ilvl w:val="0"/>
          <w:numId w:val="28"/>
        </w:numPr>
      </w:pPr>
    </w:p>
    <w:p w14:paraId="3BC4E9BB" w14:textId="77777777" w:rsidR="005C1B1F" w:rsidRDefault="005C1B1F" w:rsidP="005C1B1F">
      <w:pPr>
        <w:numPr>
          <w:ilvl w:val="0"/>
          <w:numId w:val="28"/>
        </w:numPr>
      </w:pPr>
    </w:p>
    <w:p w14:paraId="2E7E3473" w14:textId="77777777" w:rsidR="005C1B1F" w:rsidRDefault="005C1B1F" w:rsidP="005C1B1F">
      <w:pPr>
        <w:numPr>
          <w:ilvl w:val="0"/>
          <w:numId w:val="28"/>
        </w:numPr>
      </w:pPr>
    </w:p>
    <w:p w14:paraId="319F33C8" w14:textId="79D81040" w:rsidR="005C1B1F" w:rsidRDefault="005C1B1F" w:rsidP="005C1B1F">
      <w:pPr>
        <w:numPr>
          <w:ilvl w:val="0"/>
          <w:numId w:val="28"/>
        </w:numPr>
      </w:pPr>
      <w:r>
        <w:t>Всё про Qdrant. Обзор векторной базы данных / Хабр</w:t>
      </w:r>
      <w:r w:rsidRPr="00040EDC">
        <w:t xml:space="preserve"> </w:t>
      </w:r>
      <w:r w:rsidRPr="00CB04E3">
        <w:t>– Электронный ресурс</w:t>
      </w:r>
      <w:r w:rsidRPr="00040EDC">
        <w:t>.</w:t>
      </w:r>
      <w:r w:rsidRPr="00CB04E3">
        <w:t xml:space="preserve"> –</w:t>
      </w:r>
      <w:r>
        <w:t xml:space="preserve"> </w:t>
      </w:r>
      <w:r w:rsidRPr="00CB04E3">
        <w:t>URL: «</w:t>
      </w:r>
      <w:r>
        <w:t>https://habr.com/ru/companies/amvera/articles/925206/».</w:t>
      </w:r>
      <w:r w:rsidRPr="00ED6175">
        <w:t xml:space="preserve"> </w:t>
      </w:r>
      <w:r>
        <w:t>(</w:t>
      </w:r>
      <w:r w:rsidRPr="00ED6175">
        <w:t xml:space="preserve">Дата обращения: </w:t>
      </w:r>
      <w:r>
        <w:t>17</w:t>
      </w:r>
      <w:r w:rsidRPr="00ED6175">
        <w:t>.</w:t>
      </w:r>
      <w:r>
        <w:t>03</w:t>
      </w:r>
      <w:r w:rsidRPr="00ED6175">
        <w:t>.202</w:t>
      </w:r>
      <w:r>
        <w:t>6)</w:t>
      </w:r>
      <w:r w:rsidRPr="00ED6175">
        <w:t>.</w:t>
      </w:r>
      <w:r w:rsidR="00B31CD2">
        <w:t xml:space="preserve"> </w:t>
      </w:r>
      <w:r w:rsidR="00B31CD2" w:rsidRPr="00B31CD2">
        <w:rPr>
          <w:highlight w:val="yellow"/>
          <w:lang w:val="en-US"/>
        </w:rPr>
        <w:t>[</w:t>
      </w:r>
      <w:r w:rsidR="00B31CD2" w:rsidRPr="00B31CD2">
        <w:rPr>
          <w:highlight w:val="yellow"/>
        </w:rPr>
        <w:t>что</w:t>
      </w:r>
      <w:r w:rsidR="00B31CD2" w:rsidRPr="00B31CD2">
        <w:rPr>
          <w:highlight w:val="yellow"/>
          <w:lang w:val="en-US"/>
        </w:rPr>
        <w:t>qdrant]</w:t>
      </w:r>
    </w:p>
    <w:p w14:paraId="14C3A58A" w14:textId="77777777" w:rsidR="005C1B1F" w:rsidRPr="0060232B" w:rsidRDefault="005C1B1F" w:rsidP="00C509E1">
      <w:pPr>
        <w:numPr>
          <w:ilvl w:val="0"/>
          <w:numId w:val="28"/>
        </w:numPr>
      </w:pPr>
    </w:p>
    <w:bookmarkEnd w:id="72"/>
    <w:p w14:paraId="56755FBE" w14:textId="77777777" w:rsidR="0040057A" w:rsidRDefault="00162307">
      <w:r w:rsidRPr="00F23AF5">
        <w:rPr>
          <w:highlight w:val="yellow"/>
        </w:rPr>
        <w:t>От 25</w:t>
      </w:r>
      <w:r w:rsidR="00191A04" w:rsidRPr="00F23AF5">
        <w:rPr>
          <w:highlight w:val="yellow"/>
        </w:rPr>
        <w:t>…</w:t>
      </w:r>
    </w:p>
    <w:p w14:paraId="6FE6CF57" w14:textId="77777777" w:rsidR="00700329" w:rsidRDefault="00700329"/>
    <w:p w14:paraId="04AD3C36" w14:textId="77777777" w:rsidR="00700329" w:rsidRDefault="00700329"/>
    <w:p w14:paraId="04EBA3FC" w14:textId="77777777" w:rsidR="00700329" w:rsidRPr="00F23AF5" w:rsidRDefault="00700329">
      <w:r>
        <w:t>ГОСТ 2001 …</w:t>
      </w:r>
    </w:p>
    <w:p w14:paraId="5EFEAF25" w14:textId="77777777" w:rsidR="004D6579" w:rsidRDefault="004D6579"/>
    <w:p w14:paraId="6B920BE9" w14:textId="77777777" w:rsidR="004D6579" w:rsidRDefault="004D6579">
      <w:pPr>
        <w:jc w:val="left"/>
      </w:pPr>
      <w:r>
        <w:br w:type="page"/>
      </w:r>
    </w:p>
    <w:p w14:paraId="5CDFD1F1" w14:textId="77777777" w:rsidR="00AF3923" w:rsidRDefault="00AF3923" w:rsidP="004D6579">
      <w:pPr>
        <w:pStyle w:val="a1"/>
      </w:pPr>
      <w:bookmarkStart w:id="73" w:name="_Toc227660170"/>
      <w:bookmarkEnd w:id="73"/>
    </w:p>
    <w:p w14:paraId="118604C3" w14:textId="77777777" w:rsidR="00515600" w:rsidRPr="00421220" w:rsidRDefault="00515600" w:rsidP="00647434">
      <w:pPr>
        <w:spacing w:line="240" w:lineRule="auto"/>
        <w:ind w:firstLine="0"/>
        <w:jc w:val="center"/>
      </w:pPr>
      <w:r w:rsidRPr="00421220">
        <w:t>МИНОБРНАУКИ РОССИИ</w:t>
      </w:r>
    </w:p>
    <w:p w14:paraId="5D716A21" w14:textId="77777777" w:rsidR="00515600" w:rsidRPr="00421220" w:rsidRDefault="00515600" w:rsidP="00647434">
      <w:pPr>
        <w:spacing w:line="240" w:lineRule="auto"/>
        <w:ind w:firstLine="0"/>
        <w:jc w:val="center"/>
      </w:pPr>
      <w:r w:rsidRPr="00421220">
        <w:t>Федеральное государственное бюджетное</w:t>
      </w:r>
    </w:p>
    <w:p w14:paraId="63016427" w14:textId="77777777" w:rsidR="00515600" w:rsidRPr="00421220" w:rsidRDefault="00515600" w:rsidP="00647434">
      <w:pPr>
        <w:spacing w:line="240" w:lineRule="auto"/>
        <w:ind w:firstLine="0"/>
        <w:jc w:val="center"/>
      </w:pPr>
      <w:r w:rsidRPr="00421220">
        <w:t>образовательное учреждение высшего образования</w:t>
      </w:r>
    </w:p>
    <w:p w14:paraId="476C2926" w14:textId="77777777" w:rsidR="00515600" w:rsidRDefault="00515600" w:rsidP="00647434">
      <w:pPr>
        <w:spacing w:line="240" w:lineRule="auto"/>
        <w:ind w:firstLine="0"/>
        <w:jc w:val="center"/>
      </w:pPr>
      <w:r w:rsidRPr="00421220">
        <w:t>«ЧЕРЕПОВЕЦКИЙ ГОСУДАРСТВЕННЫЙ УНИВЕРСИТЕТ»</w:t>
      </w:r>
    </w:p>
    <w:p w14:paraId="1B736FBF" w14:textId="77777777" w:rsidR="00515600" w:rsidRPr="00F72554" w:rsidRDefault="00515600" w:rsidP="00881584"/>
    <w:tbl>
      <w:tblPr>
        <w:tblStyle w:val="ae"/>
        <w:tblW w:w="0" w:type="auto"/>
        <w:tblLook w:val="04A0" w:firstRow="1" w:lastRow="0" w:firstColumn="1" w:lastColumn="0" w:noHBand="0" w:noVBand="1"/>
      </w:tblPr>
      <w:tblGrid>
        <w:gridCol w:w="9628"/>
      </w:tblGrid>
      <w:tr w:rsidR="00515600" w:rsidRPr="00AD31B3" w14:paraId="366FD8BD" w14:textId="77777777" w:rsidTr="00D76B12">
        <w:tc>
          <w:tcPr>
            <w:tcW w:w="9628" w:type="dxa"/>
            <w:tcBorders>
              <w:top w:val="nil"/>
              <w:left w:val="nil"/>
              <w:bottom w:val="single" w:sz="4" w:space="0" w:color="auto"/>
              <w:right w:val="nil"/>
            </w:tcBorders>
          </w:tcPr>
          <w:p w14:paraId="3692BD2B" w14:textId="77777777" w:rsidR="00515600" w:rsidRPr="00AD31B3" w:rsidRDefault="00515600" w:rsidP="00570629">
            <w:pPr>
              <w:ind w:firstLine="0"/>
              <w:jc w:val="center"/>
              <w:rPr>
                <w:i/>
                <w:color w:val="auto"/>
                <w:vertAlign w:val="superscript"/>
              </w:rPr>
            </w:pPr>
            <w:r w:rsidRPr="00AD31B3">
              <w:t>Институт информационных технологий</w:t>
            </w:r>
          </w:p>
        </w:tc>
      </w:tr>
      <w:tr w:rsidR="00515600" w:rsidRPr="00AD31B3" w14:paraId="0B7B8FFB" w14:textId="77777777" w:rsidTr="00D76B12">
        <w:tc>
          <w:tcPr>
            <w:tcW w:w="9628" w:type="dxa"/>
            <w:tcBorders>
              <w:top w:val="single" w:sz="4" w:space="0" w:color="auto"/>
              <w:left w:val="nil"/>
              <w:bottom w:val="nil"/>
              <w:right w:val="nil"/>
            </w:tcBorders>
          </w:tcPr>
          <w:p w14:paraId="7BDA9463" w14:textId="77777777" w:rsidR="00515600" w:rsidRPr="00570629" w:rsidRDefault="00515600" w:rsidP="00570629">
            <w:pPr>
              <w:spacing w:line="360" w:lineRule="auto"/>
              <w:ind w:firstLine="0"/>
              <w:jc w:val="center"/>
              <w:rPr>
                <w:i/>
                <w:iCs/>
                <w:sz w:val="24"/>
                <w:szCs w:val="24"/>
              </w:rPr>
            </w:pPr>
            <w:r w:rsidRPr="00570629">
              <w:rPr>
                <w:i/>
                <w:iCs/>
                <w:sz w:val="24"/>
                <w:szCs w:val="24"/>
              </w:rPr>
              <w:t>наименование института (факультета)</w:t>
            </w:r>
          </w:p>
        </w:tc>
      </w:tr>
      <w:tr w:rsidR="00515600" w:rsidRPr="00AD31B3" w14:paraId="6261F660" w14:textId="77777777" w:rsidTr="00D76B12">
        <w:tc>
          <w:tcPr>
            <w:tcW w:w="9628" w:type="dxa"/>
            <w:tcBorders>
              <w:top w:val="nil"/>
              <w:left w:val="nil"/>
              <w:bottom w:val="single" w:sz="4" w:space="0" w:color="auto"/>
              <w:right w:val="nil"/>
            </w:tcBorders>
          </w:tcPr>
          <w:p w14:paraId="1E4F46F5" w14:textId="77777777" w:rsidR="00515600" w:rsidRPr="00AD31B3" w:rsidRDefault="00515600" w:rsidP="00570629">
            <w:pPr>
              <w:ind w:firstLine="0"/>
              <w:jc w:val="center"/>
              <w:rPr>
                <w:iCs/>
                <w:color w:val="000000"/>
              </w:rPr>
            </w:pPr>
            <w:r w:rsidRPr="00AD31B3">
              <w:t>Математическо</w:t>
            </w:r>
            <w:r w:rsidR="002D6026">
              <w:t>го</w:t>
            </w:r>
            <w:r w:rsidRPr="00AD31B3">
              <w:t xml:space="preserve"> и программно</w:t>
            </w:r>
            <w:r w:rsidR="002D6026">
              <w:t>го</w:t>
            </w:r>
            <w:r w:rsidRPr="00AD31B3">
              <w:t xml:space="preserve"> обеспечени</w:t>
            </w:r>
            <w:r w:rsidR="002D6026">
              <w:t>я</w:t>
            </w:r>
            <w:r w:rsidRPr="00AD31B3">
              <w:t xml:space="preserve"> ЭВМ</w:t>
            </w:r>
          </w:p>
        </w:tc>
      </w:tr>
      <w:tr w:rsidR="00515600" w:rsidRPr="00AD31B3" w14:paraId="1BFE5ED3" w14:textId="77777777" w:rsidTr="00D76B12">
        <w:tc>
          <w:tcPr>
            <w:tcW w:w="9628" w:type="dxa"/>
            <w:tcBorders>
              <w:top w:val="single" w:sz="4" w:space="0" w:color="auto"/>
              <w:left w:val="nil"/>
              <w:bottom w:val="nil"/>
              <w:right w:val="nil"/>
            </w:tcBorders>
          </w:tcPr>
          <w:p w14:paraId="6335A4C1" w14:textId="77777777" w:rsidR="00515600" w:rsidRPr="00570629" w:rsidRDefault="00515600" w:rsidP="00570629">
            <w:pPr>
              <w:spacing w:line="360" w:lineRule="auto"/>
              <w:ind w:firstLine="0"/>
              <w:jc w:val="center"/>
              <w:rPr>
                <w:i/>
                <w:iCs/>
                <w:color w:val="auto"/>
                <w:sz w:val="24"/>
                <w:szCs w:val="24"/>
              </w:rPr>
            </w:pPr>
            <w:r w:rsidRPr="00570629">
              <w:rPr>
                <w:i/>
                <w:iCs/>
                <w:sz w:val="24"/>
                <w:szCs w:val="24"/>
              </w:rPr>
              <w:t>наименование кафедры</w:t>
            </w:r>
          </w:p>
        </w:tc>
      </w:tr>
      <w:tr w:rsidR="00515600" w:rsidRPr="00AD31B3" w14:paraId="79DF3458" w14:textId="77777777" w:rsidTr="00D76B12">
        <w:tc>
          <w:tcPr>
            <w:tcW w:w="9628" w:type="dxa"/>
            <w:tcBorders>
              <w:top w:val="nil"/>
              <w:left w:val="nil"/>
              <w:bottom w:val="single" w:sz="4" w:space="0" w:color="auto"/>
              <w:right w:val="nil"/>
            </w:tcBorders>
          </w:tcPr>
          <w:p w14:paraId="08888EE9" w14:textId="1EBABF6B" w:rsidR="00515600" w:rsidRPr="00971739" w:rsidRDefault="006D28B1" w:rsidP="00570629">
            <w:pPr>
              <w:ind w:firstLine="0"/>
              <w:jc w:val="center"/>
              <w:rPr>
                <w:color w:val="000000"/>
                <w:highlight w:val="yellow"/>
              </w:rPr>
            </w:pPr>
            <w:r w:rsidRPr="006D28B1">
              <w:t xml:space="preserve">Технология </w:t>
            </w:r>
            <w:r w:rsidRPr="007D0940">
              <w:t>разработки программного обеспечения</w:t>
            </w:r>
          </w:p>
        </w:tc>
      </w:tr>
      <w:tr w:rsidR="00515600" w:rsidRPr="00AD31B3" w14:paraId="188399F7" w14:textId="77777777" w:rsidTr="00D76B12">
        <w:tc>
          <w:tcPr>
            <w:tcW w:w="9628" w:type="dxa"/>
            <w:tcBorders>
              <w:top w:val="single" w:sz="4" w:space="0" w:color="auto"/>
              <w:left w:val="nil"/>
              <w:bottom w:val="nil"/>
              <w:right w:val="nil"/>
            </w:tcBorders>
          </w:tcPr>
          <w:p w14:paraId="02E7FA8D" w14:textId="77777777" w:rsidR="00515600" w:rsidRPr="00570629" w:rsidRDefault="00515600" w:rsidP="00570629">
            <w:pPr>
              <w:spacing w:line="360" w:lineRule="auto"/>
              <w:ind w:firstLine="0"/>
              <w:jc w:val="center"/>
              <w:rPr>
                <w:i/>
                <w:iCs/>
                <w:color w:val="000000"/>
                <w:sz w:val="24"/>
                <w:szCs w:val="24"/>
                <w:highlight w:val="yellow"/>
              </w:rPr>
            </w:pPr>
            <w:r w:rsidRPr="006D28B1">
              <w:rPr>
                <w:i/>
                <w:iCs/>
                <w:sz w:val="24"/>
                <w:szCs w:val="24"/>
              </w:rPr>
              <w:t xml:space="preserve">наименование </w:t>
            </w:r>
            <w:r w:rsidR="00570629" w:rsidRPr="006D28B1">
              <w:rPr>
                <w:i/>
                <w:iCs/>
                <w:sz w:val="24"/>
                <w:szCs w:val="24"/>
              </w:rPr>
              <w:t>модуля</w:t>
            </w:r>
            <w:r w:rsidRPr="006D28B1">
              <w:rPr>
                <w:i/>
                <w:iCs/>
                <w:sz w:val="24"/>
                <w:szCs w:val="24"/>
              </w:rPr>
              <w:t xml:space="preserve"> в соответствии с учебным планом</w:t>
            </w:r>
          </w:p>
        </w:tc>
      </w:tr>
    </w:tbl>
    <w:p w14:paraId="0BB648B1" w14:textId="77777777" w:rsidR="00515600" w:rsidRPr="00AD31B3" w:rsidRDefault="00515600" w:rsidP="00881584"/>
    <w:p w14:paraId="6B0F5C01" w14:textId="77777777" w:rsidR="00515600" w:rsidRPr="00C15875" w:rsidRDefault="00515600" w:rsidP="00647434">
      <w:pPr>
        <w:spacing w:line="240" w:lineRule="auto"/>
        <w:ind w:firstLine="0"/>
        <w:jc w:val="right"/>
      </w:pPr>
      <w:r w:rsidRPr="00C15875">
        <w:t>УТВЕРЖДАЮ</w:t>
      </w:r>
    </w:p>
    <w:p w14:paraId="47498AEC" w14:textId="77777777" w:rsidR="00515600" w:rsidRPr="00C15875" w:rsidRDefault="00515600" w:rsidP="00647434">
      <w:pPr>
        <w:spacing w:line="240" w:lineRule="auto"/>
        <w:ind w:firstLine="0"/>
        <w:jc w:val="right"/>
      </w:pPr>
      <w:r w:rsidRPr="00C15875">
        <w:t>Зав. кафедрой МПО ЭВМ,</w:t>
      </w:r>
    </w:p>
    <w:p w14:paraId="6B63639D" w14:textId="77777777" w:rsidR="00515600" w:rsidRDefault="00515600" w:rsidP="00647434">
      <w:pPr>
        <w:spacing w:line="240" w:lineRule="auto"/>
        <w:ind w:firstLine="0"/>
        <w:jc w:val="right"/>
      </w:pPr>
      <w:r w:rsidRPr="00C15875">
        <w:t>д.т.н., профессор __________ Ершов Е.В.</w:t>
      </w:r>
    </w:p>
    <w:p w14:paraId="5EF15CBE" w14:textId="77777777" w:rsidR="00AF3923" w:rsidRPr="00C15875" w:rsidRDefault="00AF3923" w:rsidP="00647434">
      <w:pPr>
        <w:spacing w:line="240" w:lineRule="auto"/>
        <w:ind w:firstLine="0"/>
        <w:jc w:val="right"/>
      </w:pPr>
    </w:p>
    <w:p w14:paraId="6C7FD5A3" w14:textId="77777777" w:rsidR="00515600" w:rsidRPr="00AD31B3" w:rsidRDefault="00515600" w:rsidP="00647434">
      <w:pPr>
        <w:spacing w:line="240" w:lineRule="auto"/>
        <w:ind w:firstLine="0"/>
        <w:jc w:val="right"/>
      </w:pPr>
      <w:r w:rsidRPr="00C15875">
        <w:t>«___» _____________ 2026 г.</w:t>
      </w:r>
    </w:p>
    <w:p w14:paraId="7F33CEA3" w14:textId="77777777" w:rsidR="00515600" w:rsidRPr="00AD31B3" w:rsidRDefault="00515600" w:rsidP="0088158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6"/>
        <w:gridCol w:w="4203"/>
      </w:tblGrid>
      <w:tr w:rsidR="00DF7CA0" w:rsidRPr="00AD31B3" w14:paraId="0F1B35F1" w14:textId="77777777" w:rsidTr="00BC62CA">
        <w:tc>
          <w:tcPr>
            <w:tcW w:w="9638" w:type="dxa"/>
            <w:gridSpan w:val="3"/>
          </w:tcPr>
          <w:p w14:paraId="654E7CEB" w14:textId="3AF8AC14" w:rsidR="00DF7CA0" w:rsidRPr="00E726EE" w:rsidRDefault="00DF7CA0" w:rsidP="00BC62CA">
            <w:pPr>
              <w:ind w:firstLine="0"/>
              <w:jc w:val="center"/>
            </w:pPr>
            <w:r>
              <w:t>Разработка программного обеспечения интеллектуального VR-тренажёра операторов аппаратов химических производств</w:t>
            </w:r>
          </w:p>
        </w:tc>
      </w:tr>
      <w:tr w:rsidR="00515600" w:rsidRPr="00AD31B3" w14:paraId="36BDDA31" w14:textId="77777777" w:rsidTr="00BC62CA">
        <w:tc>
          <w:tcPr>
            <w:tcW w:w="9638" w:type="dxa"/>
            <w:gridSpan w:val="3"/>
          </w:tcPr>
          <w:p w14:paraId="21F1079D" w14:textId="77777777" w:rsidR="00515600" w:rsidRPr="00AD31B3" w:rsidRDefault="00515600" w:rsidP="00570629">
            <w:pPr>
              <w:ind w:firstLine="0"/>
              <w:jc w:val="center"/>
              <w:rPr>
                <w:rFonts w:cs="Times New Roman"/>
              </w:rPr>
            </w:pPr>
          </w:p>
        </w:tc>
      </w:tr>
      <w:tr w:rsidR="00515600" w:rsidRPr="00AD31B3" w14:paraId="3B4D818E" w14:textId="77777777" w:rsidTr="00BC62CA">
        <w:tc>
          <w:tcPr>
            <w:tcW w:w="9638" w:type="dxa"/>
            <w:gridSpan w:val="3"/>
          </w:tcPr>
          <w:p w14:paraId="2C686092" w14:textId="77777777" w:rsidR="00515600" w:rsidRPr="00AD31B3" w:rsidRDefault="00515600" w:rsidP="00570629">
            <w:pPr>
              <w:ind w:firstLine="0"/>
              <w:jc w:val="center"/>
            </w:pPr>
            <w:r w:rsidRPr="00515600">
              <w:t>Техническое задание на выпускную квалификационную работу</w:t>
            </w:r>
          </w:p>
        </w:tc>
      </w:tr>
      <w:tr w:rsidR="00515600" w:rsidRPr="00AD31B3" w14:paraId="6843ECAB" w14:textId="77777777" w:rsidTr="00BC62CA">
        <w:tc>
          <w:tcPr>
            <w:tcW w:w="4939" w:type="dxa"/>
          </w:tcPr>
          <w:p w14:paraId="276FE720" w14:textId="77777777" w:rsidR="00515600" w:rsidRPr="00373DF6" w:rsidRDefault="00515600" w:rsidP="00570629">
            <w:pPr>
              <w:ind w:firstLine="0"/>
              <w:jc w:val="right"/>
            </w:pPr>
            <w:r w:rsidRPr="00373DF6">
              <w:t>Листов</w:t>
            </w:r>
          </w:p>
        </w:tc>
        <w:tc>
          <w:tcPr>
            <w:tcW w:w="496" w:type="dxa"/>
            <w:tcBorders>
              <w:bottom w:val="single" w:sz="4" w:space="0" w:color="auto"/>
            </w:tcBorders>
          </w:tcPr>
          <w:p w14:paraId="0B02757E" w14:textId="77777777" w:rsidR="00515600" w:rsidRPr="00DC6445" w:rsidRDefault="008D56EA" w:rsidP="00570629">
            <w:pPr>
              <w:ind w:firstLine="0"/>
            </w:pPr>
            <w:r>
              <w:t>10</w:t>
            </w:r>
          </w:p>
        </w:tc>
        <w:tc>
          <w:tcPr>
            <w:tcW w:w="4203" w:type="dxa"/>
          </w:tcPr>
          <w:p w14:paraId="78622575" w14:textId="77777777" w:rsidR="00515600" w:rsidRPr="00373DF6" w:rsidRDefault="00515600" w:rsidP="00570629">
            <w:pPr>
              <w:ind w:firstLine="0"/>
              <w:jc w:val="center"/>
              <w:rPr>
                <w:rFonts w:cs="Times New Roman"/>
              </w:rPr>
            </w:pPr>
          </w:p>
        </w:tc>
      </w:tr>
    </w:tbl>
    <w:p w14:paraId="10DB3D02" w14:textId="77777777" w:rsidR="00515600" w:rsidRPr="00AD31B3" w:rsidRDefault="00515600" w:rsidP="00881584"/>
    <w:p w14:paraId="45C023E2" w14:textId="77777777" w:rsidR="00515600" w:rsidRPr="00AD31B3" w:rsidRDefault="00515600" w:rsidP="00881584"/>
    <w:tbl>
      <w:tblPr>
        <w:tblStyle w:val="ae"/>
        <w:tblW w:w="4676"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975"/>
      </w:tblGrid>
      <w:tr w:rsidR="00515600" w:rsidRPr="00AD31B3" w14:paraId="4ED06B5E" w14:textId="77777777" w:rsidTr="00D76B12">
        <w:trPr>
          <w:jc w:val="right"/>
        </w:trPr>
        <w:tc>
          <w:tcPr>
            <w:tcW w:w="1701" w:type="dxa"/>
            <w:hideMark/>
          </w:tcPr>
          <w:p w14:paraId="772D6ABE" w14:textId="77777777" w:rsidR="00515600" w:rsidRPr="00570629" w:rsidRDefault="00515600" w:rsidP="00570629">
            <w:pPr>
              <w:ind w:firstLine="0"/>
              <w:jc w:val="left"/>
              <w:rPr>
                <w:sz w:val="24"/>
                <w:szCs w:val="24"/>
                <w:lang w:val="en-US"/>
              </w:rPr>
            </w:pPr>
            <w:r w:rsidRPr="00570629">
              <w:rPr>
                <w:sz w:val="24"/>
                <w:szCs w:val="24"/>
              </w:rPr>
              <w:t>Руководитель</w:t>
            </w:r>
          </w:p>
        </w:tc>
        <w:tc>
          <w:tcPr>
            <w:tcW w:w="2975" w:type="dxa"/>
            <w:tcBorders>
              <w:top w:val="nil"/>
              <w:left w:val="nil"/>
              <w:bottom w:val="single" w:sz="4" w:space="0" w:color="auto"/>
              <w:right w:val="nil"/>
            </w:tcBorders>
            <w:hideMark/>
          </w:tcPr>
          <w:p w14:paraId="2464EC78" w14:textId="77777777" w:rsidR="00515600" w:rsidRPr="00570629" w:rsidRDefault="008D56EA" w:rsidP="00570629">
            <w:pPr>
              <w:ind w:firstLine="0"/>
              <w:jc w:val="center"/>
            </w:pPr>
            <w:r>
              <w:t>Виноградова Л.Н.</w:t>
            </w:r>
          </w:p>
        </w:tc>
      </w:tr>
      <w:tr w:rsidR="00515600" w:rsidRPr="00AD31B3" w14:paraId="58ECA3C3" w14:textId="77777777" w:rsidTr="00D76B12">
        <w:trPr>
          <w:jc w:val="right"/>
        </w:trPr>
        <w:tc>
          <w:tcPr>
            <w:tcW w:w="1701" w:type="dxa"/>
          </w:tcPr>
          <w:p w14:paraId="2CB3E2B2" w14:textId="77777777" w:rsidR="00515600" w:rsidRPr="00570629" w:rsidRDefault="00515600" w:rsidP="00570629">
            <w:pPr>
              <w:ind w:firstLine="0"/>
              <w:jc w:val="left"/>
              <w:rPr>
                <w:sz w:val="24"/>
                <w:szCs w:val="24"/>
              </w:rPr>
            </w:pPr>
          </w:p>
        </w:tc>
        <w:tc>
          <w:tcPr>
            <w:tcW w:w="2975" w:type="dxa"/>
            <w:tcBorders>
              <w:top w:val="single" w:sz="4" w:space="0" w:color="auto"/>
              <w:left w:val="nil"/>
              <w:bottom w:val="nil"/>
              <w:right w:val="nil"/>
            </w:tcBorders>
            <w:hideMark/>
          </w:tcPr>
          <w:p w14:paraId="0C0C8F93" w14:textId="77777777" w:rsidR="00515600" w:rsidRPr="00570629" w:rsidRDefault="00515600" w:rsidP="00570629">
            <w:pPr>
              <w:ind w:firstLine="0"/>
              <w:jc w:val="center"/>
              <w:rPr>
                <w:i/>
                <w:iCs/>
                <w:sz w:val="22"/>
                <w:szCs w:val="22"/>
                <w:lang w:val="en-US"/>
              </w:rPr>
            </w:pPr>
            <w:r w:rsidRPr="00570629">
              <w:rPr>
                <w:i/>
                <w:iCs/>
                <w:sz w:val="22"/>
                <w:szCs w:val="22"/>
              </w:rPr>
              <w:t>Ф.И.О</w:t>
            </w:r>
            <w:r w:rsidRPr="00570629">
              <w:rPr>
                <w:i/>
                <w:iCs/>
                <w:sz w:val="22"/>
                <w:szCs w:val="22"/>
                <w:lang w:val="en-US"/>
              </w:rPr>
              <w:t xml:space="preserve"> </w:t>
            </w:r>
            <w:r w:rsidRPr="00570629">
              <w:rPr>
                <w:i/>
                <w:iCs/>
                <w:sz w:val="22"/>
                <w:szCs w:val="22"/>
              </w:rPr>
              <w:t>преподавателя</w:t>
            </w:r>
          </w:p>
        </w:tc>
      </w:tr>
      <w:tr w:rsidR="00515600" w:rsidRPr="00AD31B3" w14:paraId="19D91DA0" w14:textId="77777777" w:rsidTr="00D76B12">
        <w:trPr>
          <w:jc w:val="right"/>
        </w:trPr>
        <w:tc>
          <w:tcPr>
            <w:tcW w:w="1701" w:type="dxa"/>
            <w:hideMark/>
          </w:tcPr>
          <w:p w14:paraId="095353DF" w14:textId="77777777" w:rsidR="00515600" w:rsidRPr="008D56EA" w:rsidRDefault="00515600" w:rsidP="00570629">
            <w:pPr>
              <w:ind w:firstLine="0"/>
              <w:jc w:val="left"/>
              <w:rPr>
                <w:sz w:val="24"/>
                <w:szCs w:val="24"/>
                <w:lang w:val="en-US"/>
              </w:rPr>
            </w:pPr>
            <w:r w:rsidRPr="008D56EA">
              <w:rPr>
                <w:sz w:val="24"/>
                <w:szCs w:val="24"/>
              </w:rPr>
              <w:t>Исполнитель</w:t>
            </w:r>
          </w:p>
        </w:tc>
        <w:tc>
          <w:tcPr>
            <w:tcW w:w="2975" w:type="dxa"/>
          </w:tcPr>
          <w:p w14:paraId="5CC5584B" w14:textId="77777777" w:rsidR="00515600" w:rsidRPr="008D56EA" w:rsidRDefault="00515600" w:rsidP="00570629">
            <w:pPr>
              <w:ind w:firstLine="0"/>
              <w:jc w:val="center"/>
              <w:rPr>
                <w:sz w:val="24"/>
                <w:szCs w:val="24"/>
                <w:lang w:val="en-US"/>
              </w:rPr>
            </w:pPr>
          </w:p>
        </w:tc>
      </w:tr>
      <w:tr w:rsidR="00515600" w:rsidRPr="00AD31B3" w14:paraId="622A7E5D" w14:textId="77777777" w:rsidTr="00D76B12">
        <w:trPr>
          <w:jc w:val="right"/>
        </w:trPr>
        <w:tc>
          <w:tcPr>
            <w:tcW w:w="1701" w:type="dxa"/>
            <w:hideMark/>
          </w:tcPr>
          <w:p w14:paraId="39523793" w14:textId="77777777" w:rsidR="00515600" w:rsidRPr="008D56EA" w:rsidRDefault="00515600" w:rsidP="00570629">
            <w:pPr>
              <w:ind w:firstLine="0"/>
              <w:jc w:val="right"/>
              <w:rPr>
                <w:sz w:val="24"/>
                <w:szCs w:val="24"/>
                <w:lang w:val="en-US"/>
              </w:rPr>
            </w:pPr>
            <w:r w:rsidRPr="008D56EA">
              <w:rPr>
                <w:sz w:val="24"/>
                <w:szCs w:val="24"/>
              </w:rPr>
              <w:t>студент</w:t>
            </w:r>
          </w:p>
        </w:tc>
        <w:tc>
          <w:tcPr>
            <w:tcW w:w="2975" w:type="dxa"/>
            <w:tcBorders>
              <w:top w:val="nil"/>
              <w:left w:val="nil"/>
              <w:bottom w:val="single" w:sz="4" w:space="0" w:color="auto"/>
              <w:right w:val="nil"/>
            </w:tcBorders>
            <w:hideMark/>
          </w:tcPr>
          <w:p w14:paraId="222AE1F0" w14:textId="77777777" w:rsidR="00515600" w:rsidRPr="008D56EA" w:rsidRDefault="00515600" w:rsidP="00570629">
            <w:pPr>
              <w:ind w:firstLine="0"/>
              <w:jc w:val="center"/>
            </w:pPr>
            <w:r w:rsidRPr="008D56EA">
              <w:t>1ПИб-02-1оп-22</w:t>
            </w:r>
          </w:p>
        </w:tc>
      </w:tr>
      <w:tr w:rsidR="00515600" w:rsidRPr="00AD31B3" w14:paraId="326EFF5C" w14:textId="77777777" w:rsidTr="00D76B12">
        <w:trPr>
          <w:jc w:val="right"/>
        </w:trPr>
        <w:tc>
          <w:tcPr>
            <w:tcW w:w="1701" w:type="dxa"/>
          </w:tcPr>
          <w:p w14:paraId="133EAF3F" w14:textId="77777777" w:rsidR="00515600" w:rsidRPr="008D56EA" w:rsidRDefault="00515600" w:rsidP="00570629">
            <w:pPr>
              <w:ind w:firstLine="0"/>
              <w:jc w:val="left"/>
              <w:rPr>
                <w:sz w:val="24"/>
                <w:szCs w:val="24"/>
                <w:lang w:val="en-US"/>
              </w:rPr>
            </w:pPr>
          </w:p>
        </w:tc>
        <w:tc>
          <w:tcPr>
            <w:tcW w:w="2975" w:type="dxa"/>
            <w:tcBorders>
              <w:top w:val="single" w:sz="4" w:space="0" w:color="auto"/>
              <w:left w:val="nil"/>
              <w:bottom w:val="nil"/>
              <w:right w:val="nil"/>
            </w:tcBorders>
            <w:hideMark/>
          </w:tcPr>
          <w:p w14:paraId="66D5C838" w14:textId="77777777" w:rsidR="00515600" w:rsidRPr="008D56EA" w:rsidRDefault="00515600" w:rsidP="00570629">
            <w:pPr>
              <w:ind w:firstLine="0"/>
              <w:jc w:val="center"/>
              <w:rPr>
                <w:i/>
                <w:iCs/>
                <w:sz w:val="20"/>
                <w:szCs w:val="20"/>
                <w:lang w:val="en-US"/>
              </w:rPr>
            </w:pPr>
            <w:r w:rsidRPr="008D56EA">
              <w:rPr>
                <w:i/>
                <w:iCs/>
                <w:sz w:val="20"/>
                <w:szCs w:val="20"/>
              </w:rPr>
              <w:t>группа</w:t>
            </w:r>
          </w:p>
        </w:tc>
      </w:tr>
      <w:tr w:rsidR="00515600" w:rsidRPr="00AD31B3" w14:paraId="3712B6A6" w14:textId="77777777" w:rsidTr="00D76B12">
        <w:trPr>
          <w:jc w:val="right"/>
        </w:trPr>
        <w:tc>
          <w:tcPr>
            <w:tcW w:w="1701" w:type="dxa"/>
          </w:tcPr>
          <w:p w14:paraId="67473F4A" w14:textId="77777777" w:rsidR="00515600" w:rsidRPr="008D56EA" w:rsidRDefault="00515600" w:rsidP="00570629">
            <w:pPr>
              <w:ind w:firstLine="0"/>
              <w:jc w:val="left"/>
              <w:rPr>
                <w:sz w:val="24"/>
                <w:szCs w:val="24"/>
                <w:lang w:val="en-US"/>
              </w:rPr>
            </w:pPr>
          </w:p>
        </w:tc>
        <w:tc>
          <w:tcPr>
            <w:tcW w:w="2975" w:type="dxa"/>
            <w:tcBorders>
              <w:top w:val="nil"/>
              <w:left w:val="nil"/>
              <w:bottom w:val="single" w:sz="4" w:space="0" w:color="auto"/>
              <w:right w:val="nil"/>
            </w:tcBorders>
            <w:hideMark/>
          </w:tcPr>
          <w:p w14:paraId="3353F60A" w14:textId="77777777" w:rsidR="00515600" w:rsidRPr="008D56EA" w:rsidRDefault="00515600" w:rsidP="00570629">
            <w:pPr>
              <w:ind w:firstLine="0"/>
              <w:jc w:val="center"/>
            </w:pPr>
            <w:r w:rsidRPr="008D56EA">
              <w:t>Микуцких Г.А.</w:t>
            </w:r>
          </w:p>
        </w:tc>
      </w:tr>
      <w:tr w:rsidR="00515600" w:rsidRPr="00AD31B3" w14:paraId="4954E6BC" w14:textId="77777777" w:rsidTr="00D76B12">
        <w:trPr>
          <w:jc w:val="right"/>
        </w:trPr>
        <w:tc>
          <w:tcPr>
            <w:tcW w:w="1701" w:type="dxa"/>
          </w:tcPr>
          <w:p w14:paraId="63F5D00D" w14:textId="77777777" w:rsidR="00515600" w:rsidRPr="00570629" w:rsidRDefault="00515600" w:rsidP="00570629">
            <w:pPr>
              <w:ind w:firstLine="0"/>
              <w:jc w:val="left"/>
              <w:rPr>
                <w:sz w:val="24"/>
                <w:szCs w:val="24"/>
                <w:lang w:val="en-US"/>
              </w:rPr>
            </w:pPr>
          </w:p>
        </w:tc>
        <w:tc>
          <w:tcPr>
            <w:tcW w:w="2975" w:type="dxa"/>
            <w:tcBorders>
              <w:top w:val="single" w:sz="4" w:space="0" w:color="auto"/>
              <w:left w:val="nil"/>
              <w:bottom w:val="nil"/>
              <w:right w:val="nil"/>
            </w:tcBorders>
            <w:hideMark/>
          </w:tcPr>
          <w:p w14:paraId="683B6314" w14:textId="77777777" w:rsidR="00515600" w:rsidRPr="00570629" w:rsidRDefault="00515600" w:rsidP="00570629">
            <w:pPr>
              <w:ind w:firstLine="0"/>
              <w:jc w:val="center"/>
              <w:rPr>
                <w:i/>
                <w:iCs/>
                <w:sz w:val="20"/>
                <w:szCs w:val="20"/>
                <w:lang w:val="en-US"/>
              </w:rPr>
            </w:pPr>
            <w:r w:rsidRPr="00570629">
              <w:rPr>
                <w:i/>
                <w:iCs/>
                <w:sz w:val="20"/>
                <w:szCs w:val="20"/>
              </w:rPr>
              <w:t>Фамилия</w:t>
            </w:r>
            <w:r w:rsidRPr="00570629">
              <w:rPr>
                <w:i/>
                <w:iCs/>
                <w:sz w:val="20"/>
                <w:szCs w:val="20"/>
                <w:lang w:val="en-US"/>
              </w:rPr>
              <w:t xml:space="preserve">, </w:t>
            </w:r>
            <w:r w:rsidRPr="00570629">
              <w:rPr>
                <w:i/>
                <w:iCs/>
                <w:sz w:val="20"/>
                <w:szCs w:val="20"/>
              </w:rPr>
              <w:t>имя</w:t>
            </w:r>
            <w:r w:rsidRPr="00570629">
              <w:rPr>
                <w:i/>
                <w:iCs/>
                <w:sz w:val="20"/>
                <w:szCs w:val="20"/>
                <w:lang w:val="en-US"/>
              </w:rPr>
              <w:t xml:space="preserve">, </w:t>
            </w:r>
            <w:r w:rsidRPr="00570629">
              <w:rPr>
                <w:i/>
                <w:iCs/>
                <w:sz w:val="20"/>
                <w:szCs w:val="20"/>
              </w:rPr>
              <w:t>отчество</w:t>
            </w:r>
          </w:p>
        </w:tc>
      </w:tr>
    </w:tbl>
    <w:p w14:paraId="5924866C" w14:textId="77777777" w:rsidR="00515600" w:rsidRPr="00AD31B3" w:rsidRDefault="00515600" w:rsidP="00881584"/>
    <w:p w14:paraId="6945CC0D" w14:textId="77777777" w:rsidR="00515600" w:rsidRDefault="00515600" w:rsidP="00881584"/>
    <w:p w14:paraId="7A76F8EB" w14:textId="77777777" w:rsidR="00BC62CA" w:rsidRDefault="00BC62CA" w:rsidP="00881584"/>
    <w:p w14:paraId="261865C2" w14:textId="77777777" w:rsidR="00BC62CA" w:rsidRPr="00AD31B3" w:rsidRDefault="00BC62CA" w:rsidP="00881584"/>
    <w:tbl>
      <w:tblPr>
        <w:tblStyle w:val="ae"/>
        <w:tblW w:w="0" w:type="auto"/>
        <w:tblLook w:val="04A0" w:firstRow="1" w:lastRow="0" w:firstColumn="1" w:lastColumn="0" w:noHBand="0" w:noVBand="1"/>
      </w:tblPr>
      <w:tblGrid>
        <w:gridCol w:w="3973"/>
        <w:gridCol w:w="776"/>
        <w:gridCol w:w="4606"/>
      </w:tblGrid>
      <w:tr w:rsidR="00515600" w14:paraId="12B2F988" w14:textId="77777777" w:rsidTr="00DF7CA0">
        <w:tc>
          <w:tcPr>
            <w:tcW w:w="3973" w:type="dxa"/>
            <w:tcBorders>
              <w:top w:val="nil"/>
              <w:left w:val="nil"/>
              <w:bottom w:val="nil"/>
              <w:right w:val="nil"/>
            </w:tcBorders>
          </w:tcPr>
          <w:p w14:paraId="35B2015D" w14:textId="77777777" w:rsidR="00515600" w:rsidRPr="00AD31B3" w:rsidRDefault="00515600" w:rsidP="00E507AB">
            <w:pPr>
              <w:ind w:firstLine="0"/>
              <w:jc w:val="left"/>
            </w:pPr>
          </w:p>
        </w:tc>
        <w:tc>
          <w:tcPr>
            <w:tcW w:w="776" w:type="dxa"/>
            <w:tcBorders>
              <w:top w:val="nil"/>
              <w:left w:val="nil"/>
              <w:right w:val="nil"/>
            </w:tcBorders>
          </w:tcPr>
          <w:p w14:paraId="08EB232E" w14:textId="77777777" w:rsidR="00515600" w:rsidRPr="00AD31B3" w:rsidRDefault="00515600" w:rsidP="00E507AB">
            <w:pPr>
              <w:ind w:firstLine="0"/>
            </w:pPr>
            <w:r w:rsidRPr="00AD31B3">
              <w:t>2026</w:t>
            </w:r>
          </w:p>
        </w:tc>
        <w:tc>
          <w:tcPr>
            <w:tcW w:w="4606" w:type="dxa"/>
            <w:tcBorders>
              <w:top w:val="nil"/>
              <w:left w:val="nil"/>
              <w:bottom w:val="nil"/>
              <w:right w:val="nil"/>
            </w:tcBorders>
          </w:tcPr>
          <w:p w14:paraId="3FB15FBF" w14:textId="77777777" w:rsidR="00515600" w:rsidRPr="00EC36B7" w:rsidRDefault="00515600" w:rsidP="00E507AB">
            <w:pPr>
              <w:ind w:firstLine="0"/>
            </w:pPr>
            <w:r w:rsidRPr="00AD31B3">
              <w:t>год</w:t>
            </w:r>
          </w:p>
        </w:tc>
      </w:tr>
    </w:tbl>
    <w:p w14:paraId="771B9365" w14:textId="77777777" w:rsidR="004D6579" w:rsidRDefault="004D6579">
      <w:pPr>
        <w:jc w:val="left"/>
      </w:pPr>
      <w:r>
        <w:br w:type="page"/>
      </w:r>
    </w:p>
    <w:p w14:paraId="77F28459" w14:textId="77777777" w:rsidR="00463B46" w:rsidRDefault="00463B46" w:rsidP="00463B46">
      <w:pPr>
        <w:jc w:val="left"/>
      </w:pPr>
      <w:r>
        <w:lastRenderedPageBreak/>
        <w:t>Введение</w:t>
      </w:r>
    </w:p>
    <w:p w14:paraId="0E27C401" w14:textId="77777777" w:rsidR="002154C8" w:rsidRDefault="002154C8" w:rsidP="002154C8">
      <w:bookmarkStart w:id="74" w:name="_Hlk224117741"/>
      <w:r w:rsidRPr="00A04355">
        <w:t>Отдел 3D-визуализации и аддитивных технологий АО «НИУИФ им. профессора Я.В. Самойлова»</w:t>
      </w:r>
      <w:r>
        <w:t xml:space="preserve"> сталкивается с необходимостью оптимизации процессов создания сценариев для</w:t>
      </w:r>
      <w:r w:rsidRPr="008212FE">
        <w:t xml:space="preserve"> </w:t>
      </w:r>
      <w:r>
        <w:t xml:space="preserve">своих </w:t>
      </w:r>
      <w:r>
        <w:rPr>
          <w:lang w:val="en-US"/>
        </w:rPr>
        <w:t>VR</w:t>
      </w:r>
      <w:r w:rsidRPr="00463B46">
        <w:t>-</w:t>
      </w:r>
      <w:r>
        <w:t>тренажёров. Использование искусственного интеллекта (ИИ) поможет ускорить эти процессы.</w:t>
      </w:r>
    </w:p>
    <w:p w14:paraId="0D9426B7" w14:textId="32CF07E4" w:rsidR="00BB0B8A" w:rsidRPr="008212FE" w:rsidRDefault="00463B46" w:rsidP="008212FE">
      <w:r>
        <w:t xml:space="preserve">Таким образом, целью разработки является создание системы </w:t>
      </w:r>
      <w:r w:rsidR="005B7F0B">
        <w:t xml:space="preserve">для </w:t>
      </w:r>
      <w:r w:rsidR="008212FE">
        <w:t>взаимодействия с локальной большой языковой моделью</w:t>
      </w:r>
      <w:r w:rsidR="00636DD0">
        <w:t xml:space="preserve"> (</w:t>
      </w:r>
      <w:r w:rsidR="00636DD0">
        <w:rPr>
          <w:lang w:val="en-US"/>
        </w:rPr>
        <w:t>LLM</w:t>
      </w:r>
      <w:r w:rsidR="00636DD0">
        <w:t>)</w:t>
      </w:r>
      <w:r w:rsidR="008212FE">
        <w:t>, которая на основе нормативных документов будет создавать сценарии.</w:t>
      </w:r>
      <w:r w:rsidR="002154C8">
        <w:t xml:space="preserve"> </w:t>
      </w:r>
      <w:r w:rsidR="002154C8" w:rsidRPr="002154C8">
        <w:t>Предлагаемое решение позволит автома</w:t>
      </w:r>
      <w:r w:rsidR="002154C8">
        <w:t>тизировать процесс</w:t>
      </w:r>
      <w:r w:rsidR="005B7F0B">
        <w:t>ы</w:t>
      </w:r>
      <w:r w:rsidR="002154C8">
        <w:t xml:space="preserve"> создания новых</w:t>
      </w:r>
      <w:r w:rsidR="005B7F0B">
        <w:t xml:space="preserve"> и</w:t>
      </w:r>
      <w:r w:rsidR="002154C8">
        <w:t xml:space="preserve"> актуализации существующих сценариев</w:t>
      </w:r>
      <w:r w:rsidR="005B7F0B">
        <w:t>.</w:t>
      </w:r>
    </w:p>
    <w:bookmarkEnd w:id="74"/>
    <w:p w14:paraId="079DEFD5" w14:textId="77777777" w:rsidR="00CD508B" w:rsidRPr="00180705" w:rsidRDefault="00CD508B" w:rsidP="00CD508B"/>
    <w:p w14:paraId="51067E71" w14:textId="77777777" w:rsidR="00CD508B" w:rsidRPr="00103001" w:rsidRDefault="00CD508B" w:rsidP="009213D0">
      <w:pPr>
        <w:pStyle w:val="a"/>
      </w:pPr>
      <w:r w:rsidRPr="00103001">
        <w:t>Основания для разработки</w:t>
      </w:r>
    </w:p>
    <w:p w14:paraId="012D9A82" w14:textId="77777777" w:rsidR="00CD508B" w:rsidRPr="00D72070" w:rsidRDefault="00CD508B" w:rsidP="00CD508B">
      <w:r w:rsidRPr="00180705">
        <w:t>Основанием для разработки</w:t>
      </w:r>
      <w:r w:rsidR="004C3FA0">
        <w:t xml:space="preserve"> системы генерации сценариев</w:t>
      </w:r>
      <w:r w:rsidRPr="00180705">
        <w:t xml:space="preserve"> является з</w:t>
      </w:r>
      <w:r w:rsidR="00DF7CA0">
        <w:t>аказ АО «НИУИФ»,</w:t>
      </w:r>
      <w:r w:rsidR="00DF7CA0" w:rsidRPr="00DF7CA0">
        <w:t xml:space="preserve"> полученный</w:t>
      </w:r>
      <w:r w:rsidR="00DF7CA0">
        <w:t xml:space="preserve"> во время</w:t>
      </w:r>
      <w:r w:rsidR="00DF7CA0" w:rsidRPr="00DF7CA0">
        <w:t xml:space="preserve"> производственной практики.</w:t>
      </w:r>
    </w:p>
    <w:p w14:paraId="4D8D1E74" w14:textId="0F7E3984" w:rsidR="00CD508B" w:rsidRPr="00180705" w:rsidRDefault="00CD508B" w:rsidP="00CD508B">
      <w:r w:rsidRPr="00D72070">
        <w:t xml:space="preserve">Дата утверждения: </w:t>
      </w:r>
      <w:r w:rsidR="00CE21CF">
        <w:t>9</w:t>
      </w:r>
      <w:r w:rsidRPr="00D72070">
        <w:t xml:space="preserve"> </w:t>
      </w:r>
      <w:r w:rsidR="00DF7CA0">
        <w:t>марта</w:t>
      </w:r>
      <w:r w:rsidRPr="00D72070">
        <w:t xml:space="preserve"> 2026 года.</w:t>
      </w:r>
    </w:p>
    <w:p w14:paraId="39D62EF2" w14:textId="50EEC09D" w:rsidR="00CD508B" w:rsidRPr="00180705" w:rsidRDefault="00CD508B" w:rsidP="004C3FA0">
      <w:r w:rsidRPr="00180705">
        <w:t xml:space="preserve">Наименование темы разработки: </w:t>
      </w:r>
      <w:r>
        <w:t>«</w:t>
      </w:r>
      <w:r w:rsidR="004C3FA0">
        <w:t>Разработка программного обеспечения интеллектуального VR-тренажёра операторов аппаратов химических производств</w:t>
      </w:r>
      <w:r>
        <w:t>».</w:t>
      </w:r>
    </w:p>
    <w:p w14:paraId="68D3C0F2" w14:textId="77777777" w:rsidR="00CD508B" w:rsidRPr="00180705" w:rsidRDefault="00CD508B" w:rsidP="00CD508B"/>
    <w:p w14:paraId="1E9DE540" w14:textId="77777777" w:rsidR="00CD508B" w:rsidRPr="00B34C73" w:rsidRDefault="00CD508B" w:rsidP="009213D0">
      <w:pPr>
        <w:pStyle w:val="a"/>
      </w:pPr>
      <w:r w:rsidRPr="00B34C73">
        <w:t>Назначение разработки</w:t>
      </w:r>
    </w:p>
    <w:p w14:paraId="2A7079DB" w14:textId="29D99D13" w:rsidR="00CD508B" w:rsidRDefault="00CD508B" w:rsidP="00CD508B">
      <w:r w:rsidRPr="00314E36">
        <w:t>Разрабатываемое программное обеспечение будет использовано для</w:t>
      </w:r>
      <w:r>
        <w:t xml:space="preserve"> разработки сценариев</w:t>
      </w:r>
      <w:r w:rsidR="004C3FA0">
        <w:t xml:space="preserve"> для </w:t>
      </w:r>
      <w:r w:rsidR="004C3FA0">
        <w:rPr>
          <w:lang w:val="en-US"/>
        </w:rPr>
        <w:t>VR</w:t>
      </w:r>
      <w:r w:rsidR="004C3FA0" w:rsidRPr="004C3FA0">
        <w:t>-</w:t>
      </w:r>
      <w:r w:rsidR="004C3FA0">
        <w:t>тренажёра с использованием</w:t>
      </w:r>
      <w:r w:rsidR="002154C8">
        <w:t xml:space="preserve"> технологий</w:t>
      </w:r>
      <w:r w:rsidR="004C3FA0">
        <w:t xml:space="preserve"> </w:t>
      </w:r>
      <w:r w:rsidR="00636DD0">
        <w:t>ИИ</w:t>
      </w:r>
      <w:r>
        <w:t>.</w:t>
      </w:r>
    </w:p>
    <w:p w14:paraId="37FF837A" w14:textId="77777777" w:rsidR="00CD508B" w:rsidRPr="00A66844" w:rsidRDefault="00CD508B" w:rsidP="00CD508B"/>
    <w:p w14:paraId="6063ACA5" w14:textId="77777777" w:rsidR="00CD508B" w:rsidRPr="009561D9" w:rsidRDefault="00CD508B" w:rsidP="009213D0">
      <w:pPr>
        <w:pStyle w:val="a"/>
      </w:pPr>
      <w:r w:rsidRPr="00180705">
        <w:t>Требования</w:t>
      </w:r>
      <w:r w:rsidRPr="009561D9">
        <w:t xml:space="preserve"> к программе</w:t>
      </w:r>
    </w:p>
    <w:p w14:paraId="6AE32129" w14:textId="77777777" w:rsidR="00CD508B" w:rsidRPr="00180705" w:rsidRDefault="00CD508B" w:rsidP="00CD508B">
      <w:bookmarkStart w:id="75" w:name="_Toc212903548"/>
      <w:r w:rsidRPr="007B5C70">
        <w:t>3.1. Требования к функциональным характеристика</w:t>
      </w:r>
      <w:bookmarkEnd w:id="75"/>
      <w:r w:rsidRPr="007B5C70">
        <w:t>м</w:t>
      </w:r>
      <w:r w:rsidRPr="007471A9">
        <w:rPr>
          <w:sz w:val="24"/>
          <w:szCs w:val="24"/>
          <w:highlight w:val="yellow"/>
        </w:rPr>
        <w:t xml:space="preserve"> </w:t>
      </w:r>
    </w:p>
    <w:p w14:paraId="04891E52" w14:textId="77777777" w:rsidR="002154C8" w:rsidRPr="00F14934" w:rsidRDefault="002154C8" w:rsidP="002154C8">
      <w:r w:rsidRPr="00F14934">
        <w:t xml:space="preserve">Система должна поддерживать генерацию </w:t>
      </w:r>
      <w:r>
        <w:t>ответа</w:t>
      </w:r>
      <w:r w:rsidRPr="00F14934">
        <w:t xml:space="preserve"> по запросу пользователя на основе выбранной темы/установки/процесса и выбранного набора источников.</w:t>
      </w:r>
    </w:p>
    <w:p w14:paraId="4353B5E7" w14:textId="43981447" w:rsidR="002B4A16" w:rsidRDefault="002B4A16" w:rsidP="002154C8">
      <w:r w:rsidRPr="002B4A16">
        <w:t>Система должна формировать линейный сценарий обучения как упорядоченный список шагов (действий) с атрибутами</w:t>
      </w:r>
      <w:r>
        <w:t xml:space="preserve"> в </w:t>
      </w:r>
      <w:r w:rsidRPr="00F14934">
        <w:t>соответств</w:t>
      </w:r>
      <w:r>
        <w:t>ии с</w:t>
      </w:r>
      <w:r w:rsidRPr="00F14934">
        <w:t xml:space="preserve"> внутренней схем</w:t>
      </w:r>
      <w:r>
        <w:t>ой</w:t>
      </w:r>
      <w:r w:rsidRPr="00F14934">
        <w:t xml:space="preserve"> данных </w:t>
      </w:r>
      <w:r>
        <w:t>ответа</w:t>
      </w:r>
      <w:r>
        <w:t xml:space="preserve"> (входной формат тренажёра).</w:t>
      </w:r>
    </w:p>
    <w:p w14:paraId="1DDB1345" w14:textId="0220E920" w:rsidR="002B4A16" w:rsidRPr="00F14934" w:rsidRDefault="002B4A16" w:rsidP="002154C8">
      <w:r w:rsidRPr="002B4A16">
        <w:lastRenderedPageBreak/>
        <w:t xml:space="preserve">Система должна поддерживать </w:t>
      </w:r>
      <w:r>
        <w:t>«</w:t>
      </w:r>
      <w:r w:rsidRPr="002B4A16">
        <w:t>продолжение сценария</w:t>
      </w:r>
      <w:r>
        <w:t>»</w:t>
      </w:r>
      <w:r w:rsidRPr="002B4A16">
        <w:t xml:space="preserve"> (добавление шагов к текущему) и </w:t>
      </w:r>
      <w:r>
        <w:t>«</w:t>
      </w:r>
      <w:r w:rsidRPr="002B4A16">
        <w:t>перегенерацию выделенного фрагмента</w:t>
      </w:r>
      <w:r>
        <w:t>»</w:t>
      </w:r>
      <w:r w:rsidRPr="002B4A16">
        <w:t xml:space="preserve"> (замена выбранных шагов</w:t>
      </w:r>
      <w:r>
        <w:t xml:space="preserve"> по ключевым словам/меткам</w:t>
      </w:r>
      <w:r w:rsidRPr="002B4A16">
        <w:t>).</w:t>
      </w:r>
    </w:p>
    <w:p w14:paraId="565F0FAD" w14:textId="77777777" w:rsidR="002154C8" w:rsidRDefault="002154C8" w:rsidP="002154C8">
      <w:r>
        <w:t>Программное обеспечение должно обладать следующим функционалом:</w:t>
      </w:r>
    </w:p>
    <w:p w14:paraId="2ABE6ED5" w14:textId="54FFCF33" w:rsidR="002154C8" w:rsidRDefault="002154C8" w:rsidP="002154C8">
      <w:pPr>
        <w:numPr>
          <w:ilvl w:val="0"/>
          <w:numId w:val="44"/>
        </w:numPr>
      </w:pPr>
      <w:r>
        <w:t>ответ формируются на основе внутренних материалов</w:t>
      </w:r>
      <w:r w:rsidR="002B4A16">
        <w:t>: существующих сценариев, регламентов, инструкций, технологических карт, журналов операций и иных нормативных документов предприятия</w:t>
      </w:r>
      <w:r>
        <w:t>;</w:t>
      </w:r>
    </w:p>
    <w:p w14:paraId="5B8AA65C" w14:textId="7658A34C" w:rsidR="002154C8" w:rsidRDefault="002154C8" w:rsidP="002154C8">
      <w:pPr>
        <w:numPr>
          <w:ilvl w:val="0"/>
          <w:numId w:val="44"/>
        </w:numPr>
      </w:pPr>
      <w:r>
        <w:t>не должн</w:t>
      </w:r>
      <w:r w:rsidR="002B4A16">
        <w:t>ы</w:t>
      </w:r>
      <w:r>
        <w:t xml:space="preserve"> использовать</w:t>
      </w:r>
      <w:r w:rsidR="002B4A16">
        <w:t>ся</w:t>
      </w:r>
      <w:r>
        <w:t xml:space="preserve"> зависимости, требующие внешней установки во время эксплуатации и/или обращения к внешним</w:t>
      </w:r>
      <w:r>
        <w:t xml:space="preserve"> </w:t>
      </w:r>
      <w:r>
        <w:t>сетевым репозиториям (допускается использование стандартных библиотек платформы и тех зависимостей, которые не требуют для установки доступ в Интернет и согласованы в контуре предприятия);</w:t>
      </w:r>
    </w:p>
    <w:p w14:paraId="711D07BD" w14:textId="77777777" w:rsidR="002154C8" w:rsidRPr="0039332B" w:rsidRDefault="002154C8" w:rsidP="002154C8">
      <w:pPr>
        <w:numPr>
          <w:ilvl w:val="0"/>
          <w:numId w:val="44"/>
        </w:numPr>
      </w:pPr>
      <w:r w:rsidRPr="0039332B">
        <w:t>способ взаимодействия с программой – мышь и клавиатура;</w:t>
      </w:r>
    </w:p>
    <w:p w14:paraId="3E6A0686" w14:textId="35CB3E2F" w:rsidR="002154C8" w:rsidRDefault="002B4A16" w:rsidP="00A2461A">
      <w:pPr>
        <w:numPr>
          <w:ilvl w:val="0"/>
          <w:numId w:val="44"/>
        </w:numPr>
      </w:pPr>
      <w:r w:rsidRPr="002B4A16">
        <w:t>результаты работы программы представляются в виде текста, таблиц, визуальных блоков для редактирования последовательности этапов.</w:t>
      </w:r>
    </w:p>
    <w:p w14:paraId="4EF40D1A" w14:textId="2A27A51B" w:rsidR="00636DD0" w:rsidRDefault="00636DD0" w:rsidP="00636DD0">
      <w:r>
        <w:t xml:space="preserve">Архитектура </w:t>
      </w:r>
      <w:r w:rsidR="002B4A16">
        <w:t xml:space="preserve">системы </w:t>
      </w:r>
      <w:r>
        <w:t>должна включать:</w:t>
      </w:r>
    </w:p>
    <w:p w14:paraId="03A78686" w14:textId="77777777" w:rsidR="00636DD0" w:rsidRPr="008D6AFE" w:rsidRDefault="00636DD0" w:rsidP="00636DD0">
      <w:pPr>
        <w:numPr>
          <w:ilvl w:val="0"/>
          <w:numId w:val="54"/>
        </w:numPr>
      </w:pPr>
      <w:r w:rsidRPr="008D6AFE">
        <w:t xml:space="preserve">пользовательский интерфейс (редактор сценариев и чат с </w:t>
      </w:r>
      <w:r w:rsidR="00F14934" w:rsidRPr="008D6AFE">
        <w:rPr>
          <w:lang w:val="en-US"/>
        </w:rPr>
        <w:t>LLM</w:t>
      </w:r>
      <w:r w:rsidR="00F14934" w:rsidRPr="008D6AFE">
        <w:t>-</w:t>
      </w:r>
      <w:r w:rsidRPr="008D6AFE">
        <w:t>агентом);</w:t>
      </w:r>
    </w:p>
    <w:p w14:paraId="5BD97A6A" w14:textId="77777777" w:rsidR="00636DD0" w:rsidRDefault="00636DD0" w:rsidP="00636DD0">
      <w:pPr>
        <w:numPr>
          <w:ilvl w:val="0"/>
          <w:numId w:val="54"/>
        </w:numPr>
      </w:pPr>
      <w:r>
        <w:t>интеграцию с LLM по прикладному программному интерфейсу (API);</w:t>
      </w:r>
    </w:p>
    <w:p w14:paraId="413A238D" w14:textId="149E2911" w:rsidR="00636DD0" w:rsidRDefault="008D6AFE" w:rsidP="00636DD0">
      <w:pPr>
        <w:numPr>
          <w:ilvl w:val="0"/>
          <w:numId w:val="54"/>
        </w:numPr>
      </w:pPr>
      <w:r>
        <w:t xml:space="preserve">модуль </w:t>
      </w:r>
      <w:r w:rsidR="00636DD0">
        <w:t>хранени</w:t>
      </w:r>
      <w:r>
        <w:t>я</w:t>
      </w:r>
      <w:r w:rsidR="00636DD0">
        <w:t xml:space="preserve"> </w:t>
      </w:r>
      <w:r>
        <w:t xml:space="preserve">и обработки </w:t>
      </w:r>
      <w:r w:rsidR="00636DD0">
        <w:t>сценариев</w:t>
      </w:r>
      <w:r>
        <w:t>, в том числе их версий,</w:t>
      </w:r>
      <w:r w:rsidR="00636DD0">
        <w:t xml:space="preserve"> и метаданных</w:t>
      </w:r>
      <w:r>
        <w:t xml:space="preserve"> </w:t>
      </w:r>
      <w:r>
        <w:t>из файлов</w:t>
      </w:r>
      <w:r>
        <w:t>ого</w:t>
      </w:r>
      <w:r>
        <w:t xml:space="preserve"> хранилищ</w:t>
      </w:r>
      <w:r>
        <w:t>а</w:t>
      </w:r>
      <w:r w:rsidR="00636DD0">
        <w:t>;</w:t>
      </w:r>
    </w:p>
    <w:p w14:paraId="6E72B967" w14:textId="5B0A4B10" w:rsidR="00636DD0" w:rsidRDefault="00636DD0" w:rsidP="00636DD0">
      <w:pPr>
        <w:numPr>
          <w:ilvl w:val="0"/>
          <w:numId w:val="54"/>
        </w:numPr>
      </w:pPr>
      <w:r w:rsidRPr="00112AE6">
        <w:rPr>
          <w:highlight w:val="yellow"/>
        </w:rPr>
        <w:t>модуль лог</w:t>
      </w:r>
      <w:r w:rsidR="008D6AFE">
        <w:rPr>
          <w:highlight w:val="yellow"/>
        </w:rPr>
        <w:t>ирования</w:t>
      </w:r>
      <w:r w:rsidRPr="00112AE6">
        <w:rPr>
          <w:highlight w:val="yellow"/>
        </w:rPr>
        <w:t>.</w:t>
      </w:r>
    </w:p>
    <w:p w14:paraId="5AC43222" w14:textId="614446A0" w:rsidR="000456D9" w:rsidRDefault="000456D9" w:rsidP="00DF4229">
      <w:r>
        <w:t xml:space="preserve">Система </w:t>
      </w:r>
      <w:r>
        <w:t>должн</w:t>
      </w:r>
      <w:r>
        <w:t>а</w:t>
      </w:r>
      <w:r>
        <w:t xml:space="preserve"> состоять из </w:t>
      </w:r>
      <w:r w:rsidR="00F738A9">
        <w:t>четырёх</w:t>
      </w:r>
      <w:r>
        <w:t xml:space="preserve"> частей: </w:t>
      </w:r>
      <w:r>
        <w:t xml:space="preserve">Пользовательского интерфейса, </w:t>
      </w:r>
      <w:r w:rsidR="00F738A9">
        <w:t>Управления</w:t>
      </w:r>
      <w:r w:rsidR="00F738A9">
        <w:t xml:space="preserve"> </w:t>
      </w:r>
      <w:r w:rsidR="00F738A9">
        <w:rPr>
          <w:lang w:val="en-US"/>
        </w:rPr>
        <w:t>LLM</w:t>
      </w:r>
      <w:r w:rsidR="00F738A9" w:rsidRPr="00F738A9">
        <w:t>-</w:t>
      </w:r>
      <w:r w:rsidR="00F738A9">
        <w:t xml:space="preserve">агентами, </w:t>
      </w:r>
      <w:r>
        <w:t>Управления</w:t>
      </w:r>
      <w:r>
        <w:t xml:space="preserve"> </w:t>
      </w:r>
      <w:r>
        <w:t>знаниями и Базы данных</w:t>
      </w:r>
      <w:r>
        <w:t>.</w:t>
      </w:r>
    </w:p>
    <w:p w14:paraId="1F4C5B37" w14:textId="77777777" w:rsidR="00433ED9" w:rsidRDefault="00F738A9" w:rsidP="00F738A9">
      <w:r>
        <w:t>Пользовательский и</w:t>
      </w:r>
      <w:r>
        <w:t>нтерфейс должен предоставлять</w:t>
      </w:r>
      <w:r w:rsidR="00433ED9">
        <w:t>:</w:t>
      </w:r>
    </w:p>
    <w:p w14:paraId="39B036E0" w14:textId="77777777" w:rsidR="00433ED9" w:rsidRDefault="00F738A9" w:rsidP="00433ED9">
      <w:pPr>
        <w:numPr>
          <w:ilvl w:val="0"/>
          <w:numId w:val="106"/>
        </w:numPr>
      </w:pPr>
      <w:r>
        <w:t>древовидный</w:t>
      </w:r>
      <w:r>
        <w:t xml:space="preserve"> </w:t>
      </w:r>
      <w:r>
        <w:t>вид сценария</w:t>
      </w:r>
      <w:r w:rsidR="00433ED9">
        <w:t>;</w:t>
      </w:r>
    </w:p>
    <w:p w14:paraId="1ED47B76" w14:textId="77777777" w:rsidR="00433ED9" w:rsidRDefault="00F738A9" w:rsidP="00433ED9">
      <w:pPr>
        <w:numPr>
          <w:ilvl w:val="0"/>
          <w:numId w:val="106"/>
        </w:numPr>
      </w:pPr>
      <w:r>
        <w:t>карточку выбранного шага</w:t>
      </w:r>
      <w:r w:rsidR="00433ED9">
        <w:t>;</w:t>
      </w:r>
    </w:p>
    <w:p w14:paraId="79C62C2C" w14:textId="2BB76079" w:rsidR="00F738A9" w:rsidRDefault="00F738A9" w:rsidP="00433ED9">
      <w:pPr>
        <w:numPr>
          <w:ilvl w:val="0"/>
          <w:numId w:val="106"/>
        </w:numPr>
      </w:pPr>
      <w:r>
        <w:t>окно чата</w:t>
      </w:r>
      <w:r w:rsidR="00433ED9">
        <w:t xml:space="preserve">, который </w:t>
      </w:r>
      <w:r w:rsidR="00433ED9">
        <w:t>обеспечива</w:t>
      </w:r>
      <w:r w:rsidR="00433ED9">
        <w:t>ет</w:t>
      </w:r>
      <w:r w:rsidR="00433ED9">
        <w:t xml:space="preserve"> текстовое общение пользователя с </w:t>
      </w:r>
      <w:r w:rsidR="00433ED9">
        <w:rPr>
          <w:lang w:val="en-US"/>
        </w:rPr>
        <w:t>LLM</w:t>
      </w:r>
      <w:r w:rsidR="00433ED9" w:rsidRPr="00F738A9">
        <w:t>-</w:t>
      </w:r>
      <w:r w:rsidR="00433ED9">
        <w:t>агентом</w:t>
      </w:r>
      <w:r w:rsidR="00433ED9">
        <w:t xml:space="preserve"> </w:t>
      </w:r>
      <w:r w:rsidR="00433ED9">
        <w:t>в контексте текущего сценария</w:t>
      </w:r>
      <w:r w:rsidR="00433ED9">
        <w:t>,</w:t>
      </w:r>
      <w:r w:rsidR="00433ED9">
        <w:t xml:space="preserve"> выбранных источников</w:t>
      </w:r>
      <w:r w:rsidR="00433ED9">
        <w:t>, выделенных шагов</w:t>
      </w:r>
      <w:r>
        <w:t>.</w:t>
      </w:r>
    </w:p>
    <w:p w14:paraId="42998DAB" w14:textId="77777777" w:rsidR="00F738A9" w:rsidRDefault="00F738A9" w:rsidP="00F738A9">
      <w:r>
        <w:t>Пользователь должен иметь возможность:</w:t>
      </w:r>
    </w:p>
    <w:p w14:paraId="17DCB25D" w14:textId="77777777" w:rsidR="00F738A9" w:rsidRDefault="00F738A9" w:rsidP="00F738A9">
      <w:pPr>
        <w:numPr>
          <w:ilvl w:val="0"/>
          <w:numId w:val="104"/>
        </w:numPr>
      </w:pPr>
      <w:r>
        <w:lastRenderedPageBreak/>
        <w:t>создавать/удалять шаги;</w:t>
      </w:r>
    </w:p>
    <w:p w14:paraId="08B35A14" w14:textId="04F461DB" w:rsidR="00F738A9" w:rsidRDefault="00F738A9" w:rsidP="00F738A9">
      <w:pPr>
        <w:numPr>
          <w:ilvl w:val="0"/>
          <w:numId w:val="104"/>
        </w:numPr>
      </w:pPr>
      <w:r>
        <w:t xml:space="preserve">редактировать текст шага и </w:t>
      </w:r>
      <w:r>
        <w:t xml:space="preserve">его </w:t>
      </w:r>
      <w:r>
        <w:t>атрибуты;</w:t>
      </w:r>
    </w:p>
    <w:p w14:paraId="63935EE5" w14:textId="77777777" w:rsidR="00F738A9" w:rsidRDefault="00F738A9" w:rsidP="00F738A9">
      <w:pPr>
        <w:numPr>
          <w:ilvl w:val="0"/>
          <w:numId w:val="104"/>
        </w:numPr>
      </w:pPr>
      <w:r>
        <w:t>менять порядок шагов (перетаскиванием и/или кнопками «вверх/вниз»);</w:t>
      </w:r>
    </w:p>
    <w:p w14:paraId="27AC68C9" w14:textId="77777777" w:rsidR="00F738A9" w:rsidRDefault="00F738A9" w:rsidP="00F738A9">
      <w:pPr>
        <w:numPr>
          <w:ilvl w:val="0"/>
          <w:numId w:val="104"/>
        </w:numPr>
      </w:pPr>
      <w:r>
        <w:t>выделять один или несколько шагов (мультивыбор);</w:t>
      </w:r>
    </w:p>
    <w:p w14:paraId="1C3CA896" w14:textId="77777777" w:rsidR="00F738A9" w:rsidRDefault="00F738A9" w:rsidP="00F738A9">
      <w:pPr>
        <w:numPr>
          <w:ilvl w:val="0"/>
          <w:numId w:val="104"/>
        </w:numPr>
      </w:pPr>
      <w:r>
        <w:t>помечать шаги флагами: «удалить», «проверить», «неверный порядок», «нужно перефразировать», «требуется источник», «важный шаг»;</w:t>
      </w:r>
    </w:p>
    <w:p w14:paraId="5E1C337E" w14:textId="77777777" w:rsidR="00F738A9" w:rsidRDefault="00F738A9" w:rsidP="00F738A9">
      <w:pPr>
        <w:numPr>
          <w:ilvl w:val="0"/>
          <w:numId w:val="104"/>
        </w:numPr>
      </w:pPr>
      <w:r>
        <w:t>выполнять поиск по шагам и фильтрацию по флагам/типам шагов;</w:t>
      </w:r>
    </w:p>
    <w:p w14:paraId="47A98802" w14:textId="77777777" w:rsidR="00F738A9" w:rsidRDefault="00F738A9" w:rsidP="00F738A9">
      <w:pPr>
        <w:numPr>
          <w:ilvl w:val="0"/>
          <w:numId w:val="104"/>
        </w:numPr>
      </w:pPr>
      <w:r>
        <w:t>добавлять комментарии к шагам</w:t>
      </w:r>
      <w:r>
        <w:t>;</w:t>
      </w:r>
    </w:p>
    <w:p w14:paraId="70CC5B7F" w14:textId="77777777" w:rsidR="00433ED9" w:rsidRDefault="00F738A9" w:rsidP="006D2C31">
      <w:pPr>
        <w:numPr>
          <w:ilvl w:val="0"/>
          <w:numId w:val="104"/>
        </w:numPr>
      </w:pPr>
      <w:r>
        <w:t>отмен</w:t>
      </w:r>
      <w:r>
        <w:t>ять</w:t>
      </w:r>
      <w:r>
        <w:t>/повтор</w:t>
      </w:r>
      <w:r>
        <w:t>ять</w:t>
      </w:r>
      <w:r>
        <w:t xml:space="preserve"> (Undo/Redo) операци</w:t>
      </w:r>
      <w:r>
        <w:t>и</w:t>
      </w:r>
      <w:r>
        <w:t xml:space="preserve"> редактирования и ИИ-операций</w:t>
      </w:r>
      <w:r w:rsidR="00433ED9">
        <w:t>;</w:t>
      </w:r>
    </w:p>
    <w:p w14:paraId="3FB31412" w14:textId="77777777" w:rsidR="00433ED9" w:rsidRDefault="00433ED9" w:rsidP="00433ED9">
      <w:pPr>
        <w:numPr>
          <w:ilvl w:val="0"/>
          <w:numId w:val="104"/>
        </w:numPr>
      </w:pPr>
      <w:r>
        <w:t>просмотр истории изменений, переключение между версиями сценариев</w:t>
      </w:r>
      <w:r>
        <w:t>;</w:t>
      </w:r>
    </w:p>
    <w:p w14:paraId="0DC804DF" w14:textId="41D7860C" w:rsidR="00F738A9" w:rsidRPr="009A5BBD" w:rsidRDefault="00433ED9" w:rsidP="00433ED9">
      <w:pPr>
        <w:numPr>
          <w:ilvl w:val="0"/>
          <w:numId w:val="104"/>
        </w:numPr>
        <w:rPr>
          <w:highlight w:val="yellow"/>
        </w:rPr>
      </w:pPr>
      <w:r w:rsidRPr="009A5BBD">
        <w:rPr>
          <w:highlight w:val="yellow"/>
        </w:rPr>
        <w:t>вставлять в чат ссылки на шаги сценария («обсудить шаг 12») и применять результат ответа напрямую (кнопки «применить», «вставить», «заменить выделенное»)</w:t>
      </w:r>
      <w:r w:rsidR="00F738A9" w:rsidRPr="009A5BBD">
        <w:rPr>
          <w:highlight w:val="yellow"/>
        </w:rPr>
        <w:t>.</w:t>
      </w:r>
    </w:p>
    <w:p w14:paraId="72C75E33" w14:textId="1D1D72C1" w:rsidR="00F738A9" w:rsidRDefault="00F738A9" w:rsidP="00F738A9">
      <w:r>
        <w:t>Должна быть возможность применить ИИ-операции к выделенным шагам:</w:t>
      </w:r>
    </w:p>
    <w:p w14:paraId="6575B2C0" w14:textId="77777777" w:rsidR="00F738A9" w:rsidRDefault="00F738A9" w:rsidP="00433ED9">
      <w:pPr>
        <w:numPr>
          <w:ilvl w:val="0"/>
          <w:numId w:val="105"/>
        </w:numPr>
      </w:pPr>
      <w:r>
        <w:t>удалить выделенное;</w:t>
      </w:r>
    </w:p>
    <w:p w14:paraId="6F576310" w14:textId="77777777" w:rsidR="00F738A9" w:rsidRDefault="00F738A9" w:rsidP="00433ED9">
      <w:pPr>
        <w:numPr>
          <w:ilvl w:val="0"/>
          <w:numId w:val="105"/>
        </w:numPr>
      </w:pPr>
      <w:r>
        <w:t>переставить/оптимизировать порядок (с объяснением причин и сохранением возможности отката);</w:t>
      </w:r>
    </w:p>
    <w:p w14:paraId="06804B8F" w14:textId="6F3EBCF4" w:rsidR="00F738A9" w:rsidRDefault="00F738A9" w:rsidP="00433ED9">
      <w:pPr>
        <w:numPr>
          <w:ilvl w:val="0"/>
          <w:numId w:val="105"/>
        </w:numPr>
      </w:pPr>
      <w:r>
        <w:t>перефразировать с выбором команд</w:t>
      </w:r>
      <w:r w:rsidR="00433ED9">
        <w:t>.</w:t>
      </w:r>
    </w:p>
    <w:p w14:paraId="5FFE6F48" w14:textId="04A78DE5" w:rsidR="00F738A9" w:rsidRDefault="006D2C31" w:rsidP="00DF4229">
      <w:r>
        <w:t xml:space="preserve">Управление </w:t>
      </w:r>
      <w:r>
        <w:rPr>
          <w:lang w:val="en-US"/>
        </w:rPr>
        <w:t>LLM</w:t>
      </w:r>
      <w:r w:rsidRPr="00F738A9">
        <w:t>-</w:t>
      </w:r>
      <w:r>
        <w:t>агентами</w:t>
      </w:r>
      <w:r>
        <w:t xml:space="preserve"> </w:t>
      </w:r>
      <w:r>
        <w:t>должно</w:t>
      </w:r>
      <w:r>
        <w:t>:</w:t>
      </w:r>
    </w:p>
    <w:p w14:paraId="6C12A311" w14:textId="77777777" w:rsidR="006D2C31" w:rsidRDefault="006D2C31" w:rsidP="006D2C31">
      <w:pPr>
        <w:numPr>
          <w:ilvl w:val="0"/>
          <w:numId w:val="103"/>
        </w:numPr>
      </w:pPr>
      <w:r>
        <w:t>предоставлять возможность подключать и индексировать корпоративные источники знаний: текстовые документы (DOCX, PDF, TXT), таблицы (XLSX), HTML/вики-выгрузки, существующие файлы сценариев;</w:t>
      </w:r>
    </w:p>
    <w:p w14:paraId="0DF2FD02" w14:textId="77777777" w:rsidR="006D2C31" w:rsidRDefault="006D2C31" w:rsidP="006D2C31">
      <w:pPr>
        <w:numPr>
          <w:ilvl w:val="0"/>
          <w:numId w:val="103"/>
        </w:numPr>
      </w:pPr>
      <w:r>
        <w:t>поддерживать обновление индекса при добавлении/изменении документов (переиндексация по расписанию или вручную);</w:t>
      </w:r>
    </w:p>
    <w:p w14:paraId="5F20422D" w14:textId="77777777" w:rsidR="006D2C31" w:rsidRDefault="006D2C31" w:rsidP="006D2C31">
      <w:pPr>
        <w:numPr>
          <w:ilvl w:val="0"/>
          <w:numId w:val="103"/>
        </w:numPr>
      </w:pPr>
      <w:r>
        <w:t>поддерживать режимы поиска контекста:</w:t>
      </w:r>
    </w:p>
    <w:p w14:paraId="44B52779" w14:textId="77777777" w:rsidR="006D2C31" w:rsidRDefault="006D2C31" w:rsidP="006D2C31">
      <w:pPr>
        <w:numPr>
          <w:ilvl w:val="1"/>
          <w:numId w:val="103"/>
        </w:numPr>
      </w:pPr>
      <w:r>
        <w:t>«точный» (строгая релевантность, меньше контекста);</w:t>
      </w:r>
    </w:p>
    <w:p w14:paraId="268B3560" w14:textId="77777777" w:rsidR="006D2C31" w:rsidRDefault="006D2C31" w:rsidP="006D2C31">
      <w:pPr>
        <w:numPr>
          <w:ilvl w:val="1"/>
          <w:numId w:val="103"/>
        </w:numPr>
      </w:pPr>
      <w:r>
        <w:t>«широкий» (больше контекста, больше источников);</w:t>
      </w:r>
    </w:p>
    <w:p w14:paraId="7301A294" w14:textId="4D6493E9" w:rsidR="006D2C31" w:rsidRDefault="006D2C31" w:rsidP="006D2C31">
      <w:pPr>
        <w:numPr>
          <w:ilvl w:val="1"/>
          <w:numId w:val="103"/>
        </w:numPr>
      </w:pPr>
      <w:r>
        <w:t>«ручной» (пользователь выбирает документы/разделы, которые агент обязан учитывать).</w:t>
      </w:r>
    </w:p>
    <w:p w14:paraId="423F94D0" w14:textId="5DE90FD9" w:rsidR="00DF4229" w:rsidRDefault="00DF4229" w:rsidP="00DF4229">
      <w:r>
        <w:lastRenderedPageBreak/>
        <w:t>Управление знаниями</w:t>
      </w:r>
      <w:r w:rsidR="00F738A9">
        <w:t xml:space="preserve"> должно</w:t>
      </w:r>
      <w:r w:rsidR="006D2C31">
        <w:t xml:space="preserve"> </w:t>
      </w:r>
      <w:r w:rsidR="006D2C31">
        <w:t>обеспечивать раздельное хранение</w:t>
      </w:r>
      <w:r>
        <w:t>:</w:t>
      </w:r>
    </w:p>
    <w:p w14:paraId="452E8FEC" w14:textId="0092A721" w:rsidR="00DF4229" w:rsidRDefault="00DF4229" w:rsidP="006D2C31">
      <w:pPr>
        <w:numPr>
          <w:ilvl w:val="0"/>
          <w:numId w:val="103"/>
        </w:numPr>
      </w:pPr>
      <w:r>
        <w:t>оригинальных документов;</w:t>
      </w:r>
    </w:p>
    <w:p w14:paraId="41433C53" w14:textId="20793CF1" w:rsidR="000456D9" w:rsidRDefault="006D2C31" w:rsidP="006D2C31">
      <w:pPr>
        <w:numPr>
          <w:ilvl w:val="0"/>
          <w:numId w:val="103"/>
        </w:numPr>
      </w:pPr>
      <w:r>
        <w:t xml:space="preserve">преобразованных документов в пригодный формат для использования </w:t>
      </w:r>
      <w:r>
        <w:rPr>
          <w:lang w:val="en-US"/>
        </w:rPr>
        <w:t>LLM</w:t>
      </w:r>
      <w:r w:rsidRPr="006D2C31">
        <w:t>-</w:t>
      </w:r>
      <w:r>
        <w:t>агентом</w:t>
      </w:r>
      <w:r w:rsidR="00DF4229">
        <w:t>;</w:t>
      </w:r>
    </w:p>
    <w:p w14:paraId="05F4FAF3" w14:textId="790B4AD8" w:rsidR="00DF4229" w:rsidRDefault="00DF4229" w:rsidP="006D2C31">
      <w:pPr>
        <w:numPr>
          <w:ilvl w:val="0"/>
          <w:numId w:val="103"/>
        </w:numPr>
      </w:pPr>
      <w:r>
        <w:t>метаданных (тип документа, версия, дата, владелец, подразделение, теги, уровень доступа);</w:t>
      </w:r>
    </w:p>
    <w:p w14:paraId="44AEF5C7" w14:textId="04CA7B2C" w:rsidR="006D2C31" w:rsidRDefault="006D2C31" w:rsidP="006D2C31">
      <w:pPr>
        <w:numPr>
          <w:ilvl w:val="0"/>
          <w:numId w:val="103"/>
        </w:numPr>
      </w:pPr>
      <w:r>
        <w:t>промежуточных результатов генераций сценариев и их версий;</w:t>
      </w:r>
    </w:p>
    <w:p w14:paraId="6A91AFC2" w14:textId="57762591" w:rsidR="006D2C31" w:rsidRPr="00DF4229" w:rsidRDefault="006D2C31" w:rsidP="006D2C31">
      <w:pPr>
        <w:numPr>
          <w:ilvl w:val="0"/>
          <w:numId w:val="103"/>
        </w:numPr>
      </w:pPr>
      <w:r>
        <w:t>д</w:t>
      </w:r>
      <w:r>
        <w:t xml:space="preserve">ля каждого ответа </w:t>
      </w:r>
      <w:r>
        <w:rPr>
          <w:lang w:val="en-US"/>
        </w:rPr>
        <w:t>LLM</w:t>
      </w:r>
      <w:r>
        <w:t>-агента</w:t>
      </w:r>
      <w:r>
        <w:t xml:space="preserve"> сохранять список использованных источников (идентификаторы документов, фрагменты/ссылки на фрагменты) для трассируемости</w:t>
      </w:r>
      <w:r w:rsidRPr="00DF4229">
        <w:t>;</w:t>
      </w:r>
    </w:p>
    <w:p w14:paraId="5E90D7F2" w14:textId="2BFF81CC" w:rsidR="009A5BBD" w:rsidRDefault="009A5BBD" w:rsidP="009A5BBD">
      <w:r>
        <w:t>Б</w:t>
      </w:r>
      <w:r>
        <w:t>аза данных должна иметь организованную структуру, включающую:</w:t>
      </w:r>
    </w:p>
    <w:p w14:paraId="75B948A3" w14:textId="6533338C" w:rsidR="009A5BBD" w:rsidRDefault="009A5BBD" w:rsidP="009A5BBD">
      <w:pPr>
        <w:numPr>
          <w:ilvl w:val="0"/>
          <w:numId w:val="107"/>
        </w:numPr>
      </w:pPr>
      <w:r>
        <w:t>историю пользовательских запросов на генерацию сценариев;</w:t>
      </w:r>
    </w:p>
    <w:p w14:paraId="60247A5E" w14:textId="35DEE6D8" w:rsidR="009A5BBD" w:rsidRDefault="009A5BBD" w:rsidP="009A5BBD">
      <w:pPr>
        <w:numPr>
          <w:ilvl w:val="0"/>
          <w:numId w:val="107"/>
        </w:numPr>
      </w:pPr>
      <w:r>
        <w:t>действия сотрудников;</w:t>
      </w:r>
    </w:p>
    <w:p w14:paraId="72774A60" w14:textId="434ACC4D" w:rsidR="009A5BBD" w:rsidRDefault="009A5BBD" w:rsidP="009A5BBD">
      <w:pPr>
        <w:numPr>
          <w:ilvl w:val="0"/>
          <w:numId w:val="107"/>
        </w:numPr>
      </w:pPr>
      <w:r>
        <w:t>сценарии и их версии (дата + время или счётчик);</w:t>
      </w:r>
    </w:p>
    <w:p w14:paraId="656D4A18" w14:textId="278C8C07" w:rsidR="009A5BBD" w:rsidRDefault="009A5BBD" w:rsidP="009A5BBD">
      <w:pPr>
        <w:numPr>
          <w:ilvl w:val="0"/>
          <w:numId w:val="107"/>
        </w:numPr>
      </w:pPr>
      <w:r>
        <w:t>изменение структуры без потери существующих данных;</w:t>
      </w:r>
    </w:p>
    <w:p w14:paraId="2CC0796D" w14:textId="55E4AB27" w:rsidR="009A5BBD" w:rsidRDefault="009A5BBD" w:rsidP="009A5BBD">
      <w:pPr>
        <w:numPr>
          <w:ilvl w:val="0"/>
          <w:numId w:val="107"/>
        </w:numPr>
      </w:pPr>
      <w:r>
        <w:t>отсутствие необходимости дублирования отдельных этапов действий сотрудников в случае ввода шаблонных операций;</w:t>
      </w:r>
    </w:p>
    <w:p w14:paraId="02C6FF21" w14:textId="4086E35D" w:rsidR="006D2C31" w:rsidRDefault="009A5BBD" w:rsidP="009A5BBD">
      <w:pPr>
        <w:numPr>
          <w:ilvl w:val="0"/>
          <w:numId w:val="107"/>
        </w:numPr>
      </w:pPr>
      <w:r>
        <w:t>поддержка ввода кириллических символов.</w:t>
      </w:r>
    </w:p>
    <w:p w14:paraId="30E90C24" w14:textId="77777777" w:rsidR="00247507" w:rsidRPr="00A66844" w:rsidRDefault="00247507" w:rsidP="00CD508B"/>
    <w:p w14:paraId="778399F1" w14:textId="77777777" w:rsidR="00CD508B" w:rsidRPr="00A66844" w:rsidRDefault="00CD508B" w:rsidP="00CD508B">
      <w:bookmarkStart w:id="76" w:name="_Toc212903549"/>
      <w:r w:rsidRPr="00103001">
        <w:t>3.2. Требования к надёжности</w:t>
      </w:r>
      <w:bookmarkEnd w:id="76"/>
    </w:p>
    <w:p w14:paraId="0EB59CBA" w14:textId="77777777" w:rsidR="00CD508B" w:rsidRPr="00A66844" w:rsidRDefault="009213D0" w:rsidP="00CD508B">
      <w:r>
        <w:t>П</w:t>
      </w:r>
      <w:r w:rsidR="00CD508B" w:rsidRPr="00A66844">
        <w:t>редъявляются следующие требования надёжности</w:t>
      </w:r>
      <w:r>
        <w:t xml:space="preserve"> к ПО</w:t>
      </w:r>
      <w:r w:rsidR="00CD508B" w:rsidRPr="00A66844">
        <w:t>:</w:t>
      </w:r>
    </w:p>
    <w:p w14:paraId="684A4DE1" w14:textId="65F9A477" w:rsidR="009213D0" w:rsidRDefault="009213D0" w:rsidP="009213D0">
      <w:pPr>
        <w:numPr>
          <w:ilvl w:val="0"/>
          <w:numId w:val="50"/>
        </w:numPr>
        <w:rPr>
          <w:lang w:eastAsia="ar-SA"/>
        </w:rPr>
      </w:pPr>
      <w:bookmarkStart w:id="77" w:name="_Toc212903550"/>
      <w:r>
        <w:rPr>
          <w:lang w:eastAsia="ar-SA"/>
        </w:rPr>
        <w:t>корректн</w:t>
      </w:r>
      <w:r w:rsidR="009A5BBD">
        <w:rPr>
          <w:lang w:eastAsia="ar-SA"/>
        </w:rPr>
        <w:t>ая</w:t>
      </w:r>
      <w:r>
        <w:rPr>
          <w:lang w:eastAsia="ar-SA"/>
        </w:rPr>
        <w:t xml:space="preserve"> обраб</w:t>
      </w:r>
      <w:r w:rsidR="009A5BBD">
        <w:rPr>
          <w:lang w:eastAsia="ar-SA"/>
        </w:rPr>
        <w:t xml:space="preserve">отка </w:t>
      </w:r>
      <w:r>
        <w:rPr>
          <w:lang w:eastAsia="ar-SA"/>
        </w:rPr>
        <w:t>ошиб</w:t>
      </w:r>
      <w:r w:rsidR="009A5BBD">
        <w:rPr>
          <w:lang w:eastAsia="ar-SA"/>
        </w:rPr>
        <w:t>ок</w:t>
      </w:r>
      <w:r>
        <w:rPr>
          <w:lang w:eastAsia="ar-SA"/>
        </w:rPr>
        <w:t>: недоступность базы данных, ошибки чтения/записи файлов, повреждение индекса, недоступность</w:t>
      </w:r>
      <w:r w:rsidR="00636DD0">
        <w:rPr>
          <w:lang w:eastAsia="ar-SA"/>
        </w:rPr>
        <w:t xml:space="preserve"> подключения</w:t>
      </w:r>
      <w:r>
        <w:rPr>
          <w:lang w:eastAsia="ar-SA"/>
        </w:rPr>
        <w:t xml:space="preserve"> LLM, отсутствие прав доступа к каталогам</w:t>
      </w:r>
      <w:r w:rsidR="009A5BBD">
        <w:rPr>
          <w:lang w:eastAsia="ar-SA"/>
        </w:rPr>
        <w:t>;</w:t>
      </w:r>
    </w:p>
    <w:p w14:paraId="059AA76E" w14:textId="77E303BB" w:rsidR="009213D0" w:rsidRDefault="009213D0" w:rsidP="009213D0">
      <w:pPr>
        <w:numPr>
          <w:ilvl w:val="0"/>
          <w:numId w:val="50"/>
        </w:numPr>
        <w:rPr>
          <w:lang w:eastAsia="ar-SA"/>
        </w:rPr>
      </w:pPr>
      <w:r>
        <w:rPr>
          <w:lang w:eastAsia="ar-SA"/>
        </w:rPr>
        <w:t>выда</w:t>
      </w:r>
      <w:r w:rsidR="009A5BBD">
        <w:rPr>
          <w:lang w:eastAsia="ar-SA"/>
        </w:rPr>
        <w:t>ча</w:t>
      </w:r>
      <w:r>
        <w:rPr>
          <w:lang w:eastAsia="ar-SA"/>
        </w:rPr>
        <w:t xml:space="preserve"> понятно</w:t>
      </w:r>
      <w:r w:rsidR="009A5BBD">
        <w:rPr>
          <w:lang w:eastAsia="ar-SA"/>
        </w:rPr>
        <w:t>го</w:t>
      </w:r>
      <w:r>
        <w:rPr>
          <w:lang w:eastAsia="ar-SA"/>
        </w:rPr>
        <w:t xml:space="preserve"> сообщени</w:t>
      </w:r>
      <w:r w:rsidR="009A5BBD">
        <w:rPr>
          <w:lang w:eastAsia="ar-SA"/>
        </w:rPr>
        <w:t>я</w:t>
      </w:r>
      <w:r>
        <w:rPr>
          <w:lang w:eastAsia="ar-SA"/>
        </w:rPr>
        <w:t xml:space="preserve"> </w:t>
      </w:r>
      <w:r w:rsidR="009A5BBD">
        <w:rPr>
          <w:lang w:eastAsia="ar-SA"/>
        </w:rPr>
        <w:t xml:space="preserve">при ошибках, связанных с LLM-агентом, </w:t>
      </w:r>
      <w:r>
        <w:rPr>
          <w:lang w:eastAsia="ar-SA"/>
        </w:rPr>
        <w:t>и предл</w:t>
      </w:r>
      <w:r w:rsidR="009A5BBD">
        <w:rPr>
          <w:lang w:eastAsia="ar-SA"/>
        </w:rPr>
        <w:t xml:space="preserve">ожение </w:t>
      </w:r>
      <w:r>
        <w:rPr>
          <w:lang w:eastAsia="ar-SA"/>
        </w:rPr>
        <w:t>действи</w:t>
      </w:r>
      <w:r w:rsidR="009A5BBD">
        <w:rPr>
          <w:lang w:eastAsia="ar-SA"/>
        </w:rPr>
        <w:t>й</w:t>
      </w:r>
      <w:r>
        <w:rPr>
          <w:lang w:eastAsia="ar-SA"/>
        </w:rPr>
        <w:t>: повторить, сменить режим поиска, продолжить без ИИ</w:t>
      </w:r>
      <w:r w:rsidR="00636DD0">
        <w:rPr>
          <w:lang w:eastAsia="ar-SA"/>
        </w:rPr>
        <w:t>;</w:t>
      </w:r>
    </w:p>
    <w:p w14:paraId="05368C1D" w14:textId="77777777" w:rsidR="009A5BBD" w:rsidRDefault="009213D0" w:rsidP="009213D0">
      <w:pPr>
        <w:numPr>
          <w:ilvl w:val="0"/>
          <w:numId w:val="50"/>
        </w:numPr>
        <w:rPr>
          <w:lang w:eastAsia="ar-SA"/>
        </w:rPr>
      </w:pPr>
      <w:r>
        <w:rPr>
          <w:lang w:eastAsia="ar-SA"/>
        </w:rPr>
        <w:t>обеспеч</w:t>
      </w:r>
      <w:r w:rsidR="009A5BBD">
        <w:rPr>
          <w:lang w:eastAsia="ar-SA"/>
        </w:rPr>
        <w:t>ение</w:t>
      </w:r>
      <w:r>
        <w:rPr>
          <w:lang w:eastAsia="ar-SA"/>
        </w:rPr>
        <w:t xml:space="preserve"> авто</w:t>
      </w:r>
      <w:r w:rsidR="00636DD0">
        <w:rPr>
          <w:lang w:eastAsia="ar-SA"/>
        </w:rPr>
        <w:t>матическо</w:t>
      </w:r>
      <w:r w:rsidR="009A5BBD">
        <w:rPr>
          <w:lang w:eastAsia="ar-SA"/>
        </w:rPr>
        <w:t>го</w:t>
      </w:r>
      <w:r w:rsidR="00636DD0">
        <w:rPr>
          <w:lang w:eastAsia="ar-SA"/>
        </w:rPr>
        <w:t xml:space="preserve"> </w:t>
      </w:r>
      <w:r>
        <w:rPr>
          <w:lang w:eastAsia="ar-SA"/>
        </w:rPr>
        <w:t>сохранени</w:t>
      </w:r>
      <w:r w:rsidR="009A5BBD">
        <w:rPr>
          <w:lang w:eastAsia="ar-SA"/>
        </w:rPr>
        <w:t>я</w:t>
      </w:r>
      <w:r>
        <w:rPr>
          <w:lang w:eastAsia="ar-SA"/>
        </w:rPr>
        <w:t xml:space="preserve"> изменений сценария (настраиваемый интервал) и защиту от потери данных</w:t>
      </w:r>
      <w:r w:rsidR="009A5BBD">
        <w:rPr>
          <w:lang w:eastAsia="ar-SA"/>
        </w:rPr>
        <w:t>;</w:t>
      </w:r>
    </w:p>
    <w:p w14:paraId="1915CFA6" w14:textId="39E1BA53" w:rsidR="00CD508B" w:rsidRDefault="009A5BBD" w:rsidP="009213D0">
      <w:pPr>
        <w:numPr>
          <w:ilvl w:val="0"/>
          <w:numId w:val="50"/>
        </w:numPr>
        <w:rPr>
          <w:lang w:eastAsia="ar-SA"/>
        </w:rPr>
      </w:pPr>
      <w:r w:rsidRPr="00A66844">
        <w:rPr>
          <w:lang w:eastAsia="ar-SA"/>
        </w:rPr>
        <w:t>обеспеч</w:t>
      </w:r>
      <w:r>
        <w:rPr>
          <w:lang w:eastAsia="ar-SA"/>
        </w:rPr>
        <w:t>ение</w:t>
      </w:r>
      <w:r w:rsidRPr="00A66844">
        <w:rPr>
          <w:lang w:eastAsia="ar-SA"/>
        </w:rPr>
        <w:t xml:space="preserve"> целостност</w:t>
      </w:r>
      <w:r>
        <w:rPr>
          <w:lang w:eastAsia="ar-SA"/>
        </w:rPr>
        <w:t>и</w:t>
      </w:r>
      <w:r w:rsidRPr="00A66844">
        <w:rPr>
          <w:lang w:eastAsia="ar-SA"/>
        </w:rPr>
        <w:t xml:space="preserve"> </w:t>
      </w:r>
      <w:r>
        <w:rPr>
          <w:lang w:eastAsia="ar-SA"/>
        </w:rPr>
        <w:t>данных при пользовательском вводе</w:t>
      </w:r>
      <w:r w:rsidR="009213D0">
        <w:rPr>
          <w:lang w:eastAsia="ar-SA"/>
        </w:rPr>
        <w:t>.</w:t>
      </w:r>
    </w:p>
    <w:p w14:paraId="74CBDEFB" w14:textId="77777777" w:rsidR="00247507" w:rsidRDefault="00247507" w:rsidP="009213D0"/>
    <w:p w14:paraId="4C362E8E" w14:textId="77777777" w:rsidR="00CD508B" w:rsidRPr="00A66844" w:rsidRDefault="00CD508B" w:rsidP="00CD508B">
      <w:r w:rsidRPr="00103001">
        <w:t>3.3. Условия эксплуатации</w:t>
      </w:r>
      <w:bookmarkEnd w:id="77"/>
    </w:p>
    <w:p w14:paraId="55A4E2AA" w14:textId="77777777" w:rsidR="00CD508B" w:rsidRDefault="00F8275E" w:rsidP="00CD508B">
      <w:r>
        <w:t>Пр</w:t>
      </w:r>
      <w:r w:rsidRPr="00F8275E">
        <w:t>иложение используется инженерно-техническими специалистами и методистами предприятия в офисных условиях</w:t>
      </w:r>
      <w:r w:rsidR="00CD508B">
        <w:t>, в частности:</w:t>
      </w:r>
    </w:p>
    <w:p w14:paraId="31986EDF" w14:textId="77777777" w:rsidR="00CD508B" w:rsidRDefault="00CD508B" w:rsidP="009213D0">
      <w:pPr>
        <w:numPr>
          <w:ilvl w:val="0"/>
          <w:numId w:val="52"/>
        </w:numPr>
      </w:pPr>
      <w:r w:rsidRPr="009561D9">
        <w:t>температура окружающей среды – +5-35 °С</w:t>
      </w:r>
      <w:r>
        <w:t>;</w:t>
      </w:r>
    </w:p>
    <w:p w14:paraId="3FE2360E" w14:textId="77777777" w:rsidR="00CD508B" w:rsidRDefault="00CD508B" w:rsidP="009213D0">
      <w:pPr>
        <w:numPr>
          <w:ilvl w:val="0"/>
          <w:numId w:val="52"/>
        </w:numPr>
      </w:pPr>
      <w:r w:rsidRPr="009561D9">
        <w:t>относительная влажность</w:t>
      </w:r>
      <w:r>
        <w:t xml:space="preserve"> помещения</w:t>
      </w:r>
      <w:r w:rsidRPr="009561D9">
        <w:t xml:space="preserve"> – (60±20)%;</w:t>
      </w:r>
    </w:p>
    <w:p w14:paraId="64409724" w14:textId="77777777" w:rsidR="00CD508B" w:rsidRDefault="00CD508B" w:rsidP="009213D0">
      <w:pPr>
        <w:numPr>
          <w:ilvl w:val="0"/>
          <w:numId w:val="52"/>
        </w:numPr>
      </w:pPr>
      <w:r w:rsidRPr="00940191">
        <w:t>уровень шума не превыша</w:t>
      </w:r>
      <w:r>
        <w:t>ет</w:t>
      </w:r>
      <w:r w:rsidRPr="00940191">
        <w:t xml:space="preserve"> 50 дБ;</w:t>
      </w:r>
    </w:p>
    <w:p w14:paraId="1CF33B0A" w14:textId="6A6535CD" w:rsidR="00CD508B" w:rsidRPr="00103001" w:rsidRDefault="009A5BBD" w:rsidP="009213D0">
      <w:pPr>
        <w:numPr>
          <w:ilvl w:val="0"/>
          <w:numId w:val="52"/>
        </w:numPr>
      </w:pPr>
      <w:r>
        <w:t>персональный компьютер</w:t>
      </w:r>
      <w:r w:rsidR="00CD508B" w:rsidRPr="009561D9">
        <w:t xml:space="preserve"> размещён не ближе 1 метра от источников сильных электромагнитных излучений;</w:t>
      </w:r>
    </w:p>
    <w:p w14:paraId="3A2CA4E2" w14:textId="77777777" w:rsidR="00CD508B" w:rsidRPr="009561D9" w:rsidRDefault="00CD508B" w:rsidP="009213D0">
      <w:pPr>
        <w:numPr>
          <w:ilvl w:val="0"/>
          <w:numId w:val="52"/>
        </w:numPr>
      </w:pPr>
      <w:r w:rsidRPr="00103001">
        <w:t>расстояние от окна до рабочего места — не менее 1 м;</w:t>
      </w:r>
    </w:p>
    <w:p w14:paraId="5DBE390F" w14:textId="77777777" w:rsidR="00CD508B" w:rsidRPr="009561D9" w:rsidRDefault="00CD508B" w:rsidP="009213D0">
      <w:pPr>
        <w:numPr>
          <w:ilvl w:val="0"/>
          <w:numId w:val="52"/>
        </w:numPr>
      </w:pPr>
      <w:r w:rsidRPr="009561D9">
        <w:t>электропитание от однофазной сети переменного тока напряжением (220±20)В и частотой 49–51 Гц;</w:t>
      </w:r>
    </w:p>
    <w:p w14:paraId="659FCED0" w14:textId="77777777" w:rsidR="00636DD0" w:rsidRDefault="00CD508B" w:rsidP="00636DD0">
      <w:pPr>
        <w:numPr>
          <w:ilvl w:val="0"/>
          <w:numId w:val="52"/>
        </w:numPr>
      </w:pPr>
      <w:r w:rsidRPr="009561D9">
        <w:t>нет подключения к бесперебойному источнику питания</w:t>
      </w:r>
      <w:r>
        <w:t>;</w:t>
      </w:r>
    </w:p>
    <w:p w14:paraId="76478F89" w14:textId="77777777" w:rsidR="00561489" w:rsidRDefault="00636DD0" w:rsidP="00636DD0">
      <w:pPr>
        <w:numPr>
          <w:ilvl w:val="0"/>
          <w:numId w:val="52"/>
        </w:numPr>
      </w:pPr>
      <w:r w:rsidRPr="00636DD0">
        <w:t>защищённ</w:t>
      </w:r>
      <w:r w:rsidR="009A5BBD">
        <w:t>ый</w:t>
      </w:r>
      <w:r w:rsidRPr="00636DD0">
        <w:t xml:space="preserve"> контур предприятия</w:t>
      </w:r>
      <w:r w:rsidR="009A5BBD">
        <w:t xml:space="preserve"> без выхода в сеть Интернет</w:t>
      </w:r>
      <w:r w:rsidR="00561489">
        <w:t>;</w:t>
      </w:r>
    </w:p>
    <w:p w14:paraId="6CCE9323" w14:textId="79118B40" w:rsidR="00561489" w:rsidRDefault="00636DD0" w:rsidP="00636DD0">
      <w:pPr>
        <w:numPr>
          <w:ilvl w:val="0"/>
          <w:numId w:val="52"/>
        </w:numPr>
      </w:pPr>
      <w:r w:rsidRPr="00636DD0">
        <w:t>не</w:t>
      </w:r>
      <w:r w:rsidR="00561489">
        <w:t>т</w:t>
      </w:r>
      <w:r w:rsidRPr="00636DD0">
        <w:t xml:space="preserve"> доступа к внешним облачным сервисами</w:t>
      </w:r>
      <w:r w:rsidR="00561489">
        <w:t>;</w:t>
      </w:r>
    </w:p>
    <w:p w14:paraId="0C6DAFFF" w14:textId="2874504D" w:rsidR="00561489" w:rsidRDefault="00561489" w:rsidP="00636DD0">
      <w:pPr>
        <w:numPr>
          <w:ilvl w:val="0"/>
          <w:numId w:val="52"/>
        </w:numPr>
      </w:pPr>
      <w:r>
        <w:t>установка любого программного обеспечения требует проверки на соответствие политикам безопасности предприятия и длится не менее трёх рабочих недель;</w:t>
      </w:r>
    </w:p>
    <w:p w14:paraId="3ECDDDA6" w14:textId="7D3EAB86" w:rsidR="00636DD0" w:rsidRPr="00636DD0" w:rsidRDefault="00561489" w:rsidP="00636DD0">
      <w:pPr>
        <w:numPr>
          <w:ilvl w:val="0"/>
          <w:numId w:val="52"/>
        </w:numPr>
      </w:pPr>
      <w:r>
        <w:t xml:space="preserve">доступ к удалённой </w:t>
      </w:r>
      <w:r w:rsidRPr="00327F1D">
        <w:t>баз</w:t>
      </w:r>
      <w:r>
        <w:t>е</w:t>
      </w:r>
      <w:r w:rsidRPr="00327F1D">
        <w:t xml:space="preserve"> данных </w:t>
      </w:r>
      <w:r>
        <w:t xml:space="preserve">с доступом по </w:t>
      </w:r>
      <w:r w:rsidRPr="00327F1D">
        <w:t>защищённому сетевому подключению</w:t>
      </w:r>
      <w:r>
        <w:t xml:space="preserve"> в контуре </w:t>
      </w:r>
      <w:r w:rsidRPr="00561489">
        <w:rPr>
          <w:highlight w:val="yellow"/>
        </w:rPr>
        <w:t>АО «НИУИФ»</w:t>
      </w:r>
      <w:r w:rsidR="00636DD0">
        <w:t>.</w:t>
      </w:r>
    </w:p>
    <w:p w14:paraId="7ABD0C35" w14:textId="77777777" w:rsidR="00CD508B" w:rsidRPr="00103001" w:rsidRDefault="00CD508B" w:rsidP="00F8275E">
      <w:pPr>
        <w:rPr>
          <w:highlight w:val="yellow"/>
        </w:rPr>
      </w:pPr>
    </w:p>
    <w:p w14:paraId="418A4477" w14:textId="77777777" w:rsidR="00CD508B" w:rsidRPr="00A66844" w:rsidRDefault="00CD508B" w:rsidP="00F8275E">
      <w:bookmarkStart w:id="78" w:name="_Toc212903551"/>
      <w:r>
        <w:t xml:space="preserve">3.4. </w:t>
      </w:r>
      <w:r w:rsidRPr="00CD2ABA">
        <w:t>Требования</w:t>
      </w:r>
      <w:r w:rsidRPr="00A66844">
        <w:t xml:space="preserve"> к составу и параметрам технических средств</w:t>
      </w:r>
      <w:bookmarkEnd w:id="78"/>
    </w:p>
    <w:p w14:paraId="707162C4" w14:textId="77777777" w:rsidR="00CD508B" w:rsidRPr="00A66844" w:rsidRDefault="00CD508B" w:rsidP="00F8275E">
      <w:pPr>
        <w:rPr>
          <w:lang w:eastAsia="ar-SA"/>
        </w:rPr>
      </w:pPr>
      <w:r w:rsidRPr="00A66844">
        <w:rPr>
          <w:lang w:eastAsia="ar-SA"/>
        </w:rPr>
        <w:t>ЭВМ должна соответствовать следующим</w:t>
      </w:r>
      <w:r>
        <w:rPr>
          <w:lang w:eastAsia="ar-SA"/>
        </w:rPr>
        <w:t xml:space="preserve"> минимальным</w:t>
      </w:r>
      <w:r w:rsidRPr="00A66844">
        <w:rPr>
          <w:lang w:eastAsia="ar-SA"/>
        </w:rPr>
        <w:t xml:space="preserve"> параметрам:</w:t>
      </w:r>
    </w:p>
    <w:p w14:paraId="48E6FBBA" w14:textId="77777777" w:rsidR="00CD508B" w:rsidRPr="004E2338" w:rsidRDefault="00CD508B" w:rsidP="00561489">
      <w:pPr>
        <w:numPr>
          <w:ilvl w:val="0"/>
          <w:numId w:val="109"/>
        </w:numPr>
      </w:pPr>
      <w:r w:rsidRPr="004E2338">
        <w:t>64-разрядный (</w:t>
      </w:r>
      <w:r w:rsidRPr="004E2338">
        <w:rPr>
          <w:lang w:val="en-US"/>
        </w:rPr>
        <w:t>x</w:t>
      </w:r>
      <w:r w:rsidRPr="004E2338">
        <w:t xml:space="preserve">64) </w:t>
      </w:r>
      <w:r w:rsidR="00F8275E">
        <w:t xml:space="preserve">4-х ядерный </w:t>
      </w:r>
      <w:r w:rsidRPr="004E2338">
        <w:t xml:space="preserve">процессор с тактовой частотой </w:t>
      </w:r>
      <w:r w:rsidR="00F8275E">
        <w:t>3</w:t>
      </w:r>
      <w:r w:rsidRPr="004E2338">
        <w:t xml:space="preserve"> ГГц или выше;</w:t>
      </w:r>
    </w:p>
    <w:p w14:paraId="6053F898" w14:textId="77777777" w:rsidR="00CD508B" w:rsidRPr="004E2338" w:rsidRDefault="009213D0" w:rsidP="00561489">
      <w:pPr>
        <w:numPr>
          <w:ilvl w:val="0"/>
          <w:numId w:val="109"/>
        </w:numPr>
      </w:pPr>
      <w:r>
        <w:t>32</w:t>
      </w:r>
      <w:r w:rsidR="00CD508B" w:rsidRPr="004E2338">
        <w:t xml:space="preserve"> Г</w:t>
      </w:r>
      <w:r w:rsidR="00CD508B">
        <w:t>б</w:t>
      </w:r>
      <w:r w:rsidR="00CD508B" w:rsidRPr="004E2338">
        <w:t xml:space="preserve"> ОЗУ, </w:t>
      </w:r>
      <w:r>
        <w:t>1</w:t>
      </w:r>
      <w:r w:rsidR="00CD508B" w:rsidRPr="004E2338">
        <w:t xml:space="preserve"> </w:t>
      </w:r>
      <w:r>
        <w:t>Т</w:t>
      </w:r>
      <w:r w:rsidR="00CD508B">
        <w:t>б</w:t>
      </w:r>
      <w:r w:rsidR="00CD508B" w:rsidRPr="004E2338">
        <w:t xml:space="preserve"> свободного места на накопителе (</w:t>
      </w:r>
      <w:r w:rsidR="00CD508B" w:rsidRPr="004E2338">
        <w:rPr>
          <w:lang w:val="en-US"/>
        </w:rPr>
        <w:t>HDD</w:t>
      </w:r>
      <w:r w:rsidR="00CD508B" w:rsidRPr="004E2338">
        <w:t xml:space="preserve">, </w:t>
      </w:r>
      <w:r w:rsidR="00CD508B" w:rsidRPr="004E2338">
        <w:rPr>
          <w:lang w:val="en-US"/>
        </w:rPr>
        <w:t>SSD</w:t>
      </w:r>
      <w:r w:rsidR="00CD508B" w:rsidRPr="004E2338">
        <w:t>);</w:t>
      </w:r>
    </w:p>
    <w:p w14:paraId="1074B9E3" w14:textId="77777777" w:rsidR="00CD508B" w:rsidRPr="004E2338" w:rsidRDefault="00CD508B" w:rsidP="00561489">
      <w:pPr>
        <w:numPr>
          <w:ilvl w:val="0"/>
          <w:numId w:val="109"/>
        </w:numPr>
      </w:pPr>
      <w:r w:rsidRPr="004E2338">
        <w:t xml:space="preserve">графическое устройство </w:t>
      </w:r>
      <w:r w:rsidRPr="004E2338">
        <w:rPr>
          <w:lang w:val="en-US"/>
        </w:rPr>
        <w:t>DirectX</w:t>
      </w:r>
      <w:r w:rsidRPr="004E2338">
        <w:t xml:space="preserve"> 9 с драйвером </w:t>
      </w:r>
      <w:r w:rsidRPr="004E2338">
        <w:rPr>
          <w:lang w:val="en-US"/>
        </w:rPr>
        <w:t>WDDM</w:t>
      </w:r>
      <w:r w:rsidRPr="004E2338">
        <w:t xml:space="preserve"> 1.0 или более поздней версии;</w:t>
      </w:r>
    </w:p>
    <w:p w14:paraId="690BE4B2" w14:textId="77777777" w:rsidR="00CD508B" w:rsidRDefault="00CD508B" w:rsidP="00561489">
      <w:pPr>
        <w:numPr>
          <w:ilvl w:val="0"/>
          <w:numId w:val="109"/>
        </w:numPr>
      </w:pPr>
      <w:r w:rsidRPr="004E2338">
        <w:t>поддержка клавиатуры</w:t>
      </w:r>
      <w:r>
        <w:t xml:space="preserve"> и</w:t>
      </w:r>
      <w:r w:rsidRPr="004E2338">
        <w:t xml:space="preserve"> компьютерной мыши</w:t>
      </w:r>
      <w:r>
        <w:t>;</w:t>
      </w:r>
    </w:p>
    <w:p w14:paraId="08517974" w14:textId="77777777" w:rsidR="00CD508B" w:rsidRPr="004E2338" w:rsidRDefault="00CD508B" w:rsidP="00561489">
      <w:pPr>
        <w:numPr>
          <w:ilvl w:val="0"/>
          <w:numId w:val="109"/>
        </w:numPr>
      </w:pPr>
      <w:r>
        <w:lastRenderedPageBreak/>
        <w:t xml:space="preserve">поддержка </w:t>
      </w:r>
      <w:r w:rsidRPr="004E2338">
        <w:t>монитора разрешением 1920×1080 пикселей.</w:t>
      </w:r>
    </w:p>
    <w:p w14:paraId="38AD0320" w14:textId="77777777" w:rsidR="00CD508B" w:rsidRPr="00A66844" w:rsidRDefault="00CD508B" w:rsidP="00F8275E"/>
    <w:p w14:paraId="605DAE00" w14:textId="77777777" w:rsidR="00CD508B" w:rsidRPr="00A66844" w:rsidRDefault="00CD508B" w:rsidP="00CD508B">
      <w:bookmarkStart w:id="79" w:name="_Toc212903552"/>
      <w:r w:rsidRPr="003D6992">
        <w:t>3.5. Требования к информационной и программной совместимости</w:t>
      </w:r>
      <w:bookmarkEnd w:id="79"/>
    </w:p>
    <w:p w14:paraId="04E92BDE" w14:textId="77777777" w:rsidR="00CD508B" w:rsidRDefault="00CD508B" w:rsidP="00CD508B">
      <w:r>
        <w:t xml:space="preserve">ПО должно </w:t>
      </w:r>
      <w:r w:rsidRPr="00336F88">
        <w:t>корректно работать</w:t>
      </w:r>
      <w:r>
        <w:t xml:space="preserve"> на ЭВМ под управлением семейства операционных систем </w:t>
      </w:r>
      <w:r>
        <w:rPr>
          <w:lang w:val="en-US"/>
        </w:rPr>
        <w:t>Windows</w:t>
      </w:r>
      <w:r>
        <w:t xml:space="preserve"> версии 10 и младше</w:t>
      </w:r>
      <w:r w:rsidR="00636DD0" w:rsidRPr="00636DD0">
        <w:t xml:space="preserve"> и Astra Linux</w:t>
      </w:r>
      <w:r w:rsidR="00636DD0">
        <w:t xml:space="preserve"> </w:t>
      </w:r>
      <w:r>
        <w:t>без сторонних установочных пакетов</w:t>
      </w:r>
      <w:r w:rsidRPr="00A66844">
        <w:t>.</w:t>
      </w:r>
    </w:p>
    <w:p w14:paraId="00448C6A" w14:textId="77777777" w:rsidR="00CD508B" w:rsidRPr="00A66844" w:rsidRDefault="00CD508B" w:rsidP="00CD508B"/>
    <w:p w14:paraId="60CB6ACA" w14:textId="77777777" w:rsidR="00CD508B" w:rsidRPr="00A66844" w:rsidRDefault="00CD508B" w:rsidP="00CD508B">
      <w:bookmarkStart w:id="80" w:name="_Toc212903553"/>
      <w:r w:rsidRPr="00640CC8">
        <w:t>3.6. Требования к маркировке и упаковке</w:t>
      </w:r>
      <w:bookmarkEnd w:id="80"/>
    </w:p>
    <w:p w14:paraId="76CCAEA2" w14:textId="77777777" w:rsidR="00CD508B" w:rsidRPr="003D6992" w:rsidRDefault="00CD508B" w:rsidP="00CD508B">
      <w:r w:rsidRPr="003D6992">
        <w:t>Архив с готовым к запуску ПО, документация и исходный код программы передаются через защищённый облачный сервис компании для проверки соответствия политикам информационной безопасности.</w:t>
      </w:r>
    </w:p>
    <w:p w14:paraId="2554709E" w14:textId="77777777" w:rsidR="00CD508B" w:rsidRPr="00A66844" w:rsidRDefault="00CD508B" w:rsidP="00CD508B"/>
    <w:p w14:paraId="3371294D" w14:textId="77777777" w:rsidR="00CD508B" w:rsidRPr="00A66844" w:rsidRDefault="00CD508B" w:rsidP="00CD508B">
      <w:bookmarkStart w:id="81" w:name="_Toc212903554"/>
      <w:r>
        <w:t xml:space="preserve">3.7. </w:t>
      </w:r>
      <w:r w:rsidRPr="00A66844">
        <w:t>Требования к транспортированию и хранению</w:t>
      </w:r>
      <w:bookmarkEnd w:id="81"/>
    </w:p>
    <w:p w14:paraId="174A48E4" w14:textId="77777777" w:rsidR="00CD508B" w:rsidRDefault="00CD508B" w:rsidP="00CD508B">
      <w:r w:rsidRPr="00A66844">
        <w:t>Всем пользователям запрещается осуществлять действия под видом оригинального ПО, нарушающие статью 273 «Создание, использование и распространение вредоносных компьютерных программ».</w:t>
      </w:r>
    </w:p>
    <w:p w14:paraId="0577D6B4" w14:textId="77777777" w:rsidR="00561489" w:rsidRPr="00A66844" w:rsidRDefault="00561489" w:rsidP="00561489">
      <w:r>
        <w:t>Запрещается хранение дистрибутивов на незащищённых носителях информации и в открытых сетевых хранилищах, не обеспечивающих контроль доступа. Транспортировка ПО на съёмных носителях допускается только в зашифрованном виде при условии соблюдения политики информационной безопасности компании АО «НИУИФ». Любое размещение исходного кода или исполняемых файлов в открытом доступе (включая публичные репозитории и облачные сервисы) расценивается как нарушение режима коммерческой тайны.</w:t>
      </w:r>
    </w:p>
    <w:p w14:paraId="485FB214" w14:textId="77777777" w:rsidR="00CD508B" w:rsidRPr="00A66844" w:rsidRDefault="00CD508B" w:rsidP="00CD508B"/>
    <w:p w14:paraId="1A3F77DE" w14:textId="77777777" w:rsidR="00CD508B" w:rsidRPr="00A66844" w:rsidRDefault="00CD508B" w:rsidP="00CD508B">
      <w:bookmarkStart w:id="82" w:name="_Toc212903555"/>
      <w:r w:rsidRPr="00640CC8">
        <w:t>3.8. Специальные требования</w:t>
      </w:r>
      <w:bookmarkEnd w:id="82"/>
    </w:p>
    <w:p w14:paraId="108D8092" w14:textId="77777777" w:rsidR="00561489" w:rsidRPr="00091207" w:rsidRDefault="00561489" w:rsidP="00561489">
      <w:r w:rsidRPr="00561489">
        <w:rPr>
          <w:highlight w:val="yellow"/>
        </w:rPr>
        <w:t>Не предъявляются.</w:t>
      </w:r>
    </w:p>
    <w:p w14:paraId="1060607A" w14:textId="77777777" w:rsidR="00CD508B" w:rsidRPr="00091207" w:rsidRDefault="00CD508B" w:rsidP="00CD508B"/>
    <w:p w14:paraId="5C61E4B6" w14:textId="77777777" w:rsidR="00CD508B" w:rsidRPr="00A66844" w:rsidRDefault="00CD508B" w:rsidP="009213D0">
      <w:pPr>
        <w:pStyle w:val="a"/>
      </w:pPr>
      <w:r w:rsidRPr="00A66844">
        <w:t>Требование к программной документации</w:t>
      </w:r>
    </w:p>
    <w:p w14:paraId="32900365" w14:textId="77777777" w:rsidR="00CD508B" w:rsidRPr="00CD2ABA" w:rsidRDefault="00CD508B" w:rsidP="00CD508B">
      <w:r>
        <w:t xml:space="preserve">4.1. </w:t>
      </w:r>
      <w:r w:rsidRPr="00CD2ABA">
        <w:t>Содержание расчётно-пояснительной записки</w:t>
      </w:r>
    </w:p>
    <w:p w14:paraId="59DEF509" w14:textId="77777777" w:rsidR="00CD508B" w:rsidRPr="00A66844" w:rsidRDefault="00CD508B" w:rsidP="00CD508B">
      <w:pPr>
        <w:rPr>
          <w:rFonts w:eastAsia="Calibri"/>
          <w:lang w:eastAsia="ar-SA"/>
        </w:rPr>
      </w:pPr>
      <w:r w:rsidRPr="00A66844">
        <w:rPr>
          <w:rFonts w:eastAsia="Calibri"/>
          <w:lang w:eastAsia="ar-SA"/>
        </w:rPr>
        <w:lastRenderedPageBreak/>
        <w:t>Программная документация должна содержать расчётно-пояснительную записку, содержание которой:</w:t>
      </w:r>
    </w:p>
    <w:p w14:paraId="7BB3CC0D" w14:textId="77777777" w:rsidR="00616CE6" w:rsidRPr="00A66844" w:rsidRDefault="00616CE6" w:rsidP="00616CE6">
      <w:r w:rsidRPr="00A66844">
        <w:t>Титульный лист</w:t>
      </w:r>
    </w:p>
    <w:p w14:paraId="3BA7F90C" w14:textId="77777777" w:rsidR="00616CE6" w:rsidRPr="00A66844" w:rsidRDefault="00616CE6" w:rsidP="00616CE6">
      <w:r w:rsidRPr="00A66844">
        <w:t>Оглавление</w:t>
      </w:r>
    </w:p>
    <w:p w14:paraId="360A119C" w14:textId="77777777" w:rsidR="00616CE6" w:rsidRDefault="00616CE6" w:rsidP="00616CE6">
      <w:r w:rsidRPr="00A66844">
        <w:t>Введение</w:t>
      </w:r>
    </w:p>
    <w:p w14:paraId="3B5255C1" w14:textId="77777777" w:rsidR="00616CE6" w:rsidRPr="00616CE6" w:rsidRDefault="00616CE6" w:rsidP="00616CE6">
      <w:pPr>
        <w:rPr>
          <w:highlight w:val="yellow"/>
        </w:rPr>
      </w:pPr>
      <w:r w:rsidRPr="00616CE6">
        <w:rPr>
          <w:highlight w:val="yellow"/>
        </w:rPr>
        <w:t>1. Сравнительный анализ отечественных и зарубежных аналогов проектируемой системы</w:t>
      </w:r>
    </w:p>
    <w:p w14:paraId="60B09CE9" w14:textId="77777777" w:rsidR="00616CE6" w:rsidRPr="00616CE6" w:rsidRDefault="00616CE6" w:rsidP="00616CE6">
      <w:pPr>
        <w:rPr>
          <w:highlight w:val="yellow"/>
        </w:rPr>
      </w:pPr>
      <w:r w:rsidRPr="00616CE6">
        <w:rPr>
          <w:highlight w:val="yellow"/>
        </w:rPr>
        <w:t>2. Выбор технологии, среды и языка программирования</w:t>
      </w:r>
    </w:p>
    <w:p w14:paraId="728081A4" w14:textId="77777777" w:rsidR="00616CE6" w:rsidRPr="00616CE6" w:rsidRDefault="00616CE6" w:rsidP="00616CE6">
      <w:pPr>
        <w:rPr>
          <w:highlight w:val="yellow"/>
        </w:rPr>
      </w:pPr>
      <w:r w:rsidRPr="00616CE6">
        <w:rPr>
          <w:highlight w:val="yellow"/>
        </w:rPr>
        <w:t>3. Анализ процесса обработки информации, выбор структур данных для её хранения, выбор методов и алгоритмов решения задачи</w:t>
      </w:r>
    </w:p>
    <w:p w14:paraId="46FA591A" w14:textId="77777777" w:rsidR="00616CE6" w:rsidRPr="00616CE6" w:rsidRDefault="00616CE6" w:rsidP="00616CE6">
      <w:pPr>
        <w:rPr>
          <w:highlight w:val="yellow"/>
        </w:rPr>
      </w:pPr>
      <w:r w:rsidRPr="00616CE6">
        <w:rPr>
          <w:highlight w:val="yellow"/>
        </w:rPr>
        <w:t>4. Разработка спецификаций проектируемой системы</w:t>
      </w:r>
    </w:p>
    <w:p w14:paraId="0D392346" w14:textId="77777777" w:rsidR="00616CE6" w:rsidRPr="00616CE6" w:rsidRDefault="00616CE6" w:rsidP="00616CE6">
      <w:pPr>
        <w:rPr>
          <w:highlight w:val="yellow"/>
        </w:rPr>
      </w:pPr>
      <w:r w:rsidRPr="00616CE6">
        <w:rPr>
          <w:highlight w:val="yellow"/>
        </w:rPr>
        <w:t>4.1. Построение диаграмм вариантов использования</w:t>
      </w:r>
    </w:p>
    <w:p w14:paraId="640AEC53" w14:textId="77777777" w:rsidR="00616CE6" w:rsidRPr="00616CE6" w:rsidRDefault="00616CE6" w:rsidP="00616CE6">
      <w:pPr>
        <w:rPr>
          <w:highlight w:val="yellow"/>
        </w:rPr>
      </w:pPr>
      <w:r w:rsidRPr="00616CE6">
        <w:rPr>
          <w:highlight w:val="yellow"/>
        </w:rPr>
        <w:t>4.2. Построение контекстных диаграмм классов</w:t>
      </w:r>
    </w:p>
    <w:p w14:paraId="12191953" w14:textId="77777777" w:rsidR="00616CE6" w:rsidRPr="00616CE6" w:rsidRDefault="00616CE6" w:rsidP="00616CE6">
      <w:pPr>
        <w:rPr>
          <w:highlight w:val="yellow"/>
        </w:rPr>
      </w:pPr>
      <w:r w:rsidRPr="00616CE6">
        <w:rPr>
          <w:highlight w:val="yellow"/>
        </w:rPr>
        <w:t>4.3. Построение диаграмм последовательностей системы</w:t>
      </w:r>
    </w:p>
    <w:p w14:paraId="67ED5194" w14:textId="77777777" w:rsidR="00616CE6" w:rsidRPr="00616CE6" w:rsidRDefault="00616CE6" w:rsidP="00616CE6">
      <w:pPr>
        <w:rPr>
          <w:highlight w:val="yellow"/>
        </w:rPr>
      </w:pPr>
      <w:r w:rsidRPr="00616CE6">
        <w:rPr>
          <w:highlight w:val="yellow"/>
        </w:rPr>
        <w:t>4.4. Построение диаграммы деятельностей варианта использования</w:t>
      </w:r>
    </w:p>
    <w:p w14:paraId="165F7F19" w14:textId="77777777" w:rsidR="00616CE6" w:rsidRPr="00616CE6" w:rsidRDefault="00616CE6" w:rsidP="00616CE6">
      <w:pPr>
        <w:rPr>
          <w:highlight w:val="yellow"/>
        </w:rPr>
      </w:pPr>
      <w:r w:rsidRPr="00616CE6">
        <w:rPr>
          <w:highlight w:val="yellow"/>
        </w:rPr>
        <w:t>5. Проектирование программного обеспечения</w:t>
      </w:r>
    </w:p>
    <w:p w14:paraId="689B9DDF" w14:textId="77777777" w:rsidR="00616CE6" w:rsidRPr="00616CE6" w:rsidRDefault="00616CE6" w:rsidP="00616CE6">
      <w:pPr>
        <w:rPr>
          <w:highlight w:val="yellow"/>
        </w:rPr>
      </w:pPr>
      <w:r w:rsidRPr="00616CE6">
        <w:rPr>
          <w:highlight w:val="yellow"/>
        </w:rPr>
        <w:t>5.1. Проектирование структуры системы и построение диаграммы пакетов</w:t>
      </w:r>
    </w:p>
    <w:p w14:paraId="35047244" w14:textId="77777777" w:rsidR="00616CE6" w:rsidRPr="00616CE6" w:rsidRDefault="00616CE6" w:rsidP="00616CE6">
      <w:pPr>
        <w:rPr>
          <w:highlight w:val="yellow"/>
        </w:rPr>
      </w:pPr>
      <w:r w:rsidRPr="00616CE6">
        <w:rPr>
          <w:highlight w:val="yellow"/>
        </w:rPr>
        <w:t>5.2. Проектирование классов пакета</w:t>
      </w:r>
    </w:p>
    <w:p w14:paraId="06A07705" w14:textId="77777777" w:rsidR="00616CE6" w:rsidRPr="00616CE6" w:rsidRDefault="00616CE6" w:rsidP="00616CE6">
      <w:pPr>
        <w:rPr>
          <w:highlight w:val="yellow"/>
        </w:rPr>
      </w:pPr>
      <w:r w:rsidRPr="00616CE6">
        <w:rPr>
          <w:highlight w:val="yellow"/>
        </w:rPr>
        <w:t>5.2.1. Исходная диаграмма классов</w:t>
      </w:r>
    </w:p>
    <w:p w14:paraId="5502A5E6" w14:textId="77777777" w:rsidR="00616CE6" w:rsidRPr="00616CE6" w:rsidRDefault="00616CE6" w:rsidP="00616CE6">
      <w:pPr>
        <w:rPr>
          <w:highlight w:val="yellow"/>
        </w:rPr>
      </w:pPr>
      <w:r w:rsidRPr="00616CE6">
        <w:rPr>
          <w:highlight w:val="yellow"/>
        </w:rPr>
        <w:t>5.2.2. Диаграмма последовательностей взаимодействия объектов классов</w:t>
      </w:r>
    </w:p>
    <w:p w14:paraId="61A35367" w14:textId="77777777" w:rsidR="00616CE6" w:rsidRPr="00616CE6" w:rsidRDefault="00616CE6" w:rsidP="00616CE6">
      <w:pPr>
        <w:rPr>
          <w:highlight w:val="yellow"/>
        </w:rPr>
      </w:pPr>
      <w:r w:rsidRPr="00616CE6">
        <w:rPr>
          <w:highlight w:val="yellow"/>
        </w:rPr>
        <w:t>5.2.3. Диаграмма коммуникации</w:t>
      </w:r>
    </w:p>
    <w:p w14:paraId="51C37101" w14:textId="77777777" w:rsidR="00616CE6" w:rsidRPr="00616CE6" w:rsidRDefault="00616CE6" w:rsidP="00616CE6">
      <w:pPr>
        <w:rPr>
          <w:highlight w:val="yellow"/>
        </w:rPr>
      </w:pPr>
      <w:r w:rsidRPr="00616CE6">
        <w:rPr>
          <w:highlight w:val="yellow"/>
        </w:rPr>
        <w:t>5.2.4. Уточнённая диаграмма классов пакета</w:t>
      </w:r>
    </w:p>
    <w:p w14:paraId="51D3245B" w14:textId="77777777" w:rsidR="00616CE6" w:rsidRPr="00616CE6" w:rsidRDefault="00616CE6" w:rsidP="00616CE6">
      <w:pPr>
        <w:rPr>
          <w:highlight w:val="yellow"/>
        </w:rPr>
      </w:pPr>
      <w:r w:rsidRPr="00616CE6">
        <w:rPr>
          <w:highlight w:val="yellow"/>
        </w:rPr>
        <w:t>5.2.5. Детальная диаграмма классов пакета</w:t>
      </w:r>
    </w:p>
    <w:p w14:paraId="2C268D9A" w14:textId="77777777" w:rsidR="00616CE6" w:rsidRPr="00616CE6" w:rsidRDefault="00616CE6" w:rsidP="00616CE6">
      <w:pPr>
        <w:rPr>
          <w:highlight w:val="yellow"/>
        </w:rPr>
      </w:pPr>
      <w:r w:rsidRPr="00616CE6">
        <w:rPr>
          <w:highlight w:val="yellow"/>
        </w:rPr>
        <w:t>5.3. Модульная структура проекта</w:t>
      </w:r>
    </w:p>
    <w:p w14:paraId="5E131EEA" w14:textId="77777777" w:rsidR="00616CE6" w:rsidRPr="00616CE6" w:rsidRDefault="00616CE6" w:rsidP="00616CE6">
      <w:pPr>
        <w:rPr>
          <w:highlight w:val="yellow"/>
        </w:rPr>
      </w:pPr>
      <w:r w:rsidRPr="00616CE6">
        <w:rPr>
          <w:highlight w:val="yellow"/>
        </w:rPr>
        <w:t>5.4. Построение диаграммы компонентов</w:t>
      </w:r>
    </w:p>
    <w:p w14:paraId="1E95EC46" w14:textId="77777777" w:rsidR="00616CE6" w:rsidRPr="00616CE6" w:rsidRDefault="00616CE6" w:rsidP="00616CE6">
      <w:pPr>
        <w:rPr>
          <w:highlight w:val="yellow"/>
        </w:rPr>
      </w:pPr>
      <w:r w:rsidRPr="00616CE6">
        <w:rPr>
          <w:highlight w:val="yellow"/>
        </w:rPr>
        <w:t>5.5. Построение диаграммы размещения</w:t>
      </w:r>
    </w:p>
    <w:p w14:paraId="7895F72B" w14:textId="77777777" w:rsidR="00616CE6" w:rsidRDefault="00616CE6" w:rsidP="00616CE6">
      <w:r w:rsidRPr="00616CE6">
        <w:rPr>
          <w:highlight w:val="yellow"/>
        </w:rPr>
        <w:t>6. Тестирование</w:t>
      </w:r>
    </w:p>
    <w:p w14:paraId="2C38203D" w14:textId="77777777" w:rsidR="00616CE6" w:rsidRPr="00A66844" w:rsidRDefault="00616CE6" w:rsidP="00616CE6">
      <w:pPr>
        <w:rPr>
          <w:rFonts w:eastAsia="Calibri"/>
          <w:lang w:eastAsia="ar-SA"/>
        </w:rPr>
      </w:pPr>
      <w:r w:rsidRPr="00A66844">
        <w:rPr>
          <w:rFonts w:eastAsia="Calibri"/>
          <w:lang w:eastAsia="ar-SA"/>
        </w:rPr>
        <w:t>Заключение</w:t>
      </w:r>
    </w:p>
    <w:p w14:paraId="00398221" w14:textId="77777777" w:rsidR="00616CE6" w:rsidRPr="00A66844" w:rsidRDefault="00616CE6" w:rsidP="00616CE6">
      <w:pPr>
        <w:rPr>
          <w:rFonts w:eastAsia="Calibri"/>
          <w:lang w:eastAsia="ar-SA"/>
        </w:rPr>
      </w:pPr>
      <w:r w:rsidRPr="00A66844">
        <w:rPr>
          <w:rFonts w:eastAsia="Calibri"/>
          <w:lang w:eastAsia="ar-SA"/>
        </w:rPr>
        <w:t>Список литературы</w:t>
      </w:r>
    </w:p>
    <w:p w14:paraId="39084CC2" w14:textId="77777777" w:rsidR="00CD508B" w:rsidRDefault="00CD508B" w:rsidP="00CD508B">
      <w:pPr>
        <w:rPr>
          <w:rFonts w:eastAsia="Calibri"/>
          <w:lang w:eastAsia="ar-SA"/>
        </w:rPr>
      </w:pPr>
      <w:r w:rsidRPr="00A66844">
        <w:rPr>
          <w:rFonts w:eastAsia="Calibri"/>
          <w:lang w:eastAsia="ar-SA"/>
        </w:rPr>
        <w:t xml:space="preserve">Приложение 1. </w:t>
      </w:r>
      <w:r>
        <w:rPr>
          <w:rFonts w:eastAsia="Calibri"/>
          <w:lang w:eastAsia="ar-SA"/>
        </w:rPr>
        <w:t>Техническое задание</w:t>
      </w:r>
    </w:p>
    <w:p w14:paraId="0E758B3E" w14:textId="77777777" w:rsidR="00A85359" w:rsidRDefault="00CD508B" w:rsidP="00CD508B">
      <w:pPr>
        <w:rPr>
          <w:rFonts w:eastAsia="Calibri"/>
          <w:lang w:eastAsia="ar-SA"/>
        </w:rPr>
      </w:pPr>
      <w:r>
        <w:rPr>
          <w:rFonts w:eastAsia="Calibri"/>
          <w:lang w:eastAsia="ar-SA"/>
        </w:rPr>
        <w:lastRenderedPageBreak/>
        <w:t xml:space="preserve">Приложение 2. </w:t>
      </w:r>
      <w:r w:rsidR="00A85359" w:rsidRPr="00A85359">
        <w:rPr>
          <w:rFonts w:eastAsia="Calibri"/>
          <w:lang w:eastAsia="ar-SA"/>
        </w:rPr>
        <w:t>Схемы и/или диаграммы</w:t>
      </w:r>
    </w:p>
    <w:p w14:paraId="4E6B780E" w14:textId="77777777" w:rsidR="00CD508B" w:rsidRDefault="00A85359" w:rsidP="00CD508B">
      <w:pPr>
        <w:rPr>
          <w:rFonts w:eastAsia="Calibri"/>
          <w:lang w:eastAsia="ar-SA"/>
        </w:rPr>
      </w:pPr>
      <w:r>
        <w:rPr>
          <w:rFonts w:eastAsia="Calibri"/>
          <w:lang w:eastAsia="ar-SA"/>
        </w:rPr>
        <w:t xml:space="preserve">Приложение 3. </w:t>
      </w:r>
      <w:r w:rsidR="00CD508B" w:rsidRPr="00A66844">
        <w:rPr>
          <w:rFonts w:eastAsia="Calibri"/>
          <w:lang w:eastAsia="ar-SA"/>
        </w:rPr>
        <w:t>Текст программы</w:t>
      </w:r>
    </w:p>
    <w:p w14:paraId="0BE98336" w14:textId="77777777" w:rsidR="00A85359" w:rsidRPr="00A66844" w:rsidRDefault="00A85359" w:rsidP="00CD508B">
      <w:pPr>
        <w:rPr>
          <w:rFonts w:eastAsia="Calibri"/>
          <w:lang w:eastAsia="ar-SA"/>
        </w:rPr>
      </w:pPr>
      <w:r>
        <w:rPr>
          <w:rFonts w:eastAsia="Calibri"/>
          <w:lang w:eastAsia="ar-SA"/>
        </w:rPr>
        <w:t>Приложение 4. Спецификации</w:t>
      </w:r>
    </w:p>
    <w:p w14:paraId="185B6518" w14:textId="77777777" w:rsidR="00A85359" w:rsidRPr="00A85359" w:rsidRDefault="00CD508B" w:rsidP="00A85359">
      <w:pPr>
        <w:rPr>
          <w:rFonts w:eastAsia="Calibri"/>
          <w:lang w:eastAsia="ar-SA"/>
        </w:rPr>
      </w:pPr>
      <w:r w:rsidRPr="00A66844">
        <w:rPr>
          <w:rFonts w:eastAsia="Calibri"/>
          <w:lang w:eastAsia="ar-SA"/>
        </w:rPr>
        <w:t xml:space="preserve">Приложение </w:t>
      </w:r>
      <w:r w:rsidR="00A85359">
        <w:rPr>
          <w:rFonts w:eastAsia="Calibri"/>
          <w:lang w:eastAsia="ar-SA"/>
        </w:rPr>
        <w:t>5</w:t>
      </w:r>
      <w:r w:rsidRPr="00A66844">
        <w:rPr>
          <w:rFonts w:eastAsia="Calibri"/>
          <w:lang w:eastAsia="ar-SA"/>
        </w:rPr>
        <w:t>. Руководство пользователя</w:t>
      </w:r>
    </w:p>
    <w:p w14:paraId="0541FF39" w14:textId="77777777" w:rsidR="00CD508B" w:rsidRPr="006D4FBA" w:rsidRDefault="00CD508B" w:rsidP="00CD508B">
      <w:pPr>
        <w:rPr>
          <w:rFonts w:eastAsia="Calibri"/>
          <w:lang w:eastAsia="ar-SA"/>
        </w:rPr>
      </w:pPr>
    </w:p>
    <w:p w14:paraId="4FE8D558" w14:textId="77777777" w:rsidR="00CD508B" w:rsidRPr="00A66844" w:rsidRDefault="00CD508B" w:rsidP="00CD508B">
      <w:r>
        <w:t xml:space="preserve">4.2. </w:t>
      </w:r>
      <w:r w:rsidRPr="00A66844">
        <w:t>Требования к оформлению</w:t>
      </w:r>
    </w:p>
    <w:p w14:paraId="324D6E2E" w14:textId="1D875AAE" w:rsidR="00CD508B" w:rsidRPr="00A66844" w:rsidRDefault="00CD508B" w:rsidP="00CD508B">
      <w:pPr>
        <w:rPr>
          <w:rFonts w:eastAsia="Calibri"/>
          <w:lang w:eastAsia="ar-SA"/>
        </w:rPr>
      </w:pPr>
      <w:r w:rsidRPr="00A66844">
        <w:rPr>
          <w:rFonts w:eastAsia="Calibri"/>
          <w:lang w:eastAsia="ar-SA"/>
        </w:rPr>
        <w:t>Элементы курсово</w:t>
      </w:r>
      <w:r>
        <w:rPr>
          <w:rFonts w:eastAsia="Calibri"/>
          <w:lang w:eastAsia="ar-SA"/>
        </w:rPr>
        <w:t>го</w:t>
      </w:r>
      <w:r w:rsidRPr="00A66844">
        <w:rPr>
          <w:rFonts w:eastAsia="Calibri"/>
          <w:lang w:eastAsia="ar-SA"/>
        </w:rPr>
        <w:t xml:space="preserve"> </w:t>
      </w:r>
      <w:r>
        <w:rPr>
          <w:rFonts w:eastAsia="Calibri"/>
          <w:lang w:eastAsia="ar-SA"/>
        </w:rPr>
        <w:t>проекта</w:t>
      </w:r>
      <w:r w:rsidRPr="00A66844">
        <w:rPr>
          <w:rFonts w:eastAsia="Calibri"/>
          <w:lang w:eastAsia="ar-SA"/>
        </w:rPr>
        <w:t xml:space="preserve"> оформл</w:t>
      </w:r>
      <w:r>
        <w:rPr>
          <w:rFonts w:eastAsia="Calibri"/>
          <w:lang w:eastAsia="ar-SA"/>
        </w:rPr>
        <w:t>яются</w:t>
      </w:r>
      <w:r w:rsidRPr="00A66844">
        <w:rPr>
          <w:rFonts w:eastAsia="Calibri"/>
          <w:lang w:eastAsia="ar-SA"/>
        </w:rPr>
        <w:t xml:space="preserve"> в </w:t>
      </w:r>
      <w:r w:rsidR="00C82CE6" w:rsidRPr="00E80D77">
        <w:rPr>
          <w:rFonts w:eastAsia="Calibri"/>
          <w:highlight w:val="yellow"/>
          <w:lang w:eastAsia="ar-SA"/>
        </w:rPr>
        <w:t>соответствии с ГОСТом ???, в том числе согласно</w:t>
      </w:r>
      <w:r w:rsidR="00C82CE6" w:rsidRPr="00A66844">
        <w:rPr>
          <w:rFonts w:eastAsia="Calibri"/>
          <w:lang w:eastAsia="ar-SA"/>
        </w:rPr>
        <w:t xml:space="preserve"> </w:t>
      </w:r>
      <w:r w:rsidRPr="00A66844">
        <w:rPr>
          <w:rFonts w:eastAsia="Calibri"/>
          <w:lang w:eastAsia="ar-SA"/>
        </w:rPr>
        <w:t>с табл. П1.1.</w:t>
      </w:r>
    </w:p>
    <w:p w14:paraId="5F88B30D" w14:textId="77777777" w:rsidR="00CD508B" w:rsidRPr="00A66844" w:rsidRDefault="00CD508B" w:rsidP="00CD508B">
      <w:pPr>
        <w:ind w:firstLine="0"/>
        <w:jc w:val="right"/>
        <w:rPr>
          <w:rFonts w:eastAsia="Calibri"/>
          <w:lang w:eastAsia="ar-SA"/>
        </w:rPr>
      </w:pPr>
      <w:r w:rsidRPr="00A66844">
        <w:rPr>
          <w:rFonts w:eastAsia="Calibri"/>
          <w:lang w:eastAsia="ar-SA"/>
        </w:rPr>
        <w:t>Таблица П1.1</w:t>
      </w:r>
    </w:p>
    <w:p w14:paraId="1A49D97C" w14:textId="77777777" w:rsidR="00CD508B" w:rsidRPr="00A66844" w:rsidRDefault="00CD508B" w:rsidP="00CD508B">
      <w:pPr>
        <w:ind w:firstLine="0"/>
        <w:jc w:val="center"/>
        <w:rPr>
          <w:rFonts w:eastAsia="Calibri"/>
          <w:lang w:eastAsia="ar-SA"/>
        </w:rPr>
      </w:pPr>
      <w:r w:rsidRPr="00A66844">
        <w:rPr>
          <w:rFonts w:eastAsia="Calibri"/>
          <w:lang w:eastAsia="ar-SA"/>
        </w:rPr>
        <w:t>Требования к оформлению</w:t>
      </w:r>
    </w:p>
    <w:tbl>
      <w:tblPr>
        <w:tblStyle w:val="13"/>
        <w:tblW w:w="9923" w:type="dxa"/>
        <w:tblInd w:w="-147" w:type="dxa"/>
        <w:tblLook w:val="04A0" w:firstRow="1" w:lastRow="0" w:firstColumn="1" w:lastColumn="0" w:noHBand="0" w:noVBand="1"/>
      </w:tblPr>
      <w:tblGrid>
        <w:gridCol w:w="1560"/>
        <w:gridCol w:w="8363"/>
      </w:tblGrid>
      <w:tr w:rsidR="00CD508B" w:rsidRPr="00A66844" w14:paraId="2B239D6F" w14:textId="77777777" w:rsidTr="00FA795E">
        <w:tc>
          <w:tcPr>
            <w:tcW w:w="1560" w:type="dxa"/>
            <w:tcBorders>
              <w:top w:val="single" w:sz="4" w:space="0" w:color="auto"/>
              <w:left w:val="single" w:sz="4" w:space="0" w:color="auto"/>
              <w:bottom w:val="single" w:sz="4" w:space="0" w:color="auto"/>
              <w:right w:val="single" w:sz="4" w:space="0" w:color="auto"/>
            </w:tcBorders>
            <w:hideMark/>
          </w:tcPr>
          <w:p w14:paraId="1E2922C5" w14:textId="77777777" w:rsidR="00CD508B" w:rsidRPr="00253184" w:rsidRDefault="00CD508B" w:rsidP="00FA795E">
            <w:pPr>
              <w:ind w:firstLine="0"/>
              <w:jc w:val="center"/>
              <w:rPr>
                <w:lang w:eastAsia="ar-SA"/>
              </w:rPr>
            </w:pPr>
            <w:r w:rsidRPr="00253184">
              <w:rPr>
                <w:lang w:eastAsia="ar-SA"/>
              </w:rPr>
              <w:t>Элемент</w:t>
            </w:r>
          </w:p>
        </w:tc>
        <w:tc>
          <w:tcPr>
            <w:tcW w:w="8363" w:type="dxa"/>
            <w:tcBorders>
              <w:top w:val="single" w:sz="4" w:space="0" w:color="auto"/>
              <w:left w:val="single" w:sz="4" w:space="0" w:color="auto"/>
              <w:bottom w:val="single" w:sz="4" w:space="0" w:color="auto"/>
              <w:right w:val="single" w:sz="4" w:space="0" w:color="auto"/>
            </w:tcBorders>
            <w:hideMark/>
          </w:tcPr>
          <w:p w14:paraId="2B27A64D" w14:textId="77777777" w:rsidR="00CD508B" w:rsidRPr="00253184" w:rsidRDefault="00CD508B" w:rsidP="00FA795E">
            <w:pPr>
              <w:ind w:firstLine="0"/>
              <w:jc w:val="center"/>
              <w:rPr>
                <w:lang w:eastAsia="ar-SA"/>
              </w:rPr>
            </w:pPr>
            <w:r w:rsidRPr="00253184">
              <w:rPr>
                <w:lang w:eastAsia="ar-SA"/>
              </w:rPr>
              <w:t>Требования</w:t>
            </w:r>
          </w:p>
        </w:tc>
      </w:tr>
      <w:tr w:rsidR="00CD508B" w:rsidRPr="00A66844" w14:paraId="42B53C04" w14:textId="77777777" w:rsidTr="00FA795E">
        <w:tc>
          <w:tcPr>
            <w:tcW w:w="1560" w:type="dxa"/>
            <w:tcBorders>
              <w:top w:val="single" w:sz="4" w:space="0" w:color="auto"/>
              <w:left w:val="single" w:sz="4" w:space="0" w:color="auto"/>
              <w:bottom w:val="single" w:sz="4" w:space="0" w:color="auto"/>
              <w:right w:val="single" w:sz="4" w:space="0" w:color="auto"/>
            </w:tcBorders>
            <w:hideMark/>
          </w:tcPr>
          <w:p w14:paraId="105B6D6A" w14:textId="77777777" w:rsidR="00CD508B" w:rsidRPr="00253184" w:rsidRDefault="00CD508B" w:rsidP="00FA795E">
            <w:pPr>
              <w:ind w:firstLine="0"/>
            </w:pPr>
            <w:r w:rsidRPr="00253184">
              <w:t>Документ</w:t>
            </w:r>
          </w:p>
        </w:tc>
        <w:tc>
          <w:tcPr>
            <w:tcW w:w="8363" w:type="dxa"/>
            <w:tcBorders>
              <w:top w:val="single" w:sz="4" w:space="0" w:color="auto"/>
              <w:left w:val="single" w:sz="4" w:space="0" w:color="auto"/>
              <w:bottom w:val="single" w:sz="4" w:space="0" w:color="auto"/>
              <w:right w:val="single" w:sz="4" w:space="0" w:color="auto"/>
            </w:tcBorders>
            <w:hideMark/>
          </w:tcPr>
          <w:p w14:paraId="1E8136EE" w14:textId="77777777" w:rsidR="00CD508B" w:rsidRPr="00253184" w:rsidRDefault="00CD508B" w:rsidP="00FA795E">
            <w:pPr>
              <w:ind w:firstLine="0"/>
            </w:pPr>
            <w:r w:rsidRPr="00253184">
              <w:t>1. Печать на отдельных листах формата А4 (210х297 мм); оборотная сторона не заполняется; листы нумеруются. Печать возможна ч/б.</w:t>
            </w:r>
          </w:p>
          <w:p w14:paraId="5E24FD82" w14:textId="77777777" w:rsidR="00CD508B" w:rsidRPr="00253184" w:rsidRDefault="00CD508B" w:rsidP="00FA795E">
            <w:pPr>
              <w:ind w:firstLine="0"/>
            </w:pPr>
            <w:r w:rsidRPr="00253184">
              <w:t xml:space="preserve">2. </w:t>
            </w:r>
            <w:r w:rsidRPr="00F846AC">
              <w:rPr>
                <w:highlight w:val="yellow"/>
              </w:rPr>
              <w:t>Файлы предъявляются на компакт-диске:</w:t>
            </w:r>
            <w:r w:rsidRPr="003A701E">
              <w:t xml:space="preserve"> РПЗ с ТЗ; программный код.</w:t>
            </w:r>
          </w:p>
          <w:p w14:paraId="4C1E5525" w14:textId="77777777" w:rsidR="00CD508B" w:rsidRPr="00253184" w:rsidRDefault="00CD508B" w:rsidP="00FA795E">
            <w:pPr>
              <w:ind w:firstLine="0"/>
            </w:pPr>
            <w:r w:rsidRPr="00253184">
              <w:t xml:space="preserve">3. </w:t>
            </w:r>
            <w:r w:rsidRPr="00BE36D7">
              <w:rPr>
                <w:highlight w:val="yellow"/>
              </w:rPr>
              <w:t xml:space="preserve">Листы и диск в конверте </w:t>
            </w:r>
            <w:r w:rsidRPr="003A701E">
              <w:t>вложены в пластиковую папку скоросшивателя.</w:t>
            </w:r>
          </w:p>
        </w:tc>
      </w:tr>
      <w:tr w:rsidR="00CD508B" w:rsidRPr="00A66844" w14:paraId="268665EE" w14:textId="77777777" w:rsidTr="00FA795E">
        <w:tc>
          <w:tcPr>
            <w:tcW w:w="1560" w:type="dxa"/>
            <w:tcBorders>
              <w:top w:val="single" w:sz="4" w:space="0" w:color="auto"/>
              <w:left w:val="single" w:sz="4" w:space="0" w:color="auto"/>
              <w:bottom w:val="single" w:sz="4" w:space="0" w:color="auto"/>
              <w:right w:val="single" w:sz="4" w:space="0" w:color="auto"/>
            </w:tcBorders>
          </w:tcPr>
          <w:p w14:paraId="3DCC3B8C" w14:textId="77777777" w:rsidR="00CD508B" w:rsidRPr="00253184" w:rsidRDefault="00CD508B" w:rsidP="00FA795E">
            <w:pPr>
              <w:ind w:firstLine="0"/>
            </w:pPr>
            <w:r w:rsidRPr="00253184">
              <w:t>Страницы</w:t>
            </w:r>
          </w:p>
        </w:tc>
        <w:tc>
          <w:tcPr>
            <w:tcW w:w="8363" w:type="dxa"/>
            <w:tcBorders>
              <w:top w:val="single" w:sz="4" w:space="0" w:color="auto"/>
              <w:left w:val="single" w:sz="4" w:space="0" w:color="auto"/>
              <w:bottom w:val="single" w:sz="4" w:space="0" w:color="auto"/>
              <w:right w:val="single" w:sz="4" w:space="0" w:color="auto"/>
            </w:tcBorders>
          </w:tcPr>
          <w:p w14:paraId="5F153862" w14:textId="77777777" w:rsidR="00CD508B" w:rsidRPr="00253184" w:rsidRDefault="00CD508B" w:rsidP="00FA795E">
            <w:pPr>
              <w:ind w:firstLine="0"/>
            </w:pPr>
            <w:r w:rsidRPr="00253184">
              <w:t>1. Ориентация – книжная; отдельные страницы, при необходимости, альбомная.</w:t>
            </w:r>
          </w:p>
          <w:p w14:paraId="4C20EF3A" w14:textId="77777777" w:rsidR="00CD508B" w:rsidRPr="00253184" w:rsidRDefault="00CD508B" w:rsidP="00FA795E">
            <w:pPr>
              <w:ind w:firstLine="0"/>
              <w:rPr>
                <w:color w:val="000000"/>
              </w:rPr>
            </w:pPr>
            <w:r w:rsidRPr="00253184">
              <w:t>2. Поля: верхнее, нижнее – по 2 см, левое – 3 см, правое – 1 см.</w:t>
            </w:r>
          </w:p>
        </w:tc>
      </w:tr>
      <w:tr w:rsidR="00CD508B" w:rsidRPr="00A66844" w14:paraId="441B9ED9" w14:textId="77777777" w:rsidTr="00FA795E">
        <w:tc>
          <w:tcPr>
            <w:tcW w:w="1560" w:type="dxa"/>
            <w:tcBorders>
              <w:top w:val="single" w:sz="4" w:space="0" w:color="auto"/>
              <w:left w:val="single" w:sz="4" w:space="0" w:color="auto"/>
              <w:bottom w:val="single" w:sz="4" w:space="0" w:color="auto"/>
              <w:right w:val="single" w:sz="4" w:space="0" w:color="auto"/>
            </w:tcBorders>
          </w:tcPr>
          <w:p w14:paraId="0D01177B" w14:textId="77777777" w:rsidR="00CD508B" w:rsidRPr="00253184" w:rsidRDefault="00CD508B" w:rsidP="00FA795E">
            <w:pPr>
              <w:ind w:firstLine="0"/>
            </w:pPr>
            <w:r w:rsidRPr="00253184">
              <w:t>Абзацы</w:t>
            </w:r>
          </w:p>
        </w:tc>
        <w:tc>
          <w:tcPr>
            <w:tcW w:w="8363" w:type="dxa"/>
            <w:tcBorders>
              <w:top w:val="single" w:sz="4" w:space="0" w:color="auto"/>
              <w:left w:val="single" w:sz="4" w:space="0" w:color="auto"/>
              <w:bottom w:val="single" w:sz="4" w:space="0" w:color="auto"/>
              <w:right w:val="single" w:sz="4" w:space="0" w:color="auto"/>
            </w:tcBorders>
          </w:tcPr>
          <w:p w14:paraId="7DEE901D" w14:textId="77777777" w:rsidR="00CD508B" w:rsidRPr="00253184" w:rsidRDefault="00CD508B" w:rsidP="00FA795E">
            <w:pPr>
              <w:ind w:firstLine="0"/>
            </w:pPr>
            <w:r w:rsidRPr="00F846AC">
              <w:t>Межстрочный интервал – 1.</w:t>
            </w:r>
            <w:r>
              <w:t>0</w:t>
            </w:r>
            <w:r w:rsidRPr="00F846AC">
              <w:t>, перед и после абзаца – 0.</w:t>
            </w:r>
          </w:p>
        </w:tc>
      </w:tr>
      <w:tr w:rsidR="00CD508B" w:rsidRPr="00A66844" w14:paraId="713F3E90" w14:textId="77777777" w:rsidTr="00FA795E">
        <w:tc>
          <w:tcPr>
            <w:tcW w:w="1560" w:type="dxa"/>
            <w:tcBorders>
              <w:top w:val="single" w:sz="4" w:space="0" w:color="auto"/>
              <w:left w:val="single" w:sz="4" w:space="0" w:color="auto"/>
              <w:bottom w:val="single" w:sz="4" w:space="0" w:color="auto"/>
              <w:right w:val="single" w:sz="4" w:space="0" w:color="auto"/>
            </w:tcBorders>
          </w:tcPr>
          <w:p w14:paraId="72A9BD7A" w14:textId="77777777" w:rsidR="00CD508B" w:rsidRPr="00253184" w:rsidRDefault="00CD508B" w:rsidP="00FA795E">
            <w:pPr>
              <w:ind w:firstLine="0"/>
            </w:pPr>
            <w:r w:rsidRPr="00253184">
              <w:t>Шрифты</w:t>
            </w:r>
          </w:p>
        </w:tc>
        <w:tc>
          <w:tcPr>
            <w:tcW w:w="8363" w:type="dxa"/>
            <w:tcBorders>
              <w:top w:val="single" w:sz="4" w:space="0" w:color="auto"/>
              <w:left w:val="single" w:sz="4" w:space="0" w:color="auto"/>
              <w:bottom w:val="single" w:sz="4" w:space="0" w:color="auto"/>
              <w:right w:val="single" w:sz="4" w:space="0" w:color="auto"/>
            </w:tcBorders>
          </w:tcPr>
          <w:p w14:paraId="74D6D892" w14:textId="77777777" w:rsidR="00CD508B" w:rsidRPr="00253184" w:rsidRDefault="00CD508B" w:rsidP="00FA795E">
            <w:pPr>
              <w:ind w:firstLine="0"/>
            </w:pPr>
            <w:r w:rsidRPr="00253184">
              <w:t xml:space="preserve">Кегль – 14. В таблицах шрифт 12. Шрифт программного кода – </w:t>
            </w:r>
            <w:r w:rsidRPr="003A701E">
              <w:t>8 (возможно в 2 колонки).</w:t>
            </w:r>
          </w:p>
        </w:tc>
      </w:tr>
      <w:tr w:rsidR="00CD508B" w:rsidRPr="00A66844" w14:paraId="629B5732" w14:textId="77777777" w:rsidTr="00FA795E">
        <w:tc>
          <w:tcPr>
            <w:tcW w:w="1560" w:type="dxa"/>
            <w:tcBorders>
              <w:top w:val="single" w:sz="4" w:space="0" w:color="auto"/>
              <w:left w:val="single" w:sz="4" w:space="0" w:color="auto"/>
              <w:bottom w:val="single" w:sz="4" w:space="0" w:color="auto"/>
              <w:right w:val="single" w:sz="4" w:space="0" w:color="auto"/>
            </w:tcBorders>
          </w:tcPr>
          <w:p w14:paraId="22501F50" w14:textId="77777777" w:rsidR="00CD508B" w:rsidRPr="00253184" w:rsidRDefault="00CD508B" w:rsidP="00FA795E">
            <w:pPr>
              <w:ind w:firstLine="0"/>
            </w:pPr>
            <w:r w:rsidRPr="00253184">
              <w:t>Рисунки</w:t>
            </w:r>
          </w:p>
        </w:tc>
        <w:tc>
          <w:tcPr>
            <w:tcW w:w="8363" w:type="dxa"/>
            <w:tcBorders>
              <w:top w:val="single" w:sz="4" w:space="0" w:color="auto"/>
              <w:left w:val="single" w:sz="4" w:space="0" w:color="auto"/>
              <w:bottom w:val="single" w:sz="4" w:space="0" w:color="auto"/>
              <w:right w:val="single" w:sz="4" w:space="0" w:color="auto"/>
            </w:tcBorders>
          </w:tcPr>
          <w:p w14:paraId="76CE036C" w14:textId="77777777" w:rsidR="00CD508B" w:rsidRPr="00253184" w:rsidRDefault="00CD508B" w:rsidP="00FA795E">
            <w:pPr>
              <w:ind w:firstLine="0"/>
            </w:pPr>
            <w:r w:rsidRPr="00253184">
              <w:t>Подписывается под ним по центру: Рис. Х. Название</w:t>
            </w:r>
          </w:p>
          <w:p w14:paraId="58662B63" w14:textId="77777777" w:rsidR="00CD508B" w:rsidRPr="00253184" w:rsidRDefault="00CD508B" w:rsidP="00FA795E">
            <w:pPr>
              <w:ind w:firstLine="0"/>
            </w:pPr>
            <w:r w:rsidRPr="00253184">
              <w:t>В приложениях: Рис. П</w:t>
            </w:r>
            <w:r w:rsidRPr="00253184">
              <w:rPr>
                <w:lang w:val="en-US"/>
              </w:rPr>
              <w:t>X</w:t>
            </w:r>
            <w:r w:rsidRPr="00253184">
              <w:t>.</w:t>
            </w:r>
            <w:r w:rsidRPr="00253184">
              <w:rPr>
                <w:lang w:val="en-US"/>
              </w:rPr>
              <w:t>X</w:t>
            </w:r>
            <w:r w:rsidRPr="00253184">
              <w:t>. Название</w:t>
            </w:r>
          </w:p>
        </w:tc>
      </w:tr>
      <w:tr w:rsidR="00CD508B" w:rsidRPr="00A66844" w14:paraId="60B1E5C1" w14:textId="77777777" w:rsidTr="00FA795E">
        <w:tc>
          <w:tcPr>
            <w:tcW w:w="1560" w:type="dxa"/>
            <w:tcBorders>
              <w:top w:val="single" w:sz="4" w:space="0" w:color="auto"/>
              <w:left w:val="single" w:sz="4" w:space="0" w:color="auto"/>
              <w:bottom w:val="single" w:sz="4" w:space="0" w:color="auto"/>
              <w:right w:val="single" w:sz="4" w:space="0" w:color="auto"/>
            </w:tcBorders>
          </w:tcPr>
          <w:p w14:paraId="7C6CF805" w14:textId="77777777" w:rsidR="00CD508B" w:rsidRPr="00253184" w:rsidRDefault="00CD508B" w:rsidP="00FA795E">
            <w:pPr>
              <w:ind w:firstLine="0"/>
            </w:pPr>
            <w:r w:rsidRPr="00253184">
              <w:t>Таблицы</w:t>
            </w:r>
          </w:p>
        </w:tc>
        <w:tc>
          <w:tcPr>
            <w:tcW w:w="8363" w:type="dxa"/>
            <w:tcBorders>
              <w:top w:val="single" w:sz="4" w:space="0" w:color="auto"/>
              <w:left w:val="single" w:sz="4" w:space="0" w:color="auto"/>
              <w:bottom w:val="single" w:sz="4" w:space="0" w:color="auto"/>
              <w:right w:val="single" w:sz="4" w:space="0" w:color="auto"/>
            </w:tcBorders>
          </w:tcPr>
          <w:p w14:paraId="7B73D65E" w14:textId="77777777" w:rsidR="00CD508B" w:rsidRPr="00253184" w:rsidRDefault="00CD508B" w:rsidP="00FA795E">
            <w:pPr>
              <w:ind w:firstLine="0"/>
            </w:pPr>
            <w:r w:rsidRPr="00253184">
              <w:t>1. Подписывается: над таблицей, выравнивание по правому: «Таблица Х».</w:t>
            </w:r>
          </w:p>
          <w:p w14:paraId="25F3CC69" w14:textId="77777777" w:rsidR="00CD508B" w:rsidRPr="00253184" w:rsidRDefault="00CD508B" w:rsidP="00FA795E">
            <w:pPr>
              <w:ind w:firstLine="0"/>
            </w:pPr>
            <w:r w:rsidRPr="00253184">
              <w:t>2. В следующей строке по центру Название</w:t>
            </w:r>
          </w:p>
          <w:p w14:paraId="14F5A027" w14:textId="77777777" w:rsidR="00CD508B" w:rsidRPr="00253184" w:rsidRDefault="00CD508B" w:rsidP="00FA795E">
            <w:pPr>
              <w:ind w:firstLine="0"/>
            </w:pPr>
            <w:r w:rsidRPr="00253184">
              <w:t>3. Надписи в «шапке» (имена столбцов, полей) – по центру.</w:t>
            </w:r>
          </w:p>
          <w:p w14:paraId="2E0DC100" w14:textId="77777777" w:rsidR="00CD508B" w:rsidRPr="00253184" w:rsidRDefault="00CD508B" w:rsidP="00FA795E">
            <w:pPr>
              <w:ind w:firstLine="0"/>
            </w:pPr>
            <w:r w:rsidRPr="00253184">
              <w:t>4. В теле таблицы (записи) текстовые значения – выровнены по левому краю, числа, даты – по правому.</w:t>
            </w:r>
          </w:p>
        </w:tc>
      </w:tr>
    </w:tbl>
    <w:p w14:paraId="23C80544" w14:textId="77777777" w:rsidR="00CD508B" w:rsidRPr="00A66844" w:rsidRDefault="00CD508B" w:rsidP="00CD508B">
      <w:pPr>
        <w:rPr>
          <w:rFonts w:eastAsia="Calibri"/>
        </w:rPr>
      </w:pPr>
    </w:p>
    <w:p w14:paraId="4B7EC79C" w14:textId="77777777" w:rsidR="00CD508B" w:rsidRPr="00A66844" w:rsidRDefault="00CD508B" w:rsidP="009213D0">
      <w:pPr>
        <w:pStyle w:val="a"/>
      </w:pPr>
      <w:r w:rsidRPr="00A66844">
        <w:t>Стадии и этапы разработки</w:t>
      </w:r>
    </w:p>
    <w:p w14:paraId="59BC9791" w14:textId="77777777" w:rsidR="00CD508B" w:rsidRPr="00A66844" w:rsidRDefault="00CD508B" w:rsidP="00CD508B">
      <w:r w:rsidRPr="00A66844">
        <w:t>Курсов</w:t>
      </w:r>
      <w:r>
        <w:t>ой проект</w:t>
      </w:r>
      <w:r w:rsidRPr="00A66844">
        <w:t xml:space="preserve"> и программа будут разрабатываться в течение следующих этапов (табл. П1.2).</w:t>
      </w:r>
    </w:p>
    <w:p w14:paraId="330F8518" w14:textId="77777777" w:rsidR="00CD508B" w:rsidRPr="00A66844" w:rsidRDefault="00CD508B" w:rsidP="00CD508B">
      <w:pPr>
        <w:ind w:firstLine="0"/>
        <w:jc w:val="right"/>
      </w:pPr>
      <w:r w:rsidRPr="00A66844">
        <w:t>Таблица П1.2</w:t>
      </w:r>
    </w:p>
    <w:p w14:paraId="7571C760" w14:textId="77777777" w:rsidR="00CD508B" w:rsidRPr="00A66844" w:rsidRDefault="00CD508B" w:rsidP="00CD508B">
      <w:pPr>
        <w:ind w:firstLine="0"/>
        <w:jc w:val="center"/>
      </w:pPr>
      <w:r w:rsidRPr="00A66844">
        <w:t>Стадии и этапы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03"/>
        <w:gridCol w:w="1353"/>
        <w:gridCol w:w="4392"/>
        <w:gridCol w:w="1480"/>
      </w:tblGrid>
      <w:tr w:rsidR="00CD508B" w:rsidRPr="00A66844" w14:paraId="6AE4F133" w14:textId="77777777" w:rsidTr="00FA795E">
        <w:tc>
          <w:tcPr>
            <w:tcW w:w="2403" w:type="dxa"/>
            <w:tcBorders>
              <w:top w:val="single" w:sz="4" w:space="0" w:color="auto"/>
              <w:left w:val="single" w:sz="4" w:space="0" w:color="auto"/>
              <w:bottom w:val="single" w:sz="4" w:space="0" w:color="auto"/>
              <w:right w:val="single" w:sz="4" w:space="0" w:color="auto"/>
            </w:tcBorders>
            <w:vAlign w:val="center"/>
            <w:hideMark/>
          </w:tcPr>
          <w:p w14:paraId="28FAB007" w14:textId="77777777" w:rsidR="00CD508B" w:rsidRPr="001C5E84" w:rsidRDefault="00CD508B" w:rsidP="00B7727A">
            <w:pPr>
              <w:spacing w:line="240" w:lineRule="auto"/>
              <w:ind w:firstLine="0"/>
              <w:jc w:val="center"/>
              <w:rPr>
                <w:sz w:val="24"/>
                <w:szCs w:val="24"/>
              </w:rPr>
            </w:pPr>
            <w:r w:rsidRPr="001C5E84">
              <w:rPr>
                <w:sz w:val="24"/>
                <w:szCs w:val="24"/>
              </w:rPr>
              <w:t>Наименование</w:t>
            </w:r>
          </w:p>
          <w:p w14:paraId="343FC3A7" w14:textId="77777777" w:rsidR="00CD508B" w:rsidRPr="001C5E84" w:rsidRDefault="00CD508B" w:rsidP="00B7727A">
            <w:pPr>
              <w:spacing w:line="240" w:lineRule="auto"/>
              <w:ind w:firstLine="0"/>
              <w:jc w:val="center"/>
              <w:rPr>
                <w:sz w:val="24"/>
                <w:szCs w:val="24"/>
              </w:rPr>
            </w:pPr>
            <w:r w:rsidRPr="001C5E84">
              <w:rPr>
                <w:sz w:val="24"/>
                <w:szCs w:val="24"/>
              </w:rPr>
              <w:t>этапа разработки</w:t>
            </w:r>
          </w:p>
        </w:tc>
        <w:tc>
          <w:tcPr>
            <w:tcW w:w="1353" w:type="dxa"/>
            <w:tcBorders>
              <w:top w:val="single" w:sz="4" w:space="0" w:color="auto"/>
              <w:left w:val="single" w:sz="4" w:space="0" w:color="auto"/>
              <w:bottom w:val="single" w:sz="4" w:space="0" w:color="auto"/>
              <w:right w:val="single" w:sz="4" w:space="0" w:color="auto"/>
            </w:tcBorders>
            <w:vAlign w:val="center"/>
            <w:hideMark/>
          </w:tcPr>
          <w:p w14:paraId="0D419F9C" w14:textId="77777777" w:rsidR="00CD508B" w:rsidRPr="001C5E84" w:rsidRDefault="00CD508B" w:rsidP="00B7727A">
            <w:pPr>
              <w:spacing w:line="240" w:lineRule="auto"/>
              <w:ind w:firstLine="0"/>
              <w:jc w:val="center"/>
              <w:rPr>
                <w:sz w:val="24"/>
                <w:szCs w:val="24"/>
              </w:rPr>
            </w:pPr>
            <w:r w:rsidRPr="001C5E84">
              <w:rPr>
                <w:sz w:val="24"/>
                <w:szCs w:val="24"/>
              </w:rPr>
              <w:t>Сроки</w:t>
            </w:r>
          </w:p>
          <w:p w14:paraId="2994D128" w14:textId="77777777" w:rsidR="00CD508B" w:rsidRPr="001C5E84" w:rsidRDefault="00CD508B" w:rsidP="00B7727A">
            <w:pPr>
              <w:spacing w:line="240" w:lineRule="auto"/>
              <w:ind w:firstLine="0"/>
              <w:jc w:val="center"/>
              <w:rPr>
                <w:sz w:val="24"/>
                <w:szCs w:val="24"/>
              </w:rPr>
            </w:pPr>
            <w:r w:rsidRPr="001C5E84">
              <w:rPr>
                <w:sz w:val="24"/>
                <w:szCs w:val="24"/>
              </w:rPr>
              <w:t>разработки</w:t>
            </w:r>
          </w:p>
        </w:tc>
        <w:tc>
          <w:tcPr>
            <w:tcW w:w="4392" w:type="dxa"/>
            <w:tcBorders>
              <w:top w:val="single" w:sz="4" w:space="0" w:color="auto"/>
              <w:left w:val="single" w:sz="4" w:space="0" w:color="auto"/>
              <w:bottom w:val="single" w:sz="4" w:space="0" w:color="auto"/>
              <w:right w:val="single" w:sz="4" w:space="0" w:color="auto"/>
            </w:tcBorders>
            <w:vAlign w:val="center"/>
            <w:hideMark/>
          </w:tcPr>
          <w:p w14:paraId="4D28A8D2" w14:textId="77777777" w:rsidR="00CD508B" w:rsidRPr="001C5E84" w:rsidRDefault="00CD508B" w:rsidP="00B7727A">
            <w:pPr>
              <w:spacing w:line="240" w:lineRule="auto"/>
              <w:ind w:firstLine="0"/>
              <w:jc w:val="center"/>
              <w:rPr>
                <w:sz w:val="24"/>
                <w:szCs w:val="24"/>
              </w:rPr>
            </w:pPr>
            <w:r w:rsidRPr="001C5E84">
              <w:rPr>
                <w:sz w:val="24"/>
                <w:szCs w:val="24"/>
              </w:rPr>
              <w:t>Результат выполнения</w:t>
            </w:r>
          </w:p>
        </w:tc>
        <w:tc>
          <w:tcPr>
            <w:tcW w:w="1480" w:type="dxa"/>
            <w:tcBorders>
              <w:top w:val="single" w:sz="4" w:space="0" w:color="auto"/>
              <w:left w:val="single" w:sz="4" w:space="0" w:color="auto"/>
              <w:bottom w:val="single" w:sz="4" w:space="0" w:color="auto"/>
              <w:right w:val="single" w:sz="4" w:space="0" w:color="auto"/>
            </w:tcBorders>
            <w:vAlign w:val="center"/>
            <w:hideMark/>
          </w:tcPr>
          <w:p w14:paraId="2BE17075" w14:textId="77777777" w:rsidR="00CD508B" w:rsidRPr="001C5E84" w:rsidRDefault="00CD508B" w:rsidP="00B7727A">
            <w:pPr>
              <w:spacing w:line="240" w:lineRule="auto"/>
              <w:ind w:firstLine="0"/>
              <w:jc w:val="center"/>
              <w:rPr>
                <w:sz w:val="24"/>
                <w:szCs w:val="24"/>
              </w:rPr>
            </w:pPr>
            <w:r w:rsidRPr="001C5E84">
              <w:rPr>
                <w:sz w:val="24"/>
                <w:szCs w:val="24"/>
              </w:rPr>
              <w:t>Отметка о</w:t>
            </w:r>
          </w:p>
          <w:p w14:paraId="02A40F20" w14:textId="77777777" w:rsidR="00CD508B" w:rsidRPr="001C5E84" w:rsidRDefault="00CD508B" w:rsidP="00B7727A">
            <w:pPr>
              <w:spacing w:line="240" w:lineRule="auto"/>
              <w:ind w:firstLine="0"/>
              <w:jc w:val="center"/>
              <w:rPr>
                <w:sz w:val="24"/>
                <w:szCs w:val="24"/>
              </w:rPr>
            </w:pPr>
            <w:r w:rsidRPr="001C5E84">
              <w:rPr>
                <w:sz w:val="24"/>
                <w:szCs w:val="24"/>
              </w:rPr>
              <w:t>выполнении</w:t>
            </w:r>
          </w:p>
        </w:tc>
      </w:tr>
      <w:tr w:rsidR="00CD508B" w:rsidRPr="00A66844" w14:paraId="1E12F48B" w14:textId="77777777" w:rsidTr="00FA795E">
        <w:tc>
          <w:tcPr>
            <w:tcW w:w="2403" w:type="dxa"/>
            <w:tcBorders>
              <w:top w:val="single" w:sz="4" w:space="0" w:color="auto"/>
              <w:left w:val="single" w:sz="4" w:space="0" w:color="auto"/>
              <w:bottom w:val="single" w:sz="4" w:space="0" w:color="auto"/>
              <w:right w:val="single" w:sz="4" w:space="0" w:color="auto"/>
            </w:tcBorders>
            <w:vAlign w:val="center"/>
          </w:tcPr>
          <w:p w14:paraId="6C0622AB" w14:textId="77777777" w:rsidR="00CD508B" w:rsidRPr="001C5E84" w:rsidRDefault="00CD508B" w:rsidP="00B7727A">
            <w:pPr>
              <w:spacing w:line="240" w:lineRule="auto"/>
              <w:ind w:firstLine="0"/>
              <w:jc w:val="center"/>
              <w:rPr>
                <w:sz w:val="24"/>
                <w:szCs w:val="24"/>
              </w:rPr>
            </w:pPr>
            <w:r>
              <w:rPr>
                <w:sz w:val="24"/>
                <w:szCs w:val="24"/>
              </w:rPr>
              <w:t>1</w:t>
            </w:r>
          </w:p>
        </w:tc>
        <w:tc>
          <w:tcPr>
            <w:tcW w:w="1353" w:type="dxa"/>
            <w:tcBorders>
              <w:top w:val="single" w:sz="4" w:space="0" w:color="auto"/>
              <w:left w:val="single" w:sz="4" w:space="0" w:color="auto"/>
              <w:bottom w:val="single" w:sz="4" w:space="0" w:color="auto"/>
              <w:right w:val="single" w:sz="4" w:space="0" w:color="auto"/>
            </w:tcBorders>
            <w:vAlign w:val="center"/>
          </w:tcPr>
          <w:p w14:paraId="426CF5AE" w14:textId="77777777" w:rsidR="00CD508B" w:rsidRPr="001C5E84" w:rsidRDefault="00CD508B" w:rsidP="00B7727A">
            <w:pPr>
              <w:spacing w:line="240" w:lineRule="auto"/>
              <w:ind w:firstLine="0"/>
              <w:jc w:val="center"/>
              <w:rPr>
                <w:sz w:val="24"/>
                <w:szCs w:val="24"/>
              </w:rPr>
            </w:pPr>
            <w:r>
              <w:rPr>
                <w:sz w:val="24"/>
                <w:szCs w:val="24"/>
              </w:rPr>
              <w:t>2</w:t>
            </w:r>
          </w:p>
        </w:tc>
        <w:tc>
          <w:tcPr>
            <w:tcW w:w="4392" w:type="dxa"/>
            <w:tcBorders>
              <w:top w:val="single" w:sz="4" w:space="0" w:color="auto"/>
              <w:left w:val="single" w:sz="4" w:space="0" w:color="auto"/>
              <w:bottom w:val="single" w:sz="4" w:space="0" w:color="auto"/>
              <w:right w:val="single" w:sz="4" w:space="0" w:color="auto"/>
            </w:tcBorders>
            <w:vAlign w:val="center"/>
          </w:tcPr>
          <w:p w14:paraId="6919DBEA" w14:textId="77777777" w:rsidR="00CD508B" w:rsidRPr="001C5E84" w:rsidRDefault="00CD508B" w:rsidP="00B7727A">
            <w:pPr>
              <w:spacing w:line="240" w:lineRule="auto"/>
              <w:ind w:firstLine="0"/>
              <w:jc w:val="center"/>
              <w:rPr>
                <w:sz w:val="24"/>
                <w:szCs w:val="24"/>
              </w:rPr>
            </w:pPr>
            <w:r>
              <w:rPr>
                <w:sz w:val="24"/>
                <w:szCs w:val="24"/>
              </w:rPr>
              <w:t>3</w:t>
            </w:r>
          </w:p>
        </w:tc>
        <w:tc>
          <w:tcPr>
            <w:tcW w:w="1480" w:type="dxa"/>
            <w:tcBorders>
              <w:top w:val="single" w:sz="4" w:space="0" w:color="auto"/>
              <w:left w:val="single" w:sz="4" w:space="0" w:color="auto"/>
              <w:bottom w:val="single" w:sz="4" w:space="0" w:color="auto"/>
              <w:right w:val="single" w:sz="4" w:space="0" w:color="auto"/>
            </w:tcBorders>
            <w:vAlign w:val="center"/>
          </w:tcPr>
          <w:p w14:paraId="201699B2" w14:textId="77777777" w:rsidR="00CD508B" w:rsidRPr="001C5E84" w:rsidRDefault="00CD508B" w:rsidP="00B7727A">
            <w:pPr>
              <w:spacing w:line="240" w:lineRule="auto"/>
              <w:ind w:firstLine="0"/>
              <w:jc w:val="center"/>
              <w:rPr>
                <w:sz w:val="24"/>
                <w:szCs w:val="24"/>
              </w:rPr>
            </w:pPr>
            <w:r>
              <w:rPr>
                <w:sz w:val="24"/>
                <w:szCs w:val="24"/>
              </w:rPr>
              <w:t>4</w:t>
            </w:r>
          </w:p>
        </w:tc>
      </w:tr>
      <w:tr w:rsidR="00CD508B" w:rsidRPr="00A66844" w14:paraId="20354015" w14:textId="77777777" w:rsidTr="00FA795E">
        <w:tc>
          <w:tcPr>
            <w:tcW w:w="2403" w:type="dxa"/>
            <w:tcBorders>
              <w:top w:val="single" w:sz="4" w:space="0" w:color="auto"/>
              <w:left w:val="single" w:sz="4" w:space="0" w:color="auto"/>
              <w:bottom w:val="single" w:sz="4" w:space="0" w:color="auto"/>
              <w:right w:val="single" w:sz="4" w:space="0" w:color="auto"/>
            </w:tcBorders>
          </w:tcPr>
          <w:p w14:paraId="583C38C9" w14:textId="77777777" w:rsidR="00CD508B" w:rsidRPr="0074629B" w:rsidRDefault="00CD508B" w:rsidP="00B7727A">
            <w:pPr>
              <w:spacing w:line="240" w:lineRule="auto"/>
              <w:ind w:firstLine="0"/>
              <w:jc w:val="left"/>
              <w:rPr>
                <w:sz w:val="24"/>
                <w:szCs w:val="24"/>
              </w:rPr>
            </w:pPr>
            <w:r w:rsidRPr="0074629B">
              <w:rPr>
                <w:sz w:val="24"/>
                <w:szCs w:val="24"/>
              </w:rPr>
              <w:t xml:space="preserve">Разработка технического задания, </w:t>
            </w:r>
            <w:r>
              <w:rPr>
                <w:sz w:val="24"/>
                <w:szCs w:val="24"/>
              </w:rPr>
              <w:t>анализ требований</w:t>
            </w:r>
          </w:p>
        </w:tc>
        <w:tc>
          <w:tcPr>
            <w:tcW w:w="1353" w:type="dxa"/>
            <w:tcBorders>
              <w:top w:val="single" w:sz="4" w:space="0" w:color="auto"/>
              <w:left w:val="single" w:sz="4" w:space="0" w:color="auto"/>
              <w:bottom w:val="single" w:sz="4" w:space="0" w:color="auto"/>
              <w:right w:val="single" w:sz="4" w:space="0" w:color="auto"/>
            </w:tcBorders>
          </w:tcPr>
          <w:p w14:paraId="195B4B04" w14:textId="3C96EE3E" w:rsidR="00CD508B" w:rsidRPr="0074629B" w:rsidRDefault="00CD508B" w:rsidP="00B7727A">
            <w:pPr>
              <w:spacing w:line="240" w:lineRule="auto"/>
              <w:ind w:firstLine="0"/>
              <w:jc w:val="right"/>
              <w:rPr>
                <w:sz w:val="24"/>
                <w:szCs w:val="24"/>
              </w:rPr>
            </w:pPr>
            <w:r w:rsidRPr="0074629B">
              <w:rPr>
                <w:sz w:val="24"/>
                <w:szCs w:val="24"/>
              </w:rPr>
              <w:t>09</w:t>
            </w:r>
            <w:r w:rsidRPr="0074629B">
              <w:rPr>
                <w:sz w:val="24"/>
                <w:szCs w:val="24"/>
                <w:lang w:val="en-US"/>
              </w:rPr>
              <w:t>.</w:t>
            </w:r>
            <w:r w:rsidRPr="0074629B">
              <w:rPr>
                <w:sz w:val="24"/>
                <w:szCs w:val="24"/>
              </w:rPr>
              <w:t>02</w:t>
            </w:r>
            <w:r w:rsidRPr="0074629B">
              <w:rPr>
                <w:sz w:val="24"/>
                <w:szCs w:val="24"/>
                <w:lang w:val="en-US"/>
              </w:rPr>
              <w:t>.</w:t>
            </w:r>
            <w:r w:rsidRPr="0074629B">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5E59A3AE" w14:textId="77777777" w:rsidR="00CD508B" w:rsidRPr="0074629B" w:rsidRDefault="00CD508B" w:rsidP="00B7727A">
            <w:pPr>
              <w:spacing w:line="240" w:lineRule="auto"/>
              <w:ind w:firstLine="0"/>
              <w:jc w:val="left"/>
              <w:rPr>
                <w:sz w:val="24"/>
                <w:szCs w:val="24"/>
              </w:rPr>
            </w:pPr>
            <w:r w:rsidRPr="0074629B">
              <w:rPr>
                <w:sz w:val="24"/>
                <w:szCs w:val="24"/>
              </w:rPr>
              <w:t>Составлено техническое задание</w:t>
            </w:r>
          </w:p>
        </w:tc>
        <w:tc>
          <w:tcPr>
            <w:tcW w:w="1480" w:type="dxa"/>
            <w:tcBorders>
              <w:top w:val="single" w:sz="4" w:space="0" w:color="auto"/>
              <w:left w:val="single" w:sz="4" w:space="0" w:color="auto"/>
              <w:bottom w:val="single" w:sz="4" w:space="0" w:color="auto"/>
              <w:right w:val="single" w:sz="4" w:space="0" w:color="auto"/>
            </w:tcBorders>
          </w:tcPr>
          <w:p w14:paraId="2FE93223" w14:textId="77777777" w:rsidR="00CD508B" w:rsidRPr="0074629B" w:rsidRDefault="00CD508B" w:rsidP="00B7727A">
            <w:pPr>
              <w:spacing w:line="240" w:lineRule="auto"/>
              <w:ind w:firstLine="0"/>
              <w:jc w:val="left"/>
              <w:rPr>
                <w:sz w:val="20"/>
                <w:szCs w:val="20"/>
              </w:rPr>
            </w:pPr>
          </w:p>
        </w:tc>
      </w:tr>
      <w:tr w:rsidR="00CD508B" w:rsidRPr="00A66844" w14:paraId="40E03A8E" w14:textId="77777777" w:rsidTr="00FA795E">
        <w:tc>
          <w:tcPr>
            <w:tcW w:w="2403" w:type="dxa"/>
            <w:tcBorders>
              <w:top w:val="single" w:sz="4" w:space="0" w:color="auto"/>
              <w:left w:val="single" w:sz="4" w:space="0" w:color="auto"/>
              <w:bottom w:val="single" w:sz="4" w:space="0" w:color="auto"/>
              <w:right w:val="single" w:sz="4" w:space="0" w:color="auto"/>
            </w:tcBorders>
          </w:tcPr>
          <w:p w14:paraId="35E83787" w14:textId="77777777" w:rsidR="00CD508B" w:rsidRPr="001C5E84" w:rsidRDefault="00CD508B" w:rsidP="00B7727A">
            <w:pPr>
              <w:spacing w:line="240" w:lineRule="auto"/>
              <w:ind w:firstLine="0"/>
              <w:jc w:val="left"/>
              <w:rPr>
                <w:sz w:val="24"/>
                <w:szCs w:val="24"/>
              </w:rPr>
            </w:pPr>
            <w:r w:rsidRPr="001C5E84">
              <w:rPr>
                <w:sz w:val="24"/>
                <w:szCs w:val="24"/>
              </w:rPr>
              <w:lastRenderedPageBreak/>
              <w:t>Изучение предметной области</w:t>
            </w:r>
          </w:p>
        </w:tc>
        <w:tc>
          <w:tcPr>
            <w:tcW w:w="1353" w:type="dxa"/>
            <w:tcBorders>
              <w:top w:val="single" w:sz="4" w:space="0" w:color="auto"/>
              <w:left w:val="single" w:sz="4" w:space="0" w:color="auto"/>
              <w:bottom w:val="single" w:sz="4" w:space="0" w:color="auto"/>
              <w:right w:val="single" w:sz="4" w:space="0" w:color="auto"/>
            </w:tcBorders>
          </w:tcPr>
          <w:p w14:paraId="28A6FDFA" w14:textId="77777777" w:rsidR="00CD508B" w:rsidRPr="001C5E84" w:rsidRDefault="00CD508B" w:rsidP="00B7727A">
            <w:pPr>
              <w:spacing w:line="240" w:lineRule="auto"/>
              <w:ind w:firstLine="0"/>
              <w:jc w:val="right"/>
              <w:rPr>
                <w:sz w:val="24"/>
                <w:szCs w:val="24"/>
              </w:rPr>
            </w:pPr>
            <w:r>
              <w:rPr>
                <w:sz w:val="24"/>
                <w:szCs w:val="24"/>
              </w:rPr>
              <w:t>09</w:t>
            </w:r>
            <w:r w:rsidRPr="001C5E84">
              <w:rPr>
                <w:sz w:val="24"/>
                <w:szCs w:val="24"/>
              </w:rPr>
              <w:t>.0</w:t>
            </w:r>
            <w:r>
              <w:rPr>
                <w:sz w:val="24"/>
                <w:szCs w:val="24"/>
              </w:rPr>
              <w:t>2</w:t>
            </w:r>
            <w:r w:rsidRPr="001C5E84">
              <w:rPr>
                <w:sz w:val="24"/>
                <w:szCs w:val="24"/>
              </w:rPr>
              <w:t>.2</w:t>
            </w:r>
            <w:r>
              <w:rPr>
                <w:sz w:val="24"/>
                <w:szCs w:val="24"/>
              </w:rPr>
              <w:t>6</w:t>
            </w:r>
            <w:r w:rsidRPr="001C5E84">
              <w:rPr>
                <w:sz w:val="24"/>
                <w:szCs w:val="24"/>
              </w:rPr>
              <w:t xml:space="preserve"> – </w:t>
            </w:r>
            <w:r>
              <w:rPr>
                <w:sz w:val="24"/>
                <w:szCs w:val="24"/>
              </w:rPr>
              <w:t>22</w:t>
            </w:r>
            <w:r w:rsidRPr="001C5E84">
              <w:rPr>
                <w:sz w:val="24"/>
                <w:szCs w:val="24"/>
              </w:rPr>
              <w:t>.0</w:t>
            </w:r>
            <w:r>
              <w:rPr>
                <w:sz w:val="24"/>
                <w:szCs w:val="24"/>
              </w:rPr>
              <w:t>2</w:t>
            </w:r>
            <w:r w:rsidRPr="001C5E84">
              <w:rPr>
                <w:sz w:val="24"/>
                <w:szCs w:val="24"/>
              </w:rPr>
              <w:t>.2</w:t>
            </w:r>
            <w:r>
              <w:rPr>
                <w:sz w:val="24"/>
                <w:szCs w:val="24"/>
              </w:rPr>
              <w:t>6</w:t>
            </w:r>
          </w:p>
        </w:tc>
        <w:tc>
          <w:tcPr>
            <w:tcW w:w="4392" w:type="dxa"/>
            <w:tcBorders>
              <w:top w:val="single" w:sz="4" w:space="0" w:color="auto"/>
              <w:left w:val="single" w:sz="4" w:space="0" w:color="auto"/>
              <w:bottom w:val="single" w:sz="4" w:space="0" w:color="auto"/>
              <w:right w:val="single" w:sz="4" w:space="0" w:color="auto"/>
            </w:tcBorders>
          </w:tcPr>
          <w:p w14:paraId="296A21AF" w14:textId="77777777" w:rsidR="00CD508B" w:rsidRPr="001C5E84" w:rsidRDefault="00CD508B" w:rsidP="00B7727A">
            <w:pPr>
              <w:spacing w:line="240" w:lineRule="auto"/>
              <w:ind w:firstLine="0"/>
              <w:jc w:val="left"/>
              <w:rPr>
                <w:sz w:val="24"/>
                <w:szCs w:val="24"/>
              </w:rPr>
            </w:pPr>
            <w:r w:rsidRPr="001C5E84">
              <w:rPr>
                <w:sz w:val="24"/>
                <w:szCs w:val="24"/>
              </w:rPr>
              <w:t>Изучена проблема предметной области</w:t>
            </w:r>
          </w:p>
        </w:tc>
        <w:tc>
          <w:tcPr>
            <w:tcW w:w="1480" w:type="dxa"/>
            <w:tcBorders>
              <w:top w:val="single" w:sz="4" w:space="0" w:color="auto"/>
              <w:left w:val="single" w:sz="4" w:space="0" w:color="auto"/>
              <w:bottom w:val="single" w:sz="4" w:space="0" w:color="auto"/>
              <w:right w:val="single" w:sz="4" w:space="0" w:color="auto"/>
            </w:tcBorders>
          </w:tcPr>
          <w:p w14:paraId="679B0373" w14:textId="77777777" w:rsidR="00CD508B" w:rsidRPr="001C5E84" w:rsidRDefault="00CD508B" w:rsidP="00B7727A">
            <w:pPr>
              <w:spacing w:line="240" w:lineRule="auto"/>
              <w:ind w:firstLine="0"/>
              <w:jc w:val="left"/>
              <w:rPr>
                <w:sz w:val="24"/>
                <w:szCs w:val="24"/>
              </w:rPr>
            </w:pPr>
          </w:p>
        </w:tc>
      </w:tr>
      <w:tr w:rsidR="00CD508B" w:rsidRPr="00A66844" w14:paraId="07A051C5" w14:textId="77777777" w:rsidTr="00FA795E">
        <w:tc>
          <w:tcPr>
            <w:tcW w:w="2403" w:type="dxa"/>
            <w:tcBorders>
              <w:top w:val="single" w:sz="4" w:space="0" w:color="auto"/>
              <w:left w:val="single" w:sz="4" w:space="0" w:color="auto"/>
              <w:bottom w:val="single" w:sz="4" w:space="0" w:color="auto"/>
              <w:right w:val="single" w:sz="4" w:space="0" w:color="auto"/>
            </w:tcBorders>
          </w:tcPr>
          <w:p w14:paraId="75332303" w14:textId="71F582A9" w:rsidR="00CD508B" w:rsidRPr="001C5E84" w:rsidRDefault="00CD508B" w:rsidP="00B7727A">
            <w:pPr>
              <w:spacing w:line="240" w:lineRule="auto"/>
              <w:ind w:firstLine="0"/>
              <w:jc w:val="left"/>
              <w:rPr>
                <w:sz w:val="24"/>
                <w:szCs w:val="24"/>
              </w:rPr>
            </w:pPr>
            <w:r>
              <w:rPr>
                <w:sz w:val="24"/>
                <w:szCs w:val="24"/>
              </w:rPr>
              <w:t>Проведени</w:t>
            </w:r>
            <w:r w:rsidR="00616CE6">
              <w:rPr>
                <w:sz w:val="24"/>
                <w:szCs w:val="24"/>
              </w:rPr>
              <w:t>е</w:t>
            </w:r>
            <w:r>
              <w:rPr>
                <w:sz w:val="24"/>
                <w:szCs w:val="24"/>
              </w:rPr>
              <w:t xml:space="preserve"> сравнительного анализа аналогов проектируемой ИС</w:t>
            </w:r>
          </w:p>
        </w:tc>
        <w:tc>
          <w:tcPr>
            <w:tcW w:w="1353" w:type="dxa"/>
            <w:tcBorders>
              <w:top w:val="single" w:sz="4" w:space="0" w:color="auto"/>
              <w:left w:val="single" w:sz="4" w:space="0" w:color="auto"/>
              <w:bottom w:val="single" w:sz="4" w:space="0" w:color="auto"/>
              <w:right w:val="single" w:sz="4" w:space="0" w:color="auto"/>
            </w:tcBorders>
          </w:tcPr>
          <w:p w14:paraId="45D32A98" w14:textId="77777777" w:rsidR="00CD508B" w:rsidRPr="001C5E84" w:rsidRDefault="00CD508B" w:rsidP="00B7727A">
            <w:pPr>
              <w:spacing w:line="240" w:lineRule="auto"/>
              <w:ind w:firstLine="0"/>
              <w:jc w:val="right"/>
              <w:rPr>
                <w:sz w:val="24"/>
                <w:szCs w:val="24"/>
              </w:rPr>
            </w:pPr>
            <w:r>
              <w:rPr>
                <w:sz w:val="24"/>
                <w:szCs w:val="24"/>
              </w:rPr>
              <w:t>23</w:t>
            </w:r>
            <w:r w:rsidRPr="008C37B6">
              <w:rPr>
                <w:sz w:val="24"/>
                <w:szCs w:val="24"/>
              </w:rPr>
              <w:t>.0</w:t>
            </w:r>
            <w:r>
              <w:rPr>
                <w:sz w:val="24"/>
                <w:szCs w:val="24"/>
              </w:rPr>
              <w:t>2</w:t>
            </w:r>
            <w:r w:rsidRPr="008C37B6">
              <w:rPr>
                <w:sz w:val="24"/>
                <w:szCs w:val="24"/>
              </w:rPr>
              <w:t xml:space="preserve">.26 – </w:t>
            </w:r>
            <w:r>
              <w:rPr>
                <w:sz w:val="24"/>
                <w:szCs w:val="24"/>
              </w:rPr>
              <w:t>08</w:t>
            </w:r>
            <w:r w:rsidRPr="008C37B6">
              <w:rPr>
                <w:sz w:val="24"/>
                <w:szCs w:val="24"/>
              </w:rPr>
              <w:t>.0</w:t>
            </w:r>
            <w:r>
              <w:rPr>
                <w:sz w:val="24"/>
                <w:szCs w:val="24"/>
              </w:rPr>
              <w:t>3</w:t>
            </w:r>
            <w:r w:rsidRPr="008C37B6">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5115D07A" w14:textId="77777777" w:rsidR="00CD508B" w:rsidRPr="001C5E84" w:rsidRDefault="00CD508B" w:rsidP="00B7727A">
            <w:pPr>
              <w:spacing w:line="240" w:lineRule="auto"/>
              <w:ind w:firstLine="0"/>
              <w:jc w:val="left"/>
              <w:rPr>
                <w:sz w:val="24"/>
                <w:szCs w:val="24"/>
              </w:rPr>
            </w:pPr>
            <w:r>
              <w:rPr>
                <w:sz w:val="24"/>
                <w:szCs w:val="24"/>
              </w:rPr>
              <w:t>Установлены и рассмотрены возможности отечественных и зарубежных аналогов проектируемой ИС</w:t>
            </w:r>
          </w:p>
        </w:tc>
        <w:tc>
          <w:tcPr>
            <w:tcW w:w="1480" w:type="dxa"/>
            <w:tcBorders>
              <w:top w:val="single" w:sz="4" w:space="0" w:color="auto"/>
              <w:left w:val="single" w:sz="4" w:space="0" w:color="auto"/>
              <w:bottom w:val="single" w:sz="4" w:space="0" w:color="auto"/>
              <w:right w:val="single" w:sz="4" w:space="0" w:color="auto"/>
            </w:tcBorders>
          </w:tcPr>
          <w:p w14:paraId="4CEBA832" w14:textId="77777777" w:rsidR="00CD508B" w:rsidRPr="001C5E84" w:rsidRDefault="00CD508B" w:rsidP="00B7727A">
            <w:pPr>
              <w:spacing w:line="240" w:lineRule="auto"/>
              <w:ind w:firstLine="0"/>
              <w:jc w:val="left"/>
              <w:rPr>
                <w:sz w:val="24"/>
                <w:szCs w:val="24"/>
              </w:rPr>
            </w:pPr>
          </w:p>
        </w:tc>
      </w:tr>
      <w:tr w:rsidR="00CD508B" w:rsidRPr="00A66844" w14:paraId="791DE9B4" w14:textId="77777777" w:rsidTr="00FA795E">
        <w:tc>
          <w:tcPr>
            <w:tcW w:w="2403" w:type="dxa"/>
            <w:tcBorders>
              <w:top w:val="single" w:sz="4" w:space="0" w:color="auto"/>
              <w:left w:val="single" w:sz="4" w:space="0" w:color="auto"/>
              <w:bottom w:val="single" w:sz="4" w:space="0" w:color="auto"/>
              <w:right w:val="single" w:sz="4" w:space="0" w:color="auto"/>
            </w:tcBorders>
          </w:tcPr>
          <w:p w14:paraId="2C6DB09C" w14:textId="337EB136" w:rsidR="00CD508B" w:rsidRDefault="00616CE6" w:rsidP="00B7727A">
            <w:pPr>
              <w:spacing w:line="240" w:lineRule="auto"/>
              <w:ind w:firstLine="0"/>
              <w:jc w:val="left"/>
              <w:rPr>
                <w:sz w:val="24"/>
                <w:szCs w:val="24"/>
              </w:rPr>
            </w:pPr>
            <w:r w:rsidRPr="00616CE6">
              <w:rPr>
                <w:sz w:val="24"/>
                <w:szCs w:val="24"/>
              </w:rPr>
              <w:t>Анализ процессов формирования ответов LLM-агентом</w:t>
            </w:r>
          </w:p>
        </w:tc>
        <w:tc>
          <w:tcPr>
            <w:tcW w:w="1353" w:type="dxa"/>
            <w:tcBorders>
              <w:top w:val="single" w:sz="4" w:space="0" w:color="auto"/>
              <w:left w:val="single" w:sz="4" w:space="0" w:color="auto"/>
              <w:bottom w:val="single" w:sz="4" w:space="0" w:color="auto"/>
              <w:right w:val="single" w:sz="4" w:space="0" w:color="auto"/>
            </w:tcBorders>
          </w:tcPr>
          <w:p w14:paraId="071D1370" w14:textId="77777777" w:rsidR="00CD508B" w:rsidRPr="001C5E84" w:rsidRDefault="00CD508B" w:rsidP="00B7727A">
            <w:pPr>
              <w:spacing w:line="240" w:lineRule="auto"/>
              <w:ind w:firstLine="0"/>
              <w:jc w:val="right"/>
              <w:rPr>
                <w:sz w:val="24"/>
                <w:szCs w:val="24"/>
              </w:rPr>
            </w:pPr>
            <w:r>
              <w:rPr>
                <w:sz w:val="24"/>
                <w:szCs w:val="24"/>
              </w:rPr>
              <w:t>09</w:t>
            </w:r>
            <w:r w:rsidRPr="008C37B6">
              <w:rPr>
                <w:sz w:val="24"/>
                <w:szCs w:val="24"/>
              </w:rPr>
              <w:t>.0</w:t>
            </w:r>
            <w:r>
              <w:rPr>
                <w:sz w:val="24"/>
                <w:szCs w:val="24"/>
              </w:rPr>
              <w:t>3</w:t>
            </w:r>
            <w:r w:rsidRPr="008C37B6">
              <w:rPr>
                <w:sz w:val="24"/>
                <w:szCs w:val="24"/>
              </w:rPr>
              <w:t xml:space="preserve">.26 – </w:t>
            </w:r>
            <w:r>
              <w:rPr>
                <w:sz w:val="24"/>
                <w:szCs w:val="24"/>
              </w:rPr>
              <w:t>12</w:t>
            </w:r>
            <w:r w:rsidRPr="008C37B6">
              <w:rPr>
                <w:sz w:val="24"/>
                <w:szCs w:val="24"/>
              </w:rPr>
              <w:t>.0</w:t>
            </w:r>
            <w:r>
              <w:rPr>
                <w:sz w:val="24"/>
                <w:szCs w:val="24"/>
              </w:rPr>
              <w:t>4</w:t>
            </w:r>
            <w:r w:rsidRPr="008C37B6">
              <w:rPr>
                <w:sz w:val="24"/>
                <w:szCs w:val="24"/>
              </w:rPr>
              <w:t>.26</w:t>
            </w:r>
          </w:p>
        </w:tc>
        <w:tc>
          <w:tcPr>
            <w:tcW w:w="4392" w:type="dxa"/>
            <w:tcBorders>
              <w:top w:val="single" w:sz="4" w:space="0" w:color="auto"/>
              <w:left w:val="single" w:sz="4" w:space="0" w:color="auto"/>
              <w:bottom w:val="single" w:sz="4" w:space="0" w:color="auto"/>
              <w:right w:val="single" w:sz="4" w:space="0" w:color="auto"/>
            </w:tcBorders>
          </w:tcPr>
          <w:p w14:paraId="017F5D19" w14:textId="792F597C" w:rsidR="00CD508B" w:rsidRPr="001C5E84" w:rsidRDefault="00616CE6" w:rsidP="00B7727A">
            <w:pPr>
              <w:spacing w:line="240" w:lineRule="auto"/>
              <w:ind w:firstLine="0"/>
              <w:jc w:val="left"/>
              <w:rPr>
                <w:sz w:val="24"/>
                <w:szCs w:val="24"/>
              </w:rPr>
            </w:pPr>
            <w:r>
              <w:rPr>
                <w:sz w:val="24"/>
                <w:szCs w:val="24"/>
              </w:rPr>
              <w:t>Анализ проведён</w:t>
            </w:r>
          </w:p>
        </w:tc>
        <w:tc>
          <w:tcPr>
            <w:tcW w:w="1480" w:type="dxa"/>
            <w:tcBorders>
              <w:top w:val="single" w:sz="4" w:space="0" w:color="auto"/>
              <w:left w:val="single" w:sz="4" w:space="0" w:color="auto"/>
              <w:bottom w:val="single" w:sz="4" w:space="0" w:color="auto"/>
              <w:right w:val="single" w:sz="4" w:space="0" w:color="auto"/>
            </w:tcBorders>
          </w:tcPr>
          <w:p w14:paraId="0E233E69" w14:textId="77777777" w:rsidR="00CD508B" w:rsidRPr="001C5E84" w:rsidRDefault="00CD508B" w:rsidP="00B7727A">
            <w:pPr>
              <w:spacing w:line="240" w:lineRule="auto"/>
              <w:ind w:firstLine="0"/>
              <w:jc w:val="left"/>
              <w:rPr>
                <w:sz w:val="24"/>
                <w:szCs w:val="24"/>
              </w:rPr>
            </w:pPr>
          </w:p>
        </w:tc>
      </w:tr>
      <w:tr w:rsidR="00CD508B" w:rsidRPr="00A66844" w14:paraId="1670EA45" w14:textId="77777777" w:rsidTr="00FA795E">
        <w:tc>
          <w:tcPr>
            <w:tcW w:w="2403" w:type="dxa"/>
            <w:tcBorders>
              <w:top w:val="single" w:sz="4" w:space="0" w:color="auto"/>
              <w:left w:val="single" w:sz="4" w:space="0" w:color="auto"/>
              <w:bottom w:val="single" w:sz="4" w:space="0" w:color="auto"/>
              <w:right w:val="single" w:sz="4" w:space="0" w:color="auto"/>
            </w:tcBorders>
          </w:tcPr>
          <w:p w14:paraId="0B9BA680" w14:textId="77777777" w:rsidR="00CD508B" w:rsidRPr="00307089" w:rsidRDefault="00CD508B" w:rsidP="00B7727A">
            <w:pPr>
              <w:spacing w:line="240" w:lineRule="auto"/>
              <w:ind w:firstLine="0"/>
              <w:jc w:val="left"/>
              <w:rPr>
                <w:sz w:val="24"/>
                <w:szCs w:val="24"/>
              </w:rPr>
            </w:pPr>
            <w:r w:rsidRPr="00307089">
              <w:rPr>
                <w:sz w:val="24"/>
                <w:szCs w:val="24"/>
              </w:rPr>
              <w:t>Разработка спецификаций проектируемо</w:t>
            </w:r>
            <w:r>
              <w:rPr>
                <w:sz w:val="24"/>
                <w:szCs w:val="24"/>
              </w:rPr>
              <w:t>й ИС</w:t>
            </w:r>
          </w:p>
        </w:tc>
        <w:tc>
          <w:tcPr>
            <w:tcW w:w="1353" w:type="dxa"/>
            <w:tcBorders>
              <w:top w:val="single" w:sz="4" w:space="0" w:color="auto"/>
              <w:left w:val="single" w:sz="4" w:space="0" w:color="auto"/>
              <w:bottom w:val="single" w:sz="4" w:space="0" w:color="auto"/>
              <w:right w:val="single" w:sz="4" w:space="0" w:color="auto"/>
            </w:tcBorders>
          </w:tcPr>
          <w:p w14:paraId="6D4F415B" w14:textId="77777777" w:rsidR="00CD508B" w:rsidRPr="00307089" w:rsidRDefault="00CD508B" w:rsidP="00B7727A">
            <w:pPr>
              <w:spacing w:line="240" w:lineRule="auto"/>
              <w:ind w:firstLine="0"/>
              <w:jc w:val="right"/>
              <w:rPr>
                <w:sz w:val="24"/>
                <w:szCs w:val="24"/>
              </w:rPr>
            </w:pPr>
            <w:r w:rsidRPr="00307089">
              <w:rPr>
                <w:sz w:val="24"/>
                <w:szCs w:val="24"/>
              </w:rPr>
              <w:t>09.03.26 – 12.04.26</w:t>
            </w:r>
          </w:p>
        </w:tc>
        <w:tc>
          <w:tcPr>
            <w:tcW w:w="4392" w:type="dxa"/>
            <w:tcBorders>
              <w:top w:val="single" w:sz="4" w:space="0" w:color="auto"/>
              <w:left w:val="single" w:sz="4" w:space="0" w:color="auto"/>
              <w:bottom w:val="single" w:sz="4" w:space="0" w:color="auto"/>
              <w:right w:val="single" w:sz="4" w:space="0" w:color="auto"/>
            </w:tcBorders>
          </w:tcPr>
          <w:p w14:paraId="148B3D7E" w14:textId="77777777" w:rsidR="00CD508B" w:rsidRPr="00307089" w:rsidRDefault="00CD508B" w:rsidP="00B7727A">
            <w:pPr>
              <w:spacing w:line="240" w:lineRule="auto"/>
              <w:ind w:firstLine="0"/>
              <w:jc w:val="left"/>
              <w:rPr>
                <w:sz w:val="24"/>
                <w:szCs w:val="24"/>
              </w:rPr>
            </w:pPr>
            <w:r>
              <w:rPr>
                <w:sz w:val="24"/>
                <w:szCs w:val="24"/>
              </w:rPr>
              <w:t>Разработаны спецификации проектируемой ИС, определены её базовые возможности</w:t>
            </w:r>
          </w:p>
        </w:tc>
        <w:tc>
          <w:tcPr>
            <w:tcW w:w="1480" w:type="dxa"/>
            <w:tcBorders>
              <w:top w:val="single" w:sz="4" w:space="0" w:color="auto"/>
              <w:left w:val="single" w:sz="4" w:space="0" w:color="auto"/>
              <w:bottom w:val="single" w:sz="4" w:space="0" w:color="auto"/>
              <w:right w:val="single" w:sz="4" w:space="0" w:color="auto"/>
            </w:tcBorders>
          </w:tcPr>
          <w:p w14:paraId="3CC2C0F2" w14:textId="77777777" w:rsidR="00CD508B" w:rsidRPr="00307089" w:rsidRDefault="00CD508B" w:rsidP="00B7727A">
            <w:pPr>
              <w:spacing w:line="240" w:lineRule="auto"/>
              <w:ind w:firstLine="0"/>
              <w:jc w:val="left"/>
              <w:rPr>
                <w:sz w:val="24"/>
                <w:szCs w:val="24"/>
              </w:rPr>
            </w:pPr>
          </w:p>
        </w:tc>
      </w:tr>
      <w:tr w:rsidR="00CD508B" w:rsidRPr="00A66844" w14:paraId="7B998200" w14:textId="77777777" w:rsidTr="00FA795E">
        <w:tc>
          <w:tcPr>
            <w:tcW w:w="2403" w:type="dxa"/>
            <w:tcBorders>
              <w:top w:val="single" w:sz="4" w:space="0" w:color="auto"/>
              <w:left w:val="single" w:sz="4" w:space="0" w:color="auto"/>
              <w:bottom w:val="single" w:sz="4" w:space="0" w:color="auto"/>
              <w:right w:val="single" w:sz="4" w:space="0" w:color="auto"/>
            </w:tcBorders>
          </w:tcPr>
          <w:p w14:paraId="04D81131" w14:textId="77777777" w:rsidR="00CD508B" w:rsidRPr="00307089" w:rsidRDefault="00CD508B" w:rsidP="00B7727A">
            <w:pPr>
              <w:spacing w:line="240" w:lineRule="auto"/>
              <w:ind w:firstLine="0"/>
              <w:jc w:val="left"/>
              <w:rPr>
                <w:sz w:val="24"/>
                <w:szCs w:val="24"/>
              </w:rPr>
            </w:pPr>
            <w:r w:rsidRPr="00307089">
              <w:rPr>
                <w:sz w:val="24"/>
                <w:szCs w:val="24"/>
              </w:rPr>
              <w:t>Проектирование базы данных</w:t>
            </w:r>
          </w:p>
        </w:tc>
        <w:tc>
          <w:tcPr>
            <w:tcW w:w="1353" w:type="dxa"/>
            <w:tcBorders>
              <w:top w:val="single" w:sz="4" w:space="0" w:color="auto"/>
              <w:left w:val="single" w:sz="4" w:space="0" w:color="auto"/>
              <w:bottom w:val="single" w:sz="4" w:space="0" w:color="auto"/>
              <w:right w:val="single" w:sz="4" w:space="0" w:color="auto"/>
            </w:tcBorders>
          </w:tcPr>
          <w:p w14:paraId="70183A26" w14:textId="77777777" w:rsidR="00CD508B" w:rsidRPr="00307089" w:rsidRDefault="00CD508B" w:rsidP="00B7727A">
            <w:pPr>
              <w:spacing w:line="240" w:lineRule="auto"/>
              <w:ind w:firstLine="0"/>
              <w:jc w:val="right"/>
              <w:rPr>
                <w:sz w:val="24"/>
                <w:szCs w:val="24"/>
              </w:rPr>
            </w:pPr>
            <w:r w:rsidRPr="00307089">
              <w:rPr>
                <w:sz w:val="24"/>
                <w:szCs w:val="24"/>
              </w:rPr>
              <w:t>09.03.26 – 30.05.26</w:t>
            </w:r>
          </w:p>
        </w:tc>
        <w:tc>
          <w:tcPr>
            <w:tcW w:w="4392" w:type="dxa"/>
            <w:tcBorders>
              <w:top w:val="single" w:sz="4" w:space="0" w:color="auto"/>
              <w:left w:val="single" w:sz="4" w:space="0" w:color="auto"/>
              <w:bottom w:val="single" w:sz="4" w:space="0" w:color="auto"/>
              <w:right w:val="single" w:sz="4" w:space="0" w:color="auto"/>
            </w:tcBorders>
          </w:tcPr>
          <w:p w14:paraId="6C7BAA3B" w14:textId="77777777" w:rsidR="00CD508B" w:rsidRPr="00307089" w:rsidRDefault="00CD508B" w:rsidP="00B7727A">
            <w:pPr>
              <w:spacing w:line="240" w:lineRule="auto"/>
              <w:ind w:firstLine="0"/>
              <w:jc w:val="left"/>
              <w:rPr>
                <w:sz w:val="24"/>
                <w:szCs w:val="24"/>
              </w:rPr>
            </w:pPr>
            <w:r w:rsidRPr="00307089">
              <w:rPr>
                <w:sz w:val="24"/>
                <w:szCs w:val="24"/>
              </w:rPr>
              <w:t>Определены основные сущности и их атрибуты предметной области, необходимых для хранения и непрерывного доступа, построены логическая и физическая модели</w:t>
            </w:r>
          </w:p>
        </w:tc>
        <w:tc>
          <w:tcPr>
            <w:tcW w:w="1480" w:type="dxa"/>
            <w:tcBorders>
              <w:top w:val="single" w:sz="4" w:space="0" w:color="auto"/>
              <w:left w:val="single" w:sz="4" w:space="0" w:color="auto"/>
              <w:bottom w:val="single" w:sz="4" w:space="0" w:color="auto"/>
              <w:right w:val="single" w:sz="4" w:space="0" w:color="auto"/>
            </w:tcBorders>
          </w:tcPr>
          <w:p w14:paraId="5F3E7EF6" w14:textId="77777777" w:rsidR="00CD508B" w:rsidRPr="00307089" w:rsidRDefault="00CD508B" w:rsidP="00B7727A">
            <w:pPr>
              <w:spacing w:line="240" w:lineRule="auto"/>
              <w:ind w:firstLine="0"/>
              <w:jc w:val="left"/>
              <w:rPr>
                <w:sz w:val="24"/>
                <w:szCs w:val="24"/>
              </w:rPr>
            </w:pPr>
          </w:p>
        </w:tc>
      </w:tr>
      <w:tr w:rsidR="00CD508B" w:rsidRPr="00A66844" w14:paraId="3197257D" w14:textId="77777777" w:rsidTr="00FA795E">
        <w:tc>
          <w:tcPr>
            <w:tcW w:w="2403" w:type="dxa"/>
            <w:tcBorders>
              <w:top w:val="single" w:sz="4" w:space="0" w:color="auto"/>
              <w:left w:val="single" w:sz="4" w:space="0" w:color="auto"/>
              <w:bottom w:val="single" w:sz="4" w:space="0" w:color="auto"/>
              <w:right w:val="single" w:sz="4" w:space="0" w:color="auto"/>
            </w:tcBorders>
          </w:tcPr>
          <w:p w14:paraId="4B1D23A6" w14:textId="77777777" w:rsidR="00CD508B" w:rsidRPr="00307089" w:rsidRDefault="00CD508B" w:rsidP="00B7727A">
            <w:pPr>
              <w:spacing w:line="240" w:lineRule="auto"/>
              <w:ind w:firstLine="0"/>
              <w:jc w:val="left"/>
              <w:rPr>
                <w:sz w:val="24"/>
                <w:szCs w:val="24"/>
              </w:rPr>
            </w:pPr>
            <w:r w:rsidRPr="00307089">
              <w:rPr>
                <w:sz w:val="24"/>
                <w:szCs w:val="24"/>
              </w:rPr>
              <w:t xml:space="preserve">Реализация модулей </w:t>
            </w:r>
            <w:r>
              <w:rPr>
                <w:sz w:val="24"/>
                <w:szCs w:val="24"/>
              </w:rPr>
              <w:t>ИС</w:t>
            </w:r>
          </w:p>
        </w:tc>
        <w:tc>
          <w:tcPr>
            <w:tcW w:w="1353" w:type="dxa"/>
            <w:tcBorders>
              <w:top w:val="single" w:sz="4" w:space="0" w:color="auto"/>
              <w:left w:val="single" w:sz="4" w:space="0" w:color="auto"/>
              <w:bottom w:val="single" w:sz="4" w:space="0" w:color="auto"/>
              <w:right w:val="single" w:sz="4" w:space="0" w:color="auto"/>
            </w:tcBorders>
          </w:tcPr>
          <w:p w14:paraId="37ED75A4" w14:textId="77777777" w:rsidR="00CD508B" w:rsidRPr="00307089" w:rsidRDefault="00CD508B" w:rsidP="00B7727A">
            <w:pPr>
              <w:spacing w:line="240" w:lineRule="auto"/>
              <w:ind w:firstLine="0"/>
              <w:jc w:val="right"/>
              <w:rPr>
                <w:sz w:val="24"/>
                <w:szCs w:val="24"/>
              </w:rPr>
            </w:pPr>
            <w:r w:rsidRPr="00307089">
              <w:rPr>
                <w:sz w:val="24"/>
                <w:szCs w:val="24"/>
              </w:rPr>
              <w:t>13.04.26 – 30.05.26</w:t>
            </w:r>
          </w:p>
        </w:tc>
        <w:tc>
          <w:tcPr>
            <w:tcW w:w="4392" w:type="dxa"/>
            <w:tcBorders>
              <w:top w:val="single" w:sz="4" w:space="0" w:color="auto"/>
              <w:left w:val="single" w:sz="4" w:space="0" w:color="auto"/>
              <w:bottom w:val="single" w:sz="4" w:space="0" w:color="auto"/>
              <w:right w:val="single" w:sz="4" w:space="0" w:color="auto"/>
            </w:tcBorders>
          </w:tcPr>
          <w:p w14:paraId="2BC6E25B" w14:textId="641F3236" w:rsidR="00CD508B" w:rsidRPr="00307089" w:rsidRDefault="00CD508B" w:rsidP="00B7727A">
            <w:pPr>
              <w:spacing w:line="240" w:lineRule="auto"/>
              <w:ind w:firstLine="0"/>
              <w:jc w:val="left"/>
              <w:rPr>
                <w:sz w:val="24"/>
                <w:szCs w:val="24"/>
              </w:rPr>
            </w:pPr>
            <w:r>
              <w:rPr>
                <w:sz w:val="24"/>
                <w:szCs w:val="24"/>
              </w:rPr>
              <w:t>Базовые возможности ИС реализованы</w:t>
            </w:r>
          </w:p>
        </w:tc>
        <w:tc>
          <w:tcPr>
            <w:tcW w:w="1480" w:type="dxa"/>
            <w:tcBorders>
              <w:top w:val="single" w:sz="4" w:space="0" w:color="auto"/>
              <w:left w:val="single" w:sz="4" w:space="0" w:color="auto"/>
              <w:bottom w:val="single" w:sz="4" w:space="0" w:color="auto"/>
              <w:right w:val="single" w:sz="4" w:space="0" w:color="auto"/>
            </w:tcBorders>
          </w:tcPr>
          <w:p w14:paraId="07E6855E" w14:textId="77777777" w:rsidR="00CD508B" w:rsidRPr="00307089" w:rsidRDefault="00CD508B" w:rsidP="00B7727A">
            <w:pPr>
              <w:spacing w:line="240" w:lineRule="auto"/>
              <w:ind w:firstLine="0"/>
              <w:jc w:val="left"/>
              <w:rPr>
                <w:sz w:val="24"/>
                <w:szCs w:val="24"/>
              </w:rPr>
            </w:pPr>
          </w:p>
        </w:tc>
      </w:tr>
      <w:tr w:rsidR="00CD508B" w:rsidRPr="00A66844" w14:paraId="7879008F" w14:textId="77777777" w:rsidTr="00FA795E">
        <w:tc>
          <w:tcPr>
            <w:tcW w:w="2403" w:type="dxa"/>
            <w:tcBorders>
              <w:top w:val="single" w:sz="4" w:space="0" w:color="auto"/>
              <w:left w:val="single" w:sz="4" w:space="0" w:color="auto"/>
              <w:bottom w:val="single" w:sz="4" w:space="0" w:color="auto"/>
              <w:right w:val="single" w:sz="4" w:space="0" w:color="auto"/>
            </w:tcBorders>
          </w:tcPr>
          <w:p w14:paraId="0E860B0C" w14:textId="77777777" w:rsidR="00CD508B" w:rsidRPr="008C37B6" w:rsidRDefault="00CD508B" w:rsidP="00B7727A">
            <w:pPr>
              <w:spacing w:line="240" w:lineRule="auto"/>
              <w:ind w:firstLine="0"/>
              <w:jc w:val="left"/>
              <w:rPr>
                <w:sz w:val="24"/>
                <w:szCs w:val="24"/>
              </w:rPr>
            </w:pPr>
            <w:r w:rsidRPr="008C37B6">
              <w:rPr>
                <w:sz w:val="24"/>
                <w:szCs w:val="24"/>
              </w:rPr>
              <w:t>Демонстрация прототипа системы</w:t>
            </w:r>
          </w:p>
        </w:tc>
        <w:tc>
          <w:tcPr>
            <w:tcW w:w="1353" w:type="dxa"/>
            <w:tcBorders>
              <w:top w:val="single" w:sz="4" w:space="0" w:color="auto"/>
              <w:left w:val="single" w:sz="4" w:space="0" w:color="auto"/>
              <w:bottom w:val="single" w:sz="4" w:space="0" w:color="auto"/>
              <w:right w:val="single" w:sz="4" w:space="0" w:color="auto"/>
            </w:tcBorders>
          </w:tcPr>
          <w:p w14:paraId="47628EA5" w14:textId="4C9D10E4" w:rsidR="00CD508B" w:rsidRPr="008C37B6" w:rsidRDefault="00616CE6" w:rsidP="00B7727A">
            <w:pPr>
              <w:spacing w:line="240" w:lineRule="auto"/>
              <w:ind w:firstLine="0"/>
              <w:jc w:val="right"/>
              <w:rPr>
                <w:sz w:val="24"/>
                <w:szCs w:val="24"/>
              </w:rPr>
            </w:pPr>
            <w:r w:rsidRPr="00307089">
              <w:rPr>
                <w:sz w:val="24"/>
                <w:szCs w:val="24"/>
              </w:rPr>
              <w:t>13.04.26 – 30.05.26</w:t>
            </w:r>
          </w:p>
        </w:tc>
        <w:tc>
          <w:tcPr>
            <w:tcW w:w="4392" w:type="dxa"/>
            <w:tcBorders>
              <w:top w:val="single" w:sz="4" w:space="0" w:color="auto"/>
              <w:left w:val="single" w:sz="4" w:space="0" w:color="auto"/>
              <w:bottom w:val="single" w:sz="4" w:space="0" w:color="auto"/>
              <w:right w:val="single" w:sz="4" w:space="0" w:color="auto"/>
            </w:tcBorders>
          </w:tcPr>
          <w:p w14:paraId="2B072E21" w14:textId="77777777" w:rsidR="00CD508B" w:rsidRPr="008C37B6" w:rsidRDefault="00CD508B" w:rsidP="00B7727A">
            <w:pPr>
              <w:spacing w:line="240" w:lineRule="auto"/>
              <w:ind w:firstLine="0"/>
              <w:jc w:val="left"/>
              <w:rPr>
                <w:sz w:val="24"/>
                <w:szCs w:val="24"/>
              </w:rPr>
            </w:pPr>
            <w:r w:rsidRPr="008C37B6">
              <w:rPr>
                <w:sz w:val="24"/>
                <w:szCs w:val="24"/>
              </w:rPr>
              <w:t xml:space="preserve">Продемонстрирован прототип </w:t>
            </w:r>
            <w:r>
              <w:rPr>
                <w:sz w:val="24"/>
                <w:szCs w:val="24"/>
              </w:rPr>
              <w:t xml:space="preserve">ИС </w:t>
            </w:r>
            <w:r w:rsidRPr="008C37B6">
              <w:rPr>
                <w:sz w:val="24"/>
                <w:szCs w:val="24"/>
              </w:rPr>
              <w:t>и приняты рекомендации по доработке</w:t>
            </w:r>
          </w:p>
        </w:tc>
        <w:tc>
          <w:tcPr>
            <w:tcW w:w="1480" w:type="dxa"/>
            <w:tcBorders>
              <w:top w:val="single" w:sz="4" w:space="0" w:color="auto"/>
              <w:left w:val="single" w:sz="4" w:space="0" w:color="auto"/>
              <w:bottom w:val="single" w:sz="4" w:space="0" w:color="auto"/>
              <w:right w:val="single" w:sz="4" w:space="0" w:color="auto"/>
            </w:tcBorders>
          </w:tcPr>
          <w:p w14:paraId="4D8167D4" w14:textId="77777777" w:rsidR="00CD508B" w:rsidRPr="008C37B6" w:rsidRDefault="00CD508B" w:rsidP="00B7727A">
            <w:pPr>
              <w:spacing w:line="240" w:lineRule="auto"/>
              <w:ind w:firstLine="0"/>
              <w:jc w:val="left"/>
              <w:rPr>
                <w:sz w:val="24"/>
                <w:szCs w:val="24"/>
              </w:rPr>
            </w:pPr>
          </w:p>
        </w:tc>
      </w:tr>
      <w:tr w:rsidR="00CD508B" w:rsidRPr="00A66844" w14:paraId="0B912C43" w14:textId="77777777" w:rsidTr="00FA795E">
        <w:tc>
          <w:tcPr>
            <w:tcW w:w="2403" w:type="dxa"/>
            <w:tcBorders>
              <w:top w:val="single" w:sz="4" w:space="0" w:color="auto"/>
              <w:left w:val="single" w:sz="4" w:space="0" w:color="auto"/>
              <w:bottom w:val="single" w:sz="4" w:space="0" w:color="auto"/>
              <w:right w:val="single" w:sz="4" w:space="0" w:color="auto"/>
            </w:tcBorders>
          </w:tcPr>
          <w:p w14:paraId="55177844" w14:textId="77777777" w:rsidR="00CD508B" w:rsidRPr="008C37B6" w:rsidRDefault="00CD508B" w:rsidP="00B7727A">
            <w:pPr>
              <w:spacing w:line="240" w:lineRule="auto"/>
              <w:ind w:firstLine="0"/>
              <w:jc w:val="left"/>
              <w:rPr>
                <w:sz w:val="24"/>
                <w:szCs w:val="24"/>
              </w:rPr>
            </w:pPr>
            <w:r w:rsidRPr="008C37B6">
              <w:rPr>
                <w:sz w:val="24"/>
                <w:szCs w:val="24"/>
              </w:rPr>
              <w:t>Тестирование и отладка ПО</w:t>
            </w:r>
          </w:p>
        </w:tc>
        <w:tc>
          <w:tcPr>
            <w:tcW w:w="1353" w:type="dxa"/>
            <w:tcBorders>
              <w:top w:val="single" w:sz="4" w:space="0" w:color="auto"/>
              <w:left w:val="single" w:sz="4" w:space="0" w:color="auto"/>
              <w:bottom w:val="single" w:sz="4" w:space="0" w:color="auto"/>
              <w:right w:val="single" w:sz="4" w:space="0" w:color="auto"/>
            </w:tcBorders>
          </w:tcPr>
          <w:p w14:paraId="006DAE89" w14:textId="77777777" w:rsidR="00CD508B" w:rsidRPr="008C37B6" w:rsidRDefault="00CD508B" w:rsidP="00B7727A">
            <w:pPr>
              <w:spacing w:line="240" w:lineRule="auto"/>
              <w:ind w:firstLine="0"/>
              <w:jc w:val="right"/>
              <w:rPr>
                <w:sz w:val="24"/>
                <w:szCs w:val="24"/>
              </w:rPr>
            </w:pPr>
            <w:r w:rsidRPr="008C37B6">
              <w:rPr>
                <w:sz w:val="24"/>
                <w:szCs w:val="24"/>
              </w:rPr>
              <w:t>30.05.26 – 20.06.26</w:t>
            </w:r>
          </w:p>
        </w:tc>
        <w:tc>
          <w:tcPr>
            <w:tcW w:w="4392" w:type="dxa"/>
            <w:tcBorders>
              <w:top w:val="single" w:sz="4" w:space="0" w:color="auto"/>
              <w:left w:val="single" w:sz="4" w:space="0" w:color="auto"/>
              <w:bottom w:val="single" w:sz="4" w:space="0" w:color="auto"/>
              <w:right w:val="single" w:sz="4" w:space="0" w:color="auto"/>
            </w:tcBorders>
          </w:tcPr>
          <w:p w14:paraId="0ACD6B7B" w14:textId="77777777" w:rsidR="00CD508B" w:rsidRPr="008C37B6" w:rsidRDefault="00CD508B" w:rsidP="00B7727A">
            <w:pPr>
              <w:spacing w:line="240" w:lineRule="auto"/>
              <w:ind w:firstLine="0"/>
              <w:jc w:val="left"/>
              <w:rPr>
                <w:sz w:val="24"/>
                <w:szCs w:val="24"/>
              </w:rPr>
            </w:pPr>
            <w:r w:rsidRPr="008C37B6">
              <w:rPr>
                <w:sz w:val="24"/>
                <w:szCs w:val="24"/>
              </w:rPr>
              <w:t>Ошибки программы исправлены</w:t>
            </w:r>
          </w:p>
        </w:tc>
        <w:tc>
          <w:tcPr>
            <w:tcW w:w="1480" w:type="dxa"/>
            <w:tcBorders>
              <w:top w:val="single" w:sz="4" w:space="0" w:color="auto"/>
              <w:left w:val="single" w:sz="4" w:space="0" w:color="auto"/>
              <w:bottom w:val="single" w:sz="4" w:space="0" w:color="auto"/>
              <w:right w:val="single" w:sz="4" w:space="0" w:color="auto"/>
            </w:tcBorders>
          </w:tcPr>
          <w:p w14:paraId="05A0F986" w14:textId="77777777" w:rsidR="00CD508B" w:rsidRPr="008C37B6" w:rsidRDefault="00CD508B" w:rsidP="00B7727A">
            <w:pPr>
              <w:spacing w:line="240" w:lineRule="auto"/>
              <w:ind w:firstLine="0"/>
              <w:jc w:val="left"/>
              <w:rPr>
                <w:sz w:val="24"/>
                <w:szCs w:val="24"/>
              </w:rPr>
            </w:pPr>
          </w:p>
        </w:tc>
      </w:tr>
      <w:tr w:rsidR="00CD508B" w:rsidRPr="00A66844" w14:paraId="77B3CEAF" w14:textId="77777777" w:rsidTr="00FA795E">
        <w:tc>
          <w:tcPr>
            <w:tcW w:w="2403" w:type="dxa"/>
            <w:tcBorders>
              <w:top w:val="single" w:sz="4" w:space="0" w:color="auto"/>
              <w:left w:val="single" w:sz="4" w:space="0" w:color="auto"/>
              <w:bottom w:val="single" w:sz="4" w:space="0" w:color="auto"/>
              <w:right w:val="single" w:sz="4" w:space="0" w:color="auto"/>
            </w:tcBorders>
          </w:tcPr>
          <w:p w14:paraId="5B5BC65D" w14:textId="77777777" w:rsidR="00CD508B" w:rsidRPr="008C37B6" w:rsidRDefault="00CD508B" w:rsidP="00B7727A">
            <w:pPr>
              <w:spacing w:line="240" w:lineRule="auto"/>
              <w:ind w:firstLine="0"/>
              <w:jc w:val="left"/>
              <w:rPr>
                <w:sz w:val="24"/>
                <w:szCs w:val="24"/>
              </w:rPr>
            </w:pPr>
            <w:r w:rsidRPr="008C37B6">
              <w:rPr>
                <w:sz w:val="24"/>
                <w:szCs w:val="24"/>
              </w:rPr>
              <w:t>Демонстрация системы</w:t>
            </w:r>
          </w:p>
        </w:tc>
        <w:tc>
          <w:tcPr>
            <w:tcW w:w="1353" w:type="dxa"/>
            <w:tcBorders>
              <w:top w:val="single" w:sz="4" w:space="0" w:color="auto"/>
              <w:left w:val="single" w:sz="4" w:space="0" w:color="auto"/>
              <w:bottom w:val="single" w:sz="4" w:space="0" w:color="auto"/>
              <w:right w:val="single" w:sz="4" w:space="0" w:color="auto"/>
            </w:tcBorders>
          </w:tcPr>
          <w:p w14:paraId="6AD5D2EF" w14:textId="77777777" w:rsidR="00CD508B" w:rsidRPr="008C37B6" w:rsidRDefault="00CD508B" w:rsidP="00B7727A">
            <w:pPr>
              <w:spacing w:line="240" w:lineRule="auto"/>
              <w:ind w:firstLine="0"/>
              <w:jc w:val="right"/>
              <w:rPr>
                <w:sz w:val="24"/>
                <w:szCs w:val="24"/>
              </w:rPr>
            </w:pPr>
            <w:r w:rsidRPr="008C37B6">
              <w:rPr>
                <w:sz w:val="24"/>
                <w:szCs w:val="24"/>
              </w:rPr>
              <w:t>30.05.26 – 20.06.26</w:t>
            </w:r>
          </w:p>
        </w:tc>
        <w:tc>
          <w:tcPr>
            <w:tcW w:w="4392" w:type="dxa"/>
            <w:tcBorders>
              <w:top w:val="single" w:sz="4" w:space="0" w:color="auto"/>
              <w:left w:val="single" w:sz="4" w:space="0" w:color="auto"/>
              <w:bottom w:val="single" w:sz="4" w:space="0" w:color="auto"/>
              <w:right w:val="single" w:sz="4" w:space="0" w:color="auto"/>
            </w:tcBorders>
          </w:tcPr>
          <w:p w14:paraId="280A079F" w14:textId="77777777" w:rsidR="00CD508B" w:rsidRPr="008C37B6" w:rsidRDefault="00CD508B" w:rsidP="00B7727A">
            <w:pPr>
              <w:spacing w:line="240" w:lineRule="auto"/>
              <w:ind w:firstLine="0"/>
              <w:jc w:val="left"/>
              <w:rPr>
                <w:sz w:val="24"/>
                <w:szCs w:val="24"/>
              </w:rPr>
            </w:pPr>
            <w:r w:rsidRPr="008C37B6">
              <w:rPr>
                <w:sz w:val="24"/>
                <w:szCs w:val="24"/>
              </w:rPr>
              <w:t xml:space="preserve">Итоговая </w:t>
            </w:r>
            <w:r>
              <w:rPr>
                <w:sz w:val="24"/>
                <w:szCs w:val="24"/>
              </w:rPr>
              <w:t>ИС</w:t>
            </w:r>
            <w:r w:rsidRPr="008C37B6">
              <w:rPr>
                <w:sz w:val="24"/>
                <w:szCs w:val="24"/>
              </w:rPr>
              <w:t xml:space="preserve"> продемонстрирована</w:t>
            </w:r>
          </w:p>
        </w:tc>
        <w:tc>
          <w:tcPr>
            <w:tcW w:w="1480" w:type="dxa"/>
            <w:tcBorders>
              <w:top w:val="single" w:sz="4" w:space="0" w:color="auto"/>
              <w:left w:val="single" w:sz="4" w:space="0" w:color="auto"/>
              <w:bottom w:val="single" w:sz="4" w:space="0" w:color="auto"/>
              <w:right w:val="single" w:sz="4" w:space="0" w:color="auto"/>
            </w:tcBorders>
          </w:tcPr>
          <w:p w14:paraId="23D32EB6" w14:textId="77777777" w:rsidR="00CD508B" w:rsidRPr="008C37B6" w:rsidRDefault="00CD508B" w:rsidP="00B7727A">
            <w:pPr>
              <w:spacing w:line="240" w:lineRule="auto"/>
              <w:ind w:firstLine="0"/>
              <w:jc w:val="left"/>
              <w:rPr>
                <w:sz w:val="24"/>
                <w:szCs w:val="24"/>
              </w:rPr>
            </w:pPr>
          </w:p>
        </w:tc>
      </w:tr>
      <w:tr w:rsidR="0047213E" w:rsidRPr="00A66844" w14:paraId="760BEB19" w14:textId="77777777" w:rsidTr="00FA795E">
        <w:tc>
          <w:tcPr>
            <w:tcW w:w="2403" w:type="dxa"/>
            <w:tcBorders>
              <w:top w:val="single" w:sz="4" w:space="0" w:color="auto"/>
              <w:left w:val="single" w:sz="4" w:space="0" w:color="auto"/>
              <w:bottom w:val="single" w:sz="4" w:space="0" w:color="auto"/>
              <w:right w:val="single" w:sz="4" w:space="0" w:color="auto"/>
            </w:tcBorders>
          </w:tcPr>
          <w:p w14:paraId="480D1638" w14:textId="77777777" w:rsidR="0047213E" w:rsidRPr="008C37B6" w:rsidRDefault="0047213E" w:rsidP="00B7727A">
            <w:pPr>
              <w:spacing w:line="240" w:lineRule="auto"/>
              <w:ind w:firstLine="0"/>
              <w:jc w:val="left"/>
              <w:rPr>
                <w:sz w:val="24"/>
                <w:szCs w:val="24"/>
              </w:rPr>
            </w:pPr>
            <w:r w:rsidRPr="00616CE6">
              <w:rPr>
                <w:sz w:val="24"/>
                <w:szCs w:val="24"/>
              </w:rPr>
              <w:t>Расчёт технико-экономических показателей</w:t>
            </w:r>
          </w:p>
        </w:tc>
        <w:tc>
          <w:tcPr>
            <w:tcW w:w="1353" w:type="dxa"/>
            <w:tcBorders>
              <w:top w:val="single" w:sz="4" w:space="0" w:color="auto"/>
              <w:left w:val="single" w:sz="4" w:space="0" w:color="auto"/>
              <w:bottom w:val="single" w:sz="4" w:space="0" w:color="auto"/>
              <w:right w:val="single" w:sz="4" w:space="0" w:color="auto"/>
            </w:tcBorders>
          </w:tcPr>
          <w:p w14:paraId="391A4BEB" w14:textId="1BA4827C" w:rsidR="0047213E" w:rsidRPr="008C37B6" w:rsidRDefault="00616CE6" w:rsidP="00B7727A">
            <w:pPr>
              <w:spacing w:line="240" w:lineRule="auto"/>
              <w:ind w:firstLine="0"/>
              <w:jc w:val="right"/>
              <w:rPr>
                <w:sz w:val="24"/>
                <w:szCs w:val="24"/>
              </w:rPr>
            </w:pPr>
            <w:r>
              <w:rPr>
                <w:sz w:val="24"/>
                <w:szCs w:val="24"/>
              </w:rPr>
              <w:t>30.05.26</w:t>
            </w:r>
            <w:r w:rsidRPr="001C5E84">
              <w:rPr>
                <w:sz w:val="24"/>
                <w:szCs w:val="24"/>
              </w:rPr>
              <w:t xml:space="preserve"> – </w:t>
            </w:r>
            <w:r>
              <w:rPr>
                <w:sz w:val="24"/>
                <w:szCs w:val="24"/>
              </w:rPr>
              <w:t>20.06.26</w:t>
            </w:r>
          </w:p>
        </w:tc>
        <w:tc>
          <w:tcPr>
            <w:tcW w:w="4392" w:type="dxa"/>
            <w:tcBorders>
              <w:top w:val="single" w:sz="4" w:space="0" w:color="auto"/>
              <w:left w:val="single" w:sz="4" w:space="0" w:color="auto"/>
              <w:bottom w:val="single" w:sz="4" w:space="0" w:color="auto"/>
              <w:right w:val="single" w:sz="4" w:space="0" w:color="auto"/>
            </w:tcBorders>
          </w:tcPr>
          <w:p w14:paraId="40DF4D97" w14:textId="117C1D18" w:rsidR="0047213E" w:rsidRPr="008C37B6" w:rsidRDefault="00616CE6" w:rsidP="00B7727A">
            <w:pPr>
              <w:spacing w:line="240" w:lineRule="auto"/>
              <w:ind w:firstLine="0"/>
              <w:jc w:val="left"/>
              <w:rPr>
                <w:sz w:val="24"/>
                <w:szCs w:val="24"/>
              </w:rPr>
            </w:pPr>
            <w:r>
              <w:rPr>
                <w:sz w:val="24"/>
                <w:szCs w:val="24"/>
              </w:rPr>
              <w:t>Расчёт проведён</w:t>
            </w:r>
          </w:p>
        </w:tc>
        <w:tc>
          <w:tcPr>
            <w:tcW w:w="1480" w:type="dxa"/>
            <w:tcBorders>
              <w:top w:val="single" w:sz="4" w:space="0" w:color="auto"/>
              <w:left w:val="single" w:sz="4" w:space="0" w:color="auto"/>
              <w:bottom w:val="single" w:sz="4" w:space="0" w:color="auto"/>
              <w:right w:val="single" w:sz="4" w:space="0" w:color="auto"/>
            </w:tcBorders>
          </w:tcPr>
          <w:p w14:paraId="51B05DD1" w14:textId="77777777" w:rsidR="0047213E" w:rsidRPr="008C37B6" w:rsidRDefault="0047213E" w:rsidP="00B7727A">
            <w:pPr>
              <w:spacing w:line="240" w:lineRule="auto"/>
              <w:ind w:firstLine="0"/>
              <w:jc w:val="left"/>
              <w:rPr>
                <w:sz w:val="24"/>
                <w:szCs w:val="24"/>
              </w:rPr>
            </w:pPr>
          </w:p>
        </w:tc>
      </w:tr>
      <w:tr w:rsidR="00CD508B" w:rsidRPr="00A66844" w14:paraId="172A17BC" w14:textId="77777777" w:rsidTr="00FA795E">
        <w:tc>
          <w:tcPr>
            <w:tcW w:w="2403" w:type="dxa"/>
            <w:tcBorders>
              <w:top w:val="single" w:sz="4" w:space="0" w:color="auto"/>
              <w:left w:val="single" w:sz="4" w:space="0" w:color="auto"/>
              <w:bottom w:val="single" w:sz="4" w:space="0" w:color="auto"/>
              <w:right w:val="single" w:sz="4" w:space="0" w:color="auto"/>
            </w:tcBorders>
          </w:tcPr>
          <w:p w14:paraId="4247058F" w14:textId="77777777" w:rsidR="00CD508B" w:rsidRPr="00635E59" w:rsidRDefault="00CD508B" w:rsidP="00B7727A">
            <w:pPr>
              <w:spacing w:line="240" w:lineRule="auto"/>
              <w:ind w:firstLine="0"/>
              <w:jc w:val="left"/>
              <w:rPr>
                <w:sz w:val="24"/>
                <w:szCs w:val="24"/>
              </w:rPr>
            </w:pPr>
            <w:r>
              <w:rPr>
                <w:sz w:val="24"/>
                <w:szCs w:val="24"/>
              </w:rPr>
              <w:t>Прохождение нормоконтроля</w:t>
            </w:r>
          </w:p>
        </w:tc>
        <w:tc>
          <w:tcPr>
            <w:tcW w:w="1353" w:type="dxa"/>
            <w:tcBorders>
              <w:top w:val="single" w:sz="4" w:space="0" w:color="auto"/>
              <w:left w:val="single" w:sz="4" w:space="0" w:color="auto"/>
              <w:bottom w:val="single" w:sz="4" w:space="0" w:color="auto"/>
              <w:right w:val="single" w:sz="4" w:space="0" w:color="auto"/>
            </w:tcBorders>
          </w:tcPr>
          <w:p w14:paraId="39AD12F2" w14:textId="77777777" w:rsidR="00CD508B" w:rsidRPr="00635E59" w:rsidRDefault="00CD508B" w:rsidP="00B7727A">
            <w:pPr>
              <w:spacing w:line="240" w:lineRule="auto"/>
              <w:ind w:firstLine="0"/>
              <w:jc w:val="right"/>
              <w:rPr>
                <w:sz w:val="24"/>
                <w:szCs w:val="24"/>
              </w:rPr>
            </w:pPr>
            <w:r>
              <w:rPr>
                <w:sz w:val="24"/>
                <w:szCs w:val="24"/>
              </w:rPr>
              <w:t>30.05.26</w:t>
            </w:r>
            <w:r w:rsidRPr="001C5E84">
              <w:rPr>
                <w:sz w:val="24"/>
                <w:szCs w:val="24"/>
              </w:rPr>
              <w:t xml:space="preserve"> – </w:t>
            </w:r>
            <w:r>
              <w:rPr>
                <w:sz w:val="24"/>
                <w:szCs w:val="24"/>
              </w:rPr>
              <w:t>20.06.26</w:t>
            </w:r>
          </w:p>
        </w:tc>
        <w:tc>
          <w:tcPr>
            <w:tcW w:w="4392" w:type="dxa"/>
            <w:tcBorders>
              <w:top w:val="single" w:sz="4" w:space="0" w:color="auto"/>
              <w:left w:val="single" w:sz="4" w:space="0" w:color="auto"/>
              <w:bottom w:val="single" w:sz="4" w:space="0" w:color="auto"/>
              <w:right w:val="single" w:sz="4" w:space="0" w:color="auto"/>
            </w:tcBorders>
          </w:tcPr>
          <w:p w14:paraId="3FBC9924" w14:textId="697ADEAB" w:rsidR="00CD508B" w:rsidRPr="00635E59" w:rsidRDefault="00CD508B" w:rsidP="00B7727A">
            <w:pPr>
              <w:spacing w:line="240" w:lineRule="auto"/>
              <w:ind w:firstLine="0"/>
              <w:jc w:val="left"/>
              <w:rPr>
                <w:sz w:val="24"/>
                <w:szCs w:val="24"/>
              </w:rPr>
            </w:pPr>
            <w:r>
              <w:rPr>
                <w:sz w:val="24"/>
                <w:szCs w:val="24"/>
              </w:rPr>
              <w:t xml:space="preserve">Нормоконтроль </w:t>
            </w:r>
            <w:r w:rsidR="009B3AD9">
              <w:rPr>
                <w:sz w:val="24"/>
                <w:szCs w:val="24"/>
              </w:rPr>
              <w:t>пройден</w:t>
            </w:r>
          </w:p>
        </w:tc>
        <w:tc>
          <w:tcPr>
            <w:tcW w:w="1480" w:type="dxa"/>
            <w:tcBorders>
              <w:top w:val="single" w:sz="4" w:space="0" w:color="auto"/>
              <w:left w:val="single" w:sz="4" w:space="0" w:color="auto"/>
              <w:bottom w:val="single" w:sz="4" w:space="0" w:color="auto"/>
              <w:right w:val="single" w:sz="4" w:space="0" w:color="auto"/>
            </w:tcBorders>
          </w:tcPr>
          <w:p w14:paraId="414BE201" w14:textId="77777777" w:rsidR="00CD508B" w:rsidRPr="00635E59" w:rsidRDefault="00CD508B" w:rsidP="00B7727A">
            <w:pPr>
              <w:spacing w:line="240" w:lineRule="auto"/>
              <w:ind w:firstLine="0"/>
              <w:jc w:val="left"/>
              <w:rPr>
                <w:sz w:val="24"/>
                <w:szCs w:val="24"/>
              </w:rPr>
            </w:pPr>
          </w:p>
        </w:tc>
      </w:tr>
      <w:tr w:rsidR="00CD508B" w:rsidRPr="00A66844" w14:paraId="68C0A71A" w14:textId="77777777" w:rsidTr="00FA795E">
        <w:tc>
          <w:tcPr>
            <w:tcW w:w="2403" w:type="dxa"/>
            <w:tcBorders>
              <w:top w:val="single" w:sz="4" w:space="0" w:color="auto"/>
              <w:left w:val="single" w:sz="4" w:space="0" w:color="auto"/>
              <w:bottom w:val="single" w:sz="4" w:space="0" w:color="auto"/>
              <w:right w:val="single" w:sz="4" w:space="0" w:color="auto"/>
            </w:tcBorders>
          </w:tcPr>
          <w:p w14:paraId="44DD32D5" w14:textId="77777777" w:rsidR="00CD508B" w:rsidRPr="00635E59" w:rsidRDefault="00CD508B" w:rsidP="00B7727A">
            <w:pPr>
              <w:spacing w:line="240" w:lineRule="auto"/>
              <w:ind w:firstLine="0"/>
              <w:jc w:val="left"/>
              <w:rPr>
                <w:sz w:val="24"/>
                <w:szCs w:val="24"/>
              </w:rPr>
            </w:pPr>
            <w:r w:rsidRPr="00635E59">
              <w:rPr>
                <w:sz w:val="24"/>
                <w:szCs w:val="24"/>
              </w:rPr>
              <w:t>Оформление расчётно-пояснительной записки</w:t>
            </w:r>
          </w:p>
        </w:tc>
        <w:tc>
          <w:tcPr>
            <w:tcW w:w="1353" w:type="dxa"/>
            <w:tcBorders>
              <w:top w:val="single" w:sz="4" w:space="0" w:color="auto"/>
              <w:left w:val="single" w:sz="4" w:space="0" w:color="auto"/>
              <w:bottom w:val="single" w:sz="4" w:space="0" w:color="auto"/>
              <w:right w:val="single" w:sz="4" w:space="0" w:color="auto"/>
            </w:tcBorders>
          </w:tcPr>
          <w:p w14:paraId="74F3DD4F" w14:textId="77777777" w:rsidR="00CD508B" w:rsidRPr="00635E59" w:rsidRDefault="00CD508B" w:rsidP="00B7727A">
            <w:pPr>
              <w:spacing w:line="240" w:lineRule="auto"/>
              <w:ind w:firstLine="0"/>
              <w:jc w:val="right"/>
              <w:rPr>
                <w:sz w:val="24"/>
                <w:szCs w:val="24"/>
              </w:rPr>
            </w:pPr>
            <w:r w:rsidRPr="00C43B38">
              <w:rPr>
                <w:sz w:val="24"/>
                <w:szCs w:val="24"/>
              </w:rPr>
              <w:t>09.02.26 – 21.06.26</w:t>
            </w:r>
          </w:p>
        </w:tc>
        <w:tc>
          <w:tcPr>
            <w:tcW w:w="4392" w:type="dxa"/>
            <w:tcBorders>
              <w:top w:val="single" w:sz="4" w:space="0" w:color="auto"/>
              <w:left w:val="single" w:sz="4" w:space="0" w:color="auto"/>
              <w:bottom w:val="single" w:sz="4" w:space="0" w:color="auto"/>
              <w:right w:val="single" w:sz="4" w:space="0" w:color="auto"/>
            </w:tcBorders>
          </w:tcPr>
          <w:p w14:paraId="4A7E07ED" w14:textId="77777777" w:rsidR="00CD508B" w:rsidRPr="00635E59" w:rsidRDefault="00CD508B" w:rsidP="00B7727A">
            <w:pPr>
              <w:spacing w:line="240" w:lineRule="auto"/>
              <w:ind w:firstLine="0"/>
              <w:jc w:val="left"/>
              <w:rPr>
                <w:sz w:val="24"/>
                <w:szCs w:val="24"/>
              </w:rPr>
            </w:pPr>
            <w:r w:rsidRPr="00635E59">
              <w:rPr>
                <w:sz w:val="24"/>
                <w:szCs w:val="24"/>
              </w:rPr>
              <w:t>Оформлена расчётно-пояснительная записка</w:t>
            </w:r>
          </w:p>
        </w:tc>
        <w:tc>
          <w:tcPr>
            <w:tcW w:w="1480" w:type="dxa"/>
            <w:tcBorders>
              <w:top w:val="single" w:sz="4" w:space="0" w:color="auto"/>
              <w:left w:val="single" w:sz="4" w:space="0" w:color="auto"/>
              <w:bottom w:val="single" w:sz="4" w:space="0" w:color="auto"/>
              <w:right w:val="single" w:sz="4" w:space="0" w:color="auto"/>
            </w:tcBorders>
          </w:tcPr>
          <w:p w14:paraId="6002DC0C" w14:textId="77777777" w:rsidR="00CD508B" w:rsidRPr="001C5E84" w:rsidRDefault="00CD508B" w:rsidP="00B7727A">
            <w:pPr>
              <w:spacing w:line="240" w:lineRule="auto"/>
              <w:ind w:firstLine="0"/>
              <w:jc w:val="left"/>
              <w:rPr>
                <w:sz w:val="24"/>
                <w:szCs w:val="24"/>
              </w:rPr>
            </w:pPr>
          </w:p>
        </w:tc>
      </w:tr>
    </w:tbl>
    <w:p w14:paraId="41D77C1E" w14:textId="77777777" w:rsidR="00CD508B" w:rsidRDefault="00CD508B" w:rsidP="00CD508B">
      <w:pPr>
        <w:rPr>
          <w:rFonts w:eastAsia="Calibri"/>
        </w:rPr>
      </w:pPr>
    </w:p>
    <w:p w14:paraId="02C1656A" w14:textId="77777777" w:rsidR="00CD508B" w:rsidRPr="00A66844" w:rsidRDefault="00CD508B" w:rsidP="009213D0">
      <w:pPr>
        <w:pStyle w:val="a"/>
      </w:pPr>
      <w:r w:rsidRPr="00A66844">
        <w:t>Порядок контроля и приёмки</w:t>
      </w:r>
    </w:p>
    <w:p w14:paraId="505C572B" w14:textId="77777777" w:rsidR="00CD508B" w:rsidRPr="00A66844" w:rsidRDefault="00CD508B" w:rsidP="00CD508B">
      <w:r>
        <w:t xml:space="preserve">Установлены следующие </w:t>
      </w:r>
      <w:r w:rsidRPr="00C5251F">
        <w:t xml:space="preserve">контрольные сроки сдачи </w:t>
      </w:r>
      <w:r>
        <w:t>к</w:t>
      </w:r>
      <w:r w:rsidRPr="00F4469A">
        <w:t>урсово</w:t>
      </w:r>
      <w:r>
        <w:t>го</w:t>
      </w:r>
      <w:r w:rsidRPr="00F4469A">
        <w:t xml:space="preserve"> проект</w:t>
      </w:r>
      <w:r>
        <w:t>а с учётом рабочего распорядка научного руководителя (</w:t>
      </w:r>
      <w:r w:rsidRPr="00A66844">
        <w:t>табл. П1.3</w:t>
      </w:r>
      <w:r>
        <w:t>)</w:t>
      </w:r>
      <w:r w:rsidRPr="00A66844">
        <w:t>.</w:t>
      </w:r>
    </w:p>
    <w:p w14:paraId="0188E74A" w14:textId="77777777" w:rsidR="00CD508B" w:rsidRPr="00A66844" w:rsidRDefault="00CD508B" w:rsidP="00CD508B">
      <w:pPr>
        <w:ind w:firstLine="0"/>
        <w:jc w:val="right"/>
      </w:pPr>
      <w:r w:rsidRPr="00A66844">
        <w:t>Таблица П1.3</w:t>
      </w:r>
    </w:p>
    <w:p w14:paraId="7C1DC41E" w14:textId="77777777" w:rsidR="00CD508B" w:rsidRPr="00A66844" w:rsidRDefault="00CD508B" w:rsidP="00CD508B">
      <w:pPr>
        <w:ind w:firstLine="0"/>
        <w:jc w:val="center"/>
        <w:rPr>
          <w:rFonts w:eastAsia="Calibri"/>
        </w:rPr>
      </w:pPr>
      <w:r w:rsidRPr="00A66844">
        <w:rPr>
          <w:rFonts w:eastAsia="Calibri"/>
        </w:rPr>
        <w:t>Порядок контроля и приёмки</w:t>
      </w:r>
    </w:p>
    <w:tbl>
      <w:tblPr>
        <w:tblStyle w:val="13"/>
        <w:tblW w:w="0" w:type="auto"/>
        <w:tblInd w:w="0" w:type="dxa"/>
        <w:tblLook w:val="04A0" w:firstRow="1" w:lastRow="0" w:firstColumn="1" w:lastColumn="0" w:noHBand="0" w:noVBand="1"/>
      </w:tblPr>
      <w:tblGrid>
        <w:gridCol w:w="3234"/>
        <w:gridCol w:w="1581"/>
        <w:gridCol w:w="2421"/>
        <w:gridCol w:w="2392"/>
      </w:tblGrid>
      <w:tr w:rsidR="00CD508B" w:rsidRPr="00A66844" w14:paraId="3E149635" w14:textId="77777777" w:rsidTr="00FA795E">
        <w:tc>
          <w:tcPr>
            <w:tcW w:w="3234" w:type="dxa"/>
            <w:tcBorders>
              <w:top w:val="single" w:sz="4" w:space="0" w:color="auto"/>
              <w:left w:val="single" w:sz="4" w:space="0" w:color="auto"/>
              <w:bottom w:val="single" w:sz="4" w:space="0" w:color="auto"/>
              <w:right w:val="single" w:sz="4" w:space="0" w:color="auto"/>
            </w:tcBorders>
            <w:vAlign w:val="center"/>
            <w:hideMark/>
          </w:tcPr>
          <w:p w14:paraId="1CF9A29F" w14:textId="77777777" w:rsidR="00CD508B" w:rsidRPr="001C5E84" w:rsidRDefault="00CD508B" w:rsidP="00FA795E">
            <w:pPr>
              <w:ind w:firstLine="0"/>
              <w:jc w:val="center"/>
              <w:rPr>
                <w:sz w:val="24"/>
                <w:szCs w:val="24"/>
              </w:rPr>
            </w:pPr>
            <w:r w:rsidRPr="001C5E84">
              <w:rPr>
                <w:sz w:val="24"/>
                <w:szCs w:val="24"/>
              </w:rPr>
              <w:t>Наименование контрольного</w:t>
            </w:r>
          </w:p>
          <w:p w14:paraId="2FE0662F" w14:textId="77777777" w:rsidR="00CD508B" w:rsidRDefault="00CD508B" w:rsidP="00FA795E">
            <w:pPr>
              <w:ind w:firstLine="0"/>
              <w:jc w:val="center"/>
              <w:rPr>
                <w:sz w:val="24"/>
                <w:szCs w:val="24"/>
              </w:rPr>
            </w:pPr>
            <w:r w:rsidRPr="001C5E84">
              <w:rPr>
                <w:sz w:val="24"/>
                <w:szCs w:val="24"/>
              </w:rPr>
              <w:t>этапа выполнения</w:t>
            </w:r>
          </w:p>
          <w:p w14:paraId="4EBCEA4C" w14:textId="77777777" w:rsidR="00CD508B" w:rsidRPr="001C5E84" w:rsidRDefault="00CD508B" w:rsidP="00FA795E">
            <w:pPr>
              <w:ind w:firstLine="0"/>
              <w:jc w:val="center"/>
              <w:rPr>
                <w:sz w:val="24"/>
                <w:szCs w:val="24"/>
              </w:rPr>
            </w:pPr>
            <w:r w:rsidRPr="001C5E84">
              <w:rPr>
                <w:sz w:val="24"/>
                <w:szCs w:val="24"/>
              </w:rPr>
              <w:t>курсов</w:t>
            </w:r>
            <w:r>
              <w:rPr>
                <w:sz w:val="24"/>
                <w:szCs w:val="24"/>
              </w:rPr>
              <w:t>ого проекта</w:t>
            </w:r>
          </w:p>
        </w:tc>
        <w:tc>
          <w:tcPr>
            <w:tcW w:w="1581" w:type="dxa"/>
            <w:tcBorders>
              <w:top w:val="single" w:sz="4" w:space="0" w:color="auto"/>
              <w:left w:val="single" w:sz="4" w:space="0" w:color="auto"/>
              <w:bottom w:val="single" w:sz="4" w:space="0" w:color="auto"/>
              <w:right w:val="single" w:sz="4" w:space="0" w:color="auto"/>
            </w:tcBorders>
            <w:vAlign w:val="center"/>
            <w:hideMark/>
          </w:tcPr>
          <w:p w14:paraId="40753B8D" w14:textId="77777777" w:rsidR="00CD508B" w:rsidRPr="001C5E84" w:rsidRDefault="00CD508B" w:rsidP="00FA795E">
            <w:pPr>
              <w:ind w:firstLine="0"/>
              <w:jc w:val="center"/>
              <w:rPr>
                <w:sz w:val="24"/>
                <w:szCs w:val="24"/>
              </w:rPr>
            </w:pPr>
            <w:r w:rsidRPr="001C5E84">
              <w:rPr>
                <w:sz w:val="24"/>
                <w:szCs w:val="24"/>
              </w:rPr>
              <w:t>Сроки</w:t>
            </w:r>
          </w:p>
          <w:p w14:paraId="6C7A772C" w14:textId="77777777" w:rsidR="00CD508B" w:rsidRPr="001C5E84" w:rsidRDefault="00CD508B" w:rsidP="00FA795E">
            <w:pPr>
              <w:ind w:firstLine="0"/>
              <w:jc w:val="center"/>
              <w:rPr>
                <w:sz w:val="24"/>
                <w:szCs w:val="24"/>
              </w:rPr>
            </w:pPr>
            <w:r w:rsidRPr="001C5E84">
              <w:rPr>
                <w:sz w:val="24"/>
                <w:szCs w:val="24"/>
              </w:rPr>
              <w:t>контроля</w:t>
            </w:r>
          </w:p>
        </w:tc>
        <w:tc>
          <w:tcPr>
            <w:tcW w:w="2421" w:type="dxa"/>
            <w:tcBorders>
              <w:top w:val="single" w:sz="4" w:space="0" w:color="auto"/>
              <w:left w:val="single" w:sz="4" w:space="0" w:color="auto"/>
              <w:bottom w:val="single" w:sz="4" w:space="0" w:color="auto"/>
              <w:right w:val="single" w:sz="4" w:space="0" w:color="auto"/>
            </w:tcBorders>
            <w:vAlign w:val="center"/>
            <w:hideMark/>
          </w:tcPr>
          <w:p w14:paraId="313AC2DB" w14:textId="77777777" w:rsidR="00CD508B" w:rsidRPr="001C5E84" w:rsidRDefault="00CD508B" w:rsidP="00FA795E">
            <w:pPr>
              <w:ind w:firstLine="0"/>
              <w:jc w:val="center"/>
              <w:rPr>
                <w:sz w:val="24"/>
                <w:szCs w:val="24"/>
              </w:rPr>
            </w:pPr>
            <w:r w:rsidRPr="001C5E84">
              <w:rPr>
                <w:sz w:val="24"/>
                <w:szCs w:val="24"/>
              </w:rPr>
              <w:t>Результат</w:t>
            </w:r>
          </w:p>
          <w:p w14:paraId="36520661" w14:textId="77777777" w:rsidR="00CD508B" w:rsidRPr="001C5E84" w:rsidRDefault="00CD508B" w:rsidP="00FA795E">
            <w:pPr>
              <w:ind w:firstLine="0"/>
              <w:jc w:val="center"/>
              <w:rPr>
                <w:sz w:val="24"/>
                <w:szCs w:val="24"/>
              </w:rPr>
            </w:pPr>
            <w:r w:rsidRPr="001C5E84">
              <w:rPr>
                <w:sz w:val="24"/>
                <w:szCs w:val="24"/>
              </w:rPr>
              <w:t>выполнения</w:t>
            </w:r>
          </w:p>
        </w:tc>
        <w:tc>
          <w:tcPr>
            <w:tcW w:w="2392" w:type="dxa"/>
            <w:tcBorders>
              <w:top w:val="single" w:sz="4" w:space="0" w:color="auto"/>
              <w:left w:val="single" w:sz="4" w:space="0" w:color="auto"/>
              <w:bottom w:val="single" w:sz="4" w:space="0" w:color="auto"/>
              <w:right w:val="single" w:sz="4" w:space="0" w:color="auto"/>
            </w:tcBorders>
            <w:vAlign w:val="center"/>
            <w:hideMark/>
          </w:tcPr>
          <w:p w14:paraId="03CB8145" w14:textId="77777777" w:rsidR="00CD508B" w:rsidRPr="001C5E84" w:rsidRDefault="00CD508B" w:rsidP="00FA795E">
            <w:pPr>
              <w:ind w:firstLine="0"/>
              <w:jc w:val="center"/>
              <w:rPr>
                <w:sz w:val="24"/>
                <w:szCs w:val="24"/>
              </w:rPr>
            </w:pPr>
            <w:r w:rsidRPr="001C5E84">
              <w:rPr>
                <w:sz w:val="24"/>
                <w:szCs w:val="24"/>
              </w:rPr>
              <w:t>Отметка о приёмке</w:t>
            </w:r>
          </w:p>
          <w:p w14:paraId="312AF93A" w14:textId="77777777" w:rsidR="00CD508B" w:rsidRPr="001C5E84" w:rsidRDefault="00CD508B" w:rsidP="00FA795E">
            <w:pPr>
              <w:ind w:firstLine="0"/>
              <w:jc w:val="center"/>
              <w:rPr>
                <w:sz w:val="24"/>
                <w:szCs w:val="24"/>
              </w:rPr>
            </w:pPr>
            <w:r w:rsidRPr="001C5E84">
              <w:rPr>
                <w:sz w:val="24"/>
                <w:szCs w:val="24"/>
              </w:rPr>
              <w:t>результата</w:t>
            </w:r>
          </w:p>
          <w:p w14:paraId="58A7F2A5" w14:textId="77777777" w:rsidR="00CD508B" w:rsidRPr="001C5E84" w:rsidRDefault="00CD508B" w:rsidP="00FA795E">
            <w:pPr>
              <w:ind w:firstLine="0"/>
              <w:jc w:val="center"/>
              <w:rPr>
                <w:sz w:val="24"/>
                <w:szCs w:val="24"/>
              </w:rPr>
            </w:pPr>
            <w:r w:rsidRPr="001C5E84">
              <w:rPr>
                <w:sz w:val="24"/>
                <w:szCs w:val="24"/>
              </w:rPr>
              <w:t>контрольного этапа</w:t>
            </w:r>
          </w:p>
        </w:tc>
      </w:tr>
      <w:tr w:rsidR="00CD508B" w:rsidRPr="00A66844" w14:paraId="5ADC7AA9" w14:textId="77777777" w:rsidTr="00FA795E">
        <w:tc>
          <w:tcPr>
            <w:tcW w:w="3234" w:type="dxa"/>
            <w:tcBorders>
              <w:top w:val="single" w:sz="4" w:space="0" w:color="auto"/>
              <w:left w:val="single" w:sz="4" w:space="0" w:color="auto"/>
              <w:bottom w:val="single" w:sz="4" w:space="0" w:color="auto"/>
              <w:right w:val="single" w:sz="4" w:space="0" w:color="auto"/>
            </w:tcBorders>
            <w:vAlign w:val="center"/>
          </w:tcPr>
          <w:p w14:paraId="36D3492B" w14:textId="77777777" w:rsidR="00CD508B" w:rsidRPr="001C5E84" w:rsidRDefault="00CD508B" w:rsidP="00FA795E">
            <w:pPr>
              <w:ind w:firstLine="0"/>
              <w:jc w:val="center"/>
              <w:rPr>
                <w:sz w:val="24"/>
                <w:szCs w:val="24"/>
              </w:rPr>
            </w:pPr>
            <w:r>
              <w:rPr>
                <w:sz w:val="24"/>
                <w:szCs w:val="24"/>
              </w:rPr>
              <w:t>1</w:t>
            </w:r>
          </w:p>
        </w:tc>
        <w:tc>
          <w:tcPr>
            <w:tcW w:w="1581" w:type="dxa"/>
            <w:tcBorders>
              <w:top w:val="single" w:sz="4" w:space="0" w:color="auto"/>
              <w:left w:val="single" w:sz="4" w:space="0" w:color="auto"/>
              <w:bottom w:val="single" w:sz="4" w:space="0" w:color="auto"/>
              <w:right w:val="single" w:sz="4" w:space="0" w:color="auto"/>
            </w:tcBorders>
            <w:vAlign w:val="center"/>
          </w:tcPr>
          <w:p w14:paraId="62AACF42" w14:textId="77777777" w:rsidR="00CD508B" w:rsidRPr="001C5E84" w:rsidRDefault="00CD508B" w:rsidP="00FA795E">
            <w:pPr>
              <w:ind w:firstLine="0"/>
              <w:jc w:val="center"/>
              <w:rPr>
                <w:sz w:val="24"/>
                <w:szCs w:val="24"/>
              </w:rPr>
            </w:pPr>
            <w:r>
              <w:rPr>
                <w:sz w:val="24"/>
                <w:szCs w:val="24"/>
              </w:rPr>
              <w:t>2</w:t>
            </w:r>
          </w:p>
        </w:tc>
        <w:tc>
          <w:tcPr>
            <w:tcW w:w="2421" w:type="dxa"/>
            <w:tcBorders>
              <w:top w:val="single" w:sz="4" w:space="0" w:color="auto"/>
              <w:left w:val="single" w:sz="4" w:space="0" w:color="auto"/>
              <w:bottom w:val="single" w:sz="4" w:space="0" w:color="auto"/>
              <w:right w:val="single" w:sz="4" w:space="0" w:color="auto"/>
            </w:tcBorders>
            <w:vAlign w:val="center"/>
          </w:tcPr>
          <w:p w14:paraId="4DDE129C" w14:textId="77777777" w:rsidR="00CD508B" w:rsidRPr="001C5E84" w:rsidRDefault="00CD508B" w:rsidP="00FA795E">
            <w:pPr>
              <w:ind w:firstLine="0"/>
              <w:jc w:val="center"/>
              <w:rPr>
                <w:sz w:val="24"/>
                <w:szCs w:val="24"/>
              </w:rPr>
            </w:pPr>
            <w:r>
              <w:rPr>
                <w:sz w:val="24"/>
                <w:szCs w:val="24"/>
              </w:rPr>
              <w:t>3</w:t>
            </w:r>
          </w:p>
        </w:tc>
        <w:tc>
          <w:tcPr>
            <w:tcW w:w="2392" w:type="dxa"/>
            <w:tcBorders>
              <w:top w:val="single" w:sz="4" w:space="0" w:color="auto"/>
              <w:left w:val="single" w:sz="4" w:space="0" w:color="auto"/>
              <w:bottom w:val="single" w:sz="4" w:space="0" w:color="auto"/>
              <w:right w:val="single" w:sz="4" w:space="0" w:color="auto"/>
            </w:tcBorders>
            <w:vAlign w:val="center"/>
          </w:tcPr>
          <w:p w14:paraId="5B7CB945" w14:textId="77777777" w:rsidR="00CD508B" w:rsidRPr="001C5E84" w:rsidRDefault="00CD508B" w:rsidP="00FA795E">
            <w:pPr>
              <w:ind w:firstLine="0"/>
              <w:jc w:val="center"/>
              <w:rPr>
                <w:sz w:val="24"/>
                <w:szCs w:val="24"/>
              </w:rPr>
            </w:pPr>
            <w:r>
              <w:rPr>
                <w:sz w:val="24"/>
                <w:szCs w:val="24"/>
              </w:rPr>
              <w:t>4</w:t>
            </w:r>
          </w:p>
        </w:tc>
      </w:tr>
      <w:tr w:rsidR="00CD508B" w:rsidRPr="00A66844" w14:paraId="589311DE"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575A8321" w14:textId="77777777" w:rsidR="00CD508B" w:rsidRPr="001C5E84" w:rsidRDefault="00CD508B" w:rsidP="00FA795E">
            <w:pPr>
              <w:ind w:firstLine="0"/>
              <w:jc w:val="left"/>
              <w:rPr>
                <w:sz w:val="24"/>
                <w:szCs w:val="24"/>
              </w:rPr>
            </w:pPr>
            <w:r w:rsidRPr="001C5E84">
              <w:rPr>
                <w:sz w:val="24"/>
                <w:szCs w:val="24"/>
              </w:rPr>
              <w:t>Сдача технического задания</w:t>
            </w:r>
          </w:p>
        </w:tc>
        <w:tc>
          <w:tcPr>
            <w:tcW w:w="1581" w:type="dxa"/>
            <w:tcBorders>
              <w:top w:val="single" w:sz="4" w:space="0" w:color="auto"/>
              <w:left w:val="single" w:sz="4" w:space="0" w:color="auto"/>
              <w:bottom w:val="single" w:sz="4" w:space="0" w:color="auto"/>
              <w:right w:val="single" w:sz="4" w:space="0" w:color="auto"/>
            </w:tcBorders>
          </w:tcPr>
          <w:p w14:paraId="46656BBE" w14:textId="77777777" w:rsidR="00CD508B" w:rsidRPr="001C5E84" w:rsidRDefault="00CD508B" w:rsidP="00FA795E">
            <w:pPr>
              <w:ind w:firstLine="0"/>
              <w:jc w:val="right"/>
              <w:rPr>
                <w:sz w:val="24"/>
                <w:szCs w:val="24"/>
              </w:rPr>
            </w:pPr>
            <w:r>
              <w:rPr>
                <w:sz w:val="24"/>
                <w:szCs w:val="24"/>
              </w:rPr>
              <w:t>23</w:t>
            </w:r>
            <w:r w:rsidRPr="0074629B">
              <w:rPr>
                <w:sz w:val="24"/>
                <w:szCs w:val="24"/>
                <w:lang w:val="en-US"/>
              </w:rPr>
              <w:t>.</w:t>
            </w:r>
            <w:r w:rsidRPr="0074629B">
              <w:rPr>
                <w:sz w:val="24"/>
                <w:szCs w:val="24"/>
              </w:rPr>
              <w:t>02</w:t>
            </w:r>
            <w:r w:rsidRPr="0074629B">
              <w:rPr>
                <w:sz w:val="24"/>
                <w:szCs w:val="24"/>
                <w:lang w:val="en-US"/>
              </w:rPr>
              <w:t>.</w:t>
            </w:r>
            <w:r>
              <w:rPr>
                <w:sz w:val="24"/>
                <w:szCs w:val="24"/>
              </w:rPr>
              <w:t>20</w:t>
            </w:r>
            <w:r w:rsidRPr="0074629B">
              <w:rPr>
                <w:sz w:val="24"/>
                <w:szCs w:val="24"/>
              </w:rPr>
              <w:t>26</w:t>
            </w:r>
          </w:p>
        </w:tc>
        <w:tc>
          <w:tcPr>
            <w:tcW w:w="2421" w:type="dxa"/>
            <w:tcBorders>
              <w:top w:val="single" w:sz="4" w:space="0" w:color="auto"/>
              <w:left w:val="single" w:sz="4" w:space="0" w:color="auto"/>
              <w:bottom w:val="single" w:sz="4" w:space="0" w:color="auto"/>
              <w:right w:val="single" w:sz="4" w:space="0" w:color="auto"/>
            </w:tcBorders>
            <w:hideMark/>
          </w:tcPr>
          <w:p w14:paraId="3BE3414C" w14:textId="77777777" w:rsidR="00CD508B" w:rsidRPr="001C5E84" w:rsidRDefault="00CD508B" w:rsidP="00FA795E">
            <w:pPr>
              <w:ind w:firstLine="0"/>
              <w:jc w:val="left"/>
              <w:rPr>
                <w:sz w:val="24"/>
                <w:szCs w:val="24"/>
              </w:rPr>
            </w:pPr>
            <w:r w:rsidRPr="001C5E84">
              <w:rPr>
                <w:sz w:val="24"/>
                <w:szCs w:val="24"/>
              </w:rPr>
              <w:t>Техническое задание принято</w:t>
            </w:r>
          </w:p>
        </w:tc>
        <w:tc>
          <w:tcPr>
            <w:tcW w:w="2392" w:type="dxa"/>
            <w:tcBorders>
              <w:top w:val="single" w:sz="4" w:space="0" w:color="auto"/>
              <w:left w:val="single" w:sz="4" w:space="0" w:color="auto"/>
              <w:bottom w:val="single" w:sz="4" w:space="0" w:color="auto"/>
              <w:right w:val="single" w:sz="4" w:space="0" w:color="auto"/>
            </w:tcBorders>
          </w:tcPr>
          <w:p w14:paraId="184CE252" w14:textId="77777777" w:rsidR="00CD508B" w:rsidRPr="00591107" w:rsidRDefault="00CD508B" w:rsidP="00FA795E">
            <w:pPr>
              <w:ind w:firstLine="0"/>
              <w:jc w:val="left"/>
              <w:rPr>
                <w:sz w:val="20"/>
                <w:szCs w:val="20"/>
              </w:rPr>
            </w:pPr>
          </w:p>
        </w:tc>
      </w:tr>
      <w:tr w:rsidR="00CD508B" w:rsidRPr="00A66844" w14:paraId="1A139DC6" w14:textId="77777777" w:rsidTr="00FA795E">
        <w:tc>
          <w:tcPr>
            <w:tcW w:w="3234" w:type="dxa"/>
            <w:tcBorders>
              <w:top w:val="single" w:sz="4" w:space="0" w:color="auto"/>
              <w:left w:val="single" w:sz="4" w:space="0" w:color="auto"/>
              <w:bottom w:val="single" w:sz="4" w:space="0" w:color="auto"/>
              <w:right w:val="single" w:sz="4" w:space="0" w:color="auto"/>
            </w:tcBorders>
          </w:tcPr>
          <w:p w14:paraId="1D2166B0" w14:textId="77777777" w:rsidR="00CD508B" w:rsidRPr="001C5E84" w:rsidRDefault="00CD508B" w:rsidP="00FA795E">
            <w:pPr>
              <w:ind w:firstLine="0"/>
              <w:jc w:val="left"/>
              <w:rPr>
                <w:sz w:val="24"/>
                <w:szCs w:val="24"/>
              </w:rPr>
            </w:pPr>
            <w:r>
              <w:rPr>
                <w:sz w:val="24"/>
                <w:szCs w:val="24"/>
              </w:rPr>
              <w:lastRenderedPageBreak/>
              <w:t>Показ требований и спецификаций</w:t>
            </w:r>
          </w:p>
        </w:tc>
        <w:tc>
          <w:tcPr>
            <w:tcW w:w="1581" w:type="dxa"/>
            <w:tcBorders>
              <w:top w:val="single" w:sz="4" w:space="0" w:color="auto"/>
              <w:left w:val="single" w:sz="4" w:space="0" w:color="auto"/>
              <w:bottom w:val="single" w:sz="4" w:space="0" w:color="auto"/>
              <w:right w:val="single" w:sz="4" w:space="0" w:color="auto"/>
            </w:tcBorders>
          </w:tcPr>
          <w:p w14:paraId="256D3D23" w14:textId="77777777" w:rsidR="00CD508B" w:rsidRPr="001C5E84" w:rsidRDefault="00CD508B" w:rsidP="00FA795E">
            <w:pPr>
              <w:ind w:firstLine="0"/>
              <w:jc w:val="right"/>
              <w:rPr>
                <w:sz w:val="24"/>
                <w:szCs w:val="24"/>
              </w:rPr>
            </w:pPr>
            <w:r>
              <w:rPr>
                <w:sz w:val="24"/>
                <w:szCs w:val="24"/>
              </w:rPr>
              <w:t>12</w:t>
            </w:r>
            <w:r w:rsidRPr="008C37B6">
              <w:rPr>
                <w:sz w:val="24"/>
                <w:szCs w:val="24"/>
              </w:rPr>
              <w:t>.0</w:t>
            </w:r>
            <w:r>
              <w:rPr>
                <w:sz w:val="24"/>
                <w:szCs w:val="24"/>
              </w:rPr>
              <w:t>4</w:t>
            </w:r>
            <w:r w:rsidRPr="008C37B6">
              <w:rPr>
                <w:sz w:val="24"/>
                <w:szCs w:val="24"/>
              </w:rPr>
              <w:t>.</w:t>
            </w:r>
            <w:r>
              <w:rPr>
                <w:sz w:val="24"/>
                <w:szCs w:val="24"/>
              </w:rPr>
              <w:t>20</w:t>
            </w:r>
            <w:r w:rsidRPr="008C37B6">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6ACF4154" w14:textId="77777777" w:rsidR="00CD508B" w:rsidRPr="001C5E84" w:rsidRDefault="00CD508B" w:rsidP="00FA795E">
            <w:pPr>
              <w:ind w:firstLine="0"/>
              <w:jc w:val="left"/>
              <w:rPr>
                <w:sz w:val="24"/>
                <w:szCs w:val="24"/>
              </w:rPr>
            </w:pPr>
            <w:r>
              <w:rPr>
                <w:sz w:val="24"/>
                <w:szCs w:val="24"/>
              </w:rPr>
              <w:t>Требования и спецификации приняты</w:t>
            </w:r>
          </w:p>
        </w:tc>
        <w:tc>
          <w:tcPr>
            <w:tcW w:w="2392" w:type="dxa"/>
            <w:tcBorders>
              <w:top w:val="single" w:sz="4" w:space="0" w:color="auto"/>
              <w:left w:val="single" w:sz="4" w:space="0" w:color="auto"/>
              <w:bottom w:val="single" w:sz="4" w:space="0" w:color="auto"/>
              <w:right w:val="single" w:sz="4" w:space="0" w:color="auto"/>
            </w:tcBorders>
          </w:tcPr>
          <w:p w14:paraId="2C0A16A6" w14:textId="77777777" w:rsidR="00CD508B" w:rsidRDefault="00CD508B" w:rsidP="00FA795E">
            <w:pPr>
              <w:ind w:firstLine="0"/>
              <w:jc w:val="left"/>
              <w:rPr>
                <w:i/>
                <w:iCs/>
                <w:sz w:val="20"/>
                <w:szCs w:val="20"/>
                <w:highlight w:val="yellow"/>
              </w:rPr>
            </w:pPr>
          </w:p>
        </w:tc>
      </w:tr>
      <w:tr w:rsidR="00CD508B" w:rsidRPr="00A66844" w14:paraId="6CA90614" w14:textId="77777777" w:rsidTr="00FA795E">
        <w:tc>
          <w:tcPr>
            <w:tcW w:w="3234" w:type="dxa"/>
            <w:tcBorders>
              <w:top w:val="single" w:sz="4" w:space="0" w:color="auto"/>
              <w:left w:val="single" w:sz="4" w:space="0" w:color="auto"/>
              <w:bottom w:val="single" w:sz="4" w:space="0" w:color="auto"/>
              <w:right w:val="single" w:sz="4" w:space="0" w:color="auto"/>
            </w:tcBorders>
          </w:tcPr>
          <w:p w14:paraId="7D9862A2" w14:textId="77777777" w:rsidR="00CD508B" w:rsidRPr="00307089" w:rsidRDefault="00CD508B" w:rsidP="00FA795E">
            <w:pPr>
              <w:ind w:firstLine="0"/>
              <w:jc w:val="left"/>
              <w:rPr>
                <w:sz w:val="24"/>
                <w:szCs w:val="24"/>
              </w:rPr>
            </w:pPr>
            <w:r w:rsidRPr="00307089">
              <w:rPr>
                <w:sz w:val="24"/>
                <w:szCs w:val="24"/>
              </w:rPr>
              <w:t>Показ проекта базы данных</w:t>
            </w:r>
          </w:p>
        </w:tc>
        <w:tc>
          <w:tcPr>
            <w:tcW w:w="1581" w:type="dxa"/>
            <w:tcBorders>
              <w:top w:val="single" w:sz="4" w:space="0" w:color="auto"/>
              <w:left w:val="single" w:sz="4" w:space="0" w:color="auto"/>
              <w:bottom w:val="single" w:sz="4" w:space="0" w:color="auto"/>
              <w:right w:val="single" w:sz="4" w:space="0" w:color="auto"/>
            </w:tcBorders>
          </w:tcPr>
          <w:p w14:paraId="5A0CD969" w14:textId="77777777" w:rsidR="00CD508B" w:rsidRPr="00307089" w:rsidRDefault="00CD508B" w:rsidP="00FA795E">
            <w:pPr>
              <w:ind w:firstLine="0"/>
              <w:jc w:val="right"/>
              <w:rPr>
                <w:sz w:val="24"/>
                <w:szCs w:val="24"/>
              </w:rPr>
            </w:pPr>
            <w:r w:rsidRPr="00307089">
              <w:rPr>
                <w:sz w:val="24"/>
                <w:szCs w:val="24"/>
              </w:rPr>
              <w:t>30.05</w:t>
            </w:r>
            <w:r w:rsidRPr="008C37B6">
              <w:rPr>
                <w:sz w:val="24"/>
                <w:szCs w:val="24"/>
              </w:rPr>
              <w:t>.</w:t>
            </w:r>
            <w:r>
              <w:rPr>
                <w:sz w:val="24"/>
                <w:szCs w:val="24"/>
              </w:rPr>
              <w:t>20</w:t>
            </w:r>
            <w:r w:rsidRPr="00307089">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39FD7506" w14:textId="77777777" w:rsidR="00CD508B" w:rsidRPr="00307089" w:rsidRDefault="00CD508B" w:rsidP="00FA795E">
            <w:pPr>
              <w:ind w:firstLine="0"/>
              <w:jc w:val="left"/>
              <w:rPr>
                <w:sz w:val="24"/>
                <w:szCs w:val="24"/>
              </w:rPr>
            </w:pPr>
            <w:r w:rsidRPr="00307089">
              <w:rPr>
                <w:sz w:val="24"/>
                <w:szCs w:val="24"/>
              </w:rPr>
              <w:t>Проект базы данных утверждён</w:t>
            </w:r>
          </w:p>
        </w:tc>
        <w:tc>
          <w:tcPr>
            <w:tcW w:w="2392" w:type="dxa"/>
            <w:tcBorders>
              <w:top w:val="single" w:sz="4" w:space="0" w:color="auto"/>
              <w:left w:val="single" w:sz="4" w:space="0" w:color="auto"/>
              <w:bottom w:val="single" w:sz="4" w:space="0" w:color="auto"/>
              <w:right w:val="single" w:sz="4" w:space="0" w:color="auto"/>
            </w:tcBorders>
          </w:tcPr>
          <w:p w14:paraId="4B7F45E4" w14:textId="77777777" w:rsidR="00CD508B" w:rsidRPr="00307089" w:rsidRDefault="00CD508B" w:rsidP="00FA795E">
            <w:pPr>
              <w:ind w:firstLine="0"/>
              <w:jc w:val="left"/>
              <w:rPr>
                <w:sz w:val="24"/>
                <w:szCs w:val="24"/>
              </w:rPr>
            </w:pPr>
          </w:p>
        </w:tc>
      </w:tr>
      <w:tr w:rsidR="00CD508B" w:rsidRPr="00A66844" w14:paraId="7A8ADC2D" w14:textId="77777777" w:rsidTr="00FA795E">
        <w:tc>
          <w:tcPr>
            <w:tcW w:w="3234" w:type="dxa"/>
            <w:tcBorders>
              <w:top w:val="single" w:sz="4" w:space="0" w:color="auto"/>
              <w:left w:val="single" w:sz="4" w:space="0" w:color="auto"/>
              <w:bottom w:val="single" w:sz="4" w:space="0" w:color="auto"/>
              <w:right w:val="single" w:sz="4" w:space="0" w:color="auto"/>
            </w:tcBorders>
          </w:tcPr>
          <w:p w14:paraId="2B5B2DB2" w14:textId="77777777" w:rsidR="00CD508B" w:rsidRPr="00307089" w:rsidRDefault="00CD508B" w:rsidP="00FA795E">
            <w:pPr>
              <w:ind w:firstLine="0"/>
              <w:jc w:val="left"/>
              <w:rPr>
                <w:sz w:val="24"/>
                <w:szCs w:val="24"/>
              </w:rPr>
            </w:pPr>
            <w:r w:rsidRPr="00307089">
              <w:rPr>
                <w:sz w:val="24"/>
                <w:szCs w:val="24"/>
              </w:rPr>
              <w:t>Показ прототипа информационной системы</w:t>
            </w:r>
          </w:p>
        </w:tc>
        <w:tc>
          <w:tcPr>
            <w:tcW w:w="1581" w:type="dxa"/>
            <w:tcBorders>
              <w:top w:val="single" w:sz="4" w:space="0" w:color="auto"/>
              <w:left w:val="single" w:sz="4" w:space="0" w:color="auto"/>
              <w:bottom w:val="single" w:sz="4" w:space="0" w:color="auto"/>
              <w:right w:val="single" w:sz="4" w:space="0" w:color="auto"/>
            </w:tcBorders>
          </w:tcPr>
          <w:p w14:paraId="63F4C607" w14:textId="77777777" w:rsidR="00CD508B" w:rsidRPr="00307089" w:rsidRDefault="00CD508B" w:rsidP="00FA795E">
            <w:pPr>
              <w:ind w:firstLine="0"/>
              <w:jc w:val="right"/>
              <w:rPr>
                <w:sz w:val="24"/>
                <w:szCs w:val="24"/>
              </w:rPr>
            </w:pPr>
            <w:r w:rsidRPr="00307089">
              <w:rPr>
                <w:sz w:val="24"/>
                <w:szCs w:val="24"/>
              </w:rPr>
              <w:t>30.05</w:t>
            </w:r>
            <w:r w:rsidRPr="008C37B6">
              <w:rPr>
                <w:sz w:val="24"/>
                <w:szCs w:val="24"/>
              </w:rPr>
              <w:t>.</w:t>
            </w:r>
            <w:r>
              <w:rPr>
                <w:sz w:val="24"/>
                <w:szCs w:val="24"/>
              </w:rPr>
              <w:t>20</w:t>
            </w:r>
            <w:r w:rsidRPr="00307089">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405DD582" w14:textId="77777777" w:rsidR="00CD508B" w:rsidRPr="00307089" w:rsidRDefault="00CD508B" w:rsidP="00FA795E">
            <w:pPr>
              <w:ind w:firstLine="0"/>
              <w:jc w:val="left"/>
              <w:rPr>
                <w:sz w:val="24"/>
                <w:szCs w:val="24"/>
              </w:rPr>
            </w:pPr>
            <w:r w:rsidRPr="00307089">
              <w:rPr>
                <w:sz w:val="24"/>
                <w:szCs w:val="24"/>
              </w:rPr>
              <w:t>Прототип существует, рекомендации предложены</w:t>
            </w:r>
          </w:p>
        </w:tc>
        <w:tc>
          <w:tcPr>
            <w:tcW w:w="2392" w:type="dxa"/>
            <w:tcBorders>
              <w:top w:val="single" w:sz="4" w:space="0" w:color="auto"/>
              <w:left w:val="single" w:sz="4" w:space="0" w:color="auto"/>
              <w:bottom w:val="single" w:sz="4" w:space="0" w:color="auto"/>
              <w:right w:val="single" w:sz="4" w:space="0" w:color="auto"/>
            </w:tcBorders>
          </w:tcPr>
          <w:p w14:paraId="6AD4A355" w14:textId="77777777" w:rsidR="00CD508B" w:rsidRPr="00307089" w:rsidRDefault="00CD508B" w:rsidP="00FA795E">
            <w:pPr>
              <w:ind w:firstLine="0"/>
              <w:jc w:val="left"/>
              <w:rPr>
                <w:sz w:val="24"/>
                <w:szCs w:val="24"/>
              </w:rPr>
            </w:pPr>
          </w:p>
        </w:tc>
      </w:tr>
      <w:tr w:rsidR="00CD508B" w:rsidRPr="00A66844" w14:paraId="6264497E" w14:textId="77777777" w:rsidTr="00FA795E">
        <w:tc>
          <w:tcPr>
            <w:tcW w:w="3234" w:type="dxa"/>
            <w:tcBorders>
              <w:top w:val="single" w:sz="4" w:space="0" w:color="auto"/>
              <w:left w:val="single" w:sz="4" w:space="0" w:color="auto"/>
              <w:bottom w:val="single" w:sz="4" w:space="0" w:color="auto"/>
              <w:right w:val="single" w:sz="4" w:space="0" w:color="auto"/>
            </w:tcBorders>
          </w:tcPr>
          <w:p w14:paraId="3C2DA48E" w14:textId="77777777" w:rsidR="00CD508B" w:rsidRPr="001C5E84" w:rsidRDefault="00CD508B" w:rsidP="00FA795E">
            <w:pPr>
              <w:ind w:firstLine="0"/>
              <w:jc w:val="left"/>
              <w:rPr>
                <w:sz w:val="24"/>
                <w:szCs w:val="24"/>
              </w:rPr>
            </w:pPr>
            <w:r w:rsidRPr="001C5E84">
              <w:rPr>
                <w:sz w:val="24"/>
                <w:szCs w:val="24"/>
              </w:rPr>
              <w:t>Демонстрация</w:t>
            </w:r>
            <w:r>
              <w:rPr>
                <w:sz w:val="24"/>
                <w:szCs w:val="24"/>
              </w:rPr>
              <w:t xml:space="preserve"> итоговой информационной системы</w:t>
            </w:r>
          </w:p>
        </w:tc>
        <w:tc>
          <w:tcPr>
            <w:tcW w:w="1581" w:type="dxa"/>
            <w:tcBorders>
              <w:top w:val="single" w:sz="4" w:space="0" w:color="auto"/>
              <w:left w:val="single" w:sz="4" w:space="0" w:color="auto"/>
              <w:bottom w:val="single" w:sz="4" w:space="0" w:color="auto"/>
              <w:right w:val="single" w:sz="4" w:space="0" w:color="auto"/>
            </w:tcBorders>
          </w:tcPr>
          <w:p w14:paraId="3E0EBF51" w14:textId="77777777" w:rsidR="00CD508B" w:rsidRPr="001C5E84" w:rsidRDefault="00CD508B" w:rsidP="00FA795E">
            <w:pPr>
              <w:ind w:firstLine="0"/>
              <w:jc w:val="right"/>
              <w:rPr>
                <w:sz w:val="24"/>
                <w:szCs w:val="24"/>
              </w:rPr>
            </w:pPr>
            <w:r w:rsidRPr="008C37B6">
              <w:rPr>
                <w:sz w:val="24"/>
                <w:szCs w:val="24"/>
              </w:rPr>
              <w:t>20.06.</w:t>
            </w:r>
            <w:r>
              <w:rPr>
                <w:sz w:val="24"/>
                <w:szCs w:val="24"/>
              </w:rPr>
              <w:t>20</w:t>
            </w:r>
            <w:r w:rsidRPr="008C37B6">
              <w:rPr>
                <w:sz w:val="24"/>
                <w:szCs w:val="24"/>
              </w:rPr>
              <w:t>26</w:t>
            </w:r>
          </w:p>
        </w:tc>
        <w:tc>
          <w:tcPr>
            <w:tcW w:w="2421" w:type="dxa"/>
            <w:tcBorders>
              <w:top w:val="single" w:sz="4" w:space="0" w:color="auto"/>
              <w:left w:val="single" w:sz="4" w:space="0" w:color="auto"/>
              <w:bottom w:val="single" w:sz="4" w:space="0" w:color="auto"/>
              <w:right w:val="single" w:sz="4" w:space="0" w:color="auto"/>
            </w:tcBorders>
          </w:tcPr>
          <w:p w14:paraId="56CE5733" w14:textId="77777777" w:rsidR="00CD508B" w:rsidRPr="001C5E84" w:rsidRDefault="00CD508B" w:rsidP="00FA795E">
            <w:pPr>
              <w:ind w:firstLine="0"/>
              <w:jc w:val="left"/>
              <w:rPr>
                <w:sz w:val="24"/>
                <w:szCs w:val="24"/>
              </w:rPr>
            </w:pPr>
            <w:r>
              <w:rPr>
                <w:sz w:val="24"/>
                <w:szCs w:val="24"/>
              </w:rPr>
              <w:t>Рекомендации внесены, итоговая информационная система</w:t>
            </w:r>
            <w:r w:rsidRPr="001C5E84">
              <w:rPr>
                <w:sz w:val="24"/>
                <w:szCs w:val="24"/>
              </w:rPr>
              <w:t xml:space="preserve"> принят</w:t>
            </w:r>
            <w:r>
              <w:rPr>
                <w:sz w:val="24"/>
                <w:szCs w:val="24"/>
              </w:rPr>
              <w:t>а</w:t>
            </w:r>
          </w:p>
        </w:tc>
        <w:tc>
          <w:tcPr>
            <w:tcW w:w="2392" w:type="dxa"/>
            <w:tcBorders>
              <w:top w:val="single" w:sz="4" w:space="0" w:color="auto"/>
              <w:left w:val="single" w:sz="4" w:space="0" w:color="auto"/>
              <w:bottom w:val="single" w:sz="4" w:space="0" w:color="auto"/>
              <w:right w:val="single" w:sz="4" w:space="0" w:color="auto"/>
            </w:tcBorders>
          </w:tcPr>
          <w:p w14:paraId="44F41206" w14:textId="77777777" w:rsidR="00CD508B" w:rsidRPr="001C5E84" w:rsidRDefault="00CD508B" w:rsidP="00FA795E">
            <w:pPr>
              <w:ind w:firstLine="0"/>
              <w:jc w:val="left"/>
              <w:rPr>
                <w:sz w:val="24"/>
                <w:szCs w:val="24"/>
              </w:rPr>
            </w:pPr>
          </w:p>
        </w:tc>
      </w:tr>
      <w:tr w:rsidR="00CD508B" w:rsidRPr="00A66844" w14:paraId="342D3329"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3C645465" w14:textId="77777777" w:rsidR="00CD508B" w:rsidRPr="001C5E84" w:rsidRDefault="00CD508B" w:rsidP="00FA795E">
            <w:pPr>
              <w:ind w:firstLine="0"/>
              <w:jc w:val="left"/>
              <w:rPr>
                <w:sz w:val="24"/>
                <w:szCs w:val="24"/>
              </w:rPr>
            </w:pPr>
            <w:r w:rsidRPr="001C5E84">
              <w:rPr>
                <w:sz w:val="24"/>
                <w:szCs w:val="24"/>
              </w:rPr>
              <w:t>Сдача расчётно-пояснительной записки</w:t>
            </w:r>
          </w:p>
        </w:tc>
        <w:tc>
          <w:tcPr>
            <w:tcW w:w="1581" w:type="dxa"/>
            <w:tcBorders>
              <w:top w:val="single" w:sz="4" w:space="0" w:color="auto"/>
              <w:left w:val="single" w:sz="4" w:space="0" w:color="auto"/>
              <w:bottom w:val="single" w:sz="4" w:space="0" w:color="auto"/>
              <w:right w:val="single" w:sz="4" w:space="0" w:color="auto"/>
            </w:tcBorders>
          </w:tcPr>
          <w:p w14:paraId="70067690" w14:textId="77777777" w:rsidR="00CD508B" w:rsidRPr="001C5E84" w:rsidRDefault="00CD508B" w:rsidP="00FA795E">
            <w:pPr>
              <w:ind w:firstLine="0"/>
              <w:jc w:val="right"/>
              <w:rPr>
                <w:sz w:val="24"/>
                <w:szCs w:val="24"/>
              </w:rPr>
            </w:pPr>
            <w:r>
              <w:rPr>
                <w:sz w:val="24"/>
                <w:szCs w:val="24"/>
              </w:rPr>
              <w:t>20.06</w:t>
            </w:r>
            <w:r w:rsidRPr="008C37B6">
              <w:rPr>
                <w:sz w:val="24"/>
                <w:szCs w:val="24"/>
              </w:rPr>
              <w:t>.</w:t>
            </w:r>
            <w:r>
              <w:rPr>
                <w:sz w:val="24"/>
                <w:szCs w:val="24"/>
              </w:rPr>
              <w:t>2026</w:t>
            </w:r>
          </w:p>
        </w:tc>
        <w:tc>
          <w:tcPr>
            <w:tcW w:w="2421" w:type="dxa"/>
            <w:tcBorders>
              <w:top w:val="single" w:sz="4" w:space="0" w:color="auto"/>
              <w:left w:val="single" w:sz="4" w:space="0" w:color="auto"/>
              <w:bottom w:val="single" w:sz="4" w:space="0" w:color="auto"/>
              <w:right w:val="single" w:sz="4" w:space="0" w:color="auto"/>
            </w:tcBorders>
            <w:hideMark/>
          </w:tcPr>
          <w:p w14:paraId="42FF6447" w14:textId="77777777" w:rsidR="00CD508B" w:rsidRPr="001C5E84" w:rsidRDefault="00CD508B" w:rsidP="00FA795E">
            <w:pPr>
              <w:ind w:firstLine="0"/>
              <w:jc w:val="left"/>
              <w:rPr>
                <w:sz w:val="24"/>
                <w:szCs w:val="24"/>
              </w:rPr>
            </w:pPr>
            <w:r w:rsidRPr="001C5E84">
              <w:rPr>
                <w:sz w:val="24"/>
                <w:szCs w:val="24"/>
              </w:rPr>
              <w:t>Расчётно-пояснительная записка принята</w:t>
            </w:r>
          </w:p>
        </w:tc>
        <w:tc>
          <w:tcPr>
            <w:tcW w:w="2392" w:type="dxa"/>
            <w:tcBorders>
              <w:top w:val="single" w:sz="4" w:space="0" w:color="auto"/>
              <w:left w:val="single" w:sz="4" w:space="0" w:color="auto"/>
              <w:bottom w:val="single" w:sz="4" w:space="0" w:color="auto"/>
              <w:right w:val="single" w:sz="4" w:space="0" w:color="auto"/>
            </w:tcBorders>
          </w:tcPr>
          <w:p w14:paraId="5AB6DC45" w14:textId="77777777" w:rsidR="00CD508B" w:rsidRPr="001C5E84" w:rsidRDefault="00CD508B" w:rsidP="00FA795E">
            <w:pPr>
              <w:ind w:firstLine="0"/>
              <w:jc w:val="left"/>
              <w:rPr>
                <w:sz w:val="24"/>
                <w:szCs w:val="24"/>
              </w:rPr>
            </w:pPr>
          </w:p>
        </w:tc>
      </w:tr>
      <w:tr w:rsidR="00CD508B" w:rsidRPr="00A66844" w14:paraId="58ADB6FF" w14:textId="77777777" w:rsidTr="00FA795E">
        <w:tc>
          <w:tcPr>
            <w:tcW w:w="3234" w:type="dxa"/>
            <w:tcBorders>
              <w:top w:val="single" w:sz="4" w:space="0" w:color="auto"/>
              <w:left w:val="single" w:sz="4" w:space="0" w:color="auto"/>
              <w:bottom w:val="single" w:sz="4" w:space="0" w:color="auto"/>
              <w:right w:val="single" w:sz="4" w:space="0" w:color="auto"/>
            </w:tcBorders>
            <w:hideMark/>
          </w:tcPr>
          <w:p w14:paraId="45107B8B" w14:textId="77777777" w:rsidR="00CD508B" w:rsidRPr="00C97470" w:rsidRDefault="00CD508B" w:rsidP="00FA795E">
            <w:pPr>
              <w:ind w:firstLine="0"/>
              <w:jc w:val="left"/>
              <w:rPr>
                <w:sz w:val="24"/>
                <w:szCs w:val="24"/>
              </w:rPr>
            </w:pPr>
            <w:r w:rsidRPr="00C97470">
              <w:rPr>
                <w:sz w:val="24"/>
                <w:szCs w:val="24"/>
              </w:rPr>
              <w:t>Защита курсового проекта</w:t>
            </w:r>
          </w:p>
        </w:tc>
        <w:tc>
          <w:tcPr>
            <w:tcW w:w="1581" w:type="dxa"/>
            <w:tcBorders>
              <w:top w:val="single" w:sz="4" w:space="0" w:color="auto"/>
              <w:left w:val="single" w:sz="4" w:space="0" w:color="auto"/>
              <w:bottom w:val="single" w:sz="4" w:space="0" w:color="auto"/>
              <w:right w:val="single" w:sz="4" w:space="0" w:color="auto"/>
            </w:tcBorders>
          </w:tcPr>
          <w:p w14:paraId="2460608F" w14:textId="77777777" w:rsidR="00CD508B" w:rsidRPr="00C97470" w:rsidRDefault="00CD508B" w:rsidP="00FA795E">
            <w:pPr>
              <w:ind w:firstLine="0"/>
              <w:jc w:val="right"/>
              <w:rPr>
                <w:sz w:val="24"/>
                <w:szCs w:val="24"/>
              </w:rPr>
            </w:pPr>
            <w:r w:rsidRPr="00C97470">
              <w:rPr>
                <w:sz w:val="24"/>
                <w:szCs w:val="24"/>
              </w:rPr>
              <w:t>21.06.2026</w:t>
            </w:r>
          </w:p>
        </w:tc>
        <w:tc>
          <w:tcPr>
            <w:tcW w:w="2421" w:type="dxa"/>
            <w:tcBorders>
              <w:top w:val="single" w:sz="4" w:space="0" w:color="auto"/>
              <w:left w:val="single" w:sz="4" w:space="0" w:color="auto"/>
              <w:bottom w:val="single" w:sz="4" w:space="0" w:color="auto"/>
              <w:right w:val="single" w:sz="4" w:space="0" w:color="auto"/>
            </w:tcBorders>
            <w:hideMark/>
          </w:tcPr>
          <w:p w14:paraId="2065185B" w14:textId="77777777" w:rsidR="00CD508B" w:rsidRPr="00C97470" w:rsidRDefault="00CD508B" w:rsidP="00FA795E">
            <w:pPr>
              <w:ind w:firstLine="0"/>
              <w:jc w:val="left"/>
              <w:rPr>
                <w:sz w:val="24"/>
                <w:szCs w:val="24"/>
              </w:rPr>
            </w:pPr>
            <w:r w:rsidRPr="00C97470">
              <w:rPr>
                <w:sz w:val="24"/>
                <w:szCs w:val="24"/>
              </w:rPr>
              <w:t>Курсовой проект защищён</w:t>
            </w:r>
          </w:p>
        </w:tc>
        <w:tc>
          <w:tcPr>
            <w:tcW w:w="2392" w:type="dxa"/>
            <w:tcBorders>
              <w:top w:val="single" w:sz="4" w:space="0" w:color="auto"/>
              <w:left w:val="single" w:sz="4" w:space="0" w:color="auto"/>
              <w:bottom w:val="single" w:sz="4" w:space="0" w:color="auto"/>
              <w:right w:val="single" w:sz="4" w:space="0" w:color="auto"/>
            </w:tcBorders>
          </w:tcPr>
          <w:p w14:paraId="61641CB2" w14:textId="77777777" w:rsidR="00CD508B" w:rsidRPr="00C97470" w:rsidRDefault="00CD508B" w:rsidP="00FA795E">
            <w:pPr>
              <w:ind w:firstLine="0"/>
              <w:jc w:val="left"/>
              <w:rPr>
                <w:sz w:val="24"/>
                <w:szCs w:val="24"/>
              </w:rPr>
            </w:pPr>
          </w:p>
        </w:tc>
      </w:tr>
    </w:tbl>
    <w:p w14:paraId="1B5248C7" w14:textId="77777777" w:rsidR="00CD508B" w:rsidRPr="00180705" w:rsidRDefault="00CD508B" w:rsidP="00CD508B"/>
    <w:p w14:paraId="3EBEC299" w14:textId="77777777" w:rsidR="00122C78" w:rsidRDefault="00122C78">
      <w:pPr>
        <w:jc w:val="left"/>
      </w:pPr>
      <w:r>
        <w:br w:type="page"/>
      </w:r>
    </w:p>
    <w:p w14:paraId="373C4C49" w14:textId="77777777" w:rsidR="0070726B" w:rsidRDefault="0070726B" w:rsidP="004D6579">
      <w:pPr>
        <w:pStyle w:val="a1"/>
      </w:pPr>
      <w:bookmarkStart w:id="83" w:name="_Toc227660171"/>
      <w:bookmarkEnd w:id="83"/>
    </w:p>
    <w:p w14:paraId="1F476B28" w14:textId="77777777" w:rsidR="00300B61" w:rsidRDefault="00300B61" w:rsidP="0070726B">
      <w:pPr>
        <w:pStyle w:val="a3"/>
      </w:pPr>
      <w:r w:rsidRPr="00300B61">
        <w:t>Схемы и/или диаграммы</w:t>
      </w:r>
    </w:p>
    <w:p w14:paraId="11E6A0D2" w14:textId="77777777" w:rsidR="00300B61" w:rsidRDefault="00BB6347" w:rsidP="00300B61">
      <w:r>
        <w:t>…</w:t>
      </w:r>
    </w:p>
    <w:p w14:paraId="57B4501C" w14:textId="77777777" w:rsidR="00300B61" w:rsidRDefault="00C737B0" w:rsidP="00300B61">
      <w:r>
        <w:t>Начало в 09.02.26</w:t>
      </w:r>
    </w:p>
    <w:p w14:paraId="3B722860" w14:textId="77777777" w:rsidR="00C737B0" w:rsidRDefault="00C737B0" w:rsidP="00300B61">
      <w:r>
        <w:t>22.06.26</w:t>
      </w:r>
    </w:p>
    <w:p w14:paraId="2583BB6D" w14:textId="77777777" w:rsidR="004D6579" w:rsidRDefault="004D6579" w:rsidP="00300B61"/>
    <w:p w14:paraId="49BA0230" w14:textId="77777777" w:rsidR="004D6579" w:rsidRDefault="004D6579">
      <w:pPr>
        <w:jc w:val="left"/>
      </w:pPr>
      <w:r>
        <w:br w:type="page"/>
      </w:r>
    </w:p>
    <w:p w14:paraId="7FF2D11D" w14:textId="77777777" w:rsidR="0070726B" w:rsidRDefault="0070726B" w:rsidP="004D6579">
      <w:pPr>
        <w:pStyle w:val="a1"/>
      </w:pPr>
      <w:bookmarkStart w:id="84" w:name="_Toc227660172"/>
      <w:bookmarkEnd w:id="84"/>
    </w:p>
    <w:p w14:paraId="214D3209" w14:textId="77777777" w:rsidR="00D81357" w:rsidRDefault="00D81357" w:rsidP="0070726B">
      <w:pPr>
        <w:pStyle w:val="a3"/>
      </w:pPr>
      <w:r w:rsidRPr="00D81357">
        <w:t>Текст программы</w:t>
      </w:r>
    </w:p>
    <w:p w14:paraId="29853759" w14:textId="77777777" w:rsidR="00300B61" w:rsidRDefault="00BD2C7C" w:rsidP="00300B61">
      <w:r w:rsidRPr="00BD2C7C">
        <w:t>Файл «</w:t>
      </w:r>
      <w:r>
        <w:t>…</w:t>
      </w:r>
      <w:r w:rsidRPr="00BD2C7C">
        <w:t>».</w:t>
      </w:r>
    </w:p>
    <w:p w14:paraId="76A90E05" w14:textId="77777777" w:rsidR="00FB71F9" w:rsidRDefault="00FB71F9" w:rsidP="006821BD">
      <w:pPr>
        <w:rPr>
          <w:sz w:val="20"/>
          <w:szCs w:val="20"/>
        </w:rPr>
      </w:pPr>
    </w:p>
    <w:p w14:paraId="4E8BDAF7" w14:textId="77777777" w:rsidR="006821BD" w:rsidRDefault="0070726B" w:rsidP="006821BD">
      <w:pPr>
        <w:rPr>
          <w:sz w:val="20"/>
          <w:szCs w:val="20"/>
        </w:rPr>
      </w:pPr>
      <w:r>
        <w:rPr>
          <w:sz w:val="20"/>
          <w:szCs w:val="20"/>
        </w:rPr>
        <w:t>… в две колонки</w:t>
      </w:r>
    </w:p>
    <w:p w14:paraId="665C0707" w14:textId="77777777" w:rsidR="00883BDF" w:rsidRDefault="00883BDF" w:rsidP="006821BD">
      <w:pPr>
        <w:rPr>
          <w:sz w:val="20"/>
          <w:szCs w:val="20"/>
        </w:rPr>
      </w:pPr>
    </w:p>
    <w:p w14:paraId="73867474" w14:textId="77777777" w:rsidR="0070726B" w:rsidRDefault="0070726B" w:rsidP="0070726B">
      <w:pPr>
        <w:ind w:firstLine="0"/>
        <w:jc w:val="center"/>
      </w:pPr>
      <w:r>
        <w:t>Рис. П3. … . Файл «»</w:t>
      </w:r>
    </w:p>
    <w:p w14:paraId="082E68FA" w14:textId="77777777" w:rsidR="0070726B" w:rsidRDefault="0070726B" w:rsidP="0070726B">
      <w:pPr>
        <w:ind w:firstLine="0"/>
        <w:jc w:val="right"/>
      </w:pPr>
      <w:r>
        <w:t>Рис. П3. … . Продолжение</w:t>
      </w:r>
    </w:p>
    <w:p w14:paraId="777DE268" w14:textId="77777777" w:rsidR="004D6579" w:rsidRDefault="004D6579" w:rsidP="0070726B"/>
    <w:p w14:paraId="3363BAB3" w14:textId="77777777" w:rsidR="00300B61" w:rsidRDefault="00300B61">
      <w:pPr>
        <w:jc w:val="left"/>
      </w:pPr>
      <w:r>
        <w:br w:type="page"/>
      </w:r>
    </w:p>
    <w:p w14:paraId="13FE35E1" w14:textId="77777777" w:rsidR="0070726B" w:rsidRDefault="0070726B" w:rsidP="004D6579">
      <w:pPr>
        <w:pStyle w:val="a1"/>
      </w:pPr>
      <w:bookmarkStart w:id="85" w:name="_Toc227660173"/>
      <w:bookmarkEnd w:id="85"/>
    </w:p>
    <w:p w14:paraId="1A65ABD8" w14:textId="77777777" w:rsidR="00D81357" w:rsidRDefault="00D81357" w:rsidP="0070726B">
      <w:pPr>
        <w:pStyle w:val="a3"/>
      </w:pPr>
      <w:r w:rsidRPr="00D81357">
        <w:t>Спецификации</w:t>
      </w:r>
    </w:p>
    <w:p w14:paraId="497E2C4C" w14:textId="77777777" w:rsidR="001A493D" w:rsidRDefault="001A493D" w:rsidP="001A493D">
      <w:r>
        <w:t>Настоящее приложение содержит спецификации на разработанную программную документацию и компоненты программного обеспечения. Они приведены в табл. П3.1.</w:t>
      </w:r>
    </w:p>
    <w:p w14:paraId="08764D9C" w14:textId="77777777" w:rsidR="001A493D" w:rsidRDefault="001A493D" w:rsidP="001A493D">
      <w:pPr>
        <w:jc w:val="right"/>
      </w:pPr>
      <w:r>
        <w:t>Таблица П3.1</w:t>
      </w:r>
    </w:p>
    <w:p w14:paraId="3D8BFFA9" w14:textId="77777777" w:rsidR="001A493D" w:rsidRDefault="001A493D" w:rsidP="001A493D">
      <w:pPr>
        <w:jc w:val="center"/>
      </w:pPr>
      <w:r>
        <w:t>Спецификации</w:t>
      </w:r>
    </w:p>
    <w:tbl>
      <w:tblPr>
        <w:tblStyle w:val="ae"/>
        <w:tblW w:w="0" w:type="auto"/>
        <w:tblLook w:val="04A0" w:firstRow="1" w:lastRow="0" w:firstColumn="1" w:lastColumn="0" w:noHBand="0" w:noVBand="1"/>
      </w:tblPr>
      <w:tblGrid>
        <w:gridCol w:w="3009"/>
        <w:gridCol w:w="5027"/>
        <w:gridCol w:w="1487"/>
      </w:tblGrid>
      <w:tr w:rsidR="001A493D" w14:paraId="579DE64D" w14:textId="77777777" w:rsidTr="00A358D6">
        <w:tc>
          <w:tcPr>
            <w:tcW w:w="2830" w:type="dxa"/>
          </w:tcPr>
          <w:p w14:paraId="3EDBD3C1" w14:textId="77777777" w:rsidR="001A493D" w:rsidRDefault="001A493D" w:rsidP="00A358D6">
            <w:pPr>
              <w:ind w:firstLine="0"/>
              <w:jc w:val="center"/>
              <w:rPr>
                <w:sz w:val="24"/>
              </w:rPr>
            </w:pPr>
            <w:r>
              <w:rPr>
                <w:sz w:val="24"/>
              </w:rPr>
              <w:t>Обозначение</w:t>
            </w:r>
          </w:p>
        </w:tc>
        <w:tc>
          <w:tcPr>
            <w:tcW w:w="5027" w:type="dxa"/>
          </w:tcPr>
          <w:p w14:paraId="12577965" w14:textId="77777777" w:rsidR="001A493D" w:rsidRDefault="001A493D" w:rsidP="00A358D6">
            <w:pPr>
              <w:ind w:firstLine="0"/>
              <w:jc w:val="center"/>
              <w:rPr>
                <w:sz w:val="24"/>
              </w:rPr>
            </w:pPr>
            <w:r>
              <w:rPr>
                <w:sz w:val="24"/>
              </w:rPr>
              <w:t>Описание</w:t>
            </w:r>
          </w:p>
        </w:tc>
        <w:tc>
          <w:tcPr>
            <w:tcW w:w="1487" w:type="dxa"/>
          </w:tcPr>
          <w:p w14:paraId="40D8C8D8" w14:textId="77777777" w:rsidR="001A493D" w:rsidRDefault="001A493D" w:rsidP="00A358D6">
            <w:pPr>
              <w:ind w:firstLine="0"/>
              <w:jc w:val="center"/>
              <w:rPr>
                <w:sz w:val="24"/>
              </w:rPr>
            </w:pPr>
            <w:r>
              <w:rPr>
                <w:sz w:val="24"/>
              </w:rPr>
              <w:t>Примечание</w:t>
            </w:r>
          </w:p>
        </w:tc>
      </w:tr>
      <w:tr w:rsidR="001A493D" w14:paraId="591B85B6" w14:textId="77777777" w:rsidTr="00A358D6">
        <w:tc>
          <w:tcPr>
            <w:tcW w:w="2830" w:type="dxa"/>
          </w:tcPr>
          <w:p w14:paraId="5F98FE06" w14:textId="77777777" w:rsidR="001A493D" w:rsidRDefault="001A493D" w:rsidP="00A358D6">
            <w:pPr>
              <w:ind w:firstLine="0"/>
              <w:jc w:val="center"/>
              <w:rPr>
                <w:sz w:val="24"/>
              </w:rPr>
            </w:pPr>
            <w:r>
              <w:rPr>
                <w:sz w:val="24"/>
              </w:rPr>
              <w:t>1</w:t>
            </w:r>
          </w:p>
        </w:tc>
        <w:tc>
          <w:tcPr>
            <w:tcW w:w="5027" w:type="dxa"/>
          </w:tcPr>
          <w:p w14:paraId="0B561528" w14:textId="77777777" w:rsidR="001A493D" w:rsidRDefault="001A493D" w:rsidP="00A358D6">
            <w:pPr>
              <w:ind w:firstLine="0"/>
              <w:jc w:val="center"/>
              <w:rPr>
                <w:sz w:val="24"/>
              </w:rPr>
            </w:pPr>
            <w:r>
              <w:rPr>
                <w:sz w:val="24"/>
              </w:rPr>
              <w:t>2</w:t>
            </w:r>
          </w:p>
        </w:tc>
        <w:tc>
          <w:tcPr>
            <w:tcW w:w="1487" w:type="dxa"/>
          </w:tcPr>
          <w:p w14:paraId="0076655E" w14:textId="77777777" w:rsidR="001A493D" w:rsidRDefault="001A493D" w:rsidP="00A358D6">
            <w:pPr>
              <w:ind w:firstLine="0"/>
              <w:jc w:val="center"/>
              <w:rPr>
                <w:sz w:val="24"/>
              </w:rPr>
            </w:pPr>
            <w:r>
              <w:rPr>
                <w:sz w:val="24"/>
              </w:rPr>
              <w:t>3</w:t>
            </w:r>
          </w:p>
        </w:tc>
      </w:tr>
      <w:tr w:rsidR="001A493D" w14:paraId="740537C7" w14:textId="77777777" w:rsidTr="00A358D6">
        <w:tc>
          <w:tcPr>
            <w:tcW w:w="9344" w:type="dxa"/>
            <w:gridSpan w:val="3"/>
          </w:tcPr>
          <w:p w14:paraId="0FE58AA9" w14:textId="77777777" w:rsidR="001A493D" w:rsidRDefault="001A493D" w:rsidP="00A358D6">
            <w:pPr>
              <w:ind w:firstLine="0"/>
              <w:jc w:val="center"/>
              <w:rPr>
                <w:sz w:val="24"/>
              </w:rPr>
            </w:pPr>
            <w:r>
              <w:rPr>
                <w:sz w:val="24"/>
              </w:rPr>
              <w:t>Документация</w:t>
            </w:r>
          </w:p>
        </w:tc>
      </w:tr>
      <w:tr w:rsidR="001A493D" w14:paraId="74AA3A13" w14:textId="77777777" w:rsidTr="00A358D6">
        <w:trPr>
          <w:trHeight w:val="1054"/>
        </w:trPr>
        <w:tc>
          <w:tcPr>
            <w:tcW w:w="2830" w:type="dxa"/>
          </w:tcPr>
          <w:p w14:paraId="0739CAF4" w14:textId="77777777" w:rsidR="001A493D" w:rsidRPr="00E052B2" w:rsidRDefault="001A493D" w:rsidP="00A358D6">
            <w:pPr>
              <w:ind w:firstLine="0"/>
              <w:rPr>
                <w:sz w:val="24"/>
                <w:szCs w:val="22"/>
                <w:lang w:val="en-US"/>
              </w:rPr>
            </w:pPr>
            <w:r w:rsidRPr="00AA799E">
              <w:rPr>
                <w:sz w:val="24"/>
                <w:szCs w:val="22"/>
              </w:rPr>
              <w:t>Расчетно-пояснительная записка</w:t>
            </w:r>
          </w:p>
        </w:tc>
        <w:tc>
          <w:tcPr>
            <w:tcW w:w="5027" w:type="dxa"/>
          </w:tcPr>
          <w:p w14:paraId="4F2B9748" w14:textId="77777777" w:rsidR="001A493D" w:rsidRDefault="001A493D" w:rsidP="00A358D6">
            <w:pPr>
              <w:ind w:firstLine="0"/>
              <w:rPr>
                <w:sz w:val="24"/>
                <w:szCs w:val="22"/>
              </w:rPr>
            </w:pPr>
            <w:r>
              <w:rPr>
                <w:sz w:val="24"/>
                <w:szCs w:val="22"/>
              </w:rPr>
              <w:t>«</w:t>
            </w:r>
            <w:r w:rsidRPr="00AA799E">
              <w:rPr>
                <w:sz w:val="24"/>
                <w:szCs w:val="22"/>
              </w:rPr>
              <w:t>Разработка программного обеспечения скелетизации изображений человека для</w:t>
            </w:r>
            <w:r>
              <w:rPr>
                <w:sz w:val="24"/>
                <w:szCs w:val="22"/>
              </w:rPr>
              <w:t xml:space="preserve"> </w:t>
            </w:r>
            <w:r w:rsidRPr="00AA799E">
              <w:rPr>
                <w:sz w:val="24"/>
                <w:szCs w:val="22"/>
              </w:rPr>
              <w:t>контроля опасных действий</w:t>
            </w:r>
            <w:r>
              <w:rPr>
                <w:sz w:val="24"/>
                <w:szCs w:val="22"/>
              </w:rPr>
              <w:t>»</w:t>
            </w:r>
          </w:p>
        </w:tc>
        <w:tc>
          <w:tcPr>
            <w:tcW w:w="1487" w:type="dxa"/>
          </w:tcPr>
          <w:p w14:paraId="5657782D" w14:textId="77777777" w:rsidR="001A493D" w:rsidRDefault="001A493D" w:rsidP="00A358D6">
            <w:pPr>
              <w:ind w:firstLine="0"/>
              <w:rPr>
                <w:sz w:val="24"/>
              </w:rPr>
            </w:pPr>
          </w:p>
        </w:tc>
      </w:tr>
      <w:tr w:rsidR="001A493D" w14:paraId="3E24D660" w14:textId="77777777" w:rsidTr="00A358D6">
        <w:trPr>
          <w:trHeight w:val="377"/>
        </w:trPr>
        <w:tc>
          <w:tcPr>
            <w:tcW w:w="2830" w:type="dxa"/>
          </w:tcPr>
          <w:p w14:paraId="4182E20A" w14:textId="77777777" w:rsidR="001A493D" w:rsidRDefault="001A493D" w:rsidP="00A358D6">
            <w:pPr>
              <w:ind w:firstLine="0"/>
              <w:rPr>
                <w:sz w:val="24"/>
                <w:szCs w:val="22"/>
              </w:rPr>
            </w:pPr>
            <w:r w:rsidRPr="00AA799E">
              <w:rPr>
                <w:sz w:val="24"/>
                <w:szCs w:val="22"/>
              </w:rPr>
              <w:t xml:space="preserve">Приложение 2 </w:t>
            </w:r>
          </w:p>
        </w:tc>
        <w:tc>
          <w:tcPr>
            <w:tcW w:w="5027" w:type="dxa"/>
          </w:tcPr>
          <w:p w14:paraId="55266C47" w14:textId="77777777" w:rsidR="001A493D" w:rsidRDefault="001A493D" w:rsidP="00A358D6">
            <w:pPr>
              <w:ind w:firstLine="0"/>
              <w:rPr>
                <w:sz w:val="24"/>
                <w:szCs w:val="22"/>
              </w:rPr>
            </w:pPr>
            <w:r w:rsidRPr="00AA799E">
              <w:rPr>
                <w:sz w:val="24"/>
                <w:szCs w:val="22"/>
              </w:rPr>
              <w:t>Текст программы</w:t>
            </w:r>
          </w:p>
        </w:tc>
        <w:tc>
          <w:tcPr>
            <w:tcW w:w="1487" w:type="dxa"/>
          </w:tcPr>
          <w:p w14:paraId="3E14C70B" w14:textId="77777777" w:rsidR="001A493D" w:rsidRDefault="001A493D" w:rsidP="00A358D6">
            <w:pPr>
              <w:ind w:firstLine="0"/>
              <w:rPr>
                <w:sz w:val="24"/>
              </w:rPr>
            </w:pPr>
          </w:p>
        </w:tc>
      </w:tr>
      <w:tr w:rsidR="001A493D" w14:paraId="7C7B903B" w14:textId="77777777" w:rsidTr="00A358D6">
        <w:tc>
          <w:tcPr>
            <w:tcW w:w="2830" w:type="dxa"/>
          </w:tcPr>
          <w:p w14:paraId="2640F180" w14:textId="77777777" w:rsidR="001A493D" w:rsidRDefault="001A493D" w:rsidP="00A358D6">
            <w:pPr>
              <w:ind w:firstLine="0"/>
              <w:rPr>
                <w:sz w:val="24"/>
                <w:szCs w:val="22"/>
              </w:rPr>
            </w:pPr>
            <w:r w:rsidRPr="00AA799E">
              <w:rPr>
                <w:sz w:val="24"/>
                <w:szCs w:val="22"/>
              </w:rPr>
              <w:t>Приложение 4</w:t>
            </w:r>
          </w:p>
        </w:tc>
        <w:tc>
          <w:tcPr>
            <w:tcW w:w="5027" w:type="dxa"/>
          </w:tcPr>
          <w:p w14:paraId="247D8010" w14:textId="77777777" w:rsidR="001A493D" w:rsidRDefault="001A493D" w:rsidP="00A358D6">
            <w:pPr>
              <w:ind w:firstLine="0"/>
              <w:rPr>
                <w:sz w:val="24"/>
                <w:szCs w:val="22"/>
              </w:rPr>
            </w:pPr>
            <w:r w:rsidRPr="00AA799E">
              <w:rPr>
                <w:sz w:val="24"/>
                <w:szCs w:val="22"/>
              </w:rPr>
              <w:t>Руководство пользователя</w:t>
            </w:r>
          </w:p>
        </w:tc>
        <w:tc>
          <w:tcPr>
            <w:tcW w:w="1487" w:type="dxa"/>
          </w:tcPr>
          <w:p w14:paraId="7DA6A101" w14:textId="77777777" w:rsidR="001A493D" w:rsidRDefault="001A493D" w:rsidP="00A358D6">
            <w:pPr>
              <w:ind w:firstLine="0"/>
              <w:rPr>
                <w:sz w:val="24"/>
              </w:rPr>
            </w:pPr>
          </w:p>
        </w:tc>
      </w:tr>
      <w:tr w:rsidR="001A493D" w14:paraId="15E52EE1" w14:textId="77777777" w:rsidTr="00A358D6">
        <w:tc>
          <w:tcPr>
            <w:tcW w:w="9344" w:type="dxa"/>
            <w:gridSpan w:val="3"/>
          </w:tcPr>
          <w:p w14:paraId="2B5924CA" w14:textId="77777777" w:rsidR="001A493D" w:rsidRDefault="001A493D" w:rsidP="00A358D6">
            <w:pPr>
              <w:ind w:firstLine="0"/>
              <w:jc w:val="center"/>
              <w:rPr>
                <w:sz w:val="24"/>
              </w:rPr>
            </w:pPr>
            <w:r>
              <w:rPr>
                <w:sz w:val="24"/>
              </w:rPr>
              <w:t>Компоненты</w:t>
            </w:r>
          </w:p>
        </w:tc>
      </w:tr>
      <w:tr w:rsidR="001A493D" w14:paraId="133E43D6" w14:textId="77777777" w:rsidTr="00A358D6">
        <w:tc>
          <w:tcPr>
            <w:tcW w:w="2830" w:type="dxa"/>
          </w:tcPr>
          <w:p w14:paraId="14442AE2" w14:textId="77777777" w:rsidR="001A493D" w:rsidRDefault="001A493D" w:rsidP="00A358D6">
            <w:pPr>
              <w:ind w:firstLine="0"/>
              <w:rPr>
                <w:sz w:val="24"/>
                <w:lang w:val="en-US"/>
              </w:rPr>
            </w:pPr>
            <w:r>
              <w:rPr>
                <w:sz w:val="24"/>
                <w:szCs w:val="22"/>
                <w:lang w:val="en-US"/>
              </w:rPr>
              <w:t>Shell.xaml</w:t>
            </w:r>
          </w:p>
        </w:tc>
        <w:tc>
          <w:tcPr>
            <w:tcW w:w="5027" w:type="dxa"/>
          </w:tcPr>
          <w:p w14:paraId="162DDBF9" w14:textId="77777777" w:rsidR="001A493D" w:rsidRDefault="001A493D" w:rsidP="00A358D6">
            <w:pPr>
              <w:ind w:firstLine="0"/>
              <w:rPr>
                <w:sz w:val="24"/>
              </w:rPr>
            </w:pPr>
            <w:r>
              <w:rPr>
                <w:sz w:val="24"/>
                <w:szCs w:val="22"/>
              </w:rPr>
              <w:t>Содержит компонент, характеризующий основное окно приложения</w:t>
            </w:r>
          </w:p>
        </w:tc>
        <w:tc>
          <w:tcPr>
            <w:tcW w:w="1487" w:type="dxa"/>
          </w:tcPr>
          <w:p w14:paraId="785C97F3" w14:textId="77777777" w:rsidR="001A493D" w:rsidRDefault="001A493D" w:rsidP="00A358D6">
            <w:pPr>
              <w:ind w:firstLine="0"/>
              <w:rPr>
                <w:sz w:val="24"/>
              </w:rPr>
            </w:pPr>
          </w:p>
        </w:tc>
      </w:tr>
      <w:tr w:rsidR="001A493D" w14:paraId="4A795333" w14:textId="77777777" w:rsidTr="00A358D6">
        <w:tc>
          <w:tcPr>
            <w:tcW w:w="2830" w:type="dxa"/>
          </w:tcPr>
          <w:p w14:paraId="56BD1446" w14:textId="77777777" w:rsidR="001A493D" w:rsidRDefault="001A493D" w:rsidP="00A358D6">
            <w:pPr>
              <w:ind w:firstLine="0"/>
              <w:rPr>
                <w:sz w:val="24"/>
              </w:rPr>
            </w:pPr>
            <w:r>
              <w:rPr>
                <w:sz w:val="24"/>
                <w:szCs w:val="22"/>
                <w:lang w:val="en-US"/>
              </w:rPr>
              <w:t>DetectionControl.xaml</w:t>
            </w:r>
          </w:p>
        </w:tc>
        <w:tc>
          <w:tcPr>
            <w:tcW w:w="5027" w:type="dxa"/>
          </w:tcPr>
          <w:p w14:paraId="2EBFAFBA" w14:textId="77777777" w:rsidR="001A493D" w:rsidRDefault="001A493D" w:rsidP="00A358D6">
            <w:pPr>
              <w:ind w:firstLine="0"/>
              <w:rPr>
                <w:sz w:val="24"/>
              </w:rPr>
            </w:pPr>
            <w:r>
              <w:rPr>
                <w:sz w:val="24"/>
                <w:szCs w:val="22"/>
              </w:rPr>
              <w:t>компонент, характеризующий окно детекции</w:t>
            </w:r>
          </w:p>
        </w:tc>
        <w:tc>
          <w:tcPr>
            <w:tcW w:w="1487" w:type="dxa"/>
          </w:tcPr>
          <w:p w14:paraId="0AC53470" w14:textId="77777777" w:rsidR="001A493D" w:rsidRDefault="001A493D" w:rsidP="00A358D6">
            <w:pPr>
              <w:ind w:firstLine="0"/>
              <w:rPr>
                <w:sz w:val="24"/>
              </w:rPr>
            </w:pPr>
          </w:p>
        </w:tc>
      </w:tr>
      <w:tr w:rsidR="001A493D" w14:paraId="52AB2C3A" w14:textId="77777777" w:rsidTr="00A358D6">
        <w:tc>
          <w:tcPr>
            <w:tcW w:w="2830" w:type="dxa"/>
          </w:tcPr>
          <w:p w14:paraId="2B79B34E" w14:textId="77777777" w:rsidR="001A493D" w:rsidRDefault="001A493D" w:rsidP="00A358D6">
            <w:pPr>
              <w:ind w:firstLine="0"/>
              <w:rPr>
                <w:sz w:val="24"/>
              </w:rPr>
            </w:pPr>
            <w:r>
              <w:rPr>
                <w:sz w:val="24"/>
                <w:szCs w:val="22"/>
                <w:lang w:val="en-US"/>
              </w:rPr>
              <w:t>QueriesControl.xaml</w:t>
            </w:r>
          </w:p>
        </w:tc>
        <w:tc>
          <w:tcPr>
            <w:tcW w:w="5027" w:type="dxa"/>
          </w:tcPr>
          <w:p w14:paraId="76E080C3" w14:textId="77777777" w:rsidR="001A493D" w:rsidRDefault="001A493D" w:rsidP="00A358D6">
            <w:pPr>
              <w:ind w:firstLine="0"/>
              <w:rPr>
                <w:sz w:val="24"/>
              </w:rPr>
            </w:pPr>
            <w:r>
              <w:rPr>
                <w:sz w:val="24"/>
                <w:szCs w:val="22"/>
              </w:rPr>
              <w:t>Содержит компонент, характеризующий форму запросов</w:t>
            </w:r>
          </w:p>
        </w:tc>
        <w:tc>
          <w:tcPr>
            <w:tcW w:w="1487" w:type="dxa"/>
          </w:tcPr>
          <w:p w14:paraId="1DB8B958" w14:textId="77777777" w:rsidR="001A493D" w:rsidRDefault="001A493D" w:rsidP="00A358D6">
            <w:pPr>
              <w:ind w:firstLine="0"/>
              <w:rPr>
                <w:sz w:val="24"/>
              </w:rPr>
            </w:pPr>
          </w:p>
        </w:tc>
      </w:tr>
      <w:tr w:rsidR="001A493D" w14:paraId="41F73B2F" w14:textId="77777777" w:rsidTr="00A358D6">
        <w:tc>
          <w:tcPr>
            <w:tcW w:w="2830" w:type="dxa"/>
          </w:tcPr>
          <w:p w14:paraId="0BCC7CF3" w14:textId="77777777" w:rsidR="001A493D" w:rsidRDefault="001A493D" w:rsidP="00A358D6">
            <w:pPr>
              <w:ind w:firstLine="0"/>
              <w:rPr>
                <w:sz w:val="24"/>
              </w:rPr>
            </w:pPr>
            <w:r>
              <w:rPr>
                <w:sz w:val="24"/>
                <w:szCs w:val="22"/>
                <w:lang w:val="en-US"/>
              </w:rPr>
              <w:t>DetectionZonesControl.xaml</w:t>
            </w:r>
          </w:p>
        </w:tc>
        <w:tc>
          <w:tcPr>
            <w:tcW w:w="5027" w:type="dxa"/>
          </w:tcPr>
          <w:p w14:paraId="3EE21B84" w14:textId="77777777" w:rsidR="001A493D" w:rsidRDefault="001A493D" w:rsidP="00A358D6">
            <w:pPr>
              <w:ind w:firstLine="0"/>
              <w:rPr>
                <w:sz w:val="24"/>
              </w:rPr>
            </w:pPr>
            <w:r>
              <w:rPr>
                <w:sz w:val="24"/>
                <w:szCs w:val="22"/>
              </w:rPr>
              <w:t>Содержит компонент, характеризующий форму зон в окне детекции</w:t>
            </w:r>
          </w:p>
        </w:tc>
        <w:tc>
          <w:tcPr>
            <w:tcW w:w="1487" w:type="dxa"/>
          </w:tcPr>
          <w:p w14:paraId="03467B5C" w14:textId="77777777" w:rsidR="001A493D" w:rsidRDefault="001A493D" w:rsidP="00A358D6">
            <w:pPr>
              <w:ind w:firstLine="0"/>
              <w:rPr>
                <w:sz w:val="24"/>
              </w:rPr>
            </w:pPr>
          </w:p>
        </w:tc>
      </w:tr>
      <w:tr w:rsidR="001A493D" w14:paraId="74254B2D" w14:textId="77777777" w:rsidTr="00A358D6">
        <w:tc>
          <w:tcPr>
            <w:tcW w:w="2830" w:type="dxa"/>
          </w:tcPr>
          <w:p w14:paraId="44A64DD9" w14:textId="77777777" w:rsidR="001A493D" w:rsidRDefault="001A493D" w:rsidP="00A358D6">
            <w:pPr>
              <w:ind w:firstLine="0"/>
              <w:rPr>
                <w:sz w:val="24"/>
              </w:rPr>
            </w:pPr>
            <w:r>
              <w:rPr>
                <w:sz w:val="24"/>
                <w:szCs w:val="22"/>
                <w:lang w:val="en-US"/>
              </w:rPr>
              <w:t>CameraDialogControl.xaml</w:t>
            </w:r>
          </w:p>
        </w:tc>
        <w:tc>
          <w:tcPr>
            <w:tcW w:w="5027" w:type="dxa"/>
          </w:tcPr>
          <w:p w14:paraId="3B054B29" w14:textId="77777777" w:rsidR="001A493D" w:rsidRDefault="001A493D" w:rsidP="00A358D6">
            <w:pPr>
              <w:ind w:firstLine="0"/>
              <w:rPr>
                <w:sz w:val="24"/>
              </w:rPr>
            </w:pPr>
            <w:r>
              <w:rPr>
                <w:sz w:val="24"/>
                <w:szCs w:val="22"/>
              </w:rPr>
              <w:t>Содержит компонент, характеризующий диалог выбора камеры</w:t>
            </w:r>
          </w:p>
        </w:tc>
        <w:tc>
          <w:tcPr>
            <w:tcW w:w="1487" w:type="dxa"/>
          </w:tcPr>
          <w:p w14:paraId="552128C1" w14:textId="77777777" w:rsidR="001A493D" w:rsidRDefault="001A493D" w:rsidP="00A358D6">
            <w:pPr>
              <w:ind w:firstLine="0"/>
              <w:rPr>
                <w:sz w:val="24"/>
              </w:rPr>
            </w:pPr>
          </w:p>
        </w:tc>
      </w:tr>
      <w:tr w:rsidR="001A493D" w14:paraId="06AD6825" w14:textId="77777777" w:rsidTr="00A358D6">
        <w:tc>
          <w:tcPr>
            <w:tcW w:w="2830" w:type="dxa"/>
          </w:tcPr>
          <w:p w14:paraId="55C20019" w14:textId="77777777" w:rsidR="001A493D" w:rsidRDefault="001A493D" w:rsidP="00A358D6">
            <w:pPr>
              <w:ind w:firstLine="0"/>
              <w:rPr>
                <w:sz w:val="24"/>
              </w:rPr>
            </w:pPr>
            <w:r>
              <w:rPr>
                <w:sz w:val="24"/>
                <w:szCs w:val="22"/>
                <w:lang w:val="en-US"/>
              </w:rPr>
              <w:t>DrawingZonesControl.xaml</w:t>
            </w:r>
          </w:p>
        </w:tc>
        <w:tc>
          <w:tcPr>
            <w:tcW w:w="5027" w:type="dxa"/>
          </w:tcPr>
          <w:p w14:paraId="0E8A9793" w14:textId="77777777" w:rsidR="001A493D" w:rsidRDefault="001A493D" w:rsidP="00A358D6">
            <w:pPr>
              <w:ind w:firstLine="0"/>
              <w:rPr>
                <w:sz w:val="24"/>
              </w:rPr>
            </w:pPr>
            <w:r>
              <w:rPr>
                <w:sz w:val="24"/>
                <w:szCs w:val="22"/>
              </w:rPr>
              <w:t>Содержит компонент, характеризующий форму отображения опасных зон</w:t>
            </w:r>
          </w:p>
        </w:tc>
        <w:tc>
          <w:tcPr>
            <w:tcW w:w="1487" w:type="dxa"/>
          </w:tcPr>
          <w:p w14:paraId="75E5A9BB" w14:textId="77777777" w:rsidR="001A493D" w:rsidRDefault="001A493D" w:rsidP="00A358D6">
            <w:pPr>
              <w:ind w:firstLine="0"/>
              <w:rPr>
                <w:sz w:val="24"/>
              </w:rPr>
            </w:pPr>
          </w:p>
        </w:tc>
      </w:tr>
      <w:tr w:rsidR="001A493D" w14:paraId="120E84CB" w14:textId="77777777" w:rsidTr="00A358D6">
        <w:tc>
          <w:tcPr>
            <w:tcW w:w="2830" w:type="dxa"/>
          </w:tcPr>
          <w:p w14:paraId="4580F4A2" w14:textId="77777777" w:rsidR="001A493D" w:rsidRDefault="001A493D" w:rsidP="00A358D6">
            <w:pPr>
              <w:ind w:firstLine="0"/>
              <w:rPr>
                <w:sz w:val="24"/>
              </w:rPr>
            </w:pPr>
            <w:r>
              <w:rPr>
                <w:sz w:val="24"/>
                <w:szCs w:val="22"/>
                <w:lang w:val="en-US"/>
              </w:rPr>
              <w:t>ZoneEllipse.cs</w:t>
            </w:r>
          </w:p>
        </w:tc>
        <w:tc>
          <w:tcPr>
            <w:tcW w:w="5027" w:type="dxa"/>
          </w:tcPr>
          <w:p w14:paraId="7F35D698" w14:textId="77777777" w:rsidR="001A493D" w:rsidRDefault="001A493D" w:rsidP="00A358D6">
            <w:pPr>
              <w:ind w:firstLine="0"/>
              <w:rPr>
                <w:sz w:val="24"/>
              </w:rPr>
            </w:pPr>
            <w:r>
              <w:rPr>
                <w:sz w:val="24"/>
                <w:szCs w:val="22"/>
              </w:rPr>
              <w:t>Содержит компонент, характеризующий визуальную точку зоны</w:t>
            </w:r>
          </w:p>
        </w:tc>
        <w:tc>
          <w:tcPr>
            <w:tcW w:w="1487" w:type="dxa"/>
          </w:tcPr>
          <w:p w14:paraId="4F768D10" w14:textId="77777777" w:rsidR="001A493D" w:rsidRDefault="001A493D" w:rsidP="00A358D6">
            <w:pPr>
              <w:ind w:firstLine="0"/>
              <w:rPr>
                <w:sz w:val="24"/>
              </w:rPr>
            </w:pPr>
          </w:p>
        </w:tc>
      </w:tr>
      <w:tr w:rsidR="001A493D" w14:paraId="72D849D0" w14:textId="77777777" w:rsidTr="00A358D6">
        <w:tc>
          <w:tcPr>
            <w:tcW w:w="2830" w:type="dxa"/>
          </w:tcPr>
          <w:p w14:paraId="52091B63" w14:textId="77777777" w:rsidR="001A493D" w:rsidRDefault="001A493D" w:rsidP="00A358D6">
            <w:pPr>
              <w:ind w:firstLine="0"/>
              <w:rPr>
                <w:sz w:val="24"/>
                <w:szCs w:val="22"/>
                <w:lang w:val="en-US"/>
              </w:rPr>
            </w:pPr>
            <w:r>
              <w:rPr>
                <w:sz w:val="24"/>
                <w:szCs w:val="22"/>
                <w:lang w:val="en-US"/>
              </w:rPr>
              <w:t>ZonePolygon.cs</w:t>
            </w:r>
          </w:p>
        </w:tc>
        <w:tc>
          <w:tcPr>
            <w:tcW w:w="5027" w:type="dxa"/>
          </w:tcPr>
          <w:p w14:paraId="426C9548" w14:textId="77777777" w:rsidR="001A493D" w:rsidRDefault="001A493D" w:rsidP="00A358D6">
            <w:pPr>
              <w:ind w:firstLine="0"/>
              <w:rPr>
                <w:sz w:val="24"/>
                <w:szCs w:val="22"/>
              </w:rPr>
            </w:pPr>
            <w:r>
              <w:rPr>
                <w:sz w:val="24"/>
                <w:szCs w:val="22"/>
              </w:rPr>
              <w:t>Содержит компонент визуальной области зоны</w:t>
            </w:r>
          </w:p>
        </w:tc>
        <w:tc>
          <w:tcPr>
            <w:tcW w:w="1487" w:type="dxa"/>
          </w:tcPr>
          <w:p w14:paraId="5AA7CFB5" w14:textId="77777777" w:rsidR="001A493D" w:rsidRDefault="001A493D" w:rsidP="00A358D6">
            <w:pPr>
              <w:ind w:firstLine="0"/>
              <w:rPr>
                <w:sz w:val="24"/>
              </w:rPr>
            </w:pPr>
          </w:p>
        </w:tc>
      </w:tr>
      <w:tr w:rsidR="001A493D" w14:paraId="14CCD893" w14:textId="77777777" w:rsidTr="00A358D6">
        <w:tc>
          <w:tcPr>
            <w:tcW w:w="2830" w:type="dxa"/>
          </w:tcPr>
          <w:p w14:paraId="6E94A273" w14:textId="77777777" w:rsidR="001A493D" w:rsidRDefault="001A493D" w:rsidP="00A358D6">
            <w:pPr>
              <w:ind w:firstLine="0"/>
              <w:rPr>
                <w:sz w:val="24"/>
                <w:szCs w:val="22"/>
                <w:lang w:val="en-US"/>
              </w:rPr>
            </w:pPr>
            <w:r>
              <w:rPr>
                <w:sz w:val="24"/>
                <w:szCs w:val="22"/>
                <w:lang w:val="en-US"/>
              </w:rPr>
              <w:t>ZonesControl.xaml</w:t>
            </w:r>
          </w:p>
        </w:tc>
        <w:tc>
          <w:tcPr>
            <w:tcW w:w="5027" w:type="dxa"/>
          </w:tcPr>
          <w:p w14:paraId="57291993" w14:textId="77777777" w:rsidR="001A493D" w:rsidRDefault="001A493D" w:rsidP="00A358D6">
            <w:pPr>
              <w:ind w:firstLine="0"/>
              <w:rPr>
                <w:sz w:val="24"/>
                <w:szCs w:val="22"/>
              </w:rPr>
            </w:pPr>
            <w:r>
              <w:rPr>
                <w:sz w:val="24"/>
                <w:szCs w:val="22"/>
              </w:rPr>
              <w:t>Содержит компонент окна зон</w:t>
            </w:r>
          </w:p>
        </w:tc>
        <w:tc>
          <w:tcPr>
            <w:tcW w:w="1487" w:type="dxa"/>
          </w:tcPr>
          <w:p w14:paraId="5EC709B9" w14:textId="77777777" w:rsidR="001A493D" w:rsidRDefault="001A493D" w:rsidP="00A358D6">
            <w:pPr>
              <w:ind w:firstLine="0"/>
              <w:rPr>
                <w:sz w:val="24"/>
              </w:rPr>
            </w:pPr>
          </w:p>
        </w:tc>
      </w:tr>
    </w:tbl>
    <w:p w14:paraId="119D3521" w14:textId="77777777" w:rsidR="001A493D" w:rsidRDefault="001A493D" w:rsidP="001A493D"/>
    <w:p w14:paraId="570BEF87" w14:textId="77777777" w:rsidR="001A493D" w:rsidRDefault="001A493D" w:rsidP="001A493D">
      <w:r>
        <w:t>Продолжение табл. П3.1</w:t>
      </w:r>
    </w:p>
    <w:tbl>
      <w:tblPr>
        <w:tblStyle w:val="ae"/>
        <w:tblW w:w="0" w:type="auto"/>
        <w:tblLook w:val="04A0" w:firstRow="1" w:lastRow="0" w:firstColumn="1" w:lastColumn="0" w:noHBand="0" w:noVBand="1"/>
      </w:tblPr>
      <w:tblGrid>
        <w:gridCol w:w="2290"/>
        <w:gridCol w:w="5785"/>
        <w:gridCol w:w="1270"/>
      </w:tblGrid>
      <w:tr w:rsidR="001A493D" w14:paraId="4F30E23D" w14:textId="77777777" w:rsidTr="00266E5D">
        <w:tc>
          <w:tcPr>
            <w:tcW w:w="2290" w:type="dxa"/>
          </w:tcPr>
          <w:p w14:paraId="7FF10540" w14:textId="77777777" w:rsidR="001A493D" w:rsidRPr="00AA799E" w:rsidRDefault="001A493D" w:rsidP="00A358D6">
            <w:pPr>
              <w:ind w:firstLine="0"/>
              <w:jc w:val="center"/>
              <w:rPr>
                <w:sz w:val="24"/>
                <w:szCs w:val="22"/>
              </w:rPr>
            </w:pPr>
            <w:r>
              <w:rPr>
                <w:sz w:val="24"/>
                <w:szCs w:val="22"/>
              </w:rPr>
              <w:t>1</w:t>
            </w:r>
          </w:p>
        </w:tc>
        <w:tc>
          <w:tcPr>
            <w:tcW w:w="5785" w:type="dxa"/>
          </w:tcPr>
          <w:p w14:paraId="5C636814" w14:textId="77777777" w:rsidR="001A493D" w:rsidRDefault="001A493D" w:rsidP="00A358D6">
            <w:pPr>
              <w:ind w:firstLine="0"/>
              <w:jc w:val="center"/>
              <w:rPr>
                <w:sz w:val="24"/>
                <w:szCs w:val="22"/>
              </w:rPr>
            </w:pPr>
            <w:r>
              <w:rPr>
                <w:sz w:val="24"/>
                <w:szCs w:val="22"/>
              </w:rPr>
              <w:t>2</w:t>
            </w:r>
          </w:p>
        </w:tc>
        <w:tc>
          <w:tcPr>
            <w:tcW w:w="1270" w:type="dxa"/>
          </w:tcPr>
          <w:p w14:paraId="6C9C9C9B" w14:textId="77777777" w:rsidR="001A493D" w:rsidRDefault="001A493D" w:rsidP="00A358D6">
            <w:pPr>
              <w:ind w:firstLine="0"/>
              <w:jc w:val="center"/>
              <w:rPr>
                <w:sz w:val="24"/>
              </w:rPr>
            </w:pPr>
            <w:r>
              <w:rPr>
                <w:sz w:val="24"/>
              </w:rPr>
              <w:t>3</w:t>
            </w:r>
          </w:p>
        </w:tc>
      </w:tr>
      <w:tr w:rsidR="001A493D" w14:paraId="5AA7E105" w14:textId="77777777" w:rsidTr="00266E5D">
        <w:tc>
          <w:tcPr>
            <w:tcW w:w="2290" w:type="dxa"/>
          </w:tcPr>
          <w:p w14:paraId="216428C9" w14:textId="77777777" w:rsidR="001A493D" w:rsidRDefault="001A493D" w:rsidP="00A358D6">
            <w:pPr>
              <w:ind w:firstLine="0"/>
              <w:rPr>
                <w:sz w:val="24"/>
                <w:szCs w:val="22"/>
                <w:lang w:val="en-US"/>
              </w:rPr>
            </w:pPr>
            <w:r>
              <w:rPr>
                <w:sz w:val="24"/>
                <w:szCs w:val="22"/>
                <w:lang w:val="en-US"/>
              </w:rPr>
              <w:t>HumansControl.xaml</w:t>
            </w:r>
          </w:p>
        </w:tc>
        <w:tc>
          <w:tcPr>
            <w:tcW w:w="5785" w:type="dxa"/>
          </w:tcPr>
          <w:p w14:paraId="1A7D6CB5" w14:textId="77777777" w:rsidR="001A493D" w:rsidRDefault="001A493D" w:rsidP="00A358D6">
            <w:pPr>
              <w:ind w:firstLine="0"/>
              <w:rPr>
                <w:sz w:val="24"/>
                <w:szCs w:val="22"/>
              </w:rPr>
            </w:pPr>
            <w:r>
              <w:rPr>
                <w:sz w:val="24"/>
                <w:szCs w:val="22"/>
              </w:rPr>
              <w:t>Содержит компонент, характеризующий окно людей</w:t>
            </w:r>
          </w:p>
        </w:tc>
        <w:tc>
          <w:tcPr>
            <w:tcW w:w="1270" w:type="dxa"/>
          </w:tcPr>
          <w:p w14:paraId="58C00C62" w14:textId="77777777" w:rsidR="001A493D" w:rsidRDefault="001A493D" w:rsidP="00A358D6">
            <w:pPr>
              <w:ind w:firstLine="0"/>
              <w:rPr>
                <w:sz w:val="24"/>
              </w:rPr>
            </w:pPr>
          </w:p>
        </w:tc>
      </w:tr>
      <w:tr w:rsidR="001A493D" w14:paraId="284B3400" w14:textId="77777777" w:rsidTr="00266E5D">
        <w:tc>
          <w:tcPr>
            <w:tcW w:w="2290" w:type="dxa"/>
          </w:tcPr>
          <w:p w14:paraId="7570595A" w14:textId="77777777" w:rsidR="001A493D" w:rsidRDefault="001A493D" w:rsidP="00A358D6">
            <w:pPr>
              <w:ind w:firstLine="0"/>
              <w:rPr>
                <w:sz w:val="24"/>
                <w:szCs w:val="22"/>
                <w:lang w:val="en-US"/>
              </w:rPr>
            </w:pPr>
            <w:r>
              <w:rPr>
                <w:sz w:val="24"/>
                <w:szCs w:val="22"/>
                <w:lang w:val="en-US"/>
              </w:rPr>
              <w:t>SettingsControl.xaml</w:t>
            </w:r>
          </w:p>
        </w:tc>
        <w:tc>
          <w:tcPr>
            <w:tcW w:w="5785" w:type="dxa"/>
          </w:tcPr>
          <w:p w14:paraId="7220B80B" w14:textId="77777777" w:rsidR="001A493D" w:rsidRDefault="001A493D" w:rsidP="00A358D6">
            <w:pPr>
              <w:ind w:firstLine="0"/>
              <w:rPr>
                <w:sz w:val="24"/>
                <w:szCs w:val="22"/>
              </w:rPr>
            </w:pPr>
            <w:r>
              <w:rPr>
                <w:sz w:val="24"/>
                <w:szCs w:val="22"/>
              </w:rPr>
              <w:t>Содержит компонент, характеризующий окно настроек</w:t>
            </w:r>
          </w:p>
        </w:tc>
        <w:tc>
          <w:tcPr>
            <w:tcW w:w="1270" w:type="dxa"/>
          </w:tcPr>
          <w:p w14:paraId="6C4182FE" w14:textId="77777777" w:rsidR="001A493D" w:rsidRDefault="001A493D" w:rsidP="00A358D6">
            <w:pPr>
              <w:ind w:firstLine="0"/>
              <w:rPr>
                <w:sz w:val="24"/>
              </w:rPr>
            </w:pPr>
          </w:p>
        </w:tc>
      </w:tr>
      <w:tr w:rsidR="001A493D" w14:paraId="0BD31FCF" w14:textId="77777777" w:rsidTr="00266E5D">
        <w:tc>
          <w:tcPr>
            <w:tcW w:w="2290" w:type="dxa"/>
          </w:tcPr>
          <w:p w14:paraId="6816A2DD" w14:textId="77777777" w:rsidR="001A493D" w:rsidRDefault="001A493D" w:rsidP="00A358D6">
            <w:pPr>
              <w:ind w:firstLine="0"/>
              <w:rPr>
                <w:sz w:val="24"/>
                <w:szCs w:val="22"/>
                <w:lang w:val="en-US"/>
              </w:rPr>
            </w:pPr>
            <w:r>
              <w:rPr>
                <w:sz w:val="24"/>
                <w:szCs w:val="22"/>
                <w:lang w:val="en-US"/>
              </w:rPr>
              <w:t>ZonesViewModel.cs</w:t>
            </w:r>
          </w:p>
        </w:tc>
        <w:tc>
          <w:tcPr>
            <w:tcW w:w="5785" w:type="dxa"/>
          </w:tcPr>
          <w:p w14:paraId="4772E156" w14:textId="77777777" w:rsidR="001A493D" w:rsidRDefault="001A493D" w:rsidP="00A358D6">
            <w:pPr>
              <w:ind w:firstLine="0"/>
              <w:rPr>
                <w:sz w:val="24"/>
                <w:szCs w:val="22"/>
              </w:rPr>
            </w:pPr>
            <w:r>
              <w:rPr>
                <w:sz w:val="24"/>
                <w:szCs w:val="22"/>
              </w:rPr>
              <w:t>Содержит класс, характеризующий модель представления зон</w:t>
            </w:r>
          </w:p>
        </w:tc>
        <w:tc>
          <w:tcPr>
            <w:tcW w:w="1270" w:type="dxa"/>
          </w:tcPr>
          <w:p w14:paraId="1D3B6D0C" w14:textId="77777777" w:rsidR="001A493D" w:rsidRDefault="001A493D" w:rsidP="00A358D6">
            <w:pPr>
              <w:ind w:firstLine="0"/>
              <w:rPr>
                <w:sz w:val="24"/>
              </w:rPr>
            </w:pPr>
          </w:p>
        </w:tc>
      </w:tr>
      <w:tr w:rsidR="001A493D" w14:paraId="34D7ECBA" w14:textId="77777777" w:rsidTr="00266E5D">
        <w:tc>
          <w:tcPr>
            <w:tcW w:w="2290" w:type="dxa"/>
          </w:tcPr>
          <w:p w14:paraId="3D77EF63" w14:textId="77777777" w:rsidR="001A493D" w:rsidRDefault="001A493D" w:rsidP="00A358D6">
            <w:pPr>
              <w:ind w:firstLine="0"/>
              <w:rPr>
                <w:sz w:val="24"/>
                <w:szCs w:val="22"/>
                <w:lang w:val="en-US"/>
              </w:rPr>
            </w:pPr>
            <w:r>
              <w:rPr>
                <w:sz w:val="24"/>
                <w:szCs w:val="22"/>
                <w:lang w:val="en-US"/>
              </w:rPr>
              <w:t>ZoneConsumer.cs</w:t>
            </w:r>
          </w:p>
        </w:tc>
        <w:tc>
          <w:tcPr>
            <w:tcW w:w="5785" w:type="dxa"/>
          </w:tcPr>
          <w:p w14:paraId="3D2782BB" w14:textId="77777777" w:rsidR="001A493D" w:rsidRDefault="001A493D" w:rsidP="00A358D6">
            <w:pPr>
              <w:ind w:firstLine="0"/>
              <w:rPr>
                <w:sz w:val="24"/>
                <w:szCs w:val="22"/>
              </w:rPr>
            </w:pPr>
            <w:r>
              <w:rPr>
                <w:sz w:val="24"/>
                <w:szCs w:val="22"/>
              </w:rPr>
              <w:t>Содержит класс, характеризующий модель представления для класса, которому нужно знать о зонах</w:t>
            </w:r>
          </w:p>
        </w:tc>
        <w:tc>
          <w:tcPr>
            <w:tcW w:w="1270" w:type="dxa"/>
          </w:tcPr>
          <w:p w14:paraId="2FCF0AA3" w14:textId="77777777" w:rsidR="001A493D" w:rsidRDefault="001A493D" w:rsidP="00A358D6">
            <w:pPr>
              <w:ind w:firstLine="0"/>
              <w:rPr>
                <w:sz w:val="24"/>
              </w:rPr>
            </w:pPr>
          </w:p>
        </w:tc>
      </w:tr>
    </w:tbl>
    <w:p w14:paraId="5AA1696B" w14:textId="77777777" w:rsidR="00300B61" w:rsidRDefault="00300B61">
      <w:pPr>
        <w:jc w:val="left"/>
      </w:pPr>
      <w:r>
        <w:lastRenderedPageBreak/>
        <w:br w:type="page"/>
      </w:r>
    </w:p>
    <w:p w14:paraId="7D562381" w14:textId="77777777" w:rsidR="0070726B" w:rsidRDefault="0070726B" w:rsidP="00122C78">
      <w:pPr>
        <w:pStyle w:val="a1"/>
      </w:pPr>
      <w:bookmarkStart w:id="86" w:name="_Toc227660174"/>
      <w:bookmarkEnd w:id="86"/>
    </w:p>
    <w:p w14:paraId="6C9D12CF" w14:textId="77777777" w:rsidR="00D81357" w:rsidRDefault="00D81357" w:rsidP="0070726B">
      <w:pPr>
        <w:pStyle w:val="a3"/>
      </w:pPr>
      <w:r w:rsidRPr="00D81357">
        <w:t>Руководство пользователя</w:t>
      </w:r>
    </w:p>
    <w:p w14:paraId="60E76E48" w14:textId="77777777" w:rsidR="00300B61" w:rsidRDefault="001A493D" w:rsidP="00300B61">
      <w:r w:rsidRPr="001A493D">
        <w:t>1</w:t>
      </w:r>
      <w:r w:rsidR="00667D0B">
        <w:t xml:space="preserve">. </w:t>
      </w:r>
      <w:r w:rsidRPr="001A493D">
        <w:t>Общие сведения о программе</w:t>
      </w:r>
    </w:p>
    <w:p w14:paraId="297EAD54" w14:textId="77777777" w:rsidR="00D81357" w:rsidRDefault="00B9196D">
      <w:r>
        <w:t>…</w:t>
      </w:r>
    </w:p>
    <w:p w14:paraId="7BCC3BF0" w14:textId="77777777" w:rsidR="00B9196D" w:rsidRDefault="00B9196D"/>
    <w:p w14:paraId="652470E1" w14:textId="77777777" w:rsidR="001A4F84" w:rsidRDefault="001A493D">
      <w:r w:rsidRPr="001A493D">
        <w:t>2.</w:t>
      </w:r>
      <w:r w:rsidR="00667D0B">
        <w:t xml:space="preserve"> </w:t>
      </w:r>
      <w:r w:rsidRPr="001A493D">
        <w:t>Описание установки</w:t>
      </w:r>
    </w:p>
    <w:p w14:paraId="420B49F8" w14:textId="77777777" w:rsidR="001A493D" w:rsidRDefault="00B9196D">
      <w:r>
        <w:t>…</w:t>
      </w:r>
    </w:p>
    <w:p w14:paraId="46218DF4" w14:textId="77777777" w:rsidR="00B9196D" w:rsidRDefault="00B9196D"/>
    <w:p w14:paraId="104FA1D6" w14:textId="77777777" w:rsidR="001A493D" w:rsidRDefault="001A493D">
      <w:r w:rsidRPr="001A493D">
        <w:t>3.</w:t>
      </w:r>
      <w:r w:rsidR="00667D0B">
        <w:t xml:space="preserve"> </w:t>
      </w:r>
      <w:r w:rsidRPr="001A493D">
        <w:t>Описание запуска</w:t>
      </w:r>
    </w:p>
    <w:p w14:paraId="5A003A33" w14:textId="77777777" w:rsidR="001A493D" w:rsidRDefault="00B9196D">
      <w:r>
        <w:t>…</w:t>
      </w:r>
    </w:p>
    <w:p w14:paraId="55C59DDA" w14:textId="77777777" w:rsidR="00B9196D" w:rsidRDefault="00B9196D"/>
    <w:p w14:paraId="1945A08B" w14:textId="77777777" w:rsidR="00667D0B" w:rsidRDefault="00667D0B">
      <w:r>
        <w:t xml:space="preserve">4. </w:t>
      </w:r>
      <w:r w:rsidRPr="00667D0B">
        <w:t>Описание интерфейса</w:t>
      </w:r>
    </w:p>
    <w:p w14:paraId="1F2CC100" w14:textId="77777777" w:rsidR="00667D0B" w:rsidRDefault="00B9196D">
      <w:r>
        <w:t>…</w:t>
      </w:r>
    </w:p>
    <w:p w14:paraId="12F4E1F0" w14:textId="77777777" w:rsidR="00B9196D" w:rsidRDefault="00B9196D"/>
    <w:p w14:paraId="578C6BDC" w14:textId="77777777" w:rsidR="001A493D" w:rsidRDefault="00667D0B">
      <w:r>
        <w:t xml:space="preserve">5. </w:t>
      </w:r>
      <w:r w:rsidRPr="00667D0B">
        <w:t>Приёмы работы в программе</w:t>
      </w:r>
    </w:p>
    <w:p w14:paraId="4112AF30" w14:textId="77777777" w:rsidR="001A493D" w:rsidRDefault="00B9196D">
      <w:r>
        <w:t>…</w:t>
      </w:r>
    </w:p>
    <w:p w14:paraId="04D79D3B" w14:textId="77777777" w:rsidR="001A493D" w:rsidRDefault="001A493D"/>
    <w:p w14:paraId="5EB79D46" w14:textId="77777777" w:rsidR="00667D0B" w:rsidRDefault="00B9196D" w:rsidP="00B9196D">
      <w:r>
        <w:t xml:space="preserve">6. </w:t>
      </w:r>
      <w:r w:rsidR="00667D0B">
        <w:t>Завершение работы</w:t>
      </w:r>
    </w:p>
    <w:p w14:paraId="45197327" w14:textId="77777777" w:rsidR="001A493D" w:rsidRDefault="00667D0B" w:rsidP="00667D0B">
      <w:r>
        <w:t>Для завершения работы программы необходимо закрыть рабочее окно и остановить контейнеры Docker. Закрытие осуществляется нажатием крестика «</w:t>
      </w:r>
      <w:r>
        <w:rPr>
          <w:rFonts w:ascii="Segoe UI Emoji" w:hAnsi="Segoe UI Emoji" w:cs="Segoe UI Emoji"/>
        </w:rPr>
        <w:t>❌</w:t>
      </w:r>
      <w:r>
        <w:rPr>
          <w:rFonts w:cs="Times New Roman"/>
        </w:rPr>
        <w:t>»</w:t>
      </w:r>
      <w:r>
        <w:t xml:space="preserve"> </w:t>
      </w:r>
      <w:r>
        <w:rPr>
          <w:rFonts w:cs="Times New Roman"/>
        </w:rPr>
        <w:t>в</w:t>
      </w:r>
      <w:r>
        <w:t xml:space="preserve"> </w:t>
      </w:r>
      <w:r>
        <w:rPr>
          <w:rFonts w:cs="Times New Roman"/>
        </w:rPr>
        <w:t>правом</w:t>
      </w:r>
      <w:r>
        <w:t xml:space="preserve"> </w:t>
      </w:r>
      <w:r>
        <w:rPr>
          <w:rFonts w:cs="Times New Roman"/>
        </w:rPr>
        <w:t>верхнем</w:t>
      </w:r>
      <w:r>
        <w:t xml:space="preserve"> </w:t>
      </w:r>
      <w:r>
        <w:rPr>
          <w:rFonts w:cs="Times New Roman"/>
        </w:rPr>
        <w:t>углу</w:t>
      </w:r>
      <w:r>
        <w:t xml:space="preserve"> </w:t>
      </w:r>
      <w:r>
        <w:rPr>
          <w:rFonts w:cs="Times New Roman"/>
        </w:rPr>
        <w:t>окна</w:t>
      </w:r>
      <w:r>
        <w:t xml:space="preserve"> </w:t>
      </w:r>
      <w:r>
        <w:rPr>
          <w:rFonts w:cs="Times New Roman"/>
        </w:rPr>
        <w:t>браузера</w:t>
      </w:r>
      <w:r>
        <w:t xml:space="preserve">, </w:t>
      </w:r>
      <w:r>
        <w:rPr>
          <w:rFonts w:cs="Times New Roman"/>
        </w:rPr>
        <w:t>а</w:t>
      </w:r>
      <w:r>
        <w:t xml:space="preserve"> </w:t>
      </w:r>
      <w:r>
        <w:rPr>
          <w:rFonts w:cs="Times New Roman"/>
        </w:rPr>
        <w:t>остановка</w:t>
      </w:r>
      <w:r>
        <w:t xml:space="preserve"> </w:t>
      </w:r>
      <w:r>
        <w:rPr>
          <w:rFonts w:cs="Times New Roman"/>
        </w:rPr>
        <w:t>–</w:t>
      </w:r>
      <w:r>
        <w:t xml:space="preserve"> </w:t>
      </w:r>
      <w:r>
        <w:rPr>
          <w:rFonts w:cs="Times New Roman"/>
        </w:rPr>
        <w:t>терминальной</w:t>
      </w:r>
      <w:r>
        <w:t xml:space="preserve"> </w:t>
      </w:r>
      <w:r>
        <w:rPr>
          <w:rFonts w:cs="Times New Roman"/>
        </w:rPr>
        <w:t>командой</w:t>
      </w:r>
      <w:r>
        <w:t xml:space="preserve"> </w:t>
      </w:r>
      <w:r>
        <w:rPr>
          <w:rFonts w:cs="Times New Roman"/>
        </w:rPr>
        <w:t>«</w:t>
      </w:r>
      <w:r>
        <w:t>docker compose stop</w:t>
      </w:r>
      <w:r>
        <w:rPr>
          <w:rFonts w:cs="Times New Roman"/>
        </w:rPr>
        <w:t>»</w:t>
      </w:r>
      <w:r>
        <w:t xml:space="preserve"> </w:t>
      </w:r>
      <w:r>
        <w:rPr>
          <w:rFonts w:cs="Times New Roman"/>
        </w:rPr>
        <w:t>или</w:t>
      </w:r>
      <w:r>
        <w:t xml:space="preserve"> </w:t>
      </w:r>
      <w:r>
        <w:rPr>
          <w:rFonts w:cs="Times New Roman"/>
        </w:rPr>
        <w:t>кнопкой</w:t>
      </w:r>
      <w:r>
        <w:t xml:space="preserve"> </w:t>
      </w:r>
      <w:r>
        <w:rPr>
          <w:rFonts w:cs="Times New Roman"/>
        </w:rPr>
        <w:t>«стоп»</w:t>
      </w:r>
      <w:r>
        <w:t xml:space="preserve"> </w:t>
      </w:r>
      <w:r>
        <w:rPr>
          <w:rFonts w:cs="Times New Roman"/>
        </w:rPr>
        <w:t>в</w:t>
      </w:r>
      <w:r>
        <w:t xml:space="preserve"> </w:t>
      </w:r>
      <w:r>
        <w:rPr>
          <w:rFonts w:cs="Times New Roman"/>
        </w:rPr>
        <w:t>интерфейсе</w:t>
      </w:r>
      <w:r>
        <w:t xml:space="preserve"> </w:t>
      </w:r>
      <w:r>
        <w:rPr>
          <w:rFonts w:cs="Times New Roman"/>
        </w:rPr>
        <w:t>программы</w:t>
      </w:r>
      <w:r>
        <w:t xml:space="preserve"> Docker Desktop (</w:t>
      </w:r>
      <w:r>
        <w:rPr>
          <w:rFonts w:cs="Times New Roman"/>
        </w:rPr>
        <w:t>рис</w:t>
      </w:r>
      <w:r>
        <w:t xml:space="preserve">. </w:t>
      </w:r>
      <w:r>
        <w:rPr>
          <w:rFonts w:cs="Times New Roman"/>
        </w:rPr>
        <w:t>П</w:t>
      </w:r>
      <w:r>
        <w:t>3.10).</w:t>
      </w:r>
    </w:p>
    <w:p w14:paraId="7C636825" w14:textId="77777777" w:rsidR="001A493D" w:rsidRDefault="001A493D"/>
    <w:p w14:paraId="0C9F5080" w14:textId="77777777" w:rsidR="001A493D" w:rsidRDefault="001A493D"/>
    <w:p w14:paraId="56DFF81E" w14:textId="77777777" w:rsidR="001A493D" w:rsidRDefault="001A493D"/>
    <w:sectPr w:rsidR="001A493D" w:rsidSect="007B765D">
      <w:headerReference w:type="default" r:id="rId37"/>
      <w:pgSz w:w="11906" w:h="16838"/>
      <w:pgMar w:top="1134" w:right="567"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B17E75" w14:textId="77777777" w:rsidR="00930FFD" w:rsidRDefault="00930FFD" w:rsidP="00C25389">
      <w:pPr>
        <w:spacing w:line="240" w:lineRule="auto"/>
      </w:pPr>
      <w:r>
        <w:separator/>
      </w:r>
    </w:p>
  </w:endnote>
  <w:endnote w:type="continuationSeparator" w:id="0">
    <w:p w14:paraId="514B8995" w14:textId="77777777" w:rsidR="00930FFD" w:rsidRDefault="00930FFD" w:rsidP="00C253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191F4E" w14:textId="77777777" w:rsidR="00930FFD" w:rsidRDefault="00930FFD" w:rsidP="00C25389">
      <w:pPr>
        <w:spacing w:line="240" w:lineRule="auto"/>
      </w:pPr>
      <w:r>
        <w:separator/>
      </w:r>
    </w:p>
  </w:footnote>
  <w:footnote w:type="continuationSeparator" w:id="0">
    <w:p w14:paraId="3E7EB4EF" w14:textId="77777777" w:rsidR="00930FFD" w:rsidRDefault="00930FFD" w:rsidP="00C253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128C4" w14:textId="77777777" w:rsidR="008D6E88" w:rsidRDefault="008D6E88" w:rsidP="008D6E88">
    <w:pPr>
      <w:pStyle w:val="aa"/>
      <w:jc w:val="center"/>
    </w:pPr>
    <w:r>
      <w:t>МИНОБРНАУКИ РОССИИ</w:t>
    </w:r>
  </w:p>
  <w:p w14:paraId="7385A457" w14:textId="77777777" w:rsidR="008D6E88" w:rsidRDefault="008D6E88" w:rsidP="008D6E88">
    <w:pPr>
      <w:pStyle w:val="aa"/>
      <w:jc w:val="center"/>
    </w:pPr>
    <w:r>
      <w:t>Федеральное государственное бюджетное</w:t>
    </w:r>
  </w:p>
  <w:p w14:paraId="68FEA633" w14:textId="77777777" w:rsidR="008D6E88" w:rsidRDefault="008D6E88" w:rsidP="008D6E88">
    <w:pPr>
      <w:pStyle w:val="aa"/>
      <w:jc w:val="center"/>
    </w:pPr>
    <w:r>
      <w:t>образовательное учреждение высшего образования</w:t>
    </w:r>
  </w:p>
  <w:p w14:paraId="78063BE6" w14:textId="0C3AD177" w:rsidR="002F3DA1" w:rsidRPr="002F3DA1" w:rsidRDefault="008D6E88" w:rsidP="008D6E88">
    <w:pPr>
      <w:pStyle w:val="aa"/>
      <w:jc w:val="center"/>
    </w:pPr>
    <w:r>
      <w:t>«ЧЕРЕПОВЕЦКИЙ ГОСУДАРСТВЕННЫЙ УНИВЕРСИТЕТ»</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438447"/>
      <w:docPartObj>
        <w:docPartGallery w:val="Page Numbers (Top of Page)"/>
        <w:docPartUnique/>
      </w:docPartObj>
    </w:sdtPr>
    <w:sdtContent>
      <w:p w14:paraId="38193564" w14:textId="3A61973A" w:rsidR="00C25389" w:rsidRPr="00C533C8" w:rsidRDefault="008D6E88" w:rsidP="008D6E88">
        <w:pPr>
          <w:pStyle w:val="aa"/>
          <w:jc w:val="center"/>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351A"/>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 w15:restartNumberingAfterBreak="0">
    <w:nsid w:val="021627F7"/>
    <w:multiLevelType w:val="multilevel"/>
    <w:tmpl w:val="03FC37DC"/>
    <w:lvl w:ilvl="0">
      <w:start w:val="1"/>
      <w:numFmt w:val="bullet"/>
      <w:lvlText w:val="●"/>
      <w:lvlJc w:val="left"/>
      <w:pPr>
        <w:ind w:left="1068" w:hanging="360"/>
      </w:pPr>
      <w:rPr>
        <w:rFonts w:ascii="Times New Roman" w:eastAsia="Noto Sans Symbols" w:hAnsi="Times New Roman" w:cs="Times New Roman" w:hint="default"/>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03864B37"/>
    <w:multiLevelType w:val="multilevel"/>
    <w:tmpl w:val="5AD8741E"/>
    <w:lvl w:ilvl="0">
      <w:start w:val="1"/>
      <w:numFmt w:val="bullet"/>
      <w:suff w:val="space"/>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3" w15:restartNumberingAfterBreak="0">
    <w:nsid w:val="03B97C47"/>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 w15:restartNumberingAfterBreak="0">
    <w:nsid w:val="03D827A1"/>
    <w:multiLevelType w:val="hybridMultilevel"/>
    <w:tmpl w:val="196EDCB0"/>
    <w:lvl w:ilvl="0" w:tplc="13D8AC60">
      <w:start w:val="1"/>
      <w:numFmt w:val="decimal"/>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5" w15:restartNumberingAfterBreak="0">
    <w:nsid w:val="05583B8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6" w15:restartNumberingAfterBreak="0">
    <w:nsid w:val="0577520A"/>
    <w:multiLevelType w:val="hybridMultilevel"/>
    <w:tmpl w:val="E1DAF62A"/>
    <w:lvl w:ilvl="0" w:tplc="C4C6601E">
      <w:numFmt w:val="bullet"/>
      <w:lvlText w:val="•"/>
      <w:lvlJc w:val="left"/>
      <w:pPr>
        <w:ind w:left="785" w:hanging="360"/>
      </w:pPr>
      <w:rPr>
        <w:rFonts w:ascii="Times New Roman" w:eastAsiaTheme="minorHAnsi" w:hAnsi="Times New Roman" w:cs="Times New Roman"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7" w15:restartNumberingAfterBreak="0">
    <w:nsid w:val="068437F6"/>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8" w15:restartNumberingAfterBreak="0">
    <w:nsid w:val="06AB0A1B"/>
    <w:multiLevelType w:val="hybridMultilevel"/>
    <w:tmpl w:val="1B40E186"/>
    <w:lvl w:ilvl="0" w:tplc="BE3C891A">
      <w:numFmt w:val="bullet"/>
      <w:lvlText w:val="•"/>
      <w:lvlJc w:val="left"/>
      <w:pPr>
        <w:ind w:left="785" w:hanging="360"/>
      </w:pPr>
      <w:rPr>
        <w:rFonts w:ascii="Times New Roman" w:eastAsiaTheme="minorHAnsi" w:hAnsi="Times New Roman" w:cs="Times New Roman"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9" w15:restartNumberingAfterBreak="0">
    <w:nsid w:val="07CC3E59"/>
    <w:multiLevelType w:val="hybridMultilevel"/>
    <w:tmpl w:val="2B3ADE7A"/>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0" w15:restartNumberingAfterBreak="0">
    <w:nsid w:val="081F4C91"/>
    <w:multiLevelType w:val="multilevel"/>
    <w:tmpl w:val="A94673C2"/>
    <w:lvl w:ilvl="0">
      <w:start w:val="1"/>
      <w:numFmt w:val="bullet"/>
      <w:lvlText w:val=""/>
      <w:lvlJc w:val="left"/>
      <w:pPr>
        <w:ind w:left="785"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8BB1C03"/>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2" w15:restartNumberingAfterBreak="0">
    <w:nsid w:val="09BC2385"/>
    <w:multiLevelType w:val="hybridMultilevel"/>
    <w:tmpl w:val="DC7E5634"/>
    <w:lvl w:ilvl="0" w:tplc="9CD6475C">
      <w:start w:val="1"/>
      <w:numFmt w:val="decimal"/>
      <w:lvlText w:val="%1."/>
      <w:lvlJc w:val="left"/>
      <w:pPr>
        <w:ind w:left="78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0AEB09B6"/>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14" w15:restartNumberingAfterBreak="0">
    <w:nsid w:val="0BE340E1"/>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15" w15:restartNumberingAfterBreak="0">
    <w:nsid w:val="0C8617F4"/>
    <w:multiLevelType w:val="multilevel"/>
    <w:tmpl w:val="A94673C2"/>
    <w:lvl w:ilvl="0">
      <w:start w:val="1"/>
      <w:numFmt w:val="bullet"/>
      <w:lvlText w:val=""/>
      <w:lvlJc w:val="left"/>
      <w:pPr>
        <w:ind w:left="785"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13706F7E"/>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17" w15:restartNumberingAfterBreak="0">
    <w:nsid w:val="14261F61"/>
    <w:multiLevelType w:val="hybridMultilevel"/>
    <w:tmpl w:val="072C6748"/>
    <w:lvl w:ilvl="0" w:tplc="6F72F6D4">
      <w:start w:val="1"/>
      <w:numFmt w:val="decimal"/>
      <w:lvlText w:val="Приложение %1."/>
      <w:lvlJc w:val="right"/>
      <w:pPr>
        <w:ind w:left="360" w:hanging="360"/>
      </w:pPr>
      <w:rPr>
        <w:rFonts w:ascii="Times New Roman" w:hAnsi="Times New Roman" w:hint="default"/>
        <w:b w:val="0"/>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5EA5661"/>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19" w15:restartNumberingAfterBreak="0">
    <w:nsid w:val="165E4205"/>
    <w:multiLevelType w:val="multilevel"/>
    <w:tmpl w:val="A7F28B36"/>
    <w:lvl w:ilvl="0">
      <w:start w:val="1"/>
      <w:numFmt w:val="decimal"/>
      <w:isLgl/>
      <w:suff w:val="space"/>
      <w:lvlText w:val="%1."/>
      <w:lvlJc w:val="left"/>
      <w:pPr>
        <w:ind w:left="0" w:firstLine="425"/>
      </w:pPr>
      <w:rPr>
        <w:rFonts w:hint="default"/>
      </w:rPr>
    </w:lvl>
    <w:lvl w:ilvl="1">
      <w:start w:val="1"/>
      <w:numFmt w:val="lowerLetter"/>
      <w:lvlText w:val="%2."/>
      <w:lvlJc w:val="left"/>
      <w:pPr>
        <w:ind w:left="1505" w:hanging="360"/>
      </w:pPr>
      <w:rPr>
        <w:rFonts w:hint="default"/>
      </w:rPr>
    </w:lvl>
    <w:lvl w:ilvl="2">
      <w:start w:val="1"/>
      <w:numFmt w:val="lowerRoman"/>
      <w:lvlText w:val="%3."/>
      <w:lvlJc w:val="right"/>
      <w:pPr>
        <w:ind w:left="2225" w:hanging="180"/>
      </w:pPr>
      <w:rPr>
        <w:rFonts w:hint="default"/>
      </w:rPr>
    </w:lvl>
    <w:lvl w:ilvl="3">
      <w:start w:val="1"/>
      <w:numFmt w:val="decimal"/>
      <w:lvlText w:val="%4."/>
      <w:lvlJc w:val="left"/>
      <w:pPr>
        <w:ind w:left="2945" w:hanging="360"/>
      </w:pPr>
      <w:rPr>
        <w:rFonts w:hint="default"/>
      </w:rPr>
    </w:lvl>
    <w:lvl w:ilvl="4">
      <w:start w:val="1"/>
      <w:numFmt w:val="lowerLetter"/>
      <w:lvlText w:val="%5."/>
      <w:lvlJc w:val="left"/>
      <w:pPr>
        <w:ind w:left="3665" w:hanging="360"/>
      </w:pPr>
      <w:rPr>
        <w:rFonts w:hint="default"/>
      </w:rPr>
    </w:lvl>
    <w:lvl w:ilvl="5">
      <w:start w:val="1"/>
      <w:numFmt w:val="lowerRoman"/>
      <w:lvlText w:val="%6."/>
      <w:lvlJc w:val="right"/>
      <w:pPr>
        <w:ind w:left="4385" w:hanging="180"/>
      </w:pPr>
      <w:rPr>
        <w:rFonts w:hint="default"/>
      </w:rPr>
    </w:lvl>
    <w:lvl w:ilvl="6">
      <w:start w:val="1"/>
      <w:numFmt w:val="decimal"/>
      <w:lvlText w:val="%7."/>
      <w:lvlJc w:val="left"/>
      <w:pPr>
        <w:ind w:left="5105" w:hanging="360"/>
      </w:pPr>
      <w:rPr>
        <w:rFonts w:hint="default"/>
      </w:rPr>
    </w:lvl>
    <w:lvl w:ilvl="7">
      <w:start w:val="1"/>
      <w:numFmt w:val="lowerLetter"/>
      <w:lvlText w:val="%8."/>
      <w:lvlJc w:val="left"/>
      <w:pPr>
        <w:ind w:left="5825" w:hanging="360"/>
      </w:pPr>
      <w:rPr>
        <w:rFonts w:hint="default"/>
      </w:rPr>
    </w:lvl>
    <w:lvl w:ilvl="8">
      <w:start w:val="1"/>
      <w:numFmt w:val="lowerRoman"/>
      <w:lvlText w:val="%9."/>
      <w:lvlJc w:val="right"/>
      <w:pPr>
        <w:ind w:left="6545" w:hanging="180"/>
      </w:pPr>
      <w:rPr>
        <w:rFonts w:hint="default"/>
      </w:rPr>
    </w:lvl>
  </w:abstractNum>
  <w:abstractNum w:abstractNumId="20" w15:restartNumberingAfterBreak="0">
    <w:nsid w:val="168F22BA"/>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1" w15:restartNumberingAfterBreak="0">
    <w:nsid w:val="17303403"/>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22" w15:restartNumberingAfterBreak="0">
    <w:nsid w:val="183561F2"/>
    <w:multiLevelType w:val="hybridMultilevel"/>
    <w:tmpl w:val="C102E812"/>
    <w:lvl w:ilvl="0" w:tplc="3F5ACEDE">
      <w:start w:val="1"/>
      <w:numFmt w:val="decimal"/>
      <w:lvlText w:val="%1)"/>
      <w:lvlJc w:val="left"/>
      <w:pPr>
        <w:ind w:left="797" w:hanging="372"/>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3" w15:restartNumberingAfterBreak="0">
    <w:nsid w:val="1B1A6E02"/>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4" w15:restartNumberingAfterBreak="0">
    <w:nsid w:val="1B862D0D"/>
    <w:multiLevelType w:val="hybridMultilevel"/>
    <w:tmpl w:val="241A5538"/>
    <w:lvl w:ilvl="0" w:tplc="B17C79C8">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25" w15:restartNumberingAfterBreak="0">
    <w:nsid w:val="1CB865E2"/>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6" w15:restartNumberingAfterBreak="0">
    <w:nsid w:val="1D88151D"/>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7" w15:restartNumberingAfterBreak="0">
    <w:nsid w:val="1F6D3D10"/>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8" w15:restartNumberingAfterBreak="0">
    <w:nsid w:val="20E22843"/>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29" w15:restartNumberingAfterBreak="0">
    <w:nsid w:val="213A7363"/>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30" w15:restartNumberingAfterBreak="0">
    <w:nsid w:val="23A05894"/>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1" w15:restartNumberingAfterBreak="0">
    <w:nsid w:val="23C61F9B"/>
    <w:multiLevelType w:val="multilevel"/>
    <w:tmpl w:val="24309634"/>
    <w:name w:val="МойСписок3"/>
    <w:lvl w:ilvl="0">
      <w:start w:val="1"/>
      <w:numFmt w:val="decimal"/>
      <w:suff w:val="space"/>
      <w:lvlText w:val="%1."/>
      <w:lvlJc w:val="left"/>
      <w:pPr>
        <w:ind w:left="0" w:firstLine="425"/>
      </w:pPr>
      <w:rPr>
        <w:rFonts w:hint="default"/>
        <w:b w:val="0"/>
        <w:i w:val="0"/>
      </w:rPr>
    </w:lvl>
    <w:lvl w:ilvl="1">
      <w:start w:val="1"/>
      <w:numFmt w:val="decimal"/>
      <w:suff w:val="space"/>
      <w:lvlText w:val="%1.%2."/>
      <w:lvlJc w:val="left"/>
      <w:pPr>
        <w:ind w:left="0" w:firstLine="425"/>
      </w:pPr>
      <w:rPr>
        <w:rFonts w:hint="default"/>
      </w:rPr>
    </w:lvl>
    <w:lvl w:ilvl="2">
      <w:start w:val="1"/>
      <w:numFmt w:val="decimal"/>
      <w:suff w:val="space"/>
      <w:lvlText w:val="%1.%2.%3."/>
      <w:lvlJc w:val="left"/>
      <w:pPr>
        <w:ind w:left="0" w:firstLine="425"/>
      </w:pPr>
      <w:rPr>
        <w:rFonts w:hint="default"/>
      </w:rPr>
    </w:lvl>
    <w:lvl w:ilvl="3">
      <w:start w:val="1"/>
      <w:numFmt w:val="decimal"/>
      <w:suff w:val="space"/>
      <w:lvlText w:val="%1.%2.%3.%4."/>
      <w:lvlJc w:val="left"/>
      <w:pPr>
        <w:ind w:left="0" w:firstLine="425"/>
      </w:pPr>
      <w:rPr>
        <w:rFonts w:hint="default"/>
      </w:rPr>
    </w:lvl>
    <w:lvl w:ilvl="4">
      <w:start w:val="1"/>
      <w:numFmt w:val="decimal"/>
      <w:suff w:val="space"/>
      <w:lvlText w:val="%1.%2.%3.%4.%5."/>
      <w:lvlJc w:val="left"/>
      <w:pPr>
        <w:ind w:left="0" w:firstLine="425"/>
      </w:pPr>
      <w:rPr>
        <w:rFonts w:hint="default"/>
      </w:rPr>
    </w:lvl>
    <w:lvl w:ilvl="5">
      <w:start w:val="1"/>
      <w:numFmt w:val="decimal"/>
      <w:suff w:val="space"/>
      <w:lvlText w:val="%1.%2.%3.%4.%5.%6."/>
      <w:lvlJc w:val="left"/>
      <w:pPr>
        <w:ind w:left="0" w:firstLine="425"/>
      </w:pPr>
      <w:rPr>
        <w:rFonts w:hint="default"/>
      </w:rPr>
    </w:lvl>
    <w:lvl w:ilvl="6">
      <w:start w:val="1"/>
      <w:numFmt w:val="decimal"/>
      <w:suff w:val="space"/>
      <w:lvlText w:val="%1.%2.%3.%4.%5.%6.%7."/>
      <w:lvlJc w:val="left"/>
      <w:pPr>
        <w:ind w:left="0" w:firstLine="425"/>
      </w:pPr>
      <w:rPr>
        <w:rFonts w:hint="default"/>
      </w:rPr>
    </w:lvl>
    <w:lvl w:ilvl="7">
      <w:start w:val="1"/>
      <w:numFmt w:val="decimal"/>
      <w:suff w:val="space"/>
      <w:lvlText w:val="%1.%2.%3.%4.%5.%6.%7.%8."/>
      <w:lvlJc w:val="left"/>
      <w:pPr>
        <w:ind w:left="0" w:firstLine="425"/>
      </w:pPr>
      <w:rPr>
        <w:rFonts w:hint="default"/>
      </w:rPr>
    </w:lvl>
    <w:lvl w:ilvl="8">
      <w:start w:val="1"/>
      <w:numFmt w:val="decimal"/>
      <w:suff w:val="space"/>
      <w:lvlText w:val="%1.%2.%3.%4.%5.%6.%7.%8.%9."/>
      <w:lvlJc w:val="left"/>
      <w:pPr>
        <w:ind w:left="0" w:firstLine="425"/>
      </w:pPr>
      <w:rPr>
        <w:rFonts w:hint="default"/>
      </w:rPr>
    </w:lvl>
  </w:abstractNum>
  <w:abstractNum w:abstractNumId="32" w15:restartNumberingAfterBreak="0">
    <w:nsid w:val="24452547"/>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33" w15:restartNumberingAfterBreak="0">
    <w:nsid w:val="24CC5234"/>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34" w15:restartNumberingAfterBreak="0">
    <w:nsid w:val="25210BD5"/>
    <w:multiLevelType w:val="hybridMultilevel"/>
    <w:tmpl w:val="80AA6272"/>
    <w:lvl w:ilvl="0" w:tplc="B17C79C8">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5" w15:restartNumberingAfterBreak="0">
    <w:nsid w:val="26D917CB"/>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36" w15:restartNumberingAfterBreak="0">
    <w:nsid w:val="26DC021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7" w15:restartNumberingAfterBreak="0">
    <w:nsid w:val="27522808"/>
    <w:multiLevelType w:val="multilevel"/>
    <w:tmpl w:val="0419001D"/>
    <w:name w:val="МойСписок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278677E3"/>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39" w15:restartNumberingAfterBreak="0">
    <w:nsid w:val="27A53091"/>
    <w:multiLevelType w:val="hybridMultilevel"/>
    <w:tmpl w:val="23700098"/>
    <w:lvl w:ilvl="0" w:tplc="51605346">
      <w:numFmt w:val="bullet"/>
      <w:lvlText w:val="•"/>
      <w:lvlJc w:val="left"/>
      <w:pPr>
        <w:ind w:left="785" w:hanging="360"/>
      </w:pPr>
      <w:rPr>
        <w:rFonts w:ascii="Times New Roman" w:eastAsiaTheme="minorHAnsi" w:hAnsi="Times New Roman" w:cs="Times New Roman"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40" w15:restartNumberingAfterBreak="0">
    <w:nsid w:val="29AB380D"/>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41" w15:restartNumberingAfterBreak="0">
    <w:nsid w:val="2D37608C"/>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42" w15:restartNumberingAfterBreak="0">
    <w:nsid w:val="2D50114C"/>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43" w15:restartNumberingAfterBreak="0">
    <w:nsid w:val="2F5B0070"/>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44" w15:restartNumberingAfterBreak="0">
    <w:nsid w:val="301A06A4"/>
    <w:multiLevelType w:val="hybridMultilevel"/>
    <w:tmpl w:val="91A85414"/>
    <w:lvl w:ilvl="0" w:tplc="3E6E4C2C">
      <w:numFmt w:val="bullet"/>
      <w:lvlText w:val="•"/>
      <w:lvlJc w:val="left"/>
      <w:pPr>
        <w:ind w:left="785" w:hanging="360"/>
      </w:pPr>
      <w:rPr>
        <w:rFonts w:ascii="Times New Roman" w:eastAsiaTheme="minorHAnsi" w:hAnsi="Times New Roman" w:cs="Times New Roman"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45" w15:restartNumberingAfterBreak="0">
    <w:nsid w:val="32C209A8"/>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46" w15:restartNumberingAfterBreak="0">
    <w:nsid w:val="33587083"/>
    <w:multiLevelType w:val="hybridMultilevel"/>
    <w:tmpl w:val="90B4C64A"/>
    <w:lvl w:ilvl="0" w:tplc="9A5657EC">
      <w:start w:val="1"/>
      <w:numFmt w:val="decimal"/>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47" w15:restartNumberingAfterBreak="0">
    <w:nsid w:val="35455570"/>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48" w15:restartNumberingAfterBreak="0">
    <w:nsid w:val="356F0FB8"/>
    <w:multiLevelType w:val="hybridMultilevel"/>
    <w:tmpl w:val="6D3E3D6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49" w15:restartNumberingAfterBreak="0">
    <w:nsid w:val="37021572"/>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50" w15:restartNumberingAfterBreak="0">
    <w:nsid w:val="37336622"/>
    <w:multiLevelType w:val="hybridMultilevel"/>
    <w:tmpl w:val="C9CC439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51" w15:restartNumberingAfterBreak="0">
    <w:nsid w:val="38E72ADE"/>
    <w:multiLevelType w:val="multilevel"/>
    <w:tmpl w:val="EBCEC1D6"/>
    <w:lvl w:ilvl="0">
      <w:start w:val="1"/>
      <w:numFmt w:val="decimal"/>
      <w:lvlText w:val="%1)"/>
      <w:lvlJc w:val="left"/>
      <w:pPr>
        <w:ind w:left="0" w:firstLine="425"/>
      </w:pPr>
      <w:rPr>
        <w:rFonts w:ascii="Times New Roman" w:hAnsi="Times New Roman" w:hint="default"/>
        <w:b w:val="0"/>
        <w:i w:val="0"/>
        <w:sz w:val="28"/>
      </w:rPr>
    </w:lvl>
    <w:lvl w:ilvl="1">
      <w:start w:val="1"/>
      <w:numFmt w:val="lowerLetter"/>
      <w:lvlText w:val="%2."/>
      <w:lvlJc w:val="left"/>
      <w:pPr>
        <w:ind w:left="0" w:firstLine="425"/>
      </w:pPr>
      <w:rPr>
        <w:rFonts w:hint="default"/>
      </w:rPr>
    </w:lvl>
    <w:lvl w:ilvl="2">
      <w:start w:val="1"/>
      <w:numFmt w:val="lowerRoman"/>
      <w:lvlText w:val="%3."/>
      <w:lvlJc w:val="righ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righ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right"/>
      <w:pPr>
        <w:ind w:left="0" w:firstLine="425"/>
      </w:pPr>
      <w:rPr>
        <w:rFonts w:hint="default"/>
      </w:rPr>
    </w:lvl>
  </w:abstractNum>
  <w:abstractNum w:abstractNumId="52" w15:restartNumberingAfterBreak="0">
    <w:nsid w:val="3B8362F7"/>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53" w15:restartNumberingAfterBreak="0">
    <w:nsid w:val="3BCC47F0"/>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54" w15:restartNumberingAfterBreak="0">
    <w:nsid w:val="3D291EFC"/>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55" w15:restartNumberingAfterBreak="0">
    <w:nsid w:val="3DA22D7B"/>
    <w:multiLevelType w:val="multilevel"/>
    <w:tmpl w:val="7A3CBCD8"/>
    <w:name w:val="МойСписок"/>
    <w:lvl w:ilvl="0">
      <w:start w:val="1"/>
      <w:numFmt w:val="decimal"/>
      <w:suff w:val="space"/>
      <w:lvlText w:val="%1)"/>
      <w:lvlJc w:val="left"/>
      <w:pPr>
        <w:ind w:left="0" w:firstLine="425"/>
      </w:pPr>
      <w:rPr>
        <w:rFonts w:hint="default"/>
        <w:b w:val="0"/>
        <w:i w:val="0"/>
      </w:rPr>
    </w:lvl>
    <w:lvl w:ilvl="1">
      <w:start w:val="1"/>
      <w:numFmt w:val="decimal"/>
      <w:suff w:val="space"/>
      <w:lvlText w:val="%2.%1"/>
      <w:lvlJc w:val="left"/>
      <w:pPr>
        <w:ind w:left="0" w:firstLine="425"/>
      </w:pPr>
      <w:rPr>
        <w:rFonts w:hint="default"/>
      </w:rPr>
    </w:lvl>
    <w:lvl w:ilvl="2">
      <w:start w:val="1"/>
      <w:numFmt w:val="decimal"/>
      <w:suff w:val="space"/>
      <w:lvlText w:val="%2.%1.%3."/>
      <w:lvlJc w:val="left"/>
      <w:pPr>
        <w:ind w:left="0" w:firstLine="425"/>
      </w:pPr>
      <w:rPr>
        <w:rFonts w:hint="default"/>
      </w:rPr>
    </w:lvl>
    <w:lvl w:ilvl="3">
      <w:start w:val="1"/>
      <w:numFmt w:val="decimal"/>
      <w:suff w:val="space"/>
      <w:lvlText w:val="%4.%1.%3.%2."/>
      <w:lvlJc w:val="left"/>
      <w:pPr>
        <w:ind w:left="0" w:firstLine="425"/>
      </w:pPr>
      <w:rPr>
        <w:rFonts w:hint="default"/>
      </w:rPr>
    </w:lvl>
    <w:lvl w:ilvl="4">
      <w:start w:val="1"/>
      <w:numFmt w:val="decimal"/>
      <w:lvlText w:val="%5.%1.%2.%3.%4."/>
      <w:lvlJc w:val="left"/>
      <w:pPr>
        <w:ind w:left="0" w:firstLine="425"/>
      </w:pPr>
      <w:rPr>
        <w:rFonts w:hint="default"/>
      </w:rPr>
    </w:lvl>
    <w:lvl w:ilvl="5">
      <w:start w:val="1"/>
      <w:numFmt w:val="decimal"/>
      <w:lvlText w:val="%5.%4.%3.%2.%1.%6."/>
      <w:lvlJc w:val="left"/>
      <w:pPr>
        <w:ind w:left="0" w:firstLine="425"/>
      </w:pPr>
      <w:rPr>
        <w:rFonts w:hint="default"/>
      </w:rPr>
    </w:lvl>
    <w:lvl w:ilvl="6">
      <w:start w:val="1"/>
      <w:numFmt w:val="decimal"/>
      <w:lvlText w:val="%1.%2.%3.%4.%5.%6.%7."/>
      <w:lvlJc w:val="left"/>
      <w:pPr>
        <w:ind w:left="0" w:firstLine="425"/>
      </w:pPr>
      <w:rPr>
        <w:rFonts w:hint="default"/>
      </w:rPr>
    </w:lvl>
    <w:lvl w:ilvl="7">
      <w:start w:val="1"/>
      <w:numFmt w:val="decimal"/>
      <w:lvlText w:val="%1.%3.%2.%4.%5.%6.%7.%8."/>
      <w:lvlJc w:val="left"/>
      <w:pPr>
        <w:ind w:left="0" w:firstLine="425"/>
      </w:pPr>
      <w:rPr>
        <w:rFonts w:hint="default"/>
      </w:rPr>
    </w:lvl>
    <w:lvl w:ilvl="8">
      <w:start w:val="1"/>
      <w:numFmt w:val="decimal"/>
      <w:lvlText w:val="%1.%2.%3.%4.%5.%6.%7.%8.%9."/>
      <w:lvlJc w:val="left"/>
      <w:pPr>
        <w:ind w:left="0" w:firstLine="425"/>
      </w:pPr>
      <w:rPr>
        <w:rFonts w:hint="default"/>
      </w:rPr>
    </w:lvl>
  </w:abstractNum>
  <w:abstractNum w:abstractNumId="56" w15:restartNumberingAfterBreak="0">
    <w:nsid w:val="3E311EE5"/>
    <w:multiLevelType w:val="multilevel"/>
    <w:tmpl w:val="D990E8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3E627746"/>
    <w:multiLevelType w:val="hybridMultilevel"/>
    <w:tmpl w:val="8F124632"/>
    <w:lvl w:ilvl="0" w:tplc="BBA2EF58">
      <w:start w:val="1"/>
      <w:numFmt w:val="decimal"/>
      <w:lvlText w:val="%1)"/>
      <w:lvlJc w:val="left"/>
      <w:pPr>
        <w:ind w:left="845" w:hanging="42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58" w15:restartNumberingAfterBreak="0">
    <w:nsid w:val="40B517D2"/>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59" w15:restartNumberingAfterBreak="0">
    <w:nsid w:val="41E247DC"/>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60" w15:restartNumberingAfterBreak="0">
    <w:nsid w:val="42B140B6"/>
    <w:multiLevelType w:val="hybridMultilevel"/>
    <w:tmpl w:val="F6A84230"/>
    <w:lvl w:ilvl="0" w:tplc="6472EF90">
      <w:start w:val="1"/>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61" w15:restartNumberingAfterBreak="0">
    <w:nsid w:val="43BE235D"/>
    <w:multiLevelType w:val="multilevel"/>
    <w:tmpl w:val="C26661A4"/>
    <w:lvl w:ilvl="0">
      <w:start w:val="1"/>
      <w:numFmt w:val="decimal"/>
      <w:lvlText w:val="%1."/>
      <w:lvlJc w:val="left"/>
      <w:pPr>
        <w:ind w:left="425" w:hanging="425"/>
      </w:pPr>
      <w:rPr>
        <w:rFonts w:hint="default"/>
        <w:b w:val="0"/>
        <w:i w:val="0"/>
      </w:rPr>
    </w:lvl>
    <w:lvl w:ilvl="1">
      <w:start w:val="1"/>
      <w:numFmt w:val="decimal"/>
      <w:lvlText w:val="%2.%1"/>
      <w:lvlJc w:val="left"/>
      <w:pPr>
        <w:ind w:left="425" w:hanging="425"/>
      </w:pPr>
      <w:rPr>
        <w:rFonts w:hint="default"/>
      </w:rPr>
    </w:lvl>
    <w:lvl w:ilvl="2">
      <w:start w:val="1"/>
      <w:numFmt w:val="decimal"/>
      <w:lvlText w:val="%2.%1.%3."/>
      <w:lvlJc w:val="left"/>
      <w:pPr>
        <w:ind w:left="425" w:hanging="425"/>
      </w:pPr>
      <w:rPr>
        <w:rFonts w:hint="default"/>
      </w:rPr>
    </w:lvl>
    <w:lvl w:ilvl="3">
      <w:start w:val="1"/>
      <w:numFmt w:val="decimal"/>
      <w:lvlText w:val="%4.%1.%3.%2."/>
      <w:lvlJc w:val="left"/>
      <w:pPr>
        <w:ind w:left="425" w:hanging="425"/>
      </w:pPr>
      <w:rPr>
        <w:rFonts w:hint="default"/>
      </w:rPr>
    </w:lvl>
    <w:lvl w:ilvl="4">
      <w:start w:val="1"/>
      <w:numFmt w:val="decimal"/>
      <w:lvlText w:val="%5.%1.%2.%3.%4."/>
      <w:lvlJc w:val="left"/>
      <w:pPr>
        <w:ind w:left="425" w:hanging="425"/>
      </w:pPr>
      <w:rPr>
        <w:rFonts w:hint="default"/>
      </w:rPr>
    </w:lvl>
    <w:lvl w:ilvl="5">
      <w:start w:val="1"/>
      <w:numFmt w:val="lowerRoman"/>
      <w:lvlText w:val="(%6)"/>
      <w:lvlJc w:val="left"/>
      <w:pPr>
        <w:ind w:left="425" w:hanging="425"/>
      </w:pPr>
      <w:rPr>
        <w:rFonts w:hint="default"/>
      </w:rPr>
    </w:lvl>
    <w:lvl w:ilvl="6">
      <w:start w:val="1"/>
      <w:numFmt w:val="decimal"/>
      <w:lvlText w:val="%7."/>
      <w:lvlJc w:val="left"/>
      <w:pPr>
        <w:ind w:left="425" w:hanging="425"/>
      </w:pPr>
      <w:rPr>
        <w:rFonts w:hint="default"/>
      </w:rPr>
    </w:lvl>
    <w:lvl w:ilvl="7">
      <w:start w:val="1"/>
      <w:numFmt w:val="lowerLetter"/>
      <w:lvlText w:val="%8."/>
      <w:lvlJc w:val="left"/>
      <w:pPr>
        <w:ind w:left="425" w:hanging="425"/>
      </w:pPr>
      <w:rPr>
        <w:rFonts w:hint="default"/>
      </w:rPr>
    </w:lvl>
    <w:lvl w:ilvl="8">
      <w:start w:val="1"/>
      <w:numFmt w:val="lowerRoman"/>
      <w:lvlText w:val="%9."/>
      <w:lvlJc w:val="left"/>
      <w:pPr>
        <w:ind w:left="425" w:hanging="425"/>
      </w:pPr>
      <w:rPr>
        <w:rFonts w:hint="default"/>
      </w:rPr>
    </w:lvl>
  </w:abstractNum>
  <w:abstractNum w:abstractNumId="62" w15:restartNumberingAfterBreak="0">
    <w:nsid w:val="46DF177D"/>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63" w15:restartNumberingAfterBreak="0">
    <w:nsid w:val="47BE7AE0"/>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64" w15:restartNumberingAfterBreak="0">
    <w:nsid w:val="48D605C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65" w15:restartNumberingAfterBreak="0">
    <w:nsid w:val="49CF6109"/>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66" w15:restartNumberingAfterBreak="0">
    <w:nsid w:val="4BF372F6"/>
    <w:multiLevelType w:val="multilevel"/>
    <w:tmpl w:val="0012F7CC"/>
    <w:lvl w:ilvl="0">
      <w:start w:val="1"/>
      <w:numFmt w:val="decimal"/>
      <w:pStyle w:val="a"/>
      <w:lvlText w:val="%1."/>
      <w:lvlJc w:val="left"/>
      <w:pPr>
        <w:ind w:left="785"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67" w15:restartNumberingAfterBreak="0">
    <w:nsid w:val="4D420FB4"/>
    <w:multiLevelType w:val="hybridMultilevel"/>
    <w:tmpl w:val="066808DC"/>
    <w:lvl w:ilvl="0" w:tplc="53126D56">
      <w:start w:val="1"/>
      <w:numFmt w:val="decimal"/>
      <w:lvlText w:val="1.%1."/>
      <w:lvlJc w:val="left"/>
      <w:pPr>
        <w:ind w:left="1145"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4E75301A"/>
    <w:multiLevelType w:val="multilevel"/>
    <w:tmpl w:val="A94673C2"/>
    <w:lvl w:ilvl="0">
      <w:start w:val="1"/>
      <w:numFmt w:val="bullet"/>
      <w:lvlText w:val=""/>
      <w:lvlJc w:val="left"/>
      <w:pPr>
        <w:ind w:left="785"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4F3279F7"/>
    <w:multiLevelType w:val="hybridMultilevel"/>
    <w:tmpl w:val="70D2969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70" w15:restartNumberingAfterBreak="0">
    <w:nsid w:val="51A4594E"/>
    <w:multiLevelType w:val="hybridMultilevel"/>
    <w:tmpl w:val="B0E86526"/>
    <w:lvl w:ilvl="0" w:tplc="3CA28260">
      <w:start w:val="1"/>
      <w:numFmt w:val="decimal"/>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71" w15:restartNumberingAfterBreak="0">
    <w:nsid w:val="571B009F"/>
    <w:multiLevelType w:val="multilevel"/>
    <w:tmpl w:val="7B805248"/>
    <w:lvl w:ilvl="0">
      <w:start w:val="1"/>
      <w:numFmt w:val="bullet"/>
      <w:suff w:val="space"/>
      <w:lvlText w:val=""/>
      <w:lvlJc w:val="left"/>
      <w:pPr>
        <w:ind w:left="0" w:firstLine="425"/>
      </w:pPr>
      <w:rPr>
        <w:rFonts w:ascii="Symbol" w:hAnsi="Symbol" w:hint="default"/>
        <w:sz w:val="28"/>
        <w:szCs w:val="40"/>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72" w15:restartNumberingAfterBreak="0">
    <w:nsid w:val="577B643A"/>
    <w:multiLevelType w:val="hybridMultilevel"/>
    <w:tmpl w:val="6E647496"/>
    <w:lvl w:ilvl="0" w:tplc="40CC3C1A">
      <w:start w:val="1"/>
      <w:numFmt w:val="decimal"/>
      <w:lvlText w:val="%1)"/>
      <w:lvlJc w:val="left"/>
      <w:pPr>
        <w:ind w:left="1146" w:hanging="360"/>
      </w:pPr>
      <w:rPr>
        <w:rFonts w:ascii="Times New Roman" w:hAnsi="Times New Roman" w:hint="default"/>
        <w:b w:val="0"/>
        <w:i w:val="0"/>
        <w:sz w:val="28"/>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73" w15:restartNumberingAfterBreak="0">
    <w:nsid w:val="5A331EB9"/>
    <w:multiLevelType w:val="hybridMultilevel"/>
    <w:tmpl w:val="C4545FB4"/>
    <w:lvl w:ilvl="0" w:tplc="E0EC72A2">
      <w:start w:val="1"/>
      <w:numFmt w:val="decimal"/>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74" w15:restartNumberingAfterBreak="0">
    <w:nsid w:val="5B9664D4"/>
    <w:multiLevelType w:val="hybridMultilevel"/>
    <w:tmpl w:val="FFB451F8"/>
    <w:lvl w:ilvl="0" w:tplc="8482F380">
      <w:numFmt w:val="bullet"/>
      <w:lvlText w:val="•"/>
      <w:lvlJc w:val="left"/>
      <w:pPr>
        <w:ind w:left="785" w:hanging="360"/>
      </w:pPr>
      <w:rPr>
        <w:rFonts w:ascii="Times New Roman" w:eastAsiaTheme="minorHAnsi" w:hAnsi="Times New Roman" w:cs="Times New Roman"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75" w15:restartNumberingAfterBreak="0">
    <w:nsid w:val="5BA6485B"/>
    <w:multiLevelType w:val="multilevel"/>
    <w:tmpl w:val="A6E0909E"/>
    <w:lvl w:ilvl="0">
      <w:start w:val="1"/>
      <w:numFmt w:val="bullet"/>
      <w:pStyle w:val="a0"/>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76" w15:restartNumberingAfterBreak="0">
    <w:nsid w:val="5D1B2CD1"/>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5EB16C5A"/>
    <w:multiLevelType w:val="multilevel"/>
    <w:tmpl w:val="EBCEC1D6"/>
    <w:lvl w:ilvl="0">
      <w:start w:val="1"/>
      <w:numFmt w:val="decimal"/>
      <w:lvlText w:val="%1)"/>
      <w:lvlJc w:val="left"/>
      <w:pPr>
        <w:ind w:left="0" w:firstLine="425"/>
      </w:pPr>
      <w:rPr>
        <w:rFonts w:ascii="Times New Roman" w:hAnsi="Times New Roman" w:hint="default"/>
        <w:b w:val="0"/>
        <w:i w:val="0"/>
        <w:sz w:val="28"/>
      </w:rPr>
    </w:lvl>
    <w:lvl w:ilvl="1">
      <w:start w:val="1"/>
      <w:numFmt w:val="lowerLetter"/>
      <w:lvlText w:val="%2."/>
      <w:lvlJc w:val="left"/>
      <w:pPr>
        <w:ind w:left="0" w:firstLine="425"/>
      </w:pPr>
      <w:rPr>
        <w:rFonts w:hint="default"/>
      </w:rPr>
    </w:lvl>
    <w:lvl w:ilvl="2">
      <w:start w:val="1"/>
      <w:numFmt w:val="lowerRoman"/>
      <w:lvlText w:val="%3."/>
      <w:lvlJc w:val="righ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righ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right"/>
      <w:pPr>
        <w:ind w:left="0" w:firstLine="425"/>
      </w:pPr>
      <w:rPr>
        <w:rFonts w:hint="default"/>
      </w:rPr>
    </w:lvl>
  </w:abstractNum>
  <w:abstractNum w:abstractNumId="78" w15:restartNumberingAfterBreak="0">
    <w:nsid w:val="5EDD1A5B"/>
    <w:multiLevelType w:val="multilevel"/>
    <w:tmpl w:val="66041862"/>
    <w:lvl w:ilvl="0">
      <w:start w:val="1"/>
      <w:numFmt w:val="bullet"/>
      <w:suff w:val="space"/>
      <w:lvlText w:val=""/>
      <w:lvlJc w:val="left"/>
      <w:pPr>
        <w:ind w:left="0" w:firstLine="425"/>
      </w:pPr>
      <w:rPr>
        <w:rFonts w:ascii="Symbol" w:hAnsi="Symbol" w:hint="default"/>
      </w:rPr>
    </w:lvl>
    <w:lvl w:ilvl="1">
      <w:start w:val="1"/>
      <w:numFmt w:val="decimal"/>
      <w:lvlText w:val="%2."/>
      <w:lvlJc w:val="left"/>
      <w:pPr>
        <w:tabs>
          <w:tab w:val="num" w:pos="1440"/>
        </w:tabs>
        <w:ind w:left="0" w:firstLine="425"/>
      </w:pPr>
      <w:rPr>
        <w:rFonts w:hint="default"/>
      </w:rPr>
    </w:lvl>
    <w:lvl w:ilvl="2">
      <w:start w:val="1"/>
      <w:numFmt w:val="decimal"/>
      <w:lvlText w:val="%3."/>
      <w:lvlJc w:val="left"/>
      <w:pPr>
        <w:tabs>
          <w:tab w:val="num" w:pos="2160"/>
        </w:tabs>
        <w:ind w:left="0" w:firstLine="425"/>
      </w:pPr>
      <w:rPr>
        <w:rFonts w:hint="default"/>
      </w:rPr>
    </w:lvl>
    <w:lvl w:ilvl="3">
      <w:start w:val="1"/>
      <w:numFmt w:val="decimal"/>
      <w:lvlText w:val="%4."/>
      <w:lvlJc w:val="left"/>
      <w:pPr>
        <w:tabs>
          <w:tab w:val="num" w:pos="2880"/>
        </w:tabs>
        <w:ind w:left="0" w:firstLine="425"/>
      </w:pPr>
      <w:rPr>
        <w:rFonts w:hint="default"/>
      </w:rPr>
    </w:lvl>
    <w:lvl w:ilvl="4">
      <w:start w:val="1"/>
      <w:numFmt w:val="decimal"/>
      <w:lvlText w:val="%5."/>
      <w:lvlJc w:val="left"/>
      <w:pPr>
        <w:tabs>
          <w:tab w:val="num" w:pos="3600"/>
        </w:tabs>
        <w:ind w:left="0" w:firstLine="425"/>
      </w:pPr>
      <w:rPr>
        <w:rFonts w:hint="default"/>
      </w:rPr>
    </w:lvl>
    <w:lvl w:ilvl="5">
      <w:start w:val="1"/>
      <w:numFmt w:val="decimal"/>
      <w:lvlText w:val="%6."/>
      <w:lvlJc w:val="left"/>
      <w:pPr>
        <w:tabs>
          <w:tab w:val="num" w:pos="4320"/>
        </w:tabs>
        <w:ind w:left="0" w:firstLine="425"/>
      </w:pPr>
      <w:rPr>
        <w:rFonts w:hint="default"/>
      </w:rPr>
    </w:lvl>
    <w:lvl w:ilvl="6">
      <w:start w:val="1"/>
      <w:numFmt w:val="decimal"/>
      <w:lvlText w:val="%7."/>
      <w:lvlJc w:val="left"/>
      <w:pPr>
        <w:tabs>
          <w:tab w:val="num" w:pos="5040"/>
        </w:tabs>
        <w:ind w:left="0" w:firstLine="425"/>
      </w:pPr>
      <w:rPr>
        <w:rFonts w:hint="default"/>
      </w:rPr>
    </w:lvl>
    <w:lvl w:ilvl="7">
      <w:start w:val="1"/>
      <w:numFmt w:val="decimal"/>
      <w:lvlText w:val="%8."/>
      <w:lvlJc w:val="left"/>
      <w:pPr>
        <w:tabs>
          <w:tab w:val="num" w:pos="5760"/>
        </w:tabs>
        <w:ind w:left="0" w:firstLine="425"/>
      </w:pPr>
      <w:rPr>
        <w:rFonts w:hint="default"/>
      </w:rPr>
    </w:lvl>
    <w:lvl w:ilvl="8">
      <w:start w:val="1"/>
      <w:numFmt w:val="decimal"/>
      <w:lvlText w:val="%9."/>
      <w:lvlJc w:val="left"/>
      <w:pPr>
        <w:tabs>
          <w:tab w:val="num" w:pos="6480"/>
        </w:tabs>
        <w:ind w:left="0" w:firstLine="425"/>
      </w:pPr>
      <w:rPr>
        <w:rFonts w:hint="default"/>
      </w:rPr>
    </w:lvl>
  </w:abstractNum>
  <w:abstractNum w:abstractNumId="79" w15:restartNumberingAfterBreak="0">
    <w:nsid w:val="61EF6315"/>
    <w:multiLevelType w:val="hybridMultilevel"/>
    <w:tmpl w:val="B6821A38"/>
    <w:lvl w:ilvl="0" w:tplc="E0EC72A2">
      <w:start w:val="1"/>
      <w:numFmt w:val="decimal"/>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80" w15:restartNumberingAfterBreak="0">
    <w:nsid w:val="6328302A"/>
    <w:multiLevelType w:val="hybridMultilevel"/>
    <w:tmpl w:val="077091DE"/>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81" w15:restartNumberingAfterBreak="0">
    <w:nsid w:val="6348146B"/>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82" w15:restartNumberingAfterBreak="0">
    <w:nsid w:val="63CD0CE8"/>
    <w:multiLevelType w:val="multilevel"/>
    <w:tmpl w:val="3652612E"/>
    <w:lvl w:ilvl="0">
      <w:start w:val="1"/>
      <w:numFmt w:val="bullet"/>
      <w:lvlText w:val="●"/>
      <w:lvlJc w:val="left"/>
      <w:pPr>
        <w:ind w:left="786" w:hanging="360"/>
      </w:pPr>
      <w:rPr>
        <w:rFonts w:ascii="Times New Roman" w:eastAsia="Noto Sans Symbols" w:hAnsi="Times New Roman" w:cs="Times New Roman" w:hint="default"/>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83" w15:restartNumberingAfterBreak="0">
    <w:nsid w:val="65F5366F"/>
    <w:multiLevelType w:val="multilevel"/>
    <w:tmpl w:val="51606204"/>
    <w:lvl w:ilvl="0">
      <w:start w:val="1"/>
      <w:numFmt w:val="decimal"/>
      <w:pStyle w:val="1"/>
      <w:suff w:val="space"/>
      <w:lvlText w:val="%1."/>
      <w:lvlJc w:val="left"/>
      <w:pPr>
        <w:ind w:left="0" w:firstLine="425"/>
      </w:pPr>
      <w:rPr>
        <w:rFonts w:hint="default"/>
      </w:rPr>
    </w:lvl>
    <w:lvl w:ilvl="1">
      <w:start w:val="1"/>
      <w:numFmt w:val="decimal"/>
      <w:pStyle w:val="2"/>
      <w:suff w:val="space"/>
      <w:lvlText w:val="%1.%2."/>
      <w:lvlJc w:val="left"/>
      <w:pPr>
        <w:ind w:left="0" w:firstLine="425"/>
      </w:pPr>
      <w:rPr>
        <w:rFonts w:hint="default"/>
      </w:rPr>
    </w:lvl>
    <w:lvl w:ilvl="2">
      <w:start w:val="1"/>
      <w:numFmt w:val="decimal"/>
      <w:pStyle w:val="3"/>
      <w:suff w:val="space"/>
      <w:lvlText w:val="%1.%2.%3."/>
      <w:lvlJc w:val="left"/>
      <w:pPr>
        <w:ind w:left="0" w:firstLine="425"/>
      </w:pPr>
      <w:rPr>
        <w:rFonts w:hint="default"/>
      </w:rPr>
    </w:lvl>
    <w:lvl w:ilvl="3">
      <w:start w:val="1"/>
      <w:numFmt w:val="decimal"/>
      <w:pStyle w:val="4"/>
      <w:suff w:val="space"/>
      <w:lvlText w:val="%1.%2.%3.%4."/>
      <w:lvlJc w:val="left"/>
      <w:pPr>
        <w:ind w:left="0" w:firstLine="425"/>
      </w:pPr>
      <w:rPr>
        <w:rFonts w:hint="default"/>
      </w:rPr>
    </w:lvl>
    <w:lvl w:ilvl="4">
      <w:start w:val="1"/>
      <w:numFmt w:val="decimal"/>
      <w:pStyle w:val="5"/>
      <w:suff w:val="space"/>
      <w:lvlText w:val="%1.%2.%3.%4.%5."/>
      <w:lvlJc w:val="left"/>
      <w:pPr>
        <w:ind w:left="0" w:firstLine="425"/>
      </w:pPr>
      <w:rPr>
        <w:rFonts w:hint="default"/>
      </w:rPr>
    </w:lvl>
    <w:lvl w:ilvl="5">
      <w:start w:val="1"/>
      <w:numFmt w:val="decimal"/>
      <w:pStyle w:val="6"/>
      <w:suff w:val="space"/>
      <w:lvlText w:val="%1.%2.%3.%4.%5.%6."/>
      <w:lvlJc w:val="left"/>
      <w:pPr>
        <w:ind w:left="0" w:firstLine="425"/>
      </w:pPr>
      <w:rPr>
        <w:rFonts w:hint="default"/>
      </w:rPr>
    </w:lvl>
    <w:lvl w:ilvl="6">
      <w:start w:val="1"/>
      <w:numFmt w:val="decimal"/>
      <w:pStyle w:val="7"/>
      <w:suff w:val="space"/>
      <w:lvlText w:val="%1.%2.%3.%4.%5.%6.%7."/>
      <w:lvlJc w:val="left"/>
      <w:pPr>
        <w:ind w:left="0" w:firstLine="425"/>
      </w:pPr>
      <w:rPr>
        <w:rFonts w:hint="default"/>
      </w:rPr>
    </w:lvl>
    <w:lvl w:ilvl="7">
      <w:start w:val="1"/>
      <w:numFmt w:val="decimal"/>
      <w:pStyle w:val="8"/>
      <w:suff w:val="space"/>
      <w:lvlText w:val="%1.%2.%3.%4.%5.%6.%7.%8."/>
      <w:lvlJc w:val="left"/>
      <w:pPr>
        <w:ind w:left="0" w:firstLine="425"/>
      </w:pPr>
      <w:rPr>
        <w:rFonts w:hint="default"/>
      </w:rPr>
    </w:lvl>
    <w:lvl w:ilvl="8">
      <w:start w:val="1"/>
      <w:numFmt w:val="decimal"/>
      <w:pStyle w:val="9"/>
      <w:suff w:val="space"/>
      <w:lvlText w:val="%1.%2.%3.%4.%5.%6.%7.%8.%9."/>
      <w:lvlJc w:val="left"/>
      <w:pPr>
        <w:ind w:left="0" w:firstLine="425"/>
      </w:pPr>
      <w:rPr>
        <w:rFonts w:hint="default"/>
      </w:rPr>
    </w:lvl>
  </w:abstractNum>
  <w:abstractNum w:abstractNumId="84" w15:restartNumberingAfterBreak="0">
    <w:nsid w:val="66EC4A07"/>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85" w15:restartNumberingAfterBreak="0">
    <w:nsid w:val="674347AE"/>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86" w15:restartNumberingAfterBreak="0">
    <w:nsid w:val="6AC9775D"/>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87" w15:restartNumberingAfterBreak="0">
    <w:nsid w:val="6C6952D3"/>
    <w:multiLevelType w:val="multilevel"/>
    <w:tmpl w:val="7B805248"/>
    <w:lvl w:ilvl="0">
      <w:start w:val="1"/>
      <w:numFmt w:val="bullet"/>
      <w:suff w:val="space"/>
      <w:lvlText w:val=""/>
      <w:lvlJc w:val="left"/>
      <w:pPr>
        <w:ind w:left="0" w:firstLine="425"/>
      </w:pPr>
      <w:rPr>
        <w:rFonts w:ascii="Symbol" w:hAnsi="Symbol" w:hint="default"/>
        <w:sz w:val="28"/>
      </w:rPr>
    </w:lvl>
    <w:lvl w:ilvl="1">
      <w:start w:val="1"/>
      <w:numFmt w:val="bullet"/>
      <w:suff w:val="space"/>
      <w:lvlText w:val="o"/>
      <w:lvlJc w:val="left"/>
      <w:pPr>
        <w:ind w:left="0" w:firstLine="425"/>
      </w:pPr>
      <w:rPr>
        <w:rFonts w:ascii="Courier New" w:hAnsi="Courier New" w:hint="default"/>
        <w:sz w:val="20"/>
      </w:rPr>
    </w:lvl>
    <w:lvl w:ilvl="2">
      <w:start w:val="1"/>
      <w:numFmt w:val="bullet"/>
      <w:suff w:val="space"/>
      <w:lvlText w:val=""/>
      <w:lvlJc w:val="left"/>
      <w:pPr>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88" w15:restartNumberingAfterBreak="0">
    <w:nsid w:val="6DF75E06"/>
    <w:multiLevelType w:val="multilevel"/>
    <w:tmpl w:val="1E0E6ECA"/>
    <w:lvl w:ilvl="0">
      <w:start w:val="1"/>
      <w:numFmt w:val="bullet"/>
      <w:suff w:val="space"/>
      <w:lvlText w:val=""/>
      <w:lvlJc w:val="left"/>
      <w:pPr>
        <w:ind w:left="0" w:firstLine="425"/>
      </w:pPr>
      <w:rPr>
        <w:rFonts w:ascii="Symbol" w:hAnsi="Symbol" w:hint="default"/>
        <w:sz w:val="28"/>
        <w:szCs w:val="40"/>
      </w:rPr>
    </w:lvl>
    <w:lvl w:ilvl="1">
      <w:start w:val="1"/>
      <w:numFmt w:val="bullet"/>
      <w:lvlText w:val="o"/>
      <w:lvlJc w:val="left"/>
      <w:pPr>
        <w:tabs>
          <w:tab w:val="num" w:pos="720"/>
        </w:tabs>
        <w:ind w:left="0" w:firstLine="425"/>
      </w:pPr>
      <w:rPr>
        <w:rFonts w:ascii="Courier New" w:hAnsi="Courier New" w:hint="default"/>
        <w:sz w:val="20"/>
      </w:rPr>
    </w:lvl>
    <w:lvl w:ilvl="2">
      <w:start w:val="1"/>
      <w:numFmt w:val="bullet"/>
      <w:lvlText w:val=""/>
      <w:lvlJc w:val="left"/>
      <w:pPr>
        <w:tabs>
          <w:tab w:val="num" w:pos="720"/>
        </w:tabs>
        <w:ind w:left="0" w:firstLine="425"/>
      </w:pPr>
      <w:rPr>
        <w:rFonts w:ascii="Wingdings" w:hAnsi="Wingdings" w:hint="default"/>
        <w:sz w:val="20"/>
      </w:rPr>
    </w:lvl>
    <w:lvl w:ilvl="3">
      <w:start w:val="1"/>
      <w:numFmt w:val="bullet"/>
      <w:lvlText w:val=""/>
      <w:lvlJc w:val="left"/>
      <w:pPr>
        <w:tabs>
          <w:tab w:val="num" w:pos="720"/>
        </w:tabs>
        <w:ind w:left="0" w:firstLine="425"/>
      </w:pPr>
      <w:rPr>
        <w:rFonts w:ascii="Wingdings" w:hAnsi="Wingdings" w:hint="default"/>
        <w:sz w:val="20"/>
      </w:rPr>
    </w:lvl>
    <w:lvl w:ilvl="4">
      <w:start w:val="1"/>
      <w:numFmt w:val="bullet"/>
      <w:lvlText w:val=""/>
      <w:lvlJc w:val="left"/>
      <w:pPr>
        <w:tabs>
          <w:tab w:val="num" w:pos="720"/>
        </w:tabs>
        <w:ind w:left="0" w:firstLine="425"/>
      </w:pPr>
      <w:rPr>
        <w:rFonts w:ascii="Wingdings" w:hAnsi="Wingdings" w:hint="default"/>
        <w:sz w:val="20"/>
      </w:rPr>
    </w:lvl>
    <w:lvl w:ilvl="5">
      <w:start w:val="1"/>
      <w:numFmt w:val="bullet"/>
      <w:lvlText w:val=""/>
      <w:lvlJc w:val="left"/>
      <w:pPr>
        <w:tabs>
          <w:tab w:val="num" w:pos="720"/>
        </w:tabs>
        <w:ind w:left="0" w:firstLine="425"/>
      </w:pPr>
      <w:rPr>
        <w:rFonts w:ascii="Wingdings" w:hAnsi="Wingdings" w:hint="default"/>
        <w:sz w:val="20"/>
      </w:rPr>
    </w:lvl>
    <w:lvl w:ilvl="6">
      <w:start w:val="1"/>
      <w:numFmt w:val="bullet"/>
      <w:lvlText w:val=""/>
      <w:lvlJc w:val="left"/>
      <w:pPr>
        <w:tabs>
          <w:tab w:val="num" w:pos="720"/>
        </w:tabs>
        <w:ind w:left="0" w:firstLine="425"/>
      </w:pPr>
      <w:rPr>
        <w:rFonts w:ascii="Wingdings" w:hAnsi="Wingdings" w:hint="default"/>
        <w:sz w:val="20"/>
      </w:rPr>
    </w:lvl>
    <w:lvl w:ilvl="7">
      <w:start w:val="1"/>
      <w:numFmt w:val="bullet"/>
      <w:lvlText w:val=""/>
      <w:lvlJc w:val="left"/>
      <w:pPr>
        <w:tabs>
          <w:tab w:val="num" w:pos="720"/>
        </w:tabs>
        <w:ind w:left="0" w:firstLine="425"/>
      </w:pPr>
      <w:rPr>
        <w:rFonts w:ascii="Wingdings" w:hAnsi="Wingdings" w:hint="default"/>
        <w:sz w:val="20"/>
      </w:rPr>
    </w:lvl>
    <w:lvl w:ilvl="8">
      <w:start w:val="1"/>
      <w:numFmt w:val="bullet"/>
      <w:lvlText w:val=""/>
      <w:lvlJc w:val="left"/>
      <w:pPr>
        <w:tabs>
          <w:tab w:val="num" w:pos="720"/>
        </w:tabs>
        <w:ind w:left="0" w:firstLine="425"/>
      </w:pPr>
      <w:rPr>
        <w:rFonts w:ascii="Wingdings" w:hAnsi="Wingdings" w:hint="default"/>
        <w:sz w:val="20"/>
      </w:rPr>
    </w:lvl>
  </w:abstractNum>
  <w:abstractNum w:abstractNumId="89" w15:restartNumberingAfterBreak="0">
    <w:nsid w:val="6E1F67F4"/>
    <w:multiLevelType w:val="hybridMultilevel"/>
    <w:tmpl w:val="A04ABF30"/>
    <w:lvl w:ilvl="0" w:tplc="3CA28260">
      <w:start w:val="1"/>
      <w:numFmt w:val="decimal"/>
      <w:lvlText w:val="%1)"/>
      <w:lvlJc w:val="left"/>
      <w:pPr>
        <w:ind w:left="1145" w:hanging="360"/>
      </w:pPr>
      <w:rPr>
        <w:rFonts w:hint="default"/>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90" w15:restartNumberingAfterBreak="0">
    <w:nsid w:val="6E255F1C"/>
    <w:multiLevelType w:val="hybridMultilevel"/>
    <w:tmpl w:val="52DC1AAA"/>
    <w:lvl w:ilvl="0" w:tplc="0CCEA726">
      <w:start w:val="1"/>
      <w:numFmt w:val="decimal"/>
      <w:lvlText w:val="%1)"/>
      <w:lvlJc w:val="left"/>
      <w:pPr>
        <w:ind w:left="785" w:hanging="360"/>
      </w:pPr>
      <w:rPr>
        <w:rFonts w:ascii="Times New Roman" w:hAnsi="Times New Roman" w:hint="default"/>
        <w:b w:val="0"/>
        <w:i w:val="0"/>
        <w:sz w:val="28"/>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91" w15:restartNumberingAfterBreak="0">
    <w:nsid w:val="71B921A8"/>
    <w:multiLevelType w:val="multilevel"/>
    <w:tmpl w:val="E6D2AF68"/>
    <w:lvl w:ilvl="0">
      <w:start w:val="1"/>
      <w:numFmt w:val="decimal"/>
      <w:suff w:val="space"/>
      <w:lvlText w:val="%1)"/>
      <w:lvlJc w:val="left"/>
      <w:pPr>
        <w:ind w:left="0" w:firstLine="425"/>
      </w:pPr>
      <w:rPr>
        <w:rFonts w:hint="default"/>
      </w:rPr>
    </w:lvl>
    <w:lvl w:ilvl="1">
      <w:start w:val="1"/>
      <w:numFmt w:val="lowerLetter"/>
      <w:lvlText w:val="%2)"/>
      <w:lvlJc w:val="left"/>
      <w:pPr>
        <w:ind w:left="0" w:firstLine="425"/>
      </w:pPr>
      <w:rPr>
        <w:rFonts w:hint="default"/>
      </w:rPr>
    </w:lvl>
    <w:lvl w:ilvl="2">
      <w:start w:val="1"/>
      <w:numFmt w:val="lowerRoman"/>
      <w:lvlText w:val="%3)"/>
      <w:lvlJc w:val="left"/>
      <w:pPr>
        <w:ind w:left="0" w:firstLine="425"/>
      </w:pPr>
      <w:rPr>
        <w:rFonts w:hint="default"/>
      </w:rPr>
    </w:lvl>
    <w:lvl w:ilvl="3">
      <w:start w:val="1"/>
      <w:numFmt w:val="decimal"/>
      <w:lvlText w:val="(%4)"/>
      <w:lvlJc w:val="left"/>
      <w:pPr>
        <w:ind w:left="0" w:firstLine="425"/>
      </w:pPr>
      <w:rPr>
        <w:rFonts w:hint="default"/>
      </w:rPr>
    </w:lvl>
    <w:lvl w:ilvl="4">
      <w:start w:val="1"/>
      <w:numFmt w:val="lowerLetter"/>
      <w:lvlText w:val="(%5)"/>
      <w:lvlJc w:val="left"/>
      <w:pPr>
        <w:ind w:left="0" w:firstLine="425"/>
      </w:pPr>
      <w:rPr>
        <w:rFonts w:hint="default"/>
      </w:rPr>
    </w:lvl>
    <w:lvl w:ilvl="5">
      <w:start w:val="1"/>
      <w:numFmt w:val="lowerRoman"/>
      <w:lvlText w:val="(%6)"/>
      <w:lvlJc w:val="left"/>
      <w:pPr>
        <w:ind w:left="0" w:firstLine="425"/>
      </w:pPr>
      <w:rPr>
        <w:rFonts w:hint="default"/>
      </w:rPr>
    </w:lvl>
    <w:lvl w:ilvl="6">
      <w:start w:val="1"/>
      <w:numFmt w:val="decimal"/>
      <w:lvlText w:val="%7."/>
      <w:lvlJc w:val="left"/>
      <w:pPr>
        <w:ind w:left="0" w:firstLine="425"/>
      </w:pPr>
      <w:rPr>
        <w:rFonts w:hint="default"/>
      </w:rPr>
    </w:lvl>
    <w:lvl w:ilvl="7">
      <w:start w:val="1"/>
      <w:numFmt w:val="lowerLetter"/>
      <w:lvlText w:val="%8."/>
      <w:lvlJc w:val="left"/>
      <w:pPr>
        <w:ind w:left="0" w:firstLine="425"/>
      </w:pPr>
      <w:rPr>
        <w:rFonts w:hint="default"/>
      </w:rPr>
    </w:lvl>
    <w:lvl w:ilvl="8">
      <w:start w:val="1"/>
      <w:numFmt w:val="lowerRoman"/>
      <w:lvlText w:val="%9."/>
      <w:lvlJc w:val="left"/>
      <w:pPr>
        <w:ind w:left="0" w:firstLine="425"/>
      </w:pPr>
      <w:rPr>
        <w:rFonts w:hint="default"/>
      </w:rPr>
    </w:lvl>
  </w:abstractNum>
  <w:abstractNum w:abstractNumId="92" w15:restartNumberingAfterBreak="0">
    <w:nsid w:val="72AB5EFD"/>
    <w:multiLevelType w:val="multilevel"/>
    <w:tmpl w:val="AC8C26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3" w15:restartNumberingAfterBreak="0">
    <w:nsid w:val="73EA1E8A"/>
    <w:multiLevelType w:val="multilevel"/>
    <w:tmpl w:val="DEAE69EC"/>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94" w15:restartNumberingAfterBreak="0">
    <w:nsid w:val="75ED64A8"/>
    <w:multiLevelType w:val="multilevel"/>
    <w:tmpl w:val="8AE282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77170240"/>
    <w:multiLevelType w:val="hybridMultilevel"/>
    <w:tmpl w:val="DDA83700"/>
    <w:lvl w:ilvl="0" w:tplc="01183DF2">
      <w:start w:val="1"/>
      <w:numFmt w:val="decimal"/>
      <w:pStyle w:val="a1"/>
      <w:lvlText w:val="Приложение %1"/>
      <w:lvlJc w:val="right"/>
      <w:pPr>
        <w:ind w:left="1145" w:hanging="360"/>
      </w:pPr>
      <w:rPr>
        <w:rFonts w:ascii="Times New Roman" w:hAnsi="Times New Roman" w:hint="default"/>
        <w:b w:val="0"/>
        <w:i w:val="0"/>
        <w:sz w:val="28"/>
      </w:r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96" w15:restartNumberingAfterBreak="0">
    <w:nsid w:val="774025D3"/>
    <w:multiLevelType w:val="multilevel"/>
    <w:tmpl w:val="81A88212"/>
    <w:lvl w:ilvl="0">
      <w:start w:val="1"/>
      <w:numFmt w:val="bullet"/>
      <w:lvlText w:val=""/>
      <w:lvlJc w:val="left"/>
      <w:pPr>
        <w:ind w:left="0" w:firstLine="425"/>
      </w:pPr>
      <w:rPr>
        <w:rFonts w:ascii="Symbol" w:hAnsi="Symbol" w:hint="default"/>
      </w:rPr>
    </w:lvl>
    <w:lvl w:ilvl="1">
      <w:start w:val="1"/>
      <w:numFmt w:val="bullet"/>
      <w:lvlText w:val="o"/>
      <w:lvlJc w:val="left"/>
      <w:pPr>
        <w:ind w:left="0" w:firstLine="425"/>
      </w:pPr>
      <w:rPr>
        <w:rFonts w:ascii="Courier New" w:hAnsi="Courier New" w:cs="Courier New" w:hint="default"/>
      </w:rPr>
    </w:lvl>
    <w:lvl w:ilvl="2">
      <w:start w:val="1"/>
      <w:numFmt w:val="bullet"/>
      <w:lvlText w:val=""/>
      <w:lvlJc w:val="left"/>
      <w:pPr>
        <w:ind w:left="0" w:firstLine="425"/>
      </w:pPr>
      <w:rPr>
        <w:rFonts w:ascii="Wingdings" w:hAnsi="Wingdings" w:hint="default"/>
      </w:rPr>
    </w:lvl>
    <w:lvl w:ilvl="3">
      <w:start w:val="1"/>
      <w:numFmt w:val="bullet"/>
      <w:lvlText w:val=""/>
      <w:lvlJc w:val="left"/>
      <w:pPr>
        <w:ind w:left="0" w:firstLine="425"/>
      </w:pPr>
      <w:rPr>
        <w:rFonts w:ascii="Symbol" w:hAnsi="Symbol" w:hint="default"/>
      </w:rPr>
    </w:lvl>
    <w:lvl w:ilvl="4">
      <w:start w:val="1"/>
      <w:numFmt w:val="bullet"/>
      <w:lvlText w:val="o"/>
      <w:lvlJc w:val="left"/>
      <w:pPr>
        <w:ind w:left="0" w:firstLine="425"/>
      </w:pPr>
      <w:rPr>
        <w:rFonts w:ascii="Courier New" w:hAnsi="Courier New" w:cs="Courier New" w:hint="default"/>
      </w:rPr>
    </w:lvl>
    <w:lvl w:ilvl="5">
      <w:start w:val="1"/>
      <w:numFmt w:val="bullet"/>
      <w:lvlText w:val=""/>
      <w:lvlJc w:val="left"/>
      <w:pPr>
        <w:ind w:left="0" w:firstLine="425"/>
      </w:pPr>
      <w:rPr>
        <w:rFonts w:ascii="Wingdings" w:hAnsi="Wingdings" w:hint="default"/>
      </w:rPr>
    </w:lvl>
    <w:lvl w:ilvl="6">
      <w:start w:val="1"/>
      <w:numFmt w:val="bullet"/>
      <w:lvlText w:val=""/>
      <w:lvlJc w:val="left"/>
      <w:pPr>
        <w:ind w:left="0" w:firstLine="425"/>
      </w:pPr>
      <w:rPr>
        <w:rFonts w:ascii="Symbol" w:hAnsi="Symbol" w:hint="default"/>
      </w:rPr>
    </w:lvl>
    <w:lvl w:ilvl="7">
      <w:start w:val="1"/>
      <w:numFmt w:val="bullet"/>
      <w:lvlText w:val="o"/>
      <w:lvlJc w:val="left"/>
      <w:pPr>
        <w:ind w:left="0" w:firstLine="425"/>
      </w:pPr>
      <w:rPr>
        <w:rFonts w:ascii="Courier New" w:hAnsi="Courier New" w:cs="Courier New" w:hint="default"/>
      </w:rPr>
    </w:lvl>
    <w:lvl w:ilvl="8">
      <w:start w:val="1"/>
      <w:numFmt w:val="bullet"/>
      <w:lvlText w:val=""/>
      <w:lvlJc w:val="left"/>
      <w:pPr>
        <w:ind w:left="0" w:firstLine="425"/>
      </w:pPr>
      <w:rPr>
        <w:rFonts w:ascii="Wingdings" w:hAnsi="Wingdings" w:hint="default"/>
      </w:rPr>
    </w:lvl>
  </w:abstractNum>
  <w:abstractNum w:abstractNumId="97" w15:restartNumberingAfterBreak="0">
    <w:nsid w:val="793B0F99"/>
    <w:multiLevelType w:val="hybridMultilevel"/>
    <w:tmpl w:val="E17CD6C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98" w15:restartNumberingAfterBreak="0">
    <w:nsid w:val="7BAA026D"/>
    <w:multiLevelType w:val="hybridMultilevel"/>
    <w:tmpl w:val="698CA8A6"/>
    <w:lvl w:ilvl="0" w:tplc="FEC45136">
      <w:start w:val="1"/>
      <w:numFmt w:val="decimal"/>
      <w:lvlText w:val="1.4.%1."/>
      <w:lvlJc w:val="left"/>
      <w:pPr>
        <w:ind w:left="1146" w:hanging="360"/>
      </w:pPr>
      <w:rPr>
        <w:rFonts w:hint="default"/>
        <w:b w:val="0"/>
        <w:i w:val="0"/>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99" w15:restartNumberingAfterBreak="0">
    <w:nsid w:val="7CD67BFF"/>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48988843">
    <w:abstractNumId w:val="17"/>
  </w:num>
  <w:num w:numId="2" w16cid:durableId="2075275866">
    <w:abstractNumId w:val="92"/>
  </w:num>
  <w:num w:numId="3" w16cid:durableId="210895392">
    <w:abstractNumId w:val="24"/>
  </w:num>
  <w:num w:numId="4" w16cid:durableId="1595478194">
    <w:abstractNumId w:val="72"/>
  </w:num>
  <w:num w:numId="5" w16cid:durableId="292291558">
    <w:abstractNumId w:val="56"/>
  </w:num>
  <w:num w:numId="6" w16cid:durableId="1394505562">
    <w:abstractNumId w:val="72"/>
  </w:num>
  <w:num w:numId="7" w16cid:durableId="1333335643">
    <w:abstractNumId w:val="72"/>
  </w:num>
  <w:num w:numId="8" w16cid:durableId="536891263">
    <w:abstractNumId w:val="24"/>
  </w:num>
  <w:num w:numId="9" w16cid:durableId="647902554">
    <w:abstractNumId w:val="24"/>
  </w:num>
  <w:num w:numId="10" w16cid:durableId="466893611">
    <w:abstractNumId w:val="90"/>
  </w:num>
  <w:num w:numId="11" w16cid:durableId="870610684">
    <w:abstractNumId w:val="94"/>
  </w:num>
  <w:num w:numId="12" w16cid:durableId="498352601">
    <w:abstractNumId w:val="10"/>
  </w:num>
  <w:num w:numId="13" w16cid:durableId="477110175">
    <w:abstractNumId w:val="90"/>
  </w:num>
  <w:num w:numId="14" w16cid:durableId="746726773">
    <w:abstractNumId w:val="90"/>
  </w:num>
  <w:num w:numId="15" w16cid:durableId="1256398246">
    <w:abstractNumId w:val="90"/>
  </w:num>
  <w:num w:numId="16" w16cid:durableId="2146660301">
    <w:abstractNumId w:val="34"/>
  </w:num>
  <w:num w:numId="17" w16cid:durableId="1760787480">
    <w:abstractNumId w:val="95"/>
  </w:num>
  <w:num w:numId="18" w16cid:durableId="77408118">
    <w:abstractNumId w:val="55"/>
  </w:num>
  <w:num w:numId="19" w16cid:durableId="2117744858">
    <w:abstractNumId w:val="46"/>
  </w:num>
  <w:num w:numId="20" w16cid:durableId="1405253935">
    <w:abstractNumId w:val="67"/>
  </w:num>
  <w:num w:numId="21" w16cid:durableId="17513525">
    <w:abstractNumId w:val="12"/>
  </w:num>
  <w:num w:numId="22" w16cid:durableId="42683436">
    <w:abstractNumId w:val="98"/>
  </w:num>
  <w:num w:numId="23" w16cid:durableId="1322536613">
    <w:abstractNumId w:val="76"/>
  </w:num>
  <w:num w:numId="24" w16cid:durableId="354505594">
    <w:abstractNumId w:val="61"/>
  </w:num>
  <w:num w:numId="25" w16cid:durableId="1520926080">
    <w:abstractNumId w:val="99"/>
  </w:num>
  <w:num w:numId="26" w16cid:durableId="1612737864">
    <w:abstractNumId w:val="37"/>
  </w:num>
  <w:num w:numId="27" w16cid:durableId="2136672967">
    <w:abstractNumId w:val="31"/>
  </w:num>
  <w:num w:numId="28" w16cid:durableId="2098476937">
    <w:abstractNumId w:val="19"/>
  </w:num>
  <w:num w:numId="29" w16cid:durableId="167267800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19739950">
    <w:abstractNumId w:val="83"/>
  </w:num>
  <w:num w:numId="31" w16cid:durableId="1864517899">
    <w:abstractNumId w:val="80"/>
  </w:num>
  <w:num w:numId="32" w16cid:durableId="730883038">
    <w:abstractNumId w:val="4"/>
  </w:num>
  <w:num w:numId="33" w16cid:durableId="512379806">
    <w:abstractNumId w:val="60"/>
  </w:num>
  <w:num w:numId="34" w16cid:durableId="27411695">
    <w:abstractNumId w:val="73"/>
  </w:num>
  <w:num w:numId="35" w16cid:durableId="1955866820">
    <w:abstractNumId w:val="43"/>
  </w:num>
  <w:num w:numId="36" w16cid:durableId="1556089788">
    <w:abstractNumId w:val="6"/>
  </w:num>
  <w:num w:numId="37" w16cid:durableId="1038891364">
    <w:abstractNumId w:val="89"/>
    <w:lvlOverride w:ilvl="0">
      <w:startOverride w:val="1"/>
    </w:lvlOverride>
  </w:num>
  <w:num w:numId="38" w16cid:durableId="1437291011">
    <w:abstractNumId w:val="66"/>
  </w:num>
  <w:num w:numId="39" w16cid:durableId="631787573">
    <w:abstractNumId w:val="50"/>
  </w:num>
  <w:num w:numId="40" w16cid:durableId="1809399943">
    <w:abstractNumId w:val="69"/>
  </w:num>
  <w:num w:numId="41" w16cid:durableId="373123531">
    <w:abstractNumId w:val="79"/>
  </w:num>
  <w:num w:numId="42" w16cid:durableId="680854962">
    <w:abstractNumId w:val="30"/>
  </w:num>
  <w:num w:numId="43" w16cid:durableId="535582758">
    <w:abstractNumId w:val="84"/>
  </w:num>
  <w:num w:numId="44" w16cid:durableId="1227036581">
    <w:abstractNumId w:val="64"/>
  </w:num>
  <w:num w:numId="45" w16cid:durableId="919027932">
    <w:abstractNumId w:val="0"/>
  </w:num>
  <w:num w:numId="46" w16cid:durableId="67777896">
    <w:abstractNumId w:val="7"/>
  </w:num>
  <w:num w:numId="47" w16cid:durableId="1006832409">
    <w:abstractNumId w:val="93"/>
  </w:num>
  <w:num w:numId="48" w16cid:durableId="1583418601">
    <w:abstractNumId w:val="1"/>
  </w:num>
  <w:num w:numId="49" w16cid:durableId="1058633130">
    <w:abstractNumId w:val="75"/>
  </w:num>
  <w:num w:numId="50" w16cid:durableId="481308988">
    <w:abstractNumId w:val="2"/>
  </w:num>
  <w:num w:numId="51" w16cid:durableId="1215891423">
    <w:abstractNumId w:val="40"/>
  </w:num>
  <w:num w:numId="52" w16cid:durableId="1458521808">
    <w:abstractNumId w:val="78"/>
  </w:num>
  <w:num w:numId="53" w16cid:durableId="2021664584">
    <w:abstractNumId w:val="33"/>
  </w:num>
  <w:num w:numId="54" w16cid:durableId="620913740">
    <w:abstractNumId w:val="20"/>
  </w:num>
  <w:num w:numId="55" w16cid:durableId="468518887">
    <w:abstractNumId w:val="57"/>
  </w:num>
  <w:num w:numId="56" w16cid:durableId="1251233794">
    <w:abstractNumId w:val="47"/>
  </w:num>
  <w:num w:numId="57" w16cid:durableId="45836574">
    <w:abstractNumId w:val="96"/>
  </w:num>
  <w:num w:numId="58" w16cid:durableId="1611619491">
    <w:abstractNumId w:val="26"/>
  </w:num>
  <w:num w:numId="59" w16cid:durableId="1491140784">
    <w:abstractNumId w:val="18"/>
  </w:num>
  <w:num w:numId="60" w16cid:durableId="598224187">
    <w:abstractNumId w:val="86"/>
  </w:num>
  <w:num w:numId="61" w16cid:durableId="1294948979">
    <w:abstractNumId w:val="32"/>
  </w:num>
  <w:num w:numId="62" w16cid:durableId="380442194">
    <w:abstractNumId w:val="21"/>
  </w:num>
  <w:num w:numId="63" w16cid:durableId="265424959">
    <w:abstractNumId w:val="97"/>
  </w:num>
  <w:num w:numId="64" w16cid:durableId="84883066">
    <w:abstractNumId w:val="42"/>
  </w:num>
  <w:num w:numId="65" w16cid:durableId="1384333630">
    <w:abstractNumId w:val="29"/>
  </w:num>
  <w:num w:numId="66" w16cid:durableId="1294099993">
    <w:abstractNumId w:val="39"/>
  </w:num>
  <w:num w:numId="67" w16cid:durableId="1798642483">
    <w:abstractNumId w:val="35"/>
  </w:num>
  <w:num w:numId="68" w16cid:durableId="495192631">
    <w:abstractNumId w:val="44"/>
  </w:num>
  <w:num w:numId="69" w16cid:durableId="1911843760">
    <w:abstractNumId w:val="27"/>
  </w:num>
  <w:num w:numId="70" w16cid:durableId="1821343610">
    <w:abstractNumId w:val="74"/>
  </w:num>
  <w:num w:numId="71" w16cid:durableId="520629299">
    <w:abstractNumId w:val="68"/>
  </w:num>
  <w:num w:numId="72" w16cid:durableId="1061097827">
    <w:abstractNumId w:val="54"/>
  </w:num>
  <w:num w:numId="73" w16cid:durableId="164443010">
    <w:abstractNumId w:val="65"/>
  </w:num>
  <w:num w:numId="74" w16cid:durableId="515995593">
    <w:abstractNumId w:val="23"/>
  </w:num>
  <w:num w:numId="75" w16cid:durableId="1443376298">
    <w:abstractNumId w:val="51"/>
  </w:num>
  <w:num w:numId="76" w16cid:durableId="970404149">
    <w:abstractNumId w:val="9"/>
  </w:num>
  <w:num w:numId="77" w16cid:durableId="1943300727">
    <w:abstractNumId w:val="89"/>
  </w:num>
  <w:num w:numId="78" w16cid:durableId="322665266">
    <w:abstractNumId w:val="77"/>
  </w:num>
  <w:num w:numId="79" w16cid:durableId="1957713206">
    <w:abstractNumId w:val="53"/>
  </w:num>
  <w:num w:numId="80" w16cid:durableId="1076783001">
    <w:abstractNumId w:val="48"/>
  </w:num>
  <w:num w:numId="81" w16cid:durableId="1834566313">
    <w:abstractNumId w:val="11"/>
  </w:num>
  <w:num w:numId="82" w16cid:durableId="2084255606">
    <w:abstractNumId w:val="82"/>
  </w:num>
  <w:num w:numId="83" w16cid:durableId="1086920471">
    <w:abstractNumId w:val="15"/>
  </w:num>
  <w:num w:numId="84" w16cid:durableId="656373640">
    <w:abstractNumId w:val="88"/>
  </w:num>
  <w:num w:numId="85" w16cid:durableId="632567575">
    <w:abstractNumId w:val="45"/>
  </w:num>
  <w:num w:numId="86" w16cid:durableId="62528528">
    <w:abstractNumId w:val="49"/>
  </w:num>
  <w:num w:numId="87" w16cid:durableId="1233468828">
    <w:abstractNumId w:val="63"/>
  </w:num>
  <w:num w:numId="88" w16cid:durableId="309286195">
    <w:abstractNumId w:val="70"/>
  </w:num>
  <w:num w:numId="89" w16cid:durableId="1943031732">
    <w:abstractNumId w:val="85"/>
  </w:num>
  <w:num w:numId="90" w16cid:durableId="745491260">
    <w:abstractNumId w:val="14"/>
  </w:num>
  <w:num w:numId="91" w16cid:durableId="880098128">
    <w:abstractNumId w:val="52"/>
  </w:num>
  <w:num w:numId="92" w16cid:durableId="1147168385">
    <w:abstractNumId w:val="41"/>
  </w:num>
  <w:num w:numId="93" w16cid:durableId="732392147">
    <w:abstractNumId w:val="91"/>
  </w:num>
  <w:num w:numId="94" w16cid:durableId="681976887">
    <w:abstractNumId w:val="5"/>
  </w:num>
  <w:num w:numId="95" w16cid:durableId="344598950">
    <w:abstractNumId w:val="3"/>
  </w:num>
  <w:num w:numId="96" w16cid:durableId="1128622854">
    <w:abstractNumId w:val="22"/>
  </w:num>
  <w:num w:numId="97" w16cid:durableId="1545827352">
    <w:abstractNumId w:val="28"/>
  </w:num>
  <w:num w:numId="98" w16cid:durableId="1824080998">
    <w:abstractNumId w:val="62"/>
  </w:num>
  <w:num w:numId="99" w16cid:durableId="1310357682">
    <w:abstractNumId w:val="13"/>
  </w:num>
  <w:num w:numId="100" w16cid:durableId="740637454">
    <w:abstractNumId w:val="59"/>
  </w:num>
  <w:num w:numId="101" w16cid:durableId="1429081632">
    <w:abstractNumId w:val="25"/>
  </w:num>
  <w:num w:numId="102" w16cid:durableId="1664971507">
    <w:abstractNumId w:val="36"/>
  </w:num>
  <w:num w:numId="103" w16cid:durableId="2060082577">
    <w:abstractNumId w:val="71"/>
  </w:num>
  <w:num w:numId="104" w16cid:durableId="960496071">
    <w:abstractNumId w:val="87"/>
  </w:num>
  <w:num w:numId="105" w16cid:durableId="795833515">
    <w:abstractNumId w:val="38"/>
  </w:num>
  <w:num w:numId="106" w16cid:durableId="1098452581">
    <w:abstractNumId w:val="81"/>
  </w:num>
  <w:num w:numId="107" w16cid:durableId="14886925">
    <w:abstractNumId w:val="58"/>
  </w:num>
  <w:num w:numId="108" w16cid:durableId="1156070626">
    <w:abstractNumId w:val="8"/>
  </w:num>
  <w:num w:numId="109" w16cid:durableId="5749009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ttachedTemplate r:id="rId1"/>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A6"/>
    <w:rsid w:val="000002D7"/>
    <w:rsid w:val="00002342"/>
    <w:rsid w:val="000234B0"/>
    <w:rsid w:val="00024475"/>
    <w:rsid w:val="00024F66"/>
    <w:rsid w:val="0003065E"/>
    <w:rsid w:val="00035505"/>
    <w:rsid w:val="00040B6B"/>
    <w:rsid w:val="00041139"/>
    <w:rsid w:val="0004169B"/>
    <w:rsid w:val="000456D9"/>
    <w:rsid w:val="00051326"/>
    <w:rsid w:val="00052810"/>
    <w:rsid w:val="00052D5F"/>
    <w:rsid w:val="000567EB"/>
    <w:rsid w:val="000571FE"/>
    <w:rsid w:val="00075ED3"/>
    <w:rsid w:val="00082252"/>
    <w:rsid w:val="00085BEA"/>
    <w:rsid w:val="00085CB0"/>
    <w:rsid w:val="00087E6E"/>
    <w:rsid w:val="00091836"/>
    <w:rsid w:val="000938D6"/>
    <w:rsid w:val="0009463D"/>
    <w:rsid w:val="000A2BDD"/>
    <w:rsid w:val="000A43AF"/>
    <w:rsid w:val="000B1625"/>
    <w:rsid w:val="000B50C7"/>
    <w:rsid w:val="000C316B"/>
    <w:rsid w:val="000D56EE"/>
    <w:rsid w:val="000E1942"/>
    <w:rsid w:val="000F1C26"/>
    <w:rsid w:val="000F46B0"/>
    <w:rsid w:val="000F722E"/>
    <w:rsid w:val="00103333"/>
    <w:rsid w:val="001056EE"/>
    <w:rsid w:val="0011233C"/>
    <w:rsid w:val="00112AE6"/>
    <w:rsid w:val="00115A37"/>
    <w:rsid w:val="00122C78"/>
    <w:rsid w:val="00135658"/>
    <w:rsid w:val="00135F23"/>
    <w:rsid w:val="00146907"/>
    <w:rsid w:val="00161D08"/>
    <w:rsid w:val="00162307"/>
    <w:rsid w:val="00165E5A"/>
    <w:rsid w:val="00174918"/>
    <w:rsid w:val="0017521F"/>
    <w:rsid w:val="00180915"/>
    <w:rsid w:val="00191A04"/>
    <w:rsid w:val="0019614E"/>
    <w:rsid w:val="00197120"/>
    <w:rsid w:val="001A0BDE"/>
    <w:rsid w:val="001A493D"/>
    <w:rsid w:val="001A4F84"/>
    <w:rsid w:val="001A7827"/>
    <w:rsid w:val="001B15EB"/>
    <w:rsid w:val="001C3596"/>
    <w:rsid w:val="001D6592"/>
    <w:rsid w:val="001E3870"/>
    <w:rsid w:val="001E766C"/>
    <w:rsid w:val="001F0C42"/>
    <w:rsid w:val="002007D1"/>
    <w:rsid w:val="00200819"/>
    <w:rsid w:val="00200FFD"/>
    <w:rsid w:val="0020633C"/>
    <w:rsid w:val="00207A2B"/>
    <w:rsid w:val="0021108E"/>
    <w:rsid w:val="002154C8"/>
    <w:rsid w:val="00227DDC"/>
    <w:rsid w:val="002315E0"/>
    <w:rsid w:val="002434EF"/>
    <w:rsid w:val="00247507"/>
    <w:rsid w:val="002478BD"/>
    <w:rsid w:val="00251C6D"/>
    <w:rsid w:val="00260F5A"/>
    <w:rsid w:val="00266E5D"/>
    <w:rsid w:val="00274031"/>
    <w:rsid w:val="00286398"/>
    <w:rsid w:val="00292D87"/>
    <w:rsid w:val="00296B68"/>
    <w:rsid w:val="002A4DC9"/>
    <w:rsid w:val="002A585C"/>
    <w:rsid w:val="002A5E97"/>
    <w:rsid w:val="002B2BF3"/>
    <w:rsid w:val="002B4A16"/>
    <w:rsid w:val="002B4AAD"/>
    <w:rsid w:val="002C3A5F"/>
    <w:rsid w:val="002C42D7"/>
    <w:rsid w:val="002C44E1"/>
    <w:rsid w:val="002C4BD6"/>
    <w:rsid w:val="002C73B8"/>
    <w:rsid w:val="002D442F"/>
    <w:rsid w:val="002D6026"/>
    <w:rsid w:val="002E7452"/>
    <w:rsid w:val="002E78A8"/>
    <w:rsid w:val="002F3DA1"/>
    <w:rsid w:val="002F4341"/>
    <w:rsid w:val="002F7B97"/>
    <w:rsid w:val="00300B61"/>
    <w:rsid w:val="00301809"/>
    <w:rsid w:val="003111F7"/>
    <w:rsid w:val="003166F1"/>
    <w:rsid w:val="0032634B"/>
    <w:rsid w:val="003267A6"/>
    <w:rsid w:val="0033242F"/>
    <w:rsid w:val="00333726"/>
    <w:rsid w:val="00340167"/>
    <w:rsid w:val="0034139E"/>
    <w:rsid w:val="003420AA"/>
    <w:rsid w:val="003479C4"/>
    <w:rsid w:val="00356F2B"/>
    <w:rsid w:val="00366E27"/>
    <w:rsid w:val="00367C5A"/>
    <w:rsid w:val="0037377B"/>
    <w:rsid w:val="00381A7A"/>
    <w:rsid w:val="00383678"/>
    <w:rsid w:val="0039623B"/>
    <w:rsid w:val="003A3BC8"/>
    <w:rsid w:val="003A590B"/>
    <w:rsid w:val="003A605A"/>
    <w:rsid w:val="003A75CA"/>
    <w:rsid w:val="003D1CF0"/>
    <w:rsid w:val="003D2CF2"/>
    <w:rsid w:val="003E215F"/>
    <w:rsid w:val="0040057A"/>
    <w:rsid w:val="004012DE"/>
    <w:rsid w:val="004076BF"/>
    <w:rsid w:val="004135E7"/>
    <w:rsid w:val="004167CA"/>
    <w:rsid w:val="00417C16"/>
    <w:rsid w:val="0042529C"/>
    <w:rsid w:val="004260AB"/>
    <w:rsid w:val="00431CBD"/>
    <w:rsid w:val="00433ED9"/>
    <w:rsid w:val="0044232E"/>
    <w:rsid w:val="00453D27"/>
    <w:rsid w:val="00457999"/>
    <w:rsid w:val="00461376"/>
    <w:rsid w:val="00463B46"/>
    <w:rsid w:val="00465766"/>
    <w:rsid w:val="00466F04"/>
    <w:rsid w:val="0047213E"/>
    <w:rsid w:val="00474D8A"/>
    <w:rsid w:val="00487867"/>
    <w:rsid w:val="00495CB9"/>
    <w:rsid w:val="004A20F8"/>
    <w:rsid w:val="004A361B"/>
    <w:rsid w:val="004B26FC"/>
    <w:rsid w:val="004B3DFA"/>
    <w:rsid w:val="004B4B3A"/>
    <w:rsid w:val="004C1ABA"/>
    <w:rsid w:val="004C1E6D"/>
    <w:rsid w:val="004C3FA0"/>
    <w:rsid w:val="004C416A"/>
    <w:rsid w:val="004D554A"/>
    <w:rsid w:val="004D6209"/>
    <w:rsid w:val="004D6579"/>
    <w:rsid w:val="004E5409"/>
    <w:rsid w:val="004E5CB3"/>
    <w:rsid w:val="004F6D7E"/>
    <w:rsid w:val="00502BDA"/>
    <w:rsid w:val="005032EF"/>
    <w:rsid w:val="00515599"/>
    <w:rsid w:val="00515600"/>
    <w:rsid w:val="00515A51"/>
    <w:rsid w:val="00516D3B"/>
    <w:rsid w:val="00517B6C"/>
    <w:rsid w:val="00521586"/>
    <w:rsid w:val="00544FF9"/>
    <w:rsid w:val="00546AC7"/>
    <w:rsid w:val="005474A4"/>
    <w:rsid w:val="00553B51"/>
    <w:rsid w:val="00554629"/>
    <w:rsid w:val="00560FCF"/>
    <w:rsid w:val="00561489"/>
    <w:rsid w:val="0056297B"/>
    <w:rsid w:val="00570629"/>
    <w:rsid w:val="00571450"/>
    <w:rsid w:val="00580AD9"/>
    <w:rsid w:val="0058452B"/>
    <w:rsid w:val="0058699D"/>
    <w:rsid w:val="00590E5C"/>
    <w:rsid w:val="005918ED"/>
    <w:rsid w:val="005956B7"/>
    <w:rsid w:val="00596521"/>
    <w:rsid w:val="00597B9A"/>
    <w:rsid w:val="005A1B3F"/>
    <w:rsid w:val="005A20AE"/>
    <w:rsid w:val="005A23D6"/>
    <w:rsid w:val="005A4B57"/>
    <w:rsid w:val="005B7DB3"/>
    <w:rsid w:val="005B7F0B"/>
    <w:rsid w:val="005C1B1F"/>
    <w:rsid w:val="005C2F7F"/>
    <w:rsid w:val="005C59BA"/>
    <w:rsid w:val="005C6AFF"/>
    <w:rsid w:val="005D5519"/>
    <w:rsid w:val="005D6CC8"/>
    <w:rsid w:val="005F79EC"/>
    <w:rsid w:val="0060232B"/>
    <w:rsid w:val="00616CE6"/>
    <w:rsid w:val="006228E0"/>
    <w:rsid w:val="00636DD0"/>
    <w:rsid w:val="006371AA"/>
    <w:rsid w:val="006372FA"/>
    <w:rsid w:val="006434EC"/>
    <w:rsid w:val="00647434"/>
    <w:rsid w:val="00652020"/>
    <w:rsid w:val="006532EF"/>
    <w:rsid w:val="00665D9C"/>
    <w:rsid w:val="00667D0B"/>
    <w:rsid w:val="00680D4B"/>
    <w:rsid w:val="006821BD"/>
    <w:rsid w:val="00682295"/>
    <w:rsid w:val="0068410A"/>
    <w:rsid w:val="00684CE6"/>
    <w:rsid w:val="006A0BF9"/>
    <w:rsid w:val="006A49FB"/>
    <w:rsid w:val="006B5D7D"/>
    <w:rsid w:val="006D28B1"/>
    <w:rsid w:val="006D2C31"/>
    <w:rsid w:val="006D5CB1"/>
    <w:rsid w:val="006E1A54"/>
    <w:rsid w:val="006E48DB"/>
    <w:rsid w:val="006F2B2D"/>
    <w:rsid w:val="006F6691"/>
    <w:rsid w:val="006F71C3"/>
    <w:rsid w:val="00700329"/>
    <w:rsid w:val="0070726B"/>
    <w:rsid w:val="00713422"/>
    <w:rsid w:val="00715118"/>
    <w:rsid w:val="00724720"/>
    <w:rsid w:val="0073028F"/>
    <w:rsid w:val="007368B2"/>
    <w:rsid w:val="00740DDF"/>
    <w:rsid w:val="00752989"/>
    <w:rsid w:val="007533F7"/>
    <w:rsid w:val="00753B5A"/>
    <w:rsid w:val="007546B8"/>
    <w:rsid w:val="007562D1"/>
    <w:rsid w:val="0075798F"/>
    <w:rsid w:val="00766EC1"/>
    <w:rsid w:val="007679A6"/>
    <w:rsid w:val="00767A4C"/>
    <w:rsid w:val="00774353"/>
    <w:rsid w:val="00775038"/>
    <w:rsid w:val="00781EF5"/>
    <w:rsid w:val="0079145D"/>
    <w:rsid w:val="007A2C59"/>
    <w:rsid w:val="007B0777"/>
    <w:rsid w:val="007B1CC6"/>
    <w:rsid w:val="007B4F2D"/>
    <w:rsid w:val="007B668D"/>
    <w:rsid w:val="007B7178"/>
    <w:rsid w:val="007B765D"/>
    <w:rsid w:val="007C0F83"/>
    <w:rsid w:val="007C5BE7"/>
    <w:rsid w:val="007D0940"/>
    <w:rsid w:val="007D528F"/>
    <w:rsid w:val="007D585C"/>
    <w:rsid w:val="007D66A3"/>
    <w:rsid w:val="007D7070"/>
    <w:rsid w:val="007E7600"/>
    <w:rsid w:val="007F5654"/>
    <w:rsid w:val="007F576A"/>
    <w:rsid w:val="007F6B5B"/>
    <w:rsid w:val="00801D41"/>
    <w:rsid w:val="00807F6B"/>
    <w:rsid w:val="008212FE"/>
    <w:rsid w:val="00826FD3"/>
    <w:rsid w:val="00832D23"/>
    <w:rsid w:val="008348B2"/>
    <w:rsid w:val="0084392B"/>
    <w:rsid w:val="00847CFB"/>
    <w:rsid w:val="00852A70"/>
    <w:rsid w:val="008720FA"/>
    <w:rsid w:val="008767CC"/>
    <w:rsid w:val="00881584"/>
    <w:rsid w:val="00883BDF"/>
    <w:rsid w:val="0089236F"/>
    <w:rsid w:val="008A64BD"/>
    <w:rsid w:val="008A6E09"/>
    <w:rsid w:val="008B2D31"/>
    <w:rsid w:val="008B4775"/>
    <w:rsid w:val="008B6E08"/>
    <w:rsid w:val="008C015B"/>
    <w:rsid w:val="008C1B8D"/>
    <w:rsid w:val="008C4EF8"/>
    <w:rsid w:val="008C6808"/>
    <w:rsid w:val="008D3D72"/>
    <w:rsid w:val="008D42F1"/>
    <w:rsid w:val="008D56EA"/>
    <w:rsid w:val="008D6AFE"/>
    <w:rsid w:val="008D6E88"/>
    <w:rsid w:val="008D72EE"/>
    <w:rsid w:val="008D7F21"/>
    <w:rsid w:val="008E0A4F"/>
    <w:rsid w:val="008E0DD1"/>
    <w:rsid w:val="008E278D"/>
    <w:rsid w:val="00902478"/>
    <w:rsid w:val="00903207"/>
    <w:rsid w:val="00906E40"/>
    <w:rsid w:val="00907434"/>
    <w:rsid w:val="0091249C"/>
    <w:rsid w:val="00916AD2"/>
    <w:rsid w:val="009213D0"/>
    <w:rsid w:val="0092571F"/>
    <w:rsid w:val="00930FFD"/>
    <w:rsid w:val="00941743"/>
    <w:rsid w:val="00942EE1"/>
    <w:rsid w:val="00943FC8"/>
    <w:rsid w:val="0094446C"/>
    <w:rsid w:val="00944554"/>
    <w:rsid w:val="00947002"/>
    <w:rsid w:val="00952078"/>
    <w:rsid w:val="00953B28"/>
    <w:rsid w:val="00954DDC"/>
    <w:rsid w:val="009564AA"/>
    <w:rsid w:val="00956BE2"/>
    <w:rsid w:val="009600C9"/>
    <w:rsid w:val="00961A22"/>
    <w:rsid w:val="009662C7"/>
    <w:rsid w:val="0097019B"/>
    <w:rsid w:val="00971739"/>
    <w:rsid w:val="0097439B"/>
    <w:rsid w:val="00976E8D"/>
    <w:rsid w:val="00980118"/>
    <w:rsid w:val="00982F9B"/>
    <w:rsid w:val="00983551"/>
    <w:rsid w:val="009838DD"/>
    <w:rsid w:val="009868E8"/>
    <w:rsid w:val="00986C95"/>
    <w:rsid w:val="009A5794"/>
    <w:rsid w:val="009A5BBD"/>
    <w:rsid w:val="009A7030"/>
    <w:rsid w:val="009B1387"/>
    <w:rsid w:val="009B3AD9"/>
    <w:rsid w:val="009B6A86"/>
    <w:rsid w:val="009D336F"/>
    <w:rsid w:val="009D67C7"/>
    <w:rsid w:val="009E6B6C"/>
    <w:rsid w:val="009E6C49"/>
    <w:rsid w:val="009F159A"/>
    <w:rsid w:val="009F3404"/>
    <w:rsid w:val="009F3FF3"/>
    <w:rsid w:val="009F5487"/>
    <w:rsid w:val="009F6B63"/>
    <w:rsid w:val="00A04098"/>
    <w:rsid w:val="00A05867"/>
    <w:rsid w:val="00A06BA6"/>
    <w:rsid w:val="00A10519"/>
    <w:rsid w:val="00A128B2"/>
    <w:rsid w:val="00A141E0"/>
    <w:rsid w:val="00A32067"/>
    <w:rsid w:val="00A36969"/>
    <w:rsid w:val="00A43D18"/>
    <w:rsid w:val="00A50758"/>
    <w:rsid w:val="00A50E29"/>
    <w:rsid w:val="00A50FBE"/>
    <w:rsid w:val="00A51149"/>
    <w:rsid w:val="00A54372"/>
    <w:rsid w:val="00A5564D"/>
    <w:rsid w:val="00A74D34"/>
    <w:rsid w:val="00A80740"/>
    <w:rsid w:val="00A81FA2"/>
    <w:rsid w:val="00A841AF"/>
    <w:rsid w:val="00A8519A"/>
    <w:rsid w:val="00A85359"/>
    <w:rsid w:val="00A876C4"/>
    <w:rsid w:val="00AA7B0B"/>
    <w:rsid w:val="00AB3B84"/>
    <w:rsid w:val="00AB59C6"/>
    <w:rsid w:val="00AC0416"/>
    <w:rsid w:val="00AC0A3C"/>
    <w:rsid w:val="00AC6563"/>
    <w:rsid w:val="00AD6FE5"/>
    <w:rsid w:val="00AE103E"/>
    <w:rsid w:val="00AE206A"/>
    <w:rsid w:val="00AE4A26"/>
    <w:rsid w:val="00AE56E1"/>
    <w:rsid w:val="00AE7C70"/>
    <w:rsid w:val="00AF086C"/>
    <w:rsid w:val="00AF155B"/>
    <w:rsid w:val="00AF3923"/>
    <w:rsid w:val="00AF5C64"/>
    <w:rsid w:val="00B00EC0"/>
    <w:rsid w:val="00B02CF6"/>
    <w:rsid w:val="00B108A1"/>
    <w:rsid w:val="00B1502D"/>
    <w:rsid w:val="00B24D82"/>
    <w:rsid w:val="00B2507C"/>
    <w:rsid w:val="00B31CD2"/>
    <w:rsid w:val="00B351A1"/>
    <w:rsid w:val="00B47340"/>
    <w:rsid w:val="00B56552"/>
    <w:rsid w:val="00B56DF8"/>
    <w:rsid w:val="00B603E5"/>
    <w:rsid w:val="00B62AE8"/>
    <w:rsid w:val="00B734BA"/>
    <w:rsid w:val="00B76ABE"/>
    <w:rsid w:val="00B7727A"/>
    <w:rsid w:val="00B810F6"/>
    <w:rsid w:val="00B81D7A"/>
    <w:rsid w:val="00B828D2"/>
    <w:rsid w:val="00B8305A"/>
    <w:rsid w:val="00B914B5"/>
    <w:rsid w:val="00B9196D"/>
    <w:rsid w:val="00B94201"/>
    <w:rsid w:val="00B9432B"/>
    <w:rsid w:val="00B951BC"/>
    <w:rsid w:val="00BA0B69"/>
    <w:rsid w:val="00BA320C"/>
    <w:rsid w:val="00BA4224"/>
    <w:rsid w:val="00BA4B60"/>
    <w:rsid w:val="00BA7280"/>
    <w:rsid w:val="00BB0074"/>
    <w:rsid w:val="00BB0B8A"/>
    <w:rsid w:val="00BB0E29"/>
    <w:rsid w:val="00BB32DD"/>
    <w:rsid w:val="00BB3C45"/>
    <w:rsid w:val="00BB5633"/>
    <w:rsid w:val="00BB6347"/>
    <w:rsid w:val="00BC62CA"/>
    <w:rsid w:val="00BD0D17"/>
    <w:rsid w:val="00BD2C7C"/>
    <w:rsid w:val="00BD4EFA"/>
    <w:rsid w:val="00BE4013"/>
    <w:rsid w:val="00BE699D"/>
    <w:rsid w:val="00BF06A9"/>
    <w:rsid w:val="00BF111B"/>
    <w:rsid w:val="00BF1AB7"/>
    <w:rsid w:val="00BF4D0C"/>
    <w:rsid w:val="00C01468"/>
    <w:rsid w:val="00C015CC"/>
    <w:rsid w:val="00C07EE3"/>
    <w:rsid w:val="00C14768"/>
    <w:rsid w:val="00C15875"/>
    <w:rsid w:val="00C2035F"/>
    <w:rsid w:val="00C21FCD"/>
    <w:rsid w:val="00C25389"/>
    <w:rsid w:val="00C31A1B"/>
    <w:rsid w:val="00C3319B"/>
    <w:rsid w:val="00C367BB"/>
    <w:rsid w:val="00C4109A"/>
    <w:rsid w:val="00C462FC"/>
    <w:rsid w:val="00C509E1"/>
    <w:rsid w:val="00C533C8"/>
    <w:rsid w:val="00C737B0"/>
    <w:rsid w:val="00C817BA"/>
    <w:rsid w:val="00C82CE6"/>
    <w:rsid w:val="00C84947"/>
    <w:rsid w:val="00C95A93"/>
    <w:rsid w:val="00CA3D16"/>
    <w:rsid w:val="00CB04E3"/>
    <w:rsid w:val="00CB5F02"/>
    <w:rsid w:val="00CD508B"/>
    <w:rsid w:val="00CD7F04"/>
    <w:rsid w:val="00CE21CF"/>
    <w:rsid w:val="00CE227F"/>
    <w:rsid w:val="00CE523C"/>
    <w:rsid w:val="00CF3603"/>
    <w:rsid w:val="00D04A7B"/>
    <w:rsid w:val="00D12858"/>
    <w:rsid w:val="00D13F2E"/>
    <w:rsid w:val="00D17CEA"/>
    <w:rsid w:val="00D22A76"/>
    <w:rsid w:val="00D27326"/>
    <w:rsid w:val="00D306D2"/>
    <w:rsid w:val="00D36CFF"/>
    <w:rsid w:val="00D42479"/>
    <w:rsid w:val="00D46051"/>
    <w:rsid w:val="00D53F78"/>
    <w:rsid w:val="00D55CD5"/>
    <w:rsid w:val="00D565E4"/>
    <w:rsid w:val="00D64808"/>
    <w:rsid w:val="00D746DC"/>
    <w:rsid w:val="00D75E83"/>
    <w:rsid w:val="00D769C7"/>
    <w:rsid w:val="00D81357"/>
    <w:rsid w:val="00D84685"/>
    <w:rsid w:val="00D85B9D"/>
    <w:rsid w:val="00D91B81"/>
    <w:rsid w:val="00DA1506"/>
    <w:rsid w:val="00DA1726"/>
    <w:rsid w:val="00DA2C6E"/>
    <w:rsid w:val="00DB5849"/>
    <w:rsid w:val="00DC6445"/>
    <w:rsid w:val="00DD2913"/>
    <w:rsid w:val="00DE12FE"/>
    <w:rsid w:val="00DF4229"/>
    <w:rsid w:val="00DF50FC"/>
    <w:rsid w:val="00DF7CA0"/>
    <w:rsid w:val="00E25FA7"/>
    <w:rsid w:val="00E30243"/>
    <w:rsid w:val="00E46617"/>
    <w:rsid w:val="00E47327"/>
    <w:rsid w:val="00E507AB"/>
    <w:rsid w:val="00E66051"/>
    <w:rsid w:val="00E726EE"/>
    <w:rsid w:val="00E75875"/>
    <w:rsid w:val="00E96129"/>
    <w:rsid w:val="00E964D5"/>
    <w:rsid w:val="00E969ED"/>
    <w:rsid w:val="00EA0BB2"/>
    <w:rsid w:val="00EA1D0C"/>
    <w:rsid w:val="00EA4A0A"/>
    <w:rsid w:val="00EA506D"/>
    <w:rsid w:val="00EA70FE"/>
    <w:rsid w:val="00EB164C"/>
    <w:rsid w:val="00EB7999"/>
    <w:rsid w:val="00EC64E3"/>
    <w:rsid w:val="00EC7BDE"/>
    <w:rsid w:val="00ED2478"/>
    <w:rsid w:val="00ED4485"/>
    <w:rsid w:val="00ED5ED5"/>
    <w:rsid w:val="00EE53C8"/>
    <w:rsid w:val="00EE6C30"/>
    <w:rsid w:val="00EF02CC"/>
    <w:rsid w:val="00F02DD0"/>
    <w:rsid w:val="00F0418B"/>
    <w:rsid w:val="00F05643"/>
    <w:rsid w:val="00F07DC4"/>
    <w:rsid w:val="00F116C4"/>
    <w:rsid w:val="00F12DAB"/>
    <w:rsid w:val="00F14934"/>
    <w:rsid w:val="00F15E2A"/>
    <w:rsid w:val="00F21E64"/>
    <w:rsid w:val="00F23AF5"/>
    <w:rsid w:val="00F276D9"/>
    <w:rsid w:val="00F279CA"/>
    <w:rsid w:val="00F35127"/>
    <w:rsid w:val="00F42134"/>
    <w:rsid w:val="00F50E5E"/>
    <w:rsid w:val="00F51431"/>
    <w:rsid w:val="00F54C11"/>
    <w:rsid w:val="00F54D11"/>
    <w:rsid w:val="00F61F45"/>
    <w:rsid w:val="00F738A9"/>
    <w:rsid w:val="00F77949"/>
    <w:rsid w:val="00F8275E"/>
    <w:rsid w:val="00F83053"/>
    <w:rsid w:val="00F85B58"/>
    <w:rsid w:val="00F866F9"/>
    <w:rsid w:val="00F939E8"/>
    <w:rsid w:val="00FA4C31"/>
    <w:rsid w:val="00FB71F9"/>
    <w:rsid w:val="00FC1BF3"/>
    <w:rsid w:val="00FD1202"/>
    <w:rsid w:val="00FE3399"/>
    <w:rsid w:val="00FF1A1C"/>
    <w:rsid w:val="00FF41B3"/>
    <w:rsid w:val="00FF42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2EF2A"/>
  <w15:chartTrackingRefBased/>
  <w15:docId w15:val="{76CB884A-9322-48F5-B891-267762F9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color w:val="000000" w:themeColor="text1"/>
        <w:kern w:val="2"/>
        <w:sz w:val="28"/>
        <w:szCs w:val="28"/>
        <w:lang w:val="ru-RU" w:eastAsia="en-US" w:bidi="ar-SA"/>
        <w14:ligatures w14:val="standardContextual"/>
      </w:rPr>
    </w:rPrDefault>
    <w:pPrDefault>
      <w:pPr>
        <w:spacing w:line="360" w:lineRule="auto"/>
        <w:ind w:firstLine="4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A128B2"/>
    <w:pPr>
      <w:jc w:val="both"/>
    </w:pPr>
  </w:style>
  <w:style w:type="paragraph" w:styleId="1">
    <w:name w:val="heading 1"/>
    <w:basedOn w:val="a3"/>
    <w:next w:val="a2"/>
    <w:link w:val="10"/>
    <w:uiPriority w:val="9"/>
    <w:qFormat/>
    <w:rsid w:val="004C416A"/>
    <w:pPr>
      <w:keepNext/>
      <w:keepLines/>
      <w:numPr>
        <w:numId w:val="30"/>
      </w:numPr>
      <w:outlineLvl w:val="0"/>
    </w:pPr>
    <w:rPr>
      <w:szCs w:val="40"/>
    </w:rPr>
  </w:style>
  <w:style w:type="paragraph" w:styleId="2">
    <w:name w:val="heading 2"/>
    <w:basedOn w:val="1"/>
    <w:next w:val="a2"/>
    <w:link w:val="20"/>
    <w:uiPriority w:val="9"/>
    <w:unhideWhenUsed/>
    <w:qFormat/>
    <w:rsid w:val="004C416A"/>
    <w:pPr>
      <w:numPr>
        <w:ilvl w:val="1"/>
      </w:numPr>
      <w:jc w:val="both"/>
      <w:outlineLvl w:val="1"/>
    </w:pPr>
    <w:rPr>
      <w:szCs w:val="32"/>
    </w:rPr>
  </w:style>
  <w:style w:type="paragraph" w:styleId="3">
    <w:name w:val="heading 3"/>
    <w:basedOn w:val="2"/>
    <w:next w:val="a2"/>
    <w:link w:val="30"/>
    <w:uiPriority w:val="9"/>
    <w:unhideWhenUsed/>
    <w:qFormat/>
    <w:rsid w:val="00A10519"/>
    <w:pPr>
      <w:numPr>
        <w:ilvl w:val="2"/>
      </w:numPr>
      <w:outlineLvl w:val="2"/>
    </w:pPr>
  </w:style>
  <w:style w:type="paragraph" w:styleId="4">
    <w:name w:val="heading 4"/>
    <w:basedOn w:val="3"/>
    <w:next w:val="a2"/>
    <w:link w:val="40"/>
    <w:uiPriority w:val="9"/>
    <w:unhideWhenUsed/>
    <w:rsid w:val="00A10519"/>
    <w:pPr>
      <w:numPr>
        <w:ilvl w:val="3"/>
      </w:numPr>
      <w:tabs>
        <w:tab w:val="num" w:pos="360"/>
      </w:tabs>
      <w:outlineLvl w:val="3"/>
    </w:pPr>
  </w:style>
  <w:style w:type="paragraph" w:styleId="5">
    <w:name w:val="heading 5"/>
    <w:basedOn w:val="4"/>
    <w:next w:val="a2"/>
    <w:link w:val="50"/>
    <w:uiPriority w:val="9"/>
    <w:unhideWhenUsed/>
    <w:rsid w:val="00A10519"/>
    <w:pPr>
      <w:numPr>
        <w:ilvl w:val="4"/>
      </w:numPr>
      <w:tabs>
        <w:tab w:val="num" w:pos="360"/>
      </w:tabs>
      <w:outlineLvl w:val="4"/>
    </w:pPr>
  </w:style>
  <w:style w:type="paragraph" w:styleId="6">
    <w:name w:val="heading 6"/>
    <w:basedOn w:val="5"/>
    <w:next w:val="a2"/>
    <w:link w:val="60"/>
    <w:uiPriority w:val="9"/>
    <w:unhideWhenUsed/>
    <w:rsid w:val="00A10519"/>
    <w:pPr>
      <w:numPr>
        <w:ilvl w:val="5"/>
      </w:numPr>
      <w:tabs>
        <w:tab w:val="num" w:pos="360"/>
      </w:tabs>
      <w:outlineLvl w:val="5"/>
    </w:pPr>
  </w:style>
  <w:style w:type="paragraph" w:styleId="7">
    <w:name w:val="heading 7"/>
    <w:basedOn w:val="6"/>
    <w:next w:val="a2"/>
    <w:link w:val="70"/>
    <w:uiPriority w:val="9"/>
    <w:unhideWhenUsed/>
    <w:rsid w:val="00A10519"/>
    <w:pPr>
      <w:numPr>
        <w:ilvl w:val="6"/>
      </w:numPr>
      <w:tabs>
        <w:tab w:val="num" w:pos="360"/>
      </w:tabs>
      <w:outlineLvl w:val="6"/>
    </w:pPr>
  </w:style>
  <w:style w:type="paragraph" w:styleId="8">
    <w:name w:val="heading 8"/>
    <w:basedOn w:val="7"/>
    <w:next w:val="a2"/>
    <w:link w:val="80"/>
    <w:uiPriority w:val="9"/>
    <w:unhideWhenUsed/>
    <w:rsid w:val="00A10519"/>
    <w:pPr>
      <w:numPr>
        <w:ilvl w:val="7"/>
      </w:numPr>
      <w:tabs>
        <w:tab w:val="num" w:pos="360"/>
      </w:tabs>
      <w:outlineLvl w:val="7"/>
    </w:pPr>
  </w:style>
  <w:style w:type="paragraph" w:styleId="9">
    <w:name w:val="heading 9"/>
    <w:basedOn w:val="8"/>
    <w:next w:val="a2"/>
    <w:link w:val="90"/>
    <w:uiPriority w:val="9"/>
    <w:unhideWhenUsed/>
    <w:rsid w:val="00A10519"/>
    <w:pPr>
      <w:numPr>
        <w:ilvl w:val="8"/>
      </w:numPr>
      <w:tabs>
        <w:tab w:val="num" w:pos="360"/>
      </w:tabs>
      <w:outlineLvl w:val="8"/>
    </w:p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a1">
    <w:name w:val="ЧГУ Приложение"/>
    <w:basedOn w:val="a2"/>
    <w:link w:val="a7"/>
    <w:qFormat/>
    <w:rsid w:val="00122C78"/>
    <w:pPr>
      <w:numPr>
        <w:numId w:val="17"/>
      </w:numPr>
      <w:spacing w:line="480" w:lineRule="auto"/>
      <w:ind w:left="0" w:firstLine="0"/>
      <w:jc w:val="right"/>
      <w:outlineLvl w:val="0"/>
    </w:pPr>
  </w:style>
  <w:style w:type="character" w:customStyle="1" w:styleId="a7">
    <w:name w:val="ЧГУ Приложение Знак"/>
    <w:basedOn w:val="a4"/>
    <w:link w:val="a1"/>
    <w:rsid w:val="00122C78"/>
  </w:style>
  <w:style w:type="character" w:customStyle="1" w:styleId="10">
    <w:name w:val="Заголовок 1 Знак"/>
    <w:basedOn w:val="a4"/>
    <w:link w:val="1"/>
    <w:uiPriority w:val="9"/>
    <w:rsid w:val="004C416A"/>
    <w:rPr>
      <w:rFonts w:eastAsiaTheme="majorEastAsia" w:cstheme="majorBidi"/>
      <w:color w:val="auto"/>
      <w:spacing w:val="-10"/>
      <w:kern w:val="28"/>
      <w:szCs w:val="40"/>
    </w:rPr>
  </w:style>
  <w:style w:type="paragraph" w:styleId="11">
    <w:name w:val="toc 1"/>
    <w:basedOn w:val="a2"/>
    <w:next w:val="a2"/>
    <w:link w:val="12"/>
    <w:uiPriority w:val="39"/>
    <w:unhideWhenUsed/>
    <w:rsid w:val="00200FFD"/>
    <w:pPr>
      <w:tabs>
        <w:tab w:val="right" w:leader="dot" w:pos="9345"/>
      </w:tabs>
      <w:ind w:firstLine="0"/>
      <w:jc w:val="left"/>
    </w:pPr>
  </w:style>
  <w:style w:type="paragraph" w:styleId="31">
    <w:name w:val="toc 3"/>
    <w:basedOn w:val="21"/>
    <w:next w:val="a2"/>
    <w:uiPriority w:val="39"/>
    <w:unhideWhenUsed/>
    <w:rsid w:val="00A10519"/>
  </w:style>
  <w:style w:type="character" w:customStyle="1" w:styleId="12">
    <w:name w:val="Оглавление 1 Знак"/>
    <w:basedOn w:val="a4"/>
    <w:link w:val="11"/>
    <w:uiPriority w:val="39"/>
    <w:rsid w:val="00200FFD"/>
  </w:style>
  <w:style w:type="paragraph" w:styleId="a0">
    <w:name w:val="List Paragraph"/>
    <w:basedOn w:val="a2"/>
    <w:link w:val="a8"/>
    <w:autoRedefine/>
    <w:uiPriority w:val="34"/>
    <w:qFormat/>
    <w:rsid w:val="009213D0"/>
    <w:pPr>
      <w:numPr>
        <w:numId w:val="49"/>
      </w:numPr>
      <w:tabs>
        <w:tab w:val="left" w:pos="851"/>
      </w:tabs>
      <w:contextualSpacing/>
    </w:pPr>
  </w:style>
  <w:style w:type="paragraph" w:styleId="21">
    <w:name w:val="toc 2"/>
    <w:basedOn w:val="11"/>
    <w:next w:val="a2"/>
    <w:uiPriority w:val="39"/>
    <w:unhideWhenUsed/>
    <w:rsid w:val="00A10519"/>
  </w:style>
  <w:style w:type="character" w:customStyle="1" w:styleId="20">
    <w:name w:val="Заголовок 2 Знак"/>
    <w:basedOn w:val="a4"/>
    <w:link w:val="2"/>
    <w:uiPriority w:val="9"/>
    <w:rsid w:val="004C416A"/>
    <w:rPr>
      <w:rFonts w:eastAsiaTheme="majorEastAsia" w:cstheme="majorBidi"/>
      <w:color w:val="auto"/>
      <w:spacing w:val="-10"/>
      <w:kern w:val="28"/>
      <w:szCs w:val="32"/>
    </w:rPr>
  </w:style>
  <w:style w:type="character" w:customStyle="1" w:styleId="30">
    <w:name w:val="Заголовок 3 Знак"/>
    <w:basedOn w:val="a4"/>
    <w:link w:val="3"/>
    <w:uiPriority w:val="9"/>
    <w:rsid w:val="00A10519"/>
    <w:rPr>
      <w:rFonts w:eastAsiaTheme="majorEastAsia" w:cstheme="majorBidi"/>
      <w:color w:val="auto"/>
      <w:szCs w:val="32"/>
    </w:rPr>
  </w:style>
  <w:style w:type="character" w:customStyle="1" w:styleId="40">
    <w:name w:val="Заголовок 4 Знак"/>
    <w:basedOn w:val="a4"/>
    <w:link w:val="4"/>
    <w:uiPriority w:val="9"/>
    <w:rsid w:val="00A10519"/>
    <w:rPr>
      <w:rFonts w:eastAsiaTheme="majorEastAsia" w:cstheme="majorBidi"/>
      <w:color w:val="auto"/>
      <w:szCs w:val="32"/>
    </w:rPr>
  </w:style>
  <w:style w:type="character" w:customStyle="1" w:styleId="50">
    <w:name w:val="Заголовок 5 Знак"/>
    <w:basedOn w:val="a4"/>
    <w:link w:val="5"/>
    <w:uiPriority w:val="9"/>
    <w:rsid w:val="00A10519"/>
    <w:rPr>
      <w:rFonts w:eastAsiaTheme="majorEastAsia" w:cstheme="majorBidi"/>
      <w:color w:val="auto"/>
      <w:szCs w:val="32"/>
    </w:rPr>
  </w:style>
  <w:style w:type="character" w:customStyle="1" w:styleId="60">
    <w:name w:val="Заголовок 6 Знак"/>
    <w:basedOn w:val="a4"/>
    <w:link w:val="6"/>
    <w:uiPriority w:val="9"/>
    <w:rsid w:val="00A10519"/>
    <w:rPr>
      <w:rFonts w:eastAsiaTheme="majorEastAsia" w:cstheme="majorBidi"/>
      <w:color w:val="auto"/>
      <w:szCs w:val="32"/>
    </w:rPr>
  </w:style>
  <w:style w:type="character" w:customStyle="1" w:styleId="70">
    <w:name w:val="Заголовок 7 Знак"/>
    <w:basedOn w:val="a4"/>
    <w:link w:val="7"/>
    <w:uiPriority w:val="9"/>
    <w:rsid w:val="00A10519"/>
    <w:rPr>
      <w:rFonts w:eastAsiaTheme="majorEastAsia" w:cstheme="majorBidi"/>
      <w:color w:val="auto"/>
      <w:szCs w:val="32"/>
    </w:rPr>
  </w:style>
  <w:style w:type="character" w:customStyle="1" w:styleId="80">
    <w:name w:val="Заголовок 8 Знак"/>
    <w:basedOn w:val="a4"/>
    <w:link w:val="8"/>
    <w:uiPriority w:val="9"/>
    <w:rsid w:val="00A10519"/>
    <w:rPr>
      <w:rFonts w:eastAsiaTheme="majorEastAsia" w:cstheme="majorBidi"/>
      <w:color w:val="auto"/>
      <w:szCs w:val="32"/>
    </w:rPr>
  </w:style>
  <w:style w:type="character" w:customStyle="1" w:styleId="90">
    <w:name w:val="Заголовок 9 Знак"/>
    <w:basedOn w:val="a4"/>
    <w:link w:val="9"/>
    <w:uiPriority w:val="9"/>
    <w:rsid w:val="00A10519"/>
    <w:rPr>
      <w:rFonts w:eastAsiaTheme="majorEastAsia" w:cstheme="majorBidi"/>
      <w:color w:val="auto"/>
      <w:szCs w:val="32"/>
    </w:rPr>
  </w:style>
  <w:style w:type="paragraph" w:styleId="a3">
    <w:name w:val="Title"/>
    <w:basedOn w:val="a2"/>
    <w:next w:val="a2"/>
    <w:link w:val="a9"/>
    <w:uiPriority w:val="10"/>
    <w:qFormat/>
    <w:rsid w:val="00A10519"/>
    <w:pPr>
      <w:spacing w:after="240"/>
      <w:ind w:firstLine="0"/>
      <w:contextualSpacing/>
      <w:jc w:val="center"/>
    </w:pPr>
    <w:rPr>
      <w:rFonts w:eastAsiaTheme="majorEastAsia" w:cstheme="majorBidi"/>
      <w:color w:val="auto"/>
      <w:spacing w:val="-10"/>
      <w:kern w:val="28"/>
      <w:szCs w:val="56"/>
    </w:rPr>
  </w:style>
  <w:style w:type="character" w:customStyle="1" w:styleId="a9">
    <w:name w:val="Заголовок Знак"/>
    <w:basedOn w:val="a4"/>
    <w:link w:val="a3"/>
    <w:uiPriority w:val="10"/>
    <w:rsid w:val="00A10519"/>
    <w:rPr>
      <w:rFonts w:eastAsiaTheme="majorEastAsia" w:cstheme="majorBidi"/>
      <w:color w:val="auto"/>
      <w:spacing w:val="-10"/>
      <w:kern w:val="28"/>
      <w:szCs w:val="56"/>
    </w:rPr>
  </w:style>
  <w:style w:type="paragraph" w:styleId="aa">
    <w:name w:val="header"/>
    <w:basedOn w:val="a2"/>
    <w:link w:val="ab"/>
    <w:uiPriority w:val="99"/>
    <w:unhideWhenUsed/>
    <w:rsid w:val="00B9196D"/>
    <w:pPr>
      <w:tabs>
        <w:tab w:val="center" w:pos="4677"/>
        <w:tab w:val="right" w:pos="9355"/>
      </w:tabs>
      <w:spacing w:line="240" w:lineRule="auto"/>
      <w:ind w:firstLine="0"/>
    </w:pPr>
  </w:style>
  <w:style w:type="character" w:customStyle="1" w:styleId="ab">
    <w:name w:val="Верхний колонтитул Знак"/>
    <w:basedOn w:val="a4"/>
    <w:link w:val="aa"/>
    <w:uiPriority w:val="99"/>
    <w:rsid w:val="00B9196D"/>
  </w:style>
  <w:style w:type="paragraph" w:styleId="ac">
    <w:name w:val="footer"/>
    <w:basedOn w:val="a2"/>
    <w:link w:val="ad"/>
    <w:uiPriority w:val="99"/>
    <w:unhideWhenUsed/>
    <w:rsid w:val="00B9196D"/>
    <w:pPr>
      <w:tabs>
        <w:tab w:val="center" w:pos="4677"/>
        <w:tab w:val="right" w:pos="9355"/>
      </w:tabs>
      <w:spacing w:line="240" w:lineRule="auto"/>
      <w:ind w:firstLine="0"/>
    </w:pPr>
  </w:style>
  <w:style w:type="character" w:customStyle="1" w:styleId="ad">
    <w:name w:val="Нижний колонтитул Знак"/>
    <w:basedOn w:val="a4"/>
    <w:link w:val="ac"/>
    <w:uiPriority w:val="99"/>
    <w:rsid w:val="00B9196D"/>
  </w:style>
  <w:style w:type="table" w:styleId="ae">
    <w:name w:val="Table Grid"/>
    <w:basedOn w:val="a5"/>
    <w:uiPriority w:val="39"/>
    <w:qFormat/>
    <w:rsid w:val="0046576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4"/>
    <w:uiPriority w:val="99"/>
    <w:unhideWhenUsed/>
    <w:rsid w:val="007D585C"/>
    <w:rPr>
      <w:noProof/>
      <w:color w:val="auto"/>
    </w:rPr>
  </w:style>
  <w:style w:type="paragraph" w:styleId="af0">
    <w:name w:val="Body Text Indent"/>
    <w:basedOn w:val="a2"/>
    <w:link w:val="af1"/>
    <w:rsid w:val="00DA1506"/>
    <w:pPr>
      <w:ind w:firstLine="0"/>
      <w:jc w:val="left"/>
    </w:pPr>
    <w:rPr>
      <w:rFonts w:eastAsia="Times New Roman" w:cs="Times New Roman"/>
      <w:color w:val="auto"/>
      <w:kern w:val="0"/>
      <w:lang w:eastAsia="ru-RU"/>
      <w14:ligatures w14:val="none"/>
    </w:rPr>
  </w:style>
  <w:style w:type="character" w:customStyle="1" w:styleId="af1">
    <w:name w:val="Основной текст с отступом Знак"/>
    <w:basedOn w:val="a4"/>
    <w:link w:val="af0"/>
    <w:rsid w:val="00DA1506"/>
    <w:rPr>
      <w:rFonts w:eastAsia="Times New Roman" w:cs="Times New Roman"/>
      <w:color w:val="auto"/>
      <w:kern w:val="0"/>
      <w:lang w:eastAsia="ru-RU"/>
      <w14:ligatures w14:val="none"/>
    </w:rPr>
  </w:style>
  <w:style w:type="paragraph" w:styleId="af2">
    <w:name w:val="Body Text"/>
    <w:basedOn w:val="a2"/>
    <w:link w:val="af3"/>
    <w:uiPriority w:val="99"/>
    <w:semiHidden/>
    <w:unhideWhenUsed/>
    <w:rsid w:val="00B62AE8"/>
    <w:pPr>
      <w:spacing w:after="120"/>
    </w:pPr>
  </w:style>
  <w:style w:type="character" w:customStyle="1" w:styleId="af3">
    <w:name w:val="Основной текст Знак"/>
    <w:basedOn w:val="a4"/>
    <w:link w:val="af2"/>
    <w:uiPriority w:val="99"/>
    <w:semiHidden/>
    <w:rsid w:val="00B62AE8"/>
  </w:style>
  <w:style w:type="paragraph" w:styleId="22">
    <w:name w:val="Body Text Indent 2"/>
    <w:basedOn w:val="a2"/>
    <w:link w:val="23"/>
    <w:uiPriority w:val="99"/>
    <w:semiHidden/>
    <w:unhideWhenUsed/>
    <w:rsid w:val="00B62AE8"/>
    <w:pPr>
      <w:spacing w:after="120" w:line="480" w:lineRule="auto"/>
      <w:ind w:left="283"/>
    </w:pPr>
  </w:style>
  <w:style w:type="character" w:customStyle="1" w:styleId="23">
    <w:name w:val="Основной текст с отступом 2 Знак"/>
    <w:basedOn w:val="a4"/>
    <w:link w:val="22"/>
    <w:uiPriority w:val="99"/>
    <w:semiHidden/>
    <w:rsid w:val="00B62AE8"/>
  </w:style>
  <w:style w:type="paragraph" w:styleId="32">
    <w:name w:val="Body Text Indent 3"/>
    <w:basedOn w:val="a2"/>
    <w:link w:val="33"/>
    <w:rsid w:val="00B62AE8"/>
    <w:pPr>
      <w:spacing w:after="120" w:line="240" w:lineRule="auto"/>
      <w:ind w:left="283" w:firstLine="0"/>
      <w:jc w:val="left"/>
    </w:pPr>
    <w:rPr>
      <w:rFonts w:eastAsia="Times New Roman" w:cs="Times New Roman"/>
      <w:color w:val="auto"/>
      <w:kern w:val="0"/>
      <w:sz w:val="16"/>
      <w:szCs w:val="16"/>
      <w:lang w:eastAsia="ru-RU"/>
      <w14:ligatures w14:val="none"/>
    </w:rPr>
  </w:style>
  <w:style w:type="character" w:customStyle="1" w:styleId="33">
    <w:name w:val="Основной текст с отступом 3 Знак"/>
    <w:basedOn w:val="a4"/>
    <w:link w:val="32"/>
    <w:rsid w:val="00B62AE8"/>
    <w:rPr>
      <w:rFonts w:eastAsia="Times New Roman" w:cs="Times New Roman"/>
      <w:color w:val="auto"/>
      <w:kern w:val="0"/>
      <w:sz w:val="16"/>
      <w:szCs w:val="16"/>
      <w:lang w:eastAsia="ru-RU"/>
      <w14:ligatures w14:val="none"/>
    </w:rPr>
  </w:style>
  <w:style w:type="character" w:customStyle="1" w:styleId="a8">
    <w:name w:val="Абзац списка Знак"/>
    <w:basedOn w:val="a4"/>
    <w:link w:val="a0"/>
    <w:uiPriority w:val="34"/>
    <w:rsid w:val="009213D0"/>
  </w:style>
  <w:style w:type="paragraph" w:customStyle="1" w:styleId="a">
    <w:name w:val="Заголовок приложения"/>
    <w:basedOn w:val="a0"/>
    <w:link w:val="af4"/>
    <w:qFormat/>
    <w:rsid w:val="00CD508B"/>
    <w:pPr>
      <w:numPr>
        <w:numId w:val="38"/>
      </w:numPr>
      <w:tabs>
        <w:tab w:val="clear" w:pos="851"/>
      </w:tabs>
      <w:ind w:left="0" w:firstLine="425"/>
    </w:pPr>
    <w:rPr>
      <w:rFonts w:eastAsia="Calibri"/>
    </w:rPr>
  </w:style>
  <w:style w:type="character" w:customStyle="1" w:styleId="af4">
    <w:name w:val="Заголовок приложения Знак"/>
    <w:basedOn w:val="a8"/>
    <w:link w:val="a"/>
    <w:rsid w:val="00CD508B"/>
    <w:rPr>
      <w:rFonts w:eastAsia="Calibri"/>
    </w:rPr>
  </w:style>
  <w:style w:type="table" w:customStyle="1" w:styleId="13">
    <w:name w:val="Сетка таблицы1"/>
    <w:basedOn w:val="a5"/>
    <w:uiPriority w:val="39"/>
    <w:rsid w:val="00CD508B"/>
    <w:pPr>
      <w:spacing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caption"/>
    <w:basedOn w:val="a2"/>
    <w:next w:val="a2"/>
    <w:link w:val="af6"/>
    <w:uiPriority w:val="35"/>
    <w:unhideWhenUsed/>
    <w:qFormat/>
    <w:rsid w:val="00002342"/>
    <w:pPr>
      <w:spacing w:line="240" w:lineRule="auto"/>
      <w:ind w:firstLine="0"/>
      <w:jc w:val="center"/>
    </w:pPr>
    <w:rPr>
      <w:rFonts w:eastAsia="Times New Roman"/>
      <w:iCs/>
      <w:color w:val="auto"/>
      <w:szCs w:val="18"/>
    </w:rPr>
  </w:style>
  <w:style w:type="character" w:customStyle="1" w:styleId="af6">
    <w:name w:val="Название объекта Знак"/>
    <w:basedOn w:val="a4"/>
    <w:link w:val="af5"/>
    <w:uiPriority w:val="35"/>
    <w:rsid w:val="00002342"/>
    <w:rPr>
      <w:rFonts w:eastAsia="Times New Roman"/>
      <w:iCs/>
      <w:color w:val="auto"/>
      <w:szCs w:val="18"/>
    </w:rPr>
  </w:style>
  <w:style w:type="table" w:customStyle="1" w:styleId="61">
    <w:name w:val="Сетка таблицы6"/>
    <w:basedOn w:val="a5"/>
    <w:next w:val="ae"/>
    <w:uiPriority w:val="39"/>
    <w:rsid w:val="00D565E4"/>
    <w:pPr>
      <w:spacing w:line="240" w:lineRule="auto"/>
      <w:ind w:firstLine="0"/>
    </w:pPr>
    <w:rPr>
      <w:rFonts w:eastAsia="Times New Roman" w:cs="Times New Roman"/>
      <w:color w:val="auto"/>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laceholder Text"/>
    <w:basedOn w:val="a4"/>
    <w:uiPriority w:val="99"/>
    <w:semiHidden/>
    <w:rsid w:val="000571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481289">
      <w:bodyDiv w:val="1"/>
      <w:marLeft w:val="0"/>
      <w:marRight w:val="0"/>
      <w:marTop w:val="0"/>
      <w:marBottom w:val="0"/>
      <w:divBdr>
        <w:top w:val="none" w:sz="0" w:space="0" w:color="auto"/>
        <w:left w:val="none" w:sz="0" w:space="0" w:color="auto"/>
        <w:bottom w:val="none" w:sz="0" w:space="0" w:color="auto"/>
        <w:right w:val="none" w:sz="0" w:space="0" w:color="auto"/>
      </w:divBdr>
    </w:div>
    <w:div w:id="272826402">
      <w:bodyDiv w:val="1"/>
      <w:marLeft w:val="0"/>
      <w:marRight w:val="0"/>
      <w:marTop w:val="0"/>
      <w:marBottom w:val="0"/>
      <w:divBdr>
        <w:top w:val="none" w:sz="0" w:space="0" w:color="auto"/>
        <w:left w:val="none" w:sz="0" w:space="0" w:color="auto"/>
        <w:bottom w:val="none" w:sz="0" w:space="0" w:color="auto"/>
        <w:right w:val="none" w:sz="0" w:space="0" w:color="auto"/>
      </w:divBdr>
    </w:div>
    <w:div w:id="477765191">
      <w:bodyDiv w:val="1"/>
      <w:marLeft w:val="0"/>
      <w:marRight w:val="0"/>
      <w:marTop w:val="0"/>
      <w:marBottom w:val="0"/>
      <w:divBdr>
        <w:top w:val="none" w:sz="0" w:space="0" w:color="auto"/>
        <w:left w:val="none" w:sz="0" w:space="0" w:color="auto"/>
        <w:bottom w:val="none" w:sz="0" w:space="0" w:color="auto"/>
        <w:right w:val="none" w:sz="0" w:space="0" w:color="auto"/>
      </w:divBdr>
    </w:div>
    <w:div w:id="583883170">
      <w:bodyDiv w:val="1"/>
      <w:marLeft w:val="0"/>
      <w:marRight w:val="0"/>
      <w:marTop w:val="0"/>
      <w:marBottom w:val="0"/>
      <w:divBdr>
        <w:top w:val="none" w:sz="0" w:space="0" w:color="auto"/>
        <w:left w:val="none" w:sz="0" w:space="0" w:color="auto"/>
        <w:bottom w:val="none" w:sz="0" w:space="0" w:color="auto"/>
        <w:right w:val="none" w:sz="0" w:space="0" w:color="auto"/>
      </w:divBdr>
    </w:div>
    <w:div w:id="821391192">
      <w:bodyDiv w:val="1"/>
      <w:marLeft w:val="0"/>
      <w:marRight w:val="0"/>
      <w:marTop w:val="0"/>
      <w:marBottom w:val="0"/>
      <w:divBdr>
        <w:top w:val="none" w:sz="0" w:space="0" w:color="auto"/>
        <w:left w:val="none" w:sz="0" w:space="0" w:color="auto"/>
        <w:bottom w:val="none" w:sz="0" w:space="0" w:color="auto"/>
        <w:right w:val="none" w:sz="0" w:space="0" w:color="auto"/>
      </w:divBdr>
      <w:divsChild>
        <w:div w:id="34355658">
          <w:marLeft w:val="0"/>
          <w:marRight w:val="0"/>
          <w:marTop w:val="0"/>
          <w:marBottom w:val="0"/>
          <w:divBdr>
            <w:top w:val="none" w:sz="0" w:space="0" w:color="auto"/>
            <w:left w:val="none" w:sz="0" w:space="0" w:color="auto"/>
            <w:bottom w:val="none" w:sz="0" w:space="0" w:color="auto"/>
            <w:right w:val="none" w:sz="0" w:space="0" w:color="auto"/>
          </w:divBdr>
        </w:div>
        <w:div w:id="1548910202">
          <w:marLeft w:val="0"/>
          <w:marRight w:val="0"/>
          <w:marTop w:val="0"/>
          <w:marBottom w:val="0"/>
          <w:divBdr>
            <w:top w:val="none" w:sz="0" w:space="0" w:color="auto"/>
            <w:left w:val="none" w:sz="0" w:space="0" w:color="auto"/>
            <w:bottom w:val="none" w:sz="0" w:space="0" w:color="auto"/>
            <w:right w:val="none" w:sz="0" w:space="0" w:color="auto"/>
          </w:divBdr>
          <w:divsChild>
            <w:div w:id="202861851">
              <w:marLeft w:val="0"/>
              <w:marRight w:val="0"/>
              <w:marTop w:val="0"/>
              <w:marBottom w:val="0"/>
              <w:divBdr>
                <w:top w:val="none" w:sz="0" w:space="0" w:color="auto"/>
                <w:left w:val="none" w:sz="0" w:space="0" w:color="auto"/>
                <w:bottom w:val="none" w:sz="0" w:space="0" w:color="auto"/>
                <w:right w:val="none" w:sz="0" w:space="0" w:color="auto"/>
              </w:divBdr>
            </w:div>
          </w:divsChild>
        </w:div>
        <w:div w:id="988826454">
          <w:marLeft w:val="0"/>
          <w:marRight w:val="0"/>
          <w:marTop w:val="0"/>
          <w:marBottom w:val="0"/>
          <w:divBdr>
            <w:top w:val="none" w:sz="0" w:space="0" w:color="auto"/>
            <w:left w:val="none" w:sz="0" w:space="0" w:color="auto"/>
            <w:bottom w:val="none" w:sz="0" w:space="0" w:color="auto"/>
            <w:right w:val="none" w:sz="0" w:space="0" w:color="auto"/>
          </w:divBdr>
        </w:div>
      </w:divsChild>
    </w:div>
    <w:div w:id="959143741">
      <w:bodyDiv w:val="1"/>
      <w:marLeft w:val="0"/>
      <w:marRight w:val="0"/>
      <w:marTop w:val="0"/>
      <w:marBottom w:val="0"/>
      <w:divBdr>
        <w:top w:val="none" w:sz="0" w:space="0" w:color="auto"/>
        <w:left w:val="none" w:sz="0" w:space="0" w:color="auto"/>
        <w:bottom w:val="none" w:sz="0" w:space="0" w:color="auto"/>
        <w:right w:val="none" w:sz="0" w:space="0" w:color="auto"/>
      </w:divBdr>
    </w:div>
    <w:div w:id="1001010048">
      <w:bodyDiv w:val="1"/>
      <w:marLeft w:val="0"/>
      <w:marRight w:val="0"/>
      <w:marTop w:val="0"/>
      <w:marBottom w:val="0"/>
      <w:divBdr>
        <w:top w:val="none" w:sz="0" w:space="0" w:color="auto"/>
        <w:left w:val="none" w:sz="0" w:space="0" w:color="auto"/>
        <w:bottom w:val="none" w:sz="0" w:space="0" w:color="auto"/>
        <w:right w:val="none" w:sz="0" w:space="0" w:color="auto"/>
      </w:divBdr>
    </w:div>
    <w:div w:id="1006060019">
      <w:bodyDiv w:val="1"/>
      <w:marLeft w:val="0"/>
      <w:marRight w:val="0"/>
      <w:marTop w:val="0"/>
      <w:marBottom w:val="0"/>
      <w:divBdr>
        <w:top w:val="none" w:sz="0" w:space="0" w:color="auto"/>
        <w:left w:val="none" w:sz="0" w:space="0" w:color="auto"/>
        <w:bottom w:val="none" w:sz="0" w:space="0" w:color="auto"/>
        <w:right w:val="none" w:sz="0" w:space="0" w:color="auto"/>
      </w:divBdr>
    </w:div>
    <w:div w:id="1200507894">
      <w:bodyDiv w:val="1"/>
      <w:marLeft w:val="0"/>
      <w:marRight w:val="0"/>
      <w:marTop w:val="0"/>
      <w:marBottom w:val="0"/>
      <w:divBdr>
        <w:top w:val="none" w:sz="0" w:space="0" w:color="auto"/>
        <w:left w:val="none" w:sz="0" w:space="0" w:color="auto"/>
        <w:bottom w:val="none" w:sz="0" w:space="0" w:color="auto"/>
        <w:right w:val="none" w:sz="0" w:space="0" w:color="auto"/>
      </w:divBdr>
      <w:divsChild>
        <w:div w:id="1359624643">
          <w:marLeft w:val="0"/>
          <w:marRight w:val="0"/>
          <w:marTop w:val="0"/>
          <w:marBottom w:val="0"/>
          <w:divBdr>
            <w:top w:val="none" w:sz="0" w:space="0" w:color="auto"/>
            <w:left w:val="none" w:sz="0" w:space="0" w:color="auto"/>
            <w:bottom w:val="none" w:sz="0" w:space="0" w:color="auto"/>
            <w:right w:val="none" w:sz="0" w:space="0" w:color="auto"/>
          </w:divBdr>
        </w:div>
        <w:div w:id="172647056">
          <w:marLeft w:val="0"/>
          <w:marRight w:val="0"/>
          <w:marTop w:val="0"/>
          <w:marBottom w:val="0"/>
          <w:divBdr>
            <w:top w:val="none" w:sz="0" w:space="0" w:color="auto"/>
            <w:left w:val="none" w:sz="0" w:space="0" w:color="auto"/>
            <w:bottom w:val="none" w:sz="0" w:space="0" w:color="auto"/>
            <w:right w:val="none" w:sz="0" w:space="0" w:color="auto"/>
          </w:divBdr>
          <w:divsChild>
            <w:div w:id="2057511415">
              <w:marLeft w:val="0"/>
              <w:marRight w:val="0"/>
              <w:marTop w:val="0"/>
              <w:marBottom w:val="0"/>
              <w:divBdr>
                <w:top w:val="none" w:sz="0" w:space="0" w:color="auto"/>
                <w:left w:val="none" w:sz="0" w:space="0" w:color="auto"/>
                <w:bottom w:val="none" w:sz="0" w:space="0" w:color="auto"/>
                <w:right w:val="none" w:sz="0" w:space="0" w:color="auto"/>
              </w:divBdr>
            </w:div>
          </w:divsChild>
        </w:div>
        <w:div w:id="1527907930">
          <w:marLeft w:val="0"/>
          <w:marRight w:val="0"/>
          <w:marTop w:val="0"/>
          <w:marBottom w:val="0"/>
          <w:divBdr>
            <w:top w:val="none" w:sz="0" w:space="0" w:color="auto"/>
            <w:left w:val="none" w:sz="0" w:space="0" w:color="auto"/>
            <w:bottom w:val="none" w:sz="0" w:space="0" w:color="auto"/>
            <w:right w:val="none" w:sz="0" w:space="0" w:color="auto"/>
          </w:divBdr>
        </w:div>
      </w:divsChild>
    </w:div>
    <w:div w:id="1402681178">
      <w:bodyDiv w:val="1"/>
      <w:marLeft w:val="0"/>
      <w:marRight w:val="0"/>
      <w:marTop w:val="0"/>
      <w:marBottom w:val="0"/>
      <w:divBdr>
        <w:top w:val="none" w:sz="0" w:space="0" w:color="auto"/>
        <w:left w:val="none" w:sz="0" w:space="0" w:color="auto"/>
        <w:bottom w:val="none" w:sz="0" w:space="0" w:color="auto"/>
        <w:right w:val="none" w:sz="0" w:space="0" w:color="auto"/>
      </w:divBdr>
    </w:div>
    <w:div w:id="1452439730">
      <w:bodyDiv w:val="1"/>
      <w:marLeft w:val="0"/>
      <w:marRight w:val="0"/>
      <w:marTop w:val="0"/>
      <w:marBottom w:val="0"/>
      <w:divBdr>
        <w:top w:val="none" w:sz="0" w:space="0" w:color="auto"/>
        <w:left w:val="none" w:sz="0" w:space="0" w:color="auto"/>
        <w:bottom w:val="none" w:sz="0" w:space="0" w:color="auto"/>
        <w:right w:val="none" w:sz="0" w:space="0" w:color="auto"/>
      </w:divBdr>
    </w:div>
    <w:div w:id="1456831836">
      <w:bodyDiv w:val="1"/>
      <w:marLeft w:val="0"/>
      <w:marRight w:val="0"/>
      <w:marTop w:val="0"/>
      <w:marBottom w:val="0"/>
      <w:divBdr>
        <w:top w:val="none" w:sz="0" w:space="0" w:color="auto"/>
        <w:left w:val="none" w:sz="0" w:space="0" w:color="auto"/>
        <w:bottom w:val="none" w:sz="0" w:space="0" w:color="auto"/>
        <w:right w:val="none" w:sz="0" w:space="0" w:color="auto"/>
      </w:divBdr>
    </w:div>
    <w:div w:id="1834491745">
      <w:bodyDiv w:val="1"/>
      <w:marLeft w:val="0"/>
      <w:marRight w:val="0"/>
      <w:marTop w:val="0"/>
      <w:marBottom w:val="0"/>
      <w:divBdr>
        <w:top w:val="none" w:sz="0" w:space="0" w:color="auto"/>
        <w:left w:val="none" w:sz="0" w:space="0" w:color="auto"/>
        <w:bottom w:val="none" w:sz="0" w:space="0" w:color="auto"/>
        <w:right w:val="none" w:sz="0" w:space="0" w:color="auto"/>
      </w:divBdr>
    </w:div>
    <w:div w:id="194414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habr.com/ru/companies/otus/articles/705482/"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codeassist.google/"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_CHSU\2026%20&#1064;&#1072;&#1073;&#1083;&#1086;&#1085;%20&#1042;&#1050;&#1056;-0.6.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449EF-9C8A-4365-B5A9-BBEDC9DE3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2026 Шаблон ВКР-0.6.dotx</Template>
  <TotalTime>501</TotalTime>
  <Pages>73</Pages>
  <Words>13952</Words>
  <Characters>79528</Characters>
  <Application>Microsoft Office Word</Application>
  <DocSecurity>0</DocSecurity>
  <Lines>662</Lines>
  <Paragraphs>186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Григорий Микуцких</dc:creator>
  <cp:keywords/>
  <dc:description/>
  <cp:lastModifiedBy>Григорий Микуцких</cp:lastModifiedBy>
  <cp:revision>77</cp:revision>
  <dcterms:created xsi:type="dcterms:W3CDTF">2026-03-17T11:23:00Z</dcterms:created>
  <dcterms:modified xsi:type="dcterms:W3CDTF">2026-04-26T18:05:00Z</dcterms:modified>
</cp:coreProperties>
</file>